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B01FB" w:rsidRPr="00B75359" w:rsidRDefault="00EB01FB" w:rsidP="00C871C4">
      <w:pPr>
        <w:pStyle w:val="Heading1"/>
        <w:numPr>
          <w:ilvl w:val="0"/>
          <w:numId w:val="1"/>
        </w:numPr>
      </w:pPr>
      <w:bookmarkStart w:id="0" w:name="_Ref55809571"/>
      <w:bookmarkStart w:id="1" w:name="_Ref55809599"/>
      <w:bookmarkStart w:id="2" w:name="_Ref55809600"/>
      <w:bookmarkStart w:id="3" w:name="_Ref253737032"/>
      <w:bookmarkStart w:id="4" w:name="_Toc280363459"/>
      <w:bookmarkStart w:id="5" w:name="_Toc209776287"/>
      <w:bookmarkStart w:id="6" w:name="_Toc209776809"/>
      <w:bookmarkStart w:id="7" w:name="_Toc209781580"/>
      <w:bookmarkStart w:id="8" w:name="_Toc209787320"/>
      <w:bookmarkStart w:id="9" w:name="_Toc229856942"/>
      <w:bookmarkStart w:id="10" w:name="_Toc229925996"/>
      <w:r w:rsidRPr="00B75359">
        <w:t xml:space="preserve">Matrix </w:t>
      </w:r>
      <w:bookmarkEnd w:id="0"/>
      <w:bookmarkEnd w:id="1"/>
      <w:bookmarkEnd w:id="2"/>
      <w:r w:rsidRPr="00B75359">
        <w:t>Analysis</w:t>
      </w:r>
      <w:bookmarkStart w:id="11" w:name="_Ref519775772"/>
      <w:bookmarkEnd w:id="3"/>
      <w:bookmarkEnd w:id="4"/>
      <w:bookmarkEnd w:id="5"/>
      <w:bookmarkEnd w:id="6"/>
      <w:bookmarkEnd w:id="7"/>
      <w:bookmarkEnd w:id="8"/>
      <w:bookmarkEnd w:id="9"/>
      <w:bookmarkEnd w:id="10"/>
      <w:r w:rsidRPr="00B75359">
        <w:t xml:space="preserve"> </w:t>
      </w:r>
      <w:bookmarkEnd w:id="11"/>
    </w:p>
    <w:p w:rsidR="00EB01FB" w:rsidRPr="002C71A3" w:rsidRDefault="00EB01FB" w:rsidP="00783531">
      <w:r w:rsidRPr="002C71A3">
        <w:t>Organize and summarize information with special emphasis on the relationship between the information.  Easily generalize from 3d to nd where visualization cannot be relied on.  Any linear transformation can be expressed in terms of a corresponding matrix.  Matrices link observations to linear models of  physical systems in communications, tracking, optical engineering, etc.  The title of this chapter “Matrix Theory” was chosen to emphasize the structure imparted to the models we use by physical systems whereas algrebra is more on the lines of theoretical discussion of spaces.  Matrix is a compact way to store and manipulate information.</w:t>
      </w:r>
    </w:p>
    <w:p w:rsidR="00EB01FB" w:rsidRPr="002C71A3" w:rsidRDefault="00EB01FB" w:rsidP="00783531"/>
    <w:p w:rsidR="00EB01FB" w:rsidRPr="002C71A3" w:rsidRDefault="00EB01FB" w:rsidP="00783531">
      <w:r w:rsidRPr="002C71A3">
        <w:t>Sections 1-x develop the algebraic structure of vector spaces.  Sections x-y add in the topological structure which is so important for solving engineering problems.</w:t>
      </w:r>
    </w:p>
    <w:p w:rsidR="00EB01FB" w:rsidRPr="002C71A3" w:rsidRDefault="00EB01FB" w:rsidP="00783531"/>
    <w:p w:rsidR="00EB01FB" w:rsidRPr="00B75359" w:rsidRDefault="00EB01FB" w:rsidP="00C871C4">
      <w:pPr>
        <w:pStyle w:val="Heading2"/>
        <w:numPr>
          <w:ilvl w:val="1"/>
          <w:numId w:val="1"/>
        </w:numPr>
      </w:pPr>
      <w:bookmarkStart w:id="12" w:name="_Toc209776288"/>
      <w:bookmarkStart w:id="13" w:name="_Toc209776810"/>
      <w:bookmarkStart w:id="14" w:name="_Toc209781581"/>
      <w:bookmarkStart w:id="15" w:name="_Toc209787321"/>
      <w:bookmarkStart w:id="16" w:name="_Toc229856943"/>
      <w:bookmarkStart w:id="17" w:name="_Toc229925997"/>
      <w:r>
        <w:t>Vectors and Matrices</w:t>
      </w:r>
      <w:bookmarkEnd w:id="12"/>
      <w:bookmarkEnd w:id="13"/>
      <w:bookmarkEnd w:id="14"/>
      <w:bookmarkEnd w:id="15"/>
      <w:bookmarkEnd w:id="16"/>
      <w:bookmarkEnd w:id="17"/>
    </w:p>
    <w:p w:rsidR="00EB01FB" w:rsidRPr="002C71A3" w:rsidRDefault="00EB01FB" w:rsidP="00783531"/>
    <w:p w:rsidR="00EB01FB" w:rsidRPr="002C71A3" w:rsidRDefault="00EB01FB" w:rsidP="00783531">
      <w:r w:rsidRPr="002C71A3">
        <w:t xml:space="preserve">In this section we briefly discuss vectors and matrices mainly to introduce notation and provide motivating examples describing why they are useful in signal processing.  A vector </w:t>
      </w:r>
      <w:r w:rsidR="004D6234" w:rsidRPr="002C71A3">
        <w:rPr>
          <w:noProof/>
          <w:position w:val="-4"/>
        </w:rPr>
      </w:r>
      <w:r w:rsidR="004D6234" w:rsidRPr="002C71A3">
        <w:rPr>
          <w:noProof/>
          <w:position w:val="-4"/>
        </w:rPr>
        <w:object w:dxaOrig="180" w:dyaOrig="180" w14:anchorId="2881F1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15pt;height:6.15pt;mso-width-percent:0;mso-height-percent:0;mso-width-percent:0;mso-height-percent:0" o:ole="">
            <v:imagedata r:id="rId7" o:title=""/>
          </v:shape>
          <o:OLEObject Type="Embed" ProgID="Equation.DSMT4" ShapeID="_x0000_i1025" DrawAspect="Content" ObjectID="_1851002200" r:id="rId8"/>
        </w:object>
      </w:r>
      <w:r w:rsidRPr="002C71A3">
        <w:t xml:space="preserve"> with N values (entries, components, etc), i.e an N-vector, is an ordered collection of the numbers</w:t>
      </w:r>
      <w:r w:rsidR="004D6234" w:rsidRPr="002C71A3">
        <w:rPr>
          <w:noProof/>
          <w:position w:val="-12"/>
        </w:rPr>
      </w:r>
      <w:r w:rsidR="004D6234" w:rsidRPr="002C71A3">
        <w:rPr>
          <w:noProof/>
          <w:position w:val="-12"/>
        </w:rPr>
        <w:object w:dxaOrig="1365" w:dyaOrig="375" w14:anchorId="212DA063">
          <v:shape id="_x0000_i1026" type="#_x0000_t75" alt="" style="width:1in;height:19.9pt;mso-width-percent:0;mso-height-percent:0;mso-width-percent:0;mso-height-percent:0" o:ole="">
            <v:imagedata r:id="rId9" o:title=""/>
          </v:shape>
          <o:OLEObject Type="Embed" ProgID="Equation.DSMT4" ShapeID="_x0000_i1026" DrawAspect="Content" ObjectID="_1851002201" r:id="rId10"/>
        </w:object>
      </w:r>
      <w:r w:rsidRPr="002C71A3">
        <w:t xml:space="preserve">.  Associated with x is a scalar field to which its components belong.  If </w:t>
      </w:r>
      <w:r w:rsidR="004D6234" w:rsidRPr="002C71A3">
        <w:rPr>
          <w:noProof/>
          <w:position w:val="-12"/>
        </w:rPr>
      </w:r>
      <w:r w:rsidR="004D6234" w:rsidRPr="002C71A3">
        <w:rPr>
          <w:noProof/>
          <w:position w:val="-12"/>
        </w:rPr>
        <w:object w:dxaOrig="750" w:dyaOrig="375" w14:anchorId="287AEDCD">
          <v:shape id="_x0000_i1027" type="#_x0000_t75" alt="" style="width:39.05pt;height:19.9pt;mso-width-percent:0;mso-height-percent:0;mso-width-percent:0;mso-height-percent:0" o:ole="">
            <v:imagedata r:id="rId11" o:title=""/>
          </v:shape>
          <o:OLEObject Type="Embed" ProgID="Equation.DSMT4" ShapeID="_x0000_i1027" DrawAspect="Content" ObjectID="_1851002202" r:id="rId12"/>
        </w:object>
      </w:r>
      <w:r w:rsidRPr="002C71A3">
        <w:t xml:space="preserve"> we say that x is real and lives in</w:t>
      </w:r>
      <w:r w:rsidR="004D6234" w:rsidRPr="002C71A3">
        <w:rPr>
          <w:noProof/>
          <w:position w:val="-6"/>
        </w:rPr>
      </w:r>
      <w:r w:rsidR="004D6234" w:rsidRPr="002C71A3">
        <w:rPr>
          <w:noProof/>
          <w:position w:val="-6"/>
        </w:rPr>
        <w:object w:dxaOrig="405" w:dyaOrig="315" w14:anchorId="4902A830">
          <v:shape id="_x0000_i1028" type="#_x0000_t75" alt="" style="width:19.9pt;height:13pt;mso-width-percent:0;mso-height-percent:0;mso-width-percent:0;mso-height-percent:0" o:ole="">
            <v:imagedata r:id="rId13" o:title=""/>
          </v:shape>
          <o:OLEObject Type="Embed" ProgID="Equation.DSMT4" ShapeID="_x0000_i1028" DrawAspect="Content" ObjectID="_1851002203" r:id="rId14"/>
        </w:object>
      </w:r>
      <w:r w:rsidRPr="002C71A3">
        <w:t xml:space="preserve">.  If </w:t>
      </w:r>
      <w:r w:rsidR="004D6234" w:rsidRPr="002C71A3">
        <w:rPr>
          <w:noProof/>
          <w:position w:val="-12"/>
        </w:rPr>
      </w:r>
      <w:r w:rsidR="004D6234" w:rsidRPr="002C71A3">
        <w:rPr>
          <w:noProof/>
          <w:position w:val="-12"/>
        </w:rPr>
        <w:object w:dxaOrig="690" w:dyaOrig="375" w14:anchorId="0F3E7884">
          <v:shape id="_x0000_i1029" type="#_x0000_t75" alt="" style="width:32.95pt;height:19.9pt;mso-width-percent:0;mso-height-percent:0;mso-width-percent:0;mso-height-percent:0" o:ole="">
            <v:imagedata r:id="rId15" o:title=""/>
          </v:shape>
          <o:OLEObject Type="Embed" ProgID="Equation.DSMT4" ShapeID="_x0000_i1029" DrawAspect="Content" ObjectID="_1851002204" r:id="rId16"/>
        </w:object>
      </w:r>
      <w:r w:rsidRPr="002C71A3">
        <w:t xml:space="preserve">x is complex and lives in </w:t>
      </w:r>
      <w:r w:rsidR="004D6234" w:rsidRPr="002C71A3">
        <w:rPr>
          <w:noProof/>
          <w:position w:val="-6"/>
        </w:rPr>
      </w:r>
      <w:r w:rsidR="004D6234" w:rsidRPr="002C71A3">
        <w:rPr>
          <w:noProof/>
          <w:position w:val="-6"/>
        </w:rPr>
        <w:object w:dxaOrig="375" w:dyaOrig="315" w14:anchorId="67882C5B">
          <v:shape id="_x0000_i1030" type="#_x0000_t75" alt="" style="width:19.9pt;height:13pt;mso-width-percent:0;mso-height-percent:0;mso-width-percent:0;mso-height-percent:0" o:ole="">
            <v:imagedata r:id="rId17" o:title=""/>
          </v:shape>
          <o:OLEObject Type="Embed" ProgID="Equation.DSMT4" ShapeID="_x0000_i1030" DrawAspect="Content" ObjectID="_1851002205" r:id="rId18"/>
        </w:object>
      </w:r>
      <w:r w:rsidRPr="002C71A3">
        <w:t>.  Adhering to the column convention we write</w:t>
      </w:r>
    </w:p>
    <w:p w:rsidR="00EB01FB" w:rsidRPr="002C71A3" w:rsidRDefault="00EB01FB" w:rsidP="00783531">
      <w:r w:rsidRPr="002C71A3">
        <w:tab/>
      </w:r>
      <w:r w:rsidR="004D6234" w:rsidRPr="002C71A3">
        <w:rPr>
          <w:rFonts w:eastAsiaTheme="minorHAnsi"/>
          <w:noProof/>
          <w:position w:val="-76"/>
          <w:sz w:val="22"/>
          <w:szCs w:val="22"/>
        </w:rPr>
      </w:r>
      <w:r w:rsidR="004D6234" w:rsidRPr="002C71A3">
        <w:rPr>
          <w:rFonts w:eastAsiaTheme="minorHAnsi"/>
          <w:noProof/>
          <w:position w:val="-76"/>
          <w:sz w:val="22"/>
          <w:szCs w:val="22"/>
        </w:rPr>
        <w:object w:dxaOrig="1140" w:dyaOrig="1665" w14:anchorId="094399BB">
          <v:shape id="_x0000_i1031" type="#_x0000_t75" alt="" style="width:59.75pt;height:84.25pt;mso-width-percent:0;mso-height-percent:0;mso-width-percent:0;mso-height-percent:0" o:ole="">
            <v:imagedata r:id="rId19" o:title=""/>
          </v:shape>
          <o:OLEObject Type="Embed" ProgID="Equation.DSMT4" ShapeID="_x0000_i1031" DrawAspect="Content" ObjectID="_1851002206" r:id="rId20"/>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1</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When writing x in a sentence we sometimes use the notation </w:t>
      </w:r>
      <w:r w:rsidR="004D6234" w:rsidRPr="002C71A3">
        <w:rPr>
          <w:noProof/>
          <w:position w:val="-18"/>
        </w:rPr>
      </w:r>
      <w:r w:rsidR="004D6234" w:rsidRPr="002C71A3">
        <w:rPr>
          <w:noProof/>
          <w:position w:val="-18"/>
        </w:rPr>
        <w:object w:dxaOrig="2400" w:dyaOrig="495" w14:anchorId="580173DA">
          <v:shape id="_x0000_i1032" type="#_x0000_t75" alt="" style="width:124.1pt;height:19.9pt;mso-width-percent:0;mso-height-percent:0;mso-width-percent:0;mso-height-percent:0" o:ole="">
            <v:imagedata r:id="rId21" o:title=""/>
          </v:shape>
          <o:OLEObject Type="Embed" ProgID="Equation.DSMT4" ShapeID="_x0000_i1032" DrawAspect="Content" ObjectID="_1851002207" r:id="rId22"/>
        </w:object>
      </w:r>
      <w:r w:rsidRPr="002C71A3">
        <w:t>where it is understood that x is a column vector. Geometrically, a vector is nothing more than a point in N-dimensional space.  For example a point in 3-D space is</w:t>
      </w:r>
      <w:r w:rsidR="004D6234" w:rsidRPr="002C71A3">
        <w:rPr>
          <w:noProof/>
          <w:position w:val="-10"/>
        </w:rPr>
      </w:r>
      <w:r w:rsidR="004D6234" w:rsidRPr="002C71A3">
        <w:rPr>
          <w:noProof/>
          <w:position w:val="-10"/>
        </w:rPr>
        <w:object w:dxaOrig="1140" w:dyaOrig="315" w14:anchorId="3625FDF9">
          <v:shape id="_x0000_i1033" type="#_x0000_t75" alt="" style="width:59.75pt;height:13pt;mso-width-percent:0;mso-height-percent:0;mso-width-percent:0;mso-height-percent:0" o:ole="">
            <v:imagedata r:id="rId23" o:title=""/>
          </v:shape>
          <o:OLEObject Type="Embed" ProgID="Equation.DSMT4" ShapeID="_x0000_i1033" DrawAspect="Content" ObjectID="_1851002208" r:id="rId24"/>
        </w:object>
      </w:r>
      <w:r w:rsidRPr="002C71A3">
        <w:t>.  Conceptually a vector is often represented as an arrow starting at the origin and ending at x.  For real vectors the transpose of x is denoted as</w:t>
      </w:r>
    </w:p>
    <w:p w:rsidR="00EB01FB" w:rsidRPr="002C71A3" w:rsidRDefault="00EB01FB" w:rsidP="00783531">
      <w:r w:rsidRPr="002C71A3">
        <w:tab/>
      </w:r>
      <w:r w:rsidR="004D6234" w:rsidRPr="002C71A3">
        <w:rPr>
          <w:rFonts w:eastAsiaTheme="minorHAnsi"/>
          <w:noProof/>
          <w:position w:val="-14"/>
          <w:sz w:val="22"/>
          <w:szCs w:val="22"/>
        </w:rPr>
      </w:r>
      <w:r w:rsidR="004D6234" w:rsidRPr="002C71A3">
        <w:rPr>
          <w:rFonts w:eastAsiaTheme="minorHAnsi"/>
          <w:noProof/>
          <w:position w:val="-14"/>
          <w:sz w:val="22"/>
          <w:szCs w:val="22"/>
        </w:rPr>
        <w:object w:dxaOrig="2205" w:dyaOrig="405" w14:anchorId="400D8916">
          <v:shape id="_x0000_i1034" type="#_x0000_t75" alt="" style="width:111.05pt;height:19.9pt;mso-width-percent:0;mso-height-percent:0;mso-width-percent:0;mso-height-percent:0" o:ole="">
            <v:imagedata r:id="rId25" o:title=""/>
          </v:shape>
          <o:OLEObject Type="Embed" ProgID="Equation.DSMT4" ShapeID="_x0000_i1034" DrawAspect="Content" ObjectID="_1851002209" r:id="rId26"/>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2</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and </w:t>
      </w:r>
    </w:p>
    <w:p w:rsidR="00EB01FB" w:rsidRPr="002C71A3" w:rsidRDefault="00EB01FB" w:rsidP="00783531">
      <w:r w:rsidRPr="002C71A3">
        <w:tab/>
      </w:r>
      <w:r w:rsidR="004D6234" w:rsidRPr="002C71A3">
        <w:rPr>
          <w:rFonts w:eastAsiaTheme="minorHAnsi"/>
          <w:noProof/>
          <w:position w:val="-16"/>
          <w:sz w:val="22"/>
          <w:szCs w:val="22"/>
        </w:rPr>
      </w:r>
      <w:r w:rsidR="004D6234" w:rsidRPr="002C71A3">
        <w:rPr>
          <w:rFonts w:eastAsiaTheme="minorHAnsi"/>
          <w:noProof/>
          <w:position w:val="-16"/>
          <w:sz w:val="22"/>
          <w:szCs w:val="22"/>
        </w:rPr>
        <w:object w:dxaOrig="2265" w:dyaOrig="465" w14:anchorId="5322F803">
          <v:shape id="_x0000_i1035" type="#_x0000_t75" alt="" style="width:117.95pt;height:19.9pt;mso-width-percent:0;mso-height-percent:0;mso-width-percent:0;mso-height-percent:0" o:ole="">
            <v:imagedata r:id="rId27" o:title=""/>
          </v:shape>
          <o:OLEObject Type="Embed" ProgID="Equation.DSMT4" ShapeID="_x0000_i1035" DrawAspect="Content" ObjectID="_1851002210" r:id="rId28"/>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3</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in the complex case, where </w:t>
      </w:r>
      <w:r w:rsidR="004D6234" w:rsidRPr="002C71A3">
        <w:rPr>
          <w:noProof/>
          <w:position w:val="-6"/>
        </w:rPr>
      </w:r>
      <w:r w:rsidR="004D6234" w:rsidRPr="002C71A3">
        <w:rPr>
          <w:noProof/>
          <w:position w:val="-6"/>
        </w:rPr>
        <w:object w:dxaOrig="270" w:dyaOrig="315" w14:anchorId="063EC2A1">
          <v:shape id="_x0000_i1036" type="#_x0000_t75" alt="" style="width:13pt;height:13pt;mso-width-percent:0;mso-height-percent:0;mso-width-percent:0;mso-height-percent:0" o:ole="">
            <v:imagedata r:id="rId29" o:title=""/>
          </v:shape>
          <o:OLEObject Type="Embed" ProgID="Equation.DSMT4" ShapeID="_x0000_i1036" DrawAspect="Content" ObjectID="_1851002211" r:id="rId30"/>
        </w:object>
      </w:r>
      <w:r w:rsidRPr="002C71A3">
        <w:t xml:space="preserve"> is the conjugate of </w:t>
      </w:r>
      <w:r w:rsidR="004D6234" w:rsidRPr="002C71A3">
        <w:rPr>
          <w:noProof/>
          <w:position w:val="-6"/>
        </w:rPr>
      </w:r>
      <w:r w:rsidR="004D6234" w:rsidRPr="002C71A3">
        <w:rPr>
          <w:noProof/>
          <w:position w:val="-6"/>
        </w:rPr>
        <w:object w:dxaOrig="180" w:dyaOrig="210" w14:anchorId="6B6A371F">
          <v:shape id="_x0000_i1037" type="#_x0000_t75" alt="" style="width:6.15pt;height:6.15pt;mso-width-percent:0;mso-height-percent:0;mso-width-percent:0;mso-height-percent:0" o:ole="">
            <v:imagedata r:id="rId31" o:title=""/>
          </v:shape>
          <o:OLEObject Type="Embed" ProgID="Equation.DSMT4" ShapeID="_x0000_i1037" DrawAspect="Content" ObjectID="_1851002212" r:id="rId32"/>
        </w:object>
      </w:r>
      <w:r w:rsidRPr="002C71A3">
        <w:t xml:space="preserve">. </w:t>
      </w:r>
    </w:p>
    <w:p w:rsidR="00EB01FB" w:rsidRPr="002C71A3" w:rsidRDefault="00EB01FB" w:rsidP="00783531">
      <w:r w:rsidRPr="002C71A3">
        <w:rPr>
          <w:b/>
        </w:rPr>
        <w:t>Example:</w:t>
      </w:r>
      <w:r w:rsidRPr="002C71A3">
        <w:t xml:space="preserve"> A continuous time signal </w:t>
      </w:r>
      <w:r w:rsidR="004D6234" w:rsidRPr="002C71A3">
        <w:rPr>
          <w:noProof/>
          <w:position w:val="-10"/>
        </w:rPr>
      </w:r>
      <w:r w:rsidR="004D6234" w:rsidRPr="002C71A3">
        <w:rPr>
          <w:noProof/>
          <w:position w:val="-10"/>
        </w:rPr>
        <w:object w:dxaOrig="405" w:dyaOrig="315" w14:anchorId="57061DFF">
          <v:shape id="_x0000_i1038" type="#_x0000_t75" alt="" style="width:19.9pt;height:13pt;mso-width-percent:0;mso-height-percent:0;mso-width-percent:0;mso-height-percent:0" o:ole="">
            <v:imagedata r:id="rId33" o:title=""/>
          </v:shape>
          <o:OLEObject Type="Embed" ProgID="Equation.DSMT4" ShapeID="_x0000_i1038" DrawAspect="Content" ObjectID="_1851002213" r:id="rId34"/>
        </w:object>
      </w:r>
      <w:r w:rsidRPr="002C71A3">
        <w:t xml:space="preserve">sampled every </w:t>
      </w:r>
      <w:r w:rsidR="004D6234" w:rsidRPr="002C71A3">
        <w:rPr>
          <w:noProof/>
          <w:position w:val="-12"/>
        </w:rPr>
      </w:r>
      <w:r w:rsidR="004D6234" w:rsidRPr="002C71A3">
        <w:rPr>
          <w:noProof/>
          <w:position w:val="-12"/>
        </w:rPr>
        <w:object w:dxaOrig="780" w:dyaOrig="375" w14:anchorId="0CEDFBBA">
          <v:shape id="_x0000_i1039" type="#_x0000_t75" alt="" style="width:32.95pt;height:19.9pt;mso-width-percent:0;mso-height-percent:0;mso-width-percent:0;mso-height-percent:0" o:ole="">
            <v:imagedata r:id="rId35" o:title=""/>
          </v:shape>
          <o:OLEObject Type="Embed" ProgID="Equation.DSMT4" ShapeID="_x0000_i1039" DrawAspect="Content" ObjectID="_1851002214" r:id="rId36"/>
        </w:object>
      </w:r>
      <w:r w:rsidRPr="002C71A3">
        <w:t xml:space="preserve">seconds over the interval </w:t>
      </w:r>
      <w:r w:rsidR="004D6234" w:rsidRPr="002C71A3">
        <w:rPr>
          <w:noProof/>
          <w:position w:val="-6"/>
        </w:rPr>
      </w:r>
      <w:r w:rsidR="004D6234" w:rsidRPr="002C71A3">
        <w:rPr>
          <w:noProof/>
          <w:position w:val="-6"/>
        </w:rPr>
        <w:object w:dxaOrig="1275" w:dyaOrig="300" w14:anchorId="1CAD3933">
          <v:shape id="_x0000_i1040" type="#_x0000_t75" alt="" style="width:65.85pt;height:13pt;mso-width-percent:0;mso-height-percent:0;mso-width-percent:0;mso-height-percent:0" o:ole="">
            <v:imagedata r:id="rId37" o:title=""/>
          </v:shape>
          <o:OLEObject Type="Embed" ProgID="Equation.DSMT4" ShapeID="_x0000_i1040" DrawAspect="Content" ObjectID="_1851002215" r:id="rId38"/>
        </w:object>
      </w:r>
      <w:r w:rsidRPr="002C71A3">
        <w:t xml:space="preserve"> is the discrete time signal </w:t>
      </w:r>
      <w:r w:rsidR="004D6234" w:rsidRPr="002C71A3">
        <w:rPr>
          <w:noProof/>
          <w:position w:val="-14"/>
        </w:rPr>
      </w:r>
      <w:r w:rsidR="004D6234" w:rsidRPr="002C71A3">
        <w:rPr>
          <w:noProof/>
          <w:position w:val="-14"/>
        </w:rPr>
        <w:object w:dxaOrig="2295" w:dyaOrig="405" w14:anchorId="64559402">
          <v:shape id="_x0000_i1041" type="#_x0000_t75" alt="" style="width:117.95pt;height:19.9pt;mso-width-percent:0;mso-height-percent:0;mso-width-percent:0;mso-height-percent:0" o:ole="">
            <v:imagedata r:id="rId39" o:title=""/>
          </v:shape>
          <o:OLEObject Type="Embed" ProgID="Equation.DSMT4" ShapeID="_x0000_i1041" DrawAspect="Content" ObjectID="_1851002216" r:id="rId40"/>
        </w:object>
      </w:r>
      <w:r w:rsidRPr="002C71A3">
        <w:t xml:space="preserve">, where </w:t>
      </w:r>
      <w:r w:rsidR="004D6234" w:rsidRPr="002C71A3">
        <w:rPr>
          <w:noProof/>
          <w:position w:val="-12"/>
        </w:rPr>
      </w:r>
      <w:r w:rsidR="004D6234" w:rsidRPr="002C71A3">
        <w:rPr>
          <w:noProof/>
          <w:position w:val="-12"/>
        </w:rPr>
        <w:object w:dxaOrig="2475" w:dyaOrig="375" w14:anchorId="46A60FF5">
          <v:shape id="_x0000_i1042" type="#_x0000_t75" alt="" style="width:124.1pt;height:19.9pt;mso-width-percent:0;mso-height-percent:0;mso-width-percent:0;mso-height-percent:0" o:ole="">
            <v:imagedata r:id="rId41" o:title=""/>
          </v:shape>
          <o:OLEObject Type="Embed" ProgID="Equation.DSMT4" ShapeID="_x0000_i1042" DrawAspect="Content" ObjectID="_1851002217" r:id="rId42"/>
        </w:object>
      </w:r>
      <w:r w:rsidRPr="002C71A3">
        <w:t xml:space="preserve"> and </w:t>
      </w:r>
      <w:r w:rsidR="004D6234" w:rsidRPr="002C71A3">
        <w:rPr>
          <w:noProof/>
          <w:position w:val="-6"/>
        </w:rPr>
      </w:r>
      <w:r w:rsidR="004D6234" w:rsidRPr="002C71A3">
        <w:rPr>
          <w:noProof/>
          <w:position w:val="-6"/>
        </w:rPr>
        <w:object w:dxaOrig="975" w:dyaOrig="300" w14:anchorId="188AB816">
          <v:shape id="_x0000_i1043" type="#_x0000_t75" alt="" style="width:52.1pt;height:13pt;mso-width-percent:0;mso-height-percent:0;mso-width-percent:0;mso-height-percent:0" o:ole="">
            <v:imagedata r:id="rId43" o:title=""/>
          </v:shape>
          <o:OLEObject Type="Embed" ProgID="Equation.DSMT4" ShapeID="_x0000_i1043" DrawAspect="Content" ObjectID="_1851002218" r:id="rId44"/>
        </w:object>
      </w:r>
      <w:r w:rsidRPr="002C71A3">
        <w:t xml:space="preserve">.  </w:t>
      </w:r>
    </w:p>
    <w:p w:rsidR="00EB01FB" w:rsidRPr="002C71A3" w:rsidRDefault="00EB01FB" w:rsidP="00783531"/>
    <w:p w:rsidR="00EB01FB" w:rsidRPr="002C71A3" w:rsidRDefault="00EB01FB" w:rsidP="00783531">
      <w:r w:rsidRPr="002C71A3">
        <w:lastRenderedPageBreak/>
        <w:t xml:space="preserve">A matrix by itself is a 2-D array used for organizing.  A matrix </w:t>
      </w:r>
      <w:r w:rsidRPr="002C71A3">
        <w:rPr>
          <w:b/>
        </w:rPr>
        <w:t xml:space="preserve">A </w:t>
      </w:r>
      <w:r w:rsidRPr="002C71A3">
        <w:t>with N rows and M columns is the collection of M N-vectors for a total of NM numbers.</w:t>
      </w:r>
    </w:p>
    <w:p w:rsidR="00EB01FB" w:rsidRPr="002C71A3" w:rsidRDefault="00EB01FB" w:rsidP="00783531">
      <w:r w:rsidRPr="002C71A3">
        <w:tab/>
      </w:r>
      <w:r w:rsidR="004D6234" w:rsidRPr="002C71A3">
        <w:rPr>
          <w:rFonts w:eastAsiaTheme="minorHAnsi"/>
          <w:noProof/>
          <w:position w:val="-68"/>
          <w:sz w:val="22"/>
          <w:szCs w:val="22"/>
        </w:rPr>
      </w:r>
      <w:r w:rsidR="004D6234" w:rsidRPr="002C71A3">
        <w:rPr>
          <w:rFonts w:eastAsiaTheme="minorHAnsi"/>
          <w:noProof/>
          <w:position w:val="-68"/>
          <w:sz w:val="22"/>
          <w:szCs w:val="22"/>
        </w:rPr>
        <w:object w:dxaOrig="2640" w:dyaOrig="1500" w14:anchorId="46E6E421">
          <v:shape id="_x0000_i1044" type="#_x0000_t75" alt="" style="width:131pt;height:1in;mso-width-percent:0;mso-height-percent:0;mso-width-percent:0;mso-height-percent:0" o:ole="">
            <v:imagedata r:id="rId45" o:title=""/>
          </v:shape>
          <o:OLEObject Type="Embed" ProgID="Equation.DSMT4" ShapeID="_x0000_i1044" DrawAspect="Content" ObjectID="_1851002219" r:id="rId46"/>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4</w:instrText>
      </w:r>
      <w:r w:rsidRPr="002C71A3">
        <w:rPr>
          <w:noProof/>
        </w:rPr>
        <w:fldChar w:fldCharType="end"/>
      </w:r>
      <w:r w:rsidRPr="002C71A3">
        <w:instrText>)</w:instrText>
      </w:r>
      <w:r w:rsidRPr="002C71A3">
        <w:fldChar w:fldCharType="end"/>
      </w:r>
    </w:p>
    <w:p w:rsidR="00EB01FB" w:rsidRDefault="00EB01FB" w:rsidP="00783531">
      <w:r w:rsidRPr="002C71A3">
        <w:t>where the nm</w:t>
      </w:r>
      <w:r w:rsidRPr="002C71A3">
        <w:rPr>
          <w:vertAlign w:val="superscript"/>
        </w:rPr>
        <w:t>th</w:t>
      </w:r>
      <w:r w:rsidRPr="002C71A3">
        <w:t xml:space="preserve"> entry </w:t>
      </w:r>
      <w:r w:rsidR="004D6234" w:rsidRPr="002C71A3">
        <w:rPr>
          <w:noProof/>
          <w:position w:val="-12"/>
        </w:rPr>
      </w:r>
      <w:r w:rsidR="004D6234" w:rsidRPr="002C71A3">
        <w:rPr>
          <w:noProof/>
          <w:position w:val="-12"/>
        </w:rPr>
        <w:object w:dxaOrig="1365" w:dyaOrig="375" w14:anchorId="4FCD376F">
          <v:shape id="_x0000_i1045" type="#_x0000_t75" alt="" style="width:1in;height:19.9pt;mso-width-percent:0;mso-height-percent:0;mso-width-percent:0;mso-height-percent:0" o:ole="">
            <v:imagedata r:id="rId47" o:title=""/>
          </v:shape>
          <o:OLEObject Type="Embed" ProgID="Equation.DSMT4" ShapeID="_x0000_i1045" DrawAspect="Content" ObjectID="_1851002220" r:id="rId48"/>
        </w:object>
      </w:r>
      <w:r w:rsidRPr="002C71A3">
        <w:t xml:space="preserve"> .  We use as a convention N for rows because we typically construct matrices by adjoining M N-vectors.  </w:t>
      </w:r>
    </w:p>
    <w:p w:rsidR="00EB01FB" w:rsidRDefault="00EB01FB" w:rsidP="00783531"/>
    <w:p w:rsidR="00EB01FB" w:rsidRDefault="00EB01FB" w:rsidP="00783531"/>
    <w:p w:rsidR="00EB01FB" w:rsidRDefault="00EB01FB" w:rsidP="00C871C4">
      <w:pPr>
        <w:pStyle w:val="Heading2"/>
        <w:numPr>
          <w:ilvl w:val="1"/>
          <w:numId w:val="1"/>
        </w:numPr>
      </w:pPr>
      <w:bookmarkStart w:id="18" w:name="_Toc229856944"/>
      <w:bookmarkStart w:id="19" w:name="_Toc229925998"/>
      <w:r>
        <w:t>Multiplication</w:t>
      </w:r>
      <w:bookmarkEnd w:id="18"/>
      <w:bookmarkEnd w:id="19"/>
    </w:p>
    <w:p w:rsidR="00EB01FB" w:rsidRDefault="00EB01FB" w:rsidP="00783531">
      <w:r>
        <w:t>many ways to multiply</w:t>
      </w:r>
    </w:p>
    <w:p w:rsidR="00EB01FB" w:rsidRDefault="00EB01FB" w:rsidP="00C871C4">
      <w:pPr>
        <w:pStyle w:val="Heading2"/>
        <w:numPr>
          <w:ilvl w:val="1"/>
          <w:numId w:val="1"/>
        </w:numPr>
      </w:pPr>
      <w:bookmarkStart w:id="20" w:name="_Toc229856945"/>
      <w:bookmarkStart w:id="21" w:name="_Toc229925999"/>
      <w:r>
        <w:t>Inverses</w:t>
      </w:r>
      <w:bookmarkEnd w:id="20"/>
      <w:bookmarkEnd w:id="21"/>
    </w:p>
    <w:p w:rsidR="00EB01FB" w:rsidRDefault="00EB01FB" w:rsidP="00783531"/>
    <w:p w:rsidR="00EB01FB" w:rsidRDefault="00EB01FB" w:rsidP="00783531">
      <w:r>
        <w:t>(A^T)^-1 = (A^-1)^T</w:t>
      </w:r>
    </w:p>
    <w:p w:rsidR="00EB01FB" w:rsidRDefault="00EB01FB" w:rsidP="00783531"/>
    <w:p w:rsidR="00EB01FB" w:rsidRDefault="00EB01FB" w:rsidP="00783531">
      <w:r>
        <w:t>Proof</w:t>
      </w:r>
    </w:p>
    <w:p w:rsidR="00EB01FB" w:rsidRDefault="00EB01FB" w:rsidP="00783531"/>
    <w:p w:rsidR="00EB01FB" w:rsidRDefault="00EB01FB" w:rsidP="00783531">
      <w:r>
        <w:t>A*(A^-1)=I=(A^-1)^T*A^T = (A^T)^-1*(A^-1)^-T=(A^T)^-1*A^T</w:t>
      </w:r>
    </w:p>
    <w:p w:rsidR="00EB01FB" w:rsidRDefault="00EB01FB" w:rsidP="00783531"/>
    <w:p w:rsidR="00EB01FB" w:rsidRDefault="00EB01FB" w:rsidP="00783531"/>
    <w:p w:rsidR="00EB01FB" w:rsidRDefault="00EB01FB" w:rsidP="00783531"/>
    <w:p w:rsidR="00EB01FB" w:rsidRPr="002C71A3" w:rsidRDefault="00EB01FB" w:rsidP="00783531">
      <w:r w:rsidRPr="002C71A3">
        <w:t xml:space="preserve">Matrices are useful because they describe linear systems of the form </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1095" w:dyaOrig="315" w14:anchorId="062BEC1C">
          <v:shape id="_x0000_i1046" type="#_x0000_t75" alt="" style="width:59pt;height:13pt;mso-width-percent:0;mso-height-percent:0;mso-width-percent:0;mso-height-percent:0" o:ole="">
            <v:imagedata r:id="rId49" o:title=""/>
          </v:shape>
          <o:OLEObject Type="Embed" ProgID="Equation.DSMT4" ShapeID="_x0000_i1046" DrawAspect="Content" ObjectID="_1851002221" r:id="rId50"/>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5</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which is canonical representation for a tremendous number of applications.  In () H represents the linear transformation performed on the useful signal s, n represents some error in the model, and y is what is received by the user.  We use the notation in Fig to describe the process.  The matrix G is a transformation on the received data which performs some useful task such as enhancing the signal or filtering the noise, and z is the end user output. </w:t>
      </w:r>
    </w:p>
    <w:p w:rsidR="00EB01FB" w:rsidRPr="002C71A3" w:rsidRDefault="00EB01FB" w:rsidP="00783531"/>
    <w:p w:rsidR="00EB01FB" w:rsidRPr="002C71A3" w:rsidRDefault="00EB01FB" w:rsidP="00783531">
      <w:pPr>
        <w:jc w:val="center"/>
      </w:pPr>
      <w:r w:rsidRPr="002C71A3">
        <w:rPr>
          <w:noProof/>
        </w:rPr>
        <w:drawing>
          <wp:inline distT="0" distB="0" distL="0" distR="0" wp14:anchorId="4A897FCA" wp14:editId="17F8406D">
            <wp:extent cx="4246880" cy="1076960"/>
            <wp:effectExtent l="0" t="0" r="1270" b="8890"/>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46880" cy="1076960"/>
                    </a:xfrm>
                    <a:prstGeom prst="rect">
                      <a:avLst/>
                    </a:prstGeom>
                    <a:noFill/>
                    <a:ln>
                      <a:noFill/>
                    </a:ln>
                  </pic:spPr>
                </pic:pic>
              </a:graphicData>
            </a:graphic>
          </wp:inline>
        </w:drawing>
      </w:r>
    </w:p>
    <w:p w:rsidR="00EB01FB" w:rsidRPr="002C71A3" w:rsidRDefault="00EB01FB" w:rsidP="00783531"/>
    <w:p w:rsidR="00EB01FB" w:rsidRPr="002C71A3" w:rsidRDefault="00EB01FB" w:rsidP="00783531">
      <w:r w:rsidRPr="002C71A3">
        <w:t xml:space="preserve">Most linear systems possess certain physical constraints or relationships which are then inherited by the matrices which describe them.  By linearity we mean the dependence of an entry with respect to its row and column.  In applications the matrix usually contains known information that pertains to the structure of the problem.  Usually vectors contain unknown information hence their frequent notation as variables and matrices are like general constants.  Matrices </w:t>
      </w:r>
      <w:r w:rsidRPr="002C71A3">
        <w:lastRenderedPageBreak/>
        <w:t>express linear relationships between inputs and outputs.  Many physical systems are linear or approximately linear hence matrices are convenient.  Therefore matrices are ubiquitous in engineering because they allow us to formulate a useful and tractable linear signal model.  For example in digital communications a channel matrix at channel path gain coefficients</w:t>
      </w:r>
    </w:p>
    <w:p w:rsidR="00EB01FB" w:rsidRPr="002C71A3" w:rsidRDefault="00EB01FB" w:rsidP="00783531">
      <w:r w:rsidRPr="002C71A3">
        <w:t>We give some examples below to emphasize the connection between the physical world and the linear model.</w:t>
      </w:r>
    </w:p>
    <w:p w:rsidR="00EB01FB" w:rsidRPr="002C71A3" w:rsidRDefault="00EB01FB" w:rsidP="00783531"/>
    <w:p w:rsidR="00EB01FB" w:rsidRPr="002C71A3" w:rsidRDefault="00EB01FB" w:rsidP="00783531">
      <w:r w:rsidRPr="002C71A3">
        <w:rPr>
          <w:b/>
        </w:rPr>
        <w:t>Example:</w:t>
      </w:r>
      <w:r w:rsidRPr="002C71A3">
        <w:t xml:space="preserve"> The position at time t of a target starting at x0 and moving in the plane velocities u(t) </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1755" w:dyaOrig="315" w14:anchorId="29CC597C">
          <v:shape id="_x0000_i1047" type="#_x0000_t75" alt="" style="width:85pt;height:13pt;mso-width-percent:0;mso-height-percent:0;mso-width-percent:0;mso-height-percent:0" o:ole="">
            <v:imagedata r:id="rId52" o:title=""/>
          </v:shape>
          <o:OLEObject Type="Embed" ProgID="Equation.DSMT4" ShapeID="_x0000_i1047" DrawAspect="Content" ObjectID="_1851002222" r:id="rId53"/>
        </w:object>
      </w:r>
      <w:r w:rsidRPr="002C71A3">
        <w:t xml:space="preserve"> </w:t>
      </w:r>
    </w:p>
    <w:p w:rsidR="00EB01FB" w:rsidRPr="002C71A3" w:rsidRDefault="00EB01FB" w:rsidP="00783531">
      <w:r w:rsidRPr="002C71A3">
        <w:t>Subtracting the position at the previous time interval</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2340" w:dyaOrig="315" w14:anchorId="339689D9">
          <v:shape id="_x0000_i1048" type="#_x0000_t75" alt="" style="width:117.95pt;height:13pt;mso-width-percent:0;mso-height-percent:0;mso-width-percent:0;mso-height-percent:0" o:ole="">
            <v:imagedata r:id="rId54" o:title=""/>
          </v:shape>
          <o:OLEObject Type="Embed" ProgID="Equation.DSMT4" ShapeID="_x0000_i1048" DrawAspect="Content" ObjectID="_1851002223" r:id="rId55"/>
        </w:object>
      </w:r>
      <w:r w:rsidRPr="002C71A3">
        <w:t xml:space="preserve"> </w:t>
      </w:r>
    </w:p>
    <w:p w:rsidR="00EB01FB" w:rsidRPr="002C71A3" w:rsidRDefault="00EB01FB" w:rsidP="00783531">
      <w:r w:rsidRPr="002C71A3">
        <w:t>From the current and converting to discrete time in the manner of example () we arrive at</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4245" w:dyaOrig="315" w14:anchorId="10FADA06">
          <v:shape id="_x0000_i1049" type="#_x0000_t75" alt="" style="width:3in;height:13pt;mso-width-percent:0;mso-height-percent:0;mso-width-percent:0;mso-height-percent:0" o:ole="">
            <v:imagedata r:id="rId56" o:title=""/>
          </v:shape>
          <o:OLEObject Type="Embed" ProgID="Equation.DSMT4" ShapeID="_x0000_i1049" DrawAspect="Content" ObjectID="_1851002224" r:id="rId57"/>
        </w:object>
      </w:r>
      <w:r w:rsidRPr="002C71A3">
        <w:t xml:space="preserve"> </w:t>
      </w:r>
    </w:p>
    <w:p w:rsidR="00EB01FB" w:rsidRPr="002C71A3" w:rsidRDefault="00EB01FB" w:rsidP="00783531">
      <w:r w:rsidRPr="002C71A3">
        <w:t xml:space="preserve">If we next assume the target is moving with nearly constant velocity so that </w:t>
      </w:r>
      <w:r w:rsidR="004D6234" w:rsidRPr="002C71A3">
        <w:rPr>
          <w:noProof/>
          <w:position w:val="-10"/>
        </w:rPr>
      </w:r>
      <w:r w:rsidR="004D6234" w:rsidRPr="002C71A3">
        <w:rPr>
          <w:noProof/>
          <w:position w:val="-10"/>
        </w:rPr>
        <w:object w:dxaOrig="1440" w:dyaOrig="315" w14:anchorId="21C4FCEE">
          <v:shape id="_x0000_i1050" type="#_x0000_t75" alt="" style="width:1in;height:13pt;mso-width-percent:0;mso-height-percent:0;mso-width-percent:0;mso-height-percent:0" o:ole="">
            <v:imagedata r:id="rId58" o:title=""/>
          </v:shape>
          <o:OLEObject Type="Embed" ProgID="Equation.DSMT4" ShapeID="_x0000_i1050" DrawAspect="Content" ObjectID="_1851002225" r:id="rId59"/>
        </w:object>
      </w:r>
      <w:r w:rsidRPr="002C71A3">
        <w:t xml:space="preserve">, then </w:t>
      </w:r>
    </w:p>
    <w:p w:rsidR="00EB01FB" w:rsidRPr="002C71A3" w:rsidRDefault="004D6234" w:rsidP="00783531">
      <w:pPr>
        <w:jc w:val="center"/>
      </w:pPr>
      <w:r w:rsidRPr="002C71A3">
        <w:rPr>
          <w:rFonts w:eastAsiaTheme="minorHAnsi"/>
          <w:noProof/>
          <w:position w:val="-10"/>
          <w:sz w:val="22"/>
          <w:szCs w:val="22"/>
        </w:rPr>
      </w:r>
      <w:r w:rsidR="004D6234" w:rsidRPr="002C71A3">
        <w:rPr>
          <w:rFonts w:eastAsiaTheme="minorHAnsi"/>
          <w:noProof/>
          <w:position w:val="-10"/>
          <w:sz w:val="22"/>
          <w:szCs w:val="22"/>
        </w:rPr>
        <w:object w:dxaOrig="2475" w:dyaOrig="315" w14:anchorId="21406E1A">
          <v:shape id="_x0000_i1051" type="#_x0000_t75" alt="" style="width:124.1pt;height:13pt;mso-width-percent:0;mso-height-percent:0;mso-width-percent:0;mso-height-percent:0" o:ole="">
            <v:imagedata r:id="rId60" o:title=""/>
          </v:shape>
          <o:OLEObject Type="Embed" ProgID="Equation.DSMT4" ShapeID="_x0000_i1051" DrawAspect="Content" ObjectID="_1851002226" r:id="rId61"/>
        </w:object>
      </w:r>
    </w:p>
    <w:p w:rsidR="00EB01FB" w:rsidRPr="002C71A3" w:rsidRDefault="00EB01FB" w:rsidP="00783531">
      <w:r w:rsidRPr="002C71A3">
        <w:t>Together with the nearly constant velocity we have a set of coupled reqursive state equations</w:t>
      </w:r>
    </w:p>
    <w:p w:rsidR="00EB01FB" w:rsidRPr="002C71A3" w:rsidRDefault="00EB01FB" w:rsidP="00783531">
      <w:r w:rsidRPr="002C71A3">
        <w:tab/>
      </w:r>
      <w:r w:rsidR="004D6234" w:rsidRPr="002C71A3">
        <w:rPr>
          <w:rFonts w:eastAsiaTheme="minorHAnsi"/>
          <w:noProof/>
          <w:position w:val="-28"/>
          <w:sz w:val="22"/>
          <w:szCs w:val="22"/>
        </w:rPr>
      </w:r>
      <w:r w:rsidR="004D6234" w:rsidRPr="002C71A3">
        <w:rPr>
          <w:rFonts w:eastAsiaTheme="minorHAnsi"/>
          <w:noProof/>
          <w:position w:val="-28"/>
          <w:sz w:val="22"/>
          <w:szCs w:val="22"/>
        </w:rPr>
        <w:object w:dxaOrig="2475" w:dyaOrig="660" w14:anchorId="2A706D69">
          <v:shape id="_x0000_i1052" type="#_x0000_t75" alt="" style="width:124.1pt;height:39.05pt;mso-width-percent:0;mso-height-percent:0;mso-width-percent:0;mso-height-percent:0" o:ole="">
            <v:imagedata r:id="rId62" o:title=""/>
          </v:shape>
          <o:OLEObject Type="Embed" ProgID="Equation.DSMT4" ShapeID="_x0000_i1052" DrawAspect="Content" ObjectID="_1851002227" r:id="rId63"/>
        </w:object>
      </w:r>
      <w:r w:rsidRPr="002C71A3">
        <w:t xml:space="preserve"> </w:t>
      </w:r>
    </w:p>
    <w:p w:rsidR="00EB01FB" w:rsidRPr="002C71A3" w:rsidRDefault="00EB01FB" w:rsidP="00783531">
      <w:r w:rsidRPr="002C71A3">
        <w:t>Which can be written in matrix form as</w:t>
      </w:r>
    </w:p>
    <w:p w:rsidR="00EB01FB" w:rsidRPr="002C71A3" w:rsidRDefault="00EB01FB" w:rsidP="00783531">
      <w:r w:rsidRPr="002C71A3">
        <w:tab/>
      </w:r>
      <w:r w:rsidR="004D6234" w:rsidRPr="002C71A3">
        <w:rPr>
          <w:rFonts w:eastAsiaTheme="minorHAnsi"/>
          <w:noProof/>
          <w:position w:val="-30"/>
          <w:sz w:val="22"/>
          <w:szCs w:val="22"/>
        </w:rPr>
      </w:r>
      <w:r w:rsidR="004D6234" w:rsidRPr="002C71A3">
        <w:rPr>
          <w:rFonts w:eastAsiaTheme="minorHAnsi"/>
          <w:noProof/>
          <w:position w:val="-30"/>
          <w:sz w:val="22"/>
          <w:szCs w:val="22"/>
        </w:rPr>
        <w:object w:dxaOrig="2580" w:dyaOrig="735" w14:anchorId="556C0E02">
          <v:shape id="_x0000_i1053" type="#_x0000_t75" alt="" style="width:131pt;height:39.05pt;mso-width-percent:0;mso-height-percent:0;mso-width-percent:0;mso-height-percent:0" o:ole="">
            <v:imagedata r:id="rId64" o:title=""/>
          </v:shape>
          <o:OLEObject Type="Embed" ProgID="Equation.DSMT4" ShapeID="_x0000_i1053" DrawAspect="Content" ObjectID="_1851002228" r:id="rId65"/>
        </w:object>
      </w:r>
      <w:r w:rsidRPr="002C71A3">
        <w:t xml:space="preserve"> </w:t>
      </w:r>
    </w:p>
    <w:p w:rsidR="00EB01FB" w:rsidRPr="002C71A3" w:rsidRDefault="00EB01FB" w:rsidP="00783531">
      <w:r w:rsidRPr="002C71A3">
        <w:t xml:space="preserve">For 2-D motion with independent y velocity v(t), we can extend the results to </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1575" w:dyaOrig="315" w14:anchorId="2C10BFFB">
          <v:shape id="_x0000_i1054" type="#_x0000_t75" alt="" style="width:78.15pt;height:13pt;mso-width-percent:0;mso-height-percent:0;mso-width-percent:0;mso-height-percent:0" o:ole="">
            <v:imagedata r:id="rId66" o:title=""/>
          </v:shape>
          <o:OLEObject Type="Embed" ProgID="Equation.DSMT4" ShapeID="_x0000_i1054" DrawAspect="Content" ObjectID="_1851002229" r:id="rId67"/>
        </w:object>
      </w:r>
      <w:r w:rsidRPr="002C71A3">
        <w:t xml:space="preserve"> </w:t>
      </w:r>
    </w:p>
    <w:p w:rsidR="00EB01FB" w:rsidRPr="002C71A3" w:rsidRDefault="00EB01FB" w:rsidP="00783531">
      <w:r w:rsidRPr="002C71A3">
        <w:t xml:space="preserve">Where </w:t>
      </w:r>
    </w:p>
    <w:p w:rsidR="00EB01FB" w:rsidRPr="002C71A3" w:rsidRDefault="00EB01FB" w:rsidP="00783531">
      <w:r w:rsidRPr="002C71A3">
        <w:tab/>
      </w:r>
      <w:r w:rsidR="004D6234" w:rsidRPr="002C71A3">
        <w:rPr>
          <w:rFonts w:eastAsiaTheme="minorHAnsi"/>
          <w:noProof/>
          <w:position w:val="-66"/>
          <w:sz w:val="22"/>
          <w:szCs w:val="22"/>
        </w:rPr>
      </w:r>
      <w:r w:rsidR="004D6234" w:rsidRPr="002C71A3">
        <w:rPr>
          <w:rFonts w:eastAsiaTheme="minorHAnsi"/>
          <w:noProof/>
          <w:position w:val="-66"/>
          <w:sz w:val="22"/>
          <w:szCs w:val="22"/>
        </w:rPr>
        <w:object w:dxaOrig="4005" w:dyaOrig="1440" w14:anchorId="6D563677">
          <v:shape id="_x0000_i1055" type="#_x0000_t75" alt="" style="width:203pt;height:1in;mso-width-percent:0;mso-height-percent:0;mso-width-percent:0;mso-height-percent:0" o:ole="">
            <v:imagedata r:id="rId68" o:title=""/>
          </v:shape>
          <o:OLEObject Type="Embed" ProgID="Equation.DSMT4" ShapeID="_x0000_i1055" DrawAspect="Content" ObjectID="_1851002230" r:id="rId69"/>
        </w:object>
      </w:r>
      <w:r w:rsidRPr="002C71A3">
        <w:t xml:space="preserve"> </w:t>
      </w:r>
    </w:p>
    <w:p w:rsidR="00EB01FB" w:rsidRPr="002C71A3" w:rsidRDefault="00EB01FB" w:rsidP="00783531">
      <w:pPr>
        <w:tabs>
          <w:tab w:val="left" w:pos="2831"/>
        </w:tabs>
        <w:rPr>
          <w:b/>
        </w:rPr>
      </w:pPr>
    </w:p>
    <w:p w:rsidR="00EB01FB" w:rsidRPr="002C71A3" w:rsidRDefault="00EB01FB" w:rsidP="00783531">
      <w:pPr>
        <w:tabs>
          <w:tab w:val="left" w:pos="2831"/>
        </w:tabs>
      </w:pPr>
      <w:r w:rsidRPr="002C71A3">
        <w:rPr>
          <w:b/>
        </w:rPr>
        <w:t xml:space="preserve">Example: </w:t>
      </w:r>
      <w:r w:rsidRPr="002C71A3">
        <w:t>Consider the following baseband signal model for a digital communication system characterized by multiple paths to the receiver.   Symbols s(n) are transmitted during the nth symbol interval and arrive at the receiver via three paths where the kth delay is k symbols.</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2265" w:dyaOrig="375" w14:anchorId="51C517C3">
          <v:shape id="_x0000_i1056" type="#_x0000_t75" alt="" style="width:111.05pt;height:19.9pt;mso-width-percent:0;mso-height-percent:0;mso-width-percent:0;mso-height-percent:0" o:ole="">
            <v:imagedata r:id="rId70" o:title=""/>
          </v:shape>
          <o:OLEObject Type="Embed" ProgID="Equation.DSMT4" ShapeID="_x0000_i1056" DrawAspect="Content" ObjectID="_1851002231" r:id="rId71"/>
        </w:object>
      </w:r>
      <w:r w:rsidRPr="002C71A3">
        <w:t xml:space="preserve"> </w:t>
      </w:r>
    </w:p>
    <w:p w:rsidR="00EB01FB" w:rsidRPr="002C71A3" w:rsidRDefault="00EB01FB" w:rsidP="00783531">
      <w:r w:rsidRPr="002C71A3">
        <w:t>Recognizing that each received sample contains information on previous samples a plausible technique for recovering the transmitted information is to collect the received symbols into vectors of K symbols and estimate the data in block.</w:t>
      </w:r>
    </w:p>
    <w:p w:rsidR="00EB01FB" w:rsidRPr="002C71A3" w:rsidRDefault="00EB01FB" w:rsidP="00783531"/>
    <w:p w:rsidR="00EB01FB" w:rsidRPr="002C71A3" w:rsidRDefault="00EB01FB" w:rsidP="00783531">
      <w:r w:rsidRPr="002C71A3">
        <w:tab/>
      </w:r>
      <w:r w:rsidR="004D6234" w:rsidRPr="002C71A3">
        <w:rPr>
          <w:rFonts w:eastAsiaTheme="minorHAnsi"/>
          <w:noProof/>
          <w:position w:val="-52"/>
          <w:sz w:val="22"/>
          <w:szCs w:val="22"/>
        </w:rPr>
      </w:r>
      <w:r w:rsidR="004D6234" w:rsidRPr="002C71A3">
        <w:rPr>
          <w:rFonts w:eastAsiaTheme="minorHAnsi"/>
          <w:noProof/>
          <w:position w:val="-52"/>
          <w:sz w:val="22"/>
          <w:szCs w:val="22"/>
        </w:rPr>
        <w:object w:dxaOrig="2610" w:dyaOrig="1140" w14:anchorId="189309D7">
          <v:shape id="_x0000_i1057" type="#_x0000_t75" alt="" style="width:131pt;height:59.75pt;mso-width-percent:0;mso-height-percent:0;mso-width-percent:0;mso-height-percent:0" o:ole="">
            <v:imagedata r:id="rId72" o:title=""/>
          </v:shape>
          <o:OLEObject Type="Embed" ProgID="Equation.DSMT4" ShapeID="_x0000_i1057" DrawAspect="Content" ObjectID="_1851002232" r:id="rId73"/>
        </w:object>
      </w:r>
      <w:r w:rsidRPr="002C71A3">
        <w:t xml:space="preserve"> </w:t>
      </w:r>
    </w:p>
    <w:p w:rsidR="00EB01FB" w:rsidRPr="002C71A3" w:rsidRDefault="00EB01FB" w:rsidP="00783531">
      <w:r w:rsidRPr="002C71A3">
        <w:t>which results in the matrix system</w:t>
      </w:r>
    </w:p>
    <w:p w:rsidR="00EB01FB" w:rsidRPr="002C71A3" w:rsidRDefault="00EB01FB" w:rsidP="00783531"/>
    <w:p w:rsidR="00EB01FB" w:rsidRPr="002C71A3" w:rsidRDefault="00EB01FB" w:rsidP="00783531">
      <w:r w:rsidRPr="002C71A3">
        <w:lastRenderedPageBreak/>
        <w:tab/>
      </w:r>
      <w:r w:rsidR="004D6234" w:rsidRPr="002C71A3">
        <w:rPr>
          <w:rFonts w:eastAsiaTheme="minorHAnsi"/>
          <w:noProof/>
          <w:position w:val="-94"/>
          <w:sz w:val="22"/>
          <w:szCs w:val="22"/>
        </w:rPr>
      </w:r>
      <w:r w:rsidR="004D6234" w:rsidRPr="002C71A3">
        <w:rPr>
          <w:rFonts w:eastAsiaTheme="minorHAnsi"/>
          <w:noProof/>
          <w:position w:val="-94"/>
          <w:sz w:val="22"/>
          <w:szCs w:val="22"/>
        </w:rPr>
        <w:object w:dxaOrig="4425" w:dyaOrig="2010" w14:anchorId="375EDF6E">
          <v:shape id="_x0000_i1058" type="#_x0000_t75" alt="" style="width:222.15pt;height:98.05pt;mso-width-percent:0;mso-height-percent:0;mso-width-percent:0;mso-height-percent:0" o:ole="">
            <v:imagedata r:id="rId74" o:title=""/>
          </v:shape>
          <o:OLEObject Type="Embed" ProgID="Equation.DSMT4" ShapeID="_x0000_i1058" DrawAspect="Content" ObjectID="_1851002233" r:id="rId75"/>
        </w:object>
      </w:r>
      <w:r w:rsidRPr="002C71A3">
        <w:t xml:space="preserve"> </w:t>
      </w:r>
    </w:p>
    <w:p w:rsidR="00EB01FB" w:rsidRPr="002C71A3" w:rsidRDefault="00EB01FB" w:rsidP="00783531">
      <w:r w:rsidRPr="002C71A3">
        <w:tab/>
        <w:t xml:space="preserve"> </w:t>
      </w:r>
    </w:p>
    <w:p w:rsidR="00EB01FB" w:rsidRPr="002C71A3" w:rsidRDefault="00EB01FB" w:rsidP="00783531">
      <w:pPr>
        <w:jc w:val="center"/>
      </w:pPr>
    </w:p>
    <w:p w:rsidR="00EB01FB" w:rsidRPr="002C71A3" w:rsidRDefault="00EB01FB" w:rsidP="00783531">
      <w:r w:rsidRPr="002C71A3">
        <w:rPr>
          <w:b/>
        </w:rPr>
        <w:t>Example:</w:t>
      </w:r>
      <w:r w:rsidRPr="002C71A3">
        <w:t xml:space="preserve"> A digital image is often conceived as a matrix.  Linear operations on an image take the form of ()</w:t>
      </w:r>
    </w:p>
    <w:p w:rsidR="00EB01FB" w:rsidRPr="002C71A3" w:rsidRDefault="00EB01FB" w:rsidP="00783531">
      <w:pPr>
        <w:keepNext/>
      </w:pPr>
      <w:r w:rsidRPr="002C71A3">
        <w:t xml:space="preserve">Table </w:t>
      </w:r>
      <w:r w:rsidRPr="002C71A3">
        <w:rPr>
          <w:noProof/>
        </w:rPr>
        <w:fldChar w:fldCharType="begin"/>
      </w:r>
      <w:r w:rsidRPr="002C71A3">
        <w:rPr>
          <w:noProof/>
        </w:rPr>
        <w:instrText xml:space="preserve"> SEQ Table \* ARABIC </w:instrText>
      </w:r>
      <w:r w:rsidRPr="002C71A3">
        <w:rPr>
          <w:noProof/>
        </w:rPr>
        <w:fldChar w:fldCharType="separate"/>
      </w:r>
      <w:r>
        <w:rPr>
          <w:noProof/>
        </w:rPr>
        <w:t>1</w:t>
      </w:r>
      <w:r w:rsidRPr="002C71A3">
        <w:rPr>
          <w:noProof/>
        </w:rPr>
        <w:fldChar w:fldCharType="end"/>
      </w:r>
    </w:p>
    <w:tbl>
      <w:tblPr>
        <w:tblW w:w="0" w:type="auto"/>
        <w:jc w:val="center"/>
        <w:tblLook w:val="04A0" w:firstRow="1" w:lastRow="0" w:firstColumn="1" w:lastColumn="0" w:noHBand="0" w:noVBand="1"/>
      </w:tblPr>
      <w:tblGrid>
        <w:gridCol w:w="3918"/>
        <w:gridCol w:w="5181"/>
      </w:tblGrid>
      <w:tr w:rsidR="00EB01FB" w:rsidRPr="002C71A3" w:rsidTr="00003BD5">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rsidR="00EB01FB" w:rsidRPr="002C71A3" w:rsidRDefault="00EB01FB" w:rsidP="00003BD5">
            <w:pPr>
              <w:jc w:val="center"/>
            </w:pPr>
            <w:r w:rsidRPr="002C71A3">
              <w:rPr>
                <w:noProof/>
              </w:rPr>
              <w:drawing>
                <wp:inline distT="0" distB="0" distL="0" distR="0" wp14:anchorId="3124C997" wp14:editId="6B56762D">
                  <wp:extent cx="2350770" cy="1761490"/>
                  <wp:effectExtent l="0" t="0" r="0" b="0"/>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350770" cy="176149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hideMark/>
          </w:tcPr>
          <w:p w:rsidR="00EB01FB" w:rsidRPr="002C71A3" w:rsidRDefault="00EB01FB" w:rsidP="00003BD5">
            <w:r w:rsidRPr="002C71A3">
              <w:rPr>
                <w:noProof/>
              </w:rPr>
              <w:drawing>
                <wp:inline distT="0" distB="0" distL="0" distR="0" wp14:anchorId="6F0091C2" wp14:editId="03E4B199">
                  <wp:extent cx="3152775" cy="2361565"/>
                  <wp:effectExtent l="0" t="0" r="0" b="0"/>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152775" cy="2361565"/>
                          </a:xfrm>
                          <a:prstGeom prst="rect">
                            <a:avLst/>
                          </a:prstGeom>
                          <a:noFill/>
                          <a:ln>
                            <a:noFill/>
                          </a:ln>
                        </pic:spPr>
                      </pic:pic>
                    </a:graphicData>
                  </a:graphic>
                </wp:inline>
              </w:drawing>
            </w:r>
          </w:p>
        </w:tc>
      </w:tr>
    </w:tbl>
    <w:p w:rsidR="00EB01FB" w:rsidRPr="002C71A3" w:rsidRDefault="00EB01FB" w:rsidP="00783531"/>
    <w:p w:rsidR="00EB01FB" w:rsidRPr="002C71A3" w:rsidRDefault="00EB01FB" w:rsidP="00783531">
      <w:r w:rsidRPr="002C71A3">
        <w:t>2D convolution which also may be represented as a very large matrix.</w:t>
      </w:r>
    </w:p>
    <w:p w:rsidR="00EB01FB" w:rsidRPr="002C71A3" w:rsidRDefault="00EB01FB" w:rsidP="00783531">
      <w:r w:rsidRPr="002C71A3">
        <w:br w:type="textWrapping" w:clear="all"/>
      </w:r>
    </w:p>
    <w:p w:rsidR="00EB01FB" w:rsidRPr="002C71A3" w:rsidRDefault="00EB01FB" w:rsidP="00783531"/>
    <w:p w:rsidR="00EB01FB" w:rsidRPr="002C71A3" w:rsidRDefault="00EB01FB" w:rsidP="00783531">
      <w:r w:rsidRPr="002C71A3">
        <w:rPr>
          <w:b/>
        </w:rPr>
        <w:t>Example:</w:t>
      </w:r>
      <w:r w:rsidRPr="002C71A3">
        <w:t xml:space="preserve"> An antenna line array with elements spaced at md sampled in time at nT would give a space-time matrix </w:t>
      </w:r>
      <w:r w:rsidR="004D6234" w:rsidRPr="002C71A3">
        <w:rPr>
          <w:noProof/>
          <w:position w:val="-10"/>
        </w:rPr>
      </w:r>
      <w:r w:rsidR="004D6234" w:rsidRPr="002C71A3">
        <w:rPr>
          <w:noProof/>
          <w:position w:val="-10"/>
        </w:rPr>
        <w:object w:dxaOrig="780" w:dyaOrig="315" w14:anchorId="777DE045">
          <v:shape id="_x0000_i1059" type="#_x0000_t75" alt="" style="width:39.05pt;height:13pt;mso-width-percent:0;mso-height-percent:0;mso-width-percent:0;mso-height-percent:0" o:ole="">
            <v:imagedata r:id="rId78" o:title=""/>
          </v:shape>
          <o:OLEObject Type="Embed" ProgID="Equation.DSMT4" ShapeID="_x0000_i1059" DrawAspect="Content" ObjectID="_1851002234" r:id="rId79"/>
        </w:object>
      </w:r>
      <w:r w:rsidRPr="002C71A3">
        <w:t xml:space="preserve"> whose elements represent the values of a plane wave sampled in time with period T and in space with period d.  Or plane waves at different directions.</w:t>
      </w:r>
    </w:p>
    <w:p w:rsidR="00EB01FB" w:rsidRPr="002C71A3" w:rsidRDefault="00EB01FB" w:rsidP="00783531">
      <w:r w:rsidRPr="002C71A3">
        <w:rPr>
          <w:b/>
        </w:rPr>
        <w:t>Example:</w:t>
      </w:r>
      <w:r w:rsidRPr="002C71A3">
        <w:t xml:space="preserve"> A two dimensional scalar function</w:t>
      </w:r>
      <w:r w:rsidR="004D6234" w:rsidRPr="002C71A3">
        <w:rPr>
          <w:noProof/>
          <w:position w:val="-10"/>
        </w:rPr>
      </w:r>
      <w:r w:rsidR="004D6234" w:rsidRPr="002C71A3">
        <w:rPr>
          <w:noProof/>
          <w:position w:val="-10"/>
        </w:rPr>
        <w:object w:dxaOrig="540" w:dyaOrig="315" w14:anchorId="460A6DC5">
          <v:shape id="_x0000_i1060" type="#_x0000_t75" alt="" style="width:26.05pt;height:13pt;mso-width-percent:0;mso-height-percent:0;mso-width-percent:0;mso-height-percent:0" o:ole="">
            <v:imagedata r:id="rId80" o:title=""/>
          </v:shape>
          <o:OLEObject Type="Embed" ProgID="Equation.DSMT4" ShapeID="_x0000_i1060" DrawAspect="Content" ObjectID="_1851002235" r:id="rId81"/>
        </w:object>
      </w:r>
      <w:r w:rsidRPr="002C71A3">
        <w:t>can be expanded in a second order Taylor series about the point (x0,y0)</w:t>
      </w:r>
    </w:p>
    <w:p w:rsidR="00EB01FB" w:rsidRPr="002C71A3" w:rsidRDefault="00EB01FB" w:rsidP="00783531">
      <w:r w:rsidRPr="002C71A3">
        <w:tab/>
      </w:r>
      <w:r w:rsidR="004D6234" w:rsidRPr="002C71A3">
        <w:rPr>
          <w:rFonts w:eastAsiaTheme="minorHAnsi"/>
          <w:noProof/>
          <w:position w:val="-24"/>
          <w:sz w:val="22"/>
          <w:szCs w:val="22"/>
        </w:rPr>
      </w:r>
      <w:r w:rsidR="004D6234" w:rsidRPr="002C71A3">
        <w:rPr>
          <w:rFonts w:eastAsiaTheme="minorHAnsi"/>
          <w:noProof/>
          <w:position w:val="-24"/>
          <w:sz w:val="22"/>
          <w:szCs w:val="22"/>
        </w:rPr>
        <w:object w:dxaOrig="5475" w:dyaOrig="615" w14:anchorId="46B0E60C">
          <v:shape id="_x0000_i1061" type="#_x0000_t75" alt="" style="width:275pt;height:32.95pt;mso-width-percent:0;mso-height-percent:0;mso-width-percent:0;mso-height-percent:0" o:ole="">
            <v:imagedata r:id="rId82" o:title=""/>
          </v:shape>
          <o:OLEObject Type="Embed" ProgID="Equation.DSMT4" ShapeID="_x0000_i1061" DrawAspect="Content" ObjectID="_1851002236" r:id="rId83"/>
        </w:object>
      </w:r>
      <w:r w:rsidRPr="002C71A3">
        <w:t xml:space="preserve"> </w:t>
      </w:r>
    </w:p>
    <w:p w:rsidR="00EB01FB" w:rsidRPr="002C71A3" w:rsidRDefault="00EB01FB" w:rsidP="00783531">
      <w:r w:rsidRPr="002C71A3">
        <w:t xml:space="preserve">The 2x1 matrix J with elements </w:t>
      </w:r>
      <w:r w:rsidR="004D6234" w:rsidRPr="002C71A3">
        <w:rPr>
          <w:noProof/>
          <w:position w:val="-12"/>
        </w:rPr>
      </w:r>
      <w:r w:rsidR="004D6234" w:rsidRPr="002C71A3">
        <w:rPr>
          <w:noProof/>
          <w:position w:val="-12"/>
        </w:rPr>
        <w:object w:dxaOrig="1770" w:dyaOrig="375" w14:anchorId="536C5B4A">
          <v:shape id="_x0000_i1062" type="#_x0000_t75" alt="" style="width:91.9pt;height:19.9pt;mso-width-percent:0;mso-height-percent:0;mso-width-percent:0;mso-height-percent:0" o:ole="">
            <v:imagedata r:id="rId84" o:title=""/>
          </v:shape>
          <o:OLEObject Type="Embed" ProgID="Equation.DSMT4" ShapeID="_x0000_i1062" DrawAspect="Content" ObjectID="_1851002237" r:id="rId85"/>
        </w:object>
      </w:r>
      <w:r w:rsidRPr="002C71A3">
        <w:t xml:space="preserve">contains information the existence of local extrema and the 2x2 matrix H with elements </w:t>
      </w:r>
      <w:r w:rsidR="004D6234" w:rsidRPr="002C71A3">
        <w:rPr>
          <w:noProof/>
          <w:position w:val="-14"/>
        </w:rPr>
      </w:r>
      <w:r w:rsidR="004D6234" w:rsidRPr="002C71A3">
        <w:rPr>
          <w:noProof/>
          <w:position w:val="-14"/>
        </w:rPr>
        <w:object w:dxaOrig="2175" w:dyaOrig="375" w14:anchorId="668BF90E">
          <v:shape id="_x0000_i1063" type="#_x0000_t75" alt="" style="width:111.05pt;height:19.9pt;mso-width-percent:0;mso-height-percent:0;mso-width-percent:0;mso-height-percent:0" o:ole="">
            <v:imagedata r:id="rId86" o:title=""/>
          </v:shape>
          <o:OLEObject Type="Embed" ProgID="Equation.DSMT4" ShapeID="_x0000_i1063" DrawAspect="Content" ObjectID="_1851002238" r:id="rId87"/>
        </w:object>
      </w:r>
      <w:r w:rsidRPr="002C71A3">
        <w:t xml:space="preserve"> contains information about their sufficiency.</w:t>
      </w:r>
    </w:p>
    <w:p w:rsidR="00EB01FB" w:rsidRPr="002C71A3" w:rsidRDefault="00EB01FB" w:rsidP="00783531">
      <w:r w:rsidRPr="002C71A3">
        <w:rPr>
          <w:b/>
        </w:rPr>
        <w:t>Example:</w:t>
      </w:r>
      <w:r w:rsidRPr="002C71A3">
        <w:t xml:space="preserve"> Suppose we observe the points x(t) and x(t+t1) in an image.  The jitter of the camera is represented by an affine matrix which is allows some roll and scaling plus a translation.</w:t>
      </w:r>
    </w:p>
    <w:p w:rsidR="00EB01FB" w:rsidRPr="002C71A3" w:rsidRDefault="00EB01FB" w:rsidP="00783531"/>
    <w:p w:rsidR="00EB01FB" w:rsidRPr="002C71A3" w:rsidRDefault="00EB01FB" w:rsidP="00783531">
      <w:r w:rsidRPr="002C71A3">
        <w:lastRenderedPageBreak/>
        <w:t>Paraxial rays in an optical system may be described by matrics, known as the ray transfer matrix.  An object at a distance d1 and height above the optic axis y1 passing through a positive lens has an image height y2 at distance d2 beyond the lens</w:t>
      </w:r>
    </w:p>
    <w:p w:rsidR="00EB01FB" w:rsidRPr="002C71A3" w:rsidRDefault="00EB01FB" w:rsidP="00783531">
      <w:r w:rsidRPr="002C71A3">
        <w:tab/>
      </w:r>
      <w:r w:rsidR="004D6234" w:rsidRPr="002C71A3">
        <w:rPr>
          <w:rFonts w:eastAsiaTheme="minorHAnsi"/>
          <w:noProof/>
          <w:position w:val="-30"/>
          <w:sz w:val="22"/>
          <w:szCs w:val="22"/>
        </w:rPr>
      </w:r>
      <w:r w:rsidR="004D6234" w:rsidRPr="002C71A3">
        <w:rPr>
          <w:rFonts w:eastAsiaTheme="minorHAnsi"/>
          <w:noProof/>
          <w:position w:val="-30"/>
          <w:sz w:val="22"/>
          <w:szCs w:val="22"/>
        </w:rPr>
        <w:object w:dxaOrig="2685" w:dyaOrig="735" w14:anchorId="4D4512BB">
          <v:shape id="_x0000_i1064" type="#_x0000_t75" alt="" style="width:131pt;height:39.05pt;mso-width-percent:0;mso-height-percent:0;mso-width-percent:0;mso-height-percent:0" o:ole="">
            <v:imagedata r:id="rId88" o:title=""/>
          </v:shape>
          <o:OLEObject Type="Embed" ProgID="Equation.DSMT4" ShapeID="_x0000_i1064" DrawAspect="Content" ObjectID="_1851002239" r:id="rId89"/>
        </w:object>
      </w:r>
      <w:r w:rsidRPr="002C71A3">
        <w:t xml:space="preserve"> </w:t>
      </w:r>
    </w:p>
    <w:p w:rsidR="00EB01FB" w:rsidRPr="002C71A3" w:rsidRDefault="00EB01FB" w:rsidP="00783531">
      <w:r w:rsidRPr="002C71A3">
        <w:t>In all cases, the description of some physical system is manifested in the structure of the matrix.  A major topic of this book is harnessing the structure of matrices to do useful things.</w:t>
      </w:r>
    </w:p>
    <w:p w:rsidR="00EB01FB" w:rsidRPr="002C71A3" w:rsidRDefault="00EB01FB" w:rsidP="00783531">
      <w:pPr>
        <w:rPr>
          <w:b/>
        </w:rPr>
      </w:pPr>
      <w:r w:rsidRPr="002C71A3">
        <w:rPr>
          <w:b/>
        </w:rPr>
        <w:t>Example: Function approximation</w:t>
      </w:r>
    </w:p>
    <w:p w:rsidR="00EB01FB" w:rsidRPr="002C71A3" w:rsidRDefault="00EB01FB" w:rsidP="00783531">
      <w:r w:rsidRPr="002C71A3">
        <w:t>Operators:  Cross product of x and y</w:t>
      </w:r>
    </w:p>
    <w:p w:rsidR="00EB01FB" w:rsidRPr="002C71A3" w:rsidRDefault="00EB01FB" w:rsidP="00783531">
      <w:r w:rsidRPr="002C71A3">
        <w:tab/>
      </w:r>
      <w:r w:rsidR="004D6234" w:rsidRPr="002C71A3">
        <w:rPr>
          <w:rFonts w:eastAsiaTheme="minorHAnsi"/>
          <w:noProof/>
          <w:position w:val="-50"/>
          <w:sz w:val="22"/>
          <w:szCs w:val="22"/>
        </w:rPr>
      </w:r>
      <w:r w:rsidR="004D6234" w:rsidRPr="002C71A3">
        <w:rPr>
          <w:rFonts w:eastAsiaTheme="minorHAnsi"/>
          <w:noProof/>
          <w:position w:val="-50"/>
          <w:sz w:val="22"/>
          <w:szCs w:val="22"/>
        </w:rPr>
        <w:object w:dxaOrig="4755" w:dyaOrig="1125" w14:anchorId="202CF36B">
          <v:shape id="_x0000_i1065" type="#_x0000_t75" alt="" style="width:235.9pt;height:59.75pt;mso-width-percent:0;mso-height-percent:0;mso-width-percent:0;mso-height-percent:0" o:ole="">
            <v:imagedata r:id="rId90" o:title=""/>
          </v:shape>
          <o:OLEObject Type="Embed" ProgID="Equation.DSMT4" ShapeID="_x0000_i1065" DrawAspect="Content" ObjectID="_1851002240" r:id="rId91"/>
        </w:object>
      </w:r>
      <w:r w:rsidRPr="002C71A3">
        <w:t xml:space="preserve"> </w:t>
      </w:r>
    </w:p>
    <w:p w:rsidR="00EB01FB" w:rsidRPr="002C71A3" w:rsidRDefault="00EB01FB" w:rsidP="00783531">
      <w:r w:rsidRPr="002C71A3">
        <w:t xml:space="preserve">Typically transformation matrix is denoted as </w:t>
      </w:r>
      <w:r w:rsidR="004D6234" w:rsidRPr="002C71A3">
        <w:rPr>
          <w:noProof/>
          <w:position w:val="-12"/>
        </w:rPr>
      </w:r>
      <w:r w:rsidR="004D6234" w:rsidRPr="002C71A3">
        <w:rPr>
          <w:noProof/>
          <w:position w:val="-12"/>
        </w:rPr>
        <w:object w:dxaOrig="405" w:dyaOrig="360" w14:anchorId="77DF421B">
          <v:shape id="_x0000_i1066" type="#_x0000_t75" alt="" style="width:19.9pt;height:19.9pt;mso-width-percent:0;mso-height-percent:0;mso-width-percent:0;mso-height-percent:0" o:ole="">
            <v:imagedata r:id="rId92" o:title=""/>
          </v:shape>
          <o:OLEObject Type="Embed" ProgID="Equation.DSMT4" ShapeID="_x0000_i1066" DrawAspect="Content" ObjectID="_1851002241" r:id="rId93"/>
        </w:object>
      </w:r>
      <w:r w:rsidRPr="002C71A3">
        <w:t xml:space="preserve"> </w:t>
      </w:r>
    </w:p>
    <w:p w:rsidR="00EB01FB" w:rsidRPr="00B75359" w:rsidRDefault="00EB01FB" w:rsidP="00C871C4">
      <w:pPr>
        <w:pStyle w:val="Heading2"/>
        <w:numPr>
          <w:ilvl w:val="1"/>
          <w:numId w:val="1"/>
        </w:numPr>
      </w:pPr>
      <w:bookmarkStart w:id="22" w:name="_Toc209776289"/>
      <w:bookmarkStart w:id="23" w:name="_Toc209776811"/>
      <w:bookmarkStart w:id="24" w:name="_Toc209781582"/>
      <w:bookmarkStart w:id="25" w:name="_Toc209787322"/>
      <w:bookmarkStart w:id="26" w:name="_Toc229856946"/>
      <w:bookmarkStart w:id="27" w:name="_Toc229926000"/>
      <w:r w:rsidRPr="00B75359">
        <w:t>Analytic Geometry</w:t>
      </w:r>
      <w:bookmarkEnd w:id="22"/>
      <w:bookmarkEnd w:id="23"/>
      <w:bookmarkEnd w:id="24"/>
      <w:bookmarkEnd w:id="25"/>
      <w:bookmarkEnd w:id="26"/>
      <w:bookmarkEnd w:id="27"/>
    </w:p>
    <w:p w:rsidR="00EB01FB" w:rsidRPr="002C71A3" w:rsidRDefault="00EB01FB" w:rsidP="00783531">
      <w:r w:rsidRPr="002C71A3">
        <w:t>The analysis of multidimensional vector spaces is the generalization of familiar geometric notions to spaces with dimension greater than 3.  Therefore it makes sense to begin the analysis with an overview of 2 and 3 dimensional spaces before extending these results.  Because we experience the world in 3dimensions it makes sense to draw upon our intuition in extending the familiar results of 3d objects such as vectors, lines and planes with an eye to representing them in terms of matrices and vectors which are easily generalized by adding entries.  Higher dimensional spaces are no less mathematically sound than their physical counterparts, only owing to the fact that humans have evolved in a universe with 3 large spatial dimensions, we have not needed to develop any ability to visualize beyond the dimensions in our life.</w:t>
      </w:r>
    </w:p>
    <w:p w:rsidR="00EB01FB" w:rsidRPr="002C71A3" w:rsidRDefault="00EB01FB" w:rsidP="00783531">
      <w:pPr>
        <w:jc w:val="center"/>
      </w:pPr>
    </w:p>
    <w:p w:rsidR="00EB01FB" w:rsidRPr="002C71A3" w:rsidRDefault="00EB01FB" w:rsidP="00783531">
      <w:r w:rsidRPr="002C71A3">
        <w:t>In this section we present the tranditional 2D and 3D concepts of plane or coordinate geometry in terms of linear algebraic quantities.  In this way the generalization from 2 and 3 dimensions becomes trivial.</w:t>
      </w:r>
    </w:p>
    <w:p w:rsidR="00EB01FB" w:rsidRPr="002C71A3" w:rsidRDefault="00EB01FB" w:rsidP="00783531"/>
    <w:p w:rsidR="00EB01FB" w:rsidRPr="00B75359" w:rsidRDefault="00EB01FB" w:rsidP="00C871C4">
      <w:pPr>
        <w:pStyle w:val="Heading3"/>
        <w:numPr>
          <w:ilvl w:val="2"/>
          <w:numId w:val="1"/>
        </w:numPr>
      </w:pPr>
      <w:bookmarkStart w:id="28" w:name="_Toc209776290"/>
      <w:bookmarkStart w:id="29" w:name="_Toc209776812"/>
      <w:bookmarkStart w:id="30" w:name="_Toc209781583"/>
      <w:bookmarkStart w:id="31" w:name="_Toc209787323"/>
      <w:bookmarkStart w:id="32" w:name="_Toc229856947"/>
      <w:bookmarkStart w:id="33" w:name="_Toc229926001"/>
      <w:r w:rsidRPr="00B75359">
        <w:t>Cartesian Coordinate System</w:t>
      </w:r>
      <w:bookmarkEnd w:id="28"/>
      <w:bookmarkEnd w:id="29"/>
      <w:bookmarkEnd w:id="30"/>
      <w:bookmarkEnd w:id="31"/>
      <w:bookmarkEnd w:id="32"/>
      <w:bookmarkEnd w:id="33"/>
    </w:p>
    <w:p w:rsidR="00EB01FB" w:rsidRPr="002C71A3" w:rsidRDefault="00EB01FB" w:rsidP="00783531">
      <w:r w:rsidRPr="002C71A3">
        <w:t xml:space="preserve">A rectilinear or Cartesian coordinate system is comprised of three pair wise perpendicular axes intersecting at a common origin from which signed axial displacements are measured in equal units.  We may refer to these axes for example as </w:t>
      </w:r>
      <w:r w:rsidR="004D6234" w:rsidRPr="002C71A3">
        <w:rPr>
          <w:noProof/>
          <w:position w:val="-10"/>
        </w:rPr>
      </w:r>
      <w:r w:rsidR="004D6234" w:rsidRPr="002C71A3">
        <w:rPr>
          <w:noProof/>
          <w:position w:val="-10"/>
        </w:rPr>
        <w:object w:dxaOrig="540" w:dyaOrig="320" w14:anchorId="258D4F8D">
          <v:shape id="_x0000_i1067" type="#_x0000_t75" alt="" style="width:26.05pt;height:13pt;mso-width-percent:0;mso-height-percent:0;mso-width-percent:0;mso-height-percent:0" o:ole="">
            <v:imagedata r:id="rId94" o:title=""/>
          </v:shape>
          <o:OLEObject Type="Embed" ProgID="Equation.DSMT4" ShapeID="_x0000_i1067" DrawAspect="Content" ObjectID="_1851002242" r:id="rId95"/>
        </w:object>
      </w:r>
      <w:r w:rsidRPr="002C71A3">
        <w:t>.</w:t>
      </w:r>
    </w:p>
    <w:p w:rsidR="00EB01FB" w:rsidRPr="00B75359" w:rsidRDefault="00EB01FB" w:rsidP="00C871C4">
      <w:pPr>
        <w:pStyle w:val="Heading3"/>
        <w:numPr>
          <w:ilvl w:val="2"/>
          <w:numId w:val="1"/>
        </w:numPr>
      </w:pPr>
      <w:bookmarkStart w:id="34" w:name="_Toc209776291"/>
      <w:bookmarkStart w:id="35" w:name="_Toc209776813"/>
      <w:bookmarkStart w:id="36" w:name="_Toc209781584"/>
      <w:bookmarkStart w:id="37" w:name="_Toc209787324"/>
      <w:bookmarkStart w:id="38" w:name="_Toc229856948"/>
      <w:bookmarkStart w:id="39" w:name="_Toc229926002"/>
      <w:r w:rsidRPr="00B75359">
        <w:t>Points</w:t>
      </w:r>
      <w:bookmarkEnd w:id="34"/>
      <w:bookmarkEnd w:id="35"/>
      <w:bookmarkEnd w:id="36"/>
      <w:bookmarkEnd w:id="37"/>
      <w:bookmarkEnd w:id="38"/>
      <w:bookmarkEnd w:id="39"/>
      <w:r w:rsidRPr="00B75359">
        <w:t xml:space="preserve"> </w:t>
      </w:r>
    </w:p>
    <w:p w:rsidR="00EB01FB" w:rsidRPr="002C71A3" w:rsidRDefault="00EB01FB" w:rsidP="00783531">
      <w:r w:rsidRPr="002C71A3">
        <w:t>In conjunction with a Cartesian coordinate system any location</w:t>
      </w:r>
      <w:r w:rsidR="004D6234" w:rsidRPr="002C71A3">
        <w:rPr>
          <w:noProof/>
          <w:position w:val="-4"/>
        </w:rPr>
      </w:r>
      <w:r w:rsidR="004D6234" w:rsidRPr="002C71A3">
        <w:rPr>
          <w:noProof/>
          <w:position w:val="-4"/>
        </w:rPr>
        <w:object w:dxaOrig="240" w:dyaOrig="260" w14:anchorId="3C498E89">
          <v:shape id="_x0000_i1068" type="#_x0000_t75" alt="" style="width:13pt;height:13pt;mso-width-percent:0;mso-height-percent:0;mso-width-percent:0;mso-height-percent:0" o:ole="">
            <v:imagedata r:id="rId96" o:title=""/>
          </v:shape>
          <o:OLEObject Type="Embed" ProgID="Equation.DSMT4" ShapeID="_x0000_i1068" DrawAspect="Content" ObjectID="_1851002243" r:id="rId97"/>
        </w:object>
      </w:r>
      <w:r w:rsidRPr="002C71A3">
        <w:t xml:space="preserve">can be arrived at by knowledge of the displacements </w:t>
      </w:r>
      <w:r w:rsidR="004D6234" w:rsidRPr="002C71A3">
        <w:rPr>
          <w:noProof/>
          <w:position w:val="-10"/>
        </w:rPr>
      </w:r>
      <w:r w:rsidR="004D6234" w:rsidRPr="002C71A3">
        <w:rPr>
          <w:noProof/>
          <w:position w:val="-10"/>
        </w:rPr>
        <w:object w:dxaOrig="620" w:dyaOrig="260" w14:anchorId="00608BED">
          <v:shape id="_x0000_i1069" type="#_x0000_t75" alt="" style="width:32.95pt;height:13pt;mso-width-percent:0;mso-height-percent:0;mso-width-percent:0;mso-height-percent:0" o:ole="">
            <v:imagedata r:id="rId98" o:title=""/>
          </v:shape>
          <o:OLEObject Type="Embed" ProgID="Equation.DSMT4" ShapeID="_x0000_i1069" DrawAspect="Content" ObjectID="_1851002244" r:id="rId99"/>
        </w:object>
      </w:r>
      <w:r w:rsidRPr="002C71A3">
        <w:t xml:space="preserve"> along the axes, respectively.  We refer to </w:t>
      </w:r>
      <w:r w:rsidR="004D6234" w:rsidRPr="002C71A3">
        <w:rPr>
          <w:noProof/>
          <w:position w:val="-4"/>
        </w:rPr>
      </w:r>
      <w:r w:rsidR="004D6234" w:rsidRPr="002C71A3">
        <w:rPr>
          <w:noProof/>
          <w:position w:val="-4"/>
        </w:rPr>
        <w:object w:dxaOrig="240" w:dyaOrig="260" w14:anchorId="6A2343BF">
          <v:shape id="_x0000_i1070" type="#_x0000_t75" alt="" style="width:13pt;height:13pt;mso-width-percent:0;mso-height-percent:0;mso-width-percent:0;mso-height-percent:0" o:ole="">
            <v:imagedata r:id="rId100" o:title=""/>
          </v:shape>
          <o:OLEObject Type="Embed" ProgID="Equation.DSMT4" ShapeID="_x0000_i1070" DrawAspect="Content" ObjectID="_1851002245" r:id="rId101"/>
        </w:object>
      </w:r>
      <w:r w:rsidRPr="002C71A3">
        <w:t xml:space="preserve">as a point in 3D space with coordinates (x,y,z).  </w:t>
      </w:r>
    </w:p>
    <w:p w:rsidR="00EB01FB" w:rsidRPr="002C71A3" w:rsidRDefault="00EB01FB" w:rsidP="00783531">
      <w:r w:rsidRPr="002C71A3">
        <w:t>Example: The point of zero displacement along each axis, (0, 0, 0), is the origin, denoted</w:t>
      </w:r>
      <w:r w:rsidR="004D6234" w:rsidRPr="002C71A3">
        <w:rPr>
          <w:noProof/>
          <w:position w:val="-6"/>
        </w:rPr>
      </w:r>
      <w:r w:rsidR="004D6234" w:rsidRPr="002C71A3">
        <w:rPr>
          <w:noProof/>
          <w:position w:val="-6"/>
        </w:rPr>
        <w:object w:dxaOrig="240" w:dyaOrig="279" w14:anchorId="01611FD3">
          <v:shape id="_x0000_i1071" type="#_x0000_t75" alt="" style="width:13pt;height:13pt;mso-width-percent:0;mso-height-percent:0;mso-width-percent:0;mso-height-percent:0" o:ole="">
            <v:imagedata r:id="rId102" o:title=""/>
          </v:shape>
          <o:OLEObject Type="Embed" ProgID="Equation.DSMT4" ShapeID="_x0000_i1071" DrawAspect="Content" ObjectID="_1851002246" r:id="rId103"/>
        </w:object>
      </w:r>
      <w:r w:rsidRPr="002C71A3">
        <w:t>.</w:t>
      </w:r>
    </w:p>
    <w:p w:rsidR="00EB01FB" w:rsidRPr="00B75359" w:rsidRDefault="00EB01FB" w:rsidP="00C871C4">
      <w:pPr>
        <w:pStyle w:val="Heading3"/>
        <w:numPr>
          <w:ilvl w:val="2"/>
          <w:numId w:val="1"/>
        </w:numPr>
      </w:pPr>
      <w:bookmarkStart w:id="40" w:name="_Toc209776292"/>
      <w:bookmarkStart w:id="41" w:name="_Toc209776814"/>
      <w:bookmarkStart w:id="42" w:name="_Toc209781585"/>
      <w:bookmarkStart w:id="43" w:name="_Toc209787325"/>
      <w:bookmarkStart w:id="44" w:name="_Toc229856949"/>
      <w:bookmarkStart w:id="45" w:name="_Toc229926003"/>
      <w:r w:rsidRPr="00B75359">
        <w:lastRenderedPageBreak/>
        <w:t>Line Segments</w:t>
      </w:r>
      <w:bookmarkEnd w:id="40"/>
      <w:bookmarkEnd w:id="41"/>
      <w:bookmarkEnd w:id="42"/>
      <w:bookmarkEnd w:id="43"/>
      <w:bookmarkEnd w:id="44"/>
      <w:bookmarkEnd w:id="45"/>
    </w:p>
    <w:p w:rsidR="00EB01FB" w:rsidRPr="002C71A3" w:rsidRDefault="00EB01FB" w:rsidP="00783531">
      <w:r w:rsidRPr="002C71A3">
        <w:t>The point P terminates the line segment</w:t>
      </w:r>
      <w:r w:rsidR="004D6234" w:rsidRPr="002C71A3">
        <w:rPr>
          <w:noProof/>
          <w:position w:val="-6"/>
        </w:rPr>
      </w:r>
      <w:r w:rsidR="004D6234" w:rsidRPr="002C71A3">
        <w:rPr>
          <w:noProof/>
          <w:position w:val="-6"/>
        </w:rPr>
        <w:object w:dxaOrig="400" w:dyaOrig="340" w14:anchorId="78EBFF9D">
          <v:shape id="_x0000_i1072" type="#_x0000_t75" alt="" style="width:19.9pt;height:19.9pt;mso-width-percent:0;mso-height-percent:0;mso-width-percent:0;mso-height-percent:0" o:ole="">
            <v:imagedata r:id="rId104" o:title=""/>
          </v:shape>
          <o:OLEObject Type="Embed" ProgID="Equation.DSMT4" ShapeID="_x0000_i1072" DrawAspect="Content" ObjectID="_1851002247" r:id="rId105"/>
        </w:object>
      </w:r>
      <w:r w:rsidRPr="002C71A3">
        <w:t xml:space="preserve">.  The line segment may be envisioned as an arrow whose tail is at O and tip at P.  We refer to </w:t>
      </w:r>
      <w:r w:rsidR="004D6234" w:rsidRPr="002C71A3">
        <w:rPr>
          <w:noProof/>
          <w:position w:val="-10"/>
        </w:rPr>
      </w:r>
      <w:r w:rsidR="004D6234" w:rsidRPr="002C71A3">
        <w:rPr>
          <w:noProof/>
          <w:position w:val="-10"/>
        </w:rPr>
        <w:object w:dxaOrig="1140" w:dyaOrig="320" w14:anchorId="51846156">
          <v:shape id="_x0000_i1073" type="#_x0000_t75" alt="" style="width:59.75pt;height:13pt;mso-width-percent:0;mso-height-percent:0;mso-width-percent:0;mso-height-percent:0" o:ole="">
            <v:imagedata r:id="rId106" o:title=""/>
          </v:shape>
          <o:OLEObject Type="Embed" ProgID="Equation.DSMT4" ShapeID="_x0000_i1073" DrawAspect="Content" ObjectID="_1851002248" r:id="rId107"/>
        </w:object>
      </w:r>
      <w:r w:rsidRPr="002C71A3">
        <w:t xml:space="preserve"> as the vector corresponding to the point P and use it interchangeably.  The distance from O to P is called the magnitude of r, given by</w:t>
      </w:r>
    </w:p>
    <w:p w:rsidR="00EB01FB" w:rsidRPr="002C71A3" w:rsidRDefault="00EB01FB" w:rsidP="00783531">
      <w:r w:rsidRPr="002C71A3">
        <w:tab/>
      </w:r>
      <w:r w:rsidR="004D6234" w:rsidRPr="002C71A3">
        <w:rPr>
          <w:noProof/>
          <w:position w:val="-14"/>
        </w:rPr>
      </w:r>
      <w:r w:rsidR="004D6234" w:rsidRPr="002C71A3">
        <w:rPr>
          <w:noProof/>
          <w:position w:val="-14"/>
        </w:rPr>
        <w:object w:dxaOrig="2200" w:dyaOrig="460" w14:anchorId="64C7BDFA">
          <v:shape id="_x0000_i1074" type="#_x0000_t75" alt="" style="width:111.05pt;height:19.9pt;mso-width-percent:0;mso-height-percent:0;mso-width-percent:0;mso-height-percent:0" o:ole="">
            <v:imagedata r:id="rId108" o:title=""/>
          </v:shape>
          <o:OLEObject Type="Embed" ProgID="Equation.DSMT4" ShapeID="_x0000_i1074" DrawAspect="Content" ObjectID="_1851002249" r:id="rId109"/>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6</w:instrText>
      </w:r>
      <w:r w:rsidRPr="002C71A3">
        <w:rPr>
          <w:noProof/>
        </w:rPr>
        <w:fldChar w:fldCharType="end"/>
      </w:r>
      <w:r w:rsidRPr="002C71A3">
        <w:instrText>)</w:instrText>
      </w:r>
      <w:r w:rsidRPr="002C71A3">
        <w:fldChar w:fldCharType="end"/>
      </w:r>
    </w:p>
    <w:p w:rsidR="00EB01FB" w:rsidRPr="002C71A3" w:rsidRDefault="00EB01FB" w:rsidP="00783531">
      <w:r w:rsidRPr="002C71A3">
        <w:t>and the direction of r can be expressed in a number of ways, for example its three direction cosines which measure the angle between each I,j, k axes.</w:t>
      </w:r>
    </w:p>
    <w:p w:rsidR="00EB01FB" w:rsidRPr="002C71A3" w:rsidRDefault="00EB01FB" w:rsidP="00783531">
      <w:r w:rsidRPr="002C71A3">
        <w:tab/>
      </w:r>
      <w:r w:rsidR="004D6234" w:rsidRPr="002C71A3">
        <w:rPr>
          <w:noProof/>
          <w:position w:val="-24"/>
        </w:rPr>
      </w:r>
      <w:r w:rsidR="004D6234" w:rsidRPr="002C71A3">
        <w:rPr>
          <w:noProof/>
          <w:position w:val="-24"/>
        </w:rPr>
        <w:object w:dxaOrig="980" w:dyaOrig="620" w14:anchorId="0EAC79F1">
          <v:shape id="_x0000_i1075" type="#_x0000_t75" alt="" style="width:52.1pt;height:32.95pt;mso-width-percent:0;mso-height-percent:0;mso-width-percent:0;mso-height-percent:0" o:ole="">
            <v:imagedata r:id="rId110" o:title=""/>
          </v:shape>
          <o:OLEObject Type="Embed" ProgID="Equation.DSMT4" ShapeID="_x0000_i1075" DrawAspect="Content" ObjectID="_1851002250" r:id="rId111"/>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7</w:instrText>
      </w:r>
      <w:r w:rsidRPr="002C71A3">
        <w:rPr>
          <w:noProof/>
        </w:rPr>
        <w:fldChar w:fldCharType="end"/>
      </w:r>
      <w:r w:rsidRPr="002C71A3">
        <w:instrText>)</w:instrText>
      </w:r>
      <w:r w:rsidRPr="002C71A3">
        <w:fldChar w:fldCharType="end"/>
      </w:r>
    </w:p>
    <w:p w:rsidR="00EB01FB" w:rsidRPr="002C71A3" w:rsidRDefault="00EB01FB" w:rsidP="00783531">
      <w:r w:rsidRPr="002C71A3">
        <w:tab/>
      </w:r>
      <w:r w:rsidR="004D6234" w:rsidRPr="002C71A3">
        <w:rPr>
          <w:noProof/>
          <w:position w:val="-24"/>
        </w:rPr>
      </w:r>
      <w:r w:rsidR="004D6234" w:rsidRPr="002C71A3">
        <w:rPr>
          <w:noProof/>
          <w:position w:val="-24"/>
        </w:rPr>
        <w:object w:dxaOrig="999" w:dyaOrig="620" w14:anchorId="5BE0741A">
          <v:shape id="_x0000_i1076" type="#_x0000_t75" alt="" style="width:52.1pt;height:32.95pt;mso-width-percent:0;mso-height-percent:0;mso-width-percent:0;mso-height-percent:0" o:ole="">
            <v:imagedata r:id="rId112" o:title=""/>
          </v:shape>
          <o:OLEObject Type="Embed" ProgID="Equation.DSMT4" ShapeID="_x0000_i1076" DrawAspect="Content" ObjectID="_1851002251" r:id="rId113"/>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8</w:instrText>
      </w:r>
      <w:r w:rsidRPr="002C71A3">
        <w:rPr>
          <w:noProof/>
        </w:rPr>
        <w:fldChar w:fldCharType="end"/>
      </w:r>
      <w:r w:rsidRPr="002C71A3">
        <w:instrText>)</w:instrText>
      </w:r>
      <w:r w:rsidRPr="002C71A3">
        <w:fldChar w:fldCharType="end"/>
      </w:r>
    </w:p>
    <w:p w:rsidR="00EB01FB" w:rsidRPr="002C71A3" w:rsidRDefault="00EB01FB" w:rsidP="00783531">
      <w:r w:rsidRPr="002C71A3">
        <w:tab/>
      </w:r>
      <w:r w:rsidR="004D6234" w:rsidRPr="002C71A3">
        <w:rPr>
          <w:noProof/>
          <w:position w:val="-24"/>
        </w:rPr>
      </w:r>
      <w:r w:rsidR="004D6234" w:rsidRPr="002C71A3">
        <w:rPr>
          <w:noProof/>
          <w:position w:val="-24"/>
        </w:rPr>
        <w:object w:dxaOrig="940" w:dyaOrig="620" w14:anchorId="5482755E">
          <v:shape id="_x0000_i1077" type="#_x0000_t75" alt="" style="width:45.95pt;height:32.95pt;mso-width-percent:0;mso-height-percent:0;mso-width-percent:0;mso-height-percent:0" o:ole="">
            <v:imagedata r:id="rId114" o:title=""/>
          </v:shape>
          <o:OLEObject Type="Embed" ProgID="Equation.DSMT4" ShapeID="_x0000_i1077" DrawAspect="Content" ObjectID="_1851002252" r:id="rId115"/>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9</w:instrText>
      </w:r>
      <w:r w:rsidRPr="002C71A3">
        <w:rPr>
          <w:noProof/>
        </w:rPr>
        <w:fldChar w:fldCharType="end"/>
      </w:r>
      <w:r w:rsidRPr="002C71A3">
        <w:instrText>)</w:instrText>
      </w:r>
      <w:r w:rsidRPr="002C71A3">
        <w:fldChar w:fldCharType="end"/>
      </w:r>
    </w:p>
    <w:p w:rsidR="00EB01FB" w:rsidRPr="002C71A3" w:rsidRDefault="00EB01FB" w:rsidP="00783531"/>
    <w:p w:rsidR="00EB01FB" w:rsidRPr="002C71A3" w:rsidRDefault="00EB01FB" w:rsidP="00783531">
      <w:r w:rsidRPr="002C71A3">
        <w:t xml:space="preserve">Example: Given points </w:t>
      </w:r>
      <w:r w:rsidR="004D6234" w:rsidRPr="002C71A3">
        <w:rPr>
          <w:noProof/>
          <w:position w:val="-12"/>
        </w:rPr>
      </w:r>
      <w:r w:rsidR="004D6234" w:rsidRPr="002C71A3">
        <w:rPr>
          <w:noProof/>
          <w:position w:val="-12"/>
        </w:rPr>
        <w:object w:dxaOrig="240" w:dyaOrig="360" w14:anchorId="6A9A7C31">
          <v:shape id="_x0000_i1078" type="#_x0000_t75" alt="" style="width:13pt;height:19.9pt;mso-width-percent:0;mso-height-percent:0;mso-width-percent:0;mso-height-percent:0" o:ole="">
            <v:imagedata r:id="rId116" o:title=""/>
          </v:shape>
          <o:OLEObject Type="Embed" ProgID="Equation.DSMT4" ShapeID="_x0000_i1078" DrawAspect="Content" ObjectID="_1851002253" r:id="rId117"/>
        </w:object>
      </w:r>
      <w:r w:rsidRPr="002C71A3">
        <w:t xml:space="preserve"> and</w:t>
      </w:r>
      <w:r w:rsidR="004D6234" w:rsidRPr="002C71A3">
        <w:rPr>
          <w:noProof/>
          <w:position w:val="-12"/>
        </w:rPr>
      </w:r>
      <w:r w:rsidR="004D6234" w:rsidRPr="002C71A3">
        <w:rPr>
          <w:noProof/>
          <w:position w:val="-12"/>
        </w:rPr>
        <w:object w:dxaOrig="260" w:dyaOrig="360" w14:anchorId="36C660AC">
          <v:shape id="_x0000_i1079" type="#_x0000_t75" alt="" style="width:13pt;height:19.9pt;mso-width-percent:0;mso-height-percent:0;mso-width-percent:0;mso-height-percent:0" o:ole="">
            <v:imagedata r:id="rId118" o:title=""/>
          </v:shape>
          <o:OLEObject Type="Embed" ProgID="Equation.DSMT4" ShapeID="_x0000_i1079" DrawAspect="Content" ObjectID="_1851002254" r:id="rId119"/>
        </w:object>
      </w:r>
      <w:r w:rsidRPr="002C71A3">
        <w:t xml:space="preserve">, the line segment starting at P1 and ending at P2 is defined as </w:t>
      </w:r>
      <w:r w:rsidR="004D6234" w:rsidRPr="002C71A3">
        <w:rPr>
          <w:noProof/>
          <w:position w:val="-12"/>
        </w:rPr>
      </w:r>
      <w:r w:rsidR="004D6234" w:rsidRPr="002C71A3">
        <w:rPr>
          <w:noProof/>
          <w:position w:val="-12"/>
        </w:rPr>
        <w:object w:dxaOrig="1040" w:dyaOrig="400" w14:anchorId="48D67518">
          <v:shape id="_x0000_i1080" type="#_x0000_t75" alt="" style="width:52.1pt;height:19.9pt;mso-width-percent:0;mso-height-percent:0;mso-width-percent:0;mso-height-percent:0" o:ole="">
            <v:imagedata r:id="rId120" o:title=""/>
          </v:shape>
          <o:OLEObject Type="Embed" ProgID="Equation.DSMT4" ShapeID="_x0000_i1080" DrawAspect="Content" ObjectID="_1851002255" r:id="rId121"/>
        </w:object>
      </w:r>
      <w:r w:rsidRPr="002C71A3">
        <w:t xml:space="preserve"> .  The vector </w:t>
      </w:r>
      <w:r w:rsidR="004D6234" w:rsidRPr="002C71A3">
        <w:rPr>
          <w:noProof/>
          <w:position w:val="-12"/>
        </w:rPr>
      </w:r>
      <w:r w:rsidR="004D6234" w:rsidRPr="002C71A3">
        <w:rPr>
          <w:noProof/>
          <w:position w:val="-12"/>
        </w:rPr>
        <w:object w:dxaOrig="960" w:dyaOrig="360" w14:anchorId="30C4C6E2">
          <v:shape id="_x0000_i1081" type="#_x0000_t75" alt="" style="width:45.95pt;height:19.9pt;mso-width-percent:0;mso-height-percent:0;mso-width-percent:0;mso-height-percent:0" o:ole="">
            <v:imagedata r:id="rId122" o:title=""/>
          </v:shape>
          <o:OLEObject Type="Embed" ProgID="Equation.DSMT4" ShapeID="_x0000_i1081" DrawAspect="Content" ObjectID="_1851002256" r:id="rId123"/>
        </w:object>
      </w:r>
      <w:r w:rsidRPr="002C71A3">
        <w:t xml:space="preserve"> starts at the origin and points in the same direction. Which means vectors aren’t distinguished by their absolute start and end points, only their magnitude (relative start and end points) and direction.  See parallelogram below.</w:t>
      </w:r>
    </w:p>
    <w:p w:rsidR="00EB01FB" w:rsidRPr="002C71A3" w:rsidRDefault="00EB01FB" w:rsidP="00783531">
      <w:pPr>
        <w:jc w:val="center"/>
      </w:pPr>
      <w:r w:rsidRPr="002C71A3">
        <w:rPr>
          <w:noProof/>
        </w:rPr>
        <w:drawing>
          <wp:inline distT="0" distB="0" distL="0" distR="0" wp14:anchorId="306C14FD" wp14:editId="3D6E00B5">
            <wp:extent cx="929640" cy="1250950"/>
            <wp:effectExtent l="0" t="0" r="0" b="6350"/>
            <wp:docPr id="746" name="Picture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28"/>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929640" cy="1250950"/>
                    </a:xfrm>
                    <a:prstGeom prst="rect">
                      <a:avLst/>
                    </a:prstGeom>
                    <a:noFill/>
                    <a:ln>
                      <a:noFill/>
                    </a:ln>
                  </pic:spPr>
                </pic:pic>
              </a:graphicData>
            </a:graphic>
          </wp:inline>
        </w:drawing>
      </w:r>
    </w:p>
    <w:p w:rsidR="00EB01FB" w:rsidRPr="002C71A3" w:rsidRDefault="00EB01FB" w:rsidP="00783531">
      <w:r w:rsidRPr="002C71A3">
        <w:t xml:space="preserve">Example: Let </w:t>
      </w:r>
      <w:r w:rsidR="004D6234" w:rsidRPr="002C71A3">
        <w:rPr>
          <w:noProof/>
          <w:position w:val="-14"/>
        </w:rPr>
      </w:r>
      <w:r w:rsidR="004D6234" w:rsidRPr="002C71A3">
        <w:rPr>
          <w:noProof/>
          <w:position w:val="-14"/>
        </w:rPr>
        <w:object w:dxaOrig="840" w:dyaOrig="380" w14:anchorId="401DEE94">
          <v:shape id="_x0000_i1082" type="#_x0000_t75" alt="" style="width:39.05pt;height:19.9pt;mso-width-percent:0;mso-height-percent:0;mso-width-percent:0;mso-height-percent:0" o:ole="">
            <v:imagedata r:id="rId125" o:title=""/>
          </v:shape>
          <o:OLEObject Type="Embed" ProgID="Equation.DSMT4" ShapeID="_x0000_i1082" DrawAspect="Content" ObjectID="_1851002257" r:id="rId126"/>
        </w:object>
      </w:r>
      <w:r w:rsidRPr="002C71A3">
        <w:t xml:space="preserve"> be the points from O to 1 unit along the axes ijk.  Then</w:t>
      </w:r>
      <w:r w:rsidR="004D6234" w:rsidRPr="002C71A3">
        <w:rPr>
          <w:noProof/>
          <w:position w:val="-10"/>
        </w:rPr>
      </w:r>
      <w:r w:rsidR="004D6234" w:rsidRPr="002C71A3">
        <w:rPr>
          <w:noProof/>
          <w:position w:val="-10"/>
        </w:rPr>
        <w:object w:dxaOrig="1500" w:dyaOrig="320" w14:anchorId="2C9BEF4B">
          <v:shape id="_x0000_i1083" type="#_x0000_t75" alt="" style="width:1in;height:13pt;mso-width-percent:0;mso-height-percent:0;mso-width-percent:0;mso-height-percent:0" o:ole="">
            <v:imagedata r:id="rId127" o:title=""/>
          </v:shape>
          <o:OLEObject Type="Embed" ProgID="Equation.DSMT4" ShapeID="_x0000_i1083" DrawAspect="Content" ObjectID="_1851002258" r:id="rId128"/>
        </w:object>
      </w:r>
      <w:r w:rsidRPr="002C71A3">
        <w:t xml:space="preserve"> </w:t>
      </w:r>
    </w:p>
    <w:p w:rsidR="00EB01FB" w:rsidRPr="002C71A3" w:rsidRDefault="00EB01FB" w:rsidP="00783531">
      <w:r w:rsidRPr="002C71A3">
        <w:t>Lines</w:t>
      </w:r>
    </w:p>
    <w:p w:rsidR="00EB01FB" w:rsidRPr="002C71A3" w:rsidRDefault="00EB01FB" w:rsidP="00783531">
      <w:pPr>
        <w:jc w:val="both"/>
        <w:rPr>
          <w:b/>
        </w:rPr>
      </w:pPr>
      <w:r w:rsidRPr="002C71A3">
        <w:t xml:space="preserve">Given a point </w:t>
      </w:r>
      <w:r w:rsidR="004D6234" w:rsidRPr="002C71A3">
        <w:rPr>
          <w:noProof/>
          <w:position w:val="-12"/>
        </w:rPr>
      </w:r>
      <w:r w:rsidR="004D6234" w:rsidRPr="002C71A3">
        <w:rPr>
          <w:noProof/>
          <w:position w:val="-12"/>
        </w:rPr>
        <w:object w:dxaOrig="260" w:dyaOrig="360" w14:anchorId="78DD908C">
          <v:shape id="_x0000_i1084" type="#_x0000_t75" alt="" style="width:13pt;height:19.9pt;mso-width-percent:0;mso-height-percent:0;mso-width-percent:0;mso-height-percent:0" o:ole="">
            <v:imagedata r:id="rId129" o:title=""/>
          </v:shape>
          <o:OLEObject Type="Embed" ProgID="Equation.DSMT4" ShapeID="_x0000_i1084" DrawAspect="Content" ObjectID="_1851002259" r:id="rId130"/>
        </w:object>
      </w:r>
      <w:r w:rsidRPr="002C71A3">
        <w:t xml:space="preserve"> with coordinates </w:t>
      </w:r>
      <w:r w:rsidR="004D6234" w:rsidRPr="002C71A3">
        <w:rPr>
          <w:noProof/>
          <w:position w:val="-12"/>
        </w:rPr>
      </w:r>
      <w:r w:rsidR="004D6234" w:rsidRPr="002C71A3">
        <w:rPr>
          <w:noProof/>
          <w:position w:val="-12"/>
        </w:rPr>
        <w:object w:dxaOrig="1460" w:dyaOrig="360" w14:anchorId="68999175">
          <v:shape id="_x0000_i1085" type="#_x0000_t75" alt="" style="width:1in;height:19.9pt;mso-width-percent:0;mso-height-percent:0;mso-width-percent:0;mso-height-percent:0" o:ole="">
            <v:imagedata r:id="rId131" o:title=""/>
          </v:shape>
          <o:OLEObject Type="Embed" ProgID="Equation.DSMT4" ShapeID="_x0000_i1085" DrawAspect="Content" ObjectID="_1851002260" r:id="rId132"/>
        </w:object>
      </w:r>
      <w:r w:rsidRPr="002C71A3">
        <w:t xml:space="preserve"> and a direction vector</w:t>
      </w:r>
      <w:r w:rsidR="004D6234" w:rsidRPr="002C71A3">
        <w:rPr>
          <w:noProof/>
          <w:position w:val="-6"/>
        </w:rPr>
      </w:r>
      <w:r w:rsidR="004D6234" w:rsidRPr="002C71A3">
        <w:rPr>
          <w:noProof/>
          <w:position w:val="-6"/>
        </w:rPr>
        <w:object w:dxaOrig="200" w:dyaOrig="220" w14:anchorId="2A4372A1">
          <v:shape id="_x0000_i1086" type="#_x0000_t75" alt="" style="width:13pt;height:13pt;mso-width-percent:0;mso-height-percent:0;mso-width-percent:0;mso-height-percent:0" o:ole="">
            <v:imagedata r:id="rId133" o:title=""/>
          </v:shape>
          <o:OLEObject Type="Embed" ProgID="Equation.DSMT4" ShapeID="_x0000_i1086" DrawAspect="Content" ObjectID="_1851002261" r:id="rId134"/>
        </w:object>
      </w:r>
      <w:r w:rsidRPr="002C71A3">
        <w:t xml:space="preserve">, the set of all points </w:t>
      </w:r>
      <w:r w:rsidR="004D6234" w:rsidRPr="002C71A3">
        <w:rPr>
          <w:noProof/>
          <w:position w:val="-10"/>
        </w:rPr>
      </w:r>
      <w:r w:rsidR="004D6234" w:rsidRPr="002C71A3">
        <w:rPr>
          <w:noProof/>
          <w:position w:val="-10"/>
        </w:rPr>
        <w:object w:dxaOrig="1140" w:dyaOrig="320" w14:anchorId="7B3EADA5">
          <v:shape id="_x0000_i1087" type="#_x0000_t75" alt="" style="width:59.75pt;height:13pt;mso-width-percent:0;mso-height-percent:0;mso-width-percent:0;mso-height-percent:0" o:ole="">
            <v:imagedata r:id="rId135" o:title=""/>
          </v:shape>
          <o:OLEObject Type="Embed" ProgID="Equation.DSMT4" ShapeID="_x0000_i1087" DrawAspect="Content" ObjectID="_1851002262" r:id="rId136"/>
        </w:object>
      </w:r>
      <w:r w:rsidRPr="002C71A3">
        <w:t xml:space="preserve"> on the line is</w:t>
      </w:r>
    </w:p>
    <w:p w:rsidR="00EB01FB" w:rsidRPr="002C71A3" w:rsidRDefault="00EB01FB" w:rsidP="00783531">
      <w:r w:rsidRPr="002C71A3">
        <w:tab/>
      </w:r>
      <w:r w:rsidR="004D6234" w:rsidRPr="002C71A3">
        <w:rPr>
          <w:noProof/>
          <w:position w:val="-12"/>
        </w:rPr>
      </w:r>
      <w:r w:rsidR="004D6234" w:rsidRPr="002C71A3">
        <w:rPr>
          <w:noProof/>
          <w:position w:val="-12"/>
        </w:rPr>
        <w:object w:dxaOrig="1020" w:dyaOrig="360" w14:anchorId="2B6665D1">
          <v:shape id="_x0000_i1088" type="#_x0000_t75" alt="" style="width:52.1pt;height:19.9pt;mso-width-percent:0;mso-height-percent:0;mso-width-percent:0;mso-height-percent:0" o:ole="">
            <v:imagedata r:id="rId137" o:title=""/>
          </v:shape>
          <o:OLEObject Type="Embed" ProgID="Equation.DSMT4" ShapeID="_x0000_i1088" DrawAspect="Content" ObjectID="_1851002263" r:id="rId138"/>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10</w:instrText>
      </w:r>
      <w:r w:rsidRPr="002C71A3">
        <w:rPr>
          <w:noProof/>
        </w:rPr>
        <w:fldChar w:fldCharType="end"/>
      </w:r>
      <w:r w:rsidRPr="002C71A3">
        <w:instrText>)</w:instrText>
      </w:r>
      <w:r w:rsidRPr="002C71A3">
        <w:fldChar w:fldCharType="end"/>
      </w:r>
    </w:p>
    <w:p w:rsidR="00EB01FB" w:rsidRPr="002C71A3" w:rsidRDefault="00EB01FB" w:rsidP="00783531"/>
    <w:p w:rsidR="00EB01FB" w:rsidRPr="002C71A3" w:rsidRDefault="00EB01FB" w:rsidP="00783531">
      <w:r w:rsidRPr="002C71A3">
        <w:t xml:space="preserve">where </w:t>
      </w:r>
      <w:r w:rsidR="004D6234" w:rsidRPr="002C71A3">
        <w:rPr>
          <w:noProof/>
          <w:position w:val="-6"/>
        </w:rPr>
      </w:r>
      <w:r w:rsidR="004D6234" w:rsidRPr="002C71A3">
        <w:rPr>
          <w:noProof/>
          <w:position w:val="-6"/>
        </w:rPr>
        <w:object w:dxaOrig="139" w:dyaOrig="240" w14:anchorId="0A60F87F">
          <v:shape id="_x0000_i1089" type="#_x0000_t75" alt="" style="width:6.15pt;height:13pt;mso-width-percent:0;mso-height-percent:0;mso-width-percent:0;mso-height-percent:0" o:ole="">
            <v:imagedata r:id="rId139" o:title=""/>
          </v:shape>
          <o:OLEObject Type="Embed" ProgID="Equation.DSMT4" ShapeID="_x0000_i1089" DrawAspect="Content" ObjectID="_1851002264" r:id="rId140"/>
        </w:object>
      </w:r>
      <w:r w:rsidRPr="002C71A3">
        <w:t xml:space="preserve"> specifies signed displacement from </w:t>
      </w:r>
      <w:r w:rsidR="004D6234" w:rsidRPr="002C71A3">
        <w:rPr>
          <w:noProof/>
          <w:position w:val="-12"/>
        </w:rPr>
      </w:r>
      <w:r w:rsidR="004D6234" w:rsidRPr="002C71A3">
        <w:rPr>
          <w:noProof/>
          <w:position w:val="-12"/>
        </w:rPr>
        <w:object w:dxaOrig="240" w:dyaOrig="360" w14:anchorId="73963DF3">
          <v:shape id="_x0000_i1090" type="#_x0000_t75" alt="" style="width:13pt;height:19.9pt;mso-width-percent:0;mso-height-percent:0;mso-width-percent:0;mso-height-percent:0" o:ole="">
            <v:imagedata r:id="rId141" o:title=""/>
          </v:shape>
          <o:OLEObject Type="Embed" ProgID="Equation.DSMT4" ShapeID="_x0000_i1090" DrawAspect="Content" ObjectID="_1851002265" r:id="rId142"/>
        </w:object>
      </w:r>
      <w:r w:rsidRPr="002C71A3">
        <w:t xml:space="preserve"> .</w:t>
      </w:r>
    </w:p>
    <w:p w:rsidR="00EB01FB" w:rsidRPr="002C71A3" w:rsidRDefault="00EB01FB" w:rsidP="00783531">
      <w:pPr>
        <w:jc w:val="center"/>
      </w:pPr>
      <w:r w:rsidRPr="002C71A3">
        <w:rPr>
          <w:noProof/>
        </w:rPr>
        <w:lastRenderedPageBreak/>
        <w:drawing>
          <wp:inline distT="0" distB="0" distL="0" distR="0" wp14:anchorId="0085CA98" wp14:editId="27B9D02F">
            <wp:extent cx="2748350" cy="2561559"/>
            <wp:effectExtent l="0" t="0" r="0" b="0"/>
            <wp:docPr id="743" name="Picture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9"/>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755913" cy="2568608"/>
                    </a:xfrm>
                    <a:prstGeom prst="rect">
                      <a:avLst/>
                    </a:prstGeom>
                    <a:noFill/>
                    <a:ln>
                      <a:noFill/>
                    </a:ln>
                  </pic:spPr>
                </pic:pic>
              </a:graphicData>
            </a:graphic>
          </wp:inline>
        </w:drawing>
      </w:r>
    </w:p>
    <w:p w:rsidR="00EB01FB" w:rsidRPr="00B75359" w:rsidRDefault="00EB01FB" w:rsidP="00C871C4">
      <w:pPr>
        <w:pStyle w:val="Heading3"/>
        <w:numPr>
          <w:ilvl w:val="2"/>
          <w:numId w:val="1"/>
        </w:numPr>
      </w:pPr>
      <w:bookmarkStart w:id="46" w:name="_Toc209776293"/>
      <w:bookmarkStart w:id="47" w:name="_Toc209776815"/>
      <w:bookmarkStart w:id="48" w:name="_Toc209781586"/>
      <w:bookmarkStart w:id="49" w:name="_Toc209787326"/>
      <w:bookmarkStart w:id="50" w:name="_Toc229856950"/>
      <w:bookmarkStart w:id="51" w:name="_Toc229926004"/>
      <w:r w:rsidRPr="00B75359">
        <w:t>Plane in 3D.</w:t>
      </w:r>
      <w:bookmarkEnd w:id="46"/>
      <w:bookmarkEnd w:id="47"/>
      <w:bookmarkEnd w:id="48"/>
      <w:bookmarkEnd w:id="49"/>
      <w:bookmarkEnd w:id="50"/>
      <w:bookmarkEnd w:id="51"/>
      <w:r w:rsidRPr="00B75359">
        <w:t xml:space="preserve">  </w:t>
      </w:r>
    </w:p>
    <w:p w:rsidR="00EB01FB" w:rsidRDefault="00EB01FB" w:rsidP="00783531"/>
    <w:p w:rsidR="00EB01FB" w:rsidRPr="002C71A3" w:rsidRDefault="00EB01FB" w:rsidP="00783531">
      <w:r w:rsidRPr="002C71A3">
        <w:t>It’s amazing how much signal processing is inside a plane.</w:t>
      </w:r>
    </w:p>
    <w:p w:rsidR="00EB01FB" w:rsidRPr="002C71A3" w:rsidRDefault="00EB01FB" w:rsidP="00783531">
      <w:r w:rsidRPr="002C71A3">
        <w:t>Just as a line is defined by the set of points along a particular direction, a plane is defined as the set of all points swept out by the parametric sum of two vectors.  Given a point on the plane,</w:t>
      </w:r>
      <w:r w:rsidR="004D6234" w:rsidRPr="002C71A3">
        <w:rPr>
          <w:noProof/>
          <w:position w:val="-12"/>
        </w:rPr>
      </w:r>
      <w:r w:rsidR="004D6234" w:rsidRPr="002C71A3">
        <w:rPr>
          <w:noProof/>
          <w:position w:val="-12"/>
        </w:rPr>
        <w:object w:dxaOrig="240" w:dyaOrig="360" w14:anchorId="1E745FF0">
          <v:shape id="_x0000_i1091" type="#_x0000_t75" alt="" style="width:13pt;height:19.9pt;mso-width-percent:0;mso-height-percent:0;mso-width-percent:0;mso-height-percent:0" o:ole="">
            <v:imagedata r:id="rId144" o:title=""/>
          </v:shape>
          <o:OLEObject Type="Embed" ProgID="Equation.DSMT4" ShapeID="_x0000_i1091" DrawAspect="Content" ObjectID="_1851002266" r:id="rId145"/>
        </w:object>
      </w:r>
      <w:r w:rsidRPr="002C71A3">
        <w:t xml:space="preserve">, and two nonparallel vectors </w:t>
      </w:r>
      <w:r w:rsidR="004D6234" w:rsidRPr="002C71A3">
        <w:rPr>
          <w:noProof/>
          <w:position w:val="-10"/>
        </w:rPr>
      </w:r>
      <w:r w:rsidR="004D6234" w:rsidRPr="002C71A3">
        <w:rPr>
          <w:noProof/>
          <w:position w:val="-10"/>
        </w:rPr>
        <w:object w:dxaOrig="420" w:dyaOrig="260" w14:anchorId="6AE0855C">
          <v:shape id="_x0000_i1092" type="#_x0000_t75" alt="" style="width:19.9pt;height:13pt;mso-width-percent:0;mso-height-percent:0;mso-width-percent:0;mso-height-percent:0" o:ole="">
            <v:imagedata r:id="rId146" o:title=""/>
          </v:shape>
          <o:OLEObject Type="Embed" ProgID="Equation.DSMT4" ShapeID="_x0000_i1092" DrawAspect="Content" ObjectID="_1851002267" r:id="rId147"/>
        </w:object>
      </w:r>
      <w:r w:rsidRPr="002C71A3">
        <w:t xml:space="preserve">all other points on the plane </w:t>
      </w:r>
      <w:r w:rsidR="004D6234" w:rsidRPr="002C71A3">
        <w:rPr>
          <w:noProof/>
          <w:position w:val="-4"/>
        </w:rPr>
      </w:r>
      <w:r w:rsidR="004D6234" w:rsidRPr="002C71A3">
        <w:rPr>
          <w:noProof/>
          <w:position w:val="-4"/>
        </w:rPr>
        <w:object w:dxaOrig="180" w:dyaOrig="200" w14:anchorId="5506FFAE">
          <v:shape id="_x0000_i1093" type="#_x0000_t75" alt="" style="width:6.15pt;height:13pt;mso-width-percent:0;mso-height-percent:0;mso-width-percent:0;mso-height-percent:0" o:ole="">
            <v:imagedata r:id="rId148" o:title=""/>
          </v:shape>
          <o:OLEObject Type="Embed" ProgID="Equation.DSMT4" ShapeID="_x0000_i1093" DrawAspect="Content" ObjectID="_1851002268" r:id="rId149"/>
        </w:object>
      </w:r>
      <w:r w:rsidRPr="002C71A3">
        <w:t xml:space="preserve"> may be expressed as the affine combination</w:t>
      </w:r>
    </w:p>
    <w:p w:rsidR="00EB01FB" w:rsidRPr="002C71A3" w:rsidRDefault="00EB01FB" w:rsidP="00783531"/>
    <w:p w:rsidR="00EB01FB" w:rsidRPr="002C71A3" w:rsidRDefault="00EB01FB" w:rsidP="00783531">
      <w:pPr>
        <w:jc w:val="center"/>
      </w:pPr>
      <w:r w:rsidRPr="002C71A3">
        <w:rPr>
          <w:noProof/>
        </w:rPr>
        <w:drawing>
          <wp:inline distT="0" distB="0" distL="0" distR="0" wp14:anchorId="7101C7C6" wp14:editId="6C59F45B">
            <wp:extent cx="4491355" cy="1477010"/>
            <wp:effectExtent l="0" t="0" r="0" b="0"/>
            <wp:docPr id="748" name="Picture 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1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4491355" cy="1477010"/>
                    </a:xfrm>
                    <a:prstGeom prst="rect">
                      <a:avLst/>
                    </a:prstGeom>
                    <a:noFill/>
                    <a:ln>
                      <a:noFill/>
                    </a:ln>
                  </pic:spPr>
                </pic:pic>
              </a:graphicData>
            </a:graphic>
          </wp:inline>
        </w:drawing>
      </w:r>
    </w:p>
    <w:p w:rsidR="00EB01FB" w:rsidRPr="002C71A3" w:rsidRDefault="00EB01FB" w:rsidP="00783531">
      <w:pPr>
        <w:jc w:val="center"/>
        <w:rPr>
          <w:noProof/>
        </w:rPr>
      </w:pPr>
      <w:bookmarkStart w:id="52" w:name="_Ref393707225"/>
      <w:r w:rsidRPr="002C71A3">
        <w:t xml:space="preserve">Figure </w:t>
      </w:r>
      <w:r w:rsidRPr="002C71A3">
        <w:rPr>
          <w:noProof/>
        </w:rPr>
        <w:fldChar w:fldCharType="begin"/>
      </w:r>
      <w:r w:rsidRPr="002C71A3">
        <w:rPr>
          <w:noProof/>
        </w:rPr>
        <w:instrText xml:space="preserve"> SEQ Figure \* ARABIC </w:instrText>
      </w:r>
      <w:r w:rsidRPr="002C71A3">
        <w:rPr>
          <w:noProof/>
        </w:rPr>
        <w:fldChar w:fldCharType="separate"/>
      </w:r>
      <w:r>
        <w:rPr>
          <w:noProof/>
        </w:rPr>
        <w:t>1</w:t>
      </w:r>
      <w:r w:rsidRPr="002C71A3">
        <w:rPr>
          <w:noProof/>
        </w:rPr>
        <w:fldChar w:fldCharType="end"/>
      </w:r>
      <w:bookmarkEnd w:id="52"/>
    </w:p>
    <w:p w:rsidR="00EB01FB" w:rsidRPr="002C71A3" w:rsidRDefault="00EB01FB" w:rsidP="00783531"/>
    <w:p w:rsidR="00EB01FB" w:rsidRPr="002C71A3" w:rsidRDefault="00EB01FB" w:rsidP="00783531"/>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1460" w:dyaOrig="360" w14:anchorId="520049CF">
          <v:shape id="_x0000_i1094" type="#_x0000_t75" alt="" style="width:1in;height:19.9pt;mso-width-percent:0;mso-height-percent:0;mso-width-percent:0;mso-height-percent:0" o:ole="">
            <v:imagedata r:id="rId151" o:title=""/>
          </v:shape>
          <o:OLEObject Type="Embed" ProgID="Equation.DSMT4" ShapeID="_x0000_i1094" DrawAspect="Content" ObjectID="_1851002269" r:id="rId152"/>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53" w:name="ZEqnNum418160"/>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11</w:instrText>
      </w:r>
      <w:r w:rsidRPr="002C71A3">
        <w:rPr>
          <w:noProof/>
        </w:rPr>
        <w:fldChar w:fldCharType="end"/>
      </w:r>
      <w:r w:rsidRPr="002C71A3">
        <w:instrText>)</w:instrText>
      </w:r>
      <w:bookmarkEnd w:id="53"/>
      <w:r w:rsidRPr="002C71A3">
        <w:fldChar w:fldCharType="end"/>
      </w:r>
    </w:p>
    <w:p w:rsidR="00EB01FB" w:rsidRPr="002C71A3" w:rsidRDefault="00EB01FB" w:rsidP="00783531"/>
    <w:p w:rsidR="00EB01FB" w:rsidRPr="002C71A3" w:rsidRDefault="00EB01FB" w:rsidP="00783531">
      <w:r w:rsidRPr="002C71A3">
        <w:t xml:space="preserve">The vector equation </w:t>
      </w:r>
      <w:r w:rsidRPr="002C71A3">
        <w:fldChar w:fldCharType="begin"/>
      </w:r>
      <w:r w:rsidRPr="002C71A3">
        <w:instrText xml:space="preserve"> GOTOBUTTON ZEqnNum418160  \* MERGEFORMAT </w:instrText>
      </w:r>
      <w:fldSimple w:instr=" REF ZEqnNum418160 \* Charformat \! \* MERGEFORMAT ">
        <w:r w:rsidRPr="002C71A3">
          <w:instrText>(</w:instrText>
        </w:r>
        <w:r>
          <w:instrText>0</w:instrText>
        </w:r>
        <w:r w:rsidRPr="002C71A3">
          <w:instrText>.</w:instrText>
        </w:r>
        <w:r>
          <w:instrText>11</w:instrText>
        </w:r>
        <w:r w:rsidRPr="002C71A3">
          <w:instrText>)</w:instrText>
        </w:r>
      </w:fldSimple>
      <w:r w:rsidRPr="002C71A3">
        <w:fldChar w:fldCharType="end"/>
      </w:r>
      <w:r w:rsidRPr="002C71A3">
        <w:t xml:space="preserve"> is equivalent to the three scalar equations</w:t>
      </w:r>
    </w:p>
    <w:p w:rsidR="00EB01FB" w:rsidRPr="002C71A3" w:rsidRDefault="00EB01FB" w:rsidP="00783531">
      <w:r w:rsidRPr="002C71A3">
        <w:tab/>
      </w:r>
      <w:r w:rsidR="004D6234" w:rsidRPr="002C71A3">
        <w:rPr>
          <w:rFonts w:eastAsiaTheme="minorHAnsi"/>
          <w:noProof/>
          <w:position w:val="-48"/>
          <w:sz w:val="22"/>
          <w:szCs w:val="22"/>
        </w:rPr>
      </w:r>
      <w:r w:rsidR="004D6234" w:rsidRPr="002C71A3">
        <w:rPr>
          <w:rFonts w:eastAsiaTheme="minorHAnsi"/>
          <w:noProof/>
          <w:position w:val="-48"/>
          <w:sz w:val="22"/>
          <w:szCs w:val="22"/>
        </w:rPr>
        <w:object w:dxaOrig="1680" w:dyaOrig="1095" w14:anchorId="0C02E7A3">
          <v:shape id="_x0000_i1095" type="#_x0000_t75" alt="" style="width:85pt;height:52.1pt;mso-width-percent:0;mso-height-percent:0;mso-width-percent:0;mso-height-percent:0" o:ole="">
            <v:imagedata r:id="rId153" o:title=""/>
          </v:shape>
          <o:OLEObject Type="Embed" ProgID="Equation.DSMT4" ShapeID="_x0000_i1095" DrawAspect="Content" ObjectID="_1851002270" r:id="rId154"/>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12</w:instrText>
      </w:r>
      <w:r w:rsidRPr="002C71A3">
        <w:rPr>
          <w:noProof/>
        </w:rPr>
        <w:fldChar w:fldCharType="end"/>
      </w:r>
      <w:r w:rsidRPr="002C71A3">
        <w:instrText>)</w:instrText>
      </w:r>
      <w:r w:rsidRPr="002C71A3">
        <w:fldChar w:fldCharType="end"/>
      </w:r>
    </w:p>
    <w:p w:rsidR="00EB01FB" w:rsidRPr="002C71A3" w:rsidRDefault="00EB01FB" w:rsidP="00783531">
      <w:r w:rsidRPr="002C71A3">
        <w:t>which can be written in matrix form as</w:t>
      </w:r>
    </w:p>
    <w:p w:rsidR="00EB01FB" w:rsidRPr="002C71A3" w:rsidRDefault="00EB01FB" w:rsidP="00783531">
      <w:r w:rsidRPr="002C71A3">
        <w:lastRenderedPageBreak/>
        <w:tab/>
      </w:r>
      <w:r w:rsidR="004D6234" w:rsidRPr="002C71A3">
        <w:rPr>
          <w:rFonts w:eastAsiaTheme="minorHAnsi"/>
          <w:noProof/>
          <w:position w:val="-50"/>
          <w:sz w:val="22"/>
          <w:szCs w:val="22"/>
        </w:rPr>
      </w:r>
      <w:r w:rsidR="004D6234" w:rsidRPr="002C71A3">
        <w:rPr>
          <w:rFonts w:eastAsiaTheme="minorHAnsi"/>
          <w:noProof/>
          <w:position w:val="-50"/>
          <w:sz w:val="22"/>
          <w:szCs w:val="22"/>
        </w:rPr>
        <w:object w:dxaOrig="2310" w:dyaOrig="1125" w14:anchorId="65C35C25">
          <v:shape id="_x0000_i1096" type="#_x0000_t75" alt="" style="width:117.95pt;height:59.75pt;mso-width-percent:0;mso-height-percent:0;mso-width-percent:0;mso-height-percent:0" o:ole="">
            <v:imagedata r:id="rId155" o:title=""/>
          </v:shape>
          <o:OLEObject Type="Embed" ProgID="Equation.DSMT4" ShapeID="_x0000_i1096" DrawAspect="Content" ObjectID="_1851002271" r:id="rId156"/>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54" w:name="ZEqnNum128500"/>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13</w:instrText>
      </w:r>
      <w:r w:rsidRPr="002C71A3">
        <w:rPr>
          <w:noProof/>
        </w:rPr>
        <w:fldChar w:fldCharType="end"/>
      </w:r>
      <w:r w:rsidRPr="002C71A3">
        <w:instrText>)</w:instrText>
      </w:r>
      <w:bookmarkEnd w:id="54"/>
      <w:r w:rsidRPr="002C71A3">
        <w:fldChar w:fldCharType="end"/>
      </w:r>
    </w:p>
    <w:p w:rsidR="00EB01FB" w:rsidRPr="002C71A3" w:rsidRDefault="00EB01FB" w:rsidP="00783531"/>
    <w:p w:rsidR="00EB01FB" w:rsidRPr="002C71A3" w:rsidRDefault="00EB01FB" w:rsidP="00783531">
      <w:r w:rsidRPr="002C71A3">
        <w:t xml:space="preserve">Performing Gaussian elimination on </w:t>
      </w:r>
      <w:r w:rsidRPr="002C71A3">
        <w:fldChar w:fldCharType="begin"/>
      </w:r>
      <w:r w:rsidRPr="002C71A3">
        <w:instrText xml:space="preserve"> GOTOBUTTON ZEqnNum128500  \* MERGEFORMAT </w:instrText>
      </w:r>
      <w:fldSimple w:instr=" REF ZEqnNum128500 \* Charformat \! \* MERGEFORMAT ">
        <w:r w:rsidRPr="002C71A3">
          <w:instrText>(</w:instrText>
        </w:r>
        <w:r>
          <w:instrText>0</w:instrText>
        </w:r>
        <w:r w:rsidRPr="002C71A3">
          <w:instrText>.</w:instrText>
        </w:r>
        <w:r>
          <w:instrText>13</w:instrText>
        </w:r>
        <w:r w:rsidRPr="002C71A3">
          <w:instrText>)</w:instrText>
        </w:r>
      </w:fldSimple>
      <w:r w:rsidRPr="002C71A3">
        <w:fldChar w:fldCharType="end"/>
      </w:r>
      <w:r w:rsidRPr="002C71A3">
        <w:t xml:space="preserve"> yields a constraint on u and v which appears in the 3</w:t>
      </w:r>
      <w:r w:rsidRPr="002C71A3">
        <w:rPr>
          <w:vertAlign w:val="superscript"/>
        </w:rPr>
        <w:t>rd</w:t>
      </w:r>
      <w:r w:rsidRPr="002C71A3">
        <w:t xml:space="preserve"> row of the LHS and is required for a solution to exist which is they must both lie in a plane (do the elimination to show overdetermined system free variables)</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6375" w:dyaOrig="345" w14:anchorId="72B735F2">
          <v:shape id="_x0000_i1097" type="#_x0000_t75" alt="" style="width:320.95pt;height:19.9pt;mso-width-percent:0;mso-height-percent:0;mso-width-percent:0;mso-height-percent:0" o:ole="">
            <v:imagedata r:id="rId157" o:title=""/>
          </v:shape>
          <o:OLEObject Type="Embed" ProgID="Equation.3" ShapeID="_x0000_i1097" DrawAspect="Content" ObjectID="_1851002272" r:id="rId158"/>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14</w:instrText>
      </w:r>
      <w:r w:rsidRPr="002C71A3">
        <w:rPr>
          <w:noProof/>
        </w:rPr>
        <w:fldChar w:fldCharType="end"/>
      </w:r>
      <w:r w:rsidRPr="002C71A3">
        <w:instrText>)</w:instrText>
      </w:r>
      <w:r w:rsidRPr="002C71A3">
        <w:fldChar w:fldCharType="end"/>
      </w:r>
    </w:p>
    <w:p w:rsidR="00EB01FB" w:rsidRPr="002C71A3" w:rsidRDefault="00EB01FB" w:rsidP="00783531"/>
    <w:p w:rsidR="00EB01FB" w:rsidRPr="002C71A3" w:rsidRDefault="00EB01FB" w:rsidP="00783531">
      <w:r w:rsidRPr="002C71A3">
        <w:t xml:space="preserve">Recognizing the vector </w:t>
      </w:r>
    </w:p>
    <w:p w:rsidR="00EB01FB" w:rsidRPr="002C71A3" w:rsidRDefault="00EB01FB" w:rsidP="00783531">
      <w:r w:rsidRPr="002C71A3">
        <w:tab/>
      </w:r>
      <w:r w:rsidR="004D6234" w:rsidRPr="002C71A3">
        <w:rPr>
          <w:rFonts w:eastAsiaTheme="minorHAnsi"/>
          <w:noProof/>
          <w:position w:val="-4"/>
          <w:sz w:val="22"/>
          <w:szCs w:val="22"/>
        </w:rPr>
      </w:r>
      <w:r w:rsidR="004D6234" w:rsidRPr="002C71A3">
        <w:rPr>
          <w:rFonts w:eastAsiaTheme="minorHAnsi"/>
          <w:noProof/>
          <w:position w:val="-4"/>
          <w:sz w:val="22"/>
          <w:szCs w:val="22"/>
        </w:rPr>
        <w:object w:dxaOrig="975" w:dyaOrig="225" w14:anchorId="27094FB0">
          <v:shape id="_x0000_i1098" type="#_x0000_t75" alt="" style="width:52.1pt;height:13pt;mso-width-percent:0;mso-height-percent:0;mso-width-percent:0;mso-height-percent:0" o:ole="">
            <v:imagedata r:id="rId159" o:title=""/>
          </v:shape>
          <o:OLEObject Type="Embed" ProgID="Equation.DSMT4" ShapeID="_x0000_i1098" DrawAspect="Content" ObjectID="_1851002273" r:id="rId160"/>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15</w:instrText>
      </w:r>
      <w:r w:rsidRPr="002C71A3">
        <w:rPr>
          <w:noProof/>
        </w:rPr>
        <w:fldChar w:fldCharType="end"/>
      </w:r>
      <w:r w:rsidRPr="002C71A3">
        <w:instrText>)</w:instrText>
      </w:r>
      <w:r w:rsidRPr="002C71A3">
        <w:fldChar w:fldCharType="end"/>
      </w:r>
    </w:p>
    <w:p w:rsidR="00EB01FB" w:rsidRPr="002C71A3" w:rsidRDefault="00EB01FB" w:rsidP="00783531">
      <w:r w:rsidRPr="002C71A3">
        <w:t>as the plane normal (perpendicular to both u and v) we can write () alternatively as</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2265" w:dyaOrig="375" w14:anchorId="3E2406C3">
          <v:shape id="_x0000_i1099" type="#_x0000_t75" alt="" style="width:111.05pt;height:19.9pt;mso-width-percent:0;mso-height-percent:0;mso-width-percent:0;mso-height-percent:0" o:ole="">
            <v:imagedata r:id="rId161" o:title=""/>
          </v:shape>
          <o:OLEObject Type="Embed" ProgID="Equation.DSMT4" ShapeID="_x0000_i1099" DrawAspect="Content" ObjectID="_1851002274" r:id="rId162"/>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55" w:name="ZEqnNum578725"/>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16</w:instrText>
      </w:r>
      <w:r w:rsidRPr="002C71A3">
        <w:rPr>
          <w:noProof/>
        </w:rPr>
        <w:fldChar w:fldCharType="end"/>
      </w:r>
      <w:r w:rsidRPr="002C71A3">
        <w:instrText>)</w:instrText>
      </w:r>
      <w:bookmarkEnd w:id="55"/>
      <w:r w:rsidRPr="002C71A3">
        <w:fldChar w:fldCharType="end"/>
      </w:r>
    </w:p>
    <w:p w:rsidR="00EB01FB" w:rsidRPr="002C71A3" w:rsidRDefault="00EB01FB" w:rsidP="00783531">
      <w:r w:rsidRPr="002C71A3">
        <w:t xml:space="preserve">Where </w:t>
      </w:r>
    </w:p>
    <w:p w:rsidR="00EB01FB" w:rsidRPr="002C71A3" w:rsidRDefault="00EB01FB" w:rsidP="00783531">
      <w:r w:rsidRPr="002C71A3">
        <w:tab/>
      </w:r>
      <w:r w:rsidR="004D6234" w:rsidRPr="002C71A3">
        <w:rPr>
          <w:noProof/>
          <w:position w:val="-12"/>
        </w:rPr>
      </w:r>
      <w:r w:rsidR="004D6234" w:rsidRPr="002C71A3">
        <w:rPr>
          <w:noProof/>
          <w:position w:val="-12"/>
        </w:rPr>
        <w:object w:dxaOrig="4860" w:dyaOrig="360" w14:anchorId="160E56A9">
          <v:shape id="_x0000_i1100" type="#_x0000_t75" alt="" style="width:242.05pt;height:19.9pt;mso-width-percent:0;mso-height-percent:0;mso-width-percent:0;mso-height-percent:0" o:ole="">
            <v:imagedata r:id="rId163" o:title=""/>
          </v:shape>
          <o:OLEObject Type="Embed" ProgID="Equation.DSMT4" ShapeID="_x0000_i1100" DrawAspect="Content" ObjectID="_1851002275" r:id="rId164"/>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17</w:instrText>
      </w:r>
      <w:r w:rsidRPr="002C71A3">
        <w:rPr>
          <w:noProof/>
        </w:rPr>
        <w:fldChar w:fldCharType="end"/>
      </w:r>
      <w:r w:rsidRPr="002C71A3">
        <w:instrText>)</w:instrText>
      </w:r>
      <w:r w:rsidRPr="002C71A3">
        <w:fldChar w:fldCharType="end"/>
      </w:r>
    </w:p>
    <w:p w:rsidR="00EB01FB" w:rsidRPr="002C71A3" w:rsidRDefault="00EB01FB" w:rsidP="00783531">
      <w:r w:rsidRPr="002C71A3">
        <w:t>Or in vector form</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1400" w:dyaOrig="380" w14:anchorId="2E9EE54E">
          <v:shape id="_x0000_i1101" type="#_x0000_t75" alt="" style="width:1in;height:19.9pt;mso-width-percent:0;mso-height-percent:0;mso-width-percent:0;mso-height-percent:0" o:ole="">
            <v:imagedata r:id="rId165" o:title=""/>
          </v:shape>
          <o:OLEObject Type="Embed" ProgID="Equation.DSMT4" ShapeID="_x0000_i1101" DrawAspect="Content" ObjectID="_1851002276" r:id="rId166"/>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18</w:instrText>
      </w:r>
      <w:r w:rsidRPr="002C71A3">
        <w:rPr>
          <w:noProof/>
        </w:rPr>
        <w:fldChar w:fldCharType="end"/>
      </w:r>
      <w:r w:rsidRPr="002C71A3">
        <w:instrText>)</w:instrText>
      </w:r>
      <w:r w:rsidRPr="002C71A3">
        <w:fldChar w:fldCharType="end"/>
      </w:r>
    </w:p>
    <w:p w:rsidR="00EB01FB" w:rsidRPr="002C71A3" w:rsidRDefault="00EB01FB" w:rsidP="00783531">
      <w:r w:rsidRPr="002C71A3">
        <w:t>note that In this representation the fact that a plane is determined by the set of all vectors perpendicular to the vector normal to the plane.</w:t>
      </w:r>
    </w:p>
    <w:p w:rsidR="00EB01FB" w:rsidRPr="002C71A3" w:rsidRDefault="00EB01FB" w:rsidP="00783531"/>
    <w:p w:rsidR="00EB01FB" w:rsidRPr="002C71A3" w:rsidRDefault="00EB01FB" w:rsidP="00783531">
      <w:pPr>
        <w:jc w:val="center"/>
      </w:pPr>
      <w:r w:rsidRPr="002C71A3">
        <w:rPr>
          <w:noProof/>
        </w:rPr>
        <w:drawing>
          <wp:inline distT="0" distB="0" distL="0" distR="0" wp14:anchorId="59A05DCC" wp14:editId="783B4A3A">
            <wp:extent cx="4491355" cy="1532255"/>
            <wp:effectExtent l="0" t="0" r="4445" b="0"/>
            <wp:docPr id="749" name="Picture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99"/>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4491355" cy="1532255"/>
                    </a:xfrm>
                    <a:prstGeom prst="rect">
                      <a:avLst/>
                    </a:prstGeom>
                    <a:noFill/>
                    <a:ln>
                      <a:noFill/>
                    </a:ln>
                  </pic:spPr>
                </pic:pic>
              </a:graphicData>
            </a:graphic>
          </wp:inline>
        </w:drawing>
      </w:r>
    </w:p>
    <w:p w:rsidR="00EB01FB" w:rsidRPr="002C71A3" w:rsidRDefault="00EB01FB" w:rsidP="00783531">
      <w:r w:rsidRPr="002C71A3">
        <w:t xml:space="preserve">Said another way, given </w:t>
      </w:r>
      <w:r w:rsidRPr="002C71A3">
        <w:fldChar w:fldCharType="begin"/>
      </w:r>
      <w:r w:rsidRPr="002C71A3">
        <w:instrText xml:space="preserve"> GOTOBUTTON ZEqnNum578725  \* MERGEFORMAT </w:instrText>
      </w:r>
      <w:fldSimple w:instr=" REF ZEqnNum578725 \* Charformat \! \* MERGEFORMAT ">
        <w:r w:rsidRPr="002C71A3">
          <w:instrText>(</w:instrText>
        </w:r>
        <w:r>
          <w:instrText>0</w:instrText>
        </w:r>
        <w:r w:rsidRPr="002C71A3">
          <w:instrText>.</w:instrText>
        </w:r>
        <w:r>
          <w:instrText>16</w:instrText>
        </w:r>
        <w:r w:rsidRPr="002C71A3">
          <w:instrText>)</w:instrText>
        </w:r>
      </w:fldSimple>
      <w:r w:rsidRPr="002C71A3">
        <w:fldChar w:fldCharType="end"/>
      </w:r>
      <w:r w:rsidRPr="002C71A3">
        <w:t xml:space="preserve"> how to go back to </w:t>
      </w:r>
      <w:r w:rsidRPr="002C71A3">
        <w:fldChar w:fldCharType="begin"/>
      </w:r>
      <w:r w:rsidRPr="002C71A3">
        <w:instrText xml:space="preserve"> GOTOBUTTON ZEqnNum418160  \* MERGEFORMAT </w:instrText>
      </w:r>
      <w:fldSimple w:instr=" REF ZEqnNum418160 \* Charformat \! \* MERGEFORMAT ">
        <w:r w:rsidRPr="002C71A3">
          <w:instrText>(</w:instrText>
        </w:r>
        <w:r>
          <w:instrText>0</w:instrText>
        </w:r>
        <w:r w:rsidRPr="002C71A3">
          <w:instrText>.</w:instrText>
        </w:r>
        <w:r>
          <w:instrText>11</w:instrText>
        </w:r>
        <w:r w:rsidRPr="002C71A3">
          <w:instrText>)</w:instrText>
        </w:r>
      </w:fldSimple>
      <w:r w:rsidRPr="002C71A3">
        <w:fldChar w:fldCharType="end"/>
      </w:r>
      <w:r w:rsidRPr="002C71A3">
        <w:t>, what are the two vectors in the plane, they are the vectors satisfy the equation</w:t>
      </w:r>
    </w:p>
    <w:p w:rsidR="00EB01FB" w:rsidRPr="002C71A3" w:rsidRDefault="00EB01FB" w:rsidP="00783531">
      <w:r w:rsidRPr="002C71A3">
        <w:tab/>
      </w:r>
      <w:r w:rsidR="004D6234" w:rsidRPr="002C71A3">
        <w:rPr>
          <w:noProof/>
          <w:position w:val="-50"/>
        </w:rPr>
      </w:r>
      <w:r w:rsidR="004D6234" w:rsidRPr="002C71A3">
        <w:rPr>
          <w:noProof/>
          <w:position w:val="-50"/>
        </w:rPr>
        <w:object w:dxaOrig="4060" w:dyaOrig="1120" w14:anchorId="159B7B39">
          <v:shape id="_x0000_i1102" type="#_x0000_t75" alt="" style="width:203pt;height:59pt;mso-width-percent:0;mso-height-percent:0;mso-width-percent:0;mso-height-percent:0" o:ole="">
            <v:imagedata r:id="rId168" o:title=""/>
          </v:shape>
          <o:OLEObject Type="Embed" ProgID="Equation.DSMT4" ShapeID="_x0000_i1102" DrawAspect="Content" ObjectID="_1851002277" r:id="rId169"/>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19</w:instrText>
      </w:r>
      <w:r w:rsidRPr="002C71A3">
        <w:rPr>
          <w:noProof/>
        </w:rPr>
        <w:fldChar w:fldCharType="end"/>
      </w:r>
      <w:r w:rsidRPr="002C71A3">
        <w:instrText>)</w:instrText>
      </w:r>
      <w:r w:rsidRPr="002C71A3">
        <w:fldChar w:fldCharType="end"/>
      </w:r>
    </w:p>
    <w:p w:rsidR="00EB01FB" w:rsidRPr="002C71A3" w:rsidRDefault="00EB01FB" w:rsidP="00783531"/>
    <w:p w:rsidR="00EB01FB" w:rsidRPr="002C71A3" w:rsidRDefault="00EB01FB" w:rsidP="00783531">
      <w:r w:rsidRPr="002C71A3">
        <w:t xml:space="preserve">Thus </w:t>
      </w:r>
      <w:r w:rsidR="004D6234" w:rsidRPr="002C71A3">
        <w:rPr>
          <w:noProof/>
          <w:position w:val="-12"/>
        </w:rPr>
      </w:r>
      <w:r w:rsidR="004D6234" w:rsidRPr="002C71A3">
        <w:rPr>
          <w:noProof/>
          <w:position w:val="-12"/>
        </w:rPr>
        <w:object w:dxaOrig="1500" w:dyaOrig="360" w14:anchorId="21A515EF">
          <v:shape id="_x0000_i1103" type="#_x0000_t75" alt="" style="width:1in;height:19.9pt;mso-width-percent:0;mso-height-percent:0;mso-width-percent:0;mso-height-percent:0" o:ole="">
            <v:imagedata r:id="rId170" o:title=""/>
          </v:shape>
          <o:OLEObject Type="Embed" ProgID="Equation.DSMT4" ShapeID="_x0000_i1103" DrawAspect="Content" ObjectID="_1851002278" r:id="rId171"/>
        </w:object>
      </w:r>
      <w:r w:rsidRPr="002C71A3">
        <w:t xml:space="preserve">, </w:t>
      </w:r>
      <w:r w:rsidR="004D6234" w:rsidRPr="002C71A3">
        <w:rPr>
          <w:noProof/>
          <w:position w:val="-12"/>
        </w:rPr>
      </w:r>
      <w:r w:rsidR="004D6234" w:rsidRPr="002C71A3">
        <w:rPr>
          <w:noProof/>
          <w:position w:val="-12"/>
        </w:rPr>
        <w:object w:dxaOrig="1540" w:dyaOrig="360" w14:anchorId="28AAA767">
          <v:shape id="_x0000_i1104" type="#_x0000_t75" alt="" style="width:78.15pt;height:19.9pt;mso-width-percent:0;mso-height-percent:0;mso-width-percent:0;mso-height-percent:0" o:ole="">
            <v:imagedata r:id="rId172" o:title=""/>
          </v:shape>
          <o:OLEObject Type="Embed" ProgID="Equation.DSMT4" ShapeID="_x0000_i1104" DrawAspect="Content" ObjectID="_1851002279" r:id="rId173"/>
        </w:object>
      </w:r>
      <w:r w:rsidRPr="002C71A3">
        <w:t xml:space="preserve"> , </w:t>
      </w:r>
      <w:r w:rsidR="004D6234" w:rsidRPr="002C71A3">
        <w:rPr>
          <w:noProof/>
          <w:position w:val="-12"/>
        </w:rPr>
      </w:r>
      <w:r w:rsidR="004D6234" w:rsidRPr="002C71A3">
        <w:rPr>
          <w:noProof/>
          <w:position w:val="-12"/>
        </w:rPr>
        <w:object w:dxaOrig="1800" w:dyaOrig="360" w14:anchorId="26065881">
          <v:shape id="_x0000_i1105" type="#_x0000_t75" alt="" style="width:91.9pt;height:19.9pt;mso-width-percent:0;mso-height-percent:0;mso-width-percent:0;mso-height-percent:0" o:ole="">
            <v:imagedata r:id="rId174" o:title=""/>
          </v:shape>
          <o:OLEObject Type="Embed" ProgID="Equation.DSMT4" ShapeID="_x0000_i1105" DrawAspect="Content" ObjectID="_1851002280" r:id="rId175"/>
        </w:object>
      </w:r>
      <w:r w:rsidRPr="002C71A3">
        <w:t xml:space="preserve"> .  Checking perpendicularity with w,</w:t>
      </w:r>
    </w:p>
    <w:p w:rsidR="00EB01FB" w:rsidRPr="002C71A3" w:rsidRDefault="004D6234" w:rsidP="00783531">
      <w:r w:rsidRPr="002C71A3">
        <w:rPr>
          <w:noProof/>
          <w:position w:val="-12"/>
        </w:rPr>
      </w:r>
      <w:r w:rsidR="004D6234" w:rsidRPr="002C71A3">
        <w:rPr>
          <w:noProof/>
          <w:position w:val="-12"/>
        </w:rPr>
        <w:object w:dxaOrig="2200" w:dyaOrig="380" w14:anchorId="69FF4E58">
          <v:shape id="_x0000_i1106" type="#_x0000_t75" alt="" style="width:111.05pt;height:19.9pt;mso-width-percent:0;mso-height-percent:0;mso-width-percent:0;mso-height-percent:0" o:ole="">
            <v:imagedata r:id="rId176" o:title=""/>
          </v:shape>
          <o:OLEObject Type="Embed" ProgID="Equation.DSMT4" ShapeID="_x0000_i1106" DrawAspect="Content" ObjectID="_1851002281" r:id="rId177"/>
        </w:object>
      </w:r>
      <w:r w:rsidR="00EB01FB" w:rsidRPr="002C71A3">
        <w:t>,</w:t>
      </w:r>
      <w:r w:rsidRPr="002C71A3">
        <w:rPr>
          <w:noProof/>
          <w:position w:val="-12"/>
        </w:rPr>
      </w:r>
      <w:r w:rsidR="004D6234" w:rsidRPr="002C71A3">
        <w:rPr>
          <w:noProof/>
          <w:position w:val="-12"/>
        </w:rPr>
        <w:object w:dxaOrig="2240" w:dyaOrig="380" w14:anchorId="3A6B8994">
          <v:shape id="_x0000_i1107" type="#_x0000_t75" alt="" style="width:111.05pt;height:19.9pt;mso-width-percent:0;mso-height-percent:0;mso-width-percent:0;mso-height-percent:0" o:ole="">
            <v:imagedata r:id="rId178" o:title=""/>
          </v:shape>
          <o:OLEObject Type="Embed" ProgID="Equation.DSMT4" ShapeID="_x0000_i1107" DrawAspect="Content" ObjectID="_1851002282" r:id="rId179"/>
        </w:object>
      </w:r>
      <w:r w:rsidR="00EB01FB" w:rsidRPr="002C71A3">
        <w:t>.</w:t>
      </w:r>
    </w:p>
    <w:p w:rsidR="00EB01FB" w:rsidRPr="002C71A3" w:rsidRDefault="00EB01FB" w:rsidP="00783531">
      <w:r w:rsidRPr="002C71A3">
        <w:tab/>
        <w:t xml:space="preserve"> </w:t>
      </w:r>
    </w:p>
    <w:p w:rsidR="00EB01FB" w:rsidRPr="002C71A3" w:rsidRDefault="00EB01FB" w:rsidP="00783531">
      <w:r w:rsidRPr="002C71A3">
        <w:t>A word on notation generally a vector that lies in a subspace is denoted as u,v,w,etc, whereas a general vector in R3 is r=x,y,z, or x=x1x2x3.  This style is repeated for higher dimenions.</w:t>
      </w:r>
    </w:p>
    <w:p w:rsidR="00EB01FB" w:rsidRPr="002C71A3" w:rsidRDefault="00EB01FB" w:rsidP="00783531">
      <w:r w:rsidRPr="002C71A3">
        <w:lastRenderedPageBreak/>
        <w:t>Three unique directions, e.g. e1..e3, are required to locate an arbitrary vector in R3 whereas only two unique directions are necessary to specify a vector belonging to a smaller region of R3 known as a plane,.  There are 3-1 degrees of freedom to independently vary in order to comprise the infinity of possible points in the plane.  This smaller region is a subspace of R3 described by the basis consisting of the vectors</w:t>
      </w:r>
    </w:p>
    <w:p w:rsidR="00EB01FB" w:rsidRPr="002C71A3" w:rsidRDefault="00EB01FB" w:rsidP="00783531">
      <w:r w:rsidRPr="002C71A3">
        <w:t>One wonders if any vector in R3 may be written in terms of these vectors.  Furthermore, can any vector be represented in terms of two components, one belonging on the plane and the other in a direction most different from the plane, see section on projections.</w:t>
      </w:r>
    </w:p>
    <w:p w:rsidR="00EB01FB" w:rsidRPr="002C71A3" w:rsidRDefault="00EB01FB" w:rsidP="00783531">
      <w:r w:rsidRPr="002C71A3">
        <w:tab/>
      </w:r>
      <w:r w:rsidR="004D6234" w:rsidRPr="002C71A3">
        <w:rPr>
          <w:rFonts w:eastAsiaTheme="minorHAnsi"/>
          <w:noProof/>
          <w:position w:val="-6"/>
          <w:sz w:val="22"/>
          <w:szCs w:val="22"/>
        </w:rPr>
      </w:r>
      <w:r w:rsidR="004D6234" w:rsidRPr="002C71A3">
        <w:rPr>
          <w:rFonts w:eastAsiaTheme="minorHAnsi"/>
          <w:noProof/>
          <w:position w:val="-6"/>
          <w:sz w:val="22"/>
          <w:szCs w:val="22"/>
        </w:rPr>
        <w:object w:dxaOrig="1575" w:dyaOrig="225" w14:anchorId="20566332">
          <v:shape id="_x0000_i1108" type="#_x0000_t75" alt="" style="width:78.15pt;height:13pt;mso-width-percent:0;mso-height-percent:0;mso-width-percent:0;mso-height-percent:0" o:ole="">
            <v:imagedata r:id="rId180" o:title=""/>
          </v:shape>
          <o:OLEObject Type="Embed" ProgID="Equation.DSMT4" ShapeID="_x0000_i1108" DrawAspect="Content" ObjectID="_1851002283" r:id="rId181"/>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20</w:instrText>
      </w:r>
      <w:r w:rsidRPr="002C71A3">
        <w:rPr>
          <w:noProof/>
        </w:rPr>
        <w:fldChar w:fldCharType="end"/>
      </w:r>
      <w:r w:rsidRPr="002C71A3">
        <w:instrText>)</w:instrText>
      </w:r>
      <w:r w:rsidRPr="002C71A3">
        <w:fldChar w:fldCharType="end"/>
      </w:r>
    </w:p>
    <w:p w:rsidR="00EB01FB" w:rsidRPr="002C71A3" w:rsidRDefault="00EB01FB" w:rsidP="00783531">
      <w:r w:rsidRPr="002C71A3">
        <w:t>`</w:t>
      </w:r>
      <w:r w:rsidRPr="002C71A3">
        <w:tab/>
        <w:t xml:space="preserve">In view of the discussion above it would seem than any three vectors in the plane contain redundant information.  This redundancy is quantified by the minimum number of direction vectors required to uniquely specify another vector in the same space.  If such a set is nonreducible then no member of the set may be expressed in terms other members of the set.  As an example, consider three vectors </w:t>
      </w:r>
      <w:r w:rsidR="004D6234" w:rsidRPr="002C71A3">
        <w:rPr>
          <w:noProof/>
          <w:position w:val="-12"/>
        </w:rPr>
      </w:r>
      <w:r w:rsidR="004D6234" w:rsidRPr="002C71A3">
        <w:rPr>
          <w:noProof/>
          <w:position w:val="-12"/>
        </w:rPr>
        <w:object w:dxaOrig="855" w:dyaOrig="375" w14:anchorId="7D719648">
          <v:shape id="_x0000_i1109" type="#_x0000_t75" alt="" style="width:45.95pt;height:19.9pt;mso-width-percent:0;mso-height-percent:0;mso-width-percent:0;mso-height-percent:0" o:ole="">
            <v:imagedata r:id="rId182" o:title=""/>
          </v:shape>
          <o:OLEObject Type="Embed" ProgID="Equation.DSMT4" ShapeID="_x0000_i1109" DrawAspect="Content" ObjectID="_1851002284" r:id="rId183"/>
        </w:object>
      </w:r>
      <w:r w:rsidRPr="002C71A3">
        <w:t xml:space="preserve"> which are known to lie in a plane.  Geometrically, by suitable scaling can be made into a triangle.  Algebraicly, if x1 and x2 are chosen to select the normal vector and hence define the plane,then</w:t>
      </w:r>
    </w:p>
    <w:p w:rsidR="00EB01FB" w:rsidRPr="002C71A3" w:rsidRDefault="00EB01FB" w:rsidP="00783531">
      <w:r w:rsidRPr="002C71A3">
        <w:tab/>
      </w:r>
      <w:r w:rsidR="004D6234" w:rsidRPr="002C71A3">
        <w:rPr>
          <w:rFonts w:eastAsiaTheme="minorHAnsi"/>
          <w:noProof/>
          <w:position w:val="-40"/>
          <w:sz w:val="22"/>
          <w:szCs w:val="22"/>
        </w:rPr>
      </w:r>
      <w:r w:rsidR="004D6234" w:rsidRPr="002C71A3">
        <w:rPr>
          <w:rFonts w:eastAsiaTheme="minorHAnsi"/>
          <w:noProof/>
          <w:position w:val="-40"/>
          <w:sz w:val="22"/>
          <w:szCs w:val="22"/>
        </w:rPr>
        <w:object w:dxaOrig="1335" w:dyaOrig="945" w14:anchorId="40934CFB">
          <v:shape id="_x0000_i1110" type="#_x0000_t75" alt="" style="width:65.85pt;height:45.95pt;mso-width-percent:0;mso-height-percent:0;mso-width-percent:0;mso-height-percent:0" o:ole="">
            <v:imagedata r:id="rId184" o:title=""/>
          </v:shape>
          <o:OLEObject Type="Embed" ProgID="Equation.DSMT4" ShapeID="_x0000_i1110" DrawAspect="Content" ObjectID="_1851002285" r:id="rId185"/>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21</w:instrText>
      </w:r>
      <w:r w:rsidRPr="002C71A3">
        <w:rPr>
          <w:noProof/>
        </w:rPr>
        <w:fldChar w:fldCharType="end"/>
      </w:r>
      <w:r w:rsidRPr="002C71A3">
        <w:instrText>)</w:instrText>
      </w:r>
      <w:r w:rsidRPr="002C71A3">
        <w:fldChar w:fldCharType="end"/>
      </w:r>
    </w:p>
    <w:p w:rsidR="00EB01FB" w:rsidRPr="002C71A3" w:rsidRDefault="00EB01FB" w:rsidP="00783531">
      <w:r w:rsidRPr="002C71A3">
        <w:t>One vector may be written as a linear combination of the others by solving</w:t>
      </w:r>
    </w:p>
    <w:p w:rsidR="00EB01FB" w:rsidRPr="002C71A3" w:rsidRDefault="00EB01FB" w:rsidP="00783531">
      <w:r w:rsidRPr="002C71A3">
        <w:tab/>
      </w:r>
      <w:r w:rsidR="004D6234" w:rsidRPr="002C71A3">
        <w:rPr>
          <w:rFonts w:eastAsiaTheme="minorHAnsi"/>
          <w:noProof/>
          <w:position w:val="-32"/>
          <w:sz w:val="22"/>
          <w:szCs w:val="22"/>
        </w:rPr>
      </w:r>
      <w:r w:rsidR="004D6234" w:rsidRPr="002C71A3">
        <w:rPr>
          <w:rFonts w:eastAsiaTheme="minorHAnsi"/>
          <w:noProof/>
          <w:position w:val="-32"/>
          <w:sz w:val="22"/>
          <w:szCs w:val="22"/>
        </w:rPr>
        <w:object w:dxaOrig="3810" w:dyaOrig="780" w14:anchorId="1E9F1813">
          <v:shape id="_x0000_i1111" type="#_x0000_t75" alt="" style="width:189.95pt;height:39.05pt;mso-width-percent:0;mso-height-percent:0;mso-width-percent:0;mso-height-percent:0" o:ole="">
            <v:imagedata r:id="rId186" o:title=""/>
          </v:shape>
          <o:OLEObject Type="Embed" ProgID="Equation.DSMT4" ShapeID="_x0000_i1111" DrawAspect="Content" ObjectID="_1851002286" r:id="rId187"/>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22</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Or equivalently there exists a set of nonzero weights </w:t>
      </w:r>
      <w:r w:rsidR="004D6234" w:rsidRPr="002C71A3">
        <w:rPr>
          <w:noProof/>
          <w:position w:val="-12"/>
        </w:rPr>
      </w:r>
      <w:r w:rsidR="004D6234" w:rsidRPr="002C71A3">
        <w:rPr>
          <w:noProof/>
          <w:position w:val="-12"/>
        </w:rPr>
        <w:object w:dxaOrig="945" w:dyaOrig="375" w14:anchorId="25CF130D">
          <v:shape id="_x0000_i1112" type="#_x0000_t75" alt="" style="width:45.95pt;height:19.9pt;mso-width-percent:0;mso-height-percent:0;mso-width-percent:0;mso-height-percent:0" o:ole="">
            <v:imagedata r:id="rId188" o:title=""/>
          </v:shape>
          <o:OLEObject Type="Embed" ProgID="Equation.DSMT4" ShapeID="_x0000_i1112" DrawAspect="Content" ObjectID="_1851002287" r:id="rId189"/>
        </w:object>
      </w:r>
      <w:r w:rsidRPr="002C71A3">
        <w:t xml:space="preserve"> such that</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2175" w:dyaOrig="375" w14:anchorId="5C1A5301">
          <v:shape id="_x0000_i1113" type="#_x0000_t75" alt="" style="width:111.05pt;height:19.9pt;mso-width-percent:0;mso-height-percent:0;mso-width-percent:0;mso-height-percent:0" o:ole="">
            <v:imagedata r:id="rId190" o:title=""/>
          </v:shape>
          <o:OLEObject Type="Embed" ProgID="Equation.DSMT4" ShapeID="_x0000_i1113" DrawAspect="Content" ObjectID="_1851002288" r:id="rId191"/>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23</w:instrText>
      </w:r>
      <w:r w:rsidRPr="002C71A3">
        <w:rPr>
          <w:noProof/>
        </w:rPr>
        <w:fldChar w:fldCharType="end"/>
      </w:r>
      <w:r w:rsidRPr="002C71A3">
        <w:instrText>)</w:instrText>
      </w:r>
      <w:r w:rsidRPr="002C71A3">
        <w:fldChar w:fldCharType="end"/>
      </w:r>
    </w:p>
    <w:p w:rsidR="00EB01FB" w:rsidRPr="002C71A3" w:rsidRDefault="00EB01FB" w:rsidP="00783531">
      <w:r w:rsidRPr="002C71A3">
        <w:t>holds.  If two vectors in P are not on a line, in other words they are not proportional to each other, then the above cannot be satisfied and hence the vectors are linearly independent.</w:t>
      </w:r>
    </w:p>
    <w:p w:rsidR="00EB01FB" w:rsidRPr="002C71A3" w:rsidRDefault="00EB01FB" w:rsidP="00783531">
      <w:pPr>
        <w:rPr>
          <w:b/>
        </w:rPr>
      </w:pPr>
    </w:p>
    <w:p w:rsidR="00EB01FB" w:rsidRPr="002C71A3" w:rsidRDefault="00EB01FB" w:rsidP="00783531">
      <w:pPr>
        <w:rPr>
          <w:b/>
        </w:rPr>
      </w:pPr>
      <w:r w:rsidRPr="002C71A3">
        <w:rPr>
          <w:b/>
        </w:rPr>
        <w:t>Metrics</w:t>
      </w:r>
    </w:p>
    <w:p w:rsidR="00EB01FB" w:rsidRPr="002C71A3" w:rsidRDefault="00EB01FB" w:rsidP="00783531">
      <w:r w:rsidRPr="002C71A3">
        <w:t xml:space="preserve">In three dimensions, which is the limit in which humans can visualize, the distance between two vectors  </w:t>
      </w:r>
      <w:r w:rsidR="004D6234" w:rsidRPr="002C71A3">
        <w:rPr>
          <w:noProof/>
          <w:position w:val="-12"/>
        </w:rPr>
      </w:r>
      <w:r w:rsidR="004D6234" w:rsidRPr="002C71A3">
        <w:rPr>
          <w:noProof/>
          <w:position w:val="-12"/>
        </w:rPr>
        <w:object w:dxaOrig="1425" w:dyaOrig="375" w14:anchorId="0D0721CE">
          <v:shape id="_x0000_i1114" type="#_x0000_t75" alt="" style="width:1in;height:19.9pt;mso-width-percent:0;mso-height-percent:0;mso-width-percent:0;mso-height-percent:0" o:ole="">
            <v:imagedata r:id="rId192" o:title=""/>
          </v:shape>
          <o:OLEObject Type="Embed" ProgID="Equation.DSMT4" ShapeID="_x0000_i1114" DrawAspect="Content" ObjectID="_1851002289" r:id="rId193"/>
        </w:object>
      </w:r>
      <w:r w:rsidRPr="002C71A3">
        <w:t xml:space="preserve"> and </w:t>
      </w:r>
      <w:r w:rsidR="004D6234" w:rsidRPr="002C71A3">
        <w:rPr>
          <w:noProof/>
          <w:position w:val="-12"/>
        </w:rPr>
      </w:r>
      <w:r w:rsidR="004D6234" w:rsidRPr="002C71A3">
        <w:rPr>
          <w:noProof/>
          <w:position w:val="-12"/>
        </w:rPr>
        <w:object w:dxaOrig="1500" w:dyaOrig="375" w14:anchorId="0C611AD4">
          <v:shape id="_x0000_i1115" type="#_x0000_t75" alt="" style="width:1in;height:19.9pt;mso-width-percent:0;mso-height-percent:0;mso-width-percent:0;mso-height-percent:0" o:ole="">
            <v:imagedata r:id="rId194" o:title=""/>
          </v:shape>
          <o:OLEObject Type="Embed" ProgID="Equation.DSMT4" ShapeID="_x0000_i1115" DrawAspect="Content" ObjectID="_1851002290" r:id="rId195"/>
        </w:object>
      </w:r>
      <w:r w:rsidRPr="002C71A3">
        <w:t xml:space="preserve"> is</w:t>
      </w:r>
    </w:p>
    <w:p w:rsidR="00EB01FB" w:rsidRPr="002C71A3" w:rsidRDefault="00EB01FB" w:rsidP="00783531"/>
    <w:p w:rsidR="00EB01FB" w:rsidRPr="002C71A3" w:rsidRDefault="004D6234" w:rsidP="00783531">
      <w:r w:rsidRPr="002C71A3">
        <w:rPr>
          <w:noProof/>
          <w:position w:val="-14"/>
        </w:rPr>
      </w:r>
      <w:r w:rsidR="004D6234" w:rsidRPr="002C71A3">
        <w:rPr>
          <w:noProof/>
          <w:position w:val="-14"/>
        </w:rPr>
        <w:object w:dxaOrig="4185" w:dyaOrig="465" w14:anchorId="6189C0D3">
          <v:shape id="_x0000_i1116" type="#_x0000_t75" alt="" style="width:209.85pt;height:19.9pt;mso-width-percent:0;mso-height-percent:0;mso-width-percent:0;mso-height-percent:0" o:ole="">
            <v:imagedata r:id="rId196" o:title=""/>
          </v:shape>
          <o:OLEObject Type="Embed" ProgID="Equation.DSMT4" ShapeID="_x0000_i1116" DrawAspect="Content" ObjectID="_1851002291" r:id="rId197"/>
        </w:object>
      </w:r>
      <w:r w:rsidR="00EB01FB" w:rsidRPr="002C71A3">
        <w:t xml:space="preserve"> </w:t>
      </w:r>
    </w:p>
    <w:p w:rsidR="00EB01FB" w:rsidRPr="002C71A3" w:rsidRDefault="00EB01FB" w:rsidP="00783531">
      <w:r w:rsidRPr="002C71A3">
        <w:t xml:space="preserve">and the distance from the origin </w:t>
      </w:r>
      <w:r w:rsidR="004D6234" w:rsidRPr="002C71A3">
        <w:rPr>
          <w:noProof/>
          <w:position w:val="-12"/>
        </w:rPr>
      </w:r>
      <w:r w:rsidR="004D6234" w:rsidRPr="002C71A3">
        <w:rPr>
          <w:noProof/>
          <w:position w:val="-12"/>
        </w:rPr>
        <w:object w:dxaOrig="1200" w:dyaOrig="375" w14:anchorId="1E88AE38">
          <v:shape id="_x0000_i1117" type="#_x0000_t75" alt="" style="width:59pt;height:19.9pt;mso-width-percent:0;mso-height-percent:0;mso-width-percent:0;mso-height-percent:0" o:ole="">
            <v:imagedata r:id="rId198" o:title=""/>
          </v:shape>
          <o:OLEObject Type="Embed" ProgID="Equation.DSMT4" ShapeID="_x0000_i1117" DrawAspect="Content" ObjectID="_1851002292" r:id="rId199"/>
        </w:object>
      </w:r>
      <w:r w:rsidRPr="002C71A3">
        <w:t>and</w:t>
      </w:r>
      <w:r w:rsidR="004D6234" w:rsidRPr="002C71A3">
        <w:rPr>
          <w:noProof/>
          <w:position w:val="-12"/>
        </w:rPr>
      </w:r>
      <w:r w:rsidR="004D6234" w:rsidRPr="002C71A3">
        <w:rPr>
          <w:noProof/>
          <w:position w:val="-12"/>
        </w:rPr>
        <w:object w:dxaOrig="1620" w:dyaOrig="375" w14:anchorId="4B1C93E3">
          <v:shape id="_x0000_i1118" type="#_x0000_t75" alt="" style="width:78.15pt;height:19.9pt;mso-width-percent:0;mso-height-percent:0;mso-width-percent:0;mso-height-percent:0" o:ole="">
            <v:imagedata r:id="rId200" o:title=""/>
          </v:shape>
          <o:OLEObject Type="Embed" ProgID="Equation.DSMT4" ShapeID="_x0000_i1118" DrawAspect="Content" ObjectID="_1851002293" r:id="rId201"/>
        </w:object>
      </w:r>
      <w:r w:rsidRPr="002C71A3">
        <w:t xml:space="preserve">also known as the length of </w:t>
      </w:r>
      <w:r w:rsidR="004D6234" w:rsidRPr="002C71A3">
        <w:rPr>
          <w:noProof/>
          <w:position w:val="-4"/>
        </w:rPr>
      </w:r>
      <w:r w:rsidR="004D6234" w:rsidRPr="002C71A3">
        <w:rPr>
          <w:noProof/>
          <w:position w:val="-4"/>
        </w:rPr>
        <w:object w:dxaOrig="180" w:dyaOrig="180" w14:anchorId="2E62DA83">
          <v:shape id="_x0000_i1119" type="#_x0000_t75" alt="" style="width:6.15pt;height:6.15pt;mso-width-percent:0;mso-height-percent:0;mso-width-percent:0;mso-height-percent:0" o:ole="">
            <v:imagedata r:id="rId202" o:title=""/>
          </v:shape>
          <o:OLEObject Type="Embed" ProgID="Equation.DSMT4" ShapeID="_x0000_i1119" DrawAspect="Content" ObjectID="_1851002294" r:id="rId203"/>
        </w:object>
      </w:r>
      <w:r w:rsidRPr="002C71A3">
        <w:t xml:space="preserve">is </w:t>
      </w:r>
      <w:r w:rsidR="004D6234" w:rsidRPr="002C71A3">
        <w:rPr>
          <w:noProof/>
          <w:position w:val="-14"/>
        </w:rPr>
      </w:r>
      <w:r w:rsidR="004D6234" w:rsidRPr="002C71A3">
        <w:rPr>
          <w:noProof/>
          <w:position w:val="-14"/>
        </w:rPr>
        <w:object w:dxaOrig="1845" w:dyaOrig="465" w14:anchorId="503D5A5D">
          <v:shape id="_x0000_i1120" type="#_x0000_t75" alt="" style="width:91.9pt;height:19.9pt;mso-width-percent:0;mso-height-percent:0;mso-width-percent:0;mso-height-percent:0" o:ole="">
            <v:imagedata r:id="rId204" o:title=""/>
          </v:shape>
          <o:OLEObject Type="Embed" ProgID="Equation.DSMT4" ShapeID="_x0000_i1120" DrawAspect="Content" ObjectID="_1851002295" r:id="rId205"/>
        </w:object>
      </w:r>
      <w:r w:rsidRPr="002C71A3">
        <w:t>.  Using Figure () as a guide the angle between x1 and x2 in the plane containing x1 and x2 is</w:t>
      </w:r>
    </w:p>
    <w:p w:rsidR="00EB01FB" w:rsidRPr="002C71A3" w:rsidRDefault="00EB01FB" w:rsidP="00783531"/>
    <w:p w:rsidR="00EB01FB" w:rsidRPr="002C71A3" w:rsidRDefault="00EB01FB" w:rsidP="00783531">
      <w:r w:rsidRPr="002C71A3">
        <w:t xml:space="preserve"> </w:t>
      </w:r>
    </w:p>
    <w:p w:rsidR="00EB01FB" w:rsidRPr="002C71A3" w:rsidRDefault="00EB01FB" w:rsidP="00783531">
      <w:r w:rsidRPr="002C71A3">
        <w:lastRenderedPageBreak/>
        <w:tab/>
      </w:r>
      <w:r w:rsidR="004D6234" w:rsidRPr="002C71A3">
        <w:rPr>
          <w:rFonts w:eastAsiaTheme="minorHAnsi"/>
          <w:noProof/>
          <w:position w:val="-112"/>
          <w:sz w:val="22"/>
          <w:szCs w:val="22"/>
        </w:rPr>
      </w:r>
      <w:r w:rsidR="004D6234" w:rsidRPr="002C71A3">
        <w:rPr>
          <w:rFonts w:eastAsiaTheme="minorHAnsi"/>
          <w:noProof/>
          <w:position w:val="-112"/>
          <w:sz w:val="22"/>
          <w:szCs w:val="22"/>
        </w:rPr>
        <w:object w:dxaOrig="4515" w:dyaOrig="1845" w14:anchorId="5F143DA4">
          <v:shape id="_x0000_i1121" type="#_x0000_t75" alt="" style="width:229pt;height:91.9pt;mso-width-percent:0;mso-height-percent:0;mso-width-percent:0;mso-height-percent:0" o:ole="">
            <v:imagedata r:id="rId206" o:title=""/>
          </v:shape>
          <o:OLEObject Type="Embed" ProgID="Equation.DSMT4" ShapeID="_x0000_i1121" DrawAspect="Content" ObjectID="_1851002296" r:id="rId207"/>
        </w:object>
      </w:r>
    </w:p>
    <w:p w:rsidR="00EB01FB" w:rsidRPr="002C71A3" w:rsidRDefault="00EB01FB" w:rsidP="00783531"/>
    <w:p w:rsidR="00EB01FB" w:rsidRPr="002C71A3" w:rsidRDefault="00EB01FB" w:rsidP="00783531">
      <w:pPr>
        <w:jc w:val="center"/>
      </w:pPr>
      <w:r w:rsidRPr="002C71A3">
        <w:rPr>
          <w:noProof/>
        </w:rPr>
        <w:drawing>
          <wp:inline distT="0" distB="0" distL="0" distR="0" wp14:anchorId="22D5C144" wp14:editId="7D641A34">
            <wp:extent cx="3018155" cy="2496185"/>
            <wp:effectExtent l="0" t="0" r="0" b="0"/>
            <wp:docPr id="637" name="Picture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3018155" cy="2496185"/>
                    </a:xfrm>
                    <a:prstGeom prst="rect">
                      <a:avLst/>
                    </a:prstGeom>
                    <a:noFill/>
                    <a:ln>
                      <a:noFill/>
                    </a:ln>
                  </pic:spPr>
                </pic:pic>
              </a:graphicData>
            </a:graphic>
          </wp:inline>
        </w:drawing>
      </w:r>
    </w:p>
    <w:p w:rsidR="00EB01FB" w:rsidRPr="002C71A3" w:rsidRDefault="00EB01FB" w:rsidP="00783531"/>
    <w:p w:rsidR="00EB01FB" w:rsidRPr="002C71A3" w:rsidRDefault="00EB01FB" w:rsidP="00783531">
      <w:r w:rsidRPr="002C71A3">
        <w:t>We wonder how large this projection can be.  Is a polynomial in rho</w:t>
      </w:r>
    </w:p>
    <w:p w:rsidR="00EB01FB" w:rsidRPr="002C71A3" w:rsidRDefault="00EB01FB" w:rsidP="00783531">
      <w:r w:rsidRPr="002C71A3">
        <w:tab/>
      </w:r>
      <w:r w:rsidR="004D6234" w:rsidRPr="002C71A3">
        <w:rPr>
          <w:rFonts w:eastAsiaTheme="minorHAnsi"/>
          <w:noProof/>
          <w:position w:val="-36"/>
          <w:sz w:val="22"/>
          <w:szCs w:val="22"/>
        </w:rPr>
      </w:r>
      <w:r w:rsidR="004D6234" w:rsidRPr="002C71A3">
        <w:rPr>
          <w:rFonts w:eastAsiaTheme="minorHAnsi"/>
          <w:noProof/>
          <w:position w:val="-36"/>
          <w:sz w:val="22"/>
          <w:szCs w:val="22"/>
        </w:rPr>
        <w:object w:dxaOrig="4785" w:dyaOrig="825" w14:anchorId="044E2831">
          <v:shape id="_x0000_i1122" type="#_x0000_t75" alt="" style="width:235.9pt;height:39.05pt;mso-width-percent:0;mso-height-percent:0;mso-width-percent:0;mso-height-percent:0" o:ole="">
            <v:imagedata r:id="rId209" o:title=""/>
          </v:shape>
          <o:OLEObject Type="Embed" ProgID="Equation.DSMT4" ShapeID="_x0000_i1122" DrawAspect="Content" ObjectID="_1851002297" r:id="rId210"/>
        </w:object>
      </w:r>
      <w:r w:rsidRPr="002C71A3">
        <w:t xml:space="preserve"> </w:t>
      </w:r>
    </w:p>
    <w:p w:rsidR="00EB01FB" w:rsidRPr="002C71A3" w:rsidRDefault="00EB01FB" w:rsidP="00783531">
      <w:r w:rsidRPr="002C71A3">
        <w:t>Complete the square</w:t>
      </w:r>
    </w:p>
    <w:p w:rsidR="00EB01FB" w:rsidRPr="002C71A3" w:rsidRDefault="00EB01FB" w:rsidP="00783531"/>
    <w:p w:rsidR="00EB01FB" w:rsidRPr="002C71A3" w:rsidRDefault="00EB01FB" w:rsidP="00783531">
      <w:r w:rsidRPr="002C71A3">
        <w:t xml:space="preserve">e cos(t) is a function which maps to </w:t>
      </w:r>
      <w:r w:rsidR="004D6234" w:rsidRPr="002C71A3">
        <w:rPr>
          <w:noProof/>
          <w:position w:val="-6"/>
        </w:rPr>
      </w:r>
      <w:r w:rsidR="004D6234" w:rsidRPr="002C71A3">
        <w:rPr>
          <w:noProof/>
          <w:position w:val="-6"/>
        </w:rPr>
        <w:object w:dxaOrig="1335" w:dyaOrig="270" w14:anchorId="5887D539">
          <v:shape id="_x0000_i1123" type="#_x0000_t75" alt="" style="width:65.85pt;height:13pt;mso-width-percent:0;mso-height-percent:0;mso-width-percent:0;mso-height-percent:0" o:ole="">
            <v:imagedata r:id="rId211" o:title=""/>
          </v:shape>
          <o:OLEObject Type="Embed" ProgID="Equation.DSMT4" ShapeID="_x0000_i1123" DrawAspect="Content" ObjectID="_1851002298" r:id="rId212"/>
        </w:object>
      </w:r>
      <w:r w:rsidRPr="002C71A3">
        <w:t xml:space="preserve">. </w:t>
      </w:r>
    </w:p>
    <w:p w:rsidR="00EB01FB" w:rsidRPr="002C71A3" w:rsidRDefault="00EB01FB" w:rsidP="00783531"/>
    <w:p w:rsidR="00EB01FB" w:rsidRPr="002C71A3" w:rsidRDefault="00EB01FB" w:rsidP="00783531"/>
    <w:p w:rsidR="00EB01FB" w:rsidRPr="002C71A3" w:rsidRDefault="00EB01FB" w:rsidP="00783531"/>
    <w:p w:rsidR="00EB01FB" w:rsidRPr="002C71A3" w:rsidRDefault="00EB01FB" w:rsidP="00783531">
      <w:r w:rsidRPr="002C71A3">
        <w:t>As a result we also have the inequality</w:t>
      </w:r>
    </w:p>
    <w:p w:rsidR="00EB01FB" w:rsidRPr="002C71A3" w:rsidRDefault="00EB01FB" w:rsidP="00783531">
      <w:r w:rsidRPr="002C71A3">
        <w:tab/>
      </w:r>
      <w:r w:rsidR="004D6234" w:rsidRPr="002C71A3">
        <w:rPr>
          <w:rFonts w:eastAsiaTheme="minorHAnsi"/>
          <w:noProof/>
          <w:position w:val="-16"/>
          <w:sz w:val="22"/>
          <w:szCs w:val="22"/>
        </w:rPr>
      </w:r>
      <w:r w:rsidR="004D6234" w:rsidRPr="002C71A3">
        <w:rPr>
          <w:rFonts w:eastAsiaTheme="minorHAnsi"/>
          <w:noProof/>
          <w:position w:val="-16"/>
          <w:sz w:val="22"/>
          <w:szCs w:val="22"/>
        </w:rPr>
        <w:object w:dxaOrig="1305" w:dyaOrig="405" w14:anchorId="547E1F57">
          <v:shape id="_x0000_i1124" type="#_x0000_t75" alt="" style="width:65.85pt;height:19.9pt;mso-width-percent:0;mso-height-percent:0;mso-width-percent:0;mso-height-percent:0" o:ole="">
            <v:imagedata r:id="rId213" o:title=""/>
          </v:shape>
          <o:OLEObject Type="Embed" ProgID="Equation.DSMT4" ShapeID="_x0000_i1124" DrawAspect="Content" ObjectID="_1851002299" r:id="rId214"/>
        </w:object>
      </w:r>
      <w:r w:rsidRPr="002C71A3">
        <w:t xml:space="preserve"> </w:t>
      </w:r>
    </w:p>
    <w:p w:rsidR="00EB01FB" w:rsidRPr="002C71A3" w:rsidRDefault="00EB01FB" w:rsidP="00783531">
      <w:r w:rsidRPr="002C71A3">
        <w:t>Which states that the length of the projection on to a vector is less than the length of the vector, or equal only in the case where x and y are equal.</w:t>
      </w:r>
    </w:p>
    <w:p w:rsidR="00EB01FB" w:rsidRPr="002C71A3" w:rsidRDefault="00EB01FB" w:rsidP="00783531">
      <w:r w:rsidRPr="002C71A3">
        <w:t xml:space="preserve">In particular, two vectors are perpendicular if the angle between them is 90 degrees  .  We can also see that </w:t>
      </w:r>
      <w:r w:rsidR="004D6234" w:rsidRPr="002C71A3">
        <w:rPr>
          <w:noProof/>
          <w:position w:val="-14"/>
        </w:rPr>
      </w:r>
      <w:r w:rsidR="004D6234" w:rsidRPr="002C71A3">
        <w:rPr>
          <w:noProof/>
          <w:position w:val="-14"/>
        </w:rPr>
        <w:object w:dxaOrig="1845" w:dyaOrig="405" w14:anchorId="62F5147E">
          <v:shape id="_x0000_i1125" type="#_x0000_t75" alt="" style="width:91.9pt;height:19.9pt;mso-width-percent:0;mso-height-percent:0;mso-width-percent:0;mso-height-percent:0" o:ole="">
            <v:imagedata r:id="rId215" o:title=""/>
          </v:shape>
          <o:OLEObject Type="Embed" ProgID="Equation.DSMT4" ShapeID="_x0000_i1125" DrawAspect="Content" ObjectID="_1851002300" r:id="rId216"/>
        </w:object>
      </w:r>
      <w:r w:rsidRPr="002C71A3">
        <w:t xml:space="preserve"> is the projection of y onto the unit vector </w:t>
      </w:r>
      <w:r w:rsidR="004D6234" w:rsidRPr="002C71A3">
        <w:rPr>
          <w:noProof/>
          <w:position w:val="-14"/>
        </w:rPr>
      </w:r>
      <w:r w:rsidR="004D6234" w:rsidRPr="002C71A3">
        <w:rPr>
          <w:noProof/>
          <w:position w:val="-14"/>
        </w:rPr>
        <w:object w:dxaOrig="615" w:dyaOrig="405" w14:anchorId="3EE4FEED">
          <v:shape id="_x0000_i1126" type="#_x0000_t75" alt="" style="width:32.95pt;height:19.9pt;mso-width-percent:0;mso-height-percent:0;mso-width-percent:0;mso-height-percent:0" o:ole="">
            <v:imagedata r:id="rId217" o:title=""/>
          </v:shape>
          <o:OLEObject Type="Embed" ProgID="Equation.DSMT4" ShapeID="_x0000_i1126" DrawAspect="Content" ObjectID="_1851002301" r:id="rId218"/>
        </w:object>
      </w:r>
      <w:r w:rsidRPr="002C71A3">
        <w:t xml:space="preserve"> .  The vector with length equal to  the projection of y onto x in the direction of x is</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885" w:dyaOrig="375" w14:anchorId="1A0220F8">
          <v:shape id="_x0000_i1127" type="#_x0000_t75" alt="" style="width:45.95pt;height:19.9pt;mso-width-percent:0;mso-height-percent:0;mso-width-percent:0;mso-height-percent:0" o:ole="">
            <v:imagedata r:id="rId219" o:title=""/>
          </v:shape>
          <o:OLEObject Type="Embed" ProgID="Equation.DSMT4" ShapeID="_x0000_i1127" DrawAspect="Content" ObjectID="_1851002302" r:id="rId220"/>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24</w:instrText>
      </w:r>
      <w:r w:rsidRPr="002C71A3">
        <w:rPr>
          <w:noProof/>
        </w:rPr>
        <w:fldChar w:fldCharType="end"/>
      </w:r>
      <w:r w:rsidRPr="002C71A3">
        <w:instrText>)</w:instrText>
      </w:r>
      <w:r w:rsidRPr="002C71A3">
        <w:fldChar w:fldCharType="end"/>
      </w:r>
    </w:p>
    <w:p w:rsidR="00EB01FB" w:rsidRPr="002C71A3" w:rsidRDefault="00EB01FB" w:rsidP="00783531">
      <w:r w:rsidRPr="002C71A3">
        <w:t>The difference between y and the projection is</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1230" w:dyaOrig="375" w14:anchorId="4327BB61">
          <v:shape id="_x0000_i1128" type="#_x0000_t75" alt="" style="width:59pt;height:19.9pt;mso-width-percent:0;mso-height-percent:0;mso-width-percent:0;mso-height-percent:0" o:ole="">
            <v:imagedata r:id="rId221" o:title=""/>
          </v:shape>
          <o:OLEObject Type="Embed" ProgID="Equation.DSMT4" ShapeID="_x0000_i1128" DrawAspect="Content" ObjectID="_1851002303" r:id="rId222"/>
        </w:object>
      </w:r>
      <w:r w:rsidRPr="002C71A3">
        <w:t xml:space="preserve"> </w:t>
      </w:r>
    </w:p>
    <w:p w:rsidR="00EB01FB" w:rsidRPr="002C71A3" w:rsidRDefault="00EB01FB" w:rsidP="00783531">
      <w:r w:rsidRPr="002C71A3">
        <w:t>And the Pythagorem theorem is</w:t>
      </w:r>
    </w:p>
    <w:p w:rsidR="00EB01FB" w:rsidRPr="002C71A3" w:rsidRDefault="00EB01FB" w:rsidP="00783531">
      <w:r w:rsidRPr="002C71A3">
        <w:lastRenderedPageBreak/>
        <w:tab/>
      </w:r>
      <w:r w:rsidR="004D6234" w:rsidRPr="002C71A3">
        <w:rPr>
          <w:rFonts w:eastAsiaTheme="minorHAnsi"/>
          <w:noProof/>
          <w:position w:val="-16"/>
          <w:sz w:val="22"/>
          <w:szCs w:val="22"/>
        </w:rPr>
      </w:r>
      <w:r w:rsidR="004D6234" w:rsidRPr="002C71A3">
        <w:rPr>
          <w:rFonts w:eastAsiaTheme="minorHAnsi"/>
          <w:noProof/>
          <w:position w:val="-16"/>
          <w:sz w:val="22"/>
          <w:szCs w:val="22"/>
        </w:rPr>
        <w:object w:dxaOrig="2175" w:dyaOrig="465" w14:anchorId="19B91225">
          <v:shape id="_x0000_i1129" type="#_x0000_t75" alt="" style="width:111.05pt;height:19.9pt;mso-width-percent:0;mso-height-percent:0;mso-width-percent:0;mso-height-percent:0" o:ole="">
            <v:imagedata r:id="rId223" o:title=""/>
          </v:shape>
          <o:OLEObject Type="Embed" ProgID="Equation.DSMT4" ShapeID="_x0000_i1129" DrawAspect="Content" ObjectID="_1851002304" r:id="rId224"/>
        </w:object>
      </w:r>
      <w:r w:rsidRPr="002C71A3">
        <w:t xml:space="preserve"> </w:t>
      </w:r>
    </w:p>
    <w:p w:rsidR="00EB01FB" w:rsidRPr="002C71A3" w:rsidRDefault="00EB01FB" w:rsidP="00783531"/>
    <w:p w:rsidR="00EB01FB" w:rsidRPr="00B75359" w:rsidRDefault="00EB01FB" w:rsidP="00C871C4">
      <w:pPr>
        <w:pStyle w:val="Heading3"/>
        <w:numPr>
          <w:ilvl w:val="2"/>
          <w:numId w:val="1"/>
        </w:numPr>
      </w:pPr>
      <w:bookmarkStart w:id="56" w:name="_Toc209776294"/>
      <w:bookmarkStart w:id="57" w:name="_Toc209776816"/>
      <w:bookmarkStart w:id="58" w:name="_Toc209781587"/>
      <w:bookmarkStart w:id="59" w:name="_Toc209787327"/>
      <w:bookmarkStart w:id="60" w:name="_Toc229856951"/>
      <w:bookmarkStart w:id="61" w:name="_Toc229926005"/>
      <w:r w:rsidRPr="00B75359">
        <w:t>Distance from a point to line:</w:t>
      </w:r>
      <w:bookmarkEnd w:id="56"/>
      <w:bookmarkEnd w:id="57"/>
      <w:bookmarkEnd w:id="58"/>
      <w:bookmarkEnd w:id="59"/>
      <w:bookmarkEnd w:id="60"/>
      <w:bookmarkEnd w:id="61"/>
    </w:p>
    <w:p w:rsidR="00EB01FB" w:rsidRPr="002C71A3" w:rsidRDefault="00EB01FB" w:rsidP="00783531">
      <w:r w:rsidRPr="002C71A3">
        <w:t>A line in 3D is just an infinitely long vector.  A point on the line is specified by a direction and the distance from a reference point on the line.</w:t>
      </w:r>
    </w:p>
    <w:p w:rsidR="00EB01FB" w:rsidRPr="002C71A3" w:rsidRDefault="00EB01FB" w:rsidP="00783531"/>
    <w:p w:rsidR="00EB01FB" w:rsidRPr="002C71A3" w:rsidRDefault="00EB01FB" w:rsidP="00783531">
      <w:pPr>
        <w:jc w:val="center"/>
      </w:pPr>
      <w:r w:rsidRPr="002C71A3">
        <w:rPr>
          <w:noProof/>
        </w:rPr>
        <w:drawing>
          <wp:inline distT="0" distB="0" distL="0" distR="0" wp14:anchorId="6C8BC3C7" wp14:editId="48E2921E">
            <wp:extent cx="3571240" cy="3618865"/>
            <wp:effectExtent l="0" t="0" r="0"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3"/>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3571240" cy="3618865"/>
                    </a:xfrm>
                    <a:prstGeom prst="rect">
                      <a:avLst/>
                    </a:prstGeom>
                    <a:noFill/>
                  </pic:spPr>
                </pic:pic>
              </a:graphicData>
            </a:graphic>
          </wp:inline>
        </w:drawing>
      </w:r>
    </w:p>
    <w:p w:rsidR="00EB01FB" w:rsidRPr="002C71A3" w:rsidRDefault="00EB01FB" w:rsidP="00783531">
      <w:r w:rsidRPr="002C71A3">
        <w:t>Which is equivalent to 3 parametric equations</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1935" w:dyaOrig="375" w14:anchorId="370C673C">
          <v:shape id="_x0000_i1130" type="#_x0000_t75" alt="" style="width:98.05pt;height:19.9pt;mso-width-percent:0;mso-height-percent:0;mso-width-percent:0;mso-height-percent:0" o:ole="">
            <v:imagedata r:id="rId226" o:title=""/>
          </v:shape>
          <o:OLEObject Type="Embed" ProgID="Equation.DSMT4" ShapeID="_x0000_i1130" DrawAspect="Content" ObjectID="_1851002305" r:id="rId227"/>
        </w:object>
      </w:r>
      <w:r w:rsidRPr="002C71A3">
        <w:t xml:space="preserve"> </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2025" w:dyaOrig="375" w14:anchorId="67F76DB5">
          <v:shape id="_x0000_i1131" type="#_x0000_t75" alt="" style="width:98.05pt;height:19.9pt;mso-width-percent:0;mso-height-percent:0;mso-width-percent:0;mso-height-percent:0" o:ole="">
            <v:imagedata r:id="rId228" o:title=""/>
          </v:shape>
          <o:OLEObject Type="Embed" ProgID="Equation.DSMT4" ShapeID="_x0000_i1131" DrawAspect="Content" ObjectID="_1851002306" r:id="rId229"/>
        </w:object>
      </w:r>
      <w:r w:rsidRPr="002C71A3">
        <w:t xml:space="preserve"> </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1935" w:dyaOrig="375" w14:anchorId="09005003">
          <v:shape id="_x0000_i1132" type="#_x0000_t75" alt="" style="width:98.05pt;height:19.9pt;mso-width-percent:0;mso-height-percent:0;mso-width-percent:0;mso-height-percent:0" o:ole="">
            <v:imagedata r:id="rId230" o:title=""/>
          </v:shape>
          <o:OLEObject Type="Embed" ProgID="Equation.DSMT4" ShapeID="_x0000_i1132" DrawAspect="Content" ObjectID="_1851002307" r:id="rId231"/>
        </w:object>
      </w:r>
      <w:r w:rsidRPr="002C71A3">
        <w:t xml:space="preserve"> </w:t>
      </w:r>
    </w:p>
    <w:p w:rsidR="00EB01FB" w:rsidRPr="002C71A3" w:rsidRDefault="00EB01FB" w:rsidP="00783531">
      <w:r w:rsidRPr="002C71A3">
        <w:t xml:space="preserve">And </w:t>
      </w:r>
      <w:r w:rsidR="004D6234" w:rsidRPr="002C71A3">
        <w:rPr>
          <w:noProof/>
          <w:position w:val="-12"/>
        </w:rPr>
      </w:r>
      <w:r w:rsidR="004D6234" w:rsidRPr="002C71A3">
        <w:rPr>
          <w:noProof/>
          <w:position w:val="-12"/>
        </w:rPr>
        <w:object w:dxaOrig="1095" w:dyaOrig="375" w14:anchorId="609C962C">
          <v:shape id="_x0000_i1133" type="#_x0000_t75" alt="" style="width:52.1pt;height:19.9pt;mso-width-percent:0;mso-height-percent:0;mso-width-percent:0;mso-height-percent:0" o:ole="">
            <v:imagedata r:id="rId232" o:title=""/>
          </v:shape>
          <o:OLEObject Type="Embed" ProgID="Equation.DSMT4" ShapeID="_x0000_i1133" DrawAspect="Content" ObjectID="_1851002308" r:id="rId233"/>
        </w:object>
      </w:r>
      <w:r w:rsidRPr="002C71A3">
        <w:t xml:space="preserve"> is the distance travelled in the x direction and similarly for y and z.  The equation of the line through the points x0 and x1 is</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1335" w:dyaOrig="375" w14:anchorId="35057411">
          <v:shape id="_x0000_i1134" type="#_x0000_t75" alt="" style="width:65.85pt;height:19.9pt;mso-width-percent:0;mso-height-percent:0;mso-width-percent:0;mso-height-percent:0" o:ole="">
            <v:imagedata r:id="rId234" o:title=""/>
          </v:shape>
          <o:OLEObject Type="Embed" ProgID="Equation.DSMT4" ShapeID="_x0000_i1134" DrawAspect="Content" ObjectID="_1851002309" r:id="rId235"/>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25</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Where </w:t>
      </w:r>
      <w:r w:rsidR="004D6234" w:rsidRPr="002C71A3">
        <w:rPr>
          <w:noProof/>
          <w:position w:val="-12"/>
        </w:rPr>
      </w:r>
      <w:r w:rsidR="004D6234" w:rsidRPr="002C71A3">
        <w:rPr>
          <w:noProof/>
          <w:position w:val="-12"/>
        </w:rPr>
        <w:object w:dxaOrig="1065" w:dyaOrig="375" w14:anchorId="68C1BAA5">
          <v:shape id="_x0000_i1135" type="#_x0000_t75" alt="" style="width:52.1pt;height:19.9pt;mso-width-percent:0;mso-height-percent:0;mso-width-percent:0;mso-height-percent:0" o:ole="">
            <v:imagedata r:id="rId236" o:title=""/>
          </v:shape>
          <o:OLEObject Type="Embed" ProgID="Equation.DSMT4" ShapeID="_x0000_i1135" DrawAspect="Content" ObjectID="_1851002310" r:id="rId237"/>
        </w:object>
      </w:r>
      <w:r w:rsidRPr="002C71A3">
        <w:t xml:space="preserve"> is the direction of the line.</w:t>
      </w:r>
    </w:p>
    <w:p w:rsidR="00EB01FB" w:rsidRPr="002C71A3" w:rsidRDefault="00EB01FB" w:rsidP="00783531">
      <w:r w:rsidRPr="002C71A3">
        <w:t xml:space="preserve">Where v is the orientation.  u has unit length then t is the distance from x0 in the direction l.   otherwise it is </w:t>
      </w:r>
      <w:r w:rsidR="004D6234" w:rsidRPr="002C71A3">
        <w:rPr>
          <w:noProof/>
          <w:position w:val="-14"/>
        </w:rPr>
      </w:r>
      <w:r w:rsidR="004D6234" w:rsidRPr="002C71A3">
        <w:rPr>
          <w:noProof/>
          <w:position w:val="-14"/>
        </w:rPr>
        <w:object w:dxaOrig="405" w:dyaOrig="405" w14:anchorId="1CAAC64F">
          <v:shape id="_x0000_i1136" type="#_x0000_t75" alt="" style="width:19.9pt;height:19.9pt;mso-width-percent:0;mso-height-percent:0;mso-width-percent:0;mso-height-percent:0" o:ole="">
            <v:imagedata r:id="rId238" o:title=""/>
          </v:shape>
          <o:OLEObject Type="Embed" ProgID="Equation.DSMT4" ShapeID="_x0000_i1136" DrawAspect="Content" ObjectID="_1851002311" r:id="rId239"/>
        </w:object>
      </w:r>
      <w:r w:rsidRPr="002C71A3">
        <w:t xml:space="preserve"> . </w:t>
      </w:r>
    </w:p>
    <w:p w:rsidR="00EB01FB" w:rsidRPr="002C71A3" w:rsidRDefault="00EB01FB" w:rsidP="00783531">
      <w:r w:rsidRPr="002C71A3">
        <w:t>The coordinate plane method seeks to</w:t>
      </w:r>
    </w:p>
    <w:p w:rsidR="00EB01FB" w:rsidRPr="002C71A3" w:rsidRDefault="00EB01FB" w:rsidP="00783531">
      <w:r w:rsidRPr="002C71A3">
        <w:t xml:space="preserve">Minimizing the distance from at point (x,y,z) to the point (x(t),y(t),z(t)) on the line </w:t>
      </w:r>
    </w:p>
    <w:p w:rsidR="00EB01FB" w:rsidRPr="002C71A3" w:rsidRDefault="00EB01FB" w:rsidP="00783531">
      <w:r w:rsidRPr="002C71A3">
        <w:tab/>
      </w:r>
      <w:r w:rsidR="004D6234" w:rsidRPr="002C71A3">
        <w:rPr>
          <w:rFonts w:eastAsiaTheme="minorHAnsi"/>
          <w:noProof/>
          <w:position w:val="-14"/>
          <w:sz w:val="22"/>
          <w:szCs w:val="22"/>
        </w:rPr>
      </w:r>
      <w:r w:rsidR="004D6234" w:rsidRPr="002C71A3">
        <w:rPr>
          <w:rFonts w:eastAsiaTheme="minorHAnsi"/>
          <w:noProof/>
          <w:position w:val="-14"/>
          <w:sz w:val="22"/>
          <w:szCs w:val="22"/>
        </w:rPr>
        <w:object w:dxaOrig="5730" w:dyaOrig="405" w14:anchorId="676CABA3">
          <v:shape id="_x0000_i1137" type="#_x0000_t75" alt="" style="width:4in;height:19.9pt;mso-width-percent:0;mso-height-percent:0;mso-width-percent:0;mso-height-percent:0" o:ole="">
            <v:imagedata r:id="rId240" o:title=""/>
          </v:shape>
          <o:OLEObject Type="Embed" ProgID="Equation.DSMT4" ShapeID="_x0000_i1137" DrawAspect="Content" ObjectID="_1851002312" r:id="rId241"/>
        </w:object>
      </w:r>
      <w:r w:rsidRPr="002C71A3">
        <w:t xml:space="preserve"> </w:t>
      </w:r>
    </w:p>
    <w:p w:rsidR="00EB01FB" w:rsidRPr="002C71A3" w:rsidRDefault="00EB01FB" w:rsidP="00783531">
      <w:r w:rsidRPr="002C71A3">
        <w:t>Differentiating the quadratic expression () wrt to t and setting the result equal to zero yields the distance along on the line were the minimum occurs</w:t>
      </w:r>
    </w:p>
    <w:p w:rsidR="00EB01FB" w:rsidRPr="002C71A3" w:rsidRDefault="00EB01FB" w:rsidP="00783531">
      <w:r w:rsidRPr="002C71A3">
        <w:lastRenderedPageBreak/>
        <w:tab/>
      </w:r>
      <w:r w:rsidR="004D6234" w:rsidRPr="002C71A3">
        <w:rPr>
          <w:rFonts w:eastAsiaTheme="minorHAnsi"/>
          <w:noProof/>
          <w:position w:val="-24"/>
          <w:sz w:val="22"/>
          <w:szCs w:val="22"/>
        </w:rPr>
      </w:r>
      <w:r w:rsidR="004D6234" w:rsidRPr="002C71A3">
        <w:rPr>
          <w:rFonts w:eastAsiaTheme="minorHAnsi"/>
          <w:noProof/>
          <w:position w:val="-24"/>
          <w:sz w:val="22"/>
          <w:szCs w:val="22"/>
        </w:rPr>
        <w:object w:dxaOrig="3450" w:dyaOrig="615" w14:anchorId="096EF6CE">
          <v:shape id="_x0000_i1138" type="#_x0000_t75" alt="" style="width:170.05pt;height:32.95pt;mso-width-percent:0;mso-height-percent:0;mso-width-percent:0;mso-height-percent:0" o:ole="">
            <v:imagedata r:id="rId242" o:title=""/>
          </v:shape>
          <o:OLEObject Type="Embed" ProgID="Equation.DSMT4" ShapeID="_x0000_i1138" DrawAspect="Content" ObjectID="_1851002313" r:id="rId243"/>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26</w:instrText>
      </w:r>
      <w:r w:rsidRPr="002C71A3">
        <w:rPr>
          <w:noProof/>
        </w:rPr>
        <w:fldChar w:fldCharType="end"/>
      </w:r>
      <w:r w:rsidRPr="002C71A3">
        <w:instrText>)</w:instrText>
      </w:r>
      <w:r w:rsidRPr="002C71A3">
        <w:fldChar w:fldCharType="end"/>
      </w:r>
    </w:p>
    <w:p w:rsidR="00EB01FB" w:rsidRPr="002C71A3" w:rsidRDefault="00EB01FB" w:rsidP="00783531">
      <w:r w:rsidRPr="002C71A3">
        <w:t>Substituting that into () we obtain the minimum distance</w:t>
      </w:r>
    </w:p>
    <w:p w:rsidR="00EB01FB" w:rsidRPr="002C71A3" w:rsidRDefault="00EB01FB" w:rsidP="00783531">
      <w:r w:rsidRPr="002C71A3">
        <w:tab/>
      </w:r>
      <w:r w:rsidR="004D6234" w:rsidRPr="002C71A3">
        <w:rPr>
          <w:rFonts w:eastAsiaTheme="minorHAnsi"/>
          <w:noProof/>
          <w:position w:val="-36"/>
          <w:sz w:val="22"/>
          <w:szCs w:val="22"/>
        </w:rPr>
      </w:r>
      <w:r w:rsidR="004D6234" w:rsidRPr="002C71A3">
        <w:rPr>
          <w:rFonts w:eastAsiaTheme="minorHAnsi"/>
          <w:noProof/>
          <w:position w:val="-36"/>
          <w:sz w:val="22"/>
          <w:szCs w:val="22"/>
        </w:rPr>
        <w:object w:dxaOrig="4160" w:dyaOrig="900" w14:anchorId="5080F149">
          <v:shape id="_x0000_i1139" type="#_x0000_t75" alt="" style="width:209.85pt;height:45.95pt;mso-width-percent:0;mso-height-percent:0;mso-width-percent:0;mso-height-percent:0" o:ole="">
            <v:imagedata r:id="rId244" o:title=""/>
          </v:shape>
          <o:OLEObject Type="Embed" ProgID="Equation.DSMT4" ShapeID="_x0000_i1139" DrawAspect="Content" ObjectID="_1851002314" r:id="rId245"/>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62" w:name="ZEqnNum895846"/>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27</w:instrText>
      </w:r>
      <w:r w:rsidRPr="002C71A3">
        <w:rPr>
          <w:noProof/>
        </w:rPr>
        <w:fldChar w:fldCharType="end"/>
      </w:r>
      <w:r w:rsidRPr="002C71A3">
        <w:instrText>)</w:instrText>
      </w:r>
      <w:bookmarkEnd w:id="62"/>
      <w:r w:rsidRPr="002C71A3">
        <w:fldChar w:fldCharType="end"/>
      </w:r>
    </w:p>
    <w:p w:rsidR="00EB01FB" w:rsidRPr="002C71A3" w:rsidRDefault="00EB01FB" w:rsidP="00783531">
      <w:r w:rsidRPr="002C71A3">
        <w:t>We can perform the exact same analysis using the language of vectors by dropping a perpendicular from x to the line which implies</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1395" w:dyaOrig="375" w14:anchorId="2FD70DB7">
          <v:shape id="_x0000_i1140" type="#_x0000_t75" alt="" style="width:1in;height:19.9pt;mso-width-percent:0;mso-height-percent:0;mso-width-percent:0;mso-height-percent:0" o:ole="">
            <v:imagedata r:id="rId246" o:title=""/>
          </v:shape>
          <o:OLEObject Type="Embed" ProgID="Equation.DSMT4" ShapeID="_x0000_i1140" DrawAspect="Content" ObjectID="_1851002315" r:id="rId247"/>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28</w:instrText>
      </w:r>
      <w:r w:rsidRPr="002C71A3">
        <w:rPr>
          <w:noProof/>
        </w:rPr>
        <w:fldChar w:fldCharType="end"/>
      </w:r>
      <w:r w:rsidRPr="002C71A3">
        <w:instrText>)</w:instrText>
      </w:r>
      <w:r w:rsidRPr="002C71A3">
        <w:fldChar w:fldCharType="end"/>
      </w:r>
    </w:p>
    <w:p w:rsidR="00EB01FB" w:rsidRPr="002C71A3" w:rsidRDefault="00EB01FB" w:rsidP="00783531">
      <w:r w:rsidRPr="002C71A3">
        <w:t>Substituting () and solving for the distance along the line starting from x0 at which the minimum occurs is</w:t>
      </w:r>
    </w:p>
    <w:p w:rsidR="00EB01FB" w:rsidRPr="002C71A3" w:rsidRDefault="00EB01FB" w:rsidP="00783531">
      <w:r w:rsidRPr="002C71A3">
        <w:tab/>
      </w:r>
      <w:r w:rsidR="004D6234" w:rsidRPr="002C71A3">
        <w:rPr>
          <w:rFonts w:eastAsiaTheme="minorHAnsi"/>
          <w:noProof/>
          <w:position w:val="-36"/>
          <w:sz w:val="22"/>
          <w:szCs w:val="22"/>
        </w:rPr>
      </w:r>
      <w:r w:rsidR="004D6234" w:rsidRPr="002C71A3">
        <w:rPr>
          <w:rFonts w:eastAsiaTheme="minorHAnsi"/>
          <w:noProof/>
          <w:position w:val="-36"/>
          <w:sz w:val="22"/>
          <w:szCs w:val="22"/>
        </w:rPr>
        <w:object w:dxaOrig="1380" w:dyaOrig="780" w14:anchorId="79DE867A">
          <v:shape id="_x0000_i1141" type="#_x0000_t75" alt="" style="width:1in;height:39.05pt;mso-width-percent:0;mso-height-percent:0;mso-width-percent:0;mso-height-percent:0" o:ole="">
            <v:imagedata r:id="rId248" o:title=""/>
          </v:shape>
          <o:OLEObject Type="Embed" ProgID="Equation.DSMT4" ShapeID="_x0000_i1141" DrawAspect="Content" ObjectID="_1851002316" r:id="rId249"/>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29</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If we define the unit vector </w:t>
      </w:r>
    </w:p>
    <w:p w:rsidR="00EB01FB" w:rsidRPr="002C71A3" w:rsidRDefault="00EB01FB" w:rsidP="00783531">
      <w:r w:rsidRPr="002C71A3">
        <w:tab/>
      </w:r>
      <w:r w:rsidR="004D6234" w:rsidRPr="002C71A3">
        <w:rPr>
          <w:rFonts w:eastAsiaTheme="minorHAnsi"/>
          <w:noProof/>
          <w:position w:val="-32"/>
          <w:sz w:val="22"/>
          <w:szCs w:val="22"/>
        </w:rPr>
      </w:r>
      <w:r w:rsidR="004D6234" w:rsidRPr="002C71A3">
        <w:rPr>
          <w:rFonts w:eastAsiaTheme="minorHAnsi"/>
          <w:noProof/>
          <w:position w:val="-32"/>
          <w:sz w:val="22"/>
          <w:szCs w:val="22"/>
        </w:rPr>
        <w:object w:dxaOrig="780" w:dyaOrig="705" w14:anchorId="0ACDDBB5">
          <v:shape id="_x0000_i1142" type="#_x0000_t75" alt="" style="width:39.05pt;height:32.95pt;mso-width-percent:0;mso-height-percent:0;mso-width-percent:0;mso-height-percent:0" o:ole="">
            <v:imagedata r:id="rId250" o:title=""/>
          </v:shape>
          <o:OLEObject Type="Embed" ProgID="Equation.DSMT4" ShapeID="_x0000_i1142" DrawAspect="Content" ObjectID="_1851002317" r:id="rId251"/>
        </w:object>
      </w:r>
      <w:r w:rsidRPr="002C71A3">
        <w:t xml:space="preserve"> </w:t>
      </w:r>
    </w:p>
    <w:p w:rsidR="00EB01FB" w:rsidRPr="002C71A3" w:rsidRDefault="00EB01FB" w:rsidP="00783531">
      <w:pPr>
        <w:tabs>
          <w:tab w:val="left" w:pos="3699"/>
        </w:tabs>
      </w:pPr>
      <w:r w:rsidRPr="002C71A3">
        <w:t>And the projection matrix</w:t>
      </w:r>
      <w:r w:rsidRPr="002C71A3">
        <w:tab/>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855" w:dyaOrig="375" w14:anchorId="4017C19C">
          <v:shape id="_x0000_i1143" type="#_x0000_t75" alt="" style="width:45.95pt;height:19.9pt;mso-width-percent:0;mso-height-percent:0;mso-width-percent:0;mso-height-percent:0" o:ole="">
            <v:imagedata r:id="rId252" o:title=""/>
          </v:shape>
          <o:OLEObject Type="Embed" ProgID="Equation.DSMT4" ShapeID="_x0000_i1143" DrawAspect="Content" ObjectID="_1851002318" r:id="rId253"/>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30</w:instrText>
      </w:r>
      <w:r w:rsidRPr="002C71A3">
        <w:rPr>
          <w:noProof/>
        </w:rPr>
        <w:fldChar w:fldCharType="end"/>
      </w:r>
      <w:r w:rsidRPr="002C71A3">
        <w:instrText>)</w:instrText>
      </w:r>
      <w:r w:rsidRPr="002C71A3">
        <w:fldChar w:fldCharType="end"/>
      </w:r>
    </w:p>
    <w:p w:rsidR="00EB01FB" w:rsidRPr="002C71A3" w:rsidRDefault="00EB01FB" w:rsidP="00783531">
      <w:r w:rsidRPr="002C71A3">
        <w:t>The closest point on the line is</w:t>
      </w:r>
    </w:p>
    <w:p w:rsidR="00EB01FB" w:rsidRPr="002C71A3" w:rsidRDefault="004D6234" w:rsidP="00783531">
      <w:pPr>
        <w:jc w:val="center"/>
      </w:pPr>
      <w:r w:rsidRPr="002C71A3">
        <w:rPr>
          <w:noProof/>
          <w:position w:val="-72"/>
        </w:rPr>
      </w:r>
      <w:r w:rsidR="004D6234" w:rsidRPr="002C71A3">
        <w:rPr>
          <w:noProof/>
          <w:position w:val="-72"/>
        </w:rPr>
        <w:object w:dxaOrig="1995" w:dyaOrig="1500" w14:anchorId="33FD6345">
          <v:shape id="_x0000_i1144" type="#_x0000_t75" alt="" style="width:98.05pt;height:1in;mso-width-percent:0;mso-height-percent:0;mso-width-percent:0;mso-height-percent:0" o:ole="">
            <v:imagedata r:id="rId254" o:title=""/>
          </v:shape>
          <o:OLEObject Type="Embed" ProgID="Equation.DSMT4" ShapeID="_x0000_i1144" DrawAspect="Content" ObjectID="_1851002319" r:id="rId255"/>
        </w:object>
      </w:r>
    </w:p>
    <w:p w:rsidR="00EB01FB" w:rsidRPr="002C71A3" w:rsidRDefault="00EB01FB" w:rsidP="00783531">
      <w:r w:rsidRPr="002C71A3">
        <w:t>Which makes the distance from the point to the line</w:t>
      </w:r>
    </w:p>
    <w:p w:rsidR="00EB01FB" w:rsidRPr="002C71A3" w:rsidRDefault="00EB01FB" w:rsidP="00783531">
      <w:r w:rsidRPr="002C71A3">
        <w:tab/>
      </w:r>
      <w:r w:rsidR="004D6234" w:rsidRPr="002C71A3">
        <w:rPr>
          <w:rFonts w:eastAsiaTheme="minorHAnsi"/>
          <w:noProof/>
          <w:position w:val="-38"/>
          <w:sz w:val="22"/>
          <w:szCs w:val="22"/>
        </w:rPr>
      </w:r>
      <w:r w:rsidR="004D6234" w:rsidRPr="002C71A3">
        <w:rPr>
          <w:rFonts w:eastAsiaTheme="minorHAnsi"/>
          <w:noProof/>
          <w:position w:val="-38"/>
          <w:sz w:val="22"/>
          <w:szCs w:val="22"/>
        </w:rPr>
        <w:object w:dxaOrig="3420" w:dyaOrig="870" w14:anchorId="23F3EA65">
          <v:shape id="_x0000_i1145" type="#_x0000_t75" alt="" style="width:170.05pt;height:45.95pt;mso-width-percent:0;mso-height-percent:0;mso-width-percent:0;mso-height-percent:0" o:ole="">
            <v:imagedata r:id="rId256" o:title=""/>
          </v:shape>
          <o:OLEObject Type="Embed" ProgID="Equation.DSMT4" ShapeID="_x0000_i1145" DrawAspect="Content" ObjectID="_1851002320" r:id="rId257"/>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31</w:instrText>
      </w:r>
      <w:r w:rsidRPr="002C71A3">
        <w:rPr>
          <w:noProof/>
        </w:rPr>
        <w:fldChar w:fldCharType="end"/>
      </w:r>
      <w:r w:rsidRPr="002C71A3">
        <w:instrText>)</w:instrText>
      </w:r>
      <w:r w:rsidRPr="002C71A3">
        <w:fldChar w:fldCharType="end"/>
      </w:r>
    </w:p>
    <w:p w:rsidR="00EB01FB" w:rsidRPr="002C71A3" w:rsidRDefault="00EB01FB" w:rsidP="00783531">
      <w:r w:rsidRPr="002C71A3">
        <w:t>Eq. is just the Pythagorean theorem in disguise.</w:t>
      </w:r>
    </w:p>
    <w:p w:rsidR="00EB01FB" w:rsidRPr="002C71A3" w:rsidRDefault="00EB01FB" w:rsidP="00783531">
      <w:r w:rsidRPr="002C71A3">
        <w:t>The distance from the origin, ie d(x=0) is</w:t>
      </w:r>
    </w:p>
    <w:p w:rsidR="00EB01FB" w:rsidRPr="002C71A3" w:rsidRDefault="00EB01FB" w:rsidP="00783531">
      <w:r w:rsidRPr="002C71A3">
        <w:tab/>
      </w:r>
      <w:r w:rsidR="004D6234" w:rsidRPr="002C71A3">
        <w:rPr>
          <w:rFonts w:eastAsiaTheme="minorHAnsi"/>
          <w:noProof/>
          <w:position w:val="-14"/>
          <w:sz w:val="22"/>
          <w:szCs w:val="22"/>
        </w:rPr>
      </w:r>
      <w:r w:rsidR="004D6234" w:rsidRPr="002C71A3">
        <w:rPr>
          <w:rFonts w:eastAsiaTheme="minorHAnsi"/>
          <w:noProof/>
          <w:position w:val="-14"/>
          <w:sz w:val="22"/>
          <w:szCs w:val="22"/>
        </w:rPr>
        <w:object w:dxaOrig="1650" w:dyaOrig="390" w14:anchorId="7EFE6453">
          <v:shape id="_x0000_i1146" type="#_x0000_t75" alt="" style="width:84.25pt;height:19.9pt;mso-width-percent:0;mso-height-percent:0;mso-width-percent:0;mso-height-percent:0" o:ole="">
            <v:imagedata r:id="rId258" o:title=""/>
          </v:shape>
          <o:OLEObject Type="Embed" ProgID="Equation.DSMT4" ShapeID="_x0000_i1146" DrawAspect="Content" ObjectID="_1851002321" r:id="rId259"/>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32</w:instrText>
      </w:r>
      <w:r w:rsidRPr="002C71A3">
        <w:rPr>
          <w:noProof/>
        </w:rPr>
        <w:fldChar w:fldCharType="end"/>
      </w:r>
      <w:r w:rsidRPr="002C71A3">
        <w:instrText>)</w:instrText>
      </w:r>
      <w:r w:rsidRPr="002C71A3">
        <w:fldChar w:fldCharType="end"/>
      </w:r>
      <w:r w:rsidRPr="002C71A3">
        <w:tab/>
        <w:t xml:space="preserve"> </w:t>
      </w:r>
    </w:p>
    <w:p w:rsidR="00EB01FB" w:rsidRPr="002C71A3" w:rsidRDefault="00EB01FB" w:rsidP="00783531">
      <w:r w:rsidRPr="002C71A3">
        <w:t>We have projected x onto a line.  If x0=0, the x(t) is a subspace, and we have projected a vector onto a subspace.  Therefore the distance to the subspace is given by ()</w:t>
      </w:r>
    </w:p>
    <w:p w:rsidR="00EB01FB" w:rsidRPr="002C71A3" w:rsidRDefault="00EB01FB" w:rsidP="00783531"/>
    <w:p w:rsidR="00EB01FB" w:rsidRPr="002C71A3" w:rsidRDefault="00EB01FB" w:rsidP="00783531">
      <w:pPr>
        <w:jc w:val="center"/>
      </w:pPr>
      <w:r w:rsidRPr="002C71A3">
        <w:rPr>
          <w:noProof/>
        </w:rPr>
        <w:lastRenderedPageBreak/>
        <w:drawing>
          <wp:inline distT="0" distB="0" distL="0" distR="0" wp14:anchorId="5D74329D" wp14:editId="4DC6A2A1">
            <wp:extent cx="1553845" cy="1856740"/>
            <wp:effectExtent l="0" t="0" r="8255" b="0"/>
            <wp:docPr id="636"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0">
                      <a:extLst>
                        <a:ext uri="{28A0092B-C50C-407E-A947-70E740481C1C}">
                          <a14:useLocalDpi xmlns:a14="http://schemas.microsoft.com/office/drawing/2010/main" val="0"/>
                        </a:ext>
                      </a:extLst>
                    </a:blip>
                    <a:srcRect l="24016" r="20079"/>
                    <a:stretch>
                      <a:fillRect/>
                    </a:stretch>
                  </pic:blipFill>
                  <pic:spPr bwMode="auto">
                    <a:xfrm>
                      <a:off x="0" y="0"/>
                      <a:ext cx="1553845" cy="1856740"/>
                    </a:xfrm>
                    <a:prstGeom prst="rect">
                      <a:avLst/>
                    </a:prstGeom>
                    <a:noFill/>
                    <a:ln>
                      <a:noFill/>
                    </a:ln>
                  </pic:spPr>
                </pic:pic>
              </a:graphicData>
            </a:graphic>
          </wp:inline>
        </w:drawing>
      </w:r>
      <w:r w:rsidRPr="002C71A3">
        <w:rPr>
          <w:noProof/>
        </w:rPr>
        <w:drawing>
          <wp:inline distT="0" distB="0" distL="0" distR="0" wp14:anchorId="5859CA70" wp14:editId="07B7FD43">
            <wp:extent cx="1217295" cy="1638300"/>
            <wp:effectExtent l="0" t="0" r="1905" b="0"/>
            <wp:docPr id="635"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1" cstate="print">
                      <a:extLst>
                        <a:ext uri="{28A0092B-C50C-407E-A947-70E740481C1C}">
                          <a14:useLocalDpi xmlns:a14="http://schemas.microsoft.com/office/drawing/2010/main" val="0"/>
                        </a:ext>
                      </a:extLst>
                    </a:blip>
                    <a:srcRect l="26224" r="24168"/>
                    <a:stretch>
                      <a:fillRect/>
                    </a:stretch>
                  </pic:blipFill>
                  <pic:spPr bwMode="auto">
                    <a:xfrm>
                      <a:off x="0" y="0"/>
                      <a:ext cx="1217295" cy="1638300"/>
                    </a:xfrm>
                    <a:prstGeom prst="rect">
                      <a:avLst/>
                    </a:prstGeom>
                    <a:noFill/>
                    <a:ln>
                      <a:noFill/>
                    </a:ln>
                  </pic:spPr>
                </pic:pic>
              </a:graphicData>
            </a:graphic>
          </wp:inline>
        </w:drawing>
      </w:r>
    </w:p>
    <w:p w:rsidR="00EB01FB" w:rsidRPr="002C71A3" w:rsidRDefault="00EB01FB" w:rsidP="00783531"/>
    <w:p w:rsidR="00EB01FB" w:rsidRPr="002C71A3" w:rsidRDefault="00EB01FB" w:rsidP="00783531">
      <w:r w:rsidRPr="002C71A3">
        <w:t>Which is just the Pythagorean theorem for the three coplanar real vectors forming the right triangle ABC.  Notice that by using the obvious fact,at least in 2 and 3D, that the minimum distance occurs when d is perpendicular to v we could have arrived at the solution in one step.</w:t>
      </w:r>
    </w:p>
    <w:p w:rsidR="00EB01FB" w:rsidRPr="002C71A3" w:rsidRDefault="00EB01FB" w:rsidP="00783531">
      <w:r w:rsidRPr="002C71A3">
        <w:rPr>
          <w:noProof/>
        </w:rPr>
        <w:drawing>
          <wp:inline distT="0" distB="0" distL="0" distR="0" wp14:anchorId="387BAD43" wp14:editId="7BB2A679">
            <wp:extent cx="5363210" cy="3999865"/>
            <wp:effectExtent l="0" t="0" r="8890" b="635"/>
            <wp:docPr id="63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5363210" cy="3999865"/>
                    </a:xfrm>
                    <a:prstGeom prst="rect">
                      <a:avLst/>
                    </a:prstGeom>
                    <a:noFill/>
                    <a:ln>
                      <a:noFill/>
                    </a:ln>
                  </pic:spPr>
                </pic:pic>
              </a:graphicData>
            </a:graphic>
          </wp:inline>
        </w:drawing>
      </w:r>
    </w:p>
    <w:p w:rsidR="00EB01FB" w:rsidRPr="002C71A3" w:rsidRDefault="00EB01FB" w:rsidP="00783531">
      <w:pPr>
        <w:autoSpaceDE w:val="0"/>
        <w:autoSpaceDN w:val="0"/>
        <w:adjustRightInd w:val="0"/>
      </w:pPr>
      <w:r w:rsidRPr="002C71A3">
        <w:rPr>
          <w:color w:val="000000"/>
          <w:sz w:val="20"/>
          <w:szCs w:val="20"/>
        </w:rPr>
        <w:t>x0 = [1 3 1]';</w:t>
      </w:r>
    </w:p>
    <w:p w:rsidR="00EB01FB" w:rsidRPr="002C71A3" w:rsidRDefault="00EB01FB" w:rsidP="00783531">
      <w:pPr>
        <w:autoSpaceDE w:val="0"/>
        <w:autoSpaceDN w:val="0"/>
        <w:adjustRightInd w:val="0"/>
      </w:pPr>
      <w:r w:rsidRPr="002C71A3">
        <w:rPr>
          <w:color w:val="000000"/>
          <w:sz w:val="20"/>
          <w:szCs w:val="20"/>
        </w:rPr>
        <w:t>x1 = [-1 0 -1]';</w:t>
      </w:r>
    </w:p>
    <w:p w:rsidR="00EB01FB" w:rsidRPr="002C71A3" w:rsidRDefault="00EB01FB" w:rsidP="00783531">
      <w:pPr>
        <w:autoSpaceDE w:val="0"/>
        <w:autoSpaceDN w:val="0"/>
        <w:adjustRightInd w:val="0"/>
      </w:pPr>
      <w:r w:rsidRPr="002C71A3">
        <w:rPr>
          <w:color w:val="000000"/>
          <w:sz w:val="20"/>
          <w:szCs w:val="20"/>
        </w:rPr>
        <w:t xml:space="preserve"> </w:t>
      </w:r>
    </w:p>
    <w:p w:rsidR="00EB01FB" w:rsidRPr="002C71A3" w:rsidRDefault="00EB01FB" w:rsidP="00783531">
      <w:pPr>
        <w:autoSpaceDE w:val="0"/>
        <w:autoSpaceDN w:val="0"/>
        <w:adjustRightInd w:val="0"/>
      </w:pPr>
      <w:r w:rsidRPr="002C71A3">
        <w:rPr>
          <w:color w:val="000000"/>
          <w:sz w:val="20"/>
          <w:szCs w:val="20"/>
        </w:rPr>
        <w:t>u = x1-x0;</w:t>
      </w:r>
    </w:p>
    <w:p w:rsidR="00EB01FB" w:rsidRPr="002C71A3" w:rsidRDefault="00EB01FB" w:rsidP="00783531">
      <w:pPr>
        <w:autoSpaceDE w:val="0"/>
        <w:autoSpaceDN w:val="0"/>
        <w:adjustRightInd w:val="0"/>
      </w:pPr>
      <w:r w:rsidRPr="002C71A3">
        <w:rPr>
          <w:color w:val="000000"/>
          <w:sz w:val="20"/>
          <w:szCs w:val="20"/>
        </w:rPr>
        <w:t xml:space="preserve"> </w:t>
      </w:r>
    </w:p>
    <w:p w:rsidR="00EB01FB" w:rsidRPr="002C71A3" w:rsidRDefault="00EB01FB" w:rsidP="00783531">
      <w:pPr>
        <w:autoSpaceDE w:val="0"/>
        <w:autoSpaceDN w:val="0"/>
        <w:adjustRightInd w:val="0"/>
      </w:pPr>
      <w:r w:rsidRPr="002C71A3">
        <w:rPr>
          <w:color w:val="000000"/>
          <w:sz w:val="20"/>
          <w:szCs w:val="20"/>
        </w:rPr>
        <w:t>t = 0:.1:1;</w:t>
      </w:r>
    </w:p>
    <w:p w:rsidR="00EB01FB" w:rsidRPr="002C71A3" w:rsidRDefault="00EB01FB" w:rsidP="00783531">
      <w:pPr>
        <w:autoSpaceDE w:val="0"/>
        <w:autoSpaceDN w:val="0"/>
        <w:adjustRightInd w:val="0"/>
      </w:pPr>
      <w:r w:rsidRPr="002C71A3">
        <w:rPr>
          <w:color w:val="000000"/>
          <w:sz w:val="20"/>
          <w:szCs w:val="20"/>
        </w:rPr>
        <w:t xml:space="preserve"> </w:t>
      </w:r>
    </w:p>
    <w:p w:rsidR="00EB01FB" w:rsidRPr="002C71A3" w:rsidRDefault="00EB01FB" w:rsidP="00783531">
      <w:pPr>
        <w:autoSpaceDE w:val="0"/>
        <w:autoSpaceDN w:val="0"/>
        <w:adjustRightInd w:val="0"/>
      </w:pPr>
      <w:r w:rsidRPr="002C71A3">
        <w:rPr>
          <w:color w:val="000000"/>
          <w:sz w:val="20"/>
          <w:szCs w:val="20"/>
        </w:rPr>
        <w:t>x = [-1 0 2]';</w:t>
      </w:r>
    </w:p>
    <w:p w:rsidR="00EB01FB" w:rsidRPr="002C71A3" w:rsidRDefault="00EB01FB" w:rsidP="00783531">
      <w:pPr>
        <w:autoSpaceDE w:val="0"/>
        <w:autoSpaceDN w:val="0"/>
        <w:adjustRightInd w:val="0"/>
      </w:pPr>
      <w:r w:rsidRPr="002C71A3">
        <w:rPr>
          <w:color w:val="000000"/>
          <w:sz w:val="20"/>
          <w:szCs w:val="20"/>
        </w:rPr>
        <w:t xml:space="preserve"> </w:t>
      </w:r>
    </w:p>
    <w:p w:rsidR="00EB01FB" w:rsidRPr="002C71A3" w:rsidRDefault="00EB01FB" w:rsidP="00783531">
      <w:pPr>
        <w:autoSpaceDE w:val="0"/>
        <w:autoSpaceDN w:val="0"/>
        <w:adjustRightInd w:val="0"/>
      </w:pPr>
      <w:r w:rsidRPr="002C71A3">
        <w:rPr>
          <w:color w:val="000000"/>
          <w:sz w:val="20"/>
          <w:szCs w:val="20"/>
        </w:rPr>
        <w:t>r = x0 + t.*u;</w:t>
      </w:r>
    </w:p>
    <w:p w:rsidR="00EB01FB" w:rsidRPr="002C71A3" w:rsidRDefault="00EB01FB" w:rsidP="00783531">
      <w:pPr>
        <w:autoSpaceDE w:val="0"/>
        <w:autoSpaceDN w:val="0"/>
        <w:adjustRightInd w:val="0"/>
      </w:pPr>
      <w:r w:rsidRPr="002C71A3">
        <w:rPr>
          <w:color w:val="000000"/>
          <w:sz w:val="20"/>
          <w:szCs w:val="20"/>
        </w:rPr>
        <w:lastRenderedPageBreak/>
        <w:t xml:space="preserve"> </w:t>
      </w:r>
    </w:p>
    <w:p w:rsidR="00EB01FB" w:rsidRPr="002C71A3" w:rsidRDefault="00EB01FB" w:rsidP="00783531">
      <w:pPr>
        <w:autoSpaceDE w:val="0"/>
        <w:autoSpaceDN w:val="0"/>
        <w:adjustRightInd w:val="0"/>
      </w:pPr>
      <w:r w:rsidRPr="002C71A3">
        <w:rPr>
          <w:color w:val="000000"/>
          <w:sz w:val="20"/>
          <w:szCs w:val="20"/>
        </w:rPr>
        <w:t>x1 = r(:,1);</w:t>
      </w:r>
    </w:p>
    <w:p w:rsidR="00EB01FB" w:rsidRPr="002C71A3" w:rsidRDefault="00EB01FB" w:rsidP="00783531">
      <w:pPr>
        <w:autoSpaceDE w:val="0"/>
        <w:autoSpaceDN w:val="0"/>
        <w:adjustRightInd w:val="0"/>
      </w:pPr>
      <w:r w:rsidRPr="002C71A3">
        <w:rPr>
          <w:color w:val="000000"/>
          <w:sz w:val="20"/>
          <w:szCs w:val="20"/>
        </w:rPr>
        <w:t>x2 = r(:,end);</w:t>
      </w:r>
    </w:p>
    <w:p w:rsidR="00EB01FB" w:rsidRPr="002C71A3" w:rsidRDefault="00EB01FB" w:rsidP="00783531">
      <w:pPr>
        <w:autoSpaceDE w:val="0"/>
        <w:autoSpaceDN w:val="0"/>
        <w:adjustRightInd w:val="0"/>
      </w:pPr>
      <w:r w:rsidRPr="002C71A3">
        <w:rPr>
          <w:color w:val="000000"/>
          <w:sz w:val="20"/>
          <w:szCs w:val="20"/>
        </w:rPr>
        <w:t xml:space="preserve"> </w:t>
      </w:r>
    </w:p>
    <w:p w:rsidR="00EB01FB" w:rsidRPr="002C71A3" w:rsidRDefault="00EB01FB" w:rsidP="00783531">
      <w:pPr>
        <w:autoSpaceDE w:val="0"/>
        <w:autoSpaceDN w:val="0"/>
        <w:adjustRightInd w:val="0"/>
      </w:pPr>
      <w:r w:rsidRPr="002C71A3">
        <w:rPr>
          <w:color w:val="000000"/>
          <w:sz w:val="20"/>
          <w:szCs w:val="20"/>
        </w:rPr>
        <w:t xml:space="preserve">figure,plot3([x1(1) x2(1)],[x1(2) x2(2)],[x1(3) x2(3)]);hold </w:t>
      </w:r>
      <w:r w:rsidRPr="002C71A3">
        <w:rPr>
          <w:color w:val="A020F0"/>
          <w:sz w:val="20"/>
          <w:szCs w:val="20"/>
        </w:rPr>
        <w:t>on</w:t>
      </w:r>
      <w:r w:rsidRPr="002C71A3">
        <w:rPr>
          <w:color w:val="000000"/>
          <w:sz w:val="20"/>
          <w:szCs w:val="20"/>
        </w:rPr>
        <w:t xml:space="preserve">;grid </w:t>
      </w:r>
      <w:r w:rsidRPr="002C71A3">
        <w:rPr>
          <w:color w:val="A020F0"/>
          <w:sz w:val="20"/>
          <w:szCs w:val="20"/>
        </w:rPr>
        <w:t>on</w:t>
      </w:r>
      <w:r w:rsidRPr="002C71A3">
        <w:rPr>
          <w:color w:val="000000"/>
          <w:sz w:val="20"/>
          <w:szCs w:val="20"/>
        </w:rPr>
        <w:t xml:space="preserve">;axis </w:t>
      </w:r>
      <w:r w:rsidRPr="002C71A3">
        <w:rPr>
          <w:color w:val="A020F0"/>
          <w:sz w:val="20"/>
          <w:szCs w:val="20"/>
        </w:rPr>
        <w:t>equal</w:t>
      </w:r>
    </w:p>
    <w:p w:rsidR="00EB01FB" w:rsidRPr="002C71A3" w:rsidRDefault="00EB01FB" w:rsidP="00783531">
      <w:pPr>
        <w:autoSpaceDE w:val="0"/>
        <w:autoSpaceDN w:val="0"/>
        <w:adjustRightInd w:val="0"/>
      </w:pPr>
      <w:r w:rsidRPr="002C71A3">
        <w:rPr>
          <w:color w:val="000000"/>
          <w:sz w:val="20"/>
          <w:szCs w:val="20"/>
        </w:rPr>
        <w:t>plot3(x(1),x(2),x(3),</w:t>
      </w:r>
      <w:r w:rsidRPr="002C71A3">
        <w:rPr>
          <w:color w:val="A020F0"/>
          <w:sz w:val="20"/>
          <w:szCs w:val="20"/>
        </w:rPr>
        <w:t>'ro'</w:t>
      </w:r>
      <w:r w:rsidRPr="002C71A3">
        <w:rPr>
          <w:color w:val="000000"/>
          <w:sz w:val="20"/>
          <w:szCs w:val="20"/>
        </w:rPr>
        <w:t>);</w:t>
      </w:r>
    </w:p>
    <w:p w:rsidR="00EB01FB" w:rsidRPr="002C71A3" w:rsidRDefault="00EB01FB" w:rsidP="00783531">
      <w:pPr>
        <w:autoSpaceDE w:val="0"/>
        <w:autoSpaceDN w:val="0"/>
        <w:adjustRightInd w:val="0"/>
      </w:pPr>
      <w:r w:rsidRPr="002C71A3">
        <w:rPr>
          <w:color w:val="000000"/>
          <w:sz w:val="20"/>
          <w:szCs w:val="20"/>
        </w:rPr>
        <w:t>plot3(x0(1),x0(2),x0(3),</w:t>
      </w:r>
      <w:r w:rsidRPr="002C71A3">
        <w:rPr>
          <w:color w:val="A020F0"/>
          <w:sz w:val="20"/>
          <w:szCs w:val="20"/>
        </w:rPr>
        <w:t>'go'</w:t>
      </w:r>
      <w:r w:rsidRPr="002C71A3">
        <w:rPr>
          <w:color w:val="000000"/>
          <w:sz w:val="20"/>
          <w:szCs w:val="20"/>
        </w:rPr>
        <w:t>);</w:t>
      </w:r>
    </w:p>
    <w:p w:rsidR="00EB01FB" w:rsidRPr="002C71A3" w:rsidRDefault="00EB01FB" w:rsidP="00783531">
      <w:pPr>
        <w:autoSpaceDE w:val="0"/>
        <w:autoSpaceDN w:val="0"/>
        <w:adjustRightInd w:val="0"/>
      </w:pPr>
      <w:r w:rsidRPr="002C71A3">
        <w:rPr>
          <w:color w:val="000000"/>
          <w:sz w:val="20"/>
          <w:szCs w:val="20"/>
        </w:rPr>
        <w:t>plot3([x0(1) x(1)],[x0(2) x(2)],[x0(3) x(3)],</w:t>
      </w:r>
      <w:r w:rsidRPr="002C71A3">
        <w:rPr>
          <w:color w:val="A020F0"/>
          <w:sz w:val="20"/>
          <w:szCs w:val="20"/>
        </w:rPr>
        <w:t>'b'</w:t>
      </w:r>
      <w:r w:rsidRPr="002C71A3">
        <w:rPr>
          <w:color w:val="000000"/>
          <w:sz w:val="20"/>
          <w:szCs w:val="20"/>
        </w:rPr>
        <w:t>);</w:t>
      </w:r>
    </w:p>
    <w:p w:rsidR="00EB01FB" w:rsidRPr="002C71A3" w:rsidRDefault="00EB01FB" w:rsidP="00783531">
      <w:pPr>
        <w:autoSpaceDE w:val="0"/>
        <w:autoSpaceDN w:val="0"/>
        <w:adjustRightInd w:val="0"/>
      </w:pPr>
      <w:r w:rsidRPr="002C71A3">
        <w:rPr>
          <w:color w:val="000000"/>
          <w:sz w:val="20"/>
          <w:szCs w:val="20"/>
        </w:rPr>
        <w:t xml:space="preserve"> </w:t>
      </w:r>
    </w:p>
    <w:p w:rsidR="00EB01FB" w:rsidRPr="002C71A3" w:rsidRDefault="00EB01FB" w:rsidP="00783531">
      <w:pPr>
        <w:autoSpaceDE w:val="0"/>
        <w:autoSpaceDN w:val="0"/>
        <w:adjustRightInd w:val="0"/>
      </w:pPr>
      <w:r w:rsidRPr="002C71A3">
        <w:rPr>
          <w:color w:val="000000"/>
          <w:sz w:val="20"/>
          <w:szCs w:val="20"/>
        </w:rPr>
        <w:t>that = u'*(x-x0)/norm(u)^2;</w:t>
      </w:r>
    </w:p>
    <w:p w:rsidR="00EB01FB" w:rsidRPr="002C71A3" w:rsidRDefault="00EB01FB" w:rsidP="00783531">
      <w:pPr>
        <w:autoSpaceDE w:val="0"/>
        <w:autoSpaceDN w:val="0"/>
        <w:adjustRightInd w:val="0"/>
      </w:pPr>
      <w:r w:rsidRPr="002C71A3">
        <w:rPr>
          <w:color w:val="000000"/>
          <w:sz w:val="20"/>
          <w:szCs w:val="20"/>
        </w:rPr>
        <w:t>xhat = x0 + that*u;</w:t>
      </w:r>
    </w:p>
    <w:p w:rsidR="00EB01FB" w:rsidRPr="002C71A3" w:rsidRDefault="00EB01FB" w:rsidP="00783531">
      <w:pPr>
        <w:autoSpaceDE w:val="0"/>
        <w:autoSpaceDN w:val="0"/>
        <w:adjustRightInd w:val="0"/>
      </w:pPr>
      <w:r w:rsidRPr="002C71A3">
        <w:rPr>
          <w:color w:val="000000"/>
          <w:sz w:val="20"/>
          <w:szCs w:val="20"/>
        </w:rPr>
        <w:t xml:space="preserve"> </w:t>
      </w:r>
    </w:p>
    <w:p w:rsidR="00EB01FB" w:rsidRPr="002C71A3" w:rsidRDefault="00EB01FB" w:rsidP="00783531">
      <w:pPr>
        <w:autoSpaceDE w:val="0"/>
        <w:autoSpaceDN w:val="0"/>
        <w:adjustRightInd w:val="0"/>
      </w:pPr>
      <w:r w:rsidRPr="002C71A3">
        <w:rPr>
          <w:color w:val="000000"/>
          <w:sz w:val="20"/>
          <w:szCs w:val="20"/>
        </w:rPr>
        <w:t>plot3([xhat(1) x(1)],[xhat(2) x(2)],[xhat(3) x(3)],</w:t>
      </w:r>
      <w:r w:rsidRPr="002C71A3">
        <w:rPr>
          <w:color w:val="A020F0"/>
          <w:sz w:val="20"/>
          <w:szCs w:val="20"/>
        </w:rPr>
        <w:t>'r'</w:t>
      </w:r>
      <w:r w:rsidRPr="002C71A3">
        <w:rPr>
          <w:color w:val="000000"/>
          <w:sz w:val="20"/>
          <w:szCs w:val="20"/>
        </w:rPr>
        <w:t>);</w:t>
      </w:r>
    </w:p>
    <w:p w:rsidR="00EB01FB" w:rsidRPr="002C71A3" w:rsidRDefault="00EB01FB" w:rsidP="00783531">
      <w:pPr>
        <w:autoSpaceDE w:val="0"/>
        <w:autoSpaceDN w:val="0"/>
        <w:adjustRightInd w:val="0"/>
      </w:pPr>
      <w:r w:rsidRPr="002C71A3">
        <w:rPr>
          <w:color w:val="000000"/>
          <w:sz w:val="20"/>
          <w:szCs w:val="20"/>
        </w:rPr>
        <w:t>plot3(xhat(1),xhat(2),xhat(3),</w:t>
      </w:r>
      <w:r w:rsidRPr="002C71A3">
        <w:rPr>
          <w:color w:val="A020F0"/>
          <w:sz w:val="20"/>
          <w:szCs w:val="20"/>
        </w:rPr>
        <w:t>'kx'</w:t>
      </w:r>
      <w:r w:rsidRPr="002C71A3">
        <w:rPr>
          <w:color w:val="000000"/>
          <w:sz w:val="20"/>
          <w:szCs w:val="20"/>
        </w:rPr>
        <w:t>);</w:t>
      </w:r>
    </w:p>
    <w:p w:rsidR="00EB01FB" w:rsidRPr="002C71A3" w:rsidRDefault="00EB01FB" w:rsidP="00783531">
      <w:pPr>
        <w:autoSpaceDE w:val="0"/>
        <w:autoSpaceDN w:val="0"/>
        <w:adjustRightInd w:val="0"/>
      </w:pPr>
      <w:r w:rsidRPr="002C71A3">
        <w:rPr>
          <w:color w:val="000000"/>
          <w:sz w:val="20"/>
          <w:szCs w:val="20"/>
        </w:rPr>
        <w:t xml:space="preserve"> </w:t>
      </w:r>
    </w:p>
    <w:p w:rsidR="00EB01FB" w:rsidRPr="002C71A3" w:rsidRDefault="00EB01FB" w:rsidP="00783531">
      <w:pPr>
        <w:autoSpaceDE w:val="0"/>
        <w:autoSpaceDN w:val="0"/>
        <w:adjustRightInd w:val="0"/>
      </w:pPr>
      <w:r w:rsidRPr="002C71A3">
        <w:rPr>
          <w:color w:val="228B22"/>
          <w:sz w:val="20"/>
          <w:szCs w:val="20"/>
        </w:rPr>
        <w:t>%check answer</w:t>
      </w:r>
    </w:p>
    <w:p w:rsidR="00EB01FB" w:rsidRPr="002C71A3" w:rsidRDefault="00EB01FB" w:rsidP="00783531">
      <w:pPr>
        <w:autoSpaceDE w:val="0"/>
        <w:autoSpaceDN w:val="0"/>
        <w:adjustRightInd w:val="0"/>
      </w:pPr>
      <w:r w:rsidRPr="002C71A3">
        <w:rPr>
          <w:color w:val="000000"/>
          <w:sz w:val="20"/>
          <w:szCs w:val="20"/>
        </w:rPr>
        <w:t>p0hat = xhat-x0;</w:t>
      </w:r>
    </w:p>
    <w:p w:rsidR="00EB01FB" w:rsidRPr="002C71A3" w:rsidRDefault="00EB01FB" w:rsidP="00783531">
      <w:pPr>
        <w:autoSpaceDE w:val="0"/>
        <w:autoSpaceDN w:val="0"/>
        <w:adjustRightInd w:val="0"/>
      </w:pPr>
      <w:r w:rsidRPr="002C71A3">
        <w:rPr>
          <w:color w:val="000000"/>
          <w:sz w:val="20"/>
          <w:szCs w:val="20"/>
        </w:rPr>
        <w:t>p = x-x0;</w:t>
      </w:r>
    </w:p>
    <w:p w:rsidR="00EB01FB" w:rsidRPr="002C71A3" w:rsidRDefault="00EB01FB" w:rsidP="00783531">
      <w:pPr>
        <w:autoSpaceDE w:val="0"/>
        <w:autoSpaceDN w:val="0"/>
        <w:adjustRightInd w:val="0"/>
      </w:pPr>
      <w:r w:rsidRPr="002C71A3">
        <w:rPr>
          <w:color w:val="000000"/>
          <w:sz w:val="20"/>
          <w:szCs w:val="20"/>
        </w:rPr>
        <w:t>phat = x-xhat;</w:t>
      </w:r>
    </w:p>
    <w:p w:rsidR="00EB01FB" w:rsidRPr="002C71A3" w:rsidRDefault="00EB01FB" w:rsidP="00783531">
      <w:pPr>
        <w:autoSpaceDE w:val="0"/>
        <w:autoSpaceDN w:val="0"/>
        <w:adjustRightInd w:val="0"/>
      </w:pPr>
      <w:r w:rsidRPr="002C71A3">
        <w:rPr>
          <w:color w:val="000000"/>
          <w:sz w:val="20"/>
          <w:szCs w:val="20"/>
        </w:rPr>
        <w:t>p0hat'*phat</w:t>
      </w:r>
    </w:p>
    <w:p w:rsidR="00EB01FB" w:rsidRPr="002C71A3" w:rsidRDefault="00EB01FB" w:rsidP="00783531">
      <w:pPr>
        <w:autoSpaceDE w:val="0"/>
        <w:autoSpaceDN w:val="0"/>
        <w:adjustRightInd w:val="0"/>
      </w:pPr>
      <w:r w:rsidRPr="002C71A3">
        <w:rPr>
          <w:color w:val="000000"/>
          <w:sz w:val="20"/>
          <w:szCs w:val="20"/>
        </w:rPr>
        <w:t xml:space="preserve"> </w:t>
      </w:r>
    </w:p>
    <w:p w:rsidR="00EB01FB" w:rsidRPr="002C71A3" w:rsidRDefault="00EB01FB" w:rsidP="00783531">
      <w:pPr>
        <w:autoSpaceDE w:val="0"/>
        <w:autoSpaceDN w:val="0"/>
        <w:adjustRightInd w:val="0"/>
      </w:pPr>
      <w:r w:rsidRPr="002C71A3">
        <w:rPr>
          <w:color w:val="000000"/>
          <w:sz w:val="20"/>
          <w:szCs w:val="20"/>
        </w:rPr>
        <w:t>dhat = norm(phat)</w:t>
      </w:r>
    </w:p>
    <w:p w:rsidR="00EB01FB" w:rsidRPr="002C71A3" w:rsidRDefault="00EB01FB" w:rsidP="00783531">
      <w:pPr>
        <w:autoSpaceDE w:val="0"/>
        <w:autoSpaceDN w:val="0"/>
        <w:adjustRightInd w:val="0"/>
      </w:pPr>
      <w:r w:rsidRPr="002C71A3">
        <w:rPr>
          <w:color w:val="000000"/>
          <w:sz w:val="20"/>
          <w:szCs w:val="20"/>
        </w:rPr>
        <w:t xml:space="preserve"> </w:t>
      </w:r>
    </w:p>
    <w:p w:rsidR="00EB01FB" w:rsidRPr="002C71A3" w:rsidRDefault="00EB01FB" w:rsidP="00783531">
      <w:pPr>
        <w:autoSpaceDE w:val="0"/>
        <w:autoSpaceDN w:val="0"/>
        <w:adjustRightInd w:val="0"/>
      </w:pPr>
      <w:r w:rsidRPr="002C71A3">
        <w:rPr>
          <w:color w:val="000000"/>
          <w:sz w:val="20"/>
          <w:szCs w:val="20"/>
        </w:rPr>
        <w:t>phi = u/norm(u);</w:t>
      </w:r>
    </w:p>
    <w:p w:rsidR="00EB01FB" w:rsidRPr="002C71A3" w:rsidRDefault="00EB01FB" w:rsidP="00783531">
      <w:pPr>
        <w:autoSpaceDE w:val="0"/>
        <w:autoSpaceDN w:val="0"/>
        <w:adjustRightInd w:val="0"/>
      </w:pPr>
      <w:r w:rsidRPr="002C71A3">
        <w:rPr>
          <w:color w:val="000000"/>
          <w:sz w:val="20"/>
          <w:szCs w:val="20"/>
        </w:rPr>
        <w:t>P = phi*phi';</w:t>
      </w:r>
    </w:p>
    <w:p w:rsidR="00EB01FB" w:rsidRPr="002C71A3" w:rsidRDefault="00EB01FB" w:rsidP="00783531">
      <w:pPr>
        <w:autoSpaceDE w:val="0"/>
        <w:autoSpaceDN w:val="0"/>
        <w:adjustRightInd w:val="0"/>
      </w:pPr>
      <w:r w:rsidRPr="002C71A3">
        <w:rPr>
          <w:color w:val="000000"/>
          <w:sz w:val="20"/>
          <w:szCs w:val="20"/>
        </w:rPr>
        <w:t>dhat = sqrt(p'*(eye(3)-P)*p)</w:t>
      </w:r>
    </w:p>
    <w:p w:rsidR="00EB01FB" w:rsidRPr="002C71A3" w:rsidRDefault="00EB01FB" w:rsidP="00783531"/>
    <w:p w:rsidR="00EB01FB" w:rsidRPr="00B75359" w:rsidRDefault="00EB01FB" w:rsidP="00C871C4">
      <w:pPr>
        <w:pStyle w:val="Heading3"/>
        <w:numPr>
          <w:ilvl w:val="2"/>
          <w:numId w:val="1"/>
        </w:numPr>
      </w:pPr>
      <w:bookmarkStart w:id="63" w:name="_Toc209776295"/>
      <w:bookmarkStart w:id="64" w:name="_Toc209776817"/>
      <w:bookmarkStart w:id="65" w:name="_Toc209781588"/>
      <w:bookmarkStart w:id="66" w:name="_Toc209787328"/>
      <w:bookmarkStart w:id="67" w:name="_Toc229856952"/>
      <w:bookmarkStart w:id="68" w:name="_Toc229926006"/>
      <w:r w:rsidRPr="00B75359">
        <w:t>Distance from point to a plane in 3d.</w:t>
      </w:r>
      <w:bookmarkEnd w:id="63"/>
      <w:bookmarkEnd w:id="64"/>
      <w:bookmarkEnd w:id="65"/>
      <w:bookmarkEnd w:id="66"/>
      <w:bookmarkEnd w:id="67"/>
      <w:bookmarkEnd w:id="68"/>
    </w:p>
    <w:p w:rsidR="00EB01FB" w:rsidRPr="002C71A3" w:rsidRDefault="00EB01FB" w:rsidP="00783531">
      <w:pPr>
        <w:jc w:val="center"/>
      </w:pPr>
      <w:r w:rsidRPr="002C71A3">
        <w:rPr>
          <w:noProof/>
        </w:rPr>
        <w:drawing>
          <wp:inline distT="0" distB="0" distL="0" distR="0" wp14:anchorId="0FA96692" wp14:editId="70D0B731">
            <wp:extent cx="3192145" cy="2064385"/>
            <wp:effectExtent l="0" t="0" r="8255" b="0"/>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3192145" cy="2064385"/>
                    </a:xfrm>
                    <a:prstGeom prst="rect">
                      <a:avLst/>
                    </a:prstGeom>
                    <a:noFill/>
                    <a:ln>
                      <a:noFill/>
                    </a:ln>
                  </pic:spPr>
                </pic:pic>
              </a:graphicData>
            </a:graphic>
          </wp:inline>
        </w:drawing>
      </w:r>
    </w:p>
    <w:p w:rsidR="00EB01FB" w:rsidRPr="002C71A3" w:rsidRDefault="00EB01FB" w:rsidP="00783531"/>
    <w:p w:rsidR="00EB01FB" w:rsidRPr="002C71A3" w:rsidRDefault="00EB01FB" w:rsidP="00783531">
      <w:r w:rsidRPr="002C71A3">
        <w:t>From () the equation  of a plane perpendicular to vector w and passing through x0 is</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1470" w:dyaOrig="375" w14:anchorId="1210CFEF">
          <v:shape id="_x0000_i1147" type="#_x0000_t75" alt="" style="width:1in;height:19.9pt;mso-width-percent:0;mso-height-percent:0;mso-width-percent:0;mso-height-percent:0" o:ole="">
            <v:imagedata r:id="rId264" o:title=""/>
          </v:shape>
          <o:OLEObject Type="Embed" ProgID="Equation.DSMT4" ShapeID="_x0000_i1147" DrawAspect="Content" ObjectID="_1851002322" r:id="rId265"/>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33</w:instrText>
      </w:r>
      <w:r w:rsidRPr="002C71A3">
        <w:rPr>
          <w:noProof/>
        </w:rPr>
        <w:fldChar w:fldCharType="end"/>
      </w:r>
      <w:r w:rsidRPr="002C71A3">
        <w:instrText>)</w:instrText>
      </w:r>
      <w:r w:rsidRPr="002C71A3">
        <w:fldChar w:fldCharType="end"/>
      </w:r>
    </w:p>
    <w:p w:rsidR="00EB01FB" w:rsidRPr="002C71A3" w:rsidRDefault="00EB01FB" w:rsidP="00783531">
      <w:r w:rsidRPr="002C71A3">
        <w:t>To find the distance from a point x to the plane we drop a perpendicular, or in math we project the line segment x</w:t>
      </w:r>
      <w:r>
        <w:t>-</w:t>
      </w:r>
      <w:r w:rsidRPr="002C71A3">
        <w:t xml:space="preserve">0x onto </w:t>
      </w:r>
      <w:r>
        <w:t>the unit normal vector n=</w:t>
      </w:r>
      <w:r w:rsidRPr="002C71A3">
        <w:t>w</w:t>
      </w:r>
      <w:r>
        <w:t>/mag(w)</w:t>
      </w:r>
      <w:r w:rsidRPr="002C71A3">
        <w:t xml:space="preserve">, yielding </w:t>
      </w:r>
    </w:p>
    <w:p w:rsidR="00EB01FB" w:rsidRPr="002C71A3" w:rsidRDefault="00EB01FB" w:rsidP="00783531">
      <w:r w:rsidRPr="002C71A3">
        <w:tab/>
      </w:r>
      <w:r w:rsidR="004D6234" w:rsidRPr="002C71A3">
        <w:rPr>
          <w:rFonts w:eastAsiaTheme="minorHAnsi"/>
          <w:noProof/>
          <w:position w:val="-32"/>
          <w:sz w:val="22"/>
          <w:szCs w:val="22"/>
        </w:rPr>
      </w:r>
      <w:r w:rsidR="004D6234" w:rsidRPr="002C71A3">
        <w:rPr>
          <w:rFonts w:eastAsiaTheme="minorHAnsi"/>
          <w:noProof/>
          <w:position w:val="-32"/>
          <w:sz w:val="22"/>
          <w:szCs w:val="22"/>
        </w:rPr>
        <w:object w:dxaOrig="1785" w:dyaOrig="750" w14:anchorId="3A4A0024">
          <v:shape id="_x0000_i1148" type="#_x0000_t75" alt="" style="width:91.9pt;height:39.05pt;mso-width-percent:0;mso-height-percent:0;mso-width-percent:0;mso-height-percent:0" o:ole="">
            <v:imagedata r:id="rId266" o:title=""/>
          </v:shape>
          <o:OLEObject Type="Embed" ProgID="Equation.DSMT4" ShapeID="_x0000_i1148" DrawAspect="Content" ObjectID="_1851002323" r:id="rId267"/>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34</w:instrText>
      </w:r>
      <w:r w:rsidRPr="002C71A3">
        <w:rPr>
          <w:noProof/>
        </w:rPr>
        <w:fldChar w:fldCharType="end"/>
      </w:r>
      <w:r w:rsidRPr="002C71A3">
        <w:instrText>)</w:instrText>
      </w:r>
      <w:r w:rsidRPr="002C71A3">
        <w:fldChar w:fldCharType="end"/>
      </w:r>
    </w:p>
    <w:p w:rsidR="00EB01FB" w:rsidRPr="002C71A3" w:rsidRDefault="00EB01FB" w:rsidP="00783531">
      <w:r w:rsidRPr="002C71A3">
        <w:lastRenderedPageBreak/>
        <w:t>The distance to origin is with d(0)</w:t>
      </w:r>
    </w:p>
    <w:p w:rsidR="00EB01FB" w:rsidRPr="002C71A3" w:rsidRDefault="00EB01FB" w:rsidP="00783531">
      <w:r w:rsidRPr="002C71A3">
        <w:t>While we have answered the question of the perpendicular distance from a point to a plane, we have not examined the point in the plane which is closest to the point.  This may be done simply enough the point in the plane closest to x</w:t>
      </w:r>
      <w:r>
        <w:t>, from () we move a distance d (from () )</w:t>
      </w:r>
      <w:r w:rsidRPr="002C71A3">
        <w:t xml:space="preserve">towards </w:t>
      </w:r>
      <w:r>
        <w:t>the plane in the direction w/mag(w) such that xhat = x-x0-dw = (x-x0)(I-ww'/mag(w)^2)</w:t>
      </w:r>
      <w:r w:rsidRPr="002C71A3">
        <w:t xml:space="preserve">  Indeed the vector xhat-x0 is perpendicular to w, </w:t>
      </w:r>
      <w:r w:rsidR="004D6234" w:rsidRPr="002C71A3">
        <w:rPr>
          <w:noProof/>
          <w:position w:val="-12"/>
        </w:rPr>
      </w:r>
      <w:r w:rsidR="004D6234" w:rsidRPr="002C71A3">
        <w:rPr>
          <w:noProof/>
          <w:position w:val="-12"/>
        </w:rPr>
        <w:object w:dxaOrig="3660" w:dyaOrig="345" w14:anchorId="0DD37B64">
          <v:shape id="_x0000_i1149" type="#_x0000_t75" alt="" style="width:183.05pt;height:19.9pt;mso-width-percent:0;mso-height-percent:0;mso-width-percent:0;mso-height-percent:0" o:ole="">
            <v:imagedata r:id="rId268" o:title=""/>
          </v:shape>
          <o:OLEObject Type="Embed" ProgID="Equation.DSMT4" ShapeID="_x0000_i1149" DrawAspect="Content" ObjectID="_1851002324" r:id="rId269"/>
        </w:object>
      </w:r>
      <w:r w:rsidRPr="002C71A3">
        <w:t xml:space="preserve"> . From now on we agree that x0 is 0, for if it is not then we form a new zero centered coordinate system by subtracting x0 from all vectors.</w:t>
      </w:r>
    </w:p>
    <w:p w:rsidR="00EB01FB" w:rsidRPr="002C71A3" w:rsidRDefault="00EB01FB" w:rsidP="00783531">
      <w:pPr>
        <w:jc w:val="center"/>
      </w:pPr>
      <w:r w:rsidRPr="002C71A3">
        <w:rPr>
          <w:noProof/>
        </w:rPr>
        <w:drawing>
          <wp:inline distT="0" distB="0" distL="0" distR="0" wp14:anchorId="501AAD03" wp14:editId="2A6C19A4">
            <wp:extent cx="3192145" cy="2075815"/>
            <wp:effectExtent l="0" t="0" r="8255" b="635"/>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3192145" cy="2075815"/>
                    </a:xfrm>
                    <a:prstGeom prst="rect">
                      <a:avLst/>
                    </a:prstGeom>
                    <a:noFill/>
                    <a:ln>
                      <a:noFill/>
                    </a:ln>
                  </pic:spPr>
                </pic:pic>
              </a:graphicData>
            </a:graphic>
          </wp:inline>
        </w:drawing>
      </w:r>
    </w:p>
    <w:p w:rsidR="00EB01FB" w:rsidRPr="002C71A3" w:rsidRDefault="00EB01FB" w:rsidP="00783531"/>
    <w:p w:rsidR="00EB01FB" w:rsidRPr="002C71A3" w:rsidRDefault="00EB01FB" w:rsidP="00783531">
      <w:r w:rsidRPr="002C71A3">
        <w:t>We know that xhat must lie in the plane, and therefore must be a linear combination of u and v,</w:t>
      </w:r>
    </w:p>
    <w:p w:rsidR="00EB01FB" w:rsidRPr="002C71A3" w:rsidRDefault="00EB01FB" w:rsidP="00783531">
      <w:r w:rsidRPr="002C71A3">
        <w:t xml:space="preserve">Xhat = Hthetahat.  </w:t>
      </w:r>
      <w:r>
        <w:t>If xhat is in the plane x-xhat  is perpendicular to u and v e.g. H  thus H'(x-Hthetahat)=0 or thetahat = (H'H)/H'x.</w:t>
      </w:r>
    </w:p>
    <w:p w:rsidR="00EB01FB" w:rsidRPr="002C71A3" w:rsidRDefault="00EB01FB" w:rsidP="00783531">
      <w:r w:rsidRPr="002C71A3">
        <w:t>Verify the Pythagorean theorem</w:t>
      </w:r>
    </w:p>
    <w:p w:rsidR="00EB01FB" w:rsidRPr="002C71A3" w:rsidRDefault="00EB01FB" w:rsidP="00783531">
      <w:r w:rsidRPr="002C71A3">
        <w:tab/>
      </w:r>
      <w:r w:rsidR="004D6234" w:rsidRPr="002C71A3">
        <w:rPr>
          <w:rFonts w:eastAsiaTheme="minorHAnsi"/>
          <w:noProof/>
          <w:position w:val="-88"/>
          <w:sz w:val="22"/>
          <w:szCs w:val="22"/>
        </w:rPr>
      </w:r>
      <w:r w:rsidR="004D6234" w:rsidRPr="002C71A3">
        <w:rPr>
          <w:rFonts w:eastAsiaTheme="minorHAnsi"/>
          <w:noProof/>
          <w:position w:val="-88"/>
          <w:sz w:val="22"/>
          <w:szCs w:val="22"/>
        </w:rPr>
        <w:object w:dxaOrig="1995" w:dyaOrig="1905" w14:anchorId="10208258">
          <v:shape id="_x0000_i1150" type="#_x0000_t75" alt="" style="width:98.05pt;height:91.9pt;mso-width-percent:0;mso-height-percent:0;mso-width-percent:0;mso-height-percent:0" o:ole="">
            <v:imagedata r:id="rId271" o:title=""/>
          </v:shape>
          <o:OLEObject Type="Embed" ProgID="Equation.3" ShapeID="_x0000_i1150" DrawAspect="Content" ObjectID="_1851002325" r:id="rId272"/>
        </w:object>
      </w:r>
      <w:r w:rsidRPr="002C71A3">
        <w:t xml:space="preserve"> </w:t>
      </w:r>
    </w:p>
    <w:p w:rsidR="00EB01FB" w:rsidRPr="002C71A3" w:rsidRDefault="00EB01FB" w:rsidP="00783531">
      <w:r w:rsidRPr="002C71A3">
        <w:t xml:space="preserve">Where we have used the fact that </w:t>
      </w:r>
      <w:r w:rsidR="004D6234" w:rsidRPr="002C71A3">
        <w:rPr>
          <w:noProof/>
          <w:position w:val="-4"/>
        </w:rPr>
      </w:r>
      <w:r w:rsidR="004D6234" w:rsidRPr="002C71A3">
        <w:rPr>
          <w:noProof/>
          <w:position w:val="-4"/>
        </w:rPr>
        <w:object w:dxaOrig="735" w:dyaOrig="315" w14:anchorId="763287FE">
          <v:shape id="_x0000_i1151" type="#_x0000_t75" alt="" style="width:39.05pt;height:13pt;mso-width-percent:0;mso-height-percent:0;mso-width-percent:0;mso-height-percent:0" o:ole="">
            <v:imagedata r:id="rId273" o:title=""/>
          </v:shape>
          <o:OLEObject Type="Embed" ProgID="Equation.DSMT4" ShapeID="_x0000_i1151" DrawAspect="Content" ObjectID="_1851002326" r:id="rId274"/>
        </w:object>
      </w:r>
      <w:r w:rsidRPr="002C71A3">
        <w:t xml:space="preserve"> and </w:t>
      </w:r>
      <w:r w:rsidR="004D6234" w:rsidRPr="002C71A3">
        <w:rPr>
          <w:noProof/>
          <w:position w:val="-4"/>
        </w:rPr>
      </w:r>
      <w:r w:rsidR="004D6234" w:rsidRPr="002C71A3">
        <w:rPr>
          <w:noProof/>
          <w:position w:val="-4"/>
        </w:rPr>
        <w:object w:dxaOrig="735" w:dyaOrig="315" w14:anchorId="6396FDC2">
          <v:shape id="_x0000_i1152" type="#_x0000_t75" alt="" style="width:39.05pt;height:13pt;mso-width-percent:0;mso-height-percent:0;mso-width-percent:0;mso-height-percent:0" o:ole="">
            <v:imagedata r:id="rId275" o:title=""/>
          </v:shape>
          <o:OLEObject Type="Embed" ProgID="Equation.DSMT4" ShapeID="_x0000_i1152" DrawAspect="Content" ObjectID="_1851002327" r:id="rId276"/>
        </w:object>
      </w:r>
      <w:r w:rsidRPr="002C71A3">
        <w:t xml:space="preserve"> .  These two special properties make P an orthogonal projection matrix which we shall here more about later.</w:t>
      </w:r>
    </w:p>
    <w:p w:rsidR="00EB01FB" w:rsidRPr="002C71A3" w:rsidRDefault="00EB01FB" w:rsidP="00783531">
      <w:r w:rsidRPr="002C71A3">
        <w:tab/>
      </w:r>
      <w:r w:rsidR="004D6234" w:rsidRPr="002C71A3">
        <w:rPr>
          <w:rFonts w:eastAsiaTheme="minorHAnsi"/>
          <w:noProof/>
          <w:position w:val="-14"/>
          <w:sz w:val="22"/>
          <w:szCs w:val="22"/>
        </w:rPr>
      </w:r>
      <w:r w:rsidR="004D6234" w:rsidRPr="002C71A3">
        <w:rPr>
          <w:rFonts w:eastAsiaTheme="minorHAnsi"/>
          <w:noProof/>
          <w:position w:val="-14"/>
          <w:sz w:val="22"/>
          <w:szCs w:val="22"/>
        </w:rPr>
        <w:object w:dxaOrig="1140" w:dyaOrig="405" w14:anchorId="21BF5E6F">
          <v:shape id="_x0000_i1153" type="#_x0000_t75" alt="" style="width:59.75pt;height:19.9pt;mso-width-percent:0;mso-height-percent:0;mso-width-percent:0;mso-height-percent:0" o:ole="">
            <v:imagedata r:id="rId277" o:title=""/>
          </v:shape>
          <o:OLEObject Type="Embed" ProgID="Equation.DSMT4" ShapeID="_x0000_i1153" DrawAspect="Content" ObjectID="_1851002328" r:id="rId278"/>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35</w:instrText>
      </w:r>
      <w:r w:rsidRPr="002C71A3">
        <w:rPr>
          <w:noProof/>
        </w:rPr>
        <w:fldChar w:fldCharType="end"/>
      </w:r>
      <w:r w:rsidRPr="002C71A3">
        <w:instrText>)</w:instrText>
      </w:r>
      <w:r w:rsidRPr="002C71A3">
        <w:fldChar w:fldCharType="end"/>
      </w:r>
    </w:p>
    <w:p w:rsidR="00EB01FB" w:rsidRPr="002C71A3" w:rsidRDefault="00EB01FB" w:rsidP="00783531">
      <w:r w:rsidRPr="002C71A3">
        <w:tab/>
      </w:r>
      <w:r w:rsidR="004D6234" w:rsidRPr="002C71A3">
        <w:rPr>
          <w:rFonts w:eastAsiaTheme="minorHAnsi"/>
          <w:noProof/>
          <w:position w:val="-6"/>
          <w:sz w:val="22"/>
          <w:szCs w:val="22"/>
        </w:rPr>
      </w:r>
      <w:r w:rsidR="004D6234" w:rsidRPr="002C71A3">
        <w:rPr>
          <w:rFonts w:eastAsiaTheme="minorHAnsi"/>
          <w:noProof/>
          <w:position w:val="-6"/>
          <w:sz w:val="22"/>
          <w:szCs w:val="22"/>
        </w:rPr>
        <w:object w:dxaOrig="1605" w:dyaOrig="300" w14:anchorId="3AFE034A">
          <v:shape id="_x0000_i1154" type="#_x0000_t75" alt="" style="width:78.15pt;height:13pt;mso-width-percent:0;mso-height-percent:0;mso-width-percent:0;mso-height-percent:0" o:ole="">
            <v:imagedata r:id="rId279" o:title=""/>
          </v:shape>
          <o:OLEObject Type="Embed" ProgID="Equation.DSMT4" ShapeID="_x0000_i1154" DrawAspect="Content" ObjectID="_1851002329" r:id="rId280"/>
        </w:object>
      </w:r>
      <w:r>
        <w:rPr>
          <w:rFonts w:eastAsiaTheme="minorHAnsi"/>
          <w:noProof/>
          <w:sz w:val="22"/>
          <w:szCs w:val="22"/>
        </w:rPr>
        <w:t>=</w:t>
      </w:r>
      <w:r w:rsidRPr="002C71A3">
        <w:t xml:space="preserve"> </w:t>
      </w:r>
      <w:r>
        <w:t>Hthetahat</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36</w:instrText>
      </w:r>
      <w:r w:rsidRPr="002C71A3">
        <w:rPr>
          <w:noProof/>
        </w:rPr>
        <w:fldChar w:fldCharType="end"/>
      </w:r>
      <w:r w:rsidRPr="002C71A3">
        <w:instrText>)</w:instrText>
      </w:r>
      <w:r w:rsidRPr="002C71A3">
        <w:fldChar w:fldCharType="end"/>
      </w:r>
    </w:p>
    <w:p w:rsidR="00EB01FB" w:rsidRPr="002C71A3" w:rsidRDefault="00EB01FB" w:rsidP="00783531">
      <w:r w:rsidRPr="002C71A3">
        <w:tab/>
      </w:r>
      <w:r w:rsidR="004D6234" w:rsidRPr="002C71A3">
        <w:rPr>
          <w:rFonts w:eastAsiaTheme="minorHAnsi"/>
          <w:noProof/>
          <w:position w:val="-6"/>
          <w:sz w:val="22"/>
          <w:szCs w:val="22"/>
        </w:rPr>
      </w:r>
      <w:r w:rsidR="004D6234" w:rsidRPr="002C71A3">
        <w:rPr>
          <w:rFonts w:eastAsiaTheme="minorHAnsi"/>
          <w:noProof/>
          <w:position w:val="-6"/>
          <w:sz w:val="22"/>
          <w:szCs w:val="22"/>
        </w:rPr>
        <w:object w:dxaOrig="1245" w:dyaOrig="315" w14:anchorId="162DC0E0">
          <v:shape id="_x0000_i1155" type="#_x0000_t75" alt="" style="width:59pt;height:13pt;mso-width-percent:0;mso-height-percent:0;mso-width-percent:0;mso-height-percent:0" o:ole="">
            <v:imagedata r:id="rId281" o:title=""/>
          </v:shape>
          <o:OLEObject Type="Embed" ProgID="Equation.DSMT4" ShapeID="_x0000_i1155" DrawAspect="Content" ObjectID="_1851002330" r:id="rId282"/>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37</w:instrText>
      </w:r>
      <w:r w:rsidRPr="002C71A3">
        <w:rPr>
          <w:noProof/>
        </w:rPr>
        <w:fldChar w:fldCharType="end"/>
      </w:r>
      <w:r w:rsidRPr="002C71A3">
        <w:instrText>)</w:instrText>
      </w:r>
      <w:r w:rsidRPr="002C71A3">
        <w:fldChar w:fldCharType="end"/>
      </w:r>
    </w:p>
    <w:p w:rsidR="00EB01FB" w:rsidRDefault="00EB01FB" w:rsidP="00783531">
      <w:r w:rsidRPr="002C71A3">
        <w:tab/>
      </w:r>
      <w:r w:rsidR="004D6234" w:rsidRPr="002C71A3">
        <w:rPr>
          <w:rFonts w:eastAsiaTheme="minorHAnsi"/>
          <w:noProof/>
          <w:position w:val="-32"/>
          <w:sz w:val="22"/>
          <w:szCs w:val="22"/>
        </w:rPr>
      </w:r>
      <w:r w:rsidR="004D6234" w:rsidRPr="002C71A3">
        <w:rPr>
          <w:rFonts w:eastAsiaTheme="minorHAnsi"/>
          <w:noProof/>
          <w:position w:val="-32"/>
          <w:sz w:val="22"/>
          <w:szCs w:val="22"/>
        </w:rPr>
        <w:object w:dxaOrig="1440" w:dyaOrig="780" w14:anchorId="4A6F48FA">
          <v:shape id="_x0000_i1156" type="#_x0000_t75" alt="" style="width:1in;height:39.05pt;mso-width-percent:0;mso-height-percent:0;mso-width-percent:0;mso-height-percent:0" o:ole="">
            <v:imagedata r:id="rId283" o:title=""/>
          </v:shape>
          <o:OLEObject Type="Embed" ProgID="Equation.DSMT4" ShapeID="_x0000_i1156" DrawAspect="Content" ObjectID="_1851002331" r:id="rId284"/>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38</w:instrText>
      </w:r>
      <w:r w:rsidRPr="002C71A3">
        <w:rPr>
          <w:noProof/>
        </w:rPr>
        <w:fldChar w:fldCharType="end"/>
      </w:r>
      <w:r w:rsidRPr="002C71A3">
        <w:instrText>)</w:instrText>
      </w:r>
      <w:r w:rsidRPr="002C71A3">
        <w:fldChar w:fldCharType="end"/>
      </w:r>
    </w:p>
    <w:p w:rsidR="00EB01FB" w:rsidRPr="001A0D5B" w:rsidRDefault="00EB01FB" w:rsidP="00783531">
      <w:r>
        <w:t>H'(x-Hthetahat)=-</w:t>
      </w:r>
    </w:p>
    <w:p w:rsidR="00EB01FB"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1740" w:dyaOrig="375" w14:anchorId="4858A019">
          <v:shape id="_x0000_i1157" type="#_x0000_t75" alt="" style="width:84.25pt;height:19.9pt;mso-width-percent:0;mso-height-percent:0;mso-width-percent:0;mso-height-percent:0" o:ole="">
            <v:imagedata r:id="rId285" o:title=""/>
          </v:shape>
          <o:OLEObject Type="Embed" ProgID="Equation.DSMT4" ShapeID="_x0000_i1157" DrawAspect="Content" ObjectID="_1851002332" r:id="rId286"/>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39</w:instrText>
      </w:r>
      <w:r w:rsidRPr="002C71A3">
        <w:rPr>
          <w:noProof/>
        </w:rPr>
        <w:fldChar w:fldCharType="end"/>
      </w:r>
      <w:r w:rsidRPr="002C71A3">
        <w:instrText>)</w:instrText>
      </w:r>
      <w:r w:rsidRPr="002C71A3">
        <w:fldChar w:fldCharType="end"/>
      </w:r>
    </w:p>
    <w:p w:rsidR="00EB01FB" w:rsidRDefault="00EB01FB" w:rsidP="00783531">
      <w:r>
        <w:tab/>
      </w:r>
      <w:r>
        <w:tab/>
      </w:r>
      <w:r>
        <w:tab/>
      </w:r>
      <w:r>
        <w:tab/>
      </w:r>
      <w:r>
        <w:tab/>
      </w:r>
      <w:r>
        <w:tab/>
        <w:t>xhat = Px</w:t>
      </w:r>
    </w:p>
    <w:p w:rsidR="00EB01FB" w:rsidRPr="00A7554E" w:rsidRDefault="00EB01FB" w:rsidP="00783531"/>
    <w:p w:rsidR="00EB01FB" w:rsidRPr="00A7554E" w:rsidRDefault="00EB01FB" w:rsidP="00783531">
      <w:r>
        <w:tab/>
      </w:r>
      <w:r>
        <w:tab/>
      </w:r>
      <w:r>
        <w:tab/>
      </w:r>
      <w:r>
        <w:tab/>
      </w:r>
      <w:r>
        <w:tab/>
      </w:r>
      <w:r>
        <w:tab/>
        <w:t>thetahat = (H'H)-1H'x</w:t>
      </w:r>
    </w:p>
    <w:p w:rsidR="00EB01FB" w:rsidRDefault="00EB01FB" w:rsidP="00783531">
      <w:r w:rsidRPr="002C71A3">
        <w:t>Pu and Pv can also be written, but first they must be orthogonal, then we have Pu+Pv+Pw = I.</w:t>
      </w:r>
    </w:p>
    <w:p w:rsidR="00EB01FB" w:rsidRPr="002C71A3" w:rsidRDefault="00EB01FB" w:rsidP="00783531"/>
    <w:p w:rsidR="00EB01FB" w:rsidRPr="00B75359" w:rsidRDefault="00EB01FB" w:rsidP="00C871C4">
      <w:pPr>
        <w:pStyle w:val="Heading3"/>
        <w:numPr>
          <w:ilvl w:val="2"/>
          <w:numId w:val="1"/>
        </w:numPr>
      </w:pPr>
      <w:bookmarkStart w:id="69" w:name="_Toc209776296"/>
      <w:bookmarkStart w:id="70" w:name="_Toc209776818"/>
      <w:bookmarkStart w:id="71" w:name="_Toc209781589"/>
      <w:bookmarkStart w:id="72" w:name="_Toc209787329"/>
      <w:bookmarkStart w:id="73" w:name="_Toc229856953"/>
      <w:bookmarkStart w:id="74" w:name="_Toc229926007"/>
      <w:r w:rsidRPr="00B75359">
        <w:t>Intersection of two lines.</w:t>
      </w:r>
      <w:bookmarkEnd w:id="69"/>
      <w:bookmarkEnd w:id="70"/>
      <w:bookmarkEnd w:id="71"/>
      <w:bookmarkEnd w:id="72"/>
      <w:bookmarkEnd w:id="73"/>
      <w:bookmarkEnd w:id="74"/>
      <w:r w:rsidRPr="00B75359">
        <w:t xml:space="preserve"> </w:t>
      </w:r>
    </w:p>
    <w:p w:rsidR="00EB01FB" w:rsidRPr="002C71A3" w:rsidRDefault="00EB01FB" w:rsidP="00783531">
      <w:r w:rsidRPr="002C71A3">
        <w:t xml:space="preserve"> If we have two lines </w:t>
      </w:r>
      <w:r w:rsidR="004D6234" w:rsidRPr="002C71A3">
        <w:rPr>
          <w:noProof/>
          <w:position w:val="-12"/>
        </w:rPr>
      </w:r>
      <w:r w:rsidR="004D6234" w:rsidRPr="002C71A3">
        <w:rPr>
          <w:noProof/>
          <w:position w:val="-12"/>
        </w:rPr>
        <w:object w:dxaOrig="2265" w:dyaOrig="375" w14:anchorId="020FCC53">
          <v:shape id="_x0000_i1158" type="#_x0000_t75" alt="" style="width:111.05pt;height:19.9pt;mso-width-percent:0;mso-height-percent:0;mso-width-percent:0;mso-height-percent:0" o:ole="">
            <v:imagedata r:id="rId287" o:title=""/>
          </v:shape>
          <o:OLEObject Type="Embed" ProgID="Equation.DSMT4" ShapeID="_x0000_i1158" DrawAspect="Content" ObjectID="_1851002333" r:id="rId288"/>
        </w:object>
      </w:r>
      <w:r w:rsidRPr="002C71A3">
        <w:t xml:space="preserve">where </w:t>
      </w:r>
      <w:r w:rsidR="004D6234" w:rsidRPr="002C71A3">
        <w:rPr>
          <w:noProof/>
          <w:position w:val="-12"/>
        </w:rPr>
      </w:r>
      <w:r w:rsidR="004D6234" w:rsidRPr="002C71A3">
        <w:rPr>
          <w:noProof/>
          <w:position w:val="-12"/>
        </w:rPr>
        <w:object w:dxaOrig="300" w:dyaOrig="375" w14:anchorId="2AE35082">
          <v:shape id="_x0000_i1159" type="#_x0000_t75" alt="" style="width:13pt;height:19.9pt;mso-width-percent:0;mso-height-percent:0;mso-width-percent:0;mso-height-percent:0" o:ole="">
            <v:imagedata r:id="rId289" o:title=""/>
          </v:shape>
          <o:OLEObject Type="Embed" ProgID="Equation.DSMT4" ShapeID="_x0000_i1159" DrawAspect="Content" ObjectID="_1851002334" r:id="rId290"/>
        </w:object>
      </w:r>
      <w:r w:rsidRPr="002C71A3">
        <w:t xml:space="preserve"> is unit direction vector, the intersection point is given by solving for d1 and d2 in the equation </w:t>
      </w:r>
      <w:r w:rsidR="004D6234" w:rsidRPr="002C71A3">
        <w:rPr>
          <w:noProof/>
          <w:position w:val="-12"/>
        </w:rPr>
      </w:r>
      <w:r w:rsidR="004D6234" w:rsidRPr="002C71A3">
        <w:rPr>
          <w:noProof/>
          <w:position w:val="-12"/>
        </w:rPr>
        <w:object w:dxaOrig="735" w:dyaOrig="375" w14:anchorId="6F5B0157">
          <v:shape id="_x0000_i1160" type="#_x0000_t75" alt="" style="width:39.05pt;height:19.9pt;mso-width-percent:0;mso-height-percent:0;mso-width-percent:0;mso-height-percent:0" o:ole="">
            <v:imagedata r:id="rId291" o:title=""/>
          </v:shape>
          <o:OLEObject Type="Embed" ProgID="Equation.DSMT4" ShapeID="_x0000_i1160" DrawAspect="Content" ObjectID="_1851002335" r:id="rId292"/>
        </w:object>
      </w:r>
      <w:r w:rsidRPr="002C71A3">
        <w:t>, or in matrix form</w:t>
      </w:r>
    </w:p>
    <w:p w:rsidR="00EB01FB" w:rsidRPr="002C71A3" w:rsidRDefault="00EB01FB" w:rsidP="00783531">
      <w:r w:rsidRPr="002C71A3">
        <w:tab/>
      </w:r>
      <w:r w:rsidR="004D6234" w:rsidRPr="002C71A3">
        <w:rPr>
          <w:rFonts w:eastAsiaTheme="minorHAnsi"/>
          <w:noProof/>
          <w:position w:val="-32"/>
          <w:sz w:val="22"/>
          <w:szCs w:val="22"/>
        </w:rPr>
      </w:r>
      <w:r w:rsidR="004D6234" w:rsidRPr="002C71A3">
        <w:rPr>
          <w:rFonts w:eastAsiaTheme="minorHAnsi"/>
          <w:noProof/>
          <w:position w:val="-32"/>
          <w:sz w:val="22"/>
          <w:szCs w:val="22"/>
        </w:rPr>
        <w:object w:dxaOrig="2505" w:dyaOrig="780" w14:anchorId="2A6D8FE2">
          <v:shape id="_x0000_i1161" type="#_x0000_t75" alt="" style="width:124.1pt;height:39.05pt;mso-width-percent:0;mso-height-percent:0;mso-width-percent:0;mso-height-percent:0" o:ole="">
            <v:imagedata r:id="rId293" o:title=""/>
          </v:shape>
          <o:OLEObject Type="Embed" ProgID="Equation.DSMT4" ShapeID="_x0000_i1161" DrawAspect="Content" ObjectID="_1851002336" r:id="rId294"/>
        </w:object>
      </w:r>
      <w:r w:rsidRPr="002C71A3">
        <w:t xml:space="preserve"> </w:t>
      </w:r>
    </w:p>
    <w:p w:rsidR="00EB01FB" w:rsidRPr="002C71A3" w:rsidRDefault="00EB01FB" w:rsidP="00783531">
      <w:r w:rsidRPr="002C71A3">
        <w:t>We also have the intersection of a line and a plane.  In the analytic geometry solution we set the equation of a plane equal to the equation of a line and solve for the parameters. The plane</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3015" w:dyaOrig="375" w14:anchorId="4CF75C37">
          <v:shape id="_x0000_i1162" type="#_x0000_t75" alt="" style="width:150.15pt;height:19.9pt;mso-width-percent:0;mso-height-percent:0;mso-width-percent:0;mso-height-percent:0" o:ole="">
            <v:imagedata r:id="rId295" o:title=""/>
          </v:shape>
          <o:OLEObject Type="Embed" ProgID="Equation.DSMT4" ShapeID="_x0000_i1162" DrawAspect="Content" ObjectID="_1851002337" r:id="rId296"/>
        </w:object>
      </w:r>
      <w:r w:rsidRPr="002C71A3">
        <w:t xml:space="preserve"> </w:t>
      </w:r>
    </w:p>
    <w:p w:rsidR="00EB01FB" w:rsidRPr="002C71A3" w:rsidRDefault="00EB01FB" w:rsidP="00783531">
      <w:r w:rsidRPr="002C71A3">
        <w:t>Is set equal to the line (u=v)</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1845" w:dyaOrig="375" w14:anchorId="45123912">
          <v:shape id="_x0000_i1163" type="#_x0000_t75" alt="" style="width:91.9pt;height:19.9pt;mso-width-percent:0;mso-height-percent:0;mso-width-percent:0;mso-height-percent:0" o:ole="">
            <v:imagedata r:id="rId297" o:title=""/>
          </v:shape>
          <o:OLEObject Type="Embed" ProgID="Equation.DSMT4" ShapeID="_x0000_i1163" DrawAspect="Content" ObjectID="_1851002338" r:id="rId298"/>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40</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To yield </w:t>
      </w:r>
    </w:p>
    <w:p w:rsidR="00EB01FB" w:rsidRPr="002C71A3" w:rsidRDefault="00EB01FB" w:rsidP="00783531"/>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4260" w:dyaOrig="375" w14:anchorId="776DFB11">
          <v:shape id="_x0000_i1164" type="#_x0000_t75" alt="" style="width:3in;height:19.9pt;mso-width-percent:0;mso-height-percent:0;mso-width-percent:0;mso-height-percent:0" o:ole="">
            <v:imagedata r:id="rId299" o:title=""/>
          </v:shape>
          <o:OLEObject Type="Embed" ProgID="Equation.DSMT4" ShapeID="_x0000_i1164" DrawAspect="Content" ObjectID="_1851002339" r:id="rId300"/>
        </w:object>
      </w:r>
      <w:r w:rsidRPr="002C71A3">
        <w:t xml:space="preserve"> </w:t>
      </w:r>
    </w:p>
    <w:p w:rsidR="00EB01FB" w:rsidRPr="002C71A3" w:rsidRDefault="00EB01FB" w:rsidP="00783531">
      <w:r w:rsidRPr="002C71A3">
        <w:t xml:space="preserve">Which is three equations which may be used to solve for the parametric </w:t>
      </w:r>
      <w:r w:rsidR="004D6234" w:rsidRPr="002C71A3">
        <w:rPr>
          <w:noProof/>
          <w:position w:val="-10"/>
        </w:rPr>
      </w:r>
      <w:r w:rsidR="004D6234" w:rsidRPr="002C71A3">
        <w:rPr>
          <w:noProof/>
          <w:position w:val="-10"/>
        </w:rPr>
        <w:object w:dxaOrig="1140" w:dyaOrig="345" w14:anchorId="7B6327B5">
          <v:shape id="_x0000_i1165" type="#_x0000_t75" alt="" style="width:59.75pt;height:19.9pt;mso-width-percent:0;mso-height-percent:0;mso-width-percent:0;mso-height-percent:0" o:ole="">
            <v:imagedata r:id="rId301" o:title=""/>
          </v:shape>
          <o:OLEObject Type="Embed" ProgID="Equation.DSMT4" ShapeID="_x0000_i1165" DrawAspect="Content" ObjectID="_1851002340" r:id="rId302"/>
        </w:object>
      </w:r>
      <w:r w:rsidRPr="002C71A3">
        <w:t xml:space="preserve"> . The corresponding point then </w:t>
      </w:r>
      <w:r w:rsidR="004D6234" w:rsidRPr="002C71A3">
        <w:rPr>
          <w:noProof/>
          <w:position w:val="-12"/>
        </w:rPr>
      </w:r>
      <w:r w:rsidR="004D6234" w:rsidRPr="002C71A3">
        <w:rPr>
          <w:noProof/>
          <w:position w:val="-12"/>
        </w:rPr>
        <w:object w:dxaOrig="1845" w:dyaOrig="375" w14:anchorId="1BF1FFF2">
          <v:shape id="_x0000_i1166" type="#_x0000_t75" alt="" style="width:91.9pt;height:19.9pt;mso-width-percent:0;mso-height-percent:0;mso-width-percent:0;mso-height-percent:0" o:ole="">
            <v:imagedata r:id="rId303" o:title=""/>
          </v:shape>
          <o:OLEObject Type="Embed" ProgID="Equation.DSMT4" ShapeID="_x0000_i1166" DrawAspect="Content" ObjectID="_1851002341" r:id="rId304"/>
        </w:object>
      </w:r>
      <w:r w:rsidRPr="002C71A3">
        <w:t xml:space="preserve">or equivalently </w:t>
      </w:r>
      <w:r w:rsidR="004D6234" w:rsidRPr="002C71A3">
        <w:rPr>
          <w:noProof/>
          <w:position w:val="-12"/>
        </w:rPr>
      </w:r>
      <w:r w:rsidR="004D6234" w:rsidRPr="002C71A3">
        <w:rPr>
          <w:noProof/>
          <w:position w:val="-12"/>
        </w:rPr>
        <w:object w:dxaOrig="3015" w:dyaOrig="375" w14:anchorId="1C3E1B38">
          <v:shape id="_x0000_i1167" type="#_x0000_t75" alt="" style="width:150.15pt;height:19.9pt;mso-width-percent:0;mso-height-percent:0;mso-width-percent:0;mso-height-percent:0" o:ole="">
            <v:imagedata r:id="rId305" o:title=""/>
          </v:shape>
          <o:OLEObject Type="Embed" ProgID="Equation.DSMT4" ShapeID="_x0000_i1167" DrawAspect="Content" ObjectID="_1851002342" r:id="rId306"/>
        </w:object>
      </w:r>
    </w:p>
    <w:p w:rsidR="00EB01FB" w:rsidRPr="002C71A3" w:rsidRDefault="00EB01FB" w:rsidP="00783531">
      <w:pPr>
        <w:keepNext/>
      </w:pPr>
      <w:r w:rsidRPr="002C71A3">
        <w:t xml:space="preserve">Table </w:t>
      </w:r>
      <w:r w:rsidRPr="002C71A3">
        <w:rPr>
          <w:noProof/>
        </w:rPr>
        <w:fldChar w:fldCharType="begin"/>
      </w:r>
      <w:r w:rsidRPr="002C71A3">
        <w:rPr>
          <w:noProof/>
        </w:rPr>
        <w:instrText xml:space="preserve"> SEQ Table \* ARABIC </w:instrText>
      </w:r>
      <w:r w:rsidRPr="002C71A3">
        <w:rPr>
          <w:noProof/>
        </w:rPr>
        <w:fldChar w:fldCharType="separate"/>
      </w:r>
      <w:r>
        <w:rPr>
          <w:noProof/>
        </w:rPr>
        <w:t>2</w:t>
      </w:r>
      <w:r w:rsidRPr="002C71A3">
        <w:rPr>
          <w:noProof/>
        </w:rPr>
        <w:fldChar w:fldCharType="end"/>
      </w:r>
    </w:p>
    <w:tbl>
      <w:tblPr>
        <w:tblW w:w="0" w:type="auto"/>
        <w:tblLook w:val="04A0" w:firstRow="1" w:lastRow="0" w:firstColumn="1" w:lastColumn="0" w:noHBand="0" w:noVBand="1"/>
      </w:tblPr>
      <w:tblGrid>
        <w:gridCol w:w="5316"/>
        <w:gridCol w:w="4034"/>
      </w:tblGrid>
      <w:tr w:rsidR="00EB01FB" w:rsidRPr="002C71A3" w:rsidTr="00003BD5">
        <w:tc>
          <w:tcPr>
            <w:tcW w:w="4788" w:type="dxa"/>
            <w:tcBorders>
              <w:top w:val="single" w:sz="4" w:space="0" w:color="auto"/>
              <w:left w:val="single" w:sz="4" w:space="0" w:color="auto"/>
              <w:bottom w:val="single" w:sz="4" w:space="0" w:color="auto"/>
              <w:right w:val="single" w:sz="4" w:space="0" w:color="auto"/>
            </w:tcBorders>
            <w:hideMark/>
          </w:tcPr>
          <w:p w:rsidR="00EB01FB" w:rsidRPr="002C71A3" w:rsidRDefault="00EB01FB" w:rsidP="00003BD5">
            <w:pPr>
              <w:jc w:val="center"/>
            </w:pPr>
            <w:r w:rsidRPr="002C71A3">
              <w:rPr>
                <w:noProof/>
              </w:rPr>
              <w:drawing>
                <wp:inline distT="0" distB="0" distL="0" distR="0" wp14:anchorId="3F05F70E" wp14:editId="62E3B6FD">
                  <wp:extent cx="3236595" cy="2428875"/>
                  <wp:effectExtent l="0" t="0" r="1905" b="9525"/>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3236595" cy="2428875"/>
                          </a:xfrm>
                          <a:prstGeom prst="rect">
                            <a:avLst/>
                          </a:prstGeom>
                          <a:noFill/>
                          <a:ln>
                            <a:noFill/>
                          </a:ln>
                        </pic:spPr>
                      </pic:pic>
                    </a:graphicData>
                  </a:graphic>
                </wp:inline>
              </w:drawing>
            </w:r>
          </w:p>
        </w:tc>
        <w:tc>
          <w:tcPr>
            <w:tcW w:w="4788" w:type="dxa"/>
            <w:tcBorders>
              <w:top w:val="single" w:sz="4" w:space="0" w:color="auto"/>
              <w:left w:val="single" w:sz="4" w:space="0" w:color="auto"/>
              <w:bottom w:val="single" w:sz="4" w:space="0" w:color="auto"/>
              <w:right w:val="single" w:sz="4" w:space="0" w:color="auto"/>
            </w:tcBorders>
            <w:hideMark/>
          </w:tcPr>
          <w:p w:rsidR="00EB01FB" w:rsidRPr="002C71A3" w:rsidRDefault="00EB01FB" w:rsidP="00003BD5">
            <w:pPr>
              <w:jc w:val="center"/>
            </w:pPr>
            <w:r w:rsidRPr="002C71A3">
              <w:rPr>
                <w:noProof/>
              </w:rPr>
              <w:drawing>
                <wp:inline distT="0" distB="0" distL="0" distR="0" wp14:anchorId="54EFFF1F" wp14:editId="161B21BB">
                  <wp:extent cx="2171065" cy="1626870"/>
                  <wp:effectExtent l="0" t="0" r="635" b="0"/>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2171065" cy="1626870"/>
                          </a:xfrm>
                          <a:prstGeom prst="rect">
                            <a:avLst/>
                          </a:prstGeom>
                          <a:noFill/>
                          <a:ln>
                            <a:noFill/>
                          </a:ln>
                        </pic:spPr>
                      </pic:pic>
                    </a:graphicData>
                  </a:graphic>
                </wp:inline>
              </w:drawing>
            </w:r>
          </w:p>
        </w:tc>
      </w:tr>
    </w:tbl>
    <w:p w:rsidR="00EB01FB" w:rsidRPr="002C71A3" w:rsidRDefault="00EB01FB" w:rsidP="00783531"/>
    <w:p w:rsidR="00EB01FB" w:rsidRPr="002C71A3" w:rsidRDefault="00EB01FB" w:rsidP="00783531"/>
    <w:p w:rsidR="00EB01FB" w:rsidRPr="002C71A3" w:rsidRDefault="00EB01FB" w:rsidP="00783531">
      <w:r w:rsidRPr="002C71A3">
        <w:t>Using purely algebraic concepts we may write the equation of the plane in terms of its normal (the set of all points u such that u minus a point in the plane dotted with n is zero) and a point on the plane u1</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1380" w:dyaOrig="375" w14:anchorId="29E9B1C4">
          <v:shape id="_x0000_i1168" type="#_x0000_t75" alt="" style="width:1in;height:19.9pt;mso-width-percent:0;mso-height-percent:0;mso-width-percent:0;mso-height-percent:0" o:ole="">
            <v:imagedata r:id="rId309" o:title=""/>
          </v:shape>
          <o:OLEObject Type="Embed" ProgID="Equation.DSMT4" ShapeID="_x0000_i1168" DrawAspect="Content" ObjectID="_1851002343" r:id="rId310"/>
        </w:object>
      </w:r>
      <w:r w:rsidRPr="002C71A3">
        <w:t xml:space="preserve"> </w:t>
      </w:r>
    </w:p>
    <w:p w:rsidR="00EB01FB" w:rsidRPr="002C71A3" w:rsidRDefault="00EB01FB" w:rsidP="00783531">
      <w:r w:rsidRPr="002C71A3">
        <w:t xml:space="preserve"> And solve for the somewhat tidier expression</w:t>
      </w:r>
    </w:p>
    <w:p w:rsidR="00EB01FB" w:rsidRPr="002C71A3" w:rsidRDefault="00EB01FB" w:rsidP="00783531">
      <w:r w:rsidRPr="002C71A3">
        <w:tab/>
      </w:r>
      <w:r w:rsidR="004D6234" w:rsidRPr="002C71A3">
        <w:rPr>
          <w:rFonts w:eastAsiaTheme="minorHAnsi"/>
          <w:noProof/>
          <w:position w:val="-30"/>
          <w:sz w:val="22"/>
          <w:szCs w:val="22"/>
        </w:rPr>
      </w:r>
      <w:r w:rsidR="004D6234" w:rsidRPr="002C71A3">
        <w:rPr>
          <w:rFonts w:eastAsiaTheme="minorHAnsi"/>
          <w:noProof/>
          <w:position w:val="-30"/>
          <w:sz w:val="22"/>
          <w:szCs w:val="22"/>
        </w:rPr>
        <w:object w:dxaOrig="1530" w:dyaOrig="735" w14:anchorId="3A49A518">
          <v:shape id="_x0000_i1169" type="#_x0000_t75" alt="" style="width:78.15pt;height:39.05pt;mso-width-percent:0;mso-height-percent:0;mso-width-percent:0;mso-height-percent:0" o:ole="">
            <v:imagedata r:id="rId311" o:title=""/>
          </v:shape>
          <o:OLEObject Type="Embed" ProgID="Equation.DSMT4" ShapeID="_x0000_i1169" DrawAspect="Content" ObjectID="_1851002344" r:id="rId312"/>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41</w:instrText>
      </w:r>
      <w:r w:rsidRPr="002C71A3">
        <w:rPr>
          <w:noProof/>
        </w:rPr>
        <w:fldChar w:fldCharType="end"/>
      </w:r>
      <w:r w:rsidRPr="002C71A3">
        <w:instrText>)</w:instrText>
      </w:r>
      <w:r w:rsidRPr="002C71A3">
        <w:fldChar w:fldCharType="end"/>
      </w:r>
    </w:p>
    <w:p w:rsidR="00EB01FB" w:rsidRPr="002C71A3" w:rsidRDefault="00EB01FB" w:rsidP="00783531">
      <w:r w:rsidRPr="002C71A3">
        <w:lastRenderedPageBreak/>
        <w:t>With point equal to</w:t>
      </w:r>
    </w:p>
    <w:p w:rsidR="00EB01FB" w:rsidRPr="002C71A3" w:rsidRDefault="00EB01FB" w:rsidP="00783531"/>
    <w:p w:rsidR="00EB01FB" w:rsidRPr="002C71A3" w:rsidRDefault="00EB01FB" w:rsidP="00783531">
      <w:r w:rsidRPr="002C71A3">
        <w:tab/>
      </w:r>
      <w:r w:rsidR="004D6234" w:rsidRPr="002C71A3">
        <w:rPr>
          <w:rFonts w:eastAsiaTheme="minorHAnsi"/>
          <w:noProof/>
          <w:position w:val="-30"/>
          <w:sz w:val="22"/>
          <w:szCs w:val="22"/>
        </w:rPr>
      </w:r>
      <w:r w:rsidR="004D6234" w:rsidRPr="002C71A3">
        <w:rPr>
          <w:rFonts w:eastAsiaTheme="minorHAnsi"/>
          <w:noProof/>
          <w:position w:val="-30"/>
          <w:sz w:val="22"/>
          <w:szCs w:val="22"/>
        </w:rPr>
        <w:object w:dxaOrig="3225" w:dyaOrig="735" w14:anchorId="1F32508C">
          <v:shape id="_x0000_i1170" type="#_x0000_t75" alt="" style="width:163.9pt;height:39.05pt;mso-width-percent:0;mso-height-percent:0;mso-width-percent:0;mso-height-percent:0" o:ole="">
            <v:imagedata r:id="rId313" o:title=""/>
          </v:shape>
          <o:OLEObject Type="Embed" ProgID="Equation.DSMT4" ShapeID="_x0000_i1170" DrawAspect="Content" ObjectID="_1851002345" r:id="rId314"/>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42</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 If the u1 and u2 are linearly independent a unique solution is possible if the lines actually do intersect.  More generally one finds the closes point to each of the two lines (section ()).  Since there are only two unknowns we use only the first two equations to solve for </w:t>
      </w:r>
    </w:p>
    <w:p w:rsidR="00EB01FB" w:rsidRPr="002C71A3" w:rsidRDefault="00EB01FB" w:rsidP="00783531">
      <w:r w:rsidRPr="002C71A3">
        <w:t>Linear algebra enables to solve for the intersection of many lines, perhaps even when they do not all intersect in a single point.</w:t>
      </w:r>
    </w:p>
    <w:p w:rsidR="00EB01FB" w:rsidRPr="002C71A3" w:rsidRDefault="00EB01FB" w:rsidP="00783531">
      <w:r w:rsidRPr="002C71A3">
        <w:tab/>
        <w:t xml:space="preserve"> </w:t>
      </w:r>
    </w:p>
    <w:p w:rsidR="00EB01FB" w:rsidRPr="002C71A3" w:rsidRDefault="00EB01FB" w:rsidP="00783531">
      <w:r w:rsidRPr="002C71A3">
        <w:t>Finding closest points is equivalent to optimization in linear spaces which turns out to be very useful.</w:t>
      </w:r>
    </w:p>
    <w:p w:rsidR="00EB01FB" w:rsidRPr="002C71A3" w:rsidRDefault="00EB01FB" w:rsidP="00783531">
      <w:r w:rsidRPr="002C71A3">
        <w:t>If u and v are perpendicular then finding xhat wrt the basis uvw is easy.  All you do is take the first two components of x!</w:t>
      </w:r>
    </w:p>
    <w:p w:rsidR="00EB01FB" w:rsidRPr="002C71A3" w:rsidRDefault="00EB01FB" w:rsidP="00783531"/>
    <w:p w:rsidR="00EB01FB" w:rsidRPr="00B75359" w:rsidRDefault="00EB01FB" w:rsidP="00C871C4">
      <w:pPr>
        <w:pStyle w:val="Heading2"/>
        <w:numPr>
          <w:ilvl w:val="1"/>
          <w:numId w:val="1"/>
        </w:numPr>
      </w:pPr>
      <w:bookmarkStart w:id="75" w:name="_Toc280363460"/>
      <w:bookmarkStart w:id="76" w:name="_Toc209776297"/>
      <w:bookmarkStart w:id="77" w:name="_Toc209776819"/>
      <w:bookmarkStart w:id="78" w:name="_Toc209781590"/>
      <w:bookmarkStart w:id="79" w:name="_Toc209787330"/>
      <w:bookmarkStart w:id="80" w:name="_Toc229856954"/>
      <w:bookmarkStart w:id="81" w:name="_Toc229926008"/>
      <w:r w:rsidRPr="00B75359">
        <w:t>Linear Spaces and Subspaces</w:t>
      </w:r>
      <w:bookmarkEnd w:id="75"/>
      <w:bookmarkEnd w:id="76"/>
      <w:bookmarkEnd w:id="77"/>
      <w:bookmarkEnd w:id="78"/>
      <w:bookmarkEnd w:id="79"/>
      <w:bookmarkEnd w:id="80"/>
      <w:bookmarkEnd w:id="81"/>
    </w:p>
    <w:p w:rsidR="00EB01FB" w:rsidRPr="002C71A3" w:rsidRDefault="00EB01FB" w:rsidP="00783531"/>
    <w:p w:rsidR="00EB01FB" w:rsidRPr="002C71A3" w:rsidRDefault="00EB01FB" w:rsidP="00783531">
      <w:r w:rsidRPr="002C71A3">
        <w:t xml:space="preserve">A </w:t>
      </w:r>
      <w:r w:rsidRPr="002C71A3">
        <w:rPr>
          <w:i/>
          <w:iCs/>
        </w:rPr>
        <w:t>linear space</w:t>
      </w:r>
      <w:r w:rsidRPr="002C71A3">
        <w:rPr>
          <w:i/>
          <w:iCs/>
        </w:rPr>
        <w:fldChar w:fldCharType="begin"/>
      </w:r>
      <w:r w:rsidRPr="002C71A3">
        <w:instrText>xe "</w:instrText>
      </w:r>
      <w:r w:rsidRPr="002C71A3">
        <w:rPr>
          <w:i/>
          <w:iCs/>
        </w:rPr>
        <w:instrText>linear space</w:instrText>
      </w:r>
      <w:r w:rsidRPr="002C71A3">
        <w:instrText>"</w:instrText>
      </w:r>
      <w:r w:rsidRPr="002C71A3">
        <w:rPr>
          <w:i/>
          <w:iCs/>
        </w:rPr>
        <w:fldChar w:fldCharType="end"/>
      </w:r>
      <w:r w:rsidRPr="002C71A3">
        <w:t xml:space="preserve">, over a field </w:t>
      </w:r>
      <w:r w:rsidRPr="002C71A3">
        <w:rPr>
          <w:noProof/>
          <w:position w:val="-6"/>
        </w:rPr>
        <w:drawing>
          <wp:inline distT="0" distB="0" distL="0" distR="0" wp14:anchorId="49619EEC" wp14:editId="411AA9C9">
            <wp:extent cx="200025" cy="180975"/>
            <wp:effectExtent l="0" t="0" r="9525" b="9525"/>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5" cstate="print">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Pr="002C71A3">
        <w:t xml:space="preserve">, whose elements are known as </w:t>
      </w:r>
      <w:r w:rsidRPr="002C71A3">
        <w:rPr>
          <w:i/>
          <w:iCs/>
        </w:rPr>
        <w:t>scalars</w:t>
      </w:r>
      <w:r w:rsidRPr="002C71A3">
        <w:rPr>
          <w:i/>
          <w:iCs/>
        </w:rPr>
        <w:fldChar w:fldCharType="begin"/>
      </w:r>
      <w:r w:rsidRPr="002C71A3">
        <w:instrText>xe "</w:instrText>
      </w:r>
      <w:r w:rsidRPr="002C71A3">
        <w:rPr>
          <w:i/>
          <w:iCs/>
        </w:rPr>
        <w:instrText>scalars</w:instrText>
      </w:r>
      <w:r w:rsidRPr="002C71A3">
        <w:instrText>"</w:instrText>
      </w:r>
      <w:r w:rsidRPr="002C71A3">
        <w:rPr>
          <w:i/>
          <w:iCs/>
        </w:rPr>
        <w:fldChar w:fldCharType="end"/>
      </w:r>
      <w:r w:rsidRPr="002C71A3">
        <w:t xml:space="preserve">, is a non-empty set </w:t>
      </w:r>
      <w:r w:rsidRPr="002C71A3">
        <w:rPr>
          <w:noProof/>
          <w:position w:val="-4"/>
        </w:rPr>
        <w:drawing>
          <wp:inline distT="0" distB="0" distL="0" distR="0" wp14:anchorId="36F06CFF" wp14:editId="40923878">
            <wp:extent cx="190500" cy="161925"/>
            <wp:effectExtent l="0" t="0" r="0" b="9525"/>
            <wp:docPr id="629"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6" cstate="print">
                      <a:extLst>
                        <a:ext uri="{28A0092B-C50C-407E-A947-70E740481C1C}">
                          <a14:useLocalDpi xmlns:a14="http://schemas.microsoft.com/office/drawing/2010/main" val="0"/>
                        </a:ext>
                      </a:extLst>
                    </a:blip>
                    <a:srcRect/>
                    <a:stretch>
                      <a:fillRect/>
                    </a:stretch>
                  </pic:blipFill>
                  <pic:spPr bwMode="auto">
                    <a:xfrm>
                      <a:off x="0" y="0"/>
                      <a:ext cx="190500" cy="161925"/>
                    </a:xfrm>
                    <a:prstGeom prst="rect">
                      <a:avLst/>
                    </a:prstGeom>
                    <a:noFill/>
                    <a:ln>
                      <a:noFill/>
                    </a:ln>
                  </pic:spPr>
                </pic:pic>
              </a:graphicData>
            </a:graphic>
          </wp:inline>
        </w:drawing>
      </w:r>
      <w:r w:rsidRPr="002C71A3">
        <w:t xml:space="preserve">with elements </w:t>
      </w:r>
      <w:r w:rsidRPr="002C71A3">
        <w:rPr>
          <w:noProof/>
          <w:position w:val="-10"/>
        </w:rPr>
        <w:drawing>
          <wp:inline distT="0" distB="0" distL="0" distR="0" wp14:anchorId="448D3886" wp14:editId="78BE39DA">
            <wp:extent cx="409575" cy="161925"/>
            <wp:effectExtent l="0" t="0" r="9525" b="9525"/>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7" cstate="print">
                      <a:extLst>
                        <a:ext uri="{28A0092B-C50C-407E-A947-70E740481C1C}">
                          <a14:useLocalDpi xmlns:a14="http://schemas.microsoft.com/office/drawing/2010/main" val="0"/>
                        </a:ext>
                      </a:extLst>
                    </a:blip>
                    <a:srcRect/>
                    <a:stretch>
                      <a:fillRect/>
                    </a:stretch>
                  </pic:blipFill>
                  <pic:spPr bwMode="auto">
                    <a:xfrm>
                      <a:off x="0" y="0"/>
                      <a:ext cx="409575" cy="161925"/>
                    </a:xfrm>
                    <a:prstGeom prst="rect">
                      <a:avLst/>
                    </a:prstGeom>
                    <a:noFill/>
                    <a:ln>
                      <a:noFill/>
                    </a:ln>
                  </pic:spPr>
                </pic:pic>
              </a:graphicData>
            </a:graphic>
          </wp:inline>
        </w:drawing>
      </w:r>
      <w:r w:rsidRPr="002C71A3">
        <w:t xml:space="preserve"> together with the operations addition and multiplication over </w:t>
      </w:r>
      <w:r w:rsidRPr="002C71A3">
        <w:rPr>
          <w:noProof/>
          <w:position w:val="-6"/>
        </w:rPr>
        <w:drawing>
          <wp:inline distT="0" distB="0" distL="0" distR="0" wp14:anchorId="34BE63D8" wp14:editId="070934DB">
            <wp:extent cx="200025" cy="180975"/>
            <wp:effectExtent l="0" t="0" r="9525" b="9525"/>
            <wp:docPr id="627"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Pr="002C71A3">
        <w:t xml:space="preserve">.  In particular, we define a </w:t>
      </w:r>
      <w:r w:rsidRPr="002C71A3">
        <w:rPr>
          <w:i/>
          <w:iCs/>
        </w:rPr>
        <w:t>vector space</w:t>
      </w:r>
      <w:r w:rsidRPr="002C71A3">
        <w:rPr>
          <w:i/>
          <w:iCs/>
        </w:rPr>
        <w:fldChar w:fldCharType="begin"/>
      </w:r>
      <w:r w:rsidRPr="002C71A3">
        <w:instrText>xe "</w:instrText>
      </w:r>
      <w:r w:rsidRPr="002C71A3">
        <w:rPr>
          <w:i/>
          <w:iCs/>
        </w:rPr>
        <w:instrText>vector space</w:instrText>
      </w:r>
      <w:r w:rsidRPr="002C71A3">
        <w:instrText>"</w:instrText>
      </w:r>
      <w:r w:rsidRPr="002C71A3">
        <w:rPr>
          <w:i/>
          <w:iCs/>
        </w:rPr>
        <w:fldChar w:fldCharType="end"/>
      </w:r>
      <w:r w:rsidRPr="002C71A3">
        <w:t xml:space="preserve"> as a finite linear space in </w:t>
      </w:r>
      <w:r w:rsidR="004D6234" w:rsidRPr="002C71A3">
        <w:rPr>
          <w:noProof/>
          <w:position w:val="-6"/>
        </w:rPr>
      </w:r>
      <w:r w:rsidR="004D6234" w:rsidRPr="002C71A3">
        <w:rPr>
          <w:noProof/>
          <w:position w:val="-6"/>
        </w:rPr>
        <w:object w:dxaOrig="200" w:dyaOrig="220" w14:anchorId="073D71CE">
          <v:shape id="_x0000_i1171" type="#_x0000_t75" alt="" style="width:13pt;height:13pt;mso-width-percent:0;mso-height-percent:0;mso-width-percent:0;mso-height-percent:0" o:ole="">
            <v:imagedata r:id="rId319" o:title=""/>
          </v:shape>
          <o:OLEObject Type="Embed" ProgID="Equation.DSMT4" ShapeID="_x0000_i1171" DrawAspect="Content" ObjectID="_1851002346" r:id="rId320"/>
        </w:object>
      </w:r>
      <w:r w:rsidRPr="002C71A3">
        <w:t xml:space="preserve"> dimensions and call its elements </w:t>
      </w:r>
      <w:r w:rsidRPr="002C71A3">
        <w:rPr>
          <w:i/>
          <w:iCs/>
        </w:rPr>
        <w:t>vectors</w:t>
      </w:r>
      <w:r w:rsidRPr="002C71A3">
        <w:rPr>
          <w:i/>
          <w:iCs/>
        </w:rPr>
        <w:fldChar w:fldCharType="begin"/>
      </w:r>
      <w:r w:rsidRPr="002C71A3">
        <w:instrText>xe "</w:instrText>
      </w:r>
      <w:r w:rsidRPr="002C71A3">
        <w:rPr>
          <w:i/>
          <w:iCs/>
        </w:rPr>
        <w:instrText>vectors</w:instrText>
      </w:r>
      <w:r w:rsidRPr="002C71A3">
        <w:instrText>"</w:instrText>
      </w:r>
      <w:r w:rsidRPr="002C71A3">
        <w:rPr>
          <w:i/>
          <w:iCs/>
        </w:rPr>
        <w:fldChar w:fldCharType="end"/>
      </w:r>
      <w:r w:rsidRPr="002C71A3">
        <w:t xml:space="preserve">, </w:t>
      </w:r>
      <w:r w:rsidRPr="002C71A3">
        <w:rPr>
          <w:noProof/>
          <w:position w:val="-12"/>
        </w:rPr>
        <w:drawing>
          <wp:inline distT="0" distB="0" distL="0" distR="0" wp14:anchorId="4C7D0F26" wp14:editId="74BAF87F">
            <wp:extent cx="1038225" cy="238125"/>
            <wp:effectExtent l="0" t="0" r="9525" b="9525"/>
            <wp:docPr id="626"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bwMode="auto">
                    <a:xfrm>
                      <a:off x="0" y="0"/>
                      <a:ext cx="1038225" cy="238125"/>
                    </a:xfrm>
                    <a:prstGeom prst="rect">
                      <a:avLst/>
                    </a:prstGeom>
                    <a:noFill/>
                    <a:ln>
                      <a:noFill/>
                    </a:ln>
                  </pic:spPr>
                </pic:pic>
              </a:graphicData>
            </a:graphic>
          </wp:inline>
        </w:drawing>
      </w:r>
      <w:r w:rsidRPr="002C71A3">
        <w:t xml:space="preserve"> where the xi’s are scalars over the field </w:t>
      </w:r>
      <w:r w:rsidRPr="002C71A3">
        <w:rPr>
          <w:noProof/>
          <w:position w:val="-6"/>
        </w:rPr>
        <w:drawing>
          <wp:inline distT="0" distB="0" distL="0" distR="0" wp14:anchorId="43DC1C38" wp14:editId="6E336263">
            <wp:extent cx="466725" cy="180975"/>
            <wp:effectExtent l="0" t="0" r="9525" b="9525"/>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2" cstate="print">
                      <a:extLst>
                        <a:ext uri="{28A0092B-C50C-407E-A947-70E740481C1C}">
                          <a14:useLocalDpi xmlns:a14="http://schemas.microsoft.com/office/drawing/2010/main" val="0"/>
                        </a:ext>
                      </a:extLst>
                    </a:blip>
                    <a:srcRect/>
                    <a:stretch>
                      <a:fillRect/>
                    </a:stretch>
                  </pic:blipFill>
                  <pic:spPr bwMode="auto">
                    <a:xfrm>
                      <a:off x="0" y="0"/>
                      <a:ext cx="466725" cy="180975"/>
                    </a:xfrm>
                    <a:prstGeom prst="rect">
                      <a:avLst/>
                    </a:prstGeom>
                    <a:noFill/>
                    <a:ln>
                      <a:noFill/>
                    </a:ln>
                  </pic:spPr>
                </pic:pic>
              </a:graphicData>
            </a:graphic>
          </wp:inline>
        </w:drawing>
      </w:r>
      <w:r w:rsidRPr="002C71A3">
        <w:t xml:space="preserve">or </w:t>
      </w:r>
      <w:r w:rsidRPr="002C71A3">
        <w:rPr>
          <w:noProof/>
          <w:position w:val="-6"/>
        </w:rPr>
        <w:drawing>
          <wp:inline distT="0" distB="0" distL="0" distR="0" wp14:anchorId="44526C32" wp14:editId="290D9A26">
            <wp:extent cx="457200" cy="180975"/>
            <wp:effectExtent l="0" t="0" r="0" b="9525"/>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3" cstate="print">
                      <a:extLst>
                        <a:ext uri="{28A0092B-C50C-407E-A947-70E740481C1C}">
                          <a14:useLocalDpi xmlns:a14="http://schemas.microsoft.com/office/drawing/2010/main" val="0"/>
                        </a:ext>
                      </a:extLst>
                    </a:blip>
                    <a:srcRect/>
                    <a:stretch>
                      <a:fillRect/>
                    </a:stretch>
                  </pic:blipFill>
                  <pic:spPr bwMode="auto">
                    <a:xfrm>
                      <a:off x="0" y="0"/>
                      <a:ext cx="457200" cy="180975"/>
                    </a:xfrm>
                    <a:prstGeom prst="rect">
                      <a:avLst/>
                    </a:prstGeom>
                    <a:noFill/>
                    <a:ln>
                      <a:noFill/>
                    </a:ln>
                  </pic:spPr>
                </pic:pic>
              </a:graphicData>
            </a:graphic>
          </wp:inline>
        </w:drawing>
      </w:r>
      <w:r w:rsidRPr="002C71A3">
        <w:t>, in which case it is known as a real or complex vector space.  Essentially, a vector space is a collection of objects which can be added and multiplied with the result remaining in the space.  In chapter 5, we extend this concept to assign functions to points in a space, called a Hilbert space.</w:t>
      </w:r>
    </w:p>
    <w:p w:rsidR="00EB01FB" w:rsidRPr="002C71A3" w:rsidRDefault="00EB01FB" w:rsidP="00783531"/>
    <w:p w:rsidR="00EB01FB" w:rsidRPr="002C71A3" w:rsidRDefault="00EB01FB" w:rsidP="00783531">
      <w:r w:rsidRPr="002C71A3">
        <w:t>A vector space is a set of vectors together with rules for vector additional and multiplication by scalars which must satisfy</w:t>
      </w:r>
    </w:p>
    <w:p w:rsidR="00EB01FB" w:rsidRPr="002C71A3" w:rsidRDefault="00EB01FB" w:rsidP="00783531"/>
    <w:p w:rsidR="00EB01FB" w:rsidRPr="002C71A3" w:rsidRDefault="00EB01FB" w:rsidP="00783531">
      <w:r w:rsidRPr="002C71A3">
        <w:t>1) Associative additivity</w:t>
      </w:r>
    </w:p>
    <w:p w:rsidR="00EB01FB" w:rsidRPr="002C71A3" w:rsidRDefault="00EB01FB" w:rsidP="00783531">
      <w:r w:rsidRPr="002C71A3">
        <w:t>2) Addivitive commutivity</w:t>
      </w:r>
    </w:p>
    <w:p w:rsidR="00EB01FB" w:rsidRPr="002C71A3" w:rsidRDefault="00EB01FB" w:rsidP="00783531">
      <w:r w:rsidRPr="002C71A3">
        <w:t>3) Identity element for addition</w:t>
      </w:r>
    </w:p>
    <w:p w:rsidR="00EB01FB" w:rsidRPr="002C71A3" w:rsidRDefault="00EB01FB" w:rsidP="00783531">
      <w:r w:rsidRPr="002C71A3">
        <w:t>4) Identity element for multiplication</w:t>
      </w:r>
    </w:p>
    <w:p w:rsidR="00EB01FB" w:rsidRPr="002C71A3" w:rsidRDefault="00EB01FB" w:rsidP="00783531">
      <w:r w:rsidRPr="002C71A3">
        <w:t>5) addivitve inverse element</w:t>
      </w:r>
    </w:p>
    <w:p w:rsidR="00EB01FB" w:rsidRPr="002C71A3" w:rsidRDefault="00EB01FB" w:rsidP="00783531">
      <w:r w:rsidRPr="002C71A3">
        <w:t>6) multiplicative commutitivity under scalar fields</w:t>
      </w:r>
    </w:p>
    <w:p w:rsidR="00EB01FB" w:rsidRPr="002C71A3" w:rsidRDefault="00EB01FB" w:rsidP="00783531">
      <w:r w:rsidRPr="002C71A3">
        <w:t>7) additive distributivity</w:t>
      </w:r>
    </w:p>
    <w:p w:rsidR="00EB01FB" w:rsidRPr="002C71A3" w:rsidRDefault="00EB01FB" w:rsidP="00783531">
      <w:r w:rsidRPr="002C71A3">
        <w:t>8) multiplicative distributivity</w:t>
      </w:r>
    </w:p>
    <w:p w:rsidR="00EB01FB" w:rsidRPr="002C71A3" w:rsidRDefault="00EB01FB" w:rsidP="00783531"/>
    <w:p w:rsidR="00EB01FB" w:rsidRPr="002C71A3" w:rsidRDefault="00EB01FB" w:rsidP="00783531"/>
    <w:p w:rsidR="00EB01FB" w:rsidRPr="002C71A3" w:rsidRDefault="00EB01FB" w:rsidP="00783531">
      <w:r w:rsidRPr="002C71A3">
        <w:t xml:space="preserve">A vector space is </w:t>
      </w:r>
      <w:r w:rsidRPr="002C71A3">
        <w:rPr>
          <w:i/>
          <w:iCs/>
        </w:rPr>
        <w:t>closed</w:t>
      </w:r>
      <w:r w:rsidRPr="002C71A3">
        <w:rPr>
          <w:i/>
          <w:iCs/>
        </w:rPr>
        <w:fldChar w:fldCharType="begin"/>
      </w:r>
      <w:r w:rsidRPr="002C71A3">
        <w:instrText>xe "</w:instrText>
      </w:r>
      <w:r w:rsidRPr="002C71A3">
        <w:rPr>
          <w:i/>
          <w:iCs/>
        </w:rPr>
        <w:instrText>closed</w:instrText>
      </w:r>
      <w:r w:rsidRPr="002C71A3">
        <w:instrText>"</w:instrText>
      </w:r>
      <w:r w:rsidRPr="002C71A3">
        <w:rPr>
          <w:i/>
          <w:iCs/>
        </w:rPr>
        <w:fldChar w:fldCharType="end"/>
      </w:r>
      <w:r w:rsidRPr="002C71A3">
        <w:t xml:space="preserve"> if it satisfies</w:t>
      </w:r>
    </w:p>
    <w:p w:rsidR="00EB01FB" w:rsidRPr="002C71A3" w:rsidRDefault="00EB01FB" w:rsidP="00783531"/>
    <w:p w:rsidR="00EB01FB" w:rsidRPr="002C71A3" w:rsidRDefault="00EB01FB" w:rsidP="00783531">
      <w:r w:rsidRPr="002C71A3">
        <w:t xml:space="preserve">9) Additive closure: </w:t>
      </w:r>
      <w:r w:rsidRPr="002C71A3">
        <w:rPr>
          <w:noProof/>
          <w:position w:val="-10"/>
        </w:rPr>
        <w:drawing>
          <wp:inline distT="0" distB="0" distL="0" distR="0" wp14:anchorId="09DF716F" wp14:editId="5C0F69B1">
            <wp:extent cx="1114425" cy="200025"/>
            <wp:effectExtent l="0" t="0" r="9525" b="9525"/>
            <wp:docPr id="623"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4" cstate="print">
                      <a:extLst>
                        <a:ext uri="{28A0092B-C50C-407E-A947-70E740481C1C}">
                          <a14:useLocalDpi xmlns:a14="http://schemas.microsoft.com/office/drawing/2010/main" val="0"/>
                        </a:ext>
                      </a:extLst>
                    </a:blip>
                    <a:srcRect/>
                    <a:stretch>
                      <a:fillRect/>
                    </a:stretch>
                  </pic:blipFill>
                  <pic:spPr bwMode="auto">
                    <a:xfrm>
                      <a:off x="0" y="0"/>
                      <a:ext cx="1114425" cy="200025"/>
                    </a:xfrm>
                    <a:prstGeom prst="rect">
                      <a:avLst/>
                    </a:prstGeom>
                    <a:noFill/>
                    <a:ln>
                      <a:noFill/>
                    </a:ln>
                  </pic:spPr>
                </pic:pic>
              </a:graphicData>
            </a:graphic>
          </wp:inline>
        </w:drawing>
      </w:r>
    </w:p>
    <w:p w:rsidR="00EB01FB" w:rsidRPr="002C71A3" w:rsidRDefault="00EB01FB" w:rsidP="00783531">
      <w:r w:rsidRPr="002C71A3">
        <w:t xml:space="preserve">10) Scalar Multiplicative closure: </w:t>
      </w:r>
      <w:r w:rsidRPr="002C71A3">
        <w:rPr>
          <w:noProof/>
          <w:position w:val="-8"/>
        </w:rPr>
        <w:drawing>
          <wp:inline distT="0" distB="0" distL="0" distR="0" wp14:anchorId="5656983F" wp14:editId="531B86C5">
            <wp:extent cx="847725" cy="190500"/>
            <wp:effectExtent l="0" t="0" r="9525" b="0"/>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5" cstate="print">
                      <a:extLst>
                        <a:ext uri="{28A0092B-C50C-407E-A947-70E740481C1C}">
                          <a14:useLocalDpi xmlns:a14="http://schemas.microsoft.com/office/drawing/2010/main" val="0"/>
                        </a:ext>
                      </a:extLst>
                    </a:blip>
                    <a:srcRect/>
                    <a:stretch>
                      <a:fillRect/>
                    </a:stretch>
                  </pic:blipFill>
                  <pic:spPr bwMode="auto">
                    <a:xfrm>
                      <a:off x="0" y="0"/>
                      <a:ext cx="847725" cy="190500"/>
                    </a:xfrm>
                    <a:prstGeom prst="rect">
                      <a:avLst/>
                    </a:prstGeom>
                    <a:noFill/>
                    <a:ln>
                      <a:noFill/>
                    </a:ln>
                  </pic:spPr>
                </pic:pic>
              </a:graphicData>
            </a:graphic>
          </wp:inline>
        </w:drawing>
      </w:r>
    </w:p>
    <w:p w:rsidR="00EB01FB" w:rsidRPr="002C71A3" w:rsidRDefault="00EB01FB" w:rsidP="00783531"/>
    <w:tbl>
      <w:tblPr>
        <w:tblW w:w="0" w:type="auto"/>
        <w:shd w:val="clear" w:color="000000" w:fill="auto"/>
        <w:tblLook w:val="01E0" w:firstRow="1" w:lastRow="1" w:firstColumn="1" w:lastColumn="1" w:noHBand="0" w:noVBand="0"/>
      </w:tblPr>
      <w:tblGrid>
        <w:gridCol w:w="1788"/>
        <w:gridCol w:w="7068"/>
      </w:tblGrid>
      <w:tr w:rsidR="00EB01FB" w:rsidRPr="002C71A3" w:rsidTr="00003BD5">
        <w:tc>
          <w:tcPr>
            <w:tcW w:w="1788" w:type="dxa"/>
            <w:shd w:val="clear" w:color="000000" w:fill="auto"/>
          </w:tcPr>
          <w:p w:rsidR="00EB01FB" w:rsidRPr="002C71A3" w:rsidRDefault="00EB01FB" w:rsidP="00003BD5">
            <w:pPr>
              <w:rPr>
                <w:smallCaps/>
              </w:rPr>
            </w:pPr>
            <w:r w:rsidRPr="002C71A3">
              <w:rPr>
                <w:smallCaps/>
              </w:rPr>
              <w:t xml:space="preserve">Definition </w:t>
            </w:r>
          </w:p>
        </w:tc>
        <w:tc>
          <w:tcPr>
            <w:tcW w:w="7068" w:type="dxa"/>
            <w:shd w:val="clear" w:color="000000" w:fill="auto"/>
          </w:tcPr>
          <w:p w:rsidR="00EB01FB" w:rsidRPr="002C71A3" w:rsidRDefault="00EB01FB" w:rsidP="00003BD5">
            <w:r w:rsidRPr="002C71A3">
              <w:t>A subspace of a vector space is a subset of V which is also a vector space under the same rules of addition and multiplication.</w:t>
            </w:r>
          </w:p>
          <w:p w:rsidR="00EB01FB" w:rsidRPr="002C71A3" w:rsidRDefault="00EB01FB" w:rsidP="00003BD5"/>
        </w:tc>
      </w:tr>
    </w:tbl>
    <w:p w:rsidR="00EB01FB" w:rsidRPr="002C71A3" w:rsidRDefault="00EB01FB" w:rsidP="00783531">
      <w:pPr>
        <w:rPr>
          <w:b/>
          <w:bCs/>
          <w:smallCaps/>
        </w:rPr>
      </w:pPr>
    </w:p>
    <w:p w:rsidR="00EB01FB" w:rsidRPr="002C71A3" w:rsidRDefault="00EB01FB" w:rsidP="00783531">
      <w:pPr>
        <w:rPr>
          <w:b/>
          <w:bCs/>
          <w:smallCaps/>
        </w:rPr>
      </w:pPr>
    </w:p>
    <w:p w:rsidR="00EB01FB" w:rsidRPr="002C71A3" w:rsidRDefault="00EB01FB" w:rsidP="00783531"/>
    <w:p w:rsidR="00EB01FB" w:rsidRPr="002C71A3" w:rsidRDefault="00EB01FB" w:rsidP="00783531">
      <w:pPr>
        <w:rPr>
          <w:b/>
          <w:bCs/>
          <w:smallCaps/>
        </w:rPr>
      </w:pPr>
      <w:r w:rsidRPr="002C71A3">
        <w:rPr>
          <w:b/>
          <w:bCs/>
          <w:smallCaps/>
        </w:rPr>
        <w:t xml:space="preserve">Lemma </w:t>
      </w:r>
      <w:r w:rsidRPr="002C71A3">
        <w:rPr>
          <w:b/>
          <w:bCs/>
          <w:smallCaps/>
        </w:rPr>
        <w:fldChar w:fldCharType="begin"/>
      </w:r>
      <w:r w:rsidRPr="002C71A3">
        <w:rPr>
          <w:b/>
          <w:bCs/>
          <w:smallCaps/>
        </w:rPr>
        <w:instrText xml:space="preserve"> STYLEREF 1 \s </w:instrText>
      </w:r>
      <w:r w:rsidRPr="002C71A3">
        <w:rPr>
          <w:b/>
          <w:bCs/>
          <w:smallCaps/>
        </w:rPr>
        <w:fldChar w:fldCharType="separate"/>
      </w:r>
      <w:r>
        <w:rPr>
          <w:b/>
          <w:bCs/>
          <w:smallCaps/>
          <w:noProof/>
        </w:rPr>
        <w:t>1</w:t>
      </w:r>
      <w:r w:rsidRPr="002C71A3">
        <w:rPr>
          <w:b/>
          <w:bCs/>
          <w:smallCaps/>
        </w:rPr>
        <w:fldChar w:fldCharType="end"/>
      </w:r>
      <w:r w:rsidRPr="002C71A3">
        <w:rPr>
          <w:b/>
          <w:bCs/>
          <w:smallCaps/>
        </w:rPr>
        <w:t>.</w:t>
      </w:r>
      <w:r w:rsidRPr="002C71A3">
        <w:rPr>
          <w:b/>
          <w:bCs/>
          <w:smallCaps/>
        </w:rPr>
        <w:fldChar w:fldCharType="begin"/>
      </w:r>
      <w:r w:rsidRPr="002C71A3">
        <w:rPr>
          <w:b/>
          <w:bCs/>
          <w:smallCaps/>
        </w:rPr>
        <w:instrText xml:space="preserve"> SEQ Lemma \* ARABIC \s 1 </w:instrText>
      </w:r>
      <w:r w:rsidRPr="002C71A3">
        <w:rPr>
          <w:b/>
          <w:bCs/>
          <w:smallCaps/>
        </w:rPr>
        <w:fldChar w:fldCharType="separate"/>
      </w:r>
      <w:r>
        <w:rPr>
          <w:b/>
          <w:bCs/>
          <w:smallCaps/>
          <w:noProof/>
        </w:rPr>
        <w:t>1</w:t>
      </w:r>
      <w:r w:rsidRPr="002C71A3">
        <w:rPr>
          <w:b/>
          <w:bCs/>
          <w:smallCaps/>
        </w:rPr>
        <w:fldChar w:fldCharType="end"/>
      </w:r>
      <w:r w:rsidRPr="002C71A3">
        <w:rPr>
          <w:b/>
          <w:bCs/>
          <w:smallCaps/>
        </w:rPr>
        <w:t xml:space="preserve"> </w:t>
      </w:r>
      <w:r w:rsidRPr="002C71A3">
        <w:rPr>
          <w:b/>
          <w:bCs/>
          <w:smallCaps/>
        </w:rPr>
        <w:tab/>
        <w:t xml:space="preserve"> A subspace S of a vector space V must be closed under addtion and multiplication, i.e., </w:t>
      </w:r>
      <w:r w:rsidRPr="002C71A3">
        <w:rPr>
          <w:b/>
          <w:bCs/>
          <w:smallCaps/>
          <w:noProof/>
          <w:position w:val="-10"/>
        </w:rPr>
        <w:drawing>
          <wp:inline distT="0" distB="0" distL="0" distR="0" wp14:anchorId="620E2442" wp14:editId="5391D902">
            <wp:extent cx="800100" cy="200025"/>
            <wp:effectExtent l="0" t="0" r="0" b="9525"/>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6" cstate="print">
                      <a:extLst>
                        <a:ext uri="{28A0092B-C50C-407E-A947-70E740481C1C}">
                          <a14:useLocalDpi xmlns:a14="http://schemas.microsoft.com/office/drawing/2010/main" val="0"/>
                        </a:ext>
                      </a:extLst>
                    </a:blip>
                    <a:srcRect/>
                    <a:stretch>
                      <a:fillRect/>
                    </a:stretch>
                  </pic:blipFill>
                  <pic:spPr bwMode="auto">
                    <a:xfrm>
                      <a:off x="0" y="0"/>
                      <a:ext cx="800100" cy="200025"/>
                    </a:xfrm>
                    <a:prstGeom prst="rect">
                      <a:avLst/>
                    </a:prstGeom>
                    <a:noFill/>
                    <a:ln>
                      <a:noFill/>
                    </a:ln>
                  </pic:spPr>
                </pic:pic>
              </a:graphicData>
            </a:graphic>
          </wp:inline>
        </w:drawing>
      </w:r>
      <w:r w:rsidRPr="002C71A3">
        <w:rPr>
          <w:b/>
          <w:bCs/>
          <w:smallCaps/>
        </w:rPr>
        <w:t xml:space="preserve">for all </w:t>
      </w:r>
      <w:r w:rsidRPr="002C71A3">
        <w:rPr>
          <w:b/>
          <w:bCs/>
          <w:smallCaps/>
          <w:noProof/>
          <w:position w:val="-10"/>
        </w:rPr>
        <w:drawing>
          <wp:inline distT="0" distB="0" distL="0" distR="0" wp14:anchorId="1D3F042F" wp14:editId="15904C7A">
            <wp:extent cx="523875" cy="200025"/>
            <wp:effectExtent l="0" t="0" r="9525" b="9525"/>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7" cstate="print">
                      <a:extLst>
                        <a:ext uri="{28A0092B-C50C-407E-A947-70E740481C1C}">
                          <a14:useLocalDpi xmlns:a14="http://schemas.microsoft.com/office/drawing/2010/main" val="0"/>
                        </a:ext>
                      </a:extLst>
                    </a:blip>
                    <a:srcRect/>
                    <a:stretch>
                      <a:fillRect/>
                    </a:stretch>
                  </pic:blipFill>
                  <pic:spPr bwMode="auto">
                    <a:xfrm>
                      <a:off x="0" y="0"/>
                      <a:ext cx="523875" cy="200025"/>
                    </a:xfrm>
                    <a:prstGeom prst="rect">
                      <a:avLst/>
                    </a:prstGeom>
                    <a:noFill/>
                    <a:ln>
                      <a:noFill/>
                    </a:ln>
                  </pic:spPr>
                </pic:pic>
              </a:graphicData>
            </a:graphic>
          </wp:inline>
        </w:drawing>
      </w:r>
      <w:r w:rsidRPr="002C71A3">
        <w:rPr>
          <w:b/>
          <w:bCs/>
          <w:smallCaps/>
        </w:rPr>
        <w:t>.</w:t>
      </w:r>
    </w:p>
    <w:p w:rsidR="00EB01FB" w:rsidRPr="002C71A3" w:rsidRDefault="00EB01FB" w:rsidP="00783531">
      <w:pPr>
        <w:rPr>
          <w:b/>
          <w:bCs/>
        </w:rPr>
      </w:pPr>
    </w:p>
    <w:p w:rsidR="00EB01FB" w:rsidRPr="002C71A3" w:rsidRDefault="00EB01FB" w:rsidP="00783531"/>
    <w:p w:rsidR="00EB01FB" w:rsidRPr="002C71A3" w:rsidRDefault="00EB01FB" w:rsidP="00783531">
      <w:r w:rsidRPr="002C71A3">
        <w:t xml:space="preserve">11) If V and W are subspaces </w:t>
      </w:r>
      <w:r w:rsidRPr="002C71A3">
        <w:rPr>
          <w:noProof/>
          <w:position w:val="-6"/>
        </w:rPr>
        <w:drawing>
          <wp:inline distT="0" distB="0" distL="0" distR="0" wp14:anchorId="5BD2B025" wp14:editId="3CBC74C0">
            <wp:extent cx="485775" cy="180975"/>
            <wp:effectExtent l="0" t="0" r="9525" b="9525"/>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8" cstate="print">
                      <a:extLst>
                        <a:ext uri="{28A0092B-C50C-407E-A947-70E740481C1C}">
                          <a14:useLocalDpi xmlns:a14="http://schemas.microsoft.com/office/drawing/2010/main" val="0"/>
                        </a:ext>
                      </a:extLst>
                    </a:blip>
                    <a:srcRect/>
                    <a:stretch>
                      <a:fillRect/>
                    </a:stretch>
                  </pic:blipFill>
                  <pic:spPr bwMode="auto">
                    <a:xfrm>
                      <a:off x="0" y="0"/>
                      <a:ext cx="485775" cy="180975"/>
                    </a:xfrm>
                    <a:prstGeom prst="rect">
                      <a:avLst/>
                    </a:prstGeom>
                    <a:noFill/>
                    <a:ln>
                      <a:noFill/>
                    </a:ln>
                  </pic:spPr>
                </pic:pic>
              </a:graphicData>
            </a:graphic>
          </wp:inline>
        </w:drawing>
      </w:r>
      <w:r w:rsidRPr="002C71A3">
        <w:t>is also a subspace</w:t>
      </w:r>
    </w:p>
    <w:p w:rsidR="00EB01FB" w:rsidRPr="002C71A3" w:rsidRDefault="00EB01FB" w:rsidP="00783531">
      <w:r w:rsidRPr="002C71A3">
        <w:t>12) The sum of V and W is also a subspace.  There union is not, but V+W is the subspace spanned by the elements of V union W.</w:t>
      </w:r>
    </w:p>
    <w:p w:rsidR="00EB01FB" w:rsidRPr="002C71A3" w:rsidRDefault="00EB01FB" w:rsidP="00783531"/>
    <w:p w:rsidR="00EB01FB" w:rsidRPr="002C71A3" w:rsidRDefault="00EB01FB" w:rsidP="00783531">
      <w:r w:rsidRPr="002C71A3">
        <w:t>Also,</w:t>
      </w:r>
    </w:p>
    <w:p w:rsidR="00EB01FB" w:rsidRPr="002C71A3" w:rsidRDefault="00EB01FB" w:rsidP="00783531"/>
    <w:p w:rsidR="00EB01FB" w:rsidRPr="002C71A3" w:rsidRDefault="00EB01FB" w:rsidP="00783531">
      <w:pPr>
        <w:tabs>
          <w:tab w:val="center" w:pos="4320"/>
          <w:tab w:val="right" w:pos="8640"/>
        </w:tabs>
      </w:pPr>
      <w:r w:rsidRPr="002C71A3">
        <w:tab/>
      </w:r>
      <w:r w:rsidRPr="002C71A3">
        <w:rPr>
          <w:b/>
          <w:bCs/>
          <w:noProof/>
          <w:position w:val="-10"/>
          <w:sz w:val="20"/>
          <w:szCs w:val="20"/>
        </w:rPr>
        <w:drawing>
          <wp:inline distT="0" distB="0" distL="0" distR="0" wp14:anchorId="24D7C683" wp14:editId="04E7647D">
            <wp:extent cx="2743200" cy="200025"/>
            <wp:effectExtent l="0" t="0" r="0" b="9525"/>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9" cstate="print">
                      <a:extLst>
                        <a:ext uri="{28A0092B-C50C-407E-A947-70E740481C1C}">
                          <a14:useLocalDpi xmlns:a14="http://schemas.microsoft.com/office/drawing/2010/main" val="0"/>
                        </a:ext>
                      </a:extLst>
                    </a:blip>
                    <a:srcRect/>
                    <a:stretch>
                      <a:fillRect/>
                    </a:stretch>
                  </pic:blipFill>
                  <pic:spPr bwMode="auto">
                    <a:xfrm>
                      <a:off x="0" y="0"/>
                      <a:ext cx="2743200" cy="200025"/>
                    </a:xfrm>
                    <a:prstGeom prst="rect">
                      <a:avLst/>
                    </a:prstGeom>
                    <a:noFill/>
                    <a:ln>
                      <a:noFill/>
                    </a:ln>
                  </pic:spPr>
                </pic:pic>
              </a:graphicData>
            </a:graphic>
          </wp:inline>
        </w:drawing>
      </w:r>
      <w:r w:rsidRPr="002C71A3">
        <w:tab/>
        <w:t xml:space="preserve"> </w:t>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43</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Proof:</w:t>
      </w:r>
    </w:p>
    <w:p w:rsidR="00EB01FB" w:rsidRPr="002C71A3" w:rsidRDefault="00EB01FB" w:rsidP="00783531"/>
    <w:p w:rsidR="00EB01FB" w:rsidRPr="002C71A3" w:rsidRDefault="00EB01FB" w:rsidP="00783531"/>
    <w:p w:rsidR="00EB01FB" w:rsidRPr="002C71A3" w:rsidRDefault="00EB01FB" w:rsidP="00B01A9C">
      <w:pPr>
        <w:numPr>
          <w:ilvl w:val="0"/>
          <w:numId w:val="9"/>
        </w:numPr>
      </w:pPr>
      <w:r w:rsidRPr="002C71A3">
        <w:t>nullspace of AB contains nullspace of B</w:t>
      </w:r>
    </w:p>
    <w:p w:rsidR="00EB01FB" w:rsidRPr="002C71A3" w:rsidRDefault="00EB01FB" w:rsidP="00783531">
      <w:pPr>
        <w:ind w:left="720"/>
      </w:pPr>
      <w:r w:rsidRPr="002C71A3">
        <w:t>Proof: Bx=0, Abx=0</w:t>
      </w:r>
    </w:p>
    <w:p w:rsidR="00EB01FB" w:rsidRPr="002C71A3" w:rsidRDefault="00EB01FB" w:rsidP="00B01A9C">
      <w:pPr>
        <w:numPr>
          <w:ilvl w:val="0"/>
          <w:numId w:val="9"/>
        </w:numPr>
      </w:pPr>
      <w:r w:rsidRPr="002C71A3">
        <w:t>column space of AB is column space of A</w:t>
      </w:r>
    </w:p>
    <w:p w:rsidR="00EB01FB" w:rsidRPr="002C71A3" w:rsidRDefault="00EB01FB" w:rsidP="00783531">
      <w:pPr>
        <w:ind w:left="720"/>
      </w:pPr>
      <w:r w:rsidRPr="002C71A3">
        <w:t>Proof: each column of AB is a LC of columns of A</w:t>
      </w:r>
    </w:p>
    <w:p w:rsidR="00EB01FB" w:rsidRPr="002C71A3" w:rsidRDefault="00EB01FB" w:rsidP="00B01A9C">
      <w:pPr>
        <w:numPr>
          <w:ilvl w:val="0"/>
          <w:numId w:val="9"/>
        </w:numPr>
      </w:pPr>
      <w:r w:rsidRPr="002C71A3">
        <w:t>left nullspace of AB is contained in left nullspace of  A</w:t>
      </w:r>
    </w:p>
    <w:p w:rsidR="00EB01FB" w:rsidRPr="002C71A3" w:rsidRDefault="00EB01FB" w:rsidP="00783531">
      <w:pPr>
        <w:ind w:left="720"/>
      </w:pPr>
      <w:r w:rsidRPr="002C71A3">
        <w:t>Proof: yTA=0,yTAB=0</w:t>
      </w:r>
    </w:p>
    <w:p w:rsidR="00EB01FB" w:rsidRPr="002C71A3" w:rsidRDefault="00EB01FB" w:rsidP="00B01A9C">
      <w:pPr>
        <w:numPr>
          <w:ilvl w:val="0"/>
          <w:numId w:val="9"/>
        </w:numPr>
      </w:pPr>
      <w:r w:rsidRPr="002C71A3">
        <w:t>row space of AB is the same as the row space of B</w:t>
      </w:r>
    </w:p>
    <w:p w:rsidR="00EB01FB" w:rsidRPr="002C71A3" w:rsidRDefault="00EB01FB" w:rsidP="00783531">
      <w:pPr>
        <w:ind w:left="720"/>
      </w:pPr>
      <w:r w:rsidRPr="002C71A3">
        <w:t>Proof: AB is a LC of the rows of B.</w:t>
      </w:r>
    </w:p>
    <w:p w:rsidR="00EB01FB" w:rsidRPr="002C71A3" w:rsidRDefault="00EB01FB" w:rsidP="00783531">
      <w:pPr>
        <w:ind w:left="360"/>
      </w:pPr>
    </w:p>
    <w:p w:rsidR="00EB01FB" w:rsidRPr="002C71A3" w:rsidRDefault="00EB01FB" w:rsidP="00783531">
      <w:r w:rsidRPr="002C71A3">
        <w:t>From these we also have</w:t>
      </w:r>
    </w:p>
    <w:p w:rsidR="00EB01FB" w:rsidRPr="002C71A3" w:rsidRDefault="00EB01FB" w:rsidP="00783531"/>
    <w:p w:rsidR="00EB01FB" w:rsidRPr="002C71A3" w:rsidRDefault="00EB01FB" w:rsidP="00B01A9C">
      <w:pPr>
        <w:numPr>
          <w:ilvl w:val="0"/>
          <w:numId w:val="10"/>
        </w:numPr>
      </w:pPr>
      <w:r w:rsidRPr="002C71A3">
        <w:t>from 1) nullity(AB)&gt;=nullity(B)</w:t>
      </w:r>
    </w:p>
    <w:p w:rsidR="00EB01FB" w:rsidRPr="002C71A3" w:rsidRDefault="00EB01FB" w:rsidP="00B01A9C">
      <w:pPr>
        <w:numPr>
          <w:ilvl w:val="0"/>
          <w:numId w:val="10"/>
        </w:numPr>
      </w:pPr>
      <w:r w:rsidRPr="002C71A3">
        <w:t>from 2) r(AB)&lt;=r(A)</w:t>
      </w:r>
    </w:p>
    <w:p w:rsidR="00EB01FB" w:rsidRPr="002C71A3" w:rsidRDefault="00EB01FB" w:rsidP="00783531">
      <w:pPr>
        <w:ind w:left="720"/>
      </w:pPr>
      <w:r w:rsidRPr="002C71A3">
        <w:t>3)   from 4) r(AB)&lt;=r(B)</w:t>
      </w:r>
    </w:p>
    <w:p w:rsidR="00EB01FB" w:rsidRPr="002C71A3" w:rsidRDefault="00EB01FB" w:rsidP="00783531"/>
    <w:p w:rsidR="00EB01FB" w:rsidRPr="002C71A3" w:rsidRDefault="00EB01FB" w:rsidP="00783531">
      <w:r w:rsidRPr="002C71A3">
        <w:t>Theorem: Two disjoint subspaces, X1,X2 then x = x1+x2.</w:t>
      </w:r>
    </w:p>
    <w:p w:rsidR="00EB01FB" w:rsidRPr="002C71A3" w:rsidRDefault="00EB01FB" w:rsidP="00783531"/>
    <w:p w:rsidR="00EB01FB" w:rsidRPr="00B75359" w:rsidRDefault="00EB01FB" w:rsidP="00C871C4">
      <w:pPr>
        <w:pStyle w:val="Heading3"/>
        <w:numPr>
          <w:ilvl w:val="2"/>
          <w:numId w:val="1"/>
        </w:numPr>
      </w:pPr>
      <w:bookmarkStart w:id="82" w:name="_Toc146610587"/>
      <w:bookmarkStart w:id="83" w:name="_Toc280363461"/>
      <w:bookmarkStart w:id="84" w:name="_Toc209776298"/>
      <w:bookmarkStart w:id="85" w:name="_Toc209776820"/>
      <w:bookmarkStart w:id="86" w:name="_Toc209781591"/>
      <w:bookmarkStart w:id="87" w:name="_Toc209787331"/>
      <w:bookmarkStart w:id="88" w:name="_Toc229856955"/>
      <w:bookmarkStart w:id="89" w:name="_Toc229926009"/>
      <w:r w:rsidRPr="00B75359">
        <w:t>Linear Independence</w:t>
      </w:r>
      <w:bookmarkEnd w:id="82"/>
      <w:bookmarkEnd w:id="83"/>
      <w:r w:rsidRPr="00B75359">
        <w:t>, Basis, and Dimension</w:t>
      </w:r>
      <w:bookmarkEnd w:id="84"/>
      <w:bookmarkEnd w:id="85"/>
      <w:bookmarkEnd w:id="86"/>
      <w:bookmarkEnd w:id="87"/>
      <w:bookmarkEnd w:id="88"/>
      <w:bookmarkEnd w:id="89"/>
      <w:r w:rsidRPr="00B75359">
        <w:br/>
      </w:r>
    </w:p>
    <w:p w:rsidR="00EB01FB" w:rsidRPr="002C71A3" w:rsidRDefault="00EB01FB" w:rsidP="00783531">
      <w:r w:rsidRPr="002C71A3">
        <w:t>The vectors</w:t>
      </w:r>
      <w:r w:rsidR="004D6234" w:rsidRPr="002C71A3">
        <w:rPr>
          <w:noProof/>
          <w:position w:val="-12"/>
        </w:rPr>
      </w:r>
      <w:r w:rsidR="004D6234" w:rsidRPr="002C71A3">
        <w:rPr>
          <w:noProof/>
          <w:position w:val="-12"/>
        </w:rPr>
        <w:object w:dxaOrig="1180" w:dyaOrig="360" w14:anchorId="3C06BB2B">
          <v:shape id="_x0000_i1172" type="#_x0000_t75" alt="" style="width:59pt;height:19.9pt;mso-width-percent:0;mso-height-percent:0;mso-width-percent:0;mso-height-percent:0" o:ole="">
            <v:imagedata r:id="rId330" o:title=""/>
          </v:shape>
          <o:OLEObject Type="Embed" ProgID="Equation.DSMT4" ShapeID="_x0000_i1172" DrawAspect="Content" ObjectID="_1851002347" r:id="rId331"/>
        </w:object>
      </w:r>
      <w:r w:rsidRPr="002C71A3">
        <w:t xml:space="preserve"> are said to be </w:t>
      </w:r>
      <w:r w:rsidRPr="002C71A3">
        <w:rPr>
          <w:i/>
          <w:iCs/>
        </w:rPr>
        <w:t>linearly independent</w:t>
      </w:r>
      <w:r w:rsidRPr="002C71A3">
        <w:rPr>
          <w:i/>
          <w:iCs/>
        </w:rPr>
        <w:fldChar w:fldCharType="begin"/>
      </w:r>
      <w:r w:rsidRPr="002C71A3">
        <w:instrText>xe "</w:instrText>
      </w:r>
      <w:r w:rsidRPr="002C71A3">
        <w:rPr>
          <w:i/>
          <w:iCs/>
        </w:rPr>
        <w:instrText>linearly independent</w:instrText>
      </w:r>
      <w:r w:rsidRPr="002C71A3">
        <w:instrText>"</w:instrText>
      </w:r>
      <w:r w:rsidRPr="002C71A3">
        <w:rPr>
          <w:i/>
          <w:iCs/>
        </w:rPr>
        <w:fldChar w:fldCharType="end"/>
      </w:r>
      <w:r w:rsidRPr="002C71A3">
        <w:t xml:space="preserve"> (LI) if  and only if for any scalars </w:t>
      </w:r>
      <w:r w:rsidR="004D6234" w:rsidRPr="002C71A3">
        <w:rPr>
          <w:noProof/>
          <w:position w:val="-12"/>
        </w:rPr>
      </w:r>
      <w:r w:rsidR="004D6234" w:rsidRPr="002C71A3">
        <w:rPr>
          <w:noProof/>
          <w:position w:val="-12"/>
        </w:rPr>
        <w:object w:dxaOrig="1240" w:dyaOrig="360" w14:anchorId="6D0D8D5D">
          <v:shape id="_x0000_i1173" type="#_x0000_t75" alt="" style="width:59pt;height:19.9pt;mso-width-percent:0;mso-height-percent:0;mso-width-percent:0;mso-height-percent:0" o:ole="">
            <v:imagedata r:id="rId332" o:title=""/>
          </v:shape>
          <o:OLEObject Type="Embed" ProgID="Equation.DSMT4" ShapeID="_x0000_i1173" DrawAspect="Content" ObjectID="_1851002348" r:id="rId333"/>
        </w:object>
      </w:r>
      <w:r w:rsidRPr="002C71A3">
        <w:rPr>
          <w:noProof/>
          <w:position w:val="-12"/>
        </w:rPr>
        <w:t xml:space="preserve"> </w:t>
      </w:r>
    </w:p>
    <w:p w:rsidR="00EB01FB" w:rsidRPr="002C71A3" w:rsidRDefault="00EB01FB" w:rsidP="00783531"/>
    <w:p w:rsidR="00EB01FB" w:rsidRPr="002C71A3" w:rsidRDefault="00EB01FB" w:rsidP="00783531">
      <w:r w:rsidRPr="002C71A3">
        <w:lastRenderedPageBreak/>
        <w:tab/>
      </w:r>
      <w:r w:rsidR="004D6234" w:rsidRPr="002C71A3">
        <w:rPr>
          <w:noProof/>
          <w:position w:val="-12"/>
        </w:rPr>
      </w:r>
      <w:r w:rsidR="004D6234" w:rsidRPr="002C71A3">
        <w:rPr>
          <w:noProof/>
          <w:position w:val="-12"/>
        </w:rPr>
        <w:object w:dxaOrig="2680" w:dyaOrig="360" w14:anchorId="456C1817">
          <v:shape id="_x0000_i1174" type="#_x0000_t75" alt="" style="width:131pt;height:19.9pt;mso-width-percent:0;mso-height-percent:0;mso-width-percent:0;mso-height-percent:0" o:ole="">
            <v:imagedata r:id="rId334" o:title=""/>
          </v:shape>
          <o:OLEObject Type="Embed" ProgID="Equation.DSMT4" ShapeID="_x0000_i1174" DrawAspect="Content" ObjectID="_1851002349" r:id="rId335"/>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44</w:instrText>
      </w:r>
      <w:r w:rsidRPr="002C71A3">
        <w:rPr>
          <w:noProof/>
        </w:rPr>
        <w:fldChar w:fldCharType="end"/>
      </w:r>
      <w:r w:rsidRPr="002C71A3">
        <w:instrText>)</w:instrText>
      </w:r>
      <w:r w:rsidRPr="002C71A3">
        <w:fldChar w:fldCharType="end"/>
      </w:r>
    </w:p>
    <w:p w:rsidR="00EB01FB" w:rsidRPr="002C71A3" w:rsidRDefault="00EB01FB" w:rsidP="00783531"/>
    <w:p w:rsidR="00EB01FB" w:rsidRPr="002C71A3" w:rsidRDefault="00EB01FB" w:rsidP="00783531">
      <w:r w:rsidRPr="002C71A3">
        <w:t>for</w:t>
      </w:r>
      <w:r w:rsidR="004D6234" w:rsidRPr="002C71A3">
        <w:rPr>
          <w:noProof/>
          <w:position w:val="-12"/>
        </w:rPr>
      </w:r>
      <w:r w:rsidR="004D6234" w:rsidRPr="002C71A3">
        <w:rPr>
          <w:noProof/>
          <w:position w:val="-12"/>
        </w:rPr>
        <w:object w:dxaOrig="2100" w:dyaOrig="360" w14:anchorId="13B09A66">
          <v:shape id="_x0000_i1175" type="#_x0000_t75" alt="" style="width:104.95pt;height:19.9pt;mso-width-percent:0;mso-height-percent:0;mso-width-percent:0;mso-height-percent:0" o:ole="">
            <v:imagedata r:id="rId336" o:title=""/>
          </v:shape>
          <o:OLEObject Type="Embed" ProgID="Equation.DSMT4" ShapeID="_x0000_i1175" DrawAspect="Content" ObjectID="_1851002350" r:id="rId337"/>
        </w:object>
      </w:r>
      <w:r w:rsidRPr="002C71A3">
        <w:rPr>
          <w:noProof/>
          <w:position w:val="-12"/>
        </w:rPr>
        <w:t xml:space="preserve"> </w:t>
      </w:r>
      <w:r w:rsidRPr="002C71A3">
        <w:t xml:space="preserve"> or in the trivial case.  This is one of the most fundament concepts in all of linear systems.  It says that no vector is linearly related to another.  For example suppose </w:t>
      </w:r>
      <w:r w:rsidRPr="002C71A3">
        <w:rPr>
          <w:noProof/>
          <w:position w:val="-12"/>
        </w:rPr>
        <w:drawing>
          <wp:inline distT="0" distB="0" distL="0" distR="0" wp14:anchorId="59E63F61" wp14:editId="711A4387">
            <wp:extent cx="381000" cy="228600"/>
            <wp:effectExtent l="0" t="0" r="0" b="0"/>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8" cstate="print">
                      <a:extLst>
                        <a:ext uri="{28A0092B-C50C-407E-A947-70E740481C1C}">
                          <a14:useLocalDpi xmlns:a14="http://schemas.microsoft.com/office/drawing/2010/main" val="0"/>
                        </a:ext>
                      </a:extLst>
                    </a:blip>
                    <a:srcRect/>
                    <a:stretch>
                      <a:fillRect/>
                    </a:stretch>
                  </pic:blipFill>
                  <pic:spPr bwMode="auto">
                    <a:xfrm>
                      <a:off x="0" y="0"/>
                      <a:ext cx="381000" cy="228600"/>
                    </a:xfrm>
                    <a:prstGeom prst="rect">
                      <a:avLst/>
                    </a:prstGeom>
                    <a:noFill/>
                    <a:ln>
                      <a:noFill/>
                    </a:ln>
                  </pic:spPr>
                </pic:pic>
              </a:graphicData>
            </a:graphic>
          </wp:inline>
        </w:drawing>
      </w:r>
      <w:r w:rsidRPr="002C71A3">
        <w:t>, then we may write</w:t>
      </w:r>
      <w:r w:rsidRPr="002C71A3">
        <w:rPr>
          <w:noProof/>
          <w:position w:val="-28"/>
        </w:rPr>
        <w:drawing>
          <wp:inline distT="0" distB="0" distL="0" distR="0" wp14:anchorId="179D8356" wp14:editId="10C4464C">
            <wp:extent cx="914400" cy="428625"/>
            <wp:effectExtent l="0" t="0" r="0" b="9525"/>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9" cstate="print">
                      <a:extLst>
                        <a:ext uri="{28A0092B-C50C-407E-A947-70E740481C1C}">
                          <a14:useLocalDpi xmlns:a14="http://schemas.microsoft.com/office/drawing/2010/main" val="0"/>
                        </a:ext>
                      </a:extLst>
                    </a:blip>
                    <a:srcRect/>
                    <a:stretch>
                      <a:fillRect/>
                    </a:stretch>
                  </pic:blipFill>
                  <pic:spPr bwMode="auto">
                    <a:xfrm>
                      <a:off x="0" y="0"/>
                      <a:ext cx="914400" cy="428625"/>
                    </a:xfrm>
                    <a:prstGeom prst="rect">
                      <a:avLst/>
                    </a:prstGeom>
                    <a:noFill/>
                    <a:ln>
                      <a:noFill/>
                    </a:ln>
                  </pic:spPr>
                </pic:pic>
              </a:graphicData>
            </a:graphic>
          </wp:inline>
        </w:drawing>
      </w:r>
      <w:r w:rsidRPr="002C71A3">
        <w:t xml:space="preserve">which is a linear combination (LC) of other vectors in the set, hence </w:t>
      </w:r>
      <w:r w:rsidRPr="002C71A3">
        <w:rPr>
          <w:noProof/>
          <w:position w:val="-12"/>
        </w:rPr>
        <w:drawing>
          <wp:inline distT="0" distB="0" distL="0" distR="0" wp14:anchorId="54C99319" wp14:editId="541CF67B">
            <wp:extent cx="161925" cy="228600"/>
            <wp:effectExtent l="0" t="0" r="9525" b="0"/>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0"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2C71A3">
        <w:t xml:space="preserve">is linearly </w:t>
      </w:r>
      <w:r w:rsidRPr="002C71A3">
        <w:rPr>
          <w:i/>
          <w:iCs/>
        </w:rPr>
        <w:t>dependent</w:t>
      </w:r>
      <w:r w:rsidRPr="002C71A3">
        <w:rPr>
          <w:i/>
          <w:iCs/>
        </w:rPr>
        <w:fldChar w:fldCharType="begin"/>
      </w:r>
      <w:r w:rsidRPr="002C71A3">
        <w:instrText>xe "</w:instrText>
      </w:r>
      <w:r w:rsidRPr="002C71A3">
        <w:rPr>
          <w:i/>
          <w:iCs/>
        </w:rPr>
        <w:instrText>dependent</w:instrText>
      </w:r>
      <w:r w:rsidRPr="002C71A3">
        <w:instrText>"</w:instrText>
      </w:r>
      <w:r w:rsidRPr="002C71A3">
        <w:rPr>
          <w:i/>
          <w:iCs/>
        </w:rPr>
        <w:fldChar w:fldCharType="end"/>
      </w:r>
      <w:r w:rsidRPr="002C71A3">
        <w:t xml:space="preserve"> on the other vectors.  The statement  may be interpreted as giving the number of degrees of freedom </w:t>
      </w:r>
      <w:r w:rsidRPr="002C71A3">
        <w:rPr>
          <w:noProof/>
          <w:position w:val="-6"/>
        </w:rPr>
        <w:drawing>
          <wp:inline distT="0" distB="0" distL="0" distR="0" wp14:anchorId="7628A2B3" wp14:editId="0FF69AF3">
            <wp:extent cx="123825" cy="142875"/>
            <wp:effectExtent l="0" t="0" r="9525" b="9525"/>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1"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2C71A3">
        <w:t xml:space="preserve"> which may be independently varied to non-redundantly convey information in a vector space.  </w:t>
      </w:r>
    </w:p>
    <w:p w:rsidR="00EB01FB" w:rsidRPr="002C71A3" w:rsidRDefault="00EB01FB" w:rsidP="00783531"/>
    <w:p w:rsidR="00EB01FB" w:rsidRPr="002C71A3" w:rsidRDefault="00EB01FB" w:rsidP="00783531">
      <w:r w:rsidRPr="002C71A3">
        <w:t xml:space="preserve">A set </w:t>
      </w:r>
      <w:r w:rsidRPr="002C71A3">
        <w:rPr>
          <w:noProof/>
          <w:position w:val="-14"/>
        </w:rPr>
        <w:drawing>
          <wp:inline distT="0" distB="0" distL="0" distR="0" wp14:anchorId="02A321BD" wp14:editId="475211BF">
            <wp:extent cx="419100" cy="276225"/>
            <wp:effectExtent l="0" t="0" r="0" b="9525"/>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2" cstate="print">
                      <a:extLst>
                        <a:ext uri="{28A0092B-C50C-407E-A947-70E740481C1C}">
                          <a14:useLocalDpi xmlns:a14="http://schemas.microsoft.com/office/drawing/2010/main" val="0"/>
                        </a:ext>
                      </a:extLst>
                    </a:blip>
                    <a:srcRect/>
                    <a:stretch>
                      <a:fillRect/>
                    </a:stretch>
                  </pic:blipFill>
                  <pic:spPr bwMode="auto">
                    <a:xfrm>
                      <a:off x="0" y="0"/>
                      <a:ext cx="419100" cy="276225"/>
                    </a:xfrm>
                    <a:prstGeom prst="rect">
                      <a:avLst/>
                    </a:prstGeom>
                    <a:noFill/>
                    <a:ln>
                      <a:noFill/>
                    </a:ln>
                  </pic:spPr>
                </pic:pic>
              </a:graphicData>
            </a:graphic>
          </wp:inline>
        </w:drawing>
      </w:r>
      <w:r w:rsidRPr="002C71A3">
        <w:t xml:space="preserve">is said to span a vector space X if for every x in X, x can be written as a LC of vi’s, and is denoted </w:t>
      </w:r>
      <w:r w:rsidRPr="002C71A3">
        <w:rPr>
          <w:noProof/>
          <w:position w:val="-10"/>
        </w:rPr>
        <w:drawing>
          <wp:inline distT="0" distB="0" distL="0" distR="0" wp14:anchorId="327FAE2C" wp14:editId="67499A09">
            <wp:extent cx="390525" cy="200025"/>
            <wp:effectExtent l="0" t="0" r="9525" b="9525"/>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3" cstate="print">
                      <a:extLst>
                        <a:ext uri="{28A0092B-C50C-407E-A947-70E740481C1C}">
                          <a14:useLocalDpi xmlns:a14="http://schemas.microsoft.com/office/drawing/2010/main" val="0"/>
                        </a:ext>
                      </a:extLst>
                    </a:blip>
                    <a:srcRect/>
                    <a:stretch>
                      <a:fillRect/>
                    </a:stretch>
                  </pic:blipFill>
                  <pic:spPr bwMode="auto">
                    <a:xfrm>
                      <a:off x="0" y="0"/>
                      <a:ext cx="390525" cy="200025"/>
                    </a:xfrm>
                    <a:prstGeom prst="rect">
                      <a:avLst/>
                    </a:prstGeom>
                    <a:noFill/>
                    <a:ln>
                      <a:noFill/>
                    </a:ln>
                  </pic:spPr>
                </pic:pic>
              </a:graphicData>
            </a:graphic>
          </wp:inline>
        </w:drawing>
      </w:r>
      <w:r w:rsidRPr="002C71A3">
        <w:t>.</w:t>
      </w:r>
    </w:p>
    <w:p w:rsidR="00EB01FB" w:rsidRPr="002C71A3" w:rsidRDefault="00EB01FB" w:rsidP="00783531"/>
    <w:p w:rsidR="00EB01FB" w:rsidRPr="002C71A3" w:rsidRDefault="00EB01FB" w:rsidP="00783531">
      <w:r w:rsidRPr="002C71A3">
        <w:t xml:space="preserve">If every vector </w:t>
      </w:r>
      <w:r w:rsidRPr="002C71A3">
        <w:rPr>
          <w:noProof/>
          <w:position w:val="-4"/>
        </w:rPr>
        <w:drawing>
          <wp:inline distT="0" distB="0" distL="0" distR="0" wp14:anchorId="0DA73320" wp14:editId="6260FCA8">
            <wp:extent cx="419100" cy="161925"/>
            <wp:effectExtent l="0" t="0" r="0" b="9525"/>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4" cstate="print">
                      <a:extLst>
                        <a:ext uri="{28A0092B-C50C-407E-A947-70E740481C1C}">
                          <a14:useLocalDpi xmlns:a14="http://schemas.microsoft.com/office/drawing/2010/main" val="0"/>
                        </a:ext>
                      </a:extLst>
                    </a:blip>
                    <a:srcRect/>
                    <a:stretch>
                      <a:fillRect/>
                    </a:stretch>
                  </pic:blipFill>
                  <pic:spPr bwMode="auto">
                    <a:xfrm>
                      <a:off x="0" y="0"/>
                      <a:ext cx="419100" cy="161925"/>
                    </a:xfrm>
                    <a:prstGeom prst="rect">
                      <a:avLst/>
                    </a:prstGeom>
                    <a:noFill/>
                    <a:ln>
                      <a:noFill/>
                    </a:ln>
                  </pic:spPr>
                </pic:pic>
              </a:graphicData>
            </a:graphic>
          </wp:inline>
        </w:drawing>
      </w:r>
      <w:r w:rsidRPr="002C71A3">
        <w:t xml:space="preserve">may be written as a LC of the set of LI vectors </w:t>
      </w:r>
      <w:r w:rsidRPr="002C71A3">
        <w:rPr>
          <w:noProof/>
          <w:position w:val="-14"/>
        </w:rPr>
        <w:drawing>
          <wp:inline distT="0" distB="0" distL="0" distR="0" wp14:anchorId="3DC9B56A" wp14:editId="7E416B10">
            <wp:extent cx="419100" cy="276225"/>
            <wp:effectExtent l="0" t="0" r="0" b="9525"/>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2" cstate="print">
                      <a:extLst>
                        <a:ext uri="{28A0092B-C50C-407E-A947-70E740481C1C}">
                          <a14:useLocalDpi xmlns:a14="http://schemas.microsoft.com/office/drawing/2010/main" val="0"/>
                        </a:ext>
                      </a:extLst>
                    </a:blip>
                    <a:srcRect/>
                    <a:stretch>
                      <a:fillRect/>
                    </a:stretch>
                  </pic:blipFill>
                  <pic:spPr bwMode="auto">
                    <a:xfrm>
                      <a:off x="0" y="0"/>
                      <a:ext cx="419100" cy="276225"/>
                    </a:xfrm>
                    <a:prstGeom prst="rect">
                      <a:avLst/>
                    </a:prstGeom>
                    <a:noFill/>
                    <a:ln>
                      <a:noFill/>
                    </a:ln>
                  </pic:spPr>
                </pic:pic>
              </a:graphicData>
            </a:graphic>
          </wp:inline>
        </w:drawing>
      </w:r>
      <w:r w:rsidRPr="002C71A3">
        <w:t xml:space="preserve">then those vectors constitute a </w:t>
      </w:r>
      <w:r w:rsidRPr="002C71A3">
        <w:rPr>
          <w:i/>
          <w:iCs/>
        </w:rPr>
        <w:t>basis</w:t>
      </w:r>
      <w:r w:rsidRPr="002C71A3">
        <w:rPr>
          <w:i/>
          <w:iCs/>
        </w:rPr>
        <w:fldChar w:fldCharType="begin"/>
      </w:r>
      <w:r w:rsidRPr="002C71A3">
        <w:instrText>xe "</w:instrText>
      </w:r>
      <w:r w:rsidRPr="002C71A3">
        <w:rPr>
          <w:i/>
          <w:iCs/>
        </w:rPr>
        <w:instrText>basis</w:instrText>
      </w:r>
      <w:r w:rsidRPr="002C71A3">
        <w:instrText>"</w:instrText>
      </w:r>
      <w:r w:rsidRPr="002C71A3">
        <w:rPr>
          <w:i/>
          <w:iCs/>
        </w:rPr>
        <w:fldChar w:fldCharType="end"/>
      </w:r>
      <w:r w:rsidRPr="002C71A3">
        <w:t xml:space="preserve"> for</w:t>
      </w:r>
      <w:r w:rsidRPr="002C71A3">
        <w:rPr>
          <w:noProof/>
          <w:position w:val="-4"/>
        </w:rPr>
        <w:drawing>
          <wp:inline distT="0" distB="0" distL="0" distR="0" wp14:anchorId="2EB53090" wp14:editId="7814BF6E">
            <wp:extent cx="190500" cy="161925"/>
            <wp:effectExtent l="0" t="0" r="0" b="9525"/>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5" cstate="print">
                      <a:extLst>
                        <a:ext uri="{28A0092B-C50C-407E-A947-70E740481C1C}">
                          <a14:useLocalDpi xmlns:a14="http://schemas.microsoft.com/office/drawing/2010/main" val="0"/>
                        </a:ext>
                      </a:extLst>
                    </a:blip>
                    <a:srcRect/>
                    <a:stretch>
                      <a:fillRect/>
                    </a:stretch>
                  </pic:blipFill>
                  <pic:spPr bwMode="auto">
                    <a:xfrm>
                      <a:off x="0" y="0"/>
                      <a:ext cx="190500" cy="161925"/>
                    </a:xfrm>
                    <a:prstGeom prst="rect">
                      <a:avLst/>
                    </a:prstGeom>
                    <a:noFill/>
                    <a:ln>
                      <a:noFill/>
                    </a:ln>
                  </pic:spPr>
                </pic:pic>
              </a:graphicData>
            </a:graphic>
          </wp:inline>
        </w:drawing>
      </w:r>
      <w:r w:rsidRPr="002C71A3">
        <w:t xml:space="preserve">.  The number of vectors necessary to form a basis, </w:t>
      </w:r>
      <w:r w:rsidRPr="002C71A3">
        <w:rPr>
          <w:noProof/>
          <w:position w:val="-6"/>
        </w:rPr>
        <w:drawing>
          <wp:inline distT="0" distB="0" distL="0" distR="0" wp14:anchorId="4F00C4DD" wp14:editId="6B8D2D52">
            <wp:extent cx="123825" cy="142875"/>
            <wp:effectExtent l="0" t="0" r="9525" b="9525"/>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1"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2C71A3">
        <w:t xml:space="preserve">, is the </w:t>
      </w:r>
      <w:r w:rsidRPr="002C71A3">
        <w:rPr>
          <w:i/>
          <w:iCs/>
        </w:rPr>
        <w:t>dimension</w:t>
      </w:r>
      <w:r w:rsidRPr="002C71A3">
        <w:rPr>
          <w:i/>
          <w:iCs/>
        </w:rPr>
        <w:fldChar w:fldCharType="begin"/>
      </w:r>
      <w:r w:rsidRPr="002C71A3">
        <w:instrText>xe "</w:instrText>
      </w:r>
      <w:r w:rsidRPr="002C71A3">
        <w:rPr>
          <w:i/>
          <w:iCs/>
        </w:rPr>
        <w:instrText>dimension</w:instrText>
      </w:r>
      <w:r w:rsidRPr="002C71A3">
        <w:instrText>"</w:instrText>
      </w:r>
      <w:r w:rsidRPr="002C71A3">
        <w:rPr>
          <w:i/>
          <w:iCs/>
        </w:rPr>
        <w:fldChar w:fldCharType="end"/>
      </w:r>
      <w:r w:rsidRPr="002C71A3">
        <w:t xml:space="preserve"> of the space and is common to all basis in the space.  The choice of basis for a particular space is not unique, however the representation (given by the coefficients or coordinates that identify the point) of an arbitrary vector expressed in terms of the basis </w:t>
      </w:r>
      <w:r w:rsidRPr="002C71A3">
        <w:rPr>
          <w:i/>
          <w:iCs/>
        </w:rPr>
        <w:t>is</w:t>
      </w:r>
      <w:r w:rsidRPr="002C71A3">
        <w:t xml:space="preserve"> unique.  This is seen by expressing </w:t>
      </w:r>
      <w:r w:rsidRPr="002C71A3">
        <w:rPr>
          <w:b/>
          <w:bCs/>
          <w:noProof/>
          <w:position w:val="-4"/>
        </w:rPr>
        <w:drawing>
          <wp:inline distT="0" distB="0" distL="0" distR="0" wp14:anchorId="2210973B" wp14:editId="7186703F">
            <wp:extent cx="123825" cy="123825"/>
            <wp:effectExtent l="0" t="0" r="9525" b="9525"/>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46"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2C71A3">
        <w:t>in terms of two different sets of coefficients and then invoking linear independence:</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28"/>
        </w:rPr>
        <w:drawing>
          <wp:inline distT="0" distB="0" distL="0" distR="0" wp14:anchorId="4D8D1B78" wp14:editId="3963AABA">
            <wp:extent cx="1533525" cy="352425"/>
            <wp:effectExtent l="0" t="0" r="9525" b="9525"/>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7" cstate="print">
                      <a:extLst>
                        <a:ext uri="{28A0092B-C50C-407E-A947-70E740481C1C}">
                          <a14:useLocalDpi xmlns:a14="http://schemas.microsoft.com/office/drawing/2010/main" val="0"/>
                        </a:ext>
                      </a:extLst>
                    </a:blip>
                    <a:srcRect/>
                    <a:stretch>
                      <a:fillRect/>
                    </a:stretch>
                  </pic:blipFill>
                  <pic:spPr bwMode="auto">
                    <a:xfrm>
                      <a:off x="0" y="0"/>
                      <a:ext cx="1533525" cy="3524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90" w:name="ZEqnNum737038"/>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45</w:instrText>
        </w:r>
      </w:fldSimple>
      <w:r w:rsidRPr="002C71A3">
        <w:instrText>)</w:instrText>
      </w:r>
      <w:bookmarkEnd w:id="90"/>
      <w:r w:rsidRPr="002C71A3">
        <w:fldChar w:fldCharType="end"/>
      </w:r>
    </w:p>
    <w:p w:rsidR="00EB01FB" w:rsidRPr="002C71A3" w:rsidRDefault="00EB01FB" w:rsidP="00783531"/>
    <w:p w:rsidR="00EB01FB" w:rsidRPr="002C71A3" w:rsidRDefault="00EB01FB" w:rsidP="00783531"/>
    <w:p w:rsidR="00EB01FB" w:rsidRPr="002C71A3" w:rsidRDefault="00EB01FB" w:rsidP="00783531">
      <w:r w:rsidRPr="002C71A3">
        <w:t xml:space="preserve">but by LI, </w:t>
      </w:r>
      <w:r w:rsidRPr="002C71A3">
        <w:rPr>
          <w:noProof/>
          <w:position w:val="-12"/>
        </w:rPr>
        <w:drawing>
          <wp:inline distT="0" distB="0" distL="0" distR="0" wp14:anchorId="3F997D22" wp14:editId="7E6259D7">
            <wp:extent cx="638175" cy="228600"/>
            <wp:effectExtent l="0" t="0" r="9525" b="0"/>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8" cstate="print">
                      <a:extLst>
                        <a:ext uri="{28A0092B-C50C-407E-A947-70E740481C1C}">
                          <a14:useLocalDpi xmlns:a14="http://schemas.microsoft.com/office/drawing/2010/main" val="0"/>
                        </a:ext>
                      </a:extLst>
                    </a:blip>
                    <a:srcRect/>
                    <a:stretch>
                      <a:fillRect/>
                    </a:stretch>
                  </pic:blipFill>
                  <pic:spPr bwMode="auto">
                    <a:xfrm>
                      <a:off x="0" y="0"/>
                      <a:ext cx="638175" cy="228600"/>
                    </a:xfrm>
                    <a:prstGeom prst="rect">
                      <a:avLst/>
                    </a:prstGeom>
                    <a:noFill/>
                    <a:ln>
                      <a:noFill/>
                    </a:ln>
                  </pic:spPr>
                </pic:pic>
              </a:graphicData>
            </a:graphic>
          </wp:inline>
        </w:drawing>
      </w:r>
      <w:r w:rsidRPr="002C71A3">
        <w:t xml:space="preserve">.  A basis is the minimal linearly independent span of a vector space.  The so called </w:t>
      </w:r>
      <w:r w:rsidRPr="002C71A3">
        <w:rPr>
          <w:i/>
          <w:iCs/>
        </w:rPr>
        <w:t xml:space="preserve">elementary </w:t>
      </w:r>
      <w:r w:rsidRPr="002C71A3">
        <w:t>or</w:t>
      </w:r>
      <w:r w:rsidRPr="002C71A3">
        <w:rPr>
          <w:i/>
          <w:iCs/>
        </w:rPr>
        <w:t xml:space="preserve"> canonical basis</w:t>
      </w:r>
      <w:r w:rsidRPr="002C71A3">
        <w:rPr>
          <w:i/>
          <w:iCs/>
        </w:rPr>
        <w:fldChar w:fldCharType="begin"/>
      </w:r>
      <w:r w:rsidRPr="002C71A3">
        <w:instrText>xe "</w:instrText>
      </w:r>
      <w:r w:rsidRPr="002C71A3">
        <w:rPr>
          <w:i/>
          <w:iCs/>
        </w:rPr>
        <w:instrText>canonical basis</w:instrText>
      </w:r>
      <w:r w:rsidRPr="002C71A3">
        <w:instrText>"</w:instrText>
      </w:r>
      <w:r w:rsidRPr="002C71A3">
        <w:rPr>
          <w:i/>
          <w:iCs/>
        </w:rPr>
        <w:fldChar w:fldCharType="end"/>
      </w:r>
      <w:r w:rsidRPr="002C71A3">
        <w:t xml:space="preserve"> for </w:t>
      </w:r>
      <w:r w:rsidRPr="002C71A3">
        <w:rPr>
          <w:noProof/>
          <w:position w:val="-4"/>
        </w:rPr>
        <w:drawing>
          <wp:inline distT="0" distB="0" distL="0" distR="0" wp14:anchorId="1E1D7ACE" wp14:editId="6BFCE150">
            <wp:extent cx="219075" cy="200025"/>
            <wp:effectExtent l="0" t="0" r="9525" b="9525"/>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9" cstate="print">
                      <a:extLst>
                        <a:ext uri="{28A0092B-C50C-407E-A947-70E740481C1C}">
                          <a14:useLocalDpi xmlns:a14="http://schemas.microsoft.com/office/drawing/2010/main" val="0"/>
                        </a:ext>
                      </a:extLst>
                    </a:blip>
                    <a:srcRect/>
                    <a:stretch>
                      <a:fillRect/>
                    </a:stretch>
                  </pic:blipFill>
                  <pic:spPr bwMode="auto">
                    <a:xfrm>
                      <a:off x="0" y="0"/>
                      <a:ext cx="219075" cy="200025"/>
                    </a:xfrm>
                    <a:prstGeom prst="rect">
                      <a:avLst/>
                    </a:prstGeom>
                    <a:noFill/>
                    <a:ln>
                      <a:noFill/>
                    </a:ln>
                  </pic:spPr>
                </pic:pic>
              </a:graphicData>
            </a:graphic>
          </wp:inline>
        </w:drawing>
      </w:r>
      <w:r w:rsidRPr="002C71A3">
        <w:t xml:space="preserve">is the set </w:t>
      </w:r>
      <w:r w:rsidRPr="002C71A3">
        <w:rPr>
          <w:noProof/>
          <w:position w:val="-14"/>
        </w:rPr>
        <w:drawing>
          <wp:inline distT="0" distB="0" distL="0" distR="0" wp14:anchorId="5F5CA7E8" wp14:editId="00A25410">
            <wp:extent cx="457200" cy="276225"/>
            <wp:effectExtent l="0" t="0" r="0" b="9525"/>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50" cstate="print">
                      <a:extLst>
                        <a:ext uri="{28A0092B-C50C-407E-A947-70E740481C1C}">
                          <a14:useLocalDpi xmlns:a14="http://schemas.microsoft.com/office/drawing/2010/main" val="0"/>
                        </a:ext>
                      </a:extLst>
                    </a:blip>
                    <a:srcRect/>
                    <a:stretch>
                      <a:fillRect/>
                    </a:stretch>
                  </pic:blipFill>
                  <pic:spPr bwMode="auto">
                    <a:xfrm>
                      <a:off x="0" y="0"/>
                      <a:ext cx="457200" cy="276225"/>
                    </a:xfrm>
                    <a:prstGeom prst="rect">
                      <a:avLst/>
                    </a:prstGeom>
                    <a:noFill/>
                    <a:ln>
                      <a:noFill/>
                    </a:ln>
                  </pic:spPr>
                </pic:pic>
              </a:graphicData>
            </a:graphic>
          </wp:inline>
        </w:drawing>
      </w:r>
      <w:r w:rsidRPr="002C71A3">
        <w:t xml:space="preserve">, where </w:t>
      </w:r>
      <w:r w:rsidRPr="002C71A3">
        <w:rPr>
          <w:noProof/>
          <w:position w:val="-12"/>
        </w:rPr>
        <w:drawing>
          <wp:inline distT="0" distB="0" distL="0" distR="0" wp14:anchorId="6E7FA90D" wp14:editId="32853D41">
            <wp:extent cx="1524000" cy="238125"/>
            <wp:effectExtent l="0" t="0" r="0" b="9525"/>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1" cstate="print">
                      <a:extLst>
                        <a:ext uri="{28A0092B-C50C-407E-A947-70E740481C1C}">
                          <a14:useLocalDpi xmlns:a14="http://schemas.microsoft.com/office/drawing/2010/main" val="0"/>
                        </a:ext>
                      </a:extLst>
                    </a:blip>
                    <a:srcRect/>
                    <a:stretch>
                      <a:fillRect/>
                    </a:stretch>
                  </pic:blipFill>
                  <pic:spPr bwMode="auto">
                    <a:xfrm>
                      <a:off x="0" y="0"/>
                      <a:ext cx="1524000" cy="238125"/>
                    </a:xfrm>
                    <a:prstGeom prst="rect">
                      <a:avLst/>
                    </a:prstGeom>
                    <a:noFill/>
                    <a:ln>
                      <a:noFill/>
                    </a:ln>
                  </pic:spPr>
                </pic:pic>
              </a:graphicData>
            </a:graphic>
          </wp:inline>
        </w:drawing>
      </w:r>
      <w:r w:rsidRPr="002C71A3">
        <w:t>.</w:t>
      </w:r>
    </w:p>
    <w:p w:rsidR="00EB01FB" w:rsidRPr="002C71A3" w:rsidRDefault="00EB01FB" w:rsidP="00783531">
      <w:r w:rsidRPr="002C71A3">
        <w:t xml:space="preserve">Linear independent vectors concerns the intuitive idea that such vectors point in different directions. </w:t>
      </w:r>
    </w:p>
    <w:p w:rsidR="00EB01FB" w:rsidRPr="002C71A3" w:rsidRDefault="00EB01FB" w:rsidP="00783531">
      <w:r w:rsidRPr="002C71A3">
        <w:t>Suppose we have two representations of a vector x and ask the question when is the representation unique.  Uniqueness is desireable property in signal processing because it allows two signals to be distinguished, separated, identified, etc.  Specifically consider the two linear combinations</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1905" w:dyaOrig="375" w14:anchorId="3C8BAA46">
          <v:shape id="_x0000_i1176" type="#_x0000_t75" alt="" style="width:91.9pt;height:19.9pt;mso-width-percent:0;mso-height-percent:0;mso-width-percent:0;mso-height-percent:0" o:ole="">
            <v:imagedata r:id="rId352" o:title=""/>
          </v:shape>
          <o:OLEObject Type="Embed" ProgID="Equation.DSMT4" ShapeID="_x0000_i1176" DrawAspect="Content" ObjectID="_1851002351" r:id="rId353"/>
        </w:object>
      </w:r>
      <w:r w:rsidRPr="002C71A3">
        <w:t xml:space="preserve"> </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1845" w:dyaOrig="375" w14:anchorId="65C5DC50">
          <v:shape id="_x0000_i1177" type="#_x0000_t75" alt="" style="width:91.9pt;height:19.9pt;mso-width-percent:0;mso-height-percent:0;mso-width-percent:0;mso-height-percent:0" o:ole="">
            <v:imagedata r:id="rId354" o:title=""/>
          </v:shape>
          <o:OLEObject Type="Embed" ProgID="Equation.DSMT4" ShapeID="_x0000_i1177" DrawAspect="Content" ObjectID="_1851002352" r:id="rId355"/>
        </w:object>
      </w:r>
      <w:r w:rsidRPr="002C71A3">
        <w:t xml:space="preserve"> </w:t>
      </w:r>
    </w:p>
    <w:p w:rsidR="00EB01FB" w:rsidRPr="002C71A3" w:rsidRDefault="00EB01FB" w:rsidP="00783531">
      <w:r w:rsidRPr="002C71A3">
        <w:t xml:space="preserve">And subtract them to obtain </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3120" w:dyaOrig="375" w14:anchorId="4762142E">
          <v:shape id="_x0000_i1178" type="#_x0000_t75" alt="" style="width:156.25pt;height:19.9pt;mso-width-percent:0;mso-height-percent:0;mso-width-percent:0;mso-height-percent:0" o:ole="">
            <v:imagedata r:id="rId356" o:title=""/>
          </v:shape>
          <o:OLEObject Type="Embed" ProgID="Equation.DSMT4" ShapeID="_x0000_i1178" DrawAspect="Content" ObjectID="_1851002353" r:id="rId357"/>
        </w:object>
      </w:r>
      <w:r w:rsidRPr="002C71A3">
        <w:t xml:space="preserve"> </w:t>
      </w:r>
    </w:p>
    <w:p w:rsidR="00EB01FB" w:rsidRPr="002C71A3" w:rsidRDefault="00EB01FB" w:rsidP="00783531">
      <w:r w:rsidRPr="002C71A3">
        <w:t xml:space="preserve">The condition for uniqueness is to have the coefficients </w:t>
      </w:r>
      <w:r w:rsidR="004D6234" w:rsidRPr="002C71A3">
        <w:rPr>
          <w:noProof/>
          <w:position w:val="-12"/>
        </w:rPr>
      </w:r>
      <w:r w:rsidR="004D6234" w:rsidRPr="002C71A3">
        <w:rPr>
          <w:noProof/>
          <w:position w:val="-12"/>
        </w:rPr>
        <w:object w:dxaOrig="1500" w:dyaOrig="375" w14:anchorId="3E1FC5BA">
          <v:shape id="_x0000_i1179" type="#_x0000_t75" alt="" style="width:1in;height:19.9pt;mso-width-percent:0;mso-height-percent:0;mso-width-percent:0;mso-height-percent:0" o:ole="">
            <v:imagedata r:id="rId358" o:title=""/>
          </v:shape>
          <o:OLEObject Type="Embed" ProgID="Equation.DSMT4" ShapeID="_x0000_i1179" DrawAspect="Content" ObjectID="_1851002354" r:id="rId359"/>
        </w:object>
      </w:r>
      <w:r w:rsidRPr="002C71A3">
        <w:t xml:space="preserve"> identically zero for all k.  A set of vectors is said to be linearly independent if () is satisfied only for ck=0,k=1…N.</w:t>
      </w:r>
    </w:p>
    <w:p w:rsidR="00EB01FB" w:rsidRPr="002C71A3" w:rsidRDefault="00EB01FB" w:rsidP="00783531">
      <w:r w:rsidRPr="002C71A3">
        <w:lastRenderedPageBreak/>
        <w:t>If the transmitted signals sk are not linearly independent then for example user k might get his data ak plus interference aj+am…</w:t>
      </w:r>
    </w:p>
    <w:p w:rsidR="00EB01FB" w:rsidRPr="002C71A3" w:rsidRDefault="00EB01FB" w:rsidP="00783531"/>
    <w:p w:rsidR="00EB01FB" w:rsidRPr="002C71A3" w:rsidRDefault="00EB01FB" w:rsidP="00783531">
      <w:r w:rsidRPr="002C71A3">
        <w:t xml:space="preserve">Another way to state the LI property is that if {} are LI then no member of {} may be written as a linear combination of the remaining {}. Proof. If {v1…vN} are linearly dependent, then there are a’s not all zero such that </w:t>
      </w:r>
      <w:r w:rsidR="004D6234" w:rsidRPr="002C71A3">
        <w:rPr>
          <w:noProof/>
          <w:position w:val="-12"/>
        </w:rPr>
      </w:r>
      <w:r w:rsidR="004D6234" w:rsidRPr="002C71A3">
        <w:rPr>
          <w:noProof/>
          <w:position w:val="-12"/>
        </w:rPr>
        <w:object w:dxaOrig="1905" w:dyaOrig="375" w14:anchorId="3887496C">
          <v:shape id="_x0000_i1180" type="#_x0000_t75" alt="" style="width:91.9pt;height:19.9pt;mso-width-percent:0;mso-height-percent:0;mso-width-percent:0;mso-height-percent:0" o:ole="">
            <v:imagedata r:id="rId360" o:title=""/>
          </v:shape>
          <o:OLEObject Type="Embed" ProgID="Equation.DSMT4" ShapeID="_x0000_i1180" DrawAspect="Content" ObjectID="_1851002355" r:id="rId361"/>
        </w:object>
      </w:r>
      <w:r w:rsidRPr="002C71A3">
        <w:t xml:space="preserve"> .  Let j be the largest j such that aj=~0, in the worst case we may select j=N.  Then </w:t>
      </w:r>
    </w:p>
    <w:p w:rsidR="00EB01FB" w:rsidRPr="002C71A3" w:rsidRDefault="00EB01FB" w:rsidP="00783531">
      <w:r w:rsidRPr="002C71A3">
        <w:tab/>
      </w:r>
      <w:r w:rsidR="004D6234" w:rsidRPr="002C71A3">
        <w:rPr>
          <w:rFonts w:eastAsiaTheme="minorHAnsi"/>
          <w:noProof/>
          <w:position w:val="-32"/>
          <w:sz w:val="22"/>
          <w:szCs w:val="22"/>
        </w:rPr>
      </w:r>
      <w:r w:rsidR="004D6234" w:rsidRPr="002C71A3">
        <w:rPr>
          <w:rFonts w:eastAsiaTheme="minorHAnsi"/>
          <w:noProof/>
          <w:position w:val="-32"/>
          <w:sz w:val="22"/>
          <w:szCs w:val="22"/>
        </w:rPr>
        <w:object w:dxaOrig="2415" w:dyaOrig="735" w14:anchorId="7F8AAF80">
          <v:shape id="_x0000_i1181" type="#_x0000_t75" alt="" style="width:124.1pt;height:39.05pt;mso-width-percent:0;mso-height-percent:0;mso-width-percent:0;mso-height-percent:0" o:ole="">
            <v:imagedata r:id="rId362" o:title=""/>
          </v:shape>
          <o:OLEObject Type="Embed" ProgID="Equation.DSMT4" ShapeID="_x0000_i1181" DrawAspect="Content" ObjectID="_1851002356" r:id="rId363"/>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46</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 If we remove vj, then any x in the span of {vi} may be expressed as</w:t>
      </w:r>
    </w:p>
    <w:p w:rsidR="00EB01FB" w:rsidRPr="002C71A3" w:rsidRDefault="00EB01FB" w:rsidP="00783531">
      <w:r w:rsidRPr="002C71A3">
        <w:tab/>
      </w:r>
      <w:r w:rsidR="004D6234" w:rsidRPr="002C71A3">
        <w:rPr>
          <w:rFonts w:eastAsiaTheme="minorHAnsi"/>
          <w:noProof/>
          <w:position w:val="-112"/>
          <w:sz w:val="22"/>
          <w:szCs w:val="22"/>
        </w:rPr>
      </w:r>
      <w:r w:rsidR="004D6234" w:rsidRPr="002C71A3">
        <w:rPr>
          <w:rFonts w:eastAsiaTheme="minorHAnsi"/>
          <w:noProof/>
          <w:position w:val="-112"/>
          <w:sz w:val="22"/>
          <w:szCs w:val="22"/>
        </w:rPr>
        <w:object w:dxaOrig="5655" w:dyaOrig="1995" w14:anchorId="53A934CF">
          <v:shape id="_x0000_i1182" type="#_x0000_t75" alt="" style="width:281.85pt;height:98.05pt;mso-width-percent:0;mso-height-percent:0;mso-width-percent:0;mso-height-percent:0" o:ole="">
            <v:imagedata r:id="rId364" o:title=""/>
          </v:shape>
          <o:OLEObject Type="Embed" ProgID="Equation.DSMT4" ShapeID="_x0000_i1182" DrawAspect="Content" ObjectID="_1851002357" r:id="rId365"/>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47</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Thus the span of </w:t>
      </w:r>
      <w:r w:rsidRPr="002C71A3">
        <w:rPr>
          <w:sz w:val="20"/>
        </w:rPr>
        <w:t>{</w:t>
      </w:r>
      <w:r w:rsidRPr="002C71A3">
        <w:t xml:space="preserve">vi} with vj removed  is still equal to the span of {vi}. This says that vj is not in the span of {v1…vj-1,vj+1,vM} if {v1,v2,vj,vj1,vN} are linearly independent.  </w:t>
      </w:r>
    </w:p>
    <w:p w:rsidR="00EB01FB" w:rsidRPr="002C71A3" w:rsidRDefault="00EB01FB" w:rsidP="00783531">
      <w:r w:rsidRPr="002C71A3">
        <w:t>Lemma</w:t>
      </w:r>
    </w:p>
    <w:p w:rsidR="00EB01FB" w:rsidRPr="002C71A3" w:rsidRDefault="00EB01FB" w:rsidP="00783531">
      <w:r w:rsidRPr="002C71A3">
        <w:t>If {v1…vN} spans V, then for any vector v0 in V the set {v0 v1,vN} is LD.  Proof,</w:t>
      </w:r>
    </w:p>
    <w:p w:rsidR="00EB01FB" w:rsidRPr="002C71A3" w:rsidRDefault="00EB01FB" w:rsidP="00783531">
      <w:r w:rsidRPr="002C71A3">
        <w:t>V0 = sum(ai*vi), a0v0 + a1v1 +..+ aNvN = 0 with a0=1.</w:t>
      </w:r>
    </w:p>
    <w:p w:rsidR="00EB01FB" w:rsidRPr="002C71A3" w:rsidRDefault="00EB01FB" w:rsidP="00783531">
      <w:r w:rsidRPr="002C71A3">
        <w:t xml:space="preserve">The key theorem here establishes a bound on the cardinality between the linearly independent set of vectors </w:t>
      </w:r>
      <w:r w:rsidR="004D6234" w:rsidRPr="002C71A3">
        <w:rPr>
          <w:noProof/>
          <w:position w:val="-12"/>
        </w:rPr>
      </w:r>
      <w:r w:rsidR="004D6234" w:rsidRPr="002C71A3">
        <w:rPr>
          <w:noProof/>
          <w:position w:val="-12"/>
        </w:rPr>
        <w:object w:dxaOrig="1380" w:dyaOrig="375" w14:anchorId="68585A22">
          <v:shape id="_x0000_i1183" type="#_x0000_t75" alt="" style="width:1in;height:19.9pt;mso-width-percent:0;mso-height-percent:0;mso-width-percent:0;mso-height-percent:0" o:ole="">
            <v:imagedata r:id="rId366" o:title=""/>
          </v:shape>
          <o:OLEObject Type="Embed" ProgID="Equation.DSMT4" ShapeID="_x0000_i1183" DrawAspect="Content" ObjectID="_1851002358" r:id="rId367"/>
        </w:object>
      </w:r>
      <w:r w:rsidRPr="002C71A3">
        <w:t xml:space="preserve"> and the spanning set</w:t>
      </w:r>
      <w:r w:rsidR="004D6234" w:rsidRPr="002C71A3">
        <w:rPr>
          <w:noProof/>
          <w:position w:val="-12"/>
        </w:rPr>
      </w:r>
      <w:r w:rsidR="004D6234" w:rsidRPr="002C71A3">
        <w:rPr>
          <w:noProof/>
          <w:position w:val="-12"/>
        </w:rPr>
        <w:object w:dxaOrig="1575" w:dyaOrig="375" w14:anchorId="6C01B32E">
          <v:shape id="_x0000_i1184" type="#_x0000_t75" alt="" style="width:78.15pt;height:19.9pt;mso-width-percent:0;mso-height-percent:0;mso-width-percent:0;mso-height-percent:0" o:ole="">
            <v:imagedata r:id="rId368" o:title=""/>
          </v:shape>
          <o:OLEObject Type="Embed" ProgID="Equation.DSMT4" ShapeID="_x0000_i1184" DrawAspect="Content" ObjectID="_1851002359" r:id="rId369"/>
        </w:object>
      </w:r>
      <w:r w:rsidRPr="002C71A3">
        <w:t>.  We deploy theorem () recursively, adding ui’s and removing wi’s until a contradiction is reached.</w:t>
      </w:r>
    </w:p>
    <w:p w:rsidR="00EB01FB" w:rsidRPr="002C71A3" w:rsidRDefault="00EB01FB" w:rsidP="00783531">
      <w:r w:rsidRPr="002C71A3">
        <w:t>Since {wi} spans V, u1 is a LC of {wi}, hence (u1 {wi}) is linearly dependent.  Therefore by () I can remove a vector, say wj1, to produce the new set {u1 {wi}/wj1} which has N elements and spans V.  Next I append u2 to form {u1 u2 {wi}/wj1}.  Again since {wi} spans V, u2 is LC of {wi}, hence one of the vectors is linearly dependent.  Since u1 and u2 are LI by construction, the vector must belong to {wi}/wj1 and by () I may remove a vector wj2 to form {u1 u2 {wi}/wj1/wj2}.  By the beginning of Mth step we have appended M vectors u1…uM to form {u1…uM {wi}/wj1/…/wjM-1}.    There are now N-M-1 vectors left in {wi} and no more vectors in {ui}.  By the spanning assumption uM is a LC of {wi} and LD to {u1…uM {wi}/wj1/…/wjM-1} thus by theorem () we may remove a linearly dependent wjM and still have a spanning set.  Suppose N=M-1, then there are no vectors left in {wi} thus wjM must come from {u1…uM} and remain LD, which is a contradiction because wjM cannot be linearly dependent to {u1…uM} which are LI by construction, thus N&gt;M-1.  If N=M, then we stop after removing wjM which was a multiple of uM.  If N&gt;M then we are left with N-M wi’s which are LD with {ui}.  There must be N&gt;=M.</w:t>
      </w:r>
    </w:p>
    <w:p w:rsidR="00EB01FB" w:rsidRPr="002C71A3" w:rsidRDefault="00EB01FB" w:rsidP="00783531">
      <w:r w:rsidRPr="002C71A3">
        <w:t xml:space="preserve">A basis is defined before its form is known.  To describe a vector space we want a compact notation for any element in the space.  Another nice property would be for the representation to be unique with respect to that basis.  While it turns out that a basis for a space is not unique, the representation of a vector with respect to that basis is and the number  of vectors comprising the basis is the same for all bases.  There are two required properties of a basis: one representation is unique and two any element in the space may be expressed in terms of the basis.  The first </w:t>
      </w:r>
      <w:r w:rsidRPr="002C71A3">
        <w:lastRenderedPageBreak/>
        <w:t>property is governed by linear independence among the basis vectors and the second by a sufficiently expansive linear combination, hence the reason their discussion preceeded this one.  The only difference between a basis and a LI set, is that a basis attaches a specific set on which some vectors must be LI and thus will constitute a basis for the set.  For example, two non collinear vectors in plane are a basis for the plane, however they are not a basis for R3.</w:t>
      </w:r>
    </w:p>
    <w:p w:rsidR="00EB01FB" w:rsidRPr="002C71A3" w:rsidRDefault="00EB01FB" w:rsidP="00783531"/>
    <w:p w:rsidR="00EB01FB" w:rsidRPr="002C71A3" w:rsidRDefault="00EB01FB" w:rsidP="00783531">
      <w:r w:rsidRPr="002C71A3">
        <w:t>A basis is a minimal spanning set.  Two properties must hold for a set to be a basis: 1) the vectors must be spanning and 2) they must be linearly independent.  In otherwords there is no redundancy in the set.</w:t>
      </w:r>
    </w:p>
    <w:p w:rsidR="00EB01FB" w:rsidRPr="002C71A3" w:rsidRDefault="00EB01FB" w:rsidP="00783531"/>
    <w:p w:rsidR="00EB01FB" w:rsidRPr="002C71A3" w:rsidRDefault="00EB01FB" w:rsidP="00783531">
      <w:r w:rsidRPr="002C71A3">
        <w:t xml:space="preserve">Theorem. The choice of basis for a particular space is not unique, however the representation (given by the coefficients or coordinates that identify the point) of an arbitrary vector expressed in terms of the basis is unique.  This is seen by expressing  in terms of two different sets of coefficients and then invoking linear independence.  </w:t>
      </w:r>
    </w:p>
    <w:p w:rsidR="00EB01FB" w:rsidRPr="002C71A3" w:rsidRDefault="00EB01FB" w:rsidP="00783531">
      <w:r w:rsidRPr="002C71A3">
        <w:t>Theorem: Every linearly independent set can be augmented to form a basis, and every spanning set can be reduced to form a basis.  Note that this does not instruct us how to actually find a basis, merely that it is possible.</w:t>
      </w:r>
    </w:p>
    <w:p w:rsidR="00EB01FB" w:rsidRPr="002C71A3" w:rsidRDefault="00EB01FB" w:rsidP="00783531">
      <w:r w:rsidRPr="002C71A3">
        <w:t xml:space="preserve">A basis for RN is </w:t>
      </w:r>
      <w:r w:rsidR="004D6234" w:rsidRPr="002C71A3">
        <w:rPr>
          <w:noProof/>
          <w:position w:val="-22"/>
        </w:rPr>
      </w:r>
      <w:r w:rsidR="004D6234" w:rsidRPr="002C71A3">
        <w:rPr>
          <w:noProof/>
          <w:position w:val="-22"/>
        </w:rPr>
        <w:object w:dxaOrig="2745" w:dyaOrig="570" w14:anchorId="7FF22ADC">
          <v:shape id="_x0000_i1185" type="#_x0000_t75" alt="" style="width:137.85pt;height:26.05pt;mso-width-percent:0;mso-height-percent:0;mso-width-percent:0;mso-height-percent:0" o:ole="">
            <v:imagedata r:id="rId370" o:title=""/>
          </v:shape>
          <o:OLEObject Type="Embed" ProgID="Equation.DSMT4" ShapeID="_x0000_i1185" DrawAspect="Content" ObjectID="_1851002360" r:id="rId371"/>
        </w:object>
      </w:r>
      <w:r w:rsidRPr="002C71A3">
        <w:t xml:space="preserve"> v1=(1,000), v2=(01000)…vN(0001) for any vector </w:t>
      </w:r>
      <w:r w:rsidR="004D6234" w:rsidRPr="002C71A3">
        <w:rPr>
          <w:noProof/>
          <w:position w:val="-12"/>
        </w:rPr>
      </w:r>
      <w:r w:rsidR="004D6234" w:rsidRPr="002C71A3">
        <w:rPr>
          <w:noProof/>
          <w:position w:val="-12"/>
        </w:rPr>
        <w:object w:dxaOrig="1680" w:dyaOrig="375" w14:anchorId="5F8368C6">
          <v:shape id="_x0000_i1186" type="#_x0000_t75" alt="" style="width:85pt;height:19.9pt;mso-width-percent:0;mso-height-percent:0;mso-width-percent:0;mso-height-percent:0" o:ole="">
            <v:imagedata r:id="rId372" o:title=""/>
          </v:shape>
          <o:OLEObject Type="Embed" ProgID="Equation.DSMT4" ShapeID="_x0000_i1186" DrawAspect="Content" ObjectID="_1851002361" r:id="rId373"/>
        </w:object>
      </w:r>
      <w:r w:rsidRPr="002C71A3">
        <w:t xml:space="preserve"> is the linear combination</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1845" w:dyaOrig="375" w14:anchorId="642CA647">
          <v:shape id="_x0000_i1187" type="#_x0000_t75" alt="" style="width:91.9pt;height:19.9pt;mso-width-percent:0;mso-height-percent:0;mso-width-percent:0;mso-height-percent:0" o:ole="">
            <v:imagedata r:id="rId374" o:title=""/>
          </v:shape>
          <o:OLEObject Type="Embed" ProgID="Equation.DSMT4" ShapeID="_x0000_i1187" DrawAspect="Content" ObjectID="_1851002362" r:id="rId375"/>
        </w:object>
      </w:r>
      <w:r w:rsidRPr="002C71A3">
        <w:t xml:space="preserve"> </w:t>
      </w:r>
    </w:p>
    <w:p w:rsidR="00EB01FB" w:rsidRPr="002C71A3" w:rsidRDefault="00EB01FB" w:rsidP="00783531">
      <w:r w:rsidRPr="002C71A3">
        <w:t xml:space="preserve">With </w:t>
      </w:r>
      <w:r w:rsidR="004D6234" w:rsidRPr="002C71A3">
        <w:rPr>
          <w:noProof/>
          <w:position w:val="-12"/>
        </w:rPr>
      </w:r>
      <w:r w:rsidR="004D6234" w:rsidRPr="002C71A3">
        <w:rPr>
          <w:noProof/>
          <w:position w:val="-12"/>
        </w:rPr>
        <w:object w:dxaOrig="735" w:dyaOrig="375" w14:anchorId="6AF6C80F">
          <v:shape id="_x0000_i1188" type="#_x0000_t75" alt="" style="width:39.05pt;height:19.9pt;mso-width-percent:0;mso-height-percent:0;mso-width-percent:0;mso-height-percent:0" o:ole="">
            <v:imagedata r:id="rId376" o:title=""/>
          </v:shape>
          <o:OLEObject Type="Embed" ProgID="Equation.DSMT4" ShapeID="_x0000_i1188" DrawAspect="Content" ObjectID="_1851002363" r:id="rId377"/>
        </w:object>
      </w:r>
      <w:r w:rsidRPr="002C71A3">
        <w:t>thus spanning property is satisfied. We call xk the coordinates of x wrt the basis B. The set is LI because each row has only one nonzero coefficient which all must be identically zero for the LC to be zero.</w:t>
      </w:r>
    </w:p>
    <w:p w:rsidR="00EB01FB" w:rsidRPr="002C71A3" w:rsidRDefault="00EB01FB" w:rsidP="00783531">
      <w:r w:rsidRPr="002C71A3">
        <w:t>Change of basis.  Suppose in a communication system the signal s is sent and y=s+n where n is some unknown noise vector.  If n=n1’v1’+n2’v2’, where n1 is small along v1 then it makes sense to write s in terms of the new basis {vi’}, then the signal to noise ratio s1’/n1’&gt;&gt;s1/n1 wrt the old basis {vi}.</w:t>
      </w:r>
    </w:p>
    <w:p w:rsidR="00EB01FB" w:rsidRPr="002C71A3" w:rsidRDefault="00EB01FB" w:rsidP="00783531"/>
    <w:p w:rsidR="00EB01FB" w:rsidRPr="002C71A3" w:rsidRDefault="00EB01FB" w:rsidP="00783531">
      <w:r w:rsidRPr="002C71A3">
        <w:t xml:space="preserve">An </w:t>
      </w:r>
      <w:r w:rsidRPr="002C71A3">
        <w:rPr>
          <w:i/>
          <w:iCs/>
        </w:rPr>
        <w:t>orthonormal basis</w:t>
      </w:r>
      <w:r w:rsidRPr="002C71A3">
        <w:t xml:space="preserve"> </w:t>
      </w:r>
      <w:r w:rsidRPr="002C71A3">
        <w:rPr>
          <w:noProof/>
          <w:position w:val="-12"/>
        </w:rPr>
        <w:drawing>
          <wp:inline distT="0" distB="0" distL="0" distR="0" wp14:anchorId="15F3C02F" wp14:editId="43207C61">
            <wp:extent cx="342900" cy="238125"/>
            <wp:effectExtent l="0" t="0" r="0" b="9525"/>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78" cstate="print">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r w:rsidRPr="002C71A3">
        <w:t xml:space="preserve">has the property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0"/>
        </w:rPr>
        <w:drawing>
          <wp:inline distT="0" distB="0" distL="0" distR="0" wp14:anchorId="50505CA5" wp14:editId="35FF03C1">
            <wp:extent cx="647700" cy="228600"/>
            <wp:effectExtent l="0" t="0" r="0" b="0"/>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9" cstate="print">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48</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Such a basis has the desireable property that any vector may be expressed by the particular series expansion</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28"/>
        </w:rPr>
        <w:drawing>
          <wp:inline distT="0" distB="0" distL="0" distR="0" wp14:anchorId="133FC67A" wp14:editId="10ADF51D">
            <wp:extent cx="1019175" cy="447675"/>
            <wp:effectExtent l="0" t="0" r="0" b="9525"/>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0" cstate="print">
                      <a:extLst>
                        <a:ext uri="{28A0092B-C50C-407E-A947-70E740481C1C}">
                          <a14:useLocalDpi xmlns:a14="http://schemas.microsoft.com/office/drawing/2010/main" val="0"/>
                        </a:ext>
                      </a:extLst>
                    </a:blip>
                    <a:srcRect/>
                    <a:stretch>
                      <a:fillRect/>
                    </a:stretch>
                  </pic:blipFill>
                  <pic:spPr bwMode="auto">
                    <a:xfrm>
                      <a:off x="0" y="0"/>
                      <a:ext cx="1019175" cy="4476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49</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Intuitively, a basis is the number of unique distinguishable directions in a vector space.  It is the number of degrees of freedom in the space.  It is also the minimum span of a vector space.</w:t>
      </w:r>
    </w:p>
    <w:p w:rsidR="00EB01FB" w:rsidRPr="002C71A3" w:rsidRDefault="00EB01FB" w:rsidP="00783531"/>
    <w:p w:rsidR="00EB01FB" w:rsidRPr="002C71A3" w:rsidRDefault="00EB01FB" w:rsidP="00783531">
      <w:r w:rsidRPr="002C71A3">
        <w:lastRenderedPageBreak/>
        <w:t xml:space="preserve">One way to find a basis for a matrix is to reduce to row echelon form and choose the resulting columns as the basis.  The simplest basis is the Euclidean or elementary basis comprised of elements </w:t>
      </w:r>
      <w:r w:rsidR="004D6234" w:rsidRPr="002C71A3">
        <w:rPr>
          <w:noProof/>
          <w:position w:val="-12"/>
        </w:rPr>
      </w:r>
      <w:r w:rsidR="004D6234" w:rsidRPr="002C71A3">
        <w:rPr>
          <w:noProof/>
          <w:position w:val="-12"/>
        </w:rPr>
        <w:object w:dxaOrig="260" w:dyaOrig="360" w14:anchorId="7CA11540">
          <v:shape id="_x0000_i1189" type="#_x0000_t75" alt="" style="width:13pt;height:19.9pt;mso-width-percent:0;mso-height-percent:0;mso-width-percent:0;mso-height-percent:0" o:ole="">
            <v:imagedata r:id="rId381" o:title=""/>
          </v:shape>
          <o:OLEObject Type="Embed" ProgID="Equation.DSMT4" ShapeID="_x0000_i1189" DrawAspect="Content" ObjectID="_1851002364" r:id="rId382"/>
        </w:object>
      </w:r>
      <w:r w:rsidRPr="002C71A3">
        <w:t xml:space="preserve"> where the kth element</w:t>
      </w:r>
    </w:p>
    <w:p w:rsidR="00EB01FB" w:rsidRPr="002C71A3" w:rsidRDefault="00EB01FB" w:rsidP="00783531"/>
    <w:p w:rsidR="00EB01FB" w:rsidRPr="002C71A3" w:rsidRDefault="00EB01FB" w:rsidP="00783531">
      <w:pPr>
        <w:rPr>
          <w:b/>
        </w:rPr>
      </w:pPr>
      <w:r w:rsidRPr="002C71A3">
        <w:rPr>
          <w:b/>
        </w:rPr>
        <w:t>Dimension</w:t>
      </w:r>
    </w:p>
    <w:p w:rsidR="00EB01FB" w:rsidRPr="002C71A3" w:rsidRDefault="00EB01FB" w:rsidP="00783531"/>
    <w:p w:rsidR="00EB01FB" w:rsidRPr="002C71A3" w:rsidRDefault="00EB01FB" w:rsidP="00783531">
      <w:r w:rsidRPr="002C71A3">
        <w:t xml:space="preserve">There is a third quality pertaining to a basis that is an intrinsic quality of the space, namely, the number of elements in a basis is the same in any basis.  This number fixes the size of the space or the number degrees of freedom which are independent parameters that convey information.  In dimesnions greater than 3 intuition is no longer a guide and we must trust to theorems.  Geometry is strange in higher dimensions.  For example the volume, or hypervolume, of a hypersphere is highly concentrated near the outer shell as we will see later on.  </w:t>
      </w:r>
    </w:p>
    <w:p w:rsidR="00EB01FB" w:rsidRPr="002C71A3" w:rsidRDefault="00EB01FB" w:rsidP="00783531">
      <w:r w:rsidRPr="002C71A3">
        <w:t>Proofs</w:t>
      </w:r>
    </w:p>
    <w:p w:rsidR="00EB01FB" w:rsidRPr="002C71A3" w:rsidRDefault="00EB01FB" w:rsidP="00783531">
      <w:r w:rsidRPr="002C71A3">
        <w:t>Consider two bases for V V1 and V2.  Then V1 is LI and V2 spans V.  Applying theorem () gives M&lt;=N.  Conversly, V2 is LI and V1 is spanning, hence N&lt;=M.  Thus N must be equal to M and the number of elements in any basis is the same.</w:t>
      </w:r>
    </w:p>
    <w:p w:rsidR="00EB01FB" w:rsidRPr="002C71A3" w:rsidRDefault="00EB01FB" w:rsidP="00783531">
      <w:r w:rsidRPr="002C71A3">
        <w:t>They key result here is that if the dimension is known, ie the number of basis elements, then only linear independence OR spanning need be demonstrated to prove that a group is a basis.  If we know the dimension, then if we have M&gt;N vectors that span RN, then we know we must lose M-N of them to form a basis, for if we lose more than that then we have too few to span it, and if we lose too few then no M&gt;N vectors are linearly independent.  This is used to prove that n+1 vectors in n-dimensional space are linearly dependent.  This can also be proved mechanically using matrix row reduction which uses the same arguments of running out of space, but is less fundamental.  Since a basis for RN is the N deltak, then we know the dimension of RN is N.</w:t>
      </w:r>
    </w:p>
    <w:p w:rsidR="00EB01FB" w:rsidRPr="002C71A3" w:rsidRDefault="00EB01FB" w:rsidP="00783531"/>
    <w:p w:rsidR="00EB01FB" w:rsidRPr="002C71A3" w:rsidRDefault="00EB01FB" w:rsidP="00783531">
      <w:r w:rsidRPr="002C71A3">
        <w:t>Proof.  Since we know N is the dimension of RN, there are N LI vectors in the basis, and by () and M=N+1 vectors span the space, by N&lt;M.  If N is the dimension of V, then any N LI vectors are a basis</w:t>
      </w:r>
    </w:p>
    <w:p w:rsidR="00EB01FB" w:rsidRPr="002C71A3" w:rsidRDefault="00EB01FB" w:rsidP="00783531"/>
    <w:p w:rsidR="00EB01FB" w:rsidRPr="002C71A3" w:rsidRDefault="00EB01FB" w:rsidP="00783531">
      <w:r w:rsidRPr="002C71A3">
        <w:t xml:space="preserve">Familiar coordinate geometry is the study of relationships between points in 3-D space.  Subspaces are the higher dimensional analogues of lines and planes on which our signals lie.  </w:t>
      </w:r>
    </w:p>
    <w:p w:rsidR="00EB01FB" w:rsidRPr="002C71A3" w:rsidRDefault="00EB01FB" w:rsidP="00783531">
      <w:r w:rsidRPr="002C71A3">
        <w:t xml:space="preserve">A subset Z of a vector space V is a subspace if for every x and y in S so is every linear combination </w:t>
      </w:r>
      <w:r w:rsidR="004D6234" w:rsidRPr="002C71A3">
        <w:rPr>
          <w:noProof/>
          <w:position w:val="-10"/>
        </w:rPr>
      </w:r>
      <w:r w:rsidR="004D6234" w:rsidRPr="002C71A3">
        <w:rPr>
          <w:noProof/>
          <w:position w:val="-10"/>
        </w:rPr>
        <w:object w:dxaOrig="870" w:dyaOrig="315" w14:anchorId="3D617B34">
          <v:shape id="_x0000_i1190" type="#_x0000_t75" alt="" style="width:45.95pt;height:13pt;mso-width-percent:0;mso-height-percent:0;mso-width-percent:0;mso-height-percent:0" o:ole="">
            <v:imagedata r:id="rId383" o:title=""/>
          </v:shape>
          <o:OLEObject Type="Embed" ProgID="Equation.DSMT4" ShapeID="_x0000_i1190" DrawAspect="Content" ObjectID="_1851002365" r:id="rId384"/>
        </w:object>
      </w:r>
      <w:r w:rsidRPr="002C71A3">
        <w:t xml:space="preserve">.  Note that for alpha=1, beta=-1 and y=x, x-x must be in S, hence all subspaces must contain the origin.  The intersection of two subspaces is the set of all common points and is also a subspace.  The intersection of two planes is the subspace known as a line. If the intersection between two subspaces  X and Y contains only the origin they are </w:t>
      </w:r>
      <w:r w:rsidRPr="002C71A3">
        <w:rPr>
          <w:i/>
        </w:rPr>
        <w:t>disjoint</w:t>
      </w:r>
      <w:r w:rsidRPr="002C71A3">
        <w:t xml:space="preserve">.  For example any two lines intersecting at the origin represent disjoint subspaces.  </w:t>
      </w:r>
    </w:p>
    <w:p w:rsidR="00EB01FB" w:rsidRPr="002C71A3" w:rsidRDefault="00EB01FB" w:rsidP="00783531"/>
    <w:p w:rsidR="00EB01FB" w:rsidRPr="00B75359" w:rsidRDefault="00EB01FB" w:rsidP="00C871C4">
      <w:pPr>
        <w:pStyle w:val="Heading2"/>
        <w:numPr>
          <w:ilvl w:val="1"/>
          <w:numId w:val="1"/>
        </w:numPr>
      </w:pPr>
      <w:bookmarkStart w:id="91" w:name="_Toc209776299"/>
      <w:bookmarkStart w:id="92" w:name="_Toc209776821"/>
      <w:bookmarkStart w:id="93" w:name="_Toc209781592"/>
      <w:bookmarkStart w:id="94" w:name="_Toc209787332"/>
      <w:bookmarkStart w:id="95" w:name="_Toc229856956"/>
      <w:bookmarkStart w:id="96" w:name="_Toc229926010"/>
      <w:r w:rsidRPr="00B75359">
        <w:t>Orthogonality</w:t>
      </w:r>
      <w:bookmarkEnd w:id="91"/>
      <w:bookmarkEnd w:id="92"/>
      <w:bookmarkEnd w:id="93"/>
      <w:bookmarkEnd w:id="94"/>
      <w:bookmarkEnd w:id="95"/>
      <w:bookmarkEnd w:id="96"/>
    </w:p>
    <w:p w:rsidR="00EB01FB" w:rsidRPr="002C71A3" w:rsidRDefault="00EB01FB" w:rsidP="00783531">
      <w:r w:rsidRPr="002C71A3">
        <w:t xml:space="preserve">Inner product spaces add to general vector spaces the concepts of length and direction to the algebraic properties (e.g. subspaces, linear combination, basis, and dimension) of a vector space.  An n-dimensional inner product space generalizes the familiar geometric notions of the length and direction of a vector.  In this way we can measure the similarity or closeness of two vectors quantitatively and thereofore formulate optimization problems and solutions.   Orthogonality aslo </w:t>
      </w:r>
      <w:r w:rsidRPr="002C71A3">
        <w:lastRenderedPageBreak/>
        <w:t>gives rise to a special type of projection that is of wide applicability to applied problems.  From now on we assume that vector space implies inner product space.</w:t>
      </w:r>
    </w:p>
    <w:p w:rsidR="00EB01FB" w:rsidRPr="002C71A3" w:rsidRDefault="00EB01FB" w:rsidP="00783531">
      <w:r w:rsidRPr="002C71A3">
        <w:t>Because the theory of inner product spaces allows us to generalize the familiar geometrically derivable reIationships for the plane and  let us state in the jargon of vectors.</w:t>
      </w:r>
    </w:p>
    <w:p w:rsidR="00EB01FB" w:rsidRPr="002C71A3" w:rsidRDefault="00EB01FB" w:rsidP="00783531">
      <w:r w:rsidRPr="002C71A3">
        <w:t xml:space="preserve">In N-dimensions these quantities lose their visual plane geometric intuition, but we are free to extend the definition of the dot product through the use of the inner product.  The inner product between two N-vectors </w:t>
      </w:r>
      <w:r w:rsidR="004D6234" w:rsidRPr="002C71A3">
        <w:rPr>
          <w:b/>
          <w:noProof/>
          <w:position w:val="-4"/>
        </w:rPr>
      </w:r>
      <w:r w:rsidR="004D6234" w:rsidRPr="002C71A3">
        <w:rPr>
          <w:b/>
          <w:noProof/>
          <w:position w:val="-4"/>
        </w:rPr>
        <w:object w:dxaOrig="180" w:dyaOrig="180" w14:anchorId="6F08ADBC">
          <v:shape id="_x0000_i1191" type="#_x0000_t75" alt="" style="width:6.15pt;height:6.15pt;mso-width-percent:0;mso-height-percent:0;mso-width-percent:0;mso-height-percent:0" o:ole="">
            <v:imagedata r:id="rId385" o:title=""/>
          </v:shape>
          <o:OLEObject Type="Embed" ProgID="Equation.DSMT4" ShapeID="_x0000_i1191" DrawAspect="Content" ObjectID="_1851002366" r:id="rId386"/>
        </w:object>
      </w:r>
      <w:r w:rsidRPr="002C71A3">
        <w:t xml:space="preserve">and </w:t>
      </w:r>
      <w:r w:rsidR="004D6234" w:rsidRPr="002C71A3">
        <w:rPr>
          <w:noProof/>
          <w:position w:val="-10"/>
        </w:rPr>
      </w:r>
      <w:r w:rsidR="004D6234" w:rsidRPr="002C71A3">
        <w:rPr>
          <w:noProof/>
          <w:position w:val="-10"/>
        </w:rPr>
        <w:object w:dxaOrig="180" w:dyaOrig="255" w14:anchorId="3B994E88">
          <v:shape id="_x0000_i1192" type="#_x0000_t75" alt="" style="width:6.15pt;height:13pt;mso-width-percent:0;mso-height-percent:0;mso-width-percent:0;mso-height-percent:0" o:ole="">
            <v:imagedata r:id="rId387" o:title=""/>
          </v:shape>
          <o:OLEObject Type="Embed" ProgID="Equation.DSMT4" ShapeID="_x0000_i1192" DrawAspect="Content" ObjectID="_1851002367" r:id="rId388"/>
        </w:object>
      </w:r>
      <w:r w:rsidRPr="002C71A3">
        <w:t xml:space="preserve"> is defined as</w:t>
      </w:r>
    </w:p>
    <w:p w:rsidR="00EB01FB" w:rsidRPr="002C71A3" w:rsidRDefault="00EB01FB" w:rsidP="00783531">
      <w:r w:rsidRPr="002C71A3">
        <w:tab/>
      </w:r>
      <w:r w:rsidR="004D6234" w:rsidRPr="002C71A3">
        <w:rPr>
          <w:rFonts w:eastAsiaTheme="minorHAnsi"/>
          <w:noProof/>
          <w:position w:val="-28"/>
          <w:sz w:val="22"/>
          <w:szCs w:val="22"/>
        </w:rPr>
      </w:r>
      <w:r w:rsidR="004D6234" w:rsidRPr="002C71A3">
        <w:rPr>
          <w:rFonts w:eastAsiaTheme="minorHAnsi"/>
          <w:noProof/>
          <w:position w:val="-28"/>
          <w:sz w:val="22"/>
          <w:szCs w:val="22"/>
        </w:rPr>
        <w:object w:dxaOrig="4320" w:dyaOrig="690" w14:anchorId="0D443913">
          <v:shape id="_x0000_i1193" type="#_x0000_t75" alt="" style="width:3in;height:32.95pt;mso-width-percent:0;mso-height-percent:0;mso-width-percent:0;mso-height-percent:0" o:ole="">
            <v:imagedata r:id="rId389" o:title=""/>
          </v:shape>
          <o:OLEObject Type="Embed" ProgID="Equation.DSMT4" ShapeID="_x0000_i1193" DrawAspect="Content" ObjectID="_1851002368" r:id="rId390"/>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50</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Note that we have added the conjugation for the case when x and y are complex.  </w:t>
      </w:r>
    </w:p>
    <w:p w:rsidR="00EB01FB" w:rsidRPr="002C71A3" w:rsidRDefault="00EB01FB" w:rsidP="00783531">
      <w:r w:rsidRPr="002C71A3">
        <w:t xml:space="preserve">When x and y are complex vectors, </w:t>
      </w:r>
      <w:r w:rsidR="004D6234" w:rsidRPr="002C71A3">
        <w:rPr>
          <w:noProof/>
          <w:position w:val="-12"/>
        </w:rPr>
      </w:r>
      <w:r w:rsidR="004D6234" w:rsidRPr="002C71A3">
        <w:rPr>
          <w:noProof/>
          <w:position w:val="-12"/>
        </w:rPr>
        <w:object w:dxaOrig="1230" w:dyaOrig="375" w14:anchorId="10E3B8BF">
          <v:shape id="_x0000_i1194" type="#_x0000_t75" alt="" style="width:59pt;height:19.9pt;mso-width-percent:0;mso-height-percent:0;mso-width-percent:0;mso-height-percent:0" o:ole="">
            <v:imagedata r:id="rId391" o:title=""/>
          </v:shape>
          <o:OLEObject Type="Embed" ProgID="Equation.DSMT4" ShapeID="_x0000_i1194" DrawAspect="Content" ObjectID="_1851002369" r:id="rId392"/>
        </w:object>
      </w:r>
      <w:r w:rsidRPr="002C71A3">
        <w:t xml:space="preserve"> and </w:t>
      </w:r>
      <w:r w:rsidR="004D6234" w:rsidRPr="002C71A3">
        <w:rPr>
          <w:noProof/>
          <w:position w:val="-12"/>
        </w:rPr>
      </w:r>
      <w:r w:rsidR="004D6234" w:rsidRPr="002C71A3">
        <w:rPr>
          <w:noProof/>
          <w:position w:val="-12"/>
        </w:rPr>
        <w:object w:dxaOrig="1245" w:dyaOrig="375" w14:anchorId="4592CB5D">
          <v:shape id="_x0000_i1195" type="#_x0000_t75" alt="" style="width:59pt;height:19.9pt;mso-width-percent:0;mso-height-percent:0;mso-width-percent:0;mso-height-percent:0" o:ole="">
            <v:imagedata r:id="rId393" o:title=""/>
          </v:shape>
          <o:OLEObject Type="Embed" ProgID="Equation.DSMT4" ShapeID="_x0000_i1195" DrawAspect="Content" ObjectID="_1851002370" r:id="rId394"/>
        </w:object>
      </w:r>
      <w:r w:rsidRPr="002C71A3">
        <w:t>, then</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3450" w:dyaOrig="375" w14:anchorId="6004B442">
          <v:shape id="_x0000_i1196" type="#_x0000_t75" alt="" style="width:170.05pt;height:19.9pt;mso-width-percent:0;mso-height-percent:0;mso-width-percent:0;mso-height-percent:0" o:ole="">
            <v:imagedata r:id="rId395" o:title=""/>
          </v:shape>
          <o:OLEObject Type="Embed" ProgID="Equation.DSMT4" ShapeID="_x0000_i1196" DrawAspect="Content" ObjectID="_1851002371" r:id="rId396"/>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51</w:instrText>
      </w:r>
      <w:r w:rsidRPr="002C71A3">
        <w:rPr>
          <w:noProof/>
        </w:rPr>
        <w:fldChar w:fldCharType="end"/>
      </w:r>
      <w:r w:rsidRPr="002C71A3">
        <w:instrText>)</w:instrText>
      </w:r>
      <w:r w:rsidRPr="002C71A3">
        <w:fldChar w:fldCharType="end"/>
      </w:r>
    </w:p>
    <w:p w:rsidR="00EB01FB" w:rsidRPr="002C71A3" w:rsidRDefault="00EB01FB" w:rsidP="00783531">
      <w:r w:rsidRPr="002C71A3">
        <w:t>Identities 2R, I…</w:t>
      </w:r>
    </w:p>
    <w:p w:rsidR="00EB01FB" w:rsidRPr="002C71A3" w:rsidRDefault="00EB01FB" w:rsidP="00783531">
      <w:r w:rsidRPr="002C71A3">
        <w:t xml:space="preserve">In some applications it is common to represent a complex vector x as the supervector </w:t>
      </w:r>
      <w:r w:rsidR="004D6234" w:rsidRPr="002C71A3">
        <w:rPr>
          <w:noProof/>
          <w:position w:val="-12"/>
        </w:rPr>
      </w:r>
      <w:r w:rsidR="004D6234" w:rsidRPr="002C71A3">
        <w:rPr>
          <w:noProof/>
          <w:position w:val="-12"/>
        </w:rPr>
        <w:object w:dxaOrig="1065" w:dyaOrig="375" w14:anchorId="7ACA43D4">
          <v:shape id="_x0000_i1197" type="#_x0000_t75" alt="" style="width:52.1pt;height:19.9pt;mso-width-percent:0;mso-height-percent:0;mso-width-percent:0;mso-height-percent:0" o:ole="">
            <v:imagedata r:id="rId397" o:title=""/>
          </v:shape>
          <o:OLEObject Type="Embed" ProgID="Equation.DSMT4" ShapeID="_x0000_i1197" DrawAspect="Content" ObjectID="_1851002372" r:id="rId398"/>
        </w:object>
      </w:r>
      <w:r w:rsidRPr="002C71A3">
        <w:t xml:space="preserve"> </w:t>
      </w:r>
    </w:p>
    <w:p w:rsidR="00EB01FB" w:rsidRPr="002C71A3" w:rsidRDefault="00EB01FB" w:rsidP="00783531"/>
    <w:p w:rsidR="00EB01FB" w:rsidRPr="002C71A3" w:rsidRDefault="00EB01FB" w:rsidP="00783531">
      <w:r w:rsidRPr="002C71A3">
        <w:t>When the space is complex, the inner product is a complex number and cannot be visualized but its interpretation as a projection is still valid from a mathematical standpoint.  The inner product is linear in one set of variables at least.  For example if y=h is a constant, then</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2880" w:dyaOrig="345" w14:anchorId="56FC579D">
          <v:shape id="_x0000_i1198" type="#_x0000_t75" alt="" style="width:2in;height:19.9pt;mso-width-percent:0;mso-height-percent:0;mso-width-percent:0;mso-height-percent:0" o:ole="">
            <v:imagedata r:id="rId399" o:title=""/>
          </v:shape>
          <o:OLEObject Type="Embed" ProgID="Equation.DSMT4" ShapeID="_x0000_i1198" DrawAspect="Content" ObjectID="_1851002373" r:id="rId400"/>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52</w:instrText>
      </w:r>
      <w:r w:rsidRPr="002C71A3">
        <w:rPr>
          <w:noProof/>
        </w:rPr>
        <w:fldChar w:fldCharType="end"/>
      </w:r>
      <w:r w:rsidRPr="002C71A3">
        <w:instrText>)</w:instrText>
      </w:r>
      <w:r w:rsidRPr="002C71A3">
        <w:fldChar w:fldCharType="end"/>
      </w:r>
    </w:p>
    <w:p w:rsidR="00EB01FB" w:rsidRPr="002C71A3" w:rsidRDefault="00EB01FB" w:rsidP="00783531">
      <w:r w:rsidRPr="002C71A3">
        <w:t>The length of a vector is</w:t>
      </w:r>
    </w:p>
    <w:p w:rsidR="00EB01FB" w:rsidRPr="002C71A3" w:rsidRDefault="00EB01FB" w:rsidP="00783531">
      <w:r w:rsidRPr="002C71A3">
        <w:tab/>
      </w:r>
      <w:r w:rsidR="004D6234" w:rsidRPr="002C71A3">
        <w:rPr>
          <w:rFonts w:eastAsiaTheme="minorHAnsi"/>
          <w:noProof/>
          <w:position w:val="-14"/>
          <w:sz w:val="22"/>
          <w:szCs w:val="22"/>
        </w:rPr>
      </w:r>
      <w:r w:rsidR="004D6234" w:rsidRPr="002C71A3">
        <w:rPr>
          <w:rFonts w:eastAsiaTheme="minorHAnsi"/>
          <w:noProof/>
          <w:position w:val="-14"/>
          <w:sz w:val="22"/>
          <w:szCs w:val="22"/>
        </w:rPr>
        <w:object w:dxaOrig="1095" w:dyaOrig="465" w14:anchorId="5E9636D5">
          <v:shape id="_x0000_i1199" type="#_x0000_t75" alt="" style="width:52.1pt;height:19.9pt;mso-width-percent:0;mso-height-percent:0;mso-width-percent:0;mso-height-percent:0" o:ole="">
            <v:imagedata r:id="rId401" o:title=""/>
          </v:shape>
          <o:OLEObject Type="Embed" ProgID="Equation.DSMT4" ShapeID="_x0000_i1199" DrawAspect="Content" ObjectID="_1851002374" r:id="rId402"/>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53</w:instrText>
      </w:r>
      <w:r w:rsidRPr="002C71A3">
        <w:rPr>
          <w:noProof/>
        </w:rPr>
        <w:fldChar w:fldCharType="end"/>
      </w:r>
      <w:r w:rsidRPr="002C71A3">
        <w:instrText>)</w:instrText>
      </w:r>
      <w:r w:rsidRPr="002C71A3">
        <w:fldChar w:fldCharType="end"/>
      </w:r>
    </w:p>
    <w:p w:rsidR="00EB01FB" w:rsidRPr="002C71A3" w:rsidRDefault="00EB01FB" w:rsidP="00783531">
      <w:r w:rsidRPr="002C71A3">
        <w:t>The length is a continuous function y= f(x) that maps Cn to C.</w:t>
      </w:r>
    </w:p>
    <w:p w:rsidR="00EB01FB" w:rsidRPr="002C71A3" w:rsidRDefault="00EB01FB" w:rsidP="00783531">
      <w:r w:rsidRPr="002C71A3">
        <w:t>The inner product satisifies the Cauchy-Schwartz inequality which we now state and prove.  Algebraicly inner product measures the linear similarity of two vectors.  Geometrically, the inner product is the projection of one vector onto another.  Some important properties</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1245" w:dyaOrig="375" w14:anchorId="132E8F7A">
          <v:shape id="_x0000_i1200" type="#_x0000_t75" alt="" style="width:59pt;height:19.9pt;mso-width-percent:0;mso-height-percent:0;mso-width-percent:0;mso-height-percent:0" o:ole="">
            <v:imagedata r:id="rId403" o:title=""/>
          </v:shape>
          <o:OLEObject Type="Embed" ProgID="Equation.DSMT4" ShapeID="_x0000_i1200" DrawAspect="Content" ObjectID="_1851002375" r:id="rId404"/>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54</w:instrText>
      </w:r>
      <w:r w:rsidRPr="002C71A3">
        <w:rPr>
          <w:noProof/>
        </w:rPr>
        <w:fldChar w:fldCharType="end"/>
      </w:r>
      <w:r w:rsidRPr="002C71A3">
        <w:instrText>)</w:instrText>
      </w:r>
      <w:r w:rsidRPr="002C71A3">
        <w:fldChar w:fldCharType="end"/>
      </w:r>
    </w:p>
    <w:p w:rsidR="00EB01FB" w:rsidRPr="002C71A3" w:rsidRDefault="00EB01FB" w:rsidP="00783531">
      <w:r w:rsidRPr="002C71A3">
        <w:t>Ie Hermitian symmetry. As an example of the practicality of orthogonal signals, consider a multiuser communication system where s1 and s2 are signals for user one and two corresponding.  Since s1,s2 occupy the same signaling resource, eg frequency or time, the receiver gets b1s1+b3s2. how does the Rx distinguish between them.  If the receiver implements a correlator which is an inner product and s1’s2 is zero, then the data of user 1 and two can be perfectly reconstructed.</w:t>
      </w:r>
    </w:p>
    <w:p w:rsidR="00EB01FB" w:rsidRPr="002C71A3" w:rsidRDefault="00EB01FB" w:rsidP="00783531"/>
    <w:p w:rsidR="00EB01FB" w:rsidRPr="00B75359" w:rsidRDefault="00EB01FB" w:rsidP="00C871C4">
      <w:pPr>
        <w:pStyle w:val="Heading3"/>
        <w:numPr>
          <w:ilvl w:val="2"/>
          <w:numId w:val="1"/>
        </w:numPr>
      </w:pPr>
      <w:bookmarkStart w:id="97" w:name="_Toc209776300"/>
      <w:bookmarkStart w:id="98" w:name="_Toc209776822"/>
      <w:bookmarkStart w:id="99" w:name="_Toc209781593"/>
      <w:bookmarkStart w:id="100" w:name="_Toc209787333"/>
      <w:bookmarkStart w:id="101" w:name="_Toc229856957"/>
      <w:bookmarkStart w:id="102" w:name="_Toc229926011"/>
      <w:r w:rsidRPr="00B75359">
        <w:t>Orthonormal vectors</w:t>
      </w:r>
      <w:bookmarkEnd w:id="97"/>
      <w:bookmarkEnd w:id="98"/>
      <w:bookmarkEnd w:id="99"/>
      <w:bookmarkEnd w:id="100"/>
      <w:bookmarkEnd w:id="101"/>
      <w:bookmarkEnd w:id="102"/>
    </w:p>
    <w:p w:rsidR="00EB01FB" w:rsidRPr="002C71A3" w:rsidRDefault="00EB01FB" w:rsidP="00783531">
      <w:r w:rsidRPr="002C71A3">
        <w:t xml:space="preserve">Consider two LI vectors x and y.  How can I make them orthogonal.  For orthogonal vectors rho satisfy rthogonal vectors satisfy </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1440" w:dyaOrig="345" w14:anchorId="2EFAF7D8">
          <v:shape id="_x0000_i1201" type="#_x0000_t75" alt="" style="width:1in;height:19.9pt;mso-width-percent:0;mso-height-percent:0;mso-width-percent:0;mso-height-percent:0" o:ole="">
            <v:imagedata r:id="rId405" o:title=""/>
          </v:shape>
          <o:OLEObject Type="Embed" ProgID="Equation.3" ShapeID="_x0000_i1201" DrawAspect="Content" ObjectID="_1851002376" r:id="rId406"/>
        </w:object>
      </w:r>
      <w:r w:rsidRPr="002C71A3">
        <w:t xml:space="preserve"> </w:t>
      </w:r>
    </w:p>
    <w:p w:rsidR="00EB01FB" w:rsidRPr="002C71A3" w:rsidRDefault="00EB01FB" w:rsidP="00783531">
      <w:r w:rsidRPr="002C71A3">
        <w:t>Choose</w:t>
      </w:r>
    </w:p>
    <w:p w:rsidR="00EB01FB" w:rsidRPr="002C71A3" w:rsidRDefault="00EB01FB" w:rsidP="00783531">
      <w:r w:rsidRPr="002C71A3">
        <w:tab/>
      </w:r>
      <w:r w:rsidR="004D6234" w:rsidRPr="002C71A3">
        <w:rPr>
          <w:rFonts w:eastAsiaTheme="minorHAnsi"/>
          <w:noProof/>
          <w:position w:val="-24"/>
          <w:sz w:val="22"/>
          <w:szCs w:val="22"/>
        </w:rPr>
      </w:r>
      <w:r w:rsidR="004D6234" w:rsidRPr="002C71A3">
        <w:rPr>
          <w:rFonts w:eastAsiaTheme="minorHAnsi"/>
          <w:noProof/>
          <w:position w:val="-24"/>
          <w:sz w:val="22"/>
          <w:szCs w:val="22"/>
        </w:rPr>
        <w:object w:dxaOrig="825" w:dyaOrig="660" w14:anchorId="21AAD880">
          <v:shape id="_x0000_i1202" type="#_x0000_t75" alt="" style="width:39.05pt;height:32.95pt;mso-width-percent:0;mso-height-percent:0;mso-width-percent:0;mso-height-percent:0" o:ole="">
            <v:imagedata r:id="rId407" o:title=""/>
          </v:shape>
          <o:OLEObject Type="Embed" ProgID="Equation.DSMT4" ShapeID="_x0000_i1202" DrawAspect="Content" ObjectID="_1851002377" r:id="rId408"/>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55</w:instrText>
      </w:r>
      <w:r w:rsidRPr="002C71A3">
        <w:rPr>
          <w:noProof/>
        </w:rPr>
        <w:fldChar w:fldCharType="end"/>
      </w:r>
      <w:r w:rsidRPr="002C71A3">
        <w:instrText>)</w:instrText>
      </w:r>
      <w:r w:rsidRPr="002C71A3">
        <w:fldChar w:fldCharType="end"/>
      </w:r>
    </w:p>
    <w:p w:rsidR="00EB01FB" w:rsidRPr="002C71A3" w:rsidRDefault="00EB01FB" w:rsidP="00783531">
      <w:r w:rsidRPr="002C71A3">
        <w:t>We write the projection of y onto x as xhat</w:t>
      </w:r>
    </w:p>
    <w:p w:rsidR="00EB01FB" w:rsidRPr="002C71A3" w:rsidRDefault="00EB01FB" w:rsidP="00783531">
      <w:r w:rsidRPr="002C71A3">
        <w:lastRenderedPageBreak/>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735" w:dyaOrig="315" w14:anchorId="6AA313A9">
          <v:shape id="_x0000_i1203" type="#_x0000_t75" alt="" style="width:39.05pt;height:13pt;mso-width-percent:0;mso-height-percent:0;mso-width-percent:0;mso-height-percent:0" o:ole="">
            <v:imagedata r:id="rId409" o:title=""/>
          </v:shape>
          <o:OLEObject Type="Embed" ProgID="Equation.DSMT4" ShapeID="_x0000_i1203" DrawAspect="Content" ObjectID="_1851002378" r:id="rId410"/>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56</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Where </w:t>
      </w:r>
      <w:r w:rsidR="004D6234" w:rsidRPr="002C71A3">
        <w:rPr>
          <w:noProof/>
          <w:position w:val="-14"/>
        </w:rPr>
      </w:r>
      <w:r w:rsidR="004D6234" w:rsidRPr="002C71A3">
        <w:rPr>
          <w:noProof/>
          <w:position w:val="-14"/>
        </w:rPr>
        <w:object w:dxaOrig="315" w:dyaOrig="405" w14:anchorId="73701CE4">
          <v:shape id="_x0000_i1204" type="#_x0000_t75" alt="" style="width:13pt;height:19.9pt;mso-width-percent:0;mso-height-percent:0;mso-width-percent:0;mso-height-percent:0" o:ole="">
            <v:imagedata r:id="rId411" o:title=""/>
          </v:shape>
          <o:OLEObject Type="Embed" ProgID="Equation.DSMT4" ShapeID="_x0000_i1204" DrawAspect="Content" ObjectID="_1851002379" r:id="rId412"/>
        </w:object>
      </w:r>
      <w:r w:rsidRPr="002C71A3">
        <w:t xml:space="preserve"> is the length of the projection in the direction x.  We may rewrite () in terms of rank one projection matrix</w:t>
      </w:r>
    </w:p>
    <w:p w:rsidR="00EB01FB" w:rsidRPr="002C71A3" w:rsidRDefault="00EB01FB" w:rsidP="00783531">
      <w:r w:rsidRPr="002C71A3">
        <w:tab/>
      </w:r>
      <w:r w:rsidR="004D6234" w:rsidRPr="002C71A3">
        <w:rPr>
          <w:rFonts w:eastAsiaTheme="minorHAnsi"/>
          <w:noProof/>
          <w:position w:val="-24"/>
          <w:sz w:val="22"/>
          <w:szCs w:val="22"/>
        </w:rPr>
      </w:r>
      <w:r w:rsidR="004D6234" w:rsidRPr="002C71A3">
        <w:rPr>
          <w:rFonts w:eastAsiaTheme="minorHAnsi"/>
          <w:noProof/>
          <w:position w:val="-24"/>
          <w:sz w:val="22"/>
          <w:szCs w:val="22"/>
        </w:rPr>
        <w:object w:dxaOrig="900" w:dyaOrig="690" w14:anchorId="454AB66A">
          <v:shape id="_x0000_i1205" type="#_x0000_t75" alt="" style="width:45.95pt;height:32.95pt;mso-width-percent:0;mso-height-percent:0;mso-width-percent:0;mso-height-percent:0" o:ole="">
            <v:imagedata r:id="rId413" o:title=""/>
          </v:shape>
          <o:OLEObject Type="Embed" ProgID="Equation.3" ShapeID="_x0000_i1205" DrawAspect="Content" ObjectID="_1851002380" r:id="rId414"/>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57</w:instrText>
      </w:r>
      <w:r w:rsidRPr="002C71A3">
        <w:rPr>
          <w:noProof/>
        </w:rPr>
        <w:fldChar w:fldCharType="end"/>
      </w:r>
      <w:r w:rsidRPr="002C71A3">
        <w:instrText>)</w:instrText>
      </w:r>
      <w:r w:rsidRPr="002C71A3">
        <w:fldChar w:fldCharType="end"/>
      </w:r>
    </w:p>
    <w:p w:rsidR="00EB01FB" w:rsidRPr="00B75359" w:rsidRDefault="00EB01FB" w:rsidP="00C871C4">
      <w:pPr>
        <w:pStyle w:val="Heading3"/>
        <w:numPr>
          <w:ilvl w:val="2"/>
          <w:numId w:val="1"/>
        </w:numPr>
      </w:pPr>
      <w:bookmarkStart w:id="103" w:name="_Toc209776301"/>
      <w:bookmarkStart w:id="104" w:name="_Toc209776823"/>
      <w:bookmarkStart w:id="105" w:name="_Toc209781594"/>
      <w:bookmarkStart w:id="106" w:name="_Toc209787334"/>
      <w:bookmarkStart w:id="107" w:name="_Toc229856958"/>
      <w:bookmarkStart w:id="108" w:name="_Toc229926012"/>
      <w:r w:rsidRPr="00B75359">
        <w:t>Projections</w:t>
      </w:r>
      <w:bookmarkEnd w:id="103"/>
      <w:bookmarkEnd w:id="104"/>
      <w:bookmarkEnd w:id="105"/>
      <w:bookmarkEnd w:id="106"/>
      <w:bookmarkEnd w:id="107"/>
      <w:bookmarkEnd w:id="108"/>
      <w:r w:rsidRPr="00B75359">
        <w:t xml:space="preserve"> </w:t>
      </w:r>
    </w:p>
    <w:p w:rsidR="00EB01FB" w:rsidRPr="002C71A3" w:rsidRDefault="00EB01FB" w:rsidP="00783531">
      <w:r w:rsidRPr="002C71A3">
        <w:t xml:space="preserve">If X and Y are disjoint and Z = X + Y then X and Y are </w:t>
      </w:r>
      <w:r w:rsidRPr="002C71A3">
        <w:rPr>
          <w:i/>
        </w:rPr>
        <w:t>complementary</w:t>
      </w:r>
      <w:r w:rsidRPr="002C71A3">
        <w:t xml:space="preserve"> and Z is called the </w:t>
      </w:r>
      <w:r w:rsidRPr="002C71A3">
        <w:rPr>
          <w:i/>
        </w:rPr>
        <w:t>direct sum</w:t>
      </w:r>
      <w:r w:rsidRPr="002C71A3">
        <w:t xml:space="preserve"> of X and Y denoted</w:t>
      </w:r>
      <w:r w:rsidR="004D6234" w:rsidRPr="002C71A3">
        <w:rPr>
          <w:noProof/>
          <w:position w:val="-8"/>
        </w:rPr>
      </w:r>
      <w:r w:rsidR="004D6234" w:rsidRPr="002C71A3">
        <w:rPr>
          <w:noProof/>
          <w:position w:val="-8"/>
        </w:rPr>
        <w:object w:dxaOrig="1305" w:dyaOrig="300" w14:anchorId="12E974F7">
          <v:shape id="_x0000_i1206" type="#_x0000_t75" alt="" style="width:65.85pt;height:13pt;mso-width-percent:0;mso-height-percent:0;mso-width-percent:0;mso-height-percent:0" o:ole="">
            <v:imagedata r:id="rId415" o:title=""/>
          </v:shape>
          <o:OLEObject Type="Embed" ProgID="Equation.DSMT4" ShapeID="_x0000_i1206" DrawAspect="Content" ObjectID="_1851002381" r:id="rId416"/>
        </w:object>
      </w:r>
      <w:r w:rsidRPr="002C71A3">
        <w:t xml:space="preserve">    Every vector z in Z may be written uniquely as z = x + y with x in X and y in Y.  Proof: if z = x + y, where x is in X and y is in Y, then if z =x’+y’,with x’ in X and y’in Y, then x-x’=y-y’,where x-x’ is in X and y-y’ is in Y.  Since X and Y are equal only for the zero vector by definition of disjointness, x-x’ = y-y’=0, and therefore x=x’ and y=y’.  This is the same argument for proving the uniqueness of a representation in terms of linearly independent vectors (basis).</w:t>
      </w:r>
    </w:p>
    <w:p w:rsidR="00EB01FB" w:rsidRPr="002C71A3" w:rsidRDefault="00EB01FB" w:rsidP="00783531"/>
    <w:p w:rsidR="00EB01FB" w:rsidRPr="002C71A3" w:rsidRDefault="00EB01FB" w:rsidP="00783531">
      <w:r w:rsidRPr="002C71A3">
        <w:t>When Z is the direct sum of X and Y then we know every z in Z may be written uniquely as z = x + y with x in X and y in Y the projection of z onto X along (the direction) Y is the linear transformation E defined by Ez=x.</w:t>
      </w:r>
    </w:p>
    <w:p w:rsidR="00EB01FB" w:rsidRPr="002C71A3" w:rsidRDefault="004D6234" w:rsidP="00783531">
      <w:pPr>
        <w:keepNext/>
        <w:jc w:val="center"/>
      </w:pPr>
      <w:r w:rsidRPr="002C71A3">
        <w:rPr>
          <w:noProof/>
        </w:rPr>
      </w:r>
      <w:r w:rsidR="004D6234" w:rsidRPr="002C71A3">
        <w:rPr>
          <w:noProof/>
        </w:rPr>
        <w:object w:dxaOrig="4635" w:dyaOrig="3180" w14:anchorId="1C163F40">
          <v:shape id="_x0000_i1207" type="#_x0000_t75" alt="" style="width:229.8pt;height:156.25pt;mso-width-percent:0;mso-height-percent:0;mso-width-percent:0;mso-height-percent:0" o:ole="">
            <v:imagedata r:id="rId417" o:title=""/>
          </v:shape>
          <o:OLEObject Type="Embed" ProgID="Visio.Drawing.11" ShapeID="_x0000_i1207" DrawAspect="Content" ObjectID="_1851002382" r:id="rId418"/>
        </w:object>
      </w:r>
    </w:p>
    <w:p w:rsidR="00EB01FB" w:rsidRPr="002C71A3" w:rsidRDefault="00EB01FB" w:rsidP="00783531">
      <w:pPr>
        <w:jc w:val="center"/>
        <w:rPr>
          <w:noProof/>
        </w:rPr>
      </w:pPr>
      <w:r w:rsidRPr="002C71A3">
        <w:t xml:space="preserve">Figure </w:t>
      </w:r>
      <w:r w:rsidRPr="002C71A3">
        <w:rPr>
          <w:noProof/>
        </w:rPr>
        <w:fldChar w:fldCharType="begin"/>
      </w:r>
      <w:r w:rsidRPr="002C71A3">
        <w:rPr>
          <w:noProof/>
        </w:rPr>
        <w:instrText xml:space="preserve"> SEQ Figure \* ARABIC </w:instrText>
      </w:r>
      <w:r w:rsidRPr="002C71A3">
        <w:rPr>
          <w:noProof/>
        </w:rPr>
        <w:fldChar w:fldCharType="separate"/>
      </w:r>
      <w:r>
        <w:rPr>
          <w:noProof/>
        </w:rPr>
        <w:t>2</w:t>
      </w:r>
      <w:r w:rsidRPr="002C71A3">
        <w:rPr>
          <w:noProof/>
        </w:rPr>
        <w:fldChar w:fldCharType="end"/>
      </w:r>
    </w:p>
    <w:p w:rsidR="00EB01FB" w:rsidRPr="002C71A3" w:rsidRDefault="00EB01FB" w:rsidP="00783531"/>
    <w:p w:rsidR="00EB01FB" w:rsidRPr="002C71A3" w:rsidRDefault="00EB01FB" w:rsidP="00783531"/>
    <w:p w:rsidR="00EB01FB" w:rsidRPr="002C71A3" w:rsidRDefault="00EB01FB" w:rsidP="00783531">
      <w:r w:rsidRPr="002C71A3">
        <w:t>Theorem: E is a projection if and only if E is it is idempotent, that is E2=E.  This makes sense intuintively because once Ez=x, x = x+0, so the along direction is zero and x has no component in Y therefore projecting it again must yield the same answer.</w:t>
      </w:r>
    </w:p>
    <w:p w:rsidR="00EB01FB" w:rsidRPr="002C71A3" w:rsidRDefault="00EB01FB" w:rsidP="00783531">
      <w:r w:rsidRPr="002C71A3">
        <w:t>Proof: First E is linear becaue it is a matrix.  If E is a projection onto X, Ez=x for all z by definition.  When z = x, Ez=Ex=x.  Then substituting into EEz=Ex=x=Ez, E2=E.  Going the other way, assuming E2=E, then we must show that based on this property E satisfies the definition of a projection terms of the direct sum X+Y.  Any z=Ez + (I-E)z with (1-E)z in Y, thus y = (1-E)z, Ey=E(1-E)z=0 assuming E2=E.  If we define X as the subspace defined by all z for which Ez=z and Y such that Ez=0 then X and Y span Z.  If z is in both X and Y, Ez=z and Ez=0, hene z=0 thus X and Y are disjoint.  Thus E2=E is precisely the relationship that guarantees the direct sum so defined.</w:t>
      </w:r>
    </w:p>
    <w:p w:rsidR="00EB01FB" w:rsidRPr="002C71A3" w:rsidRDefault="00EB01FB" w:rsidP="00783531"/>
    <w:p w:rsidR="00EB01FB" w:rsidRPr="002C71A3" w:rsidRDefault="00EB01FB" w:rsidP="00783531">
      <w:r w:rsidRPr="002C71A3">
        <w:lastRenderedPageBreak/>
        <w:t xml:space="preserve">Furthermore, if we interchange the subspaces so that y is in X and x is in Y, ie, Ez=y and (1-E)z=x, then according to the definition (1-E) must also be a projection.  (1-E)(1-E)=1-2E+E^2 = 1-2E+E=1-E.  Also note E=E1+E2 is a projection only E1E2=E2E1=0.  Then X=X1 + X2 are a direction sum pair and Y1 and Y2 are Y=Y1 intersect Y2. </w:t>
      </w:r>
    </w:p>
    <w:p w:rsidR="00EB01FB" w:rsidRPr="002C71A3" w:rsidRDefault="00EB01FB" w:rsidP="00783531"/>
    <w:p w:rsidR="00EB01FB" w:rsidRPr="002C71A3" w:rsidRDefault="00EB01FB" w:rsidP="00783531">
      <w:r w:rsidRPr="002C71A3">
        <w:t>Example: project z= 2,1 onto x= 1,1 along y = 1,1/2.  We must solve Ex=x and Ey=0.  E[x y] = [x 0];</w:t>
      </w:r>
    </w:p>
    <w:p w:rsidR="00EB01FB" w:rsidRPr="002C71A3" w:rsidRDefault="00EB01FB" w:rsidP="00783531">
      <w:r w:rsidRPr="002C71A3">
        <w:t>E=inv([x y])[x 0] = [1/2 -1/2;-1 1][1 0;1 0]/abs(1-1/2).  Verify that [1 -1;-2 2]^= and 1-E 2 = 1-E</w:t>
      </w:r>
    </w:p>
    <w:p w:rsidR="00EB01FB" w:rsidRPr="002C71A3" w:rsidRDefault="00EB01FB" w:rsidP="00783531">
      <w:r w:rsidRPr="002C71A3">
        <w:t xml:space="preserve">While we have illustrated the results for vectors in the plane, we may also project onto a 2-D subspace defined by the vectors </w:t>
      </w:r>
    </w:p>
    <w:p w:rsidR="00EB01FB" w:rsidRPr="002C71A3" w:rsidRDefault="00EB01FB" w:rsidP="00783531">
      <w:r w:rsidRPr="002C71A3">
        <w:t>EX=X and EY=O, where X=[x1 x2], Y=[y1 y2].  E[X Y] = [X O].  EH*H’=[X O]H’ E=XH’(HH’)</w:t>
      </w:r>
    </w:p>
    <w:p w:rsidR="00EB01FB" w:rsidRPr="002C71A3" w:rsidRDefault="00EB01FB" w:rsidP="00783531">
      <w:r w:rsidRPr="002C71A3">
        <w:t xml:space="preserve">Adjoints of projections.  What does the E’ correspond to?  From the discussion above we need to find the subspaces defined by the solutions to E’z=z and E’z=0. </w:t>
      </w:r>
    </w:p>
    <w:p w:rsidR="00EB01FB" w:rsidRPr="002C71A3" w:rsidRDefault="00EB01FB" w:rsidP="00783531">
      <w:r w:rsidRPr="002C71A3">
        <w:t xml:space="preserve">It is most useful if x1 is orthogonal to x2, ie E is an orthogonal projection matrix which divides the space into two orthogonal spaces suche that X=X1+X2.  </w:t>
      </w:r>
    </w:p>
    <w:p w:rsidR="00EB01FB" w:rsidRPr="002C71A3" w:rsidRDefault="00EB01FB" w:rsidP="00783531">
      <w:r w:rsidRPr="002C71A3">
        <w:t>An orthogonal projection matrix is defined as a mapping</w:t>
      </w:r>
      <w:r w:rsidR="004D6234" w:rsidRPr="002C71A3">
        <w:rPr>
          <w:b/>
          <w:noProof/>
          <w:position w:val="-6"/>
        </w:rPr>
      </w:r>
      <w:r w:rsidR="004D6234" w:rsidRPr="002C71A3">
        <w:rPr>
          <w:b/>
          <w:noProof/>
          <w:position w:val="-6"/>
        </w:rPr>
        <w:object w:dxaOrig="1170" w:dyaOrig="300" w14:anchorId="3C85A6C0">
          <v:shape id="_x0000_i1208" type="#_x0000_t75" alt="" style="width:59pt;height:13pt;mso-width-percent:0;mso-height-percent:0;mso-width-percent:0;mso-height-percent:0" o:ole="">
            <v:imagedata r:id="rId419" o:title=""/>
          </v:shape>
          <o:OLEObject Type="Embed" ProgID="Equation.DSMT4" ShapeID="_x0000_i1208" DrawAspect="Content" ObjectID="_1851002383" r:id="rId420"/>
        </w:object>
      </w:r>
      <w:r w:rsidRPr="002C71A3">
        <w:rPr>
          <w:b/>
        </w:rPr>
        <w:t xml:space="preserve"> </w:t>
      </w:r>
      <w:r w:rsidRPr="002C71A3">
        <w:t>where</w:t>
      </w:r>
      <w:r w:rsidR="004D6234" w:rsidRPr="002C71A3">
        <w:rPr>
          <w:b/>
          <w:noProof/>
          <w:position w:val="-6"/>
        </w:rPr>
      </w:r>
      <w:r w:rsidR="004D6234" w:rsidRPr="002C71A3">
        <w:rPr>
          <w:b/>
          <w:noProof/>
          <w:position w:val="-6"/>
        </w:rPr>
        <w:object w:dxaOrig="1500" w:dyaOrig="315" w14:anchorId="31DAE5B5">
          <v:shape id="_x0000_i1209" type="#_x0000_t75" alt="" style="width:1in;height:13pt;mso-width-percent:0;mso-height-percent:0;mso-width-percent:0;mso-height-percent:0" o:ole="">
            <v:imagedata r:id="rId421" o:title=""/>
          </v:shape>
          <o:OLEObject Type="Embed" ProgID="Equation.DSMT4" ShapeID="_x0000_i1209" DrawAspect="Content" ObjectID="_1851002384" r:id="rId422"/>
        </w:object>
      </w:r>
      <w:r w:rsidRPr="002C71A3">
        <w:t xml:space="preserve">where Mperp is known as the </w:t>
      </w:r>
      <w:r w:rsidRPr="002C71A3">
        <w:rPr>
          <w:i/>
          <w:iCs/>
        </w:rPr>
        <w:t>orthogonal complement</w:t>
      </w:r>
      <w:r w:rsidRPr="002C71A3">
        <w:t xml:space="preserve"> of M.</w:t>
      </w:r>
      <w:r w:rsidRPr="002C71A3">
        <w:rPr>
          <w:b/>
        </w:rPr>
        <w:t xml:space="preserve">  </w:t>
      </w:r>
      <w:r w:rsidRPr="002C71A3">
        <w:t xml:space="preserve">Thus any v in V may be written as the sum of two orthogonal components x in M and Y in Mperp.  From the definition we may make some observations about the </w:t>
      </w:r>
      <w:r w:rsidRPr="002C71A3">
        <w:rPr>
          <w:i/>
          <w:iCs/>
        </w:rPr>
        <w:t>dual space</w:t>
      </w:r>
      <w:r w:rsidRPr="002C71A3">
        <w:t xml:space="preserve"> of V </w:t>
      </w:r>
      <w:r w:rsidR="004D6234" w:rsidRPr="002C71A3">
        <w:rPr>
          <w:noProof/>
          <w:position w:val="-6"/>
        </w:rPr>
      </w:r>
      <w:r w:rsidR="004D6234" w:rsidRPr="002C71A3">
        <w:rPr>
          <w:noProof/>
          <w:position w:val="-6"/>
        </w:rPr>
        <w:object w:dxaOrig="315" w:dyaOrig="315" w14:anchorId="0373D08C">
          <v:shape id="_x0000_i1210" type="#_x0000_t75" alt="" style="width:13pt;height:13pt;mso-width-percent:0;mso-height-percent:0;mso-width-percent:0;mso-height-percent:0" o:ole="">
            <v:imagedata r:id="rId423" o:title=""/>
          </v:shape>
          <o:OLEObject Type="Embed" ProgID="Equation.DSMT4" ShapeID="_x0000_i1210" DrawAspect="Content" ObjectID="_1851002385" r:id="rId424"/>
        </w:object>
      </w:r>
      <w:r w:rsidRPr="002C71A3">
        <w:t>.  Since Ez=0 (for z in N by def) means z is perp to rows of E.  Therefore E’z =0 is perp to columns of z which defines Mperp.  E’z=0, z in Mperp.  For Ez=z, with z in M, E’z=z means z is in rowspace of E which is perp to  nullspace N, thus E’z=z has z in Nperp.  Thus V’=Mperp + Nperp.</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690" w:dyaOrig="315" w14:anchorId="5EECE0CA">
          <v:shape id="_x0000_i1211" type="#_x0000_t75" alt="" style="width:32.95pt;height:13pt;mso-width-percent:0;mso-height-percent:0;mso-width-percent:0;mso-height-percent:0" o:ole="">
            <v:imagedata r:id="rId425" o:title=""/>
          </v:shape>
          <o:OLEObject Type="Embed" ProgID="Equation.DSMT4" ShapeID="_x0000_i1211" DrawAspect="Content" ObjectID="_1851002386" r:id="rId426"/>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58</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 From the definition What is the special structure that produces an orthogonal projection?  Essentially it means there is no wasted spaces or ultimate.  (insert diagram of row and colspace).</w:t>
      </w:r>
    </w:p>
    <w:p w:rsidR="00EB01FB" w:rsidRPr="002C71A3" w:rsidRDefault="00EB01FB" w:rsidP="00783531"/>
    <w:p w:rsidR="00EB01FB" w:rsidRPr="002C71A3" w:rsidRDefault="004D6234" w:rsidP="00783531">
      <w:r w:rsidRPr="002C71A3">
        <w:rPr>
          <w:b/>
          <w:noProof/>
          <w:position w:val="-6"/>
        </w:rPr>
      </w:r>
      <w:r w:rsidR="004D6234" w:rsidRPr="002C71A3">
        <w:rPr>
          <w:b/>
          <w:noProof/>
          <w:position w:val="-6"/>
        </w:rPr>
        <w:object w:dxaOrig="1170" w:dyaOrig="300" w14:anchorId="6B5EEC3C">
          <v:shape id="_x0000_i1212" type="#_x0000_t75" alt="" style="width:59pt;height:13pt;mso-width-percent:0;mso-height-percent:0;mso-width-percent:0;mso-height-percent:0" o:ole="">
            <v:imagedata r:id="rId419" o:title=""/>
          </v:shape>
          <o:OLEObject Type="Embed" ProgID="Equation.DSMT4" ShapeID="_x0000_i1212" DrawAspect="Content" ObjectID="_1851002387" r:id="rId427"/>
        </w:object>
      </w:r>
      <w:r w:rsidR="00EB01FB" w:rsidRPr="002C71A3">
        <w:rPr>
          <w:b/>
        </w:rPr>
        <w:t xml:space="preserve"> </w:t>
      </w:r>
      <w:r w:rsidRPr="002C71A3">
        <w:rPr>
          <w:b/>
          <w:noProof/>
          <w:position w:val="-6"/>
        </w:rPr>
      </w:r>
      <w:r w:rsidR="004D6234" w:rsidRPr="002C71A3">
        <w:rPr>
          <w:b/>
          <w:noProof/>
          <w:position w:val="-6"/>
        </w:rPr>
        <w:object w:dxaOrig="1500" w:dyaOrig="300" w14:anchorId="2C059DCD">
          <v:shape id="_x0000_i1213" type="#_x0000_t75" alt="" style="width:1in;height:13pt;mso-width-percent:0;mso-height-percent:0;mso-width-percent:0;mso-height-percent:0" o:ole="">
            <v:imagedata r:id="rId428" o:title=""/>
          </v:shape>
          <o:OLEObject Type="Embed" ProgID="Equation.DSMT4" ShapeID="_x0000_i1213" DrawAspect="Content" ObjectID="_1851002388" r:id="rId429"/>
        </w:object>
      </w:r>
      <w:r w:rsidRPr="002C71A3">
        <w:rPr>
          <w:b/>
          <w:noProof/>
          <w:position w:val="-6"/>
        </w:rPr>
      </w:r>
      <w:r w:rsidR="004D6234" w:rsidRPr="002C71A3">
        <w:rPr>
          <w:b/>
          <w:noProof/>
          <w:position w:val="-6"/>
        </w:rPr>
        <w:object w:dxaOrig="1365" w:dyaOrig="300" w14:anchorId="457AB0D1">
          <v:shape id="_x0000_i1214" type="#_x0000_t75" alt="" style="width:65.85pt;height:13pt;mso-width-percent:0;mso-height-percent:0;mso-width-percent:0;mso-height-percent:0" o:ole="">
            <v:imagedata r:id="rId430" o:title=""/>
          </v:shape>
          <o:OLEObject Type="Embed" ProgID="Equation.DSMT4" ShapeID="_x0000_i1214" DrawAspect="Content" ObjectID="_1851002389" r:id="rId431"/>
        </w:object>
      </w:r>
      <w:r w:rsidR="00EB01FB" w:rsidRPr="002C71A3">
        <w:rPr>
          <w:b/>
        </w:rPr>
        <w:t xml:space="preserve"> .  </w:t>
      </w:r>
      <w:r w:rsidR="00EB01FB" w:rsidRPr="002C71A3">
        <w:t xml:space="preserve">We also know </w:t>
      </w:r>
      <w:r w:rsidRPr="002C71A3">
        <w:rPr>
          <w:b/>
          <w:noProof/>
          <w:position w:val="-6"/>
        </w:rPr>
      </w:r>
      <w:r w:rsidR="004D6234" w:rsidRPr="002C71A3">
        <w:rPr>
          <w:b/>
          <w:noProof/>
          <w:position w:val="-6"/>
        </w:rPr>
        <w:object w:dxaOrig="1680" w:dyaOrig="315" w14:anchorId="7C48E3F0">
          <v:shape id="_x0000_i1215" type="#_x0000_t75" alt="" style="width:85pt;height:13pt;mso-width-percent:0;mso-height-percent:0;mso-width-percent:0;mso-height-percent:0" o:ole="">
            <v:imagedata r:id="rId432" o:title=""/>
          </v:shape>
          <o:OLEObject Type="Embed" ProgID="Equation.DSMT4" ShapeID="_x0000_i1215" DrawAspect="Content" ObjectID="_1851002390" r:id="rId433"/>
        </w:object>
      </w:r>
      <w:r w:rsidR="00EB01FB" w:rsidRPr="002C71A3">
        <w:t>from our discussion on dual spaces</w:t>
      </w:r>
      <w:r w:rsidR="00EB01FB" w:rsidRPr="002C71A3">
        <w:rPr>
          <w:b/>
        </w:rPr>
        <w:t xml:space="preserve">.  </w:t>
      </w:r>
      <w:r w:rsidR="00EB01FB" w:rsidRPr="002C71A3">
        <w:t xml:space="preserve">If E is an orthogonal projection, then </w:t>
      </w:r>
      <w:r w:rsidRPr="002C71A3">
        <w:rPr>
          <w:noProof/>
          <w:position w:val="-6"/>
        </w:rPr>
      </w:r>
      <w:r w:rsidR="004D6234" w:rsidRPr="002C71A3">
        <w:rPr>
          <w:noProof/>
          <w:position w:val="-6"/>
        </w:rPr>
        <w:object w:dxaOrig="1050" w:dyaOrig="315" w14:anchorId="0124924E">
          <v:shape id="_x0000_i1216" type="#_x0000_t75" alt="" style="width:52.1pt;height:13pt;mso-width-percent:0;mso-height-percent:0;mso-width-percent:0;mso-height-percent:0" o:ole="">
            <v:imagedata r:id="rId434" o:title=""/>
          </v:shape>
          <o:OLEObject Type="Embed" ProgID="Equation.DSMT4" ShapeID="_x0000_i1216" DrawAspect="Content" ObjectID="_1851002391" r:id="rId435"/>
        </w:object>
      </w:r>
      <w:r w:rsidR="00EB01FB" w:rsidRPr="002C71A3">
        <w:t xml:space="preserve"> , then </w:t>
      </w:r>
      <w:r w:rsidRPr="002C71A3">
        <w:rPr>
          <w:b/>
          <w:noProof/>
          <w:position w:val="-6"/>
        </w:rPr>
      </w:r>
      <w:r w:rsidR="004D6234" w:rsidRPr="002C71A3">
        <w:rPr>
          <w:b/>
          <w:noProof/>
          <w:position w:val="-6"/>
        </w:rPr>
        <w:object w:dxaOrig="750" w:dyaOrig="315" w14:anchorId="65267724">
          <v:shape id="_x0000_i1217" type="#_x0000_t75" alt="" style="width:39.05pt;height:13pt;mso-width-percent:0;mso-height-percent:0;mso-width-percent:0;mso-height-percent:0" o:ole="">
            <v:imagedata r:id="rId436" o:title=""/>
          </v:shape>
          <o:OLEObject Type="Embed" ProgID="Equation.DSMT4" ShapeID="_x0000_i1217" DrawAspect="Content" ObjectID="_1851002392" r:id="rId437"/>
        </w:object>
      </w:r>
      <w:r w:rsidR="00EB01FB" w:rsidRPr="002C71A3">
        <w:rPr>
          <w:b/>
        </w:rPr>
        <w:t xml:space="preserve">, </w:t>
      </w:r>
      <w:r w:rsidR="00EB01FB" w:rsidRPr="002C71A3">
        <w:t xml:space="preserve">hence </w:t>
      </w:r>
      <w:r w:rsidRPr="002C71A3">
        <w:rPr>
          <w:noProof/>
          <w:position w:val="-4"/>
        </w:rPr>
      </w:r>
      <w:r w:rsidR="004D6234" w:rsidRPr="002C71A3">
        <w:rPr>
          <w:noProof/>
          <w:position w:val="-4"/>
        </w:rPr>
        <w:object w:dxaOrig="735" w:dyaOrig="300" w14:anchorId="404C7B75">
          <v:shape id="_x0000_i1218" type="#_x0000_t75" alt="" style="width:39.05pt;height:13pt;mso-width-percent:0;mso-height-percent:0;mso-width-percent:0;mso-height-percent:0" o:ole="">
            <v:imagedata r:id="rId438" o:title=""/>
          </v:shape>
          <o:OLEObject Type="Embed" ProgID="Equation.DSMT4" ShapeID="_x0000_i1218" DrawAspect="Content" ObjectID="_1851002393" r:id="rId439"/>
        </w:object>
      </w:r>
      <w:r w:rsidR="00EB01FB" w:rsidRPr="002C71A3">
        <w:t xml:space="preserve"> .  Next if E’=E, we must prove defines a projection, ie E’z=Ez=z and E’z=Ez=0 are a direct sum of two orthogonal subspaces.  </w:t>
      </w:r>
    </w:p>
    <w:p w:rsidR="00EB01FB" w:rsidRPr="002C71A3" w:rsidRDefault="00EB01FB" w:rsidP="00783531"/>
    <w:p w:rsidR="00EB01FB" w:rsidRPr="002C71A3" w:rsidRDefault="00EB01FB" w:rsidP="00783531">
      <w:r w:rsidRPr="002C71A3">
        <w:t xml:space="preserve">This can be see by </w:t>
      </w:r>
    </w:p>
    <w:p w:rsidR="00EB01FB" w:rsidRPr="002C71A3" w:rsidRDefault="00EB01FB" w:rsidP="00783531">
      <w:r w:rsidRPr="002C71A3">
        <w:tab/>
      </w:r>
      <w:r w:rsidR="004D6234" w:rsidRPr="002C71A3">
        <w:rPr>
          <w:rFonts w:eastAsiaTheme="minorHAnsi"/>
          <w:noProof/>
          <w:position w:val="-32"/>
          <w:sz w:val="22"/>
          <w:szCs w:val="22"/>
        </w:rPr>
      </w:r>
      <w:r w:rsidR="004D6234" w:rsidRPr="002C71A3">
        <w:rPr>
          <w:rFonts w:eastAsiaTheme="minorHAnsi"/>
          <w:noProof/>
          <w:position w:val="-32"/>
          <w:sz w:val="22"/>
          <w:szCs w:val="22"/>
        </w:rPr>
        <w:object w:dxaOrig="1755" w:dyaOrig="780" w14:anchorId="2E9F793F">
          <v:shape id="_x0000_i1219" type="#_x0000_t75" alt="" style="width:85pt;height:39.05pt;mso-width-percent:0;mso-height-percent:0;mso-width-percent:0;mso-height-percent:0" o:ole="">
            <v:imagedata r:id="rId440" o:title=""/>
          </v:shape>
          <o:OLEObject Type="Embed" ProgID="Equation.3" ShapeID="_x0000_i1219" DrawAspect="Content" ObjectID="_1851002394" r:id="rId441"/>
        </w:object>
      </w:r>
      <w:r w:rsidRPr="002C71A3">
        <w:t xml:space="preserve"> </w:t>
      </w:r>
    </w:p>
    <w:p w:rsidR="00EB01FB" w:rsidRPr="002C71A3" w:rsidRDefault="00EB01FB" w:rsidP="00783531">
      <w:r w:rsidRPr="002C71A3">
        <w:t>Range,Nullspace,Rowspace,Left nullspace</w:t>
      </w:r>
    </w:p>
    <w:p w:rsidR="00EB01FB" w:rsidRPr="002C71A3" w:rsidRDefault="00EB01FB" w:rsidP="00783531">
      <w:r w:rsidRPr="002C71A3">
        <w:t xml:space="preserve">In Ax=y, any matrix A maps x to its column space plus any vector in its nullspace where Ax=0.  Transposing A we have x’A’=y’ y is in the row space plus potentially another component in the nullspace of A’ which we call the left nullspace of A.  Y=R+N’.  Since Ax=0, means x is orthongonal to the rows of A, thus N is the orthogonal complement of R which we denote </w:t>
      </w:r>
      <w:r w:rsidR="004D6234" w:rsidRPr="002C71A3">
        <w:rPr>
          <w:noProof/>
          <w:position w:val="-6"/>
        </w:rPr>
      </w:r>
      <w:r w:rsidR="004D6234" w:rsidRPr="002C71A3">
        <w:rPr>
          <w:noProof/>
          <w:position w:val="-6"/>
        </w:rPr>
        <w:object w:dxaOrig="855" w:dyaOrig="315" w14:anchorId="5E9DA1B1">
          <v:shape id="_x0000_i1220" type="#_x0000_t75" alt="" style="width:45.95pt;height:13pt;mso-width-percent:0;mso-height-percent:0;mso-width-percent:0;mso-height-percent:0" o:ole="">
            <v:imagedata r:id="rId442" o:title=""/>
          </v:shape>
          <o:OLEObject Type="Embed" ProgID="Equation.3" ShapeID="_x0000_i1220" DrawAspect="Content" ObjectID="_1851002395" r:id="rId443"/>
        </w:object>
      </w:r>
      <w:r w:rsidRPr="002C71A3">
        <w:t xml:space="preserve"> .  Conversely, if x lies in the left nullspace N’, it is orthogonal to the columns of A, hence </w:t>
      </w:r>
      <w:r w:rsidR="004D6234" w:rsidRPr="002C71A3">
        <w:rPr>
          <w:noProof/>
          <w:position w:val="-4"/>
        </w:rPr>
      </w:r>
      <w:r w:rsidR="004D6234" w:rsidRPr="002C71A3">
        <w:rPr>
          <w:noProof/>
          <w:position w:val="-4"/>
        </w:rPr>
        <w:object w:dxaOrig="870" w:dyaOrig="300" w14:anchorId="1A2C3526">
          <v:shape id="_x0000_i1221" type="#_x0000_t75" alt="" style="width:45.95pt;height:13pt;mso-width-percent:0;mso-height-percent:0;mso-width-percent:0;mso-height-percent:0" o:ole="">
            <v:imagedata r:id="rId444" o:title=""/>
          </v:shape>
          <o:OLEObject Type="Embed" ProgID="Equation.DSMT4" ShapeID="_x0000_i1221" DrawAspect="Content" ObjectID="_1851002396" r:id="rId445"/>
        </w:object>
      </w:r>
      <w:r w:rsidRPr="002C71A3">
        <w:t xml:space="preserve"> .  </w:t>
      </w:r>
    </w:p>
    <w:p w:rsidR="00EB01FB" w:rsidRPr="002C71A3" w:rsidRDefault="00EB01FB" w:rsidP="00783531"/>
    <w:p w:rsidR="00EB01FB" w:rsidRPr="002C71A3" w:rsidRDefault="00EB01FB" w:rsidP="00783531">
      <w:r w:rsidRPr="002C71A3">
        <w:tab/>
      </w:r>
      <w:r w:rsidR="004D6234" w:rsidRPr="002C71A3">
        <w:rPr>
          <w:rFonts w:eastAsiaTheme="minorHAnsi"/>
          <w:noProof/>
          <w:position w:val="-16"/>
          <w:sz w:val="22"/>
          <w:szCs w:val="22"/>
        </w:rPr>
      </w:r>
      <w:r w:rsidR="004D6234" w:rsidRPr="002C71A3">
        <w:rPr>
          <w:rFonts w:eastAsiaTheme="minorHAnsi"/>
          <w:noProof/>
          <w:position w:val="-16"/>
          <w:sz w:val="22"/>
          <w:szCs w:val="22"/>
        </w:rPr>
        <w:object w:dxaOrig="2490" w:dyaOrig="465" w14:anchorId="67A35DEE">
          <v:shape id="_x0000_i1222" type="#_x0000_t75" alt="" style="width:124.1pt;height:19.9pt;mso-width-percent:0;mso-height-percent:0;mso-width-percent:0;mso-height-percent:0" o:ole="">
            <v:imagedata r:id="rId446" o:title=""/>
          </v:shape>
          <o:OLEObject Type="Embed" ProgID="Equation.DSMT4" ShapeID="_x0000_i1222" DrawAspect="Content" ObjectID="_1851002397" r:id="rId447"/>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59</w:instrText>
      </w:r>
      <w:r w:rsidRPr="002C71A3">
        <w:rPr>
          <w:noProof/>
        </w:rPr>
        <w:fldChar w:fldCharType="end"/>
      </w:r>
      <w:r w:rsidRPr="002C71A3">
        <w:instrText>)</w:instrText>
      </w:r>
      <w:r w:rsidRPr="002C71A3">
        <w:fldChar w:fldCharType="end"/>
      </w:r>
    </w:p>
    <w:p w:rsidR="00EB01FB" w:rsidRPr="002C71A3" w:rsidRDefault="00EB01FB" w:rsidP="00783531">
      <w:r w:rsidRPr="002C71A3">
        <w:lastRenderedPageBreak/>
        <w:tab/>
      </w:r>
      <w:r w:rsidR="004D6234" w:rsidRPr="002C71A3">
        <w:rPr>
          <w:rFonts w:eastAsiaTheme="minorHAnsi"/>
          <w:noProof/>
          <w:position w:val="-14"/>
          <w:sz w:val="22"/>
          <w:szCs w:val="22"/>
        </w:rPr>
      </w:r>
      <w:r w:rsidR="004D6234" w:rsidRPr="002C71A3">
        <w:rPr>
          <w:rFonts w:eastAsiaTheme="minorHAnsi"/>
          <w:noProof/>
          <w:position w:val="-14"/>
          <w:sz w:val="22"/>
          <w:szCs w:val="22"/>
        </w:rPr>
        <w:object w:dxaOrig="2010" w:dyaOrig="405" w14:anchorId="0DD88DAA">
          <v:shape id="_x0000_i1223" type="#_x0000_t75" alt="" style="width:98.05pt;height:19.9pt;mso-width-percent:0;mso-height-percent:0;mso-width-percent:0;mso-height-percent:0" o:ole="">
            <v:imagedata r:id="rId448" o:title=""/>
          </v:shape>
          <o:OLEObject Type="Embed" ProgID="Equation.DSMT4" ShapeID="_x0000_i1223" DrawAspect="Content" ObjectID="_1851002398" r:id="rId449"/>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60</w:instrText>
      </w:r>
      <w:r w:rsidRPr="002C71A3">
        <w:rPr>
          <w:noProof/>
        </w:rPr>
        <w:fldChar w:fldCharType="end"/>
      </w:r>
      <w:r w:rsidRPr="002C71A3">
        <w:instrText>)</w:instrText>
      </w:r>
      <w:r w:rsidRPr="002C71A3">
        <w:fldChar w:fldCharType="end"/>
      </w:r>
    </w:p>
    <w:p w:rsidR="00EB01FB" w:rsidRPr="002C71A3" w:rsidRDefault="00EB01FB" w:rsidP="00783531">
      <w:r w:rsidRPr="002C71A3">
        <w:tab/>
      </w:r>
      <w:r w:rsidR="004D6234" w:rsidRPr="002C71A3">
        <w:rPr>
          <w:rFonts w:eastAsiaTheme="minorHAnsi"/>
          <w:noProof/>
          <w:position w:val="-16"/>
          <w:sz w:val="22"/>
          <w:szCs w:val="22"/>
        </w:rPr>
      </w:r>
      <w:r w:rsidR="004D6234" w:rsidRPr="002C71A3">
        <w:rPr>
          <w:rFonts w:eastAsiaTheme="minorHAnsi"/>
          <w:noProof/>
          <w:position w:val="-16"/>
          <w:sz w:val="22"/>
          <w:szCs w:val="22"/>
        </w:rPr>
        <w:object w:dxaOrig="2175" w:dyaOrig="465" w14:anchorId="15D5DC8F">
          <v:shape id="_x0000_i1224" type="#_x0000_t75" alt="" style="width:111.05pt;height:19.9pt;mso-width-percent:0;mso-height-percent:0;mso-width-percent:0;mso-height-percent:0" o:ole="">
            <v:imagedata r:id="rId450" o:title=""/>
          </v:shape>
          <o:OLEObject Type="Embed" ProgID="Equation.DSMT4" ShapeID="_x0000_i1224" DrawAspect="Content" ObjectID="_1851002399" r:id="rId451"/>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61</w:instrText>
      </w:r>
      <w:r w:rsidRPr="002C71A3">
        <w:rPr>
          <w:noProof/>
        </w:rPr>
        <w:fldChar w:fldCharType="end"/>
      </w:r>
      <w:r w:rsidRPr="002C71A3">
        <w:instrText>)</w:instrText>
      </w:r>
      <w:r w:rsidRPr="002C71A3">
        <w:fldChar w:fldCharType="end"/>
      </w:r>
    </w:p>
    <w:p w:rsidR="00EB01FB" w:rsidRPr="002C71A3" w:rsidRDefault="00EB01FB" w:rsidP="00783531">
      <w:r w:rsidRPr="002C71A3">
        <w:tab/>
      </w:r>
      <w:r w:rsidR="004D6234" w:rsidRPr="002C71A3">
        <w:rPr>
          <w:rFonts w:eastAsiaTheme="minorHAnsi"/>
          <w:noProof/>
          <w:position w:val="-18"/>
          <w:sz w:val="22"/>
          <w:szCs w:val="22"/>
        </w:rPr>
      </w:r>
      <w:r w:rsidR="004D6234" w:rsidRPr="002C71A3">
        <w:rPr>
          <w:rFonts w:eastAsiaTheme="minorHAnsi"/>
          <w:noProof/>
          <w:position w:val="-18"/>
          <w:sz w:val="22"/>
          <w:szCs w:val="22"/>
        </w:rPr>
        <w:object w:dxaOrig="2220" w:dyaOrig="480" w14:anchorId="34151C64">
          <v:shape id="_x0000_i1225" type="#_x0000_t75" alt="" style="width:111.05pt;height:26.05pt;mso-width-percent:0;mso-height-percent:0;mso-width-percent:0;mso-height-percent:0" o:ole="">
            <v:imagedata r:id="rId452" o:title=""/>
          </v:shape>
          <o:OLEObject Type="Embed" ProgID="Equation.3" ShapeID="_x0000_i1225" DrawAspect="Content" ObjectID="_1851002400" r:id="rId453"/>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62</w:instrText>
      </w:r>
      <w:r w:rsidRPr="002C71A3">
        <w:rPr>
          <w:noProof/>
        </w:rPr>
        <w:fldChar w:fldCharType="end"/>
      </w:r>
      <w:r w:rsidRPr="002C71A3">
        <w:instrText>)</w:instrText>
      </w:r>
      <w:r w:rsidRPr="002C71A3">
        <w:fldChar w:fldCharType="end"/>
      </w:r>
    </w:p>
    <w:p w:rsidR="00EB01FB" w:rsidRPr="002C71A3" w:rsidRDefault="00EB01FB" w:rsidP="00783531">
      <w:r w:rsidRPr="002C71A3">
        <w:t>The left nullspace is orth comp of range, and conversely the nullspace is orth comp to rowspace.  These are just special names given to the direct sums</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2055" w:dyaOrig="375" w14:anchorId="72DA0CCF">
          <v:shape id="_x0000_i1226" type="#_x0000_t75" alt="" style="width:104.95pt;height:19.9pt;mso-width-percent:0;mso-height-percent:0;mso-width-percent:0;mso-height-percent:0" o:ole="">
            <v:imagedata r:id="rId454" o:title=""/>
          </v:shape>
          <o:OLEObject Type="Embed" ProgID="Equation.DSMT4" ShapeID="_x0000_i1226" DrawAspect="Content" ObjectID="_1851002401" r:id="rId455"/>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63</w:instrText>
      </w:r>
      <w:r w:rsidRPr="002C71A3">
        <w:rPr>
          <w:noProof/>
        </w:rPr>
        <w:fldChar w:fldCharType="end"/>
      </w:r>
      <w:r w:rsidRPr="002C71A3">
        <w:instrText>)</w:instrText>
      </w:r>
      <w:r w:rsidRPr="002C71A3">
        <w:fldChar w:fldCharType="end"/>
      </w:r>
    </w:p>
    <w:p w:rsidR="00EB01FB" w:rsidRPr="002C71A3" w:rsidRDefault="00EB01FB" w:rsidP="00783531"/>
    <w:p w:rsidR="00EB01FB" w:rsidRPr="002C71A3" w:rsidRDefault="00EB01FB" w:rsidP="00783531">
      <w:r w:rsidRPr="002C71A3">
        <w:t>The CS is a disguised complete the square problem concerning the maximum length for a projection allowed under the N-dimensional geometry of an inner product space.  Let</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2475" w:dyaOrig="375" w14:anchorId="1E35462F">
          <v:shape id="_x0000_i1227" type="#_x0000_t75" alt="" style="width:124.1pt;height:19.9pt;mso-width-percent:0;mso-height-percent:0;mso-width-percent:0;mso-height-percent:0" o:ole="">
            <v:imagedata r:id="rId456" o:title=""/>
          </v:shape>
          <o:OLEObject Type="Embed" ProgID="Equation.DSMT4" ShapeID="_x0000_i1227" DrawAspect="Content" ObjectID="_1851002402" r:id="rId457"/>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109" w:name="ZEqnNum566819"/>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64</w:instrText>
      </w:r>
      <w:r w:rsidRPr="002C71A3">
        <w:rPr>
          <w:noProof/>
        </w:rPr>
        <w:fldChar w:fldCharType="end"/>
      </w:r>
      <w:r w:rsidRPr="002C71A3">
        <w:instrText>)</w:instrText>
      </w:r>
      <w:bookmarkEnd w:id="109"/>
      <w:r w:rsidRPr="002C71A3">
        <w:fldChar w:fldCharType="end"/>
      </w:r>
    </w:p>
    <w:p w:rsidR="00EB01FB" w:rsidRPr="002C71A3" w:rsidRDefault="00EB01FB" w:rsidP="00783531">
      <w:r w:rsidRPr="002C71A3">
        <w:t>And consider the min  J over rho</w:t>
      </w:r>
    </w:p>
    <w:p w:rsidR="00EB01FB" w:rsidRPr="002C71A3" w:rsidRDefault="00EB01FB" w:rsidP="00783531">
      <w:r w:rsidRPr="002C71A3">
        <w:tab/>
        <w:t xml:space="preserve"> </w:t>
      </w:r>
    </w:p>
    <w:p w:rsidR="00EB01FB" w:rsidRPr="002C71A3" w:rsidRDefault="00EB01FB" w:rsidP="00783531">
      <w:r w:rsidRPr="002C71A3">
        <w:t>What is min J over all rho?  We could take the derivative wrt rho, however the derivative is complicated over complex numbers because you can approach a point from any direction instead of only two for on the real line.</w:t>
      </w:r>
    </w:p>
    <w:p w:rsidR="00EB01FB" w:rsidRPr="002C71A3" w:rsidRDefault="004D6234" w:rsidP="00783531">
      <w:pPr>
        <w:jc w:val="center"/>
      </w:pPr>
      <w:r w:rsidRPr="002C71A3">
        <w:rPr>
          <w:noProof/>
          <w:position w:val="-84"/>
        </w:rPr>
      </w:r>
      <w:r w:rsidR="004D6234" w:rsidRPr="002C71A3">
        <w:rPr>
          <w:noProof/>
          <w:position w:val="-84"/>
        </w:rPr>
        <w:object w:dxaOrig="3375" w:dyaOrig="1815" w14:anchorId="2AC997EF">
          <v:shape id="_x0000_i1228" type="#_x0000_t75" alt="" style="width:170.05pt;height:91.9pt;mso-width-percent:0;mso-height-percent:0;mso-width-percent:0;mso-height-percent:0" o:ole="">
            <v:imagedata r:id="rId458" o:title=""/>
          </v:shape>
          <o:OLEObject Type="Embed" ProgID="Equation.DSMT4" ShapeID="_x0000_i1228" DrawAspect="Content" ObjectID="_1851002403" r:id="rId459"/>
        </w:object>
      </w:r>
    </w:p>
    <w:p w:rsidR="00EB01FB" w:rsidRPr="002C71A3" w:rsidRDefault="00EB01FB" w:rsidP="00783531">
      <w:r w:rsidRPr="002C71A3">
        <w:t xml:space="preserve">The minimum occurs for the familiar </w:t>
      </w:r>
      <w:r w:rsidR="004D6234" w:rsidRPr="002C71A3">
        <w:rPr>
          <w:noProof/>
          <w:position w:val="-14"/>
        </w:rPr>
      </w:r>
      <w:r w:rsidR="004D6234" w:rsidRPr="002C71A3">
        <w:rPr>
          <w:noProof/>
          <w:position w:val="-14"/>
        </w:rPr>
        <w:object w:dxaOrig="1740" w:dyaOrig="405" w14:anchorId="47014866">
          <v:shape id="_x0000_i1229" type="#_x0000_t75" alt="" style="width:84.25pt;height:19.9pt;mso-width-percent:0;mso-height-percent:0;mso-width-percent:0;mso-height-percent:0" o:ole="">
            <v:imagedata r:id="rId460" o:title=""/>
          </v:shape>
          <o:OLEObject Type="Embed" ProgID="Equation.DSMT4" ShapeID="_x0000_i1229" DrawAspect="Content" ObjectID="_1851002404" r:id="rId461"/>
        </w:object>
      </w:r>
      <w:r w:rsidRPr="002C71A3">
        <w:t xml:space="preserve"> which when inserted the expression becomes</w:t>
      </w:r>
    </w:p>
    <w:p w:rsidR="00EB01FB" w:rsidRPr="002C71A3" w:rsidRDefault="00EB01FB" w:rsidP="00783531">
      <w:r w:rsidRPr="002C71A3">
        <w:tab/>
      </w:r>
      <w:r w:rsidR="004D6234" w:rsidRPr="002C71A3">
        <w:rPr>
          <w:rFonts w:eastAsiaTheme="minorHAnsi"/>
          <w:noProof/>
          <w:position w:val="-36"/>
          <w:sz w:val="22"/>
          <w:szCs w:val="22"/>
        </w:rPr>
      </w:r>
      <w:r w:rsidR="004D6234" w:rsidRPr="002C71A3">
        <w:rPr>
          <w:rFonts w:eastAsiaTheme="minorHAnsi"/>
          <w:noProof/>
          <w:position w:val="-36"/>
          <w:sz w:val="22"/>
          <w:szCs w:val="22"/>
        </w:rPr>
        <w:object w:dxaOrig="2265" w:dyaOrig="900" w14:anchorId="0E8E22FC">
          <v:shape id="_x0000_i1230" type="#_x0000_t75" alt="" style="width:111.05pt;height:45.95pt;mso-width-percent:0;mso-height-percent:0;mso-width-percent:0;mso-height-percent:0" o:ole="">
            <v:imagedata r:id="rId462" o:title=""/>
          </v:shape>
          <o:OLEObject Type="Embed" ProgID="Equation.DSMT4" ShapeID="_x0000_i1230" DrawAspect="Content" ObjectID="_1851002405" r:id="rId463"/>
        </w:object>
      </w:r>
      <w:r w:rsidRPr="002C71A3">
        <w:t xml:space="preserve"> </w:t>
      </w:r>
    </w:p>
    <w:p w:rsidR="00EB01FB" w:rsidRPr="002C71A3" w:rsidRDefault="00EB01FB" w:rsidP="00783531">
      <w:r w:rsidRPr="002C71A3">
        <w:t>Yielding the inequality known as Cauchy-Schwartz</w:t>
      </w:r>
    </w:p>
    <w:p w:rsidR="00EB01FB" w:rsidRPr="002C71A3" w:rsidRDefault="00EB01FB" w:rsidP="00783531">
      <w:r w:rsidRPr="002C71A3">
        <w:tab/>
      </w:r>
      <w:r w:rsidR="004D6234" w:rsidRPr="002C71A3">
        <w:rPr>
          <w:rFonts w:eastAsiaTheme="minorHAnsi"/>
          <w:noProof/>
          <w:position w:val="-16"/>
          <w:sz w:val="22"/>
          <w:szCs w:val="22"/>
        </w:rPr>
      </w:r>
      <w:r w:rsidR="004D6234" w:rsidRPr="002C71A3">
        <w:rPr>
          <w:rFonts w:eastAsiaTheme="minorHAnsi"/>
          <w:noProof/>
          <w:position w:val="-16"/>
          <w:sz w:val="22"/>
          <w:szCs w:val="22"/>
        </w:rPr>
        <w:object w:dxaOrig="1305" w:dyaOrig="405" w14:anchorId="33D9AF33">
          <v:shape id="_x0000_i1231" type="#_x0000_t75" alt="" style="width:65.85pt;height:19.9pt;mso-width-percent:0;mso-height-percent:0;mso-width-percent:0;mso-height-percent:0" o:ole="">
            <v:imagedata r:id="rId464" o:title=""/>
          </v:shape>
          <o:OLEObject Type="Embed" ProgID="Equation.DSMT4" ShapeID="_x0000_i1231" DrawAspect="Content" ObjectID="_1851002406" r:id="rId465"/>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65</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Note that if we take N=1 in () and any y in X, then with </w:t>
      </w:r>
      <w:r w:rsidR="004D6234" w:rsidRPr="002C71A3">
        <w:rPr>
          <w:noProof/>
          <w:position w:val="-14"/>
        </w:rPr>
      </w:r>
      <w:r w:rsidR="004D6234" w:rsidRPr="002C71A3">
        <w:rPr>
          <w:noProof/>
          <w:position w:val="-14"/>
        </w:rPr>
        <w:object w:dxaOrig="1500" w:dyaOrig="405" w14:anchorId="76F6F07E">
          <v:shape id="_x0000_i1232" type="#_x0000_t75" alt="" style="width:1in;height:19.9pt;mso-width-percent:0;mso-height-percent:0;mso-width-percent:0;mso-height-percent:0" o:ole="">
            <v:imagedata r:id="rId466" o:title=""/>
          </v:shape>
          <o:OLEObject Type="Embed" ProgID="Equation.DSMT4" ShapeID="_x0000_i1232" DrawAspect="Content" ObjectID="_1851002407" r:id="rId467"/>
        </w:object>
      </w:r>
      <w:r w:rsidRPr="002C71A3">
        <w:t xml:space="preserve"> we also prove the Cauchy-Schwartz inequality.</w:t>
      </w:r>
    </w:p>
    <w:p w:rsidR="00EB01FB" w:rsidRPr="002C71A3" w:rsidRDefault="00EB01FB" w:rsidP="00783531">
      <w:r w:rsidRPr="002C71A3">
        <w:t>Triangle inequality holds in higher dimensions as well, for</w:t>
      </w:r>
    </w:p>
    <w:p w:rsidR="00EB01FB" w:rsidRPr="002C71A3" w:rsidRDefault="00EB01FB" w:rsidP="00783531">
      <w:r w:rsidRPr="002C71A3">
        <w:tab/>
      </w:r>
      <w:r w:rsidR="004D6234" w:rsidRPr="002C71A3">
        <w:rPr>
          <w:rFonts w:eastAsiaTheme="minorHAnsi"/>
          <w:noProof/>
          <w:position w:val="-110"/>
          <w:sz w:val="22"/>
          <w:szCs w:val="22"/>
        </w:rPr>
      </w:r>
      <w:r w:rsidR="004D6234" w:rsidRPr="002C71A3">
        <w:rPr>
          <w:rFonts w:eastAsiaTheme="minorHAnsi"/>
          <w:noProof/>
          <w:position w:val="-110"/>
          <w:sz w:val="22"/>
          <w:szCs w:val="22"/>
        </w:rPr>
        <w:object w:dxaOrig="2925" w:dyaOrig="2310" w14:anchorId="781CF71E">
          <v:shape id="_x0000_i1233" type="#_x0000_t75" alt="" style="width:2in;height:117.95pt;mso-width-percent:0;mso-height-percent:0;mso-width-percent:0;mso-height-percent:0" o:ole="">
            <v:imagedata r:id="rId468" o:title=""/>
          </v:shape>
          <o:OLEObject Type="Embed" ProgID="Equation.DSMT4" ShapeID="_x0000_i1233" DrawAspect="Content" ObjectID="_1851002408" r:id="rId469"/>
        </w:object>
      </w:r>
      <w:r w:rsidRPr="002C71A3">
        <w:t xml:space="preserve"> </w:t>
      </w:r>
    </w:p>
    <w:p w:rsidR="00EB01FB" w:rsidRPr="002C71A3" w:rsidRDefault="00EB01FB" w:rsidP="00783531">
      <w:r w:rsidRPr="002C71A3">
        <w:tab/>
      </w:r>
      <w:r w:rsidR="004D6234" w:rsidRPr="002C71A3">
        <w:rPr>
          <w:rFonts w:eastAsiaTheme="minorHAnsi"/>
          <w:noProof/>
          <w:position w:val="-14"/>
          <w:sz w:val="22"/>
          <w:szCs w:val="22"/>
        </w:rPr>
      </w:r>
      <w:r w:rsidR="004D6234" w:rsidRPr="002C71A3">
        <w:rPr>
          <w:rFonts w:eastAsiaTheme="minorHAnsi"/>
          <w:noProof/>
          <w:position w:val="-14"/>
          <w:sz w:val="22"/>
          <w:szCs w:val="22"/>
        </w:rPr>
        <w:object w:dxaOrig="1680" w:dyaOrig="405" w14:anchorId="00456CE4">
          <v:shape id="_x0000_i1234" type="#_x0000_t75" alt="" style="width:85pt;height:19.9pt;mso-width-percent:0;mso-height-percent:0;mso-width-percent:0;mso-height-percent:0" o:ole="">
            <v:imagedata r:id="rId470" o:title=""/>
          </v:shape>
          <o:OLEObject Type="Embed" ProgID="Equation.DSMT4" ShapeID="_x0000_i1234" DrawAspect="Content" ObjectID="_1851002409" r:id="rId471"/>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66</w:instrText>
      </w:r>
      <w:r w:rsidRPr="002C71A3">
        <w:rPr>
          <w:noProof/>
        </w:rPr>
        <w:fldChar w:fldCharType="end"/>
      </w:r>
      <w:r w:rsidRPr="002C71A3">
        <w:instrText>)</w:instrText>
      </w:r>
      <w:r w:rsidRPr="002C71A3">
        <w:fldChar w:fldCharType="end"/>
      </w:r>
    </w:p>
    <w:p w:rsidR="00EB01FB" w:rsidRPr="002C71A3" w:rsidRDefault="00EB01FB" w:rsidP="00783531">
      <w:pPr>
        <w:jc w:val="center"/>
      </w:pPr>
    </w:p>
    <w:p w:rsidR="00EB01FB" w:rsidRPr="002C71A3" w:rsidRDefault="00EB01FB" w:rsidP="00783531">
      <w:r w:rsidRPr="002C71A3">
        <w:t>Pythagorean theorem</w:t>
      </w:r>
    </w:p>
    <w:p w:rsidR="00EB01FB" w:rsidRPr="002C71A3" w:rsidRDefault="00EB01FB" w:rsidP="00783531">
      <w:r w:rsidRPr="002C71A3">
        <w:t>From line two of the derivation for the triangle inequality, if the vectors are orthogonal x’y=0 and we have</w:t>
      </w:r>
    </w:p>
    <w:p w:rsidR="00EB01FB" w:rsidRPr="002C71A3" w:rsidRDefault="00EB01FB" w:rsidP="00783531">
      <w:r w:rsidRPr="002C71A3">
        <w:tab/>
      </w:r>
      <w:r w:rsidR="004D6234" w:rsidRPr="002C71A3">
        <w:rPr>
          <w:rFonts w:eastAsiaTheme="minorHAnsi"/>
          <w:noProof/>
          <w:position w:val="-14"/>
          <w:sz w:val="22"/>
          <w:szCs w:val="22"/>
        </w:rPr>
      </w:r>
      <w:r w:rsidR="004D6234" w:rsidRPr="002C71A3">
        <w:rPr>
          <w:rFonts w:eastAsiaTheme="minorHAnsi"/>
          <w:noProof/>
          <w:position w:val="-14"/>
          <w:sz w:val="22"/>
          <w:szCs w:val="22"/>
        </w:rPr>
        <w:object w:dxaOrig="1980" w:dyaOrig="405" w14:anchorId="7A45A009">
          <v:shape id="_x0000_i1235" type="#_x0000_t75" alt="" style="width:98.05pt;height:19.9pt;mso-width-percent:0;mso-height-percent:0;mso-width-percent:0;mso-height-percent:0" o:ole="">
            <v:imagedata r:id="rId472" o:title=""/>
          </v:shape>
          <o:OLEObject Type="Embed" ProgID="Equation.DSMT4" ShapeID="_x0000_i1235" DrawAspect="Content" ObjectID="_1851002410" r:id="rId473"/>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67</w:instrText>
      </w:r>
      <w:r w:rsidRPr="002C71A3">
        <w:rPr>
          <w:noProof/>
        </w:rPr>
        <w:fldChar w:fldCharType="end"/>
      </w:r>
      <w:r w:rsidRPr="002C71A3">
        <w:instrText>)</w:instrText>
      </w:r>
      <w:r w:rsidRPr="002C71A3">
        <w:fldChar w:fldCharType="end"/>
      </w:r>
    </w:p>
    <w:p w:rsidR="00EB01FB" w:rsidRPr="002C71A3" w:rsidRDefault="00EB01FB" w:rsidP="00783531"/>
    <w:p w:rsidR="00EB01FB" w:rsidRPr="002C71A3" w:rsidRDefault="00EB01FB" w:rsidP="00783531">
      <w:r w:rsidRPr="002C71A3">
        <w:t>This matrix which is the outer product over the inner product, projects y onto x.  Its dimension is one along with the rank.</w:t>
      </w:r>
    </w:p>
    <w:p w:rsidR="00EB01FB" w:rsidRPr="002C71A3" w:rsidRDefault="00EB01FB" w:rsidP="00783531">
      <w:r w:rsidRPr="002C71A3">
        <w:t>Given a basis, we may always convert it to an orthonormal basis.  As a special linear transformation, which is a block operation which we see more later, or as a recursive procedure known as the Gram-Schmidt orthonormalization process.</w:t>
      </w:r>
    </w:p>
    <w:p w:rsidR="00EB01FB" w:rsidRPr="002C71A3" w:rsidRDefault="00EB01FB" w:rsidP="00783531">
      <w:r w:rsidRPr="002C71A3">
        <w:t xml:space="preserve">Yet another reason orthogonal vectors are useful is that distances between them are easily computed.  From </w:t>
      </w:r>
      <w:r w:rsidRPr="002C71A3">
        <w:fldChar w:fldCharType="begin"/>
      </w:r>
      <w:r w:rsidRPr="002C71A3">
        <w:instrText xml:space="preserve"> GOTOBUTTON ZEqnNum895846  \* MERGEFORMAT </w:instrText>
      </w:r>
      <w:fldSimple w:instr=" REF ZEqnNum895846 \* Charformat \! \* MERGEFORMAT ">
        <w:r w:rsidRPr="002C71A3">
          <w:instrText>(</w:instrText>
        </w:r>
        <w:r>
          <w:instrText>0</w:instrText>
        </w:r>
        <w:r w:rsidRPr="002C71A3">
          <w:instrText>.</w:instrText>
        </w:r>
        <w:r>
          <w:instrText>27</w:instrText>
        </w:r>
        <w:r w:rsidRPr="002C71A3">
          <w:instrText>)</w:instrText>
        </w:r>
      </w:fldSimple>
      <w:r w:rsidRPr="002C71A3">
        <w:fldChar w:fldCharType="end"/>
      </w:r>
      <w:r w:rsidRPr="002C71A3">
        <w:t xml:space="preserve"> if the vectors are orthogonal the distance between them is just u1-u2.</w:t>
      </w:r>
    </w:p>
    <w:p w:rsidR="00EB01FB" w:rsidRPr="002C71A3" w:rsidRDefault="00EB01FB" w:rsidP="00783531">
      <w:r w:rsidRPr="002C71A3">
        <w:t>It is possible to construct a basis phi1 phi2 phi3 from three LI vectors u1,u2 and u3 where the three phiks are mutually perpendicular. , we start with u1 and relable that direction phi1, then subtract the projection of the next vector u2 onto phi1 from u2, to form phi2.  Since phi2 has no component in the direction of u1, it</w:t>
      </w:r>
    </w:p>
    <w:p w:rsidR="00EB01FB" w:rsidRPr="002C71A3" w:rsidRDefault="00EB01FB" w:rsidP="00783531">
      <w:r w:rsidRPr="002C71A3">
        <w:tab/>
      </w:r>
      <w:r w:rsidR="004D6234" w:rsidRPr="002C71A3">
        <w:rPr>
          <w:rFonts w:eastAsiaTheme="minorHAnsi"/>
          <w:noProof/>
          <w:position w:val="-48"/>
          <w:sz w:val="22"/>
          <w:szCs w:val="22"/>
        </w:rPr>
      </w:r>
      <w:r w:rsidR="004D6234" w:rsidRPr="002C71A3">
        <w:rPr>
          <w:rFonts w:eastAsiaTheme="minorHAnsi"/>
          <w:noProof/>
          <w:position w:val="-48"/>
          <w:sz w:val="22"/>
          <w:szCs w:val="22"/>
        </w:rPr>
        <w:object w:dxaOrig="2220" w:dyaOrig="1095" w14:anchorId="549E007F">
          <v:shape id="_x0000_i1236" type="#_x0000_t75" alt="" style="width:111.05pt;height:52.1pt;mso-width-percent:0;mso-height-percent:0;mso-width-percent:0;mso-height-percent:0" o:ole="">
            <v:imagedata r:id="rId474" o:title=""/>
          </v:shape>
          <o:OLEObject Type="Embed" ProgID="Equation.DSMT4" ShapeID="_x0000_i1236" DrawAspect="Content" ObjectID="_1851002411" r:id="rId475"/>
        </w:object>
      </w:r>
      <w:r w:rsidRPr="002C71A3">
        <w:t xml:space="preserve"> </w:t>
      </w:r>
    </w:p>
    <w:p w:rsidR="00EB01FB" w:rsidRPr="002C71A3" w:rsidRDefault="00EB01FB" w:rsidP="00783531">
      <w:r w:rsidRPr="002C71A3">
        <w:t>Where the projection of uk onto the line spanned by phij is</w:t>
      </w:r>
    </w:p>
    <w:p w:rsidR="00EB01FB" w:rsidRPr="002C71A3" w:rsidRDefault="00EB01FB" w:rsidP="00783531">
      <w:r w:rsidRPr="002C71A3">
        <w:tab/>
      </w:r>
      <w:r w:rsidR="004D6234" w:rsidRPr="002C71A3">
        <w:rPr>
          <w:rFonts w:eastAsiaTheme="minorHAnsi"/>
          <w:noProof/>
          <w:position w:val="-32"/>
          <w:sz w:val="22"/>
          <w:szCs w:val="22"/>
        </w:rPr>
      </w:r>
      <w:r w:rsidR="004D6234" w:rsidRPr="002C71A3">
        <w:rPr>
          <w:rFonts w:eastAsiaTheme="minorHAnsi"/>
          <w:noProof/>
          <w:position w:val="-32"/>
          <w:sz w:val="22"/>
          <w:szCs w:val="22"/>
        </w:rPr>
        <w:object w:dxaOrig="1140" w:dyaOrig="780" w14:anchorId="46B3EB92">
          <v:shape id="_x0000_i1237" type="#_x0000_t75" alt="" style="width:59.75pt;height:39.05pt;mso-width-percent:0;mso-height-percent:0;mso-width-percent:0;mso-height-percent:0" o:ole="">
            <v:imagedata r:id="rId476" o:title=""/>
          </v:shape>
          <o:OLEObject Type="Embed" ProgID="Equation.DSMT4" ShapeID="_x0000_i1237" DrawAspect="Content" ObjectID="_1851002412" r:id="rId477"/>
        </w:object>
      </w:r>
      <w:r w:rsidRPr="002C71A3">
        <w:t xml:space="preserve"> </w:t>
      </w:r>
    </w:p>
    <w:p w:rsidR="00EB01FB" w:rsidRPr="002C71A3" w:rsidRDefault="00EB01FB" w:rsidP="00783531">
      <w:pPr>
        <w:jc w:val="center"/>
      </w:pPr>
      <w:r w:rsidRPr="002C71A3">
        <w:rPr>
          <w:noProof/>
        </w:rPr>
        <w:lastRenderedPageBreak/>
        <w:drawing>
          <wp:inline distT="0" distB="0" distL="0" distR="0" wp14:anchorId="4B613BF4" wp14:editId="6C45D787">
            <wp:extent cx="5946140" cy="3960495"/>
            <wp:effectExtent l="0" t="0" r="0" b="1905"/>
            <wp:docPr id="649"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8">
                      <a:extLst>
                        <a:ext uri="{28A0092B-C50C-407E-A947-70E740481C1C}">
                          <a14:useLocalDpi xmlns:a14="http://schemas.microsoft.com/office/drawing/2010/main" val="0"/>
                        </a:ext>
                      </a:extLst>
                    </a:blip>
                    <a:srcRect/>
                    <a:stretch>
                      <a:fillRect/>
                    </a:stretch>
                  </pic:blipFill>
                  <pic:spPr bwMode="auto">
                    <a:xfrm>
                      <a:off x="0" y="0"/>
                      <a:ext cx="5946140" cy="3960495"/>
                    </a:xfrm>
                    <a:prstGeom prst="rect">
                      <a:avLst/>
                    </a:prstGeom>
                    <a:noFill/>
                    <a:ln>
                      <a:noFill/>
                    </a:ln>
                  </pic:spPr>
                </pic:pic>
              </a:graphicData>
            </a:graphic>
          </wp:inline>
        </w:drawing>
      </w:r>
    </w:p>
    <w:p w:rsidR="00EB01FB" w:rsidRPr="002C71A3" w:rsidRDefault="00EB01FB" w:rsidP="00783531"/>
    <w:p w:rsidR="00EB01FB" w:rsidRPr="002C71A3" w:rsidRDefault="00EB01FB" w:rsidP="00783531">
      <w:r w:rsidRPr="002C71A3">
        <w:t>If uk form the columns of a matrix A, rearranging terms to write A in terms of the product of an orthogonal matrix and an upper triangular matrix via</w:t>
      </w:r>
    </w:p>
    <w:p w:rsidR="00EB01FB" w:rsidRPr="002C71A3" w:rsidRDefault="00EB01FB" w:rsidP="00783531">
      <w:r w:rsidRPr="002C71A3">
        <w:tab/>
      </w:r>
      <w:r w:rsidR="004D6234" w:rsidRPr="002C71A3">
        <w:rPr>
          <w:rFonts w:eastAsiaTheme="minorHAnsi"/>
          <w:noProof/>
          <w:position w:val="-50"/>
          <w:sz w:val="22"/>
          <w:szCs w:val="22"/>
        </w:rPr>
      </w:r>
      <w:r w:rsidR="004D6234" w:rsidRPr="002C71A3">
        <w:rPr>
          <w:rFonts w:eastAsiaTheme="minorHAnsi"/>
          <w:noProof/>
          <w:position w:val="-50"/>
          <w:sz w:val="22"/>
          <w:szCs w:val="22"/>
        </w:rPr>
        <w:object w:dxaOrig="4320" w:dyaOrig="1125" w14:anchorId="4E6A58B8">
          <v:shape id="_x0000_i1238" type="#_x0000_t75" alt="" style="width:3in;height:59.75pt;mso-width-percent:0;mso-height-percent:0;mso-width-percent:0;mso-height-percent:0" o:ole="">
            <v:imagedata r:id="rId479" o:title=""/>
          </v:shape>
          <o:OLEObject Type="Embed" ProgID="Equation.DSMT4" ShapeID="_x0000_i1238" DrawAspect="Content" ObjectID="_1851002413" r:id="rId480"/>
        </w:object>
      </w:r>
      <w:r w:rsidRPr="002C71A3">
        <w:t xml:space="preserve"> </w:t>
      </w:r>
    </w:p>
    <w:p w:rsidR="00EB01FB" w:rsidRPr="002C71A3" w:rsidRDefault="00EB01FB" w:rsidP="00783531">
      <w:r w:rsidRPr="002C71A3">
        <w:t xml:space="preserve">Which is known as the </w:t>
      </w:r>
      <w:r w:rsidRPr="002C71A3">
        <w:rPr>
          <w:i/>
          <w:iCs/>
        </w:rPr>
        <w:t>QR-decomposition</w:t>
      </w:r>
      <w:r w:rsidRPr="002C71A3">
        <w:t>.</w:t>
      </w:r>
    </w:p>
    <w:p w:rsidR="00EB01FB" w:rsidRPr="002C71A3" w:rsidRDefault="00EB01FB" w:rsidP="00783531">
      <w:r w:rsidRPr="002C71A3">
        <w:t xml:space="preserve">If we have a basis </w:t>
      </w:r>
      <w:r w:rsidR="004D6234" w:rsidRPr="002C71A3">
        <w:rPr>
          <w:noProof/>
          <w:position w:val="-14"/>
        </w:rPr>
      </w:r>
      <w:r w:rsidR="004D6234" w:rsidRPr="002C71A3">
        <w:rPr>
          <w:noProof/>
          <w:position w:val="-14"/>
        </w:rPr>
        <w:object w:dxaOrig="495" w:dyaOrig="405" w14:anchorId="34136DBB">
          <v:shape id="_x0000_i1239" type="#_x0000_t75" alt="" style="width:26.05pt;height:19.9pt;mso-width-percent:0;mso-height-percent:0;mso-width-percent:0;mso-height-percent:0" o:ole="">
            <v:imagedata r:id="rId481" o:title=""/>
          </v:shape>
          <o:OLEObject Type="Embed" ProgID="Equation.DSMT4" ShapeID="_x0000_i1239" DrawAspect="Content" ObjectID="_1851002414" r:id="rId482"/>
        </w:object>
      </w:r>
      <w:r w:rsidRPr="002C71A3">
        <w:t xml:space="preserve"> we may convert it to a ONB, </w:t>
      </w:r>
      <w:r w:rsidR="004D6234" w:rsidRPr="002C71A3">
        <w:rPr>
          <w:noProof/>
          <w:position w:val="-14"/>
        </w:rPr>
      </w:r>
      <w:r w:rsidR="004D6234" w:rsidRPr="002C71A3">
        <w:rPr>
          <w:noProof/>
          <w:position w:val="-14"/>
        </w:rPr>
        <w:object w:dxaOrig="540" w:dyaOrig="405" w14:anchorId="17F3D450">
          <v:shape id="_x0000_i1240" type="#_x0000_t75" alt="" style="width:26.05pt;height:19.9pt;mso-width-percent:0;mso-height-percent:0;mso-width-percent:0;mso-height-percent:0" o:ole="">
            <v:imagedata r:id="rId483" o:title=""/>
          </v:shape>
          <o:OLEObject Type="Embed" ProgID="Equation.DSMT4" ShapeID="_x0000_i1240" DrawAspect="Content" ObjectID="_1851002415" r:id="rId484"/>
        </w:object>
      </w:r>
      <w:r w:rsidRPr="002C71A3">
        <w:t xml:space="preserve">  we want </w:t>
      </w:r>
      <w:r w:rsidR="004D6234" w:rsidRPr="002C71A3">
        <w:rPr>
          <w:noProof/>
          <w:position w:val="-12"/>
        </w:rPr>
      </w:r>
      <w:r w:rsidR="004D6234" w:rsidRPr="002C71A3">
        <w:rPr>
          <w:noProof/>
          <w:position w:val="-12"/>
        </w:rPr>
        <w:object w:dxaOrig="1335" w:dyaOrig="375" w14:anchorId="1AB0697F">
          <v:shape id="_x0000_i1241" type="#_x0000_t75" alt="" style="width:65.85pt;height:19.9pt;mso-width-percent:0;mso-height-percent:0;mso-width-percent:0;mso-height-percent:0" o:ole="">
            <v:imagedata r:id="rId485" o:title=""/>
          </v:shape>
          <o:OLEObject Type="Embed" ProgID="Equation.DSMT4" ShapeID="_x0000_i1241" DrawAspect="Content" ObjectID="_1851002416" r:id="rId486"/>
        </w:object>
      </w:r>
      <w:r w:rsidRPr="002C71A3">
        <w:t xml:space="preserve"> </w:t>
      </w:r>
    </w:p>
    <w:p w:rsidR="00EB01FB" w:rsidRPr="002C71A3" w:rsidRDefault="00EB01FB" w:rsidP="00783531"/>
    <w:p w:rsidR="00EB01FB" w:rsidRPr="002C71A3" w:rsidRDefault="00EB01FB" w:rsidP="00783531">
      <w:r w:rsidRPr="002C71A3">
        <w:tab/>
      </w:r>
      <w:r w:rsidR="004D6234" w:rsidRPr="002C71A3">
        <w:rPr>
          <w:rFonts w:eastAsiaTheme="minorHAnsi"/>
          <w:noProof/>
          <w:position w:val="-30"/>
          <w:sz w:val="22"/>
          <w:szCs w:val="22"/>
        </w:rPr>
      </w:r>
      <w:r w:rsidR="004D6234" w:rsidRPr="002C71A3">
        <w:rPr>
          <w:rFonts w:eastAsiaTheme="minorHAnsi"/>
          <w:noProof/>
          <w:position w:val="-30"/>
          <w:sz w:val="22"/>
          <w:szCs w:val="22"/>
        </w:rPr>
        <w:object w:dxaOrig="1845" w:dyaOrig="735" w14:anchorId="3890D7BE">
          <v:shape id="_x0000_i1242" type="#_x0000_t75" alt="" style="width:91.9pt;height:39.05pt;mso-width-percent:0;mso-height-percent:0;mso-width-percent:0;mso-height-percent:0" o:ole="">
            <v:imagedata r:id="rId487" o:title=""/>
          </v:shape>
          <o:OLEObject Type="Embed" ProgID="Equation.DSMT4" ShapeID="_x0000_i1242" DrawAspect="Content" ObjectID="_1851002417" r:id="rId488"/>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68</w:instrText>
      </w:r>
      <w:r w:rsidRPr="002C71A3">
        <w:rPr>
          <w:noProof/>
        </w:rPr>
        <w:fldChar w:fldCharType="end"/>
      </w:r>
      <w:r w:rsidRPr="002C71A3">
        <w:instrText>)</w:instrText>
      </w:r>
      <w:r w:rsidRPr="002C71A3">
        <w:fldChar w:fldCharType="end"/>
      </w:r>
    </w:p>
    <w:p w:rsidR="00EB01FB" w:rsidRPr="002C71A3" w:rsidRDefault="004D6234" w:rsidP="00783531">
      <w:pPr>
        <w:tabs>
          <w:tab w:val="left" w:pos="3889"/>
        </w:tabs>
      </w:pPr>
      <w:r w:rsidRPr="002C71A3">
        <w:rPr>
          <w:rFonts w:eastAsiaTheme="minorHAnsi"/>
          <w:noProof/>
          <w:position w:val="-4"/>
          <w:sz w:val="22"/>
          <w:szCs w:val="22"/>
        </w:rPr>
      </w:r>
      <w:r w:rsidR="004D6234" w:rsidRPr="002C71A3">
        <w:rPr>
          <w:rFonts w:eastAsiaTheme="minorHAnsi"/>
          <w:noProof/>
          <w:position w:val="-4"/>
          <w:sz w:val="22"/>
          <w:szCs w:val="22"/>
        </w:rPr>
        <w:object w:dxaOrig="180" w:dyaOrig="270" w14:anchorId="5B609982">
          <v:shape id="_x0000_i1243" type="#_x0000_t75" alt="" style="width:6.15pt;height:13pt;mso-width-percent:0;mso-height-percent:0;mso-width-percent:0;mso-height-percent:0" o:ole="">
            <v:imagedata r:id="rId489" o:title=""/>
          </v:shape>
          <o:OLEObject Type="Embed" ProgID="Equation.DSMT4" ShapeID="_x0000_i1243" DrawAspect="Content" ObjectID="_1851002418" r:id="rId490"/>
        </w:object>
      </w:r>
      <w:r w:rsidR="00EB01FB" w:rsidRPr="002C71A3">
        <w:t xml:space="preserve"> </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1500" w:dyaOrig="375" w14:anchorId="7D77EEF6">
          <v:shape id="_x0000_i1244" type="#_x0000_t75" alt="" style="width:1in;height:19.9pt;mso-width-percent:0;mso-height-percent:0;mso-width-percent:0;mso-height-percent:0" o:ole="">
            <v:imagedata r:id="rId491" o:title=""/>
          </v:shape>
          <o:OLEObject Type="Embed" ProgID="Equation.DSMT4" ShapeID="_x0000_i1244" DrawAspect="Content" ObjectID="_1851002419" r:id="rId492"/>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69</w:instrText>
      </w:r>
      <w:r w:rsidRPr="002C71A3">
        <w:rPr>
          <w:noProof/>
        </w:rPr>
        <w:fldChar w:fldCharType="end"/>
      </w:r>
      <w:r w:rsidRPr="002C71A3">
        <w:instrText>)</w:instrText>
      </w:r>
      <w:r w:rsidRPr="002C71A3">
        <w:fldChar w:fldCharType="end"/>
      </w:r>
    </w:p>
    <w:p w:rsidR="00EB01FB" w:rsidRPr="002C71A3" w:rsidRDefault="00EB01FB" w:rsidP="00783531">
      <w:r w:rsidRPr="002C71A3">
        <w:tab/>
      </w:r>
      <w:r w:rsidR="004D6234" w:rsidRPr="002C71A3">
        <w:rPr>
          <w:rFonts w:eastAsiaTheme="minorHAnsi"/>
          <w:noProof/>
          <w:position w:val="-30"/>
          <w:sz w:val="22"/>
          <w:szCs w:val="22"/>
        </w:rPr>
      </w:r>
      <w:r w:rsidR="004D6234" w:rsidRPr="002C71A3">
        <w:rPr>
          <w:rFonts w:eastAsiaTheme="minorHAnsi"/>
          <w:noProof/>
          <w:position w:val="-30"/>
          <w:sz w:val="22"/>
          <w:szCs w:val="22"/>
        </w:rPr>
        <w:object w:dxaOrig="1095" w:dyaOrig="735" w14:anchorId="7F6182A6">
          <v:shape id="_x0000_i1245" type="#_x0000_t75" alt="" style="width:52.1pt;height:39.05pt;mso-width-percent:0;mso-height-percent:0;mso-width-percent:0;mso-height-percent:0" o:ole="">
            <v:imagedata r:id="rId493" o:title=""/>
          </v:shape>
          <o:OLEObject Type="Embed" ProgID="Equation.DSMT4" ShapeID="_x0000_i1245" DrawAspect="Content" ObjectID="_1851002420" r:id="rId494"/>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70</w:instrText>
      </w:r>
      <w:r w:rsidRPr="002C71A3">
        <w:rPr>
          <w:noProof/>
        </w:rPr>
        <w:fldChar w:fldCharType="end"/>
      </w:r>
      <w:r w:rsidRPr="002C71A3">
        <w:instrText>)</w:instrText>
      </w:r>
      <w:r w:rsidRPr="002C71A3">
        <w:fldChar w:fldCharType="end"/>
      </w:r>
    </w:p>
    <w:p w:rsidR="00EB01FB" w:rsidRPr="002C71A3" w:rsidRDefault="00EB01FB" w:rsidP="00783531">
      <w:r w:rsidRPr="002C71A3">
        <w:tab/>
      </w:r>
      <w:r w:rsidR="004D6234" w:rsidRPr="002C71A3">
        <w:rPr>
          <w:rFonts w:eastAsiaTheme="minorHAnsi"/>
          <w:noProof/>
          <w:position w:val="-14"/>
          <w:sz w:val="22"/>
          <w:szCs w:val="22"/>
        </w:rPr>
      </w:r>
      <w:r w:rsidR="004D6234" w:rsidRPr="002C71A3">
        <w:rPr>
          <w:rFonts w:eastAsiaTheme="minorHAnsi"/>
          <w:noProof/>
          <w:position w:val="-14"/>
          <w:sz w:val="22"/>
          <w:szCs w:val="22"/>
        </w:rPr>
        <w:object w:dxaOrig="1035" w:dyaOrig="405" w14:anchorId="16583737">
          <v:shape id="_x0000_i1246" type="#_x0000_t75" alt="" style="width:52.1pt;height:19.9pt;mso-width-percent:0;mso-height-percent:0;mso-width-percent:0;mso-height-percent:0" o:ole="">
            <v:imagedata r:id="rId495" o:title=""/>
          </v:shape>
          <o:OLEObject Type="Embed" ProgID="Equation.DSMT4" ShapeID="_x0000_i1246" DrawAspect="Content" ObjectID="_1851002421" r:id="rId496"/>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71</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Unitary matrices.  Useful because the are rigid transformations in the sense that they preserve lengths and angles between vectors.  In otherwords they only rotate a coordinate system.  </w:t>
      </w:r>
    </w:p>
    <w:p w:rsidR="00EB01FB" w:rsidRPr="002C71A3" w:rsidRDefault="00EB01FB" w:rsidP="00783531">
      <w:r w:rsidRPr="002C71A3">
        <w:t>Unitary matrices, abs(det)=1</w:t>
      </w:r>
    </w:p>
    <w:p w:rsidR="00EB01FB" w:rsidRPr="002C71A3" w:rsidRDefault="00EB01FB" w:rsidP="00783531"/>
    <w:p w:rsidR="00EB01FB" w:rsidRPr="00B75359" w:rsidRDefault="00EB01FB" w:rsidP="00C871C4">
      <w:pPr>
        <w:pStyle w:val="Heading3"/>
        <w:numPr>
          <w:ilvl w:val="2"/>
          <w:numId w:val="1"/>
        </w:numPr>
      </w:pPr>
      <w:bookmarkStart w:id="110" w:name="_Toc209776302"/>
      <w:bookmarkStart w:id="111" w:name="_Toc209776824"/>
      <w:bookmarkStart w:id="112" w:name="_Toc209781595"/>
      <w:bookmarkStart w:id="113" w:name="_Toc209787335"/>
      <w:bookmarkStart w:id="114" w:name="_Toc229856959"/>
      <w:bookmarkStart w:id="115" w:name="_Toc229926013"/>
      <w:r w:rsidRPr="00B75359">
        <w:t>Householder Transformations</w:t>
      </w:r>
      <w:bookmarkEnd w:id="110"/>
      <w:bookmarkEnd w:id="111"/>
      <w:bookmarkEnd w:id="112"/>
      <w:bookmarkEnd w:id="113"/>
      <w:bookmarkEnd w:id="114"/>
      <w:bookmarkEnd w:id="115"/>
    </w:p>
    <w:p w:rsidR="00EB01FB" w:rsidRPr="002C71A3" w:rsidRDefault="00EB01FB" w:rsidP="00783531">
      <w:r w:rsidRPr="002C71A3">
        <w:t xml:space="preserve">A reflection matrix U has the property that it reflects a vector about an axis u.  We know that the orthogonal projection of x onto u is given by (I-uu’)x.  By reflecting the right triangle about u the larger triangle gives </w:t>
      </w:r>
    </w:p>
    <w:p w:rsidR="00EB01FB" w:rsidRPr="002C71A3" w:rsidRDefault="00EB01FB" w:rsidP="00783531">
      <w:pPr>
        <w:rPr>
          <w:sz w:val="22"/>
          <w:szCs w:val="22"/>
        </w:rPr>
      </w:pPr>
      <w:r w:rsidRPr="002C71A3">
        <w:tab/>
      </w:r>
      <w:r w:rsidR="004D6234" w:rsidRPr="002C71A3">
        <w:rPr>
          <w:rFonts w:eastAsiaTheme="minorHAnsi"/>
          <w:noProof/>
          <w:position w:val="-32"/>
          <w:sz w:val="22"/>
          <w:szCs w:val="22"/>
        </w:rPr>
      </w:r>
      <w:r w:rsidR="004D6234" w:rsidRPr="002C71A3">
        <w:rPr>
          <w:rFonts w:eastAsiaTheme="minorHAnsi"/>
          <w:noProof/>
          <w:position w:val="-32"/>
          <w:sz w:val="22"/>
          <w:szCs w:val="22"/>
        </w:rPr>
        <w:object w:dxaOrig="1380" w:dyaOrig="735" w14:anchorId="46888632">
          <v:shape id="_x0000_i1247" type="#_x0000_t75" alt="" style="width:1in;height:39.05pt;mso-width-percent:0;mso-height-percent:0;mso-width-percent:0;mso-height-percent:0" o:ole="">
            <v:imagedata r:id="rId497" o:title=""/>
          </v:shape>
          <o:OLEObject Type="Embed" ProgID="Equation.DSMT4" ShapeID="_x0000_i1247" DrawAspect="Content" ObjectID="_1851002422" r:id="rId498"/>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72</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which is known as a Householder transformation.  Note that U is orthogonal and symmetric. We also have </w:t>
      </w:r>
      <w:r w:rsidR="004D6234" w:rsidRPr="002C71A3">
        <w:rPr>
          <w:noProof/>
          <w:position w:val="-4"/>
        </w:rPr>
      </w:r>
      <w:r w:rsidR="004D6234" w:rsidRPr="002C71A3">
        <w:rPr>
          <w:noProof/>
          <w:position w:val="-4"/>
        </w:rPr>
        <w:object w:dxaOrig="900" w:dyaOrig="240" w14:anchorId="1D667D1D">
          <v:shape id="_x0000_i1248" type="#_x0000_t75" alt="" style="width:45.95pt;height:13pt;mso-width-percent:0;mso-height-percent:0;mso-width-percent:0;mso-height-percent:0" o:ole="">
            <v:imagedata r:id="rId499" o:title=""/>
          </v:shape>
          <o:OLEObject Type="Embed" ProgID="Equation.DSMT4" ShapeID="_x0000_i1248" DrawAspect="Content" ObjectID="_1851002423" r:id="rId500"/>
        </w:object>
      </w:r>
      <w:r w:rsidRPr="002C71A3">
        <w:t xml:space="preserve">, ie it inverts its axis, and </w:t>
      </w:r>
      <w:r w:rsidR="004D6234" w:rsidRPr="002C71A3">
        <w:rPr>
          <w:noProof/>
          <w:position w:val="-10"/>
        </w:rPr>
      </w:r>
      <w:r w:rsidR="004D6234" w:rsidRPr="002C71A3">
        <w:rPr>
          <w:noProof/>
          <w:position w:val="-10"/>
        </w:rPr>
        <w:object w:dxaOrig="750" w:dyaOrig="300" w14:anchorId="7E1A9F7A">
          <v:shape id="_x0000_i1249" type="#_x0000_t75" alt="" style="width:39.05pt;height:13pt;mso-width-percent:0;mso-height-percent:0;mso-width-percent:0;mso-height-percent:0" o:ole="">
            <v:imagedata r:id="rId501" o:title=""/>
          </v:shape>
          <o:OLEObject Type="Embed" ProgID="Equation.DSMT4" ShapeID="_x0000_i1249" DrawAspect="Content" ObjectID="_1851002424" r:id="rId502"/>
        </w:object>
      </w:r>
      <w:r w:rsidRPr="002C71A3">
        <w:t xml:space="preserve"> is the reflection of x about u, where because U is orthogonal </w:t>
      </w:r>
      <w:r w:rsidR="004D6234" w:rsidRPr="002C71A3">
        <w:rPr>
          <w:noProof/>
          <w:position w:val="-12"/>
        </w:rPr>
      </w:r>
      <w:r w:rsidR="004D6234" w:rsidRPr="002C71A3">
        <w:rPr>
          <w:noProof/>
          <w:position w:val="-12"/>
        </w:rPr>
        <w:object w:dxaOrig="855" w:dyaOrig="375" w14:anchorId="669198C0">
          <v:shape id="_x0000_i1250" type="#_x0000_t75" alt="" style="width:45.95pt;height:19.9pt;mso-width-percent:0;mso-height-percent:0;mso-width-percent:0;mso-height-percent:0" o:ole="">
            <v:imagedata r:id="rId503" o:title=""/>
          </v:shape>
          <o:OLEObject Type="Embed" ProgID="Equation.DSMT4" ShapeID="_x0000_i1250" DrawAspect="Content" ObjectID="_1851002425" r:id="rId504"/>
        </w:object>
      </w:r>
      <w:r w:rsidRPr="002C71A3">
        <w:t xml:space="preserve">.  The axis u bisects the angle between x and y, and x-y is orthogonal to u.  Consider a matrix X with columns xi.  The key novelty of a Householder transformation is if we take </w:t>
      </w:r>
      <w:r w:rsidR="004D6234" w:rsidRPr="002C71A3">
        <w:rPr>
          <w:noProof/>
          <w:position w:val="-12"/>
        </w:rPr>
      </w:r>
      <w:r w:rsidR="004D6234" w:rsidRPr="002C71A3">
        <w:rPr>
          <w:noProof/>
          <w:position w:val="-12"/>
        </w:rPr>
        <w:object w:dxaOrig="900" w:dyaOrig="375" w14:anchorId="181642FB">
          <v:shape id="_x0000_i1251" type="#_x0000_t75" alt="" style="width:45.95pt;height:19.9pt;mso-width-percent:0;mso-height-percent:0;mso-width-percent:0;mso-height-percent:0" o:ole="">
            <v:imagedata r:id="rId505" o:title=""/>
          </v:shape>
          <o:OLEObject Type="Embed" ProgID="Equation.DSMT4" ShapeID="_x0000_i1251" DrawAspect="Content" ObjectID="_1851002426" r:id="rId506"/>
        </w:object>
      </w:r>
      <w:r w:rsidRPr="002C71A3">
        <w:t xml:space="preserve"> then the first column of X has zeros below its 1,1 entry. If we set the axis to </w:t>
      </w:r>
      <w:r w:rsidR="004D6234" w:rsidRPr="002C71A3">
        <w:rPr>
          <w:noProof/>
          <w:position w:val="-12"/>
        </w:rPr>
      </w:r>
      <w:r w:rsidR="004D6234" w:rsidRPr="002C71A3">
        <w:rPr>
          <w:noProof/>
          <w:position w:val="-12"/>
        </w:rPr>
        <w:object w:dxaOrig="1425" w:dyaOrig="375" w14:anchorId="0E3B5C22">
          <v:shape id="_x0000_i1252" type="#_x0000_t75" alt="" style="width:1in;height:19.9pt;mso-width-percent:0;mso-height-percent:0;mso-width-percent:0;mso-height-percent:0" o:ole="">
            <v:imagedata r:id="rId507" o:title=""/>
          </v:shape>
          <o:OLEObject Type="Embed" ProgID="Equation.DSMT4" ShapeID="_x0000_i1252" DrawAspect="Content" ObjectID="_1851002427" r:id="rId508"/>
        </w:object>
      </w:r>
      <w:r w:rsidRPr="002C71A3">
        <w:t xml:space="preserve"> Then </w:t>
      </w:r>
      <w:r w:rsidR="004D6234" w:rsidRPr="002C71A3">
        <w:rPr>
          <w:noProof/>
          <w:position w:val="-12"/>
        </w:rPr>
      </w:r>
      <w:r w:rsidR="004D6234" w:rsidRPr="002C71A3">
        <w:rPr>
          <w:noProof/>
          <w:position w:val="-12"/>
        </w:rPr>
        <w:object w:dxaOrig="1245" w:dyaOrig="375" w14:anchorId="3A29BC38">
          <v:shape id="_x0000_i1253" type="#_x0000_t75" alt="" style="width:59pt;height:19.9pt;mso-width-percent:0;mso-height-percent:0;mso-width-percent:0;mso-height-percent:0" o:ole="">
            <v:imagedata r:id="rId509" o:title=""/>
          </v:shape>
          <o:OLEObject Type="Embed" ProgID="Equation.DSMT4" ShapeID="_x0000_i1253" DrawAspect="Content" ObjectID="_1851002428" r:id="rId510"/>
        </w:object>
      </w:r>
      <w:r w:rsidRPr="002C71A3">
        <w:t xml:space="preserve">.  By repeating this process iteratively on each submatrix we arrive at a triangular form.  </w:t>
      </w:r>
    </w:p>
    <w:p w:rsidR="00EB01FB" w:rsidRPr="002C71A3" w:rsidRDefault="00EB01FB" w:rsidP="00783531">
      <w:r w:rsidRPr="002C71A3">
        <w:t xml:space="preserve">Let </w:t>
      </w:r>
      <w:r w:rsidR="004D6234" w:rsidRPr="002C71A3">
        <w:rPr>
          <w:noProof/>
          <w:position w:val="-10"/>
        </w:rPr>
      </w:r>
      <w:r w:rsidR="004D6234" w:rsidRPr="002C71A3">
        <w:rPr>
          <w:noProof/>
          <w:position w:val="-10"/>
        </w:rPr>
        <w:object w:dxaOrig="300" w:dyaOrig="315" w14:anchorId="5875F466">
          <v:shape id="_x0000_i1254" type="#_x0000_t75" alt="" style="width:13pt;height:13pt;mso-width-percent:0;mso-height-percent:0;mso-width-percent:0;mso-height-percent:0" o:ole="">
            <v:imagedata r:id="rId511" o:title=""/>
          </v:shape>
          <o:OLEObject Type="Embed" ProgID="Equation.DSMT4" ShapeID="_x0000_i1254" DrawAspect="Content" ObjectID="_1851002429" r:id="rId512"/>
        </w:object>
      </w:r>
      <w:r w:rsidRPr="002C71A3">
        <w:t xml:space="preserve"> ,</w:t>
      </w:r>
    </w:p>
    <w:p w:rsidR="00EB01FB" w:rsidRPr="002C71A3" w:rsidRDefault="004D6234" w:rsidP="00783531">
      <w:pPr>
        <w:jc w:val="center"/>
      </w:pPr>
      <w:r w:rsidRPr="002C71A3">
        <w:rPr>
          <w:noProof/>
          <w:position w:val="-34"/>
        </w:rPr>
      </w:r>
      <w:r w:rsidR="004D6234" w:rsidRPr="002C71A3">
        <w:rPr>
          <w:noProof/>
          <w:position w:val="-34"/>
        </w:rPr>
        <w:object w:dxaOrig="1425" w:dyaOrig="780" w14:anchorId="3978B6BD">
          <v:shape id="_x0000_i1255" type="#_x0000_t75" alt="" style="width:1in;height:39.05pt;mso-width-percent:0;mso-height-percent:0;mso-width-percent:0;mso-height-percent:0" o:ole="">
            <v:imagedata r:id="rId513" o:title=""/>
          </v:shape>
          <o:OLEObject Type="Embed" ProgID="Equation.DSMT4" ShapeID="_x0000_i1255" DrawAspect="Content" ObjectID="_1851002430" r:id="rId514"/>
        </w:object>
      </w:r>
    </w:p>
    <w:p w:rsidR="00EB01FB" w:rsidRPr="002C71A3" w:rsidRDefault="004D6234" w:rsidP="00783531">
      <w:pPr>
        <w:jc w:val="center"/>
      </w:pPr>
      <w:r w:rsidRPr="002C71A3">
        <w:rPr>
          <w:noProof/>
          <w:position w:val="-30"/>
        </w:rPr>
      </w:r>
      <w:r w:rsidR="004D6234" w:rsidRPr="002C71A3">
        <w:rPr>
          <w:noProof/>
          <w:position w:val="-30"/>
        </w:rPr>
        <w:object w:dxaOrig="2655" w:dyaOrig="780" w14:anchorId="1F6B4F09">
          <v:shape id="_x0000_i1256" type="#_x0000_t75" alt="" style="width:131pt;height:39.05pt;mso-width-percent:0;mso-height-percent:0;mso-width-percent:0;mso-height-percent:0" o:ole="">
            <v:imagedata r:id="rId515" o:title=""/>
          </v:shape>
          <o:OLEObject Type="Embed" ProgID="Equation.DSMT4" ShapeID="_x0000_i1256" DrawAspect="Content" ObjectID="_1851002431" r:id="rId516"/>
        </w:object>
      </w:r>
    </w:p>
    <w:p w:rsidR="00EB01FB" w:rsidRPr="002C71A3" w:rsidRDefault="00EB01FB" w:rsidP="00783531"/>
    <w:p w:rsidR="00EB01FB" w:rsidRPr="002C71A3" w:rsidRDefault="00EB01FB" w:rsidP="00783531">
      <w:r w:rsidRPr="002C71A3">
        <w:t>be the kth reflection axis, orthogonal transformation, and reduction, respectively.  For the matrix</w:t>
      </w:r>
    </w:p>
    <w:p w:rsidR="00EB01FB" w:rsidRPr="002C71A3" w:rsidRDefault="00EB01FB" w:rsidP="00783531">
      <w:r w:rsidRPr="002C71A3">
        <w:rPr>
          <w:noProof/>
        </w:rPr>
        <w:drawing>
          <wp:inline distT="0" distB="0" distL="0" distR="0" wp14:anchorId="5B240E1C" wp14:editId="113E23D0">
            <wp:extent cx="1363345" cy="656590"/>
            <wp:effectExtent l="0" t="0" r="8255" b="0"/>
            <wp:docPr id="64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17">
                      <a:extLst>
                        <a:ext uri="{28A0092B-C50C-407E-A947-70E740481C1C}">
                          <a14:useLocalDpi xmlns:a14="http://schemas.microsoft.com/office/drawing/2010/main" val="0"/>
                        </a:ext>
                      </a:extLst>
                    </a:blip>
                    <a:srcRect/>
                    <a:stretch>
                      <a:fillRect/>
                    </a:stretch>
                  </pic:blipFill>
                  <pic:spPr bwMode="auto">
                    <a:xfrm>
                      <a:off x="0" y="0"/>
                      <a:ext cx="1363345" cy="656590"/>
                    </a:xfrm>
                    <a:prstGeom prst="rect">
                      <a:avLst/>
                    </a:prstGeom>
                    <a:noFill/>
                    <a:ln>
                      <a:noFill/>
                    </a:ln>
                  </pic:spPr>
                </pic:pic>
              </a:graphicData>
            </a:graphic>
          </wp:inline>
        </w:drawing>
      </w:r>
    </w:p>
    <w:p w:rsidR="00EB01FB" w:rsidRPr="002C71A3" w:rsidRDefault="00EB01FB" w:rsidP="00783531">
      <w:r w:rsidRPr="002C71A3">
        <w:t>we first compute the first reflection axis</w:t>
      </w:r>
    </w:p>
    <w:p w:rsidR="00EB01FB" w:rsidRPr="002C71A3" w:rsidRDefault="00EB01FB" w:rsidP="00783531">
      <w:r w:rsidRPr="002C71A3">
        <w:tab/>
      </w:r>
      <w:r w:rsidR="004D6234" w:rsidRPr="002C71A3">
        <w:rPr>
          <w:rFonts w:eastAsiaTheme="minorHAnsi"/>
          <w:noProof/>
          <w:position w:val="-66"/>
          <w:sz w:val="22"/>
          <w:szCs w:val="22"/>
        </w:rPr>
      </w:r>
      <w:r w:rsidR="004D6234" w:rsidRPr="002C71A3">
        <w:rPr>
          <w:rFonts w:eastAsiaTheme="minorHAnsi"/>
          <w:noProof/>
          <w:position w:val="-66"/>
          <w:sz w:val="22"/>
          <w:szCs w:val="22"/>
        </w:rPr>
        <w:object w:dxaOrig="2715" w:dyaOrig="1440" w14:anchorId="17F09BA9">
          <v:shape id="_x0000_i1257" type="#_x0000_t75" alt="" style="width:137.85pt;height:1in;mso-width-percent:0;mso-height-percent:0;mso-width-percent:0;mso-height-percent:0" o:ole="">
            <v:imagedata r:id="rId518" o:title=""/>
          </v:shape>
          <o:OLEObject Type="Embed" ProgID="Equation.DSMT4" ShapeID="_x0000_i1257" DrawAspect="Content" ObjectID="_1851002432" r:id="rId519"/>
        </w:object>
      </w:r>
      <w:r w:rsidRPr="002C71A3">
        <w:t xml:space="preserve"> </w:t>
      </w:r>
    </w:p>
    <w:p w:rsidR="00EB01FB" w:rsidRPr="002C71A3" w:rsidRDefault="00EB01FB" w:rsidP="00783531">
      <w:r w:rsidRPr="002C71A3">
        <w:t>Then</w:t>
      </w:r>
    </w:p>
    <w:tbl>
      <w:tblPr>
        <w:tblW w:w="0" w:type="auto"/>
        <w:tblLook w:val="04A0" w:firstRow="1" w:lastRow="0" w:firstColumn="1" w:lastColumn="0" w:noHBand="0" w:noVBand="1"/>
      </w:tblPr>
      <w:tblGrid>
        <w:gridCol w:w="3576"/>
        <w:gridCol w:w="3606"/>
      </w:tblGrid>
      <w:tr w:rsidR="00EB01FB" w:rsidRPr="002C71A3" w:rsidTr="00003BD5">
        <w:tc>
          <w:tcPr>
            <w:tcW w:w="0" w:type="auto"/>
            <w:tcBorders>
              <w:top w:val="single" w:sz="4" w:space="0" w:color="auto"/>
              <w:left w:val="single" w:sz="4" w:space="0" w:color="auto"/>
              <w:bottom w:val="single" w:sz="4" w:space="0" w:color="auto"/>
              <w:right w:val="single" w:sz="4" w:space="0" w:color="auto"/>
            </w:tcBorders>
            <w:hideMark/>
          </w:tcPr>
          <w:p w:rsidR="00EB01FB" w:rsidRPr="002C71A3" w:rsidRDefault="00EB01FB" w:rsidP="00003BD5">
            <w:r w:rsidRPr="002C71A3">
              <w:rPr>
                <w:noProof/>
              </w:rPr>
              <w:drawing>
                <wp:inline distT="0" distB="0" distL="0" distR="0" wp14:anchorId="3296C287" wp14:editId="5CB17900">
                  <wp:extent cx="2125980" cy="678815"/>
                  <wp:effectExtent l="0" t="0" r="7620" b="6985"/>
                  <wp:docPr id="647"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20">
                            <a:extLst>
                              <a:ext uri="{28A0092B-C50C-407E-A947-70E740481C1C}">
                                <a14:useLocalDpi xmlns:a14="http://schemas.microsoft.com/office/drawing/2010/main" val="0"/>
                              </a:ext>
                            </a:extLst>
                          </a:blip>
                          <a:srcRect/>
                          <a:stretch>
                            <a:fillRect/>
                          </a:stretch>
                        </pic:blipFill>
                        <pic:spPr bwMode="auto">
                          <a:xfrm>
                            <a:off x="0" y="0"/>
                            <a:ext cx="2125980" cy="678815"/>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hideMark/>
          </w:tcPr>
          <w:p w:rsidR="00EB01FB" w:rsidRPr="002C71A3" w:rsidRDefault="00EB01FB" w:rsidP="00003BD5">
            <w:r w:rsidRPr="002C71A3">
              <w:rPr>
                <w:noProof/>
              </w:rPr>
              <w:drawing>
                <wp:inline distT="0" distB="0" distL="0" distR="0" wp14:anchorId="1F7BEB8A" wp14:editId="7007CE3E">
                  <wp:extent cx="2143125" cy="617220"/>
                  <wp:effectExtent l="0" t="0" r="9525" b="0"/>
                  <wp:docPr id="646"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21">
                            <a:extLst>
                              <a:ext uri="{28A0092B-C50C-407E-A947-70E740481C1C}">
                                <a14:useLocalDpi xmlns:a14="http://schemas.microsoft.com/office/drawing/2010/main" val="0"/>
                              </a:ext>
                            </a:extLst>
                          </a:blip>
                          <a:srcRect/>
                          <a:stretch>
                            <a:fillRect/>
                          </a:stretch>
                        </pic:blipFill>
                        <pic:spPr bwMode="auto">
                          <a:xfrm>
                            <a:off x="0" y="0"/>
                            <a:ext cx="2143125" cy="617220"/>
                          </a:xfrm>
                          <a:prstGeom prst="rect">
                            <a:avLst/>
                          </a:prstGeom>
                          <a:noFill/>
                          <a:ln>
                            <a:noFill/>
                          </a:ln>
                        </pic:spPr>
                      </pic:pic>
                    </a:graphicData>
                  </a:graphic>
                </wp:inline>
              </w:drawing>
            </w:r>
          </w:p>
        </w:tc>
      </w:tr>
    </w:tbl>
    <w:p w:rsidR="00EB01FB" w:rsidRPr="002C71A3" w:rsidRDefault="00EB01FB" w:rsidP="00783531"/>
    <w:p w:rsidR="00EB01FB" w:rsidRPr="002C71A3" w:rsidRDefault="00EB01FB" w:rsidP="00783531"/>
    <w:p w:rsidR="00EB01FB" w:rsidRPr="002C71A3" w:rsidRDefault="00EB01FB" w:rsidP="00783531">
      <w:r w:rsidRPr="002C71A3">
        <w:t>The second step is</w:t>
      </w:r>
    </w:p>
    <w:p w:rsidR="00EB01FB" w:rsidRPr="002C71A3" w:rsidRDefault="004D6234" w:rsidP="00783531">
      <w:pPr>
        <w:jc w:val="center"/>
      </w:pPr>
      <w:r w:rsidRPr="002C71A3">
        <w:rPr>
          <w:noProof/>
          <w:position w:val="-50"/>
        </w:rPr>
      </w:r>
      <w:r w:rsidR="004D6234" w:rsidRPr="002C71A3">
        <w:rPr>
          <w:noProof/>
          <w:position w:val="-50"/>
        </w:rPr>
        <w:object w:dxaOrig="4050" w:dyaOrig="1125" w14:anchorId="76801ACE">
          <v:shape id="_x0000_i1258" type="#_x0000_t75" alt="" style="width:203pt;height:59.75pt;mso-width-percent:0;mso-height-percent:0;mso-width-percent:0;mso-height-percent:0" o:ole="">
            <v:imagedata r:id="rId522" o:title=""/>
          </v:shape>
          <o:OLEObject Type="Embed" ProgID="Equation.DSMT4" ShapeID="_x0000_i1258" DrawAspect="Content" ObjectID="_1851002433" r:id="rId523"/>
        </w:object>
      </w:r>
    </w:p>
    <w:tbl>
      <w:tblPr>
        <w:tblW w:w="0" w:type="auto"/>
        <w:tblLook w:val="04A0" w:firstRow="1" w:lastRow="0" w:firstColumn="1" w:lastColumn="0" w:noHBand="0" w:noVBand="1"/>
      </w:tblPr>
      <w:tblGrid>
        <w:gridCol w:w="3516"/>
        <w:gridCol w:w="3516"/>
      </w:tblGrid>
      <w:tr w:rsidR="00EB01FB" w:rsidRPr="002C71A3" w:rsidTr="00003BD5">
        <w:tc>
          <w:tcPr>
            <w:tcW w:w="0" w:type="auto"/>
            <w:tcBorders>
              <w:top w:val="single" w:sz="4" w:space="0" w:color="auto"/>
              <w:left w:val="single" w:sz="4" w:space="0" w:color="auto"/>
              <w:bottom w:val="single" w:sz="4" w:space="0" w:color="auto"/>
              <w:right w:val="single" w:sz="4" w:space="0" w:color="auto"/>
            </w:tcBorders>
            <w:hideMark/>
          </w:tcPr>
          <w:p w:rsidR="00EB01FB" w:rsidRPr="002C71A3" w:rsidRDefault="00EB01FB" w:rsidP="00003BD5">
            <w:r w:rsidRPr="002C71A3">
              <w:rPr>
                <w:noProof/>
              </w:rPr>
              <w:drawing>
                <wp:inline distT="0" distB="0" distL="0" distR="0" wp14:anchorId="7DA2E39F" wp14:editId="6D034F15">
                  <wp:extent cx="2086610" cy="600075"/>
                  <wp:effectExtent l="0" t="0" r="8890" b="9525"/>
                  <wp:docPr id="645"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24">
                            <a:extLst>
                              <a:ext uri="{28A0092B-C50C-407E-A947-70E740481C1C}">
                                <a14:useLocalDpi xmlns:a14="http://schemas.microsoft.com/office/drawing/2010/main" val="0"/>
                              </a:ext>
                            </a:extLst>
                          </a:blip>
                          <a:srcRect/>
                          <a:stretch>
                            <a:fillRect/>
                          </a:stretch>
                        </pic:blipFill>
                        <pic:spPr bwMode="auto">
                          <a:xfrm>
                            <a:off x="0" y="0"/>
                            <a:ext cx="2086610" cy="600075"/>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hideMark/>
          </w:tcPr>
          <w:p w:rsidR="00EB01FB" w:rsidRPr="002C71A3" w:rsidRDefault="00EB01FB" w:rsidP="00003BD5">
            <w:r w:rsidRPr="002C71A3">
              <w:rPr>
                <w:noProof/>
              </w:rPr>
              <w:drawing>
                <wp:inline distT="0" distB="0" distL="0" distR="0" wp14:anchorId="32FDD04A" wp14:editId="4E2C83DE">
                  <wp:extent cx="2086610" cy="583565"/>
                  <wp:effectExtent l="0" t="0" r="8890" b="6985"/>
                  <wp:docPr id="644"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25">
                            <a:extLst>
                              <a:ext uri="{28A0092B-C50C-407E-A947-70E740481C1C}">
                                <a14:useLocalDpi xmlns:a14="http://schemas.microsoft.com/office/drawing/2010/main" val="0"/>
                              </a:ext>
                            </a:extLst>
                          </a:blip>
                          <a:srcRect/>
                          <a:stretch>
                            <a:fillRect/>
                          </a:stretch>
                        </pic:blipFill>
                        <pic:spPr bwMode="auto">
                          <a:xfrm>
                            <a:off x="0" y="0"/>
                            <a:ext cx="2086610" cy="583565"/>
                          </a:xfrm>
                          <a:prstGeom prst="rect">
                            <a:avLst/>
                          </a:prstGeom>
                          <a:noFill/>
                          <a:ln>
                            <a:noFill/>
                          </a:ln>
                        </pic:spPr>
                      </pic:pic>
                    </a:graphicData>
                  </a:graphic>
                </wp:inline>
              </w:drawing>
            </w:r>
          </w:p>
        </w:tc>
      </w:tr>
    </w:tbl>
    <w:p w:rsidR="00EB01FB" w:rsidRPr="002C71A3" w:rsidRDefault="00EB01FB" w:rsidP="00783531"/>
    <w:p w:rsidR="00EB01FB" w:rsidRPr="002C71A3" w:rsidRDefault="00EB01FB" w:rsidP="00783531"/>
    <w:p w:rsidR="00EB01FB" w:rsidRPr="002C71A3" w:rsidRDefault="00EB01FB" w:rsidP="00783531">
      <w:r w:rsidRPr="002C71A3">
        <w:t>Third step is</w:t>
      </w:r>
    </w:p>
    <w:p w:rsidR="00EB01FB" w:rsidRPr="002C71A3" w:rsidRDefault="00EB01FB" w:rsidP="00783531">
      <w:r w:rsidRPr="002C71A3">
        <w:tab/>
      </w:r>
      <w:r w:rsidR="004D6234" w:rsidRPr="002C71A3">
        <w:rPr>
          <w:rFonts w:eastAsiaTheme="minorHAnsi"/>
          <w:noProof/>
          <w:position w:val="-34"/>
          <w:sz w:val="22"/>
          <w:szCs w:val="22"/>
        </w:rPr>
      </w:r>
      <w:r w:rsidR="004D6234" w:rsidRPr="002C71A3">
        <w:rPr>
          <w:rFonts w:eastAsiaTheme="minorHAnsi"/>
          <w:noProof/>
          <w:position w:val="-34"/>
          <w:sz w:val="22"/>
          <w:szCs w:val="22"/>
        </w:rPr>
        <w:object w:dxaOrig="3810" w:dyaOrig="825" w14:anchorId="1CCBC573">
          <v:shape id="_x0000_i1259" type="#_x0000_t75" alt="" style="width:189.95pt;height:39.05pt;mso-width-percent:0;mso-height-percent:0;mso-width-percent:0;mso-height-percent:0" o:ole="">
            <v:imagedata r:id="rId526" o:title=""/>
          </v:shape>
          <o:OLEObject Type="Embed" ProgID="Equation.DSMT4" ShapeID="_x0000_i1259" DrawAspect="Content" ObjectID="_1851002434" r:id="rId527"/>
        </w:object>
      </w:r>
      <w:r w:rsidRPr="002C71A3">
        <w:t xml:space="preserve"> </w:t>
      </w:r>
    </w:p>
    <w:tbl>
      <w:tblPr>
        <w:tblW w:w="0" w:type="auto"/>
        <w:tblLook w:val="04A0" w:firstRow="1" w:lastRow="0" w:firstColumn="1" w:lastColumn="0" w:noHBand="0" w:noVBand="1"/>
      </w:tblPr>
      <w:tblGrid>
        <w:gridCol w:w="3547"/>
        <w:gridCol w:w="3576"/>
      </w:tblGrid>
      <w:tr w:rsidR="00EB01FB" w:rsidRPr="002C71A3" w:rsidTr="00003BD5">
        <w:tc>
          <w:tcPr>
            <w:tcW w:w="0" w:type="auto"/>
            <w:tcBorders>
              <w:top w:val="single" w:sz="4" w:space="0" w:color="auto"/>
              <w:left w:val="single" w:sz="4" w:space="0" w:color="auto"/>
              <w:bottom w:val="single" w:sz="4" w:space="0" w:color="auto"/>
              <w:right w:val="single" w:sz="4" w:space="0" w:color="auto"/>
            </w:tcBorders>
            <w:hideMark/>
          </w:tcPr>
          <w:p w:rsidR="00EB01FB" w:rsidRPr="002C71A3" w:rsidRDefault="00EB01FB" w:rsidP="00003BD5">
            <w:r w:rsidRPr="002C71A3">
              <w:rPr>
                <w:noProof/>
              </w:rPr>
              <w:drawing>
                <wp:inline distT="0" distB="0" distL="0" distR="0" wp14:anchorId="709C6FBA" wp14:editId="3C772A3B">
                  <wp:extent cx="2115185" cy="583565"/>
                  <wp:effectExtent l="0" t="0" r="0" b="6985"/>
                  <wp:docPr id="64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28">
                            <a:extLst>
                              <a:ext uri="{28A0092B-C50C-407E-A947-70E740481C1C}">
                                <a14:useLocalDpi xmlns:a14="http://schemas.microsoft.com/office/drawing/2010/main" val="0"/>
                              </a:ext>
                            </a:extLst>
                          </a:blip>
                          <a:srcRect/>
                          <a:stretch>
                            <a:fillRect/>
                          </a:stretch>
                        </pic:blipFill>
                        <pic:spPr bwMode="auto">
                          <a:xfrm>
                            <a:off x="0" y="0"/>
                            <a:ext cx="2115185" cy="583565"/>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hideMark/>
          </w:tcPr>
          <w:p w:rsidR="00EB01FB" w:rsidRPr="002C71A3" w:rsidRDefault="00EB01FB" w:rsidP="00003BD5">
            <w:r w:rsidRPr="002C71A3">
              <w:rPr>
                <w:noProof/>
              </w:rPr>
              <w:drawing>
                <wp:inline distT="0" distB="0" distL="0" distR="0" wp14:anchorId="429BF66B" wp14:editId="744950AB">
                  <wp:extent cx="2125980" cy="656590"/>
                  <wp:effectExtent l="0" t="0" r="7620" b="0"/>
                  <wp:docPr id="642"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29">
                            <a:extLst>
                              <a:ext uri="{28A0092B-C50C-407E-A947-70E740481C1C}">
                                <a14:useLocalDpi xmlns:a14="http://schemas.microsoft.com/office/drawing/2010/main" val="0"/>
                              </a:ext>
                            </a:extLst>
                          </a:blip>
                          <a:srcRect/>
                          <a:stretch>
                            <a:fillRect/>
                          </a:stretch>
                        </pic:blipFill>
                        <pic:spPr bwMode="auto">
                          <a:xfrm>
                            <a:off x="0" y="0"/>
                            <a:ext cx="2125980" cy="656590"/>
                          </a:xfrm>
                          <a:prstGeom prst="rect">
                            <a:avLst/>
                          </a:prstGeom>
                          <a:noFill/>
                          <a:ln>
                            <a:noFill/>
                          </a:ln>
                        </pic:spPr>
                      </pic:pic>
                    </a:graphicData>
                  </a:graphic>
                </wp:inline>
              </w:drawing>
            </w:r>
          </w:p>
        </w:tc>
      </w:tr>
    </w:tbl>
    <w:p w:rsidR="00EB01FB" w:rsidRPr="002C71A3" w:rsidRDefault="00EB01FB" w:rsidP="00783531">
      <w:r w:rsidRPr="002C71A3">
        <w:rPr>
          <w:noProof/>
        </w:rPr>
        <w:drawing>
          <wp:inline distT="0" distB="0" distL="0" distR="0" wp14:anchorId="3BA89C3E" wp14:editId="4E7ED48F">
            <wp:extent cx="4201795" cy="1183640"/>
            <wp:effectExtent l="0" t="0" r="8255" b="0"/>
            <wp:docPr id="641"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530">
                      <a:extLst>
                        <a:ext uri="{28A0092B-C50C-407E-A947-70E740481C1C}">
                          <a14:useLocalDpi xmlns:a14="http://schemas.microsoft.com/office/drawing/2010/main" val="0"/>
                        </a:ext>
                      </a:extLst>
                    </a:blip>
                    <a:srcRect/>
                    <a:stretch>
                      <a:fillRect/>
                    </a:stretch>
                  </pic:blipFill>
                  <pic:spPr bwMode="auto">
                    <a:xfrm>
                      <a:off x="0" y="0"/>
                      <a:ext cx="4201795" cy="1183640"/>
                    </a:xfrm>
                    <a:prstGeom prst="rect">
                      <a:avLst/>
                    </a:prstGeom>
                    <a:noFill/>
                    <a:ln>
                      <a:noFill/>
                    </a:ln>
                  </pic:spPr>
                </pic:pic>
              </a:graphicData>
            </a:graphic>
          </wp:inline>
        </w:drawing>
      </w:r>
    </w:p>
    <w:p w:rsidR="00EB01FB" w:rsidRPr="002C71A3" w:rsidRDefault="00EB01FB" w:rsidP="00783531">
      <w:r w:rsidRPr="002C71A3">
        <w:t>which is orthogonal.</w:t>
      </w:r>
    </w:p>
    <w:p w:rsidR="00EB01FB" w:rsidRPr="00B75359" w:rsidRDefault="00EB01FB" w:rsidP="00C871C4">
      <w:pPr>
        <w:pStyle w:val="Heading3"/>
        <w:numPr>
          <w:ilvl w:val="2"/>
          <w:numId w:val="1"/>
        </w:numPr>
      </w:pPr>
      <w:bookmarkStart w:id="116" w:name="_Toc209776303"/>
      <w:bookmarkStart w:id="117" w:name="_Toc209776825"/>
      <w:bookmarkStart w:id="118" w:name="_Toc209781596"/>
      <w:bookmarkStart w:id="119" w:name="_Toc209787336"/>
      <w:bookmarkStart w:id="120" w:name="_Toc229856960"/>
      <w:bookmarkStart w:id="121" w:name="_Toc229926014"/>
      <w:r w:rsidRPr="00B75359">
        <w:t>Orthogonal Expansion</w:t>
      </w:r>
      <w:bookmarkEnd w:id="116"/>
      <w:bookmarkEnd w:id="117"/>
      <w:bookmarkEnd w:id="118"/>
      <w:bookmarkEnd w:id="119"/>
      <w:bookmarkEnd w:id="120"/>
      <w:bookmarkEnd w:id="121"/>
    </w:p>
    <w:p w:rsidR="00EB01FB" w:rsidRPr="002C71A3" w:rsidRDefault="00EB01FB" w:rsidP="00783531"/>
    <w:p w:rsidR="00EB01FB" w:rsidRPr="002C71A3" w:rsidRDefault="00EB01FB" w:rsidP="00783531">
      <w:r w:rsidRPr="002C71A3">
        <w:t>The system of linear equations corresponding to X maybe now be solved as well as the calculation of the determinant.</w:t>
      </w:r>
    </w:p>
    <w:p w:rsidR="00EB01FB" w:rsidRPr="002C71A3" w:rsidRDefault="00EB01FB" w:rsidP="00783531"/>
    <w:p w:rsidR="00EB01FB" w:rsidRPr="002C71A3" w:rsidRDefault="00EB01FB" w:rsidP="00783531">
      <w:r w:rsidRPr="002C71A3">
        <w:t xml:space="preserve">Two vectors are said to be orthogonal if their inner product is zero.  Their linear correlation is zero.  The angle between them is 90 degrees.  It is the generalization of perpendicular.  A set of vectors </w:t>
      </w:r>
      <w:r w:rsidR="004D6234" w:rsidRPr="002C71A3">
        <w:rPr>
          <w:noProof/>
          <w:position w:val="-12"/>
        </w:rPr>
      </w:r>
      <w:r w:rsidR="004D6234" w:rsidRPr="002C71A3">
        <w:rPr>
          <w:noProof/>
          <w:position w:val="-12"/>
        </w:rPr>
        <w:object w:dxaOrig="1095" w:dyaOrig="375" w14:anchorId="72AD4A36">
          <v:shape id="_x0000_i1260" type="#_x0000_t75" alt="" style="width:52.1pt;height:19.9pt;mso-width-percent:0;mso-height-percent:0;mso-width-percent:0;mso-height-percent:0" o:ole="">
            <v:imagedata r:id="rId531" o:title=""/>
          </v:shape>
          <o:OLEObject Type="Embed" ProgID="Equation.DSMT4" ShapeID="_x0000_i1260" DrawAspect="Content" ObjectID="_1851002435" r:id="rId532"/>
        </w:object>
      </w:r>
      <w:r w:rsidRPr="002C71A3">
        <w:t xml:space="preserve">  are orthonormal if</w:t>
      </w:r>
      <w:r w:rsidR="004D6234" w:rsidRPr="002C71A3">
        <w:rPr>
          <w:noProof/>
          <w:position w:val="-12"/>
        </w:rPr>
      </w:r>
      <w:r w:rsidR="004D6234" w:rsidRPr="002C71A3">
        <w:rPr>
          <w:noProof/>
          <w:position w:val="-12"/>
        </w:rPr>
        <w:object w:dxaOrig="1125" w:dyaOrig="345" w14:anchorId="42C880D9">
          <v:shape id="_x0000_i1261" type="#_x0000_t75" alt="" style="width:59.75pt;height:19.9pt;mso-width-percent:0;mso-height-percent:0;mso-width-percent:0;mso-height-percent:0" o:ole="">
            <v:imagedata r:id="rId533" o:title=""/>
          </v:shape>
          <o:OLEObject Type="Embed" ProgID="Equation.DSMT4" ShapeID="_x0000_i1261" DrawAspect="Content" ObjectID="_1851002436" r:id="rId534"/>
        </w:object>
      </w:r>
      <w:r w:rsidRPr="002C71A3">
        <w:t xml:space="preserve">. Any orthonormal set of vectors is linearly independent. Indeed if </w:t>
      </w:r>
      <w:r w:rsidR="004D6234" w:rsidRPr="002C71A3">
        <w:rPr>
          <w:noProof/>
          <w:position w:val="-28"/>
        </w:rPr>
      </w:r>
      <w:r w:rsidR="004D6234" w:rsidRPr="002C71A3">
        <w:rPr>
          <w:noProof/>
          <w:position w:val="-28"/>
        </w:rPr>
        <w:object w:dxaOrig="1200" w:dyaOrig="690" w14:anchorId="2AA513A0">
          <v:shape id="_x0000_i1262" type="#_x0000_t75" alt="" style="width:59pt;height:32.95pt;mso-width-percent:0;mso-height-percent:0;mso-width-percent:0;mso-height-percent:0" o:ole="">
            <v:imagedata r:id="rId535" o:title=""/>
          </v:shape>
          <o:OLEObject Type="Embed" ProgID="Equation.DSMT4" ShapeID="_x0000_i1262" DrawAspect="Content" ObjectID="_1851002437" r:id="rId536"/>
        </w:object>
      </w:r>
      <w:r w:rsidRPr="002C71A3">
        <w:t xml:space="preserve"> implies</w:t>
      </w:r>
    </w:p>
    <w:p w:rsidR="00EB01FB" w:rsidRPr="002C71A3" w:rsidRDefault="00EB01FB" w:rsidP="00783531">
      <w:r w:rsidRPr="002C71A3">
        <w:tab/>
      </w:r>
      <w:r w:rsidR="004D6234" w:rsidRPr="002C71A3">
        <w:rPr>
          <w:rFonts w:eastAsiaTheme="minorHAnsi"/>
          <w:noProof/>
          <w:position w:val="-28"/>
          <w:sz w:val="22"/>
          <w:szCs w:val="22"/>
        </w:rPr>
      </w:r>
      <w:r w:rsidR="004D6234" w:rsidRPr="002C71A3">
        <w:rPr>
          <w:rFonts w:eastAsiaTheme="minorHAnsi"/>
          <w:noProof/>
          <w:position w:val="-28"/>
          <w:sz w:val="22"/>
          <w:szCs w:val="22"/>
        </w:rPr>
        <w:object w:dxaOrig="3885" w:dyaOrig="690" w14:anchorId="757EF34C">
          <v:shape id="_x0000_i1263" type="#_x0000_t75" alt="" style="width:196.1pt;height:32.95pt;mso-width-percent:0;mso-height-percent:0;mso-width-percent:0;mso-height-percent:0" o:ole="">
            <v:imagedata r:id="rId537" o:title=""/>
          </v:shape>
          <o:OLEObject Type="Embed" ProgID="Equation.DSMT4" ShapeID="_x0000_i1263" DrawAspect="Content" ObjectID="_1851002438" r:id="rId538"/>
        </w:object>
      </w:r>
      <w:r w:rsidRPr="002C71A3">
        <w:t xml:space="preserve"> </w:t>
      </w:r>
    </w:p>
    <w:p w:rsidR="00EB01FB" w:rsidRPr="002C71A3" w:rsidRDefault="00EB01FB" w:rsidP="00783531">
      <w:r w:rsidRPr="002C71A3">
        <w:t xml:space="preserve">Which means the linear combination vanishes if and only if all the coefficients are zero for n=1…N.  If the number of orthonormal vectors is equal to the dimension of the space then it serves as a basis.  The dimension of the space then is also the maximum number of “perpendicular” directions in space.  We next state an inequality that describes how to build x from its projections onto an orthogonal set, which is a generalization of </w:t>
      </w:r>
      <w:r w:rsidRPr="002C71A3">
        <w:fldChar w:fldCharType="begin"/>
      </w:r>
      <w:r w:rsidRPr="002C71A3">
        <w:instrText xml:space="preserve"> GOTOBUTTON ZEqnNum566819  \* MERGEFORMAT </w:instrText>
      </w:r>
      <w:fldSimple w:instr=" REF ZEqnNum566819 \* Charformat \! \* MERGEFORMAT ">
        <w:r w:rsidRPr="002C71A3">
          <w:instrText>(</w:instrText>
        </w:r>
        <w:r>
          <w:instrText>0</w:instrText>
        </w:r>
        <w:r w:rsidRPr="002C71A3">
          <w:instrText>.</w:instrText>
        </w:r>
        <w:r>
          <w:instrText>64</w:instrText>
        </w:r>
        <w:r w:rsidRPr="002C71A3">
          <w:instrText>)</w:instrText>
        </w:r>
      </w:fldSimple>
      <w:r w:rsidRPr="002C71A3">
        <w:fldChar w:fldCharType="end"/>
      </w:r>
      <w:r w:rsidRPr="002C71A3">
        <w:t xml:space="preserve">.  If x is any vector, and </w:t>
      </w:r>
      <w:r w:rsidR="004D6234" w:rsidRPr="002C71A3">
        <w:rPr>
          <w:noProof/>
          <w:position w:val="-12"/>
        </w:rPr>
      </w:r>
      <w:r w:rsidR="004D6234" w:rsidRPr="002C71A3">
        <w:rPr>
          <w:noProof/>
          <w:position w:val="-12"/>
        </w:rPr>
        <w:object w:dxaOrig="900" w:dyaOrig="345" w14:anchorId="581007D8">
          <v:shape id="_x0000_i1264" type="#_x0000_t75" alt="" style="width:45.95pt;height:19.9pt;mso-width-percent:0;mso-height-percent:0;mso-width-percent:0;mso-height-percent:0" o:ole="">
            <v:imagedata r:id="rId539" o:title=""/>
          </v:shape>
          <o:OLEObject Type="Embed" ProgID="Equation.DSMT4" ShapeID="_x0000_i1264" DrawAspect="Content" ObjectID="_1851002439" r:id="rId540"/>
        </w:object>
      </w:r>
      <w:r w:rsidRPr="002C71A3">
        <w:t xml:space="preserve">,  then </w:t>
      </w:r>
    </w:p>
    <w:p w:rsidR="00EB01FB" w:rsidRPr="002C71A3" w:rsidRDefault="00EB01FB" w:rsidP="00783531">
      <w:r w:rsidRPr="002C71A3">
        <w:lastRenderedPageBreak/>
        <w:tab/>
      </w:r>
      <w:r w:rsidR="004D6234" w:rsidRPr="002C71A3">
        <w:rPr>
          <w:rFonts w:eastAsiaTheme="minorHAnsi"/>
          <w:noProof/>
          <w:position w:val="-136"/>
          <w:sz w:val="22"/>
          <w:szCs w:val="22"/>
        </w:rPr>
      </w:r>
      <w:r w:rsidR="004D6234" w:rsidRPr="002C71A3">
        <w:rPr>
          <w:rFonts w:eastAsiaTheme="minorHAnsi"/>
          <w:noProof/>
          <w:position w:val="-136"/>
          <w:sz w:val="22"/>
          <w:szCs w:val="22"/>
        </w:rPr>
        <w:object w:dxaOrig="4800" w:dyaOrig="2820" w14:anchorId="6514CE2B">
          <v:shape id="_x0000_i1265" type="#_x0000_t75" alt="" style="width:242.05pt;height:2in;mso-width-percent:0;mso-height-percent:0;mso-width-percent:0;mso-height-percent:0" o:ole="">
            <v:imagedata r:id="rId541" o:title=""/>
          </v:shape>
          <o:OLEObject Type="Embed" ProgID="Equation.DSMT4" ShapeID="_x0000_i1265" DrawAspect="Content" ObjectID="_1851002440" r:id="rId542"/>
        </w:object>
      </w:r>
      <w:r w:rsidRPr="002C71A3">
        <w:t xml:space="preserve"> </w:t>
      </w:r>
    </w:p>
    <w:p w:rsidR="00EB01FB" w:rsidRPr="002C71A3" w:rsidRDefault="00EB01FB" w:rsidP="00783531">
      <w:r w:rsidRPr="002C71A3">
        <w:t>Which is known as Bessel’s Inequality</w:t>
      </w:r>
    </w:p>
    <w:p w:rsidR="00EB01FB" w:rsidRPr="002C71A3" w:rsidRDefault="00EB01FB" w:rsidP="00783531">
      <w:r w:rsidRPr="002C71A3">
        <w:tab/>
      </w:r>
      <w:r w:rsidR="004D6234" w:rsidRPr="002C71A3">
        <w:rPr>
          <w:rFonts w:eastAsiaTheme="minorHAnsi"/>
          <w:noProof/>
          <w:position w:val="-28"/>
          <w:sz w:val="22"/>
          <w:szCs w:val="22"/>
        </w:rPr>
      </w:r>
      <w:r w:rsidR="004D6234" w:rsidRPr="002C71A3">
        <w:rPr>
          <w:rFonts w:eastAsiaTheme="minorHAnsi"/>
          <w:noProof/>
          <w:position w:val="-28"/>
          <w:sz w:val="22"/>
          <w:szCs w:val="22"/>
        </w:rPr>
        <w:object w:dxaOrig="1380" w:dyaOrig="690" w14:anchorId="3DB94EFB">
          <v:shape id="_x0000_i1266" type="#_x0000_t75" alt="" style="width:1in;height:32.95pt;mso-width-percent:0;mso-height-percent:0;mso-width-percent:0;mso-height-percent:0" o:ole="">
            <v:imagedata r:id="rId543" o:title=""/>
          </v:shape>
          <o:OLEObject Type="Embed" ProgID="Equation.DSMT4" ShapeID="_x0000_i1266" DrawAspect="Content" ObjectID="_1851002441" r:id="rId544"/>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73</w:instrText>
      </w:r>
      <w:r w:rsidRPr="002C71A3">
        <w:rPr>
          <w:noProof/>
        </w:rPr>
        <w:fldChar w:fldCharType="end"/>
      </w:r>
      <w:r w:rsidRPr="002C71A3">
        <w:instrText>)</w:instrText>
      </w:r>
      <w:r w:rsidRPr="002C71A3">
        <w:fldChar w:fldCharType="end"/>
      </w:r>
    </w:p>
    <w:p w:rsidR="00EB01FB" w:rsidRPr="002C71A3" w:rsidRDefault="00EB01FB" w:rsidP="00783531">
      <w:r w:rsidRPr="002C71A3">
        <w:t>Consid er the least squares optimization problem</w:t>
      </w:r>
    </w:p>
    <w:p w:rsidR="00EB01FB" w:rsidRPr="002C71A3" w:rsidRDefault="00EB01FB" w:rsidP="00783531">
      <w:r w:rsidRPr="002C71A3">
        <w:tab/>
      </w:r>
      <w:r w:rsidR="004D6234" w:rsidRPr="002C71A3">
        <w:rPr>
          <w:rFonts w:eastAsiaTheme="minorHAnsi"/>
          <w:noProof/>
          <w:position w:val="-14"/>
          <w:sz w:val="22"/>
          <w:szCs w:val="22"/>
        </w:rPr>
      </w:r>
      <w:r w:rsidR="004D6234" w:rsidRPr="002C71A3">
        <w:rPr>
          <w:rFonts w:eastAsiaTheme="minorHAnsi"/>
          <w:noProof/>
          <w:position w:val="-14"/>
          <w:sz w:val="22"/>
          <w:szCs w:val="22"/>
        </w:rPr>
        <w:object w:dxaOrig="975" w:dyaOrig="405" w14:anchorId="72F2DBE6">
          <v:shape id="_x0000_i1267" type="#_x0000_t75" alt="" style="width:52.1pt;height:19.9pt;mso-width-percent:0;mso-height-percent:0;mso-width-percent:0;mso-height-percent:0" o:ole="">
            <v:imagedata r:id="rId545" o:title=""/>
          </v:shape>
          <o:OLEObject Type="Embed" ProgID="Equation.DSMT4" ShapeID="_x0000_i1267" DrawAspect="Content" ObjectID="_1851002442" r:id="rId546"/>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74</w:instrText>
      </w:r>
      <w:r w:rsidRPr="002C71A3">
        <w:rPr>
          <w:noProof/>
        </w:rPr>
        <w:fldChar w:fldCharType="end"/>
      </w:r>
      <w:r w:rsidRPr="002C71A3">
        <w:instrText>)</w:instrText>
      </w:r>
      <w:r w:rsidRPr="002C71A3">
        <w:fldChar w:fldCharType="end"/>
      </w:r>
    </w:p>
    <w:p w:rsidR="00EB01FB" w:rsidRPr="002C71A3" w:rsidRDefault="00EB01FB" w:rsidP="00783531">
      <w:r w:rsidRPr="002C71A3">
        <w:t>Is solved when</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2265" w:dyaOrig="345" w14:anchorId="760DADA3">
          <v:shape id="_x0000_i1268" type="#_x0000_t75" alt="" style="width:111.05pt;height:19.9pt;mso-width-percent:0;mso-height-percent:0;mso-width-percent:0;mso-height-percent:0" o:ole="">
            <v:imagedata r:id="rId547" o:title=""/>
          </v:shape>
          <o:OLEObject Type="Embed" ProgID="Equation.DSMT4" ShapeID="_x0000_i1268" DrawAspect="Content" ObjectID="_1851002443" r:id="rId548"/>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75</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Furthermore, the vector </w:t>
      </w:r>
      <w:r w:rsidR="004D6234" w:rsidRPr="002C71A3">
        <w:rPr>
          <w:noProof/>
          <w:position w:val="-28"/>
        </w:rPr>
      </w:r>
      <w:r w:rsidR="004D6234" w:rsidRPr="002C71A3">
        <w:rPr>
          <w:noProof/>
          <w:position w:val="-28"/>
        </w:rPr>
        <w:object w:dxaOrig="1185" w:dyaOrig="690" w14:anchorId="6205EC4B">
          <v:shape id="_x0000_i1269" type="#_x0000_t75" alt="" style="width:59pt;height:32.95pt;mso-width-percent:0;mso-height-percent:0;mso-width-percent:0;mso-height-percent:0" o:ole="">
            <v:imagedata r:id="rId549" o:title=""/>
          </v:shape>
          <o:OLEObject Type="Embed" ProgID="Equation.DSMT4" ShapeID="_x0000_i1269" DrawAspect="Content" ObjectID="_1851002444" r:id="rId550"/>
        </w:object>
      </w:r>
      <w:r w:rsidRPr="002C71A3">
        <w:t xml:space="preserve"> is orthogonal to every </w:t>
      </w:r>
      <w:r w:rsidR="004D6234" w:rsidRPr="002C71A3">
        <w:rPr>
          <w:noProof/>
          <w:position w:val="-12"/>
        </w:rPr>
      </w:r>
      <w:r w:rsidR="004D6234" w:rsidRPr="002C71A3">
        <w:rPr>
          <w:noProof/>
          <w:position w:val="-12"/>
        </w:rPr>
        <w:object w:dxaOrig="270" w:dyaOrig="375" w14:anchorId="70B51DCF">
          <v:shape id="_x0000_i1270" type="#_x0000_t75" alt="" style="width:13pt;height:19.9pt;mso-width-percent:0;mso-height-percent:0;mso-width-percent:0;mso-height-percent:0" o:ole="">
            <v:imagedata r:id="rId551" o:title=""/>
          </v:shape>
          <o:OLEObject Type="Embed" ProgID="Equation.DSMT4" ShapeID="_x0000_i1270" DrawAspect="Content" ObjectID="_1851002445" r:id="rId552"/>
        </w:object>
      </w:r>
      <w:r w:rsidRPr="002C71A3">
        <w:t xml:space="preserve"> , for </w:t>
      </w:r>
    </w:p>
    <w:p w:rsidR="00EB01FB" w:rsidRPr="002C71A3" w:rsidRDefault="00EB01FB" w:rsidP="00783531">
      <w:r w:rsidRPr="002C71A3">
        <w:tab/>
      </w:r>
      <w:r w:rsidR="004D6234" w:rsidRPr="002C71A3">
        <w:rPr>
          <w:rFonts w:eastAsiaTheme="minorHAnsi"/>
          <w:noProof/>
          <w:position w:val="-30"/>
          <w:sz w:val="22"/>
          <w:szCs w:val="22"/>
        </w:rPr>
      </w:r>
      <w:r w:rsidR="004D6234" w:rsidRPr="002C71A3">
        <w:rPr>
          <w:rFonts w:eastAsiaTheme="minorHAnsi"/>
          <w:noProof/>
          <w:position w:val="-30"/>
          <w:sz w:val="22"/>
          <w:szCs w:val="22"/>
        </w:rPr>
        <w:object w:dxaOrig="2940" w:dyaOrig="735" w14:anchorId="566725C7">
          <v:shape id="_x0000_i1271" type="#_x0000_t75" alt="" style="width:2in;height:39.05pt;mso-width-percent:0;mso-height-percent:0;mso-width-percent:0;mso-height-percent:0" o:ole="">
            <v:imagedata r:id="rId553" o:title=""/>
          </v:shape>
          <o:OLEObject Type="Embed" ProgID="Equation.DSMT4" ShapeID="_x0000_i1271" DrawAspect="Content" ObjectID="_1851002446" r:id="rId554"/>
        </w:object>
      </w:r>
      <w:r w:rsidRPr="002C71A3">
        <w:t xml:space="preserve"> </w:t>
      </w:r>
    </w:p>
    <w:p w:rsidR="00EB01FB" w:rsidRPr="002C71A3" w:rsidRDefault="00EB01FB" w:rsidP="00783531">
      <w:r w:rsidRPr="002C71A3">
        <w:t xml:space="preserve">One of the advantages of expressing vectors in terms of an orthonormal basis is the expansion coefficients are easily found which we now demonstrate.  If </w:t>
      </w:r>
      <w:r w:rsidR="004D6234" w:rsidRPr="002C71A3">
        <w:rPr>
          <w:noProof/>
          <w:position w:val="-12"/>
        </w:rPr>
      </w:r>
      <w:r w:rsidR="004D6234" w:rsidRPr="002C71A3">
        <w:rPr>
          <w:noProof/>
          <w:position w:val="-12"/>
        </w:rPr>
        <w:object w:dxaOrig="1095" w:dyaOrig="375" w14:anchorId="66144248">
          <v:shape id="_x0000_i1272" type="#_x0000_t75" alt="" style="width:52.1pt;height:19.9pt;mso-width-percent:0;mso-height-percent:0;mso-width-percent:0;mso-height-percent:0" o:ole="">
            <v:imagedata r:id="rId531" o:title=""/>
          </v:shape>
          <o:OLEObject Type="Embed" ProgID="Equation.DSMT4" ShapeID="_x0000_i1272" DrawAspect="Content" ObjectID="_1851002447" r:id="rId555"/>
        </w:object>
      </w:r>
      <w:r w:rsidRPr="002C71A3">
        <w:t xml:space="preserve">is an orthonormal basis for </w:t>
      </w:r>
      <w:r w:rsidR="004D6234" w:rsidRPr="002C71A3">
        <w:rPr>
          <w:noProof/>
          <w:position w:val="-4"/>
        </w:rPr>
      </w:r>
      <w:r w:rsidR="004D6234" w:rsidRPr="002C71A3">
        <w:rPr>
          <w:noProof/>
          <w:position w:val="-4"/>
        </w:rPr>
        <w:object w:dxaOrig="270" w:dyaOrig="255" w14:anchorId="516E6556">
          <v:shape id="_x0000_i1273" type="#_x0000_t75" alt="" style="width:13pt;height:13pt;mso-width-percent:0;mso-height-percent:0;mso-width-percent:0;mso-height-percent:0" o:ole="">
            <v:imagedata r:id="rId556" o:title=""/>
          </v:shape>
          <o:OLEObject Type="Embed" ProgID="Equation.DSMT4" ShapeID="_x0000_i1273" DrawAspect="Content" ObjectID="_1851002448" r:id="rId557"/>
        </w:object>
      </w:r>
      <w:r w:rsidRPr="002C71A3">
        <w:t xml:space="preserve"> then any </w:t>
      </w:r>
      <w:r w:rsidR="004D6234" w:rsidRPr="002C71A3">
        <w:rPr>
          <w:noProof/>
          <w:position w:val="-4"/>
        </w:rPr>
      </w:r>
      <w:r w:rsidR="004D6234" w:rsidRPr="002C71A3">
        <w:rPr>
          <w:noProof/>
          <w:position w:val="-4"/>
        </w:rPr>
        <w:object w:dxaOrig="645" w:dyaOrig="255" w14:anchorId="13620E86">
          <v:shape id="_x0000_i1274" type="#_x0000_t75" alt="" style="width:32.95pt;height:13pt;mso-width-percent:0;mso-height-percent:0;mso-width-percent:0;mso-height-percent:0" o:ole="">
            <v:imagedata r:id="rId558" o:title=""/>
          </v:shape>
          <o:OLEObject Type="Embed" ProgID="Equation.DSMT4" ShapeID="_x0000_i1274" DrawAspect="Content" ObjectID="_1851002449" r:id="rId559"/>
        </w:object>
      </w:r>
      <w:r w:rsidRPr="002C71A3">
        <w:t xml:space="preserve"> may be written as</w:t>
      </w:r>
    </w:p>
    <w:p w:rsidR="00EB01FB" w:rsidRPr="002C71A3" w:rsidRDefault="00EB01FB" w:rsidP="00783531">
      <w:r w:rsidRPr="002C71A3">
        <w:tab/>
      </w:r>
      <w:r w:rsidR="004D6234" w:rsidRPr="002C71A3">
        <w:rPr>
          <w:rFonts w:eastAsiaTheme="minorHAnsi"/>
          <w:noProof/>
          <w:position w:val="-28"/>
          <w:sz w:val="22"/>
          <w:szCs w:val="22"/>
        </w:rPr>
      </w:r>
      <w:r w:rsidR="004D6234" w:rsidRPr="002C71A3">
        <w:rPr>
          <w:rFonts w:eastAsiaTheme="minorHAnsi"/>
          <w:noProof/>
          <w:position w:val="-28"/>
          <w:sz w:val="22"/>
          <w:szCs w:val="22"/>
        </w:rPr>
        <w:object w:dxaOrig="1230" w:dyaOrig="690" w14:anchorId="646B5A44">
          <v:shape id="_x0000_i1275" type="#_x0000_t75" alt="" style="width:59pt;height:32.95pt;mso-width-percent:0;mso-height-percent:0;mso-width-percent:0;mso-height-percent:0" o:ole="">
            <v:imagedata r:id="rId560" o:title=""/>
          </v:shape>
          <o:OLEObject Type="Embed" ProgID="Equation.DSMT4" ShapeID="_x0000_i1275" DrawAspect="Content" ObjectID="_1851002450" r:id="rId561"/>
        </w:object>
      </w:r>
      <w:r w:rsidRPr="002C71A3">
        <w:t xml:space="preserve"> </w:t>
      </w:r>
    </w:p>
    <w:p w:rsidR="00EB01FB" w:rsidRPr="002C71A3" w:rsidRDefault="00EB01FB" w:rsidP="00783531">
      <w:r w:rsidRPr="002C71A3">
        <w:t xml:space="preserve">Taking inner products on both sides with </w:t>
      </w:r>
    </w:p>
    <w:p w:rsidR="00EB01FB" w:rsidRPr="002C71A3" w:rsidRDefault="004D6234" w:rsidP="00783531">
      <w:pPr>
        <w:jc w:val="center"/>
      </w:pPr>
      <w:r w:rsidRPr="002C71A3">
        <w:rPr>
          <w:noProof/>
          <w:position w:val="-28"/>
        </w:rPr>
      </w:r>
      <w:r w:rsidR="004D6234" w:rsidRPr="002C71A3">
        <w:rPr>
          <w:noProof/>
          <w:position w:val="-28"/>
        </w:rPr>
        <w:object w:dxaOrig="3135" w:dyaOrig="690" w14:anchorId="223B7E2E">
          <v:shape id="_x0000_i1276" type="#_x0000_t75" alt="" style="width:157.8pt;height:32.95pt;mso-width-percent:0;mso-height-percent:0;mso-width-percent:0;mso-height-percent:0" o:ole="">
            <v:imagedata r:id="rId562" o:title=""/>
          </v:shape>
          <o:OLEObject Type="Embed" ProgID="Equation.DSMT4" ShapeID="_x0000_i1276" DrawAspect="Content" ObjectID="_1851002451" r:id="rId563"/>
        </w:object>
      </w:r>
    </w:p>
    <w:p w:rsidR="00EB01FB" w:rsidRPr="002C71A3" w:rsidRDefault="00EB01FB" w:rsidP="00783531">
      <w:r w:rsidRPr="002C71A3">
        <w:t>The coefficient alpha l is the contribution of the lth basis vector to x.  We may write x entirely in terms of its projections</w:t>
      </w:r>
    </w:p>
    <w:p w:rsidR="00EB01FB" w:rsidRPr="002C71A3" w:rsidRDefault="00EB01FB" w:rsidP="00783531">
      <w:r w:rsidRPr="002C71A3">
        <w:tab/>
      </w:r>
      <w:r w:rsidR="004D6234" w:rsidRPr="002C71A3">
        <w:rPr>
          <w:rFonts w:eastAsiaTheme="minorHAnsi"/>
          <w:noProof/>
          <w:position w:val="-86"/>
          <w:sz w:val="22"/>
          <w:szCs w:val="22"/>
        </w:rPr>
      </w:r>
      <w:r w:rsidR="004D6234" w:rsidRPr="002C71A3">
        <w:rPr>
          <w:rFonts w:eastAsiaTheme="minorHAnsi"/>
          <w:noProof/>
          <w:position w:val="-86"/>
          <w:sz w:val="22"/>
          <w:szCs w:val="22"/>
        </w:rPr>
        <w:object w:dxaOrig="4065" w:dyaOrig="1845" w14:anchorId="2D1E73D4">
          <v:shape id="_x0000_i1277" type="#_x0000_t75" alt="" style="width:203pt;height:91.9pt;mso-width-percent:0;mso-height-percent:0;mso-width-percent:0;mso-height-percent:0" o:ole="">
            <v:imagedata r:id="rId564" o:title=""/>
          </v:shape>
          <o:OLEObject Type="Embed" ProgID="Equation.DSMT4" ShapeID="_x0000_i1277" DrawAspect="Content" ObjectID="_1851002452" r:id="rId565"/>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76</w:instrText>
      </w:r>
      <w:r w:rsidRPr="002C71A3">
        <w:rPr>
          <w:noProof/>
        </w:rPr>
        <w:fldChar w:fldCharType="end"/>
      </w:r>
      <w:r w:rsidRPr="002C71A3">
        <w:instrText>)</w:instrText>
      </w:r>
      <w:r w:rsidRPr="002C71A3">
        <w:fldChar w:fldCharType="end"/>
      </w:r>
    </w:p>
    <w:p w:rsidR="00EB01FB" w:rsidRPr="002C71A3" w:rsidRDefault="00EB01FB" w:rsidP="00783531"/>
    <w:p w:rsidR="00EB01FB" w:rsidRPr="002C71A3" w:rsidRDefault="00EB01FB" w:rsidP="00783531">
      <w:r w:rsidRPr="002C71A3">
        <w:t xml:space="preserve">If x and y are in X, with </w:t>
      </w:r>
      <w:r w:rsidR="004D6234" w:rsidRPr="002C71A3">
        <w:rPr>
          <w:noProof/>
          <w:position w:val="-28"/>
        </w:rPr>
      </w:r>
      <w:r w:rsidR="004D6234" w:rsidRPr="002C71A3">
        <w:rPr>
          <w:noProof/>
          <w:position w:val="-28"/>
        </w:rPr>
        <w:object w:dxaOrig="1230" w:dyaOrig="690" w14:anchorId="4D19A614">
          <v:shape id="_x0000_i1278" type="#_x0000_t75" alt="" style="width:59pt;height:32.95pt;mso-width-percent:0;mso-height-percent:0;mso-width-percent:0;mso-height-percent:0" o:ole="">
            <v:imagedata r:id="rId566" o:title=""/>
          </v:shape>
          <o:OLEObject Type="Embed" ProgID="Equation.DSMT4" ShapeID="_x0000_i1278" DrawAspect="Content" ObjectID="_1851002453" r:id="rId567"/>
        </w:object>
      </w:r>
      <w:r w:rsidRPr="002C71A3">
        <w:t xml:space="preserve"> then we have </w:t>
      </w:r>
    </w:p>
    <w:p w:rsidR="00EB01FB" w:rsidRPr="002C71A3" w:rsidRDefault="00EB01FB" w:rsidP="00783531">
      <w:r w:rsidRPr="002C71A3">
        <w:lastRenderedPageBreak/>
        <w:tab/>
      </w:r>
      <w:r w:rsidR="004D6234" w:rsidRPr="002C71A3">
        <w:rPr>
          <w:rFonts w:eastAsiaTheme="minorHAnsi"/>
          <w:noProof/>
          <w:position w:val="-28"/>
          <w:sz w:val="22"/>
          <w:szCs w:val="22"/>
        </w:rPr>
      </w:r>
      <w:r w:rsidR="004D6234" w:rsidRPr="002C71A3">
        <w:rPr>
          <w:rFonts w:eastAsiaTheme="minorHAnsi"/>
          <w:noProof/>
          <w:position w:val="-28"/>
          <w:sz w:val="22"/>
          <w:szCs w:val="22"/>
        </w:rPr>
        <w:object w:dxaOrig="3075" w:dyaOrig="690" w14:anchorId="1BA614E6">
          <v:shape id="_x0000_i1279" type="#_x0000_t75" alt="" style="width:157pt;height:32.95pt;mso-width-percent:0;mso-height-percent:0;mso-width-percent:0;mso-height-percent:0" o:ole="">
            <v:imagedata r:id="rId568" o:title=""/>
          </v:shape>
          <o:OLEObject Type="Embed" ProgID="Equation.DSMT4" ShapeID="_x0000_i1279" DrawAspect="Content" ObjectID="_1851002454" r:id="rId569"/>
        </w:object>
      </w:r>
      <w:r w:rsidRPr="002C71A3">
        <w:t xml:space="preserve"> </w:t>
      </w:r>
    </w:p>
    <w:p w:rsidR="00EB01FB" w:rsidRPr="002C71A3" w:rsidRDefault="00EB01FB" w:rsidP="00783531">
      <w:r w:rsidRPr="002C71A3">
        <w:t>Or as Parseval’s identity</w:t>
      </w:r>
    </w:p>
    <w:p w:rsidR="00EB01FB" w:rsidRPr="002C71A3" w:rsidRDefault="00EB01FB" w:rsidP="00783531">
      <w:r w:rsidRPr="002C71A3">
        <w:tab/>
      </w:r>
      <w:r w:rsidR="004D6234" w:rsidRPr="002C71A3">
        <w:rPr>
          <w:rFonts w:eastAsiaTheme="minorHAnsi"/>
          <w:noProof/>
          <w:position w:val="-28"/>
          <w:sz w:val="22"/>
          <w:szCs w:val="22"/>
        </w:rPr>
      </w:r>
      <w:r w:rsidR="004D6234" w:rsidRPr="002C71A3">
        <w:rPr>
          <w:rFonts w:eastAsiaTheme="minorHAnsi"/>
          <w:noProof/>
          <w:position w:val="-28"/>
          <w:sz w:val="22"/>
          <w:szCs w:val="22"/>
        </w:rPr>
        <w:object w:dxaOrig="2265" w:dyaOrig="690" w14:anchorId="3B7703AA">
          <v:shape id="_x0000_i1280" type="#_x0000_t75" alt="" style="width:111.05pt;height:32.95pt;mso-width-percent:0;mso-height-percent:0;mso-width-percent:0;mso-height-percent:0" o:ole="">
            <v:imagedata r:id="rId570" o:title=""/>
          </v:shape>
          <o:OLEObject Type="Embed" ProgID="Equation.DSMT4" ShapeID="_x0000_i1280" DrawAspect="Content" ObjectID="_1851002455" r:id="rId571"/>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77</w:instrText>
      </w:r>
      <w:r w:rsidRPr="002C71A3">
        <w:rPr>
          <w:noProof/>
        </w:rPr>
        <w:fldChar w:fldCharType="end"/>
      </w:r>
      <w:r w:rsidRPr="002C71A3">
        <w:instrText>)</w:instrText>
      </w:r>
      <w:r w:rsidRPr="002C71A3">
        <w:fldChar w:fldCharType="end"/>
      </w:r>
    </w:p>
    <w:p w:rsidR="00EB01FB" w:rsidRPr="002C71A3" w:rsidRDefault="00EB01FB" w:rsidP="00783531"/>
    <w:p w:rsidR="00EB01FB" w:rsidRPr="002C71A3" w:rsidRDefault="00EB01FB" w:rsidP="00783531">
      <w:r w:rsidRPr="002C71A3">
        <w:t>Letting x=y we also have that the energy in x is</w:t>
      </w:r>
    </w:p>
    <w:p w:rsidR="00EB01FB" w:rsidRPr="002C71A3" w:rsidRDefault="00EB01FB" w:rsidP="00783531">
      <w:r w:rsidRPr="002C71A3">
        <w:tab/>
      </w:r>
      <w:r w:rsidR="004D6234" w:rsidRPr="002C71A3">
        <w:rPr>
          <w:rFonts w:eastAsiaTheme="minorHAnsi"/>
          <w:noProof/>
          <w:position w:val="-30"/>
          <w:sz w:val="22"/>
          <w:szCs w:val="22"/>
        </w:rPr>
      </w:r>
      <w:r w:rsidR="004D6234" w:rsidRPr="002C71A3">
        <w:rPr>
          <w:rFonts w:eastAsiaTheme="minorHAnsi"/>
          <w:noProof/>
          <w:position w:val="-30"/>
          <w:sz w:val="22"/>
          <w:szCs w:val="22"/>
        </w:rPr>
        <w:object w:dxaOrig="5475" w:dyaOrig="750" w14:anchorId="6FD9E5FB">
          <v:shape id="_x0000_i1281" type="#_x0000_t75" alt="" style="width:275pt;height:39.05pt;mso-width-percent:0;mso-height-percent:0;mso-width-percent:0;mso-height-percent:0" o:ole="">
            <v:imagedata r:id="rId572" o:title=""/>
          </v:shape>
          <o:OLEObject Type="Embed" ProgID="Equation.DSMT4" ShapeID="_x0000_i1281" DrawAspect="Content" ObjectID="_1851002456" r:id="rId573"/>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78</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We may also write () in terms of matrices as </w:t>
      </w:r>
    </w:p>
    <w:p w:rsidR="00EB01FB" w:rsidRPr="002C71A3" w:rsidRDefault="00EB01FB" w:rsidP="00783531">
      <w:r w:rsidRPr="002C71A3">
        <w:tab/>
      </w:r>
      <w:r w:rsidR="004D6234" w:rsidRPr="002C71A3">
        <w:rPr>
          <w:rFonts w:eastAsiaTheme="minorHAnsi"/>
          <w:noProof/>
          <w:position w:val="-28"/>
          <w:sz w:val="22"/>
          <w:szCs w:val="22"/>
        </w:rPr>
      </w:r>
      <w:r w:rsidR="004D6234" w:rsidRPr="002C71A3">
        <w:rPr>
          <w:rFonts w:eastAsiaTheme="minorHAnsi"/>
          <w:noProof/>
          <w:position w:val="-28"/>
          <w:sz w:val="22"/>
          <w:szCs w:val="22"/>
        </w:rPr>
        <w:object w:dxaOrig="3075" w:dyaOrig="735" w14:anchorId="080CDF15">
          <v:shape id="_x0000_i1282" type="#_x0000_t75" alt="" style="width:157pt;height:39.05pt;mso-width-percent:0;mso-height-percent:0;mso-width-percent:0;mso-height-percent:0" o:ole="">
            <v:imagedata r:id="rId574" o:title=""/>
          </v:shape>
          <o:OLEObject Type="Embed" ProgID="Equation.DSMT4" ShapeID="_x0000_i1282" DrawAspect="Content" ObjectID="_1851002457" r:id="rId575"/>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79</w:instrText>
      </w:r>
      <w:r w:rsidRPr="002C71A3">
        <w:rPr>
          <w:noProof/>
        </w:rPr>
        <w:fldChar w:fldCharType="end"/>
      </w:r>
      <w:r w:rsidRPr="002C71A3">
        <w:instrText>)</w:instrText>
      </w:r>
      <w:r w:rsidRPr="002C71A3">
        <w:fldChar w:fldCharType="end"/>
      </w:r>
    </w:p>
    <w:p w:rsidR="00EB01FB" w:rsidRPr="002C71A3" w:rsidRDefault="00EB01FB" w:rsidP="00783531">
      <w:r w:rsidRPr="002C71A3">
        <w:t>Cauchy Schwartz in terms of an orthonormal basis</w:t>
      </w:r>
    </w:p>
    <w:p w:rsidR="00EB01FB" w:rsidRPr="002C71A3" w:rsidRDefault="00EB01FB" w:rsidP="00783531"/>
    <w:p w:rsidR="00EB01FB" w:rsidRPr="002C71A3" w:rsidRDefault="00EB01FB" w:rsidP="00783531">
      <w:r w:rsidRPr="002C71A3">
        <w:t>Proof: 0 = ainorm(vi)^2.  In matrix form c’Ac&gt;=0 (civi,civi) relate to positive definiteness</w:t>
      </w:r>
    </w:p>
    <w:p w:rsidR="00EB01FB" w:rsidRPr="002C71A3" w:rsidRDefault="00EB01FB" w:rsidP="00783531">
      <w:r w:rsidRPr="002C71A3">
        <w:t>Example Fourier Basis</w:t>
      </w:r>
    </w:p>
    <w:p w:rsidR="00EB01FB" w:rsidRPr="002C71A3" w:rsidRDefault="00EB01FB" w:rsidP="00783531">
      <w:r w:rsidRPr="002C71A3">
        <w:t xml:space="preserve">Define the kth Fourier vector </w:t>
      </w:r>
      <w:r w:rsidR="004D6234" w:rsidRPr="002C71A3">
        <w:rPr>
          <w:noProof/>
          <w:position w:val="-12"/>
        </w:rPr>
      </w:r>
      <w:r w:rsidR="004D6234" w:rsidRPr="002C71A3">
        <w:rPr>
          <w:noProof/>
          <w:position w:val="-12"/>
        </w:rPr>
        <w:object w:dxaOrig="4335" w:dyaOrig="405" w14:anchorId="7D1D311B">
          <v:shape id="_x0000_i1283" type="#_x0000_t75" alt="" style="width:3in;height:19.9pt;mso-width-percent:0;mso-height-percent:0;mso-width-percent:0;mso-height-percent:0" o:ole="">
            <v:imagedata r:id="rId576" o:title=""/>
          </v:shape>
          <o:OLEObject Type="Embed" ProgID="Equation.DSMT4" ShapeID="_x0000_i1283" DrawAspect="Content" ObjectID="_1851002458" r:id="rId577"/>
        </w:object>
      </w:r>
      <w:r w:rsidRPr="002C71A3">
        <w:t xml:space="preserve">  Because</w:t>
      </w:r>
    </w:p>
    <w:p w:rsidR="00EB01FB" w:rsidRPr="002C71A3" w:rsidRDefault="00EB01FB" w:rsidP="00783531">
      <w:r w:rsidRPr="002C71A3">
        <w:tab/>
      </w:r>
      <w:r w:rsidR="004D6234" w:rsidRPr="002C71A3">
        <w:rPr>
          <w:rFonts w:eastAsiaTheme="minorHAnsi"/>
          <w:noProof/>
          <w:position w:val="-84"/>
          <w:sz w:val="22"/>
          <w:szCs w:val="22"/>
        </w:rPr>
      </w:r>
      <w:r w:rsidR="004D6234" w:rsidRPr="002C71A3">
        <w:rPr>
          <w:rFonts w:eastAsiaTheme="minorHAnsi"/>
          <w:noProof/>
          <w:position w:val="-84"/>
          <w:sz w:val="22"/>
          <w:szCs w:val="22"/>
        </w:rPr>
        <w:object w:dxaOrig="2715" w:dyaOrig="2100" w14:anchorId="5202041C">
          <v:shape id="_x0000_i1284" type="#_x0000_t75" alt="" style="width:137.85pt;height:104.95pt;mso-width-percent:0;mso-height-percent:0;mso-width-percent:0;mso-height-percent:0" o:ole="">
            <v:imagedata r:id="rId578" o:title=""/>
          </v:shape>
          <o:OLEObject Type="Embed" ProgID="Equation.DSMT4" ShapeID="_x0000_i1284" DrawAspect="Content" ObjectID="_1851002459" r:id="rId579"/>
        </w:object>
      </w:r>
      <w:r w:rsidRPr="002C71A3">
        <w:t xml:space="preserve"> </w:t>
      </w:r>
    </w:p>
    <w:p w:rsidR="00EB01FB" w:rsidRPr="002C71A3" w:rsidRDefault="00EB01FB" w:rsidP="00783531">
      <w:r w:rsidRPr="002C71A3">
        <w:t xml:space="preserve">Defining the primitive Nth root of unity </w:t>
      </w:r>
      <w:r w:rsidR="004D6234" w:rsidRPr="002C71A3">
        <w:rPr>
          <w:rFonts w:eastAsiaTheme="minorHAnsi"/>
          <w:noProof/>
          <w:position w:val="-6"/>
          <w:sz w:val="22"/>
          <w:szCs w:val="22"/>
        </w:rPr>
      </w:r>
      <w:r w:rsidR="004D6234" w:rsidRPr="002C71A3">
        <w:rPr>
          <w:rFonts w:eastAsiaTheme="minorHAnsi"/>
          <w:noProof/>
          <w:position w:val="-6"/>
          <w:sz w:val="22"/>
          <w:szCs w:val="22"/>
        </w:rPr>
        <w:object w:dxaOrig="1035" w:dyaOrig="315" w14:anchorId="5544DC9D">
          <v:shape id="_x0000_i1285" type="#_x0000_t75" alt="" style="width:52.1pt;height:13pt;mso-width-percent:0;mso-height-percent:0;mso-width-percent:0;mso-height-percent:0" o:ole="">
            <v:imagedata r:id="rId580" o:title=""/>
          </v:shape>
          <o:OLEObject Type="Embed" ProgID="Equation.DSMT4" ShapeID="_x0000_i1285" DrawAspect="Content" ObjectID="_1851002460" r:id="rId581"/>
        </w:object>
      </w:r>
      <w:r w:rsidRPr="002C71A3">
        <w:t xml:space="preserve">, the matrix </w:t>
      </w:r>
    </w:p>
    <w:p w:rsidR="00EB01FB" w:rsidRPr="002C71A3" w:rsidRDefault="00EB01FB" w:rsidP="00783531">
      <w:r w:rsidRPr="002C71A3">
        <w:tab/>
      </w:r>
      <w:r w:rsidR="004D6234" w:rsidRPr="002C71A3">
        <w:rPr>
          <w:rFonts w:eastAsiaTheme="minorHAnsi"/>
          <w:noProof/>
          <w:position w:val="-120"/>
          <w:sz w:val="22"/>
          <w:szCs w:val="22"/>
        </w:rPr>
      </w:r>
      <w:r w:rsidR="004D6234" w:rsidRPr="002C71A3">
        <w:rPr>
          <w:rFonts w:eastAsiaTheme="minorHAnsi"/>
          <w:noProof/>
          <w:position w:val="-120"/>
          <w:sz w:val="22"/>
          <w:szCs w:val="22"/>
        </w:rPr>
        <w:object w:dxaOrig="4335" w:dyaOrig="2535" w14:anchorId="4C66D06F">
          <v:shape id="_x0000_i1286" type="#_x0000_t75" alt="" style="width:3in;height:124.1pt;mso-width-percent:0;mso-height-percent:0;mso-width-percent:0;mso-height-percent:0" o:ole="">
            <v:imagedata r:id="rId582" o:title=""/>
          </v:shape>
          <o:OLEObject Type="Embed" ProgID="Equation.DSMT4" ShapeID="_x0000_i1286" DrawAspect="Content" ObjectID="_1851002461" r:id="rId583"/>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80</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is both unitary and symmetric (but not Hermitian).  Owing to this fact we may write the inverse in the especially simple form </w:t>
      </w:r>
      <w:r w:rsidR="004D6234" w:rsidRPr="002C71A3">
        <w:rPr>
          <w:noProof/>
          <w:position w:val="-10"/>
        </w:rPr>
      </w:r>
      <w:r w:rsidR="004D6234" w:rsidRPr="002C71A3">
        <w:rPr>
          <w:noProof/>
          <w:position w:val="-10"/>
        </w:rPr>
        <w:object w:dxaOrig="2295" w:dyaOrig="405" w14:anchorId="689D22E3">
          <v:shape id="_x0000_i1287" type="#_x0000_t75" alt="" style="width:117.95pt;height:19.9pt;mso-width-percent:0;mso-height-percent:0;mso-width-percent:0;mso-height-percent:0" o:ole="">
            <v:imagedata r:id="rId584" o:title=""/>
          </v:shape>
          <o:OLEObject Type="Embed" ProgID="Equation.DSMT4" ShapeID="_x0000_i1287" DrawAspect="Content" ObjectID="_1851002462" r:id="rId585"/>
        </w:object>
      </w:r>
      <w:r w:rsidRPr="002C71A3">
        <w:t>.  Expansion of a signal x in terms of this basis according to ()-() yields</w:t>
      </w:r>
    </w:p>
    <w:p w:rsidR="00EB01FB" w:rsidRPr="002C71A3" w:rsidRDefault="00EB01FB" w:rsidP="00783531">
      <w:r w:rsidRPr="002C71A3">
        <w:tab/>
      </w:r>
      <w:r w:rsidR="004D6234" w:rsidRPr="002C71A3">
        <w:rPr>
          <w:rFonts w:eastAsiaTheme="minorHAnsi"/>
          <w:noProof/>
          <w:position w:val="-28"/>
          <w:sz w:val="22"/>
          <w:szCs w:val="22"/>
        </w:rPr>
      </w:r>
      <w:r w:rsidR="004D6234" w:rsidRPr="002C71A3">
        <w:rPr>
          <w:rFonts w:eastAsiaTheme="minorHAnsi"/>
          <w:noProof/>
          <w:position w:val="-28"/>
          <w:sz w:val="22"/>
          <w:szCs w:val="22"/>
        </w:rPr>
        <w:object w:dxaOrig="2340" w:dyaOrig="660" w14:anchorId="750B28CE">
          <v:shape id="_x0000_i1288" type="#_x0000_t75" alt="" style="width:117.95pt;height:32.95pt;mso-width-percent:0;mso-height-percent:0;mso-width-percent:0;mso-height-percent:0" o:ole="">
            <v:imagedata r:id="rId586" o:title=""/>
          </v:shape>
          <o:OLEObject Type="Embed" ProgID="Equation.DSMT4" ShapeID="_x0000_i1288" DrawAspect="Content" ObjectID="_1851002463" r:id="rId587"/>
        </w:object>
      </w:r>
      <w:r w:rsidRPr="002C71A3">
        <w:t xml:space="preserve"> </w:t>
      </w:r>
    </w:p>
    <w:p w:rsidR="00EB01FB" w:rsidRPr="002C71A3" w:rsidRDefault="00EB01FB" w:rsidP="00783531">
      <w:r w:rsidRPr="002C71A3">
        <w:t>Where the kth coefficient</w:t>
      </w:r>
      <w:r w:rsidR="004D6234" w:rsidRPr="002C71A3">
        <w:rPr>
          <w:noProof/>
          <w:position w:val="-12"/>
        </w:rPr>
      </w:r>
      <w:r w:rsidR="004D6234" w:rsidRPr="002C71A3">
        <w:rPr>
          <w:noProof/>
          <w:position w:val="-12"/>
        </w:rPr>
        <w:object w:dxaOrig="900" w:dyaOrig="405" w14:anchorId="75ADD009">
          <v:shape id="_x0000_i1289" type="#_x0000_t75" alt="" style="width:45.95pt;height:19.9pt;mso-width-percent:0;mso-height-percent:0;mso-width-percent:0;mso-height-percent:0" o:ole="">
            <v:imagedata r:id="rId588" o:title=""/>
          </v:shape>
          <o:OLEObject Type="Embed" ProgID="Equation.DSMT4" ShapeID="_x0000_i1289" DrawAspect="Content" ObjectID="_1851002464" r:id="rId589"/>
        </w:object>
      </w:r>
      <w:r w:rsidRPr="002C71A3">
        <w:t>is the familiar DFT relation</w:t>
      </w:r>
    </w:p>
    <w:p w:rsidR="00EB01FB" w:rsidRPr="002C71A3" w:rsidRDefault="00EB01FB" w:rsidP="00783531">
      <w:r w:rsidRPr="002C71A3">
        <w:lastRenderedPageBreak/>
        <w:tab/>
      </w:r>
      <w:r w:rsidR="004D6234" w:rsidRPr="002C71A3">
        <w:rPr>
          <w:rFonts w:eastAsiaTheme="minorHAnsi"/>
          <w:noProof/>
          <w:position w:val="-28"/>
          <w:sz w:val="22"/>
          <w:szCs w:val="22"/>
        </w:rPr>
      </w:r>
      <w:r w:rsidR="004D6234" w:rsidRPr="002C71A3">
        <w:rPr>
          <w:rFonts w:eastAsiaTheme="minorHAnsi"/>
          <w:noProof/>
          <w:position w:val="-28"/>
          <w:sz w:val="22"/>
          <w:szCs w:val="22"/>
        </w:rPr>
        <w:object w:dxaOrig="1710" w:dyaOrig="660" w14:anchorId="75B0D9DD">
          <v:shape id="_x0000_i1290" type="#_x0000_t75" alt="" style="width:84.25pt;height:32.95pt;mso-width-percent:0;mso-height-percent:0;mso-width-percent:0;mso-height-percent:0" o:ole="">
            <v:imagedata r:id="rId590" o:title=""/>
          </v:shape>
          <o:OLEObject Type="Embed" ProgID="Equation.DSMT4" ShapeID="_x0000_i1290" DrawAspect="Content" ObjectID="_1851002465" r:id="rId591"/>
        </w:object>
      </w:r>
      <w:r w:rsidRPr="002C71A3">
        <w:t xml:space="preserve"> </w:t>
      </w:r>
    </w:p>
    <w:p w:rsidR="00EB01FB" w:rsidRPr="002C71A3" w:rsidRDefault="00EB01FB" w:rsidP="00783531"/>
    <w:p w:rsidR="00EB01FB" w:rsidRPr="00B75359" w:rsidRDefault="00EB01FB" w:rsidP="00C871C4">
      <w:pPr>
        <w:pStyle w:val="Heading3"/>
        <w:numPr>
          <w:ilvl w:val="2"/>
          <w:numId w:val="1"/>
        </w:numPr>
      </w:pPr>
      <w:bookmarkStart w:id="122" w:name="_Toc209776304"/>
      <w:bookmarkStart w:id="123" w:name="_Toc209776826"/>
      <w:bookmarkStart w:id="124" w:name="_Toc209781597"/>
      <w:bookmarkStart w:id="125" w:name="_Toc209787337"/>
      <w:bookmarkStart w:id="126" w:name="_Toc229856961"/>
      <w:bookmarkStart w:id="127" w:name="_Toc229926015"/>
      <w:r w:rsidRPr="00B75359">
        <w:t>Example: Image denoising (and compression) with Haar Wavelets</w:t>
      </w:r>
      <w:bookmarkEnd w:id="122"/>
      <w:bookmarkEnd w:id="123"/>
      <w:bookmarkEnd w:id="124"/>
      <w:bookmarkEnd w:id="125"/>
      <w:bookmarkEnd w:id="126"/>
      <w:bookmarkEnd w:id="127"/>
    </w:p>
    <w:p w:rsidR="00EB01FB" w:rsidRPr="002C71A3" w:rsidRDefault="00EB01FB" w:rsidP="00783531">
      <w:r w:rsidRPr="002C71A3">
        <w:t xml:space="preserve">Images look sharp if object edges are in focus and free from noise, especially because our eyes are more sensitive to noisy blurry edges than noisy blurry flat regions.  However, denoising edges is problematic because techniques which average over the edge cause blurring which reduces sharpness, while other methods introduce artifacts such as ringing.  The intensity profile of an edge in an image is a 1-D piecewise continuous function comprised of sharp transitions and flat regions. Consider representing such a function in terms of an expansion of edge-like square functions and their transitions.  As an example consider the eight point “edge” signal </w:t>
      </w:r>
      <w:r w:rsidR="004D6234" w:rsidRPr="002C71A3">
        <w:rPr>
          <w:noProof/>
          <w:position w:val="-14"/>
        </w:rPr>
      </w:r>
      <w:r w:rsidR="004D6234" w:rsidRPr="002C71A3">
        <w:rPr>
          <w:noProof/>
          <w:position w:val="-14"/>
        </w:rPr>
        <w:object w:dxaOrig="3285" w:dyaOrig="405" w14:anchorId="3010CEDB">
          <v:shape id="_x0000_i1291" type="#_x0000_t75" alt="" style="width:163.15pt;height:19.9pt;mso-width-percent:0;mso-height-percent:0;mso-width-percent:0;mso-height-percent:0" o:ole="">
            <v:imagedata r:id="rId592" o:title=""/>
          </v:shape>
          <o:OLEObject Type="Embed" ProgID="Equation.DSMT4" ShapeID="_x0000_i1291" DrawAspect="Content" ObjectID="_1851002466" r:id="rId593"/>
        </w:object>
      </w:r>
      <w:r w:rsidRPr="002C71A3">
        <w:t>.  For one set of basis functions we select the so called trend basis which captures information about the average value of successive points (rows are the basis vectors)</w:t>
      </w:r>
    </w:p>
    <w:p w:rsidR="00EB01FB" w:rsidRPr="002C71A3" w:rsidRDefault="00EB01FB" w:rsidP="00783531">
      <w:r w:rsidRPr="002C71A3">
        <w:tab/>
      </w:r>
      <w:r w:rsidR="004D6234" w:rsidRPr="002C71A3">
        <w:rPr>
          <w:rFonts w:eastAsiaTheme="minorHAnsi"/>
          <w:noProof/>
          <w:position w:val="-66"/>
          <w:sz w:val="22"/>
          <w:szCs w:val="22"/>
        </w:rPr>
      </w:r>
      <w:r w:rsidR="004D6234" w:rsidRPr="002C71A3">
        <w:rPr>
          <w:rFonts w:eastAsiaTheme="minorHAnsi"/>
          <w:noProof/>
          <w:position w:val="-66"/>
          <w:sz w:val="22"/>
          <w:szCs w:val="22"/>
        </w:rPr>
        <w:object w:dxaOrig="3540" w:dyaOrig="1440" w14:anchorId="14E7CB12">
          <v:shape id="_x0000_i1292" type="#_x0000_t75" alt="" style="width:176.15pt;height:1in;mso-width-percent:0;mso-height-percent:0;mso-width-percent:0;mso-height-percent:0" o:ole="">
            <v:imagedata r:id="rId594" o:title=""/>
          </v:shape>
          <o:OLEObject Type="Embed" ProgID="Equation.DSMT4" ShapeID="_x0000_i1292" DrawAspect="Content" ObjectID="_1851002467" r:id="rId595"/>
        </w:object>
      </w:r>
      <w:r w:rsidRPr="002C71A3">
        <w:t xml:space="preserve"> </w:t>
      </w:r>
    </w:p>
    <w:p w:rsidR="00EB01FB" w:rsidRPr="002C71A3" w:rsidRDefault="00EB01FB" w:rsidP="00783531"/>
    <w:p w:rsidR="00EB01FB" w:rsidRPr="002C71A3" w:rsidRDefault="00EB01FB" w:rsidP="00783531">
      <w:r w:rsidRPr="002C71A3">
        <w:t xml:space="preserve">We also choose a fluctuation basis to represent the local variability of s.  </w:t>
      </w:r>
    </w:p>
    <w:p w:rsidR="00EB01FB" w:rsidRPr="002C71A3" w:rsidRDefault="00EB01FB" w:rsidP="00783531">
      <w:r w:rsidRPr="002C71A3">
        <w:tab/>
      </w:r>
      <w:r w:rsidR="004D6234" w:rsidRPr="002C71A3">
        <w:rPr>
          <w:rFonts w:eastAsiaTheme="minorHAnsi"/>
          <w:noProof/>
          <w:position w:val="-66"/>
          <w:sz w:val="22"/>
          <w:szCs w:val="22"/>
        </w:rPr>
      </w:r>
      <w:r w:rsidR="004D6234" w:rsidRPr="002C71A3">
        <w:rPr>
          <w:rFonts w:eastAsiaTheme="minorHAnsi"/>
          <w:noProof/>
          <w:position w:val="-66"/>
          <w:sz w:val="22"/>
          <w:szCs w:val="22"/>
        </w:rPr>
        <w:object w:dxaOrig="4080" w:dyaOrig="1440" w14:anchorId="3C4D1218">
          <v:shape id="_x0000_i1293" type="#_x0000_t75" alt="" style="width:203.75pt;height:1in;mso-width-percent:0;mso-height-percent:0;mso-width-percent:0;mso-height-percent:0" o:ole="">
            <v:imagedata r:id="rId596" o:title=""/>
          </v:shape>
          <o:OLEObject Type="Embed" ProgID="Equation.DSMT4" ShapeID="_x0000_i1293" DrawAspect="Content" ObjectID="_1851002468" r:id="rId597"/>
        </w:object>
      </w:r>
      <w:r w:rsidRPr="002C71A3">
        <w:t xml:space="preserve"> </w:t>
      </w:r>
    </w:p>
    <w:p w:rsidR="00EB01FB" w:rsidRPr="002C71A3" w:rsidRDefault="00EB01FB" w:rsidP="00783531">
      <w:r w:rsidRPr="002C71A3">
        <w:t xml:space="preserve">The outputs are the first level trend </w:t>
      </w:r>
      <w:r w:rsidR="004D6234" w:rsidRPr="002C71A3">
        <w:rPr>
          <w:noProof/>
          <w:position w:val="-12"/>
        </w:rPr>
      </w:r>
      <w:r w:rsidR="004D6234" w:rsidRPr="002C71A3">
        <w:rPr>
          <w:noProof/>
          <w:position w:val="-12"/>
        </w:rPr>
        <w:object w:dxaOrig="780" w:dyaOrig="375" w14:anchorId="0E44E695">
          <v:shape id="_x0000_i1294" type="#_x0000_t75" alt="" style="width:39.05pt;height:19.9pt;mso-width-percent:0;mso-height-percent:0;mso-width-percent:0;mso-height-percent:0" o:ole="">
            <v:imagedata r:id="rId598" o:title=""/>
          </v:shape>
          <o:OLEObject Type="Embed" ProgID="Equation.DSMT4" ShapeID="_x0000_i1294" DrawAspect="Content" ObjectID="_1851002469" r:id="rId599"/>
        </w:object>
      </w:r>
      <w:r w:rsidRPr="002C71A3">
        <w:t>and first level difference</w:t>
      </w:r>
      <w:r w:rsidR="004D6234" w:rsidRPr="002C71A3">
        <w:rPr>
          <w:noProof/>
          <w:position w:val="-12"/>
        </w:rPr>
      </w:r>
      <w:r w:rsidR="004D6234" w:rsidRPr="002C71A3">
        <w:rPr>
          <w:noProof/>
          <w:position w:val="-12"/>
        </w:rPr>
        <w:object w:dxaOrig="855" w:dyaOrig="375" w14:anchorId="54A8FA2C">
          <v:shape id="_x0000_i1295" type="#_x0000_t75" alt="" style="width:45.95pt;height:19.9pt;mso-width-percent:0;mso-height-percent:0;mso-width-percent:0;mso-height-percent:0" o:ole="">
            <v:imagedata r:id="rId600" o:title=""/>
          </v:shape>
          <o:OLEObject Type="Embed" ProgID="Equation.DSMT4" ShapeID="_x0000_i1295" DrawAspect="Content" ObjectID="_1851002470" r:id="rId601"/>
        </w:object>
      </w:r>
      <w:r w:rsidRPr="002C71A3">
        <w:t>.  One of the key advantages of using a basis is that the exact form of the edge need not be known.  We will see that edges are well described by such functions even though we do not know what the edge looks like apriori. The basis is comprised of local sums and derivatives.  We may also consider secondary trends and fluctuations which operate on the first trend to give information on how functions are locally similar at twice the scale, i.e. over twice the distance, and on the change at the new scale.  The second level basis is</w:t>
      </w:r>
    </w:p>
    <w:p w:rsidR="00EB01FB" w:rsidRPr="002C71A3" w:rsidRDefault="00EB01FB" w:rsidP="00783531">
      <w:r w:rsidRPr="002C71A3">
        <w:tab/>
      </w:r>
      <w:r w:rsidR="004D6234" w:rsidRPr="002C71A3">
        <w:rPr>
          <w:rFonts w:eastAsiaTheme="minorHAnsi"/>
          <w:noProof/>
          <w:position w:val="-30"/>
          <w:sz w:val="22"/>
          <w:szCs w:val="22"/>
        </w:rPr>
      </w:r>
      <w:r w:rsidR="004D6234" w:rsidRPr="002C71A3">
        <w:rPr>
          <w:rFonts w:eastAsiaTheme="minorHAnsi"/>
          <w:noProof/>
          <w:position w:val="-30"/>
          <w:sz w:val="22"/>
          <w:szCs w:val="22"/>
        </w:rPr>
        <w:object w:dxaOrig="2235" w:dyaOrig="735" w14:anchorId="12F04AF3">
          <v:shape id="_x0000_i1296" type="#_x0000_t75" alt="" style="width:111.05pt;height:39.05pt;mso-width-percent:0;mso-height-percent:0;mso-width-percent:0;mso-height-percent:0" o:ole="">
            <v:imagedata r:id="rId602" o:title=""/>
          </v:shape>
          <o:OLEObject Type="Embed" ProgID="Equation.DSMT4" ShapeID="_x0000_i1296" DrawAspect="Content" ObjectID="_1851002471" r:id="rId603"/>
        </w:object>
      </w:r>
      <w:r w:rsidRPr="002C71A3">
        <w:t xml:space="preserve"> </w:t>
      </w:r>
    </w:p>
    <w:p w:rsidR="00EB01FB" w:rsidRPr="002C71A3" w:rsidRDefault="00EB01FB" w:rsidP="00783531">
      <w:r w:rsidRPr="002C71A3">
        <w:tab/>
      </w:r>
      <w:r w:rsidR="004D6234" w:rsidRPr="002C71A3">
        <w:rPr>
          <w:rFonts w:eastAsiaTheme="minorHAnsi"/>
          <w:noProof/>
          <w:position w:val="-30"/>
          <w:sz w:val="22"/>
          <w:szCs w:val="22"/>
        </w:rPr>
      </w:r>
      <w:r w:rsidR="004D6234" w:rsidRPr="002C71A3">
        <w:rPr>
          <w:rFonts w:eastAsiaTheme="minorHAnsi"/>
          <w:noProof/>
          <w:position w:val="-30"/>
          <w:sz w:val="22"/>
          <w:szCs w:val="22"/>
        </w:rPr>
        <w:object w:dxaOrig="2535" w:dyaOrig="735" w14:anchorId="4195A10B">
          <v:shape id="_x0000_i1297" type="#_x0000_t75" alt="" style="width:124.1pt;height:39.05pt;mso-width-percent:0;mso-height-percent:0;mso-width-percent:0;mso-height-percent:0" o:ole="">
            <v:imagedata r:id="rId604" o:title=""/>
          </v:shape>
          <o:OLEObject Type="Embed" ProgID="Equation.DSMT4" ShapeID="_x0000_i1297" DrawAspect="Content" ObjectID="_1851002472" r:id="rId605"/>
        </w:object>
      </w:r>
      <w:r w:rsidRPr="002C71A3">
        <w:t xml:space="preserve"> </w:t>
      </w:r>
    </w:p>
    <w:p w:rsidR="00EB01FB" w:rsidRPr="002C71A3" w:rsidRDefault="00EB01FB" w:rsidP="00783531">
      <w:r w:rsidRPr="002C71A3">
        <w:t xml:space="preserve">and the second level trend and difference are </w:t>
      </w:r>
      <w:r w:rsidR="004D6234" w:rsidRPr="002C71A3">
        <w:rPr>
          <w:noProof/>
          <w:position w:val="-12"/>
        </w:rPr>
      </w:r>
      <w:r w:rsidR="004D6234" w:rsidRPr="002C71A3">
        <w:rPr>
          <w:noProof/>
          <w:position w:val="-12"/>
        </w:rPr>
        <w:object w:dxaOrig="900" w:dyaOrig="375" w14:anchorId="2CCE61F7">
          <v:shape id="_x0000_i1298" type="#_x0000_t75" alt="" style="width:45.95pt;height:19.9pt;mso-width-percent:0;mso-height-percent:0;mso-width-percent:0;mso-height-percent:0" o:ole="">
            <v:imagedata r:id="rId606" o:title=""/>
          </v:shape>
          <o:OLEObject Type="Embed" ProgID="Equation.DSMT4" ShapeID="_x0000_i1298" DrawAspect="Content" ObjectID="_1851002473" r:id="rId607"/>
        </w:object>
      </w:r>
      <w:r w:rsidRPr="002C71A3">
        <w:t xml:space="preserve">and </w:t>
      </w:r>
      <w:r w:rsidR="004D6234" w:rsidRPr="002C71A3">
        <w:rPr>
          <w:noProof/>
          <w:position w:val="-12"/>
        </w:rPr>
      </w:r>
      <w:r w:rsidR="004D6234" w:rsidRPr="002C71A3">
        <w:rPr>
          <w:noProof/>
          <w:position w:val="-12"/>
        </w:rPr>
        <w:object w:dxaOrig="975" w:dyaOrig="375" w14:anchorId="4CA6F0DE">
          <v:shape id="_x0000_i1299" type="#_x0000_t75" alt="" style="width:52.1pt;height:19.9pt;mso-width-percent:0;mso-height-percent:0;mso-width-percent:0;mso-height-percent:0" o:ole="">
            <v:imagedata r:id="rId608" o:title=""/>
          </v:shape>
          <o:OLEObject Type="Embed" ProgID="Equation.DSMT4" ShapeID="_x0000_i1299" DrawAspect="Content" ObjectID="_1851002474" r:id="rId609"/>
        </w:object>
      </w:r>
      <w:r w:rsidRPr="002C71A3">
        <w:t xml:space="preserve">, respectively. We continue </w:t>
      </w:r>
      <w:r w:rsidR="004D6234" w:rsidRPr="002C71A3">
        <w:rPr>
          <w:noProof/>
          <w:position w:val="-12"/>
        </w:rPr>
      </w:r>
      <w:r w:rsidR="004D6234" w:rsidRPr="002C71A3">
        <w:rPr>
          <w:noProof/>
          <w:position w:val="-12"/>
        </w:rPr>
        <w:object w:dxaOrig="615" w:dyaOrig="375" w14:anchorId="52155D64">
          <v:shape id="_x0000_i1300" type="#_x0000_t75" alt="" style="width:32.95pt;height:19.9pt;mso-width-percent:0;mso-height-percent:0;mso-width-percent:0;mso-height-percent:0" o:ole="">
            <v:imagedata r:id="rId610" o:title=""/>
          </v:shape>
          <o:OLEObject Type="Embed" ProgID="Equation.DSMT4" ShapeID="_x0000_i1300" DrawAspect="Content" ObjectID="_1851002475" r:id="rId611"/>
        </w:object>
      </w:r>
      <w:r w:rsidRPr="002C71A3">
        <w:t>times so the highest scale basis is</w:t>
      </w:r>
    </w:p>
    <w:p w:rsidR="00EB01FB" w:rsidRPr="002C71A3" w:rsidRDefault="004D6234" w:rsidP="00783531">
      <w:pPr>
        <w:jc w:val="center"/>
      </w:pPr>
      <w:r w:rsidRPr="002C71A3">
        <w:rPr>
          <w:noProof/>
          <w:position w:val="-28"/>
        </w:rPr>
      </w:r>
      <w:r w:rsidR="004D6234" w:rsidRPr="002C71A3">
        <w:rPr>
          <w:noProof/>
          <w:position w:val="-28"/>
        </w:rPr>
        <w:object w:dxaOrig="1440" w:dyaOrig="660" w14:anchorId="32E434F7">
          <v:shape id="_x0000_i1301" type="#_x0000_t75" alt="" style="width:1in;height:32.95pt;mso-width-percent:0;mso-height-percent:0;mso-width-percent:0;mso-height-percent:0" o:ole="">
            <v:imagedata r:id="rId612" o:title=""/>
          </v:shape>
          <o:OLEObject Type="Embed" ProgID="Equation.DSMT4" ShapeID="_x0000_i1301" DrawAspect="Content" ObjectID="_1851002476" r:id="rId613"/>
        </w:object>
      </w:r>
    </w:p>
    <w:p w:rsidR="00EB01FB" w:rsidRPr="002C71A3" w:rsidRDefault="00EB01FB" w:rsidP="00783531">
      <w:r w:rsidRPr="002C71A3">
        <w:lastRenderedPageBreak/>
        <w:t>and the scale fluctuation is</w:t>
      </w:r>
    </w:p>
    <w:p w:rsidR="00EB01FB" w:rsidRPr="002C71A3" w:rsidRDefault="00EB01FB" w:rsidP="00783531">
      <w:r w:rsidRPr="002C71A3">
        <w:tab/>
      </w:r>
      <w:r w:rsidR="004D6234" w:rsidRPr="002C71A3">
        <w:rPr>
          <w:rFonts w:eastAsiaTheme="minorHAnsi"/>
          <w:noProof/>
          <w:position w:val="-28"/>
          <w:sz w:val="22"/>
          <w:szCs w:val="22"/>
        </w:rPr>
      </w:r>
      <w:r w:rsidR="004D6234" w:rsidRPr="002C71A3">
        <w:rPr>
          <w:rFonts w:eastAsiaTheme="minorHAnsi"/>
          <w:noProof/>
          <w:position w:val="-28"/>
          <w:sz w:val="22"/>
          <w:szCs w:val="22"/>
        </w:rPr>
        <w:object w:dxaOrig="1620" w:dyaOrig="660" w14:anchorId="1C48EA9D">
          <v:shape id="_x0000_i1302" type="#_x0000_t75" alt="" style="width:78.15pt;height:32.95pt;mso-width-percent:0;mso-height-percent:0;mso-width-percent:0;mso-height-percent:0" o:ole="">
            <v:imagedata r:id="rId614" o:title=""/>
          </v:shape>
          <o:OLEObject Type="Embed" ProgID="Equation.DSMT4" ShapeID="_x0000_i1302" DrawAspect="Content" ObjectID="_1851002477" r:id="rId615"/>
        </w:object>
      </w:r>
      <w:r w:rsidRPr="002C71A3">
        <w:t xml:space="preserve"> </w:t>
      </w:r>
    </w:p>
    <w:p w:rsidR="00EB01FB" w:rsidRPr="002C71A3" w:rsidRDefault="00EB01FB" w:rsidP="00783531">
      <w:r w:rsidRPr="002C71A3">
        <w:t xml:space="preserve">both of which are applied to the second trend to yield </w:t>
      </w:r>
      <w:r w:rsidR="004D6234" w:rsidRPr="002C71A3">
        <w:rPr>
          <w:noProof/>
          <w:position w:val="-12"/>
        </w:rPr>
      </w:r>
      <w:r w:rsidR="004D6234" w:rsidRPr="002C71A3">
        <w:rPr>
          <w:noProof/>
          <w:position w:val="-12"/>
        </w:rPr>
        <w:object w:dxaOrig="900" w:dyaOrig="375" w14:anchorId="79CFE946">
          <v:shape id="_x0000_i1303" type="#_x0000_t75" alt="" style="width:45.95pt;height:19.9pt;mso-width-percent:0;mso-height-percent:0;mso-width-percent:0;mso-height-percent:0" o:ole="">
            <v:imagedata r:id="rId616" o:title=""/>
          </v:shape>
          <o:OLEObject Type="Embed" ProgID="Equation.DSMT4" ShapeID="_x0000_i1303" DrawAspect="Content" ObjectID="_1851002478" r:id="rId617"/>
        </w:object>
      </w:r>
      <w:r w:rsidRPr="002C71A3">
        <w:t xml:space="preserve">and </w:t>
      </w:r>
      <w:r w:rsidR="004D6234" w:rsidRPr="002C71A3">
        <w:rPr>
          <w:noProof/>
          <w:position w:val="-12"/>
        </w:rPr>
      </w:r>
      <w:r w:rsidR="004D6234" w:rsidRPr="002C71A3">
        <w:rPr>
          <w:noProof/>
          <w:position w:val="-12"/>
        </w:rPr>
        <w:object w:dxaOrig="975" w:dyaOrig="375" w14:anchorId="67EC04B4">
          <v:shape id="_x0000_i1304" type="#_x0000_t75" alt="" style="width:52.1pt;height:19.9pt;mso-width-percent:0;mso-height-percent:0;mso-width-percent:0;mso-height-percent:0" o:ole="">
            <v:imagedata r:id="rId618" o:title=""/>
          </v:shape>
          <o:OLEObject Type="Embed" ProgID="Equation.DSMT4" ShapeID="_x0000_i1304" DrawAspect="Content" ObjectID="_1851002479" r:id="rId619"/>
        </w:object>
      </w:r>
      <w:r w:rsidRPr="002C71A3">
        <w:t xml:space="preserve"> .  Applying the entire transformation to s yields the eight Haar coefficients</w:t>
      </w:r>
    </w:p>
    <w:p w:rsidR="00EB01FB" w:rsidRPr="002C71A3" w:rsidRDefault="00EB01FB" w:rsidP="00783531">
      <w:r w:rsidRPr="002C71A3">
        <w:tab/>
      </w:r>
      <w:r w:rsidR="004D6234" w:rsidRPr="002C71A3">
        <w:rPr>
          <w:rFonts w:eastAsiaTheme="minorHAnsi"/>
          <w:noProof/>
          <w:position w:val="-68"/>
          <w:sz w:val="22"/>
          <w:szCs w:val="22"/>
        </w:rPr>
      </w:r>
      <w:r w:rsidR="004D6234" w:rsidRPr="002C71A3">
        <w:rPr>
          <w:rFonts w:eastAsiaTheme="minorHAnsi"/>
          <w:noProof/>
          <w:position w:val="-68"/>
          <w:sz w:val="22"/>
          <w:szCs w:val="22"/>
        </w:rPr>
        <w:object w:dxaOrig="3855" w:dyaOrig="1500" w14:anchorId="36560645">
          <v:shape id="_x0000_i1305" type="#_x0000_t75" alt="" style="width:196.85pt;height:1in;mso-width-percent:0;mso-height-percent:0;mso-width-percent:0;mso-height-percent:0" o:ole="">
            <v:imagedata r:id="rId620" o:title=""/>
          </v:shape>
          <o:OLEObject Type="Embed" ProgID="Equation.DSMT4" ShapeID="_x0000_i1305" DrawAspect="Content" ObjectID="_1851002480" r:id="rId621"/>
        </w:object>
      </w:r>
      <w:r w:rsidRPr="002C71A3">
        <w:t xml:space="preserve"> </w:t>
      </w:r>
    </w:p>
    <w:p w:rsidR="00EB01FB" w:rsidRPr="002C71A3" w:rsidRDefault="00EB01FB" w:rsidP="00783531">
      <w:r w:rsidRPr="002C71A3">
        <w:t xml:space="preserve">where conveniently </w:t>
      </w:r>
      <w:r w:rsidR="004D6234" w:rsidRPr="002C71A3">
        <w:rPr>
          <w:noProof/>
          <w:position w:val="-20"/>
        </w:rPr>
      </w:r>
      <w:r w:rsidR="004D6234" w:rsidRPr="002C71A3">
        <w:rPr>
          <w:noProof/>
          <w:position w:val="-20"/>
        </w:rPr>
        <w:object w:dxaOrig="2055" w:dyaOrig="555" w14:anchorId="06CC3D74">
          <v:shape id="_x0000_i1306" type="#_x0000_t75" alt="" style="width:104.95pt;height:26.05pt;mso-width-percent:0;mso-height-percent:0;mso-width-percent:0;mso-height-percent:0" o:ole="">
            <v:imagedata r:id="rId622" o:title=""/>
          </v:shape>
          <o:OLEObject Type="Embed" ProgID="Equation.DSMT4" ShapeID="_x0000_i1306" DrawAspect="Content" ObjectID="_1851002481" r:id="rId623"/>
        </w:object>
      </w:r>
      <w:r w:rsidRPr="002C71A3">
        <w:t xml:space="preserve"> are orthonormal, and hence so is</w:t>
      </w:r>
      <w:r w:rsidR="004D6234" w:rsidRPr="002C71A3">
        <w:rPr>
          <w:noProof/>
          <w:position w:val="-4"/>
        </w:rPr>
      </w:r>
      <w:r w:rsidR="004D6234" w:rsidRPr="002C71A3">
        <w:rPr>
          <w:noProof/>
          <w:position w:val="-4"/>
        </w:rPr>
        <w:object w:dxaOrig="270" w:dyaOrig="270" w14:anchorId="0D7E319E">
          <v:shape id="_x0000_i1307" type="#_x0000_t75" alt="" style="width:13pt;height:13pt;mso-width-percent:0;mso-height-percent:0;mso-width-percent:0;mso-height-percent:0" o:ole="">
            <v:imagedata r:id="rId624" o:title=""/>
          </v:shape>
          <o:OLEObject Type="Embed" ProgID="Equation.DSMT4" ShapeID="_x0000_i1307" DrawAspect="Content" ObjectID="_1851002482" r:id="rId625"/>
        </w:object>
      </w:r>
      <w:r w:rsidRPr="002C71A3">
        <w:t>.  Since H is invertible, s is recoverable from shat.  The matrix H is known as the 8 point Haar transformation matrix, which is an example of the simplest wavelet.  We write H explicitly to reveal the underlying basis functions (rows).</w:t>
      </w:r>
    </w:p>
    <w:p w:rsidR="00EB01FB" w:rsidRPr="002C71A3" w:rsidRDefault="004D6234" w:rsidP="00783531">
      <w:pPr>
        <w:jc w:val="center"/>
      </w:pPr>
      <w:r w:rsidRPr="002C71A3">
        <w:rPr>
          <w:rFonts w:eastAsiaTheme="minorHAnsi"/>
          <w:noProof/>
          <w:position w:val="-158"/>
          <w:sz w:val="22"/>
          <w:szCs w:val="22"/>
        </w:rPr>
      </w:r>
      <w:r w:rsidR="004D6234" w:rsidRPr="002C71A3">
        <w:rPr>
          <w:rFonts w:eastAsiaTheme="minorHAnsi"/>
          <w:noProof/>
          <w:position w:val="-158"/>
          <w:sz w:val="22"/>
          <w:szCs w:val="22"/>
        </w:rPr>
        <w:object w:dxaOrig="10635" w:dyaOrig="3285" w14:anchorId="313F8105">
          <v:shape id="_x0000_i1308" type="#_x0000_t75" alt="" style="width:530.05pt;height:163.15pt;mso-width-percent:0;mso-height-percent:0;mso-width-percent:0;mso-height-percent:0" o:ole="">
            <v:imagedata r:id="rId626" o:title=""/>
          </v:shape>
          <o:OLEObject Type="Embed" ProgID="Equation.DSMT4" ShapeID="_x0000_i1308" DrawAspect="Content" ObjectID="_1851002483" r:id="rId627"/>
        </w:object>
      </w:r>
    </w:p>
    <w:p w:rsidR="00EB01FB" w:rsidRPr="002C71A3" w:rsidRDefault="00EB01FB" w:rsidP="00783531">
      <w:r w:rsidRPr="002C71A3">
        <w:t>Note that the leading matrix is merely a scaling matrix which ensures orthonormality.   We can write s as the orthonormal expansion</w:t>
      </w:r>
    </w:p>
    <w:p w:rsidR="00EB01FB" w:rsidRPr="002C71A3" w:rsidRDefault="00EB01FB" w:rsidP="00783531">
      <w:r w:rsidRPr="002C71A3">
        <w:tab/>
      </w:r>
      <w:r w:rsidR="004D6234" w:rsidRPr="002C71A3">
        <w:rPr>
          <w:rFonts w:eastAsiaTheme="minorHAnsi"/>
          <w:noProof/>
          <w:position w:val="-28"/>
          <w:sz w:val="22"/>
          <w:szCs w:val="22"/>
        </w:rPr>
      </w:r>
      <w:r w:rsidR="004D6234" w:rsidRPr="002C71A3">
        <w:rPr>
          <w:rFonts w:eastAsiaTheme="minorHAnsi"/>
          <w:noProof/>
          <w:position w:val="-28"/>
          <w:sz w:val="22"/>
          <w:szCs w:val="22"/>
        </w:rPr>
        <w:object w:dxaOrig="2190" w:dyaOrig="690" w14:anchorId="3D3C9B5B">
          <v:shape id="_x0000_i1309" type="#_x0000_t75" alt="" style="width:111.05pt;height:32.95pt;mso-width-percent:0;mso-height-percent:0;mso-width-percent:0;mso-height-percent:0" o:ole="">
            <v:imagedata r:id="rId628" o:title=""/>
          </v:shape>
          <o:OLEObject Type="Embed" ProgID="Equation.DSMT4" ShapeID="_x0000_i1309" DrawAspect="Content" ObjectID="_1851002484" r:id="rId629"/>
        </w:object>
      </w:r>
      <w:r w:rsidRPr="002C71A3">
        <w:t xml:space="preserve"> </w:t>
      </w:r>
    </w:p>
    <w:p w:rsidR="00EB01FB" w:rsidRPr="002C71A3" w:rsidRDefault="00EB01FB" w:rsidP="00783531">
      <w:r w:rsidRPr="002C71A3">
        <w:t xml:space="preserve">where </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825" w:dyaOrig="405" w14:anchorId="57106CB2">
          <v:shape id="_x0000_i1310" type="#_x0000_t75" alt="" style="width:39.05pt;height:19.9pt;mso-width-percent:0;mso-height-percent:0;mso-width-percent:0;mso-height-percent:0" o:ole="">
            <v:imagedata r:id="rId630" o:title=""/>
          </v:shape>
          <o:OLEObject Type="Embed" ProgID="Equation.DSMT4" ShapeID="_x0000_i1310" DrawAspect="Content" ObjectID="_1851002485" r:id="rId631"/>
        </w:object>
      </w:r>
      <w:r w:rsidRPr="002C71A3">
        <w:t xml:space="preserve"> </w:t>
      </w:r>
    </w:p>
    <w:p w:rsidR="00EB01FB" w:rsidRPr="002C71A3" w:rsidRDefault="00EB01FB" w:rsidP="00783531">
      <w:r w:rsidRPr="002C71A3">
        <w:t xml:space="preserve">are the Haar wavelet coefficients.  Because H is orthonormal it does not change the energy of s, ie </w:t>
      </w:r>
      <w:r w:rsidR="004D6234" w:rsidRPr="002C71A3">
        <w:rPr>
          <w:noProof/>
          <w:position w:val="-14"/>
        </w:rPr>
      </w:r>
      <w:r w:rsidR="004D6234" w:rsidRPr="002C71A3">
        <w:rPr>
          <w:noProof/>
          <w:position w:val="-14"/>
        </w:rPr>
        <w:object w:dxaOrig="975" w:dyaOrig="405" w14:anchorId="679E8DE9">
          <v:shape id="_x0000_i1311" type="#_x0000_t75" alt="" style="width:52.1pt;height:19.9pt;mso-width-percent:0;mso-height-percent:0;mso-width-percent:0;mso-height-percent:0" o:ole="">
            <v:imagedata r:id="rId632" o:title=""/>
          </v:shape>
          <o:OLEObject Type="Embed" ProgID="Equation.DSMT4" ShapeID="_x0000_i1311" DrawAspect="Content" ObjectID="_1851002486" r:id="rId633"/>
        </w:object>
      </w:r>
      <w:r w:rsidRPr="002C71A3">
        <w:t xml:space="preserve">, it only rotates s to a more convenient signal space coordinate system .  The Haar coefficients are plotted in </w:t>
      </w:r>
      <w:r w:rsidRPr="002C71A3">
        <w:fldChar w:fldCharType="begin"/>
      </w:r>
      <w:r w:rsidRPr="002C71A3">
        <w:instrText xml:space="preserve"> REF _Ref359914849 \h  \* MERGEFORMAT </w:instrText>
      </w:r>
      <w:r w:rsidRPr="002C71A3">
        <w:fldChar w:fldCharType="separate"/>
      </w:r>
      <w:r w:rsidRPr="002C71A3">
        <w:t xml:space="preserve">Figure </w:t>
      </w:r>
      <w:r>
        <w:rPr>
          <w:noProof/>
        </w:rPr>
        <w:t>3</w:t>
      </w:r>
      <w:r w:rsidRPr="002C71A3">
        <w:t xml:space="preserve"> Denoising in the Haar domain</w:t>
      </w:r>
      <w:r w:rsidRPr="002C71A3">
        <w:fldChar w:fldCharType="end"/>
      </w:r>
      <w:r w:rsidRPr="002C71A3">
        <w:t xml:space="preserve"> </w:t>
      </w:r>
    </w:p>
    <w:p w:rsidR="00EB01FB" w:rsidRPr="002C71A3" w:rsidRDefault="00EB01FB" w:rsidP="00783531">
      <w:pPr>
        <w:keepNext/>
        <w:jc w:val="center"/>
      </w:pPr>
      <w:r w:rsidRPr="002C71A3">
        <w:rPr>
          <w:noProof/>
        </w:rPr>
        <w:lastRenderedPageBreak/>
        <w:drawing>
          <wp:inline distT="0" distB="0" distL="0" distR="0" wp14:anchorId="3223ED52" wp14:editId="27542627">
            <wp:extent cx="4762500" cy="2636520"/>
            <wp:effectExtent l="0" t="0" r="0" b="0"/>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4" cstate="print">
                      <a:extLst>
                        <a:ext uri="{28A0092B-C50C-407E-A947-70E740481C1C}">
                          <a14:useLocalDpi xmlns:a14="http://schemas.microsoft.com/office/drawing/2010/main" val="0"/>
                        </a:ext>
                      </a:extLst>
                    </a:blip>
                    <a:srcRect/>
                    <a:stretch>
                      <a:fillRect/>
                    </a:stretch>
                  </pic:blipFill>
                  <pic:spPr bwMode="auto">
                    <a:xfrm>
                      <a:off x="0" y="0"/>
                      <a:ext cx="4762500" cy="2636520"/>
                    </a:xfrm>
                    <a:prstGeom prst="rect">
                      <a:avLst/>
                    </a:prstGeom>
                    <a:noFill/>
                    <a:ln>
                      <a:noFill/>
                    </a:ln>
                  </pic:spPr>
                </pic:pic>
              </a:graphicData>
            </a:graphic>
          </wp:inline>
        </w:drawing>
      </w:r>
    </w:p>
    <w:p w:rsidR="00EB01FB" w:rsidRPr="002C71A3" w:rsidRDefault="00EB01FB" w:rsidP="00783531">
      <w:pPr>
        <w:jc w:val="center"/>
      </w:pPr>
      <w:bookmarkStart w:id="128" w:name="_Ref359914941"/>
      <w:bookmarkStart w:id="129" w:name="_Ref359914849"/>
      <w:r w:rsidRPr="002C71A3">
        <w:t xml:space="preserve">Figure </w:t>
      </w:r>
      <w:r w:rsidRPr="002C71A3">
        <w:rPr>
          <w:noProof/>
        </w:rPr>
        <w:fldChar w:fldCharType="begin"/>
      </w:r>
      <w:r w:rsidRPr="002C71A3">
        <w:rPr>
          <w:noProof/>
        </w:rPr>
        <w:instrText xml:space="preserve"> SEQ Figure \* ARABIC </w:instrText>
      </w:r>
      <w:r w:rsidRPr="002C71A3">
        <w:rPr>
          <w:noProof/>
        </w:rPr>
        <w:fldChar w:fldCharType="separate"/>
      </w:r>
      <w:r>
        <w:rPr>
          <w:noProof/>
        </w:rPr>
        <w:t>3</w:t>
      </w:r>
      <w:r w:rsidRPr="002C71A3">
        <w:rPr>
          <w:noProof/>
        </w:rPr>
        <w:fldChar w:fldCharType="end"/>
      </w:r>
      <w:bookmarkEnd w:id="128"/>
      <w:r w:rsidRPr="002C71A3">
        <w:t xml:space="preserve"> Denoising in the Haar domain</w:t>
      </w:r>
      <w:bookmarkEnd w:id="129"/>
    </w:p>
    <w:p w:rsidR="00EB01FB" w:rsidRPr="002C71A3" w:rsidRDefault="00EB01FB" w:rsidP="00783531">
      <w:r w:rsidRPr="002C71A3">
        <w:t>To see how this works in a denoising scenario consider the noisy edge signal</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885" w:dyaOrig="300" w14:anchorId="624864F5">
          <v:shape id="_x0000_i1312" type="#_x0000_t75" alt="" style="width:45.95pt;height:13pt;mso-width-percent:0;mso-height-percent:0;mso-width-percent:0;mso-height-percent:0" o:ole="">
            <v:imagedata r:id="rId635" o:title=""/>
          </v:shape>
          <o:OLEObject Type="Embed" ProgID="Equation.DSMT4" ShapeID="_x0000_i1312" DrawAspect="Content" ObjectID="_1851002487" r:id="rId636"/>
        </w:object>
      </w:r>
      <w:r w:rsidRPr="002C71A3">
        <w:t xml:space="preserve"> </w:t>
      </w:r>
    </w:p>
    <w:p w:rsidR="00EB01FB" w:rsidRPr="002C71A3" w:rsidRDefault="00EB01FB" w:rsidP="00783531">
      <w:r w:rsidRPr="002C71A3">
        <w:t>where n is zero mean Gaussian noise with standard deviation sigma.  First we convert to the Haar transform domain by applying the Haar matrix to give</w:t>
      </w:r>
      <w:r w:rsidR="004D6234" w:rsidRPr="002C71A3">
        <w:rPr>
          <w:noProof/>
          <w:position w:val="-10"/>
        </w:rPr>
      </w:r>
      <w:r w:rsidR="004D6234" w:rsidRPr="002C71A3">
        <w:rPr>
          <w:noProof/>
          <w:position w:val="-10"/>
        </w:rPr>
        <w:object w:dxaOrig="780" w:dyaOrig="315" w14:anchorId="117535EB">
          <v:shape id="_x0000_i1313" type="#_x0000_t75" alt="" style="width:39.05pt;height:13pt;mso-width-percent:0;mso-height-percent:0;mso-width-percent:0;mso-height-percent:0" o:ole="">
            <v:imagedata r:id="rId637" o:title=""/>
          </v:shape>
          <o:OLEObject Type="Embed" ProgID="Equation.DSMT4" ShapeID="_x0000_i1313" DrawAspect="Content" ObjectID="_1851002488" r:id="rId638"/>
        </w:object>
      </w:r>
      <w:r w:rsidRPr="002C71A3">
        <w:t>. Next we threshold the coefficients according to a rule, say,  if</w:t>
      </w:r>
      <w:r w:rsidR="004D6234" w:rsidRPr="002C71A3">
        <w:rPr>
          <w:noProof/>
          <w:position w:val="-12"/>
        </w:rPr>
      </w:r>
      <w:r w:rsidR="004D6234" w:rsidRPr="002C71A3">
        <w:rPr>
          <w:noProof/>
          <w:position w:val="-12"/>
        </w:rPr>
        <w:object w:dxaOrig="1245" w:dyaOrig="375" w14:anchorId="6175EA1F">
          <v:shape id="_x0000_i1314" type="#_x0000_t75" alt="" style="width:59pt;height:19.9pt;mso-width-percent:0;mso-height-percent:0;mso-width-percent:0;mso-height-percent:0" o:ole="">
            <v:imagedata r:id="rId639" o:title=""/>
          </v:shape>
          <o:OLEObject Type="Embed" ProgID="Equation.DSMT4" ShapeID="_x0000_i1314" DrawAspect="Content" ObjectID="_1851002489" r:id="rId640"/>
        </w:object>
      </w:r>
      <w:r w:rsidRPr="002C71A3">
        <w:t xml:space="preserve">we keep it, otherwise we discard it.  The thresholding process is shown in </w:t>
      </w:r>
      <w:r w:rsidRPr="002C71A3">
        <w:fldChar w:fldCharType="begin"/>
      </w:r>
      <w:r w:rsidRPr="002C71A3">
        <w:instrText xml:space="preserve"> REF _Ref359914849 \h  \* MERGEFORMAT </w:instrText>
      </w:r>
      <w:r w:rsidRPr="002C71A3">
        <w:fldChar w:fldCharType="separate"/>
      </w:r>
      <w:r w:rsidRPr="002C71A3">
        <w:t xml:space="preserve">Figure </w:t>
      </w:r>
      <w:r>
        <w:rPr>
          <w:noProof/>
        </w:rPr>
        <w:t>3</w:t>
      </w:r>
      <w:r w:rsidRPr="002C71A3">
        <w:t xml:space="preserve"> Denoising in the Haar domain</w:t>
      </w:r>
      <w:r w:rsidRPr="002C71A3">
        <w:fldChar w:fldCharType="end"/>
      </w:r>
      <w:r w:rsidRPr="002C71A3">
        <w:t xml:space="preserve">  We then reconstruct the desired signal by applying the inverse mapping on the thresholded coefficients to yield the recovered signal estimate </w:t>
      </w:r>
      <w:r w:rsidR="004D6234" w:rsidRPr="002C71A3">
        <w:rPr>
          <w:noProof/>
          <w:position w:val="-12"/>
        </w:rPr>
      </w:r>
      <w:r w:rsidR="004D6234" w:rsidRPr="002C71A3">
        <w:rPr>
          <w:noProof/>
          <w:position w:val="-12"/>
        </w:rPr>
        <w:object w:dxaOrig="1350" w:dyaOrig="405" w14:anchorId="35B030AF">
          <v:shape id="_x0000_i1315" type="#_x0000_t75" alt="" style="width:65.85pt;height:19.9pt;mso-width-percent:0;mso-height-percent:0;mso-width-percent:0;mso-height-percent:0" o:ole="">
            <v:imagedata r:id="rId641" o:title=""/>
          </v:shape>
          <o:OLEObject Type="Embed" ProgID="Equation.DSMT4" ShapeID="_x0000_i1315" DrawAspect="Content" ObjectID="_1851002490" r:id="rId642"/>
        </w:object>
      </w:r>
      <w:r w:rsidRPr="002C71A3">
        <w:t xml:space="preserve">, where </w:t>
      </w:r>
      <w:r w:rsidR="004D6234" w:rsidRPr="002C71A3">
        <w:rPr>
          <w:noProof/>
          <w:position w:val="-4"/>
        </w:rPr>
      </w:r>
      <w:r w:rsidR="004D6234" w:rsidRPr="002C71A3">
        <w:rPr>
          <w:noProof/>
          <w:position w:val="-4"/>
        </w:rPr>
        <w:object w:dxaOrig="180" w:dyaOrig="180" w14:anchorId="4D56E8AA">
          <v:shape id="_x0000_i1316" type="#_x0000_t75" alt="" style="width:6.15pt;height:6.15pt;mso-width-percent:0;mso-height-percent:0;mso-width-percent:0;mso-height-percent:0" o:ole="">
            <v:imagedata r:id="rId643" o:title=""/>
          </v:shape>
          <o:OLEObject Type="Embed" ProgID="Equation.DSMT4" ShapeID="_x0000_i1316" DrawAspect="Content" ObjectID="_1851002491" r:id="rId644"/>
        </w:object>
      </w:r>
      <w:r w:rsidRPr="002C71A3">
        <w:t xml:space="preserve"> is the threshold function with elements</w:t>
      </w:r>
    </w:p>
    <w:p w:rsidR="00EB01FB" w:rsidRPr="002C71A3" w:rsidRDefault="00EB01FB" w:rsidP="00783531">
      <w:r w:rsidRPr="002C71A3">
        <w:tab/>
      </w:r>
      <w:r w:rsidR="004D6234" w:rsidRPr="002C71A3">
        <w:rPr>
          <w:rFonts w:eastAsiaTheme="minorHAnsi"/>
          <w:noProof/>
          <w:position w:val="-30"/>
          <w:sz w:val="22"/>
          <w:szCs w:val="22"/>
        </w:rPr>
      </w:r>
      <w:r w:rsidR="004D6234" w:rsidRPr="002C71A3">
        <w:rPr>
          <w:rFonts w:eastAsiaTheme="minorHAnsi"/>
          <w:noProof/>
          <w:position w:val="-30"/>
          <w:sz w:val="22"/>
          <w:szCs w:val="22"/>
        </w:rPr>
        <w:object w:dxaOrig="1620" w:dyaOrig="750" w14:anchorId="25A92E71">
          <v:shape id="_x0000_i1317" type="#_x0000_t75" alt="" style="width:78.15pt;height:39.05pt;mso-width-percent:0;mso-height-percent:0;mso-width-percent:0;mso-height-percent:0" o:ole="">
            <v:imagedata r:id="rId645" o:title=""/>
          </v:shape>
          <o:OLEObject Type="Embed" ProgID="Equation.DSMT4" ShapeID="_x0000_i1317" DrawAspect="Content" ObjectID="_1851002492" r:id="rId646"/>
        </w:object>
      </w:r>
      <w:r w:rsidRPr="002C71A3">
        <w:t xml:space="preserve"> </w:t>
      </w:r>
    </w:p>
    <w:p w:rsidR="00EB01FB" w:rsidRPr="002C71A3" w:rsidRDefault="00EB01FB" w:rsidP="00783531">
      <w:r w:rsidRPr="002C71A3">
        <w:fldChar w:fldCharType="begin"/>
      </w:r>
      <w:r w:rsidRPr="002C71A3">
        <w:instrText xml:space="preserve"> REF _Ref359914941 \h  \* MERGEFORMAT </w:instrText>
      </w:r>
      <w:r w:rsidRPr="002C71A3">
        <w:fldChar w:fldCharType="separate"/>
      </w:r>
      <w:r w:rsidRPr="002C71A3">
        <w:t xml:space="preserve">Figure </w:t>
      </w:r>
      <w:r>
        <w:rPr>
          <w:noProof/>
        </w:rPr>
        <w:t>3</w:t>
      </w:r>
      <w:r w:rsidRPr="002C71A3">
        <w:fldChar w:fldCharType="end"/>
      </w:r>
      <w:r w:rsidRPr="002C71A3">
        <w:t>(c) shows the original, truncated, and reconstructed signals.</w:t>
      </w:r>
    </w:p>
    <w:p w:rsidR="00EB01FB" w:rsidRPr="002C71A3" w:rsidRDefault="00EB01FB" w:rsidP="00783531">
      <w:r w:rsidRPr="002C71A3">
        <w:t>To see why this works we separate the output coefficients into signal and noise components,</w:t>
      </w:r>
    </w:p>
    <w:p w:rsidR="00EB01FB" w:rsidRPr="002C71A3" w:rsidRDefault="00EB01FB" w:rsidP="00783531"/>
    <w:p w:rsidR="00EB01FB" w:rsidRPr="002C71A3" w:rsidRDefault="004D6234" w:rsidP="00783531">
      <w:pPr>
        <w:jc w:val="center"/>
      </w:pPr>
      <w:r w:rsidRPr="002C71A3">
        <w:rPr>
          <w:noProof/>
          <w:position w:val="-126"/>
        </w:rPr>
      </w:r>
      <w:r w:rsidR="004D6234" w:rsidRPr="002C71A3">
        <w:rPr>
          <w:noProof/>
          <w:position w:val="-126"/>
        </w:rPr>
        <w:object w:dxaOrig="6060" w:dyaOrig="4080" w14:anchorId="28F7DF78">
          <v:shape id="_x0000_i1318" type="#_x0000_t75" alt="" style="width:301pt;height:203.75pt;mso-width-percent:0;mso-height-percent:0;mso-width-percent:0;mso-height-percent:0" o:ole="">
            <v:imagedata r:id="rId647" o:title=""/>
          </v:shape>
          <o:OLEObject Type="Embed" ProgID="Equation.DSMT4" ShapeID="_x0000_i1318" DrawAspect="Content" ObjectID="_1851002493" r:id="rId648"/>
        </w:object>
      </w:r>
    </w:p>
    <w:p w:rsidR="00EB01FB" w:rsidRPr="002C71A3" w:rsidRDefault="00EB01FB" w:rsidP="00783531">
      <w:r w:rsidRPr="002C71A3">
        <w:lastRenderedPageBreak/>
        <w:t xml:space="preserve">Based on the local signal coherence assumption, i.e., </w:t>
      </w:r>
      <w:r w:rsidR="004D6234" w:rsidRPr="002C71A3">
        <w:rPr>
          <w:noProof/>
          <w:position w:val="-12"/>
        </w:rPr>
      </w:r>
      <w:r w:rsidR="004D6234" w:rsidRPr="002C71A3">
        <w:rPr>
          <w:noProof/>
          <w:position w:val="-12"/>
        </w:rPr>
        <w:object w:dxaOrig="1140" w:dyaOrig="375" w14:anchorId="147AA8A3">
          <v:shape id="_x0000_i1319" type="#_x0000_t75" alt="" style="width:59.75pt;height:19.9pt;mso-width-percent:0;mso-height-percent:0;mso-width-percent:0;mso-height-percent:0" o:ole="">
            <v:imagedata r:id="rId649" o:title=""/>
          </v:shape>
          <o:OLEObject Type="Embed" ProgID="Equation.DSMT4" ShapeID="_x0000_i1319" DrawAspect="Content" ObjectID="_1851002494" r:id="rId650"/>
        </w:object>
      </w:r>
      <w:r w:rsidRPr="002C71A3">
        <w:t xml:space="preserve">, the last four signal coefficients in the output should be close to zero.  Therefore the remainder in those output coefficients constitutes noise.  By discarding those coefficients, which can be done without removing signal if the SNR is sufficiently high, the noise is filtered away.  Furthermore, since the noise values are symmetrically distributed, the first four noise coefficients should be close to zero.  Since the noise std of the last four coefficients is sigma, one approach is to set the threshold to be </w:t>
      </w:r>
      <w:r w:rsidR="004D6234" w:rsidRPr="002C71A3">
        <w:rPr>
          <w:noProof/>
          <w:position w:val="-6"/>
        </w:rPr>
      </w:r>
      <w:r w:rsidR="004D6234" w:rsidRPr="002C71A3">
        <w:rPr>
          <w:noProof/>
          <w:position w:val="-6"/>
        </w:rPr>
        <w:object w:dxaOrig="795" w:dyaOrig="300" w14:anchorId="75D95309">
          <v:shape id="_x0000_i1320" type="#_x0000_t75" alt="" style="width:39.05pt;height:13pt;mso-width-percent:0;mso-height-percent:0;mso-width-percent:0;mso-height-percent:0" o:ole="">
            <v:imagedata r:id="rId651" o:title=""/>
          </v:shape>
          <o:OLEObject Type="Embed" ProgID="Equation.DSMT4" ShapeID="_x0000_i1320" DrawAspect="Content" ObjectID="_1851002495" r:id="rId652"/>
        </w:object>
      </w:r>
      <w:r w:rsidRPr="002C71A3">
        <w:t xml:space="preserve"> where </w:t>
      </w:r>
      <w:r w:rsidR="004D6234" w:rsidRPr="002C71A3">
        <w:rPr>
          <w:noProof/>
          <w:position w:val="-6"/>
        </w:rPr>
      </w:r>
      <w:r w:rsidR="004D6234" w:rsidRPr="002C71A3">
        <w:rPr>
          <w:noProof/>
          <w:position w:val="-6"/>
        </w:rPr>
        <w:object w:dxaOrig="900" w:dyaOrig="270" w14:anchorId="78DEA368">
          <v:shape id="_x0000_i1321" type="#_x0000_t75" alt="" style="width:45.95pt;height:13pt;mso-width-percent:0;mso-height-percent:0;mso-width-percent:0;mso-height-percent:0" o:ole="">
            <v:imagedata r:id="rId653" o:title=""/>
          </v:shape>
          <o:OLEObject Type="Embed" ProgID="Equation.DSMT4" ShapeID="_x0000_i1321" DrawAspect="Content" ObjectID="_1851002496" r:id="rId654"/>
        </w:object>
      </w:r>
      <w:r w:rsidRPr="002C71A3">
        <w:t xml:space="preserve"> according to the desired confidence level.</w:t>
      </w:r>
    </w:p>
    <w:p w:rsidR="00EB01FB" w:rsidRPr="002C71A3" w:rsidRDefault="00EB01FB" w:rsidP="00783531">
      <w:r w:rsidRPr="002C71A3">
        <w:t xml:space="preserve">This only works if the basis is chosen to compact the energy into a few large coefficients which correspond to the desired signal.  This property of a basis is known as sparsity which is a measure of how well the basis is matched to the signal.  Thus we must project onto a basis with good energy compaction, </w:t>
      </w:r>
      <w:r w:rsidRPr="002C71A3">
        <w:fldChar w:fldCharType="begin"/>
      </w:r>
      <w:r w:rsidRPr="002C71A3">
        <w:instrText xml:space="preserve"> REF _Ref359914941 \h  \* MERGEFORMAT </w:instrText>
      </w:r>
      <w:r w:rsidRPr="002C71A3">
        <w:fldChar w:fldCharType="separate"/>
      </w:r>
      <w:r w:rsidRPr="002C71A3">
        <w:t xml:space="preserve">Figure </w:t>
      </w:r>
      <w:r>
        <w:rPr>
          <w:noProof/>
        </w:rPr>
        <w:t>3</w:t>
      </w:r>
      <w:r w:rsidRPr="002C71A3">
        <w:fldChar w:fldCharType="end"/>
      </w:r>
      <w:r w:rsidRPr="002C71A3">
        <w:t xml:space="preserve">(d), for this to work.  The result over 1000 runs is a reduction of the MSE between y and s and srec and s by 25%.  We can also use this technique to compress the signal by eliminating small coefficients.  This type of thresholding process is known as shrinkage.  Of course the threshold is noise dependent so selecting it requires knowledge or estimation of the noise field.  One simple rule to select the threshold is to estimate the noise variance using the last four coefficients.  This process distinguishes noise from signal because the noise is uncorrelated from sample to sample, whereas the signal values are highly correlated, e.g </w:t>
      </w:r>
      <w:r w:rsidR="004D6234" w:rsidRPr="002C71A3">
        <w:rPr>
          <w:noProof/>
          <w:position w:val="-12"/>
        </w:rPr>
      </w:r>
      <w:r w:rsidR="004D6234" w:rsidRPr="002C71A3">
        <w:rPr>
          <w:noProof/>
          <w:position w:val="-12"/>
        </w:rPr>
        <w:object w:dxaOrig="1140" w:dyaOrig="375" w14:anchorId="12BE2968">
          <v:shape id="_x0000_i1322" type="#_x0000_t75" alt="" style="width:59.75pt;height:19.9pt;mso-width-percent:0;mso-height-percent:0;mso-width-percent:0;mso-height-percent:0" o:ole="">
            <v:imagedata r:id="rId655" o:title=""/>
          </v:shape>
          <o:OLEObject Type="Embed" ProgID="Equation.DSMT4" ShapeID="_x0000_i1322" DrawAspect="Content" ObjectID="_1851002497" r:id="rId656"/>
        </w:object>
      </w:r>
      <w:r w:rsidRPr="002C71A3">
        <w:t xml:space="preserve"> whereas the noise fluctuates widely, </w:t>
      </w:r>
      <w:r w:rsidR="004D6234" w:rsidRPr="002C71A3">
        <w:rPr>
          <w:noProof/>
          <w:position w:val="-12"/>
        </w:rPr>
      </w:r>
      <w:r w:rsidR="004D6234" w:rsidRPr="002C71A3">
        <w:rPr>
          <w:noProof/>
          <w:position w:val="-12"/>
        </w:rPr>
        <w:object w:dxaOrig="1935" w:dyaOrig="375" w14:anchorId="5A36869A">
          <v:shape id="_x0000_i1323" type="#_x0000_t75" alt="" style="width:98.05pt;height:19.9pt;mso-width-percent:0;mso-height-percent:0;mso-width-percent:0;mso-height-percent:0" o:ole="">
            <v:imagedata r:id="rId657" o:title=""/>
          </v:shape>
          <o:OLEObject Type="Embed" ProgID="Equation.DSMT4" ShapeID="_x0000_i1323" DrawAspect="Content" ObjectID="_1851002498" r:id="rId658"/>
        </w:object>
      </w:r>
      <w:r w:rsidRPr="002C71A3">
        <w:t>and should show up in the difference coefficients.  Given the remarks at the beginning of the example, we may consider Haar wavelets for edges as a form of a blind matched filter.</w:t>
      </w:r>
    </w:p>
    <w:p w:rsidR="00EB01FB" w:rsidRPr="002C71A3" w:rsidRDefault="00EB01FB" w:rsidP="00783531"/>
    <w:p w:rsidR="00EB01FB" w:rsidRPr="002C71A3" w:rsidRDefault="00EB01FB" w:rsidP="00783531"/>
    <w:p w:rsidR="00EB01FB" w:rsidRPr="002C71A3" w:rsidRDefault="00EB01FB" w:rsidP="00783531">
      <w:pPr>
        <w:rPr>
          <w:b/>
        </w:rPr>
      </w:pPr>
      <w:r w:rsidRPr="002C71A3">
        <w:rPr>
          <w:b/>
        </w:rPr>
        <w:t>Example:  Three cell phone users, who are not mutually orthogonal.</w:t>
      </w:r>
    </w:p>
    <w:p w:rsidR="00EB01FB" w:rsidRPr="002C71A3" w:rsidRDefault="00EB01FB" w:rsidP="00783531">
      <w:r w:rsidRPr="002C71A3">
        <w:t>Using this orthogonal expansion, because the construction directions are unrelated in the sense of correlation, we can arbitrarily build or approximate or estimate functions by adding new orthogonal vectors without updating our description, ie the coefficients.  This is a highly flexible and powerful tool.</w:t>
      </w:r>
    </w:p>
    <w:p w:rsidR="00EB01FB" w:rsidRPr="002C71A3" w:rsidRDefault="00EB01FB" w:rsidP="00783531">
      <w:r w:rsidRPr="002C71A3">
        <w:t>Receive</w:t>
      </w:r>
    </w:p>
    <w:p w:rsidR="00EB01FB" w:rsidRPr="002C71A3" w:rsidRDefault="00EB01FB" w:rsidP="00783531"/>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1905" w:dyaOrig="375" w14:anchorId="60BAEACC">
          <v:shape id="_x0000_i1324" type="#_x0000_t75" alt="" style="width:91.9pt;height:19.9pt;mso-width-percent:0;mso-height-percent:0;mso-width-percent:0;mso-height-percent:0" o:ole="">
            <v:imagedata r:id="rId659" o:title=""/>
          </v:shape>
          <o:OLEObject Type="Embed" ProgID="Equation.DSMT4" ShapeID="_x0000_i1324" DrawAspect="Content" ObjectID="_1851002499" r:id="rId660"/>
        </w:object>
      </w:r>
      <w:r w:rsidRPr="002C71A3">
        <w:t xml:space="preserve"> </w:t>
      </w:r>
    </w:p>
    <w:p w:rsidR="00EB01FB" w:rsidRPr="002C71A3" w:rsidRDefault="00EB01FB" w:rsidP="00783531">
      <w:r w:rsidRPr="002C71A3">
        <w:t>If I use a receiver tuned only to s1, then there would be interference from s2 and s3 which would make it hard to demodulate the information bit b1.  If we instead project x into the subspace perpendicular s2 and s3, then as long as s1 has a component in this direction we will observer interference free reception</w:t>
      </w:r>
    </w:p>
    <w:p w:rsidR="00EB01FB" w:rsidRDefault="004D6234" w:rsidP="00783531">
      <w:r w:rsidRPr="002C71A3">
        <w:rPr>
          <w:noProof/>
          <w:position w:val="-12"/>
        </w:rPr>
      </w:r>
      <w:r w:rsidR="004D6234" w:rsidRPr="002C71A3">
        <w:rPr>
          <w:noProof/>
          <w:position w:val="-12"/>
        </w:rPr>
        <w:object w:dxaOrig="630" w:dyaOrig="345" w14:anchorId="73AD5153">
          <v:shape id="_x0000_i1325" type="#_x0000_t75" alt="" style="width:32.95pt;height:19.9pt;mso-width-percent:0;mso-height-percent:0;mso-width-percent:0;mso-height-percent:0" o:ole="">
            <v:imagedata r:id="rId661" o:title=""/>
          </v:shape>
          <o:OLEObject Type="Embed" ProgID="Equation.DSMT4" ShapeID="_x0000_i1325" DrawAspect="Content" ObjectID="_1851002500" r:id="rId662"/>
        </w:object>
      </w:r>
      <w:r w:rsidR="00EB01FB" w:rsidRPr="002C71A3">
        <w:t xml:space="preserve"> .</w:t>
      </w:r>
    </w:p>
    <w:p w:rsidR="00EB01FB" w:rsidRDefault="00EB01FB" w:rsidP="00783531"/>
    <w:p w:rsidR="00EB01FB" w:rsidRPr="002C71A3" w:rsidRDefault="00EB01FB" w:rsidP="00C871C4">
      <w:pPr>
        <w:pStyle w:val="Heading3"/>
        <w:numPr>
          <w:ilvl w:val="2"/>
          <w:numId w:val="1"/>
        </w:numPr>
      </w:pPr>
      <w:bookmarkStart w:id="130" w:name="_Toc229856962"/>
      <w:bookmarkStart w:id="131" w:name="_Toc229926016"/>
      <w:r>
        <w:t>Conjugate Orthogonality</w:t>
      </w:r>
      <w:bookmarkEnd w:id="130"/>
      <w:bookmarkEnd w:id="131"/>
    </w:p>
    <w:p w:rsidR="00EB01FB" w:rsidRPr="002C71A3" w:rsidRDefault="00EB01FB" w:rsidP="00783531"/>
    <w:p w:rsidR="00EB01FB" w:rsidRDefault="00EB01FB" w:rsidP="00783531">
      <w:r>
        <w:t xml:space="preserve">Two vectors are A-orthogonal or A-conjugate for pd symmetric matrix Aif </w:t>
      </w:r>
    </w:p>
    <w:p w:rsidR="00EB01FB" w:rsidRDefault="00EB01FB" w:rsidP="00783531"/>
    <w:p w:rsidR="00EB01FB" w:rsidRDefault="00EB01FB" w:rsidP="00783531">
      <w:r>
        <w:t>U’Av = 0</w:t>
      </w:r>
    </w:p>
    <w:p w:rsidR="00EB01FB" w:rsidRDefault="00EB01FB" w:rsidP="00783531"/>
    <w:p w:rsidR="00EB01FB" w:rsidRDefault="00EB01FB" w:rsidP="00783531">
      <w:r>
        <w:t>Since A = BB’ implies (Bu)’(Bv) = 0 , The orothogonal ality implies u and v are oroth in the warped space B.  A set of vectors ui are A conjugate form a linearly independent set.</w:t>
      </w:r>
    </w:p>
    <w:p w:rsidR="00EB01FB" w:rsidRDefault="00EB01FB" w:rsidP="00783531"/>
    <w:p w:rsidR="00EB01FB" w:rsidRPr="002C71A3" w:rsidRDefault="00EB01FB" w:rsidP="00783531">
      <w:r>
        <w:t>Aiui’Aui = 0 implies ai =0</w:t>
      </w:r>
    </w:p>
    <w:p w:rsidR="00EB01FB" w:rsidRPr="00B75359" w:rsidRDefault="00EB01FB" w:rsidP="00C871C4">
      <w:pPr>
        <w:pStyle w:val="Heading2"/>
        <w:numPr>
          <w:ilvl w:val="1"/>
          <w:numId w:val="1"/>
        </w:numPr>
      </w:pPr>
      <w:bookmarkStart w:id="132" w:name="_Toc280363463"/>
      <w:bookmarkStart w:id="133" w:name="_Toc209776305"/>
      <w:bookmarkStart w:id="134" w:name="_Toc209776827"/>
      <w:bookmarkStart w:id="135" w:name="_Toc209781598"/>
      <w:bookmarkStart w:id="136" w:name="_Toc209787338"/>
      <w:bookmarkStart w:id="137" w:name="_Toc229856963"/>
      <w:bookmarkStart w:id="138" w:name="_Toc229926017"/>
      <w:r w:rsidRPr="00B75359">
        <w:t>Linear Transformations</w:t>
      </w:r>
      <w:bookmarkEnd w:id="132"/>
      <w:bookmarkEnd w:id="133"/>
      <w:bookmarkEnd w:id="134"/>
      <w:bookmarkEnd w:id="135"/>
      <w:bookmarkEnd w:id="136"/>
      <w:bookmarkEnd w:id="137"/>
      <w:bookmarkEnd w:id="138"/>
    </w:p>
    <w:p w:rsidR="00EB01FB" w:rsidRPr="002C71A3" w:rsidRDefault="00EB01FB" w:rsidP="00783531"/>
    <w:p w:rsidR="00EB01FB" w:rsidRPr="002C71A3" w:rsidRDefault="00EB01FB" w:rsidP="00783531">
      <w:pPr>
        <w:rPr>
          <w:b/>
        </w:rPr>
      </w:pPr>
    </w:p>
    <w:p w:rsidR="00EB01FB" w:rsidRPr="002C71A3" w:rsidRDefault="00EB01FB" w:rsidP="00783531">
      <w:r w:rsidRPr="002C71A3">
        <w:t>Motivating example:</w:t>
      </w:r>
    </w:p>
    <w:p w:rsidR="00EB01FB" w:rsidRPr="002C71A3" w:rsidRDefault="00EB01FB" w:rsidP="00783531">
      <w:r w:rsidRPr="002C71A3">
        <w:t>Suppose we seek the matrix form of a 2D counterclockwise rotation transformation</w:t>
      </w:r>
      <w:r w:rsidR="004D6234" w:rsidRPr="002C71A3">
        <w:rPr>
          <w:noProof/>
          <w:position w:val="-6"/>
        </w:rPr>
      </w:r>
      <w:r w:rsidR="004D6234" w:rsidRPr="002C71A3">
        <w:rPr>
          <w:noProof/>
          <w:position w:val="-6"/>
        </w:rPr>
        <w:object w:dxaOrig="1275" w:dyaOrig="345" w14:anchorId="70BCFF19">
          <v:shape id="_x0000_i1326" type="#_x0000_t75" alt="" style="width:65.85pt;height:19.9pt;mso-width-percent:0;mso-height-percent:0;mso-width-percent:0;mso-height-percent:0" o:ole="">
            <v:imagedata r:id="rId663" o:title=""/>
          </v:shape>
          <o:OLEObject Type="Embed" ProgID="Equation.DSMT4" ShapeID="_x0000_i1326" DrawAspect="Content" ObjectID="_1851002501" r:id="rId664"/>
        </w:object>
      </w:r>
      <w:r w:rsidRPr="002C71A3">
        <w:t xml:space="preserve">which shifts the angle of a vector </w:t>
      </w:r>
      <w:r w:rsidR="004D6234" w:rsidRPr="002C71A3">
        <w:rPr>
          <w:noProof/>
          <w:position w:val="-22"/>
        </w:rPr>
      </w:r>
      <w:r w:rsidR="004D6234" w:rsidRPr="002C71A3">
        <w:rPr>
          <w:noProof/>
          <w:position w:val="-22"/>
        </w:rPr>
        <w:object w:dxaOrig="3420" w:dyaOrig="570" w14:anchorId="35D5EE3E">
          <v:shape id="_x0000_i1327" type="#_x0000_t75" alt="" style="width:170.05pt;height:26.05pt;mso-width-percent:0;mso-height-percent:0;mso-width-percent:0;mso-height-percent:0" o:ole="">
            <v:imagedata r:id="rId665" o:title=""/>
          </v:shape>
          <o:OLEObject Type="Embed" ProgID="Equation.DSMT4" ShapeID="_x0000_i1327" DrawAspect="Content" ObjectID="_1851002502" r:id="rId666"/>
        </w:object>
      </w:r>
      <w:r w:rsidRPr="002C71A3">
        <w:t xml:space="preserve"> by an amount </w:t>
      </w:r>
      <w:r w:rsidR="004D6234" w:rsidRPr="002C71A3">
        <w:rPr>
          <w:noProof/>
          <w:position w:val="-6"/>
        </w:rPr>
      </w:r>
      <w:r w:rsidR="004D6234" w:rsidRPr="002C71A3">
        <w:rPr>
          <w:noProof/>
          <w:position w:val="-6"/>
        </w:rPr>
        <w:object w:dxaOrig="180" w:dyaOrig="300" w14:anchorId="00A4F08F">
          <v:shape id="_x0000_i1328" type="#_x0000_t75" alt="" style="width:6.15pt;height:13pt;mso-width-percent:0;mso-height-percent:0;mso-width-percent:0;mso-height-percent:0" o:ole="">
            <v:imagedata r:id="rId667" o:title=""/>
          </v:shape>
          <o:OLEObject Type="Embed" ProgID="Equation.DSMT4" ShapeID="_x0000_i1328" DrawAspect="Content" ObjectID="_1851002503" r:id="rId668"/>
        </w:object>
      </w:r>
      <w:r w:rsidRPr="002C71A3">
        <w:t xml:space="preserve"> while preserves its length such that</w:t>
      </w:r>
    </w:p>
    <w:p w:rsidR="00EB01FB" w:rsidRPr="002C71A3" w:rsidRDefault="00EB01FB" w:rsidP="00783531">
      <w:r w:rsidRPr="002C71A3">
        <w:tab/>
      </w:r>
      <w:r w:rsidR="004D6234" w:rsidRPr="002C71A3">
        <w:rPr>
          <w:rFonts w:eastAsiaTheme="minorHAnsi"/>
          <w:noProof/>
          <w:position w:val="-18"/>
          <w:sz w:val="22"/>
          <w:szCs w:val="22"/>
        </w:rPr>
      </w:r>
      <w:r w:rsidR="004D6234" w:rsidRPr="002C71A3">
        <w:rPr>
          <w:rFonts w:eastAsiaTheme="minorHAnsi"/>
          <w:noProof/>
          <w:position w:val="-18"/>
          <w:sz w:val="22"/>
          <w:szCs w:val="22"/>
        </w:rPr>
        <w:object w:dxaOrig="3930" w:dyaOrig="540" w14:anchorId="5F0549AA">
          <v:shape id="_x0000_i1329" type="#_x0000_t75" alt="" style="width:196.1pt;height:26.05pt;mso-width-percent:0;mso-height-percent:0;mso-width-percent:0;mso-height-percent:0" o:ole="">
            <v:imagedata r:id="rId669" o:title=""/>
          </v:shape>
          <o:OLEObject Type="Embed" ProgID="Equation.DSMT4" ShapeID="_x0000_i1329" DrawAspect="Content" ObjectID="_1851002504" r:id="rId670"/>
        </w:object>
      </w:r>
      <w:r w:rsidRPr="002C71A3">
        <w:t xml:space="preserve"> </w:t>
      </w:r>
    </w:p>
    <w:p w:rsidR="00EB01FB" w:rsidRPr="002C71A3" w:rsidRDefault="00EB01FB" w:rsidP="00783531">
      <w:r w:rsidRPr="002C71A3">
        <w:t>Using the sum product trigonometric identities we may write</w:t>
      </w:r>
    </w:p>
    <w:p w:rsidR="00EB01FB" w:rsidRPr="002C71A3" w:rsidRDefault="004D6234" w:rsidP="00783531">
      <w:pPr>
        <w:jc w:val="center"/>
      </w:pPr>
      <w:r w:rsidRPr="002C71A3">
        <w:rPr>
          <w:noProof/>
          <w:position w:val="-72"/>
        </w:rPr>
      </w:r>
      <w:r w:rsidR="004D6234" w:rsidRPr="002C71A3">
        <w:rPr>
          <w:noProof/>
          <w:position w:val="-72"/>
        </w:rPr>
        <w:object w:dxaOrig="2805" w:dyaOrig="1575" w14:anchorId="242D7792">
          <v:shape id="_x0000_i1330" type="#_x0000_t75" alt="" style="width:137.85pt;height:78.15pt;mso-width-percent:0;mso-height-percent:0;mso-width-percent:0;mso-height-percent:0" o:ole="">
            <v:imagedata r:id="rId671" o:title=""/>
          </v:shape>
          <o:OLEObject Type="Embed" ProgID="Equation.DSMT4" ShapeID="_x0000_i1330" DrawAspect="Content" ObjectID="_1851002505" r:id="rId672"/>
        </w:object>
      </w:r>
    </w:p>
    <w:p w:rsidR="00EB01FB" w:rsidRPr="002C71A3" w:rsidRDefault="00EB01FB" w:rsidP="00783531">
      <w:r w:rsidRPr="002C71A3">
        <w:t>which has the matricial form</w:t>
      </w:r>
    </w:p>
    <w:p w:rsidR="00EB01FB" w:rsidRPr="002C71A3" w:rsidRDefault="00EB01FB" w:rsidP="00783531">
      <w:r w:rsidRPr="002C71A3">
        <w:tab/>
      </w:r>
      <w:r w:rsidR="004D6234" w:rsidRPr="002C71A3">
        <w:rPr>
          <w:rFonts w:eastAsiaTheme="minorHAnsi"/>
          <w:noProof/>
          <w:position w:val="-42"/>
          <w:sz w:val="22"/>
          <w:szCs w:val="22"/>
        </w:rPr>
      </w:r>
      <w:r w:rsidR="004D6234" w:rsidRPr="002C71A3">
        <w:rPr>
          <w:rFonts w:eastAsiaTheme="minorHAnsi"/>
          <w:noProof/>
          <w:position w:val="-42"/>
          <w:sz w:val="22"/>
          <w:szCs w:val="22"/>
        </w:rPr>
        <w:object w:dxaOrig="3450" w:dyaOrig="975" w14:anchorId="5E0FC044">
          <v:shape id="_x0000_i1331" type="#_x0000_t75" alt="" style="width:170.05pt;height:52.1pt;mso-width-percent:0;mso-height-percent:0;mso-width-percent:0;mso-height-percent:0" o:ole="">
            <v:imagedata r:id="rId673" o:title=""/>
          </v:shape>
          <o:OLEObject Type="Embed" ProgID="Equation.DSMT4" ShapeID="_x0000_i1331" DrawAspect="Content" ObjectID="_1851002506" r:id="rId674"/>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81</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Not only does () represent a transformation of the vector s, it also acts as a change of coordinate system, i.e. a change of basis.  The original basis d1,d2 is rotated to the new still perpendicular basis whose elements comprise the columns of the so called theta-rotation matrix </w:t>
      </w:r>
    </w:p>
    <w:p w:rsidR="00EB01FB" w:rsidRPr="002C71A3" w:rsidRDefault="00EB01FB" w:rsidP="00783531">
      <w:r w:rsidRPr="002C71A3">
        <w:tab/>
      </w:r>
      <w:r w:rsidR="004D6234" w:rsidRPr="002C71A3">
        <w:rPr>
          <w:rFonts w:eastAsiaTheme="minorHAnsi"/>
          <w:noProof/>
          <w:position w:val="-30"/>
          <w:sz w:val="22"/>
          <w:szCs w:val="22"/>
        </w:rPr>
      </w:r>
      <w:r w:rsidR="004D6234" w:rsidRPr="002C71A3">
        <w:rPr>
          <w:rFonts w:eastAsiaTheme="minorHAnsi"/>
          <w:noProof/>
          <w:position w:val="-30"/>
          <w:sz w:val="22"/>
          <w:szCs w:val="22"/>
        </w:rPr>
        <w:object w:dxaOrig="2130" w:dyaOrig="735" w14:anchorId="19EEBE9A">
          <v:shape id="_x0000_i1332" type="#_x0000_t75" alt="" style="width:104.95pt;height:39.05pt;mso-width-percent:0;mso-height-percent:0;mso-width-percent:0;mso-height-percent:0" o:ole="">
            <v:imagedata r:id="rId675" o:title=""/>
          </v:shape>
          <o:OLEObject Type="Embed" ProgID="Equation.DSMT4" ShapeID="_x0000_i1332" DrawAspect="Content" ObjectID="_1851002507" r:id="rId676"/>
        </w:object>
      </w:r>
      <w:r w:rsidRPr="002C71A3">
        <w:t xml:space="preserve"> </w:t>
      </w:r>
    </w:p>
    <w:p w:rsidR="00EB01FB" w:rsidRPr="002C71A3" w:rsidRDefault="00EB01FB" w:rsidP="00783531">
      <w:r w:rsidRPr="002C71A3">
        <w:t>Preserves length and orientation, it is an orthogonal transformation, or equivalently it preserves inner products.</w:t>
      </w:r>
    </w:p>
    <w:p w:rsidR="00EB01FB" w:rsidRPr="002C71A3" w:rsidRDefault="00EB01FB" w:rsidP="00783531">
      <w:r w:rsidRPr="002C71A3">
        <w:tab/>
      </w:r>
      <w:r w:rsidR="004D6234" w:rsidRPr="002C71A3">
        <w:rPr>
          <w:rFonts w:eastAsiaTheme="minorHAnsi"/>
          <w:noProof/>
          <w:position w:val="-14"/>
          <w:sz w:val="22"/>
          <w:szCs w:val="22"/>
        </w:rPr>
      </w:r>
      <w:r w:rsidR="004D6234" w:rsidRPr="002C71A3">
        <w:rPr>
          <w:rFonts w:eastAsiaTheme="minorHAnsi"/>
          <w:noProof/>
          <w:position w:val="-14"/>
          <w:sz w:val="22"/>
          <w:szCs w:val="22"/>
        </w:rPr>
        <w:object w:dxaOrig="2220" w:dyaOrig="480" w14:anchorId="2798F752">
          <v:shape id="_x0000_i1333" type="#_x0000_t75" alt="" style="width:111.05pt;height:26.05pt;mso-width-percent:0;mso-height-percent:0;mso-width-percent:0;mso-height-percent:0" o:ole="">
            <v:imagedata r:id="rId677" o:title=""/>
          </v:shape>
          <o:OLEObject Type="Embed" ProgID="Equation.DSMT4" ShapeID="_x0000_i1333" DrawAspect="Content" ObjectID="_1851002508" r:id="rId678"/>
        </w:object>
      </w:r>
      <w:r w:rsidRPr="002C71A3">
        <w:t xml:space="preserve"> </w:t>
      </w:r>
    </w:p>
    <w:p w:rsidR="00EB01FB" w:rsidRPr="002C71A3" w:rsidRDefault="00EB01FB" w:rsidP="00783531">
      <w:r w:rsidRPr="002C71A3">
        <w:t>Proof of inner product invariance</w:t>
      </w:r>
    </w:p>
    <w:p w:rsidR="00EB01FB" w:rsidRPr="002C71A3" w:rsidRDefault="00EB01FB" w:rsidP="00783531">
      <w:pPr>
        <w:keepNext/>
        <w:jc w:val="center"/>
      </w:pPr>
      <w:r w:rsidRPr="002C71A3">
        <w:rPr>
          <w:noProof/>
        </w:rPr>
        <w:drawing>
          <wp:inline distT="0" distB="0" distL="0" distR="0" wp14:anchorId="7C01E2C3" wp14:editId="6F654B3F">
            <wp:extent cx="1969135" cy="1626870"/>
            <wp:effectExtent l="0" t="0" r="0" b="0"/>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9">
                      <a:extLst>
                        <a:ext uri="{28A0092B-C50C-407E-A947-70E740481C1C}">
                          <a14:useLocalDpi xmlns:a14="http://schemas.microsoft.com/office/drawing/2010/main" val="0"/>
                        </a:ext>
                      </a:extLst>
                    </a:blip>
                    <a:srcRect/>
                    <a:stretch>
                      <a:fillRect/>
                    </a:stretch>
                  </pic:blipFill>
                  <pic:spPr bwMode="auto">
                    <a:xfrm>
                      <a:off x="0" y="0"/>
                      <a:ext cx="1969135" cy="1626870"/>
                    </a:xfrm>
                    <a:prstGeom prst="rect">
                      <a:avLst/>
                    </a:prstGeom>
                    <a:noFill/>
                    <a:ln>
                      <a:noFill/>
                    </a:ln>
                  </pic:spPr>
                </pic:pic>
              </a:graphicData>
            </a:graphic>
          </wp:inline>
        </w:drawing>
      </w:r>
    </w:p>
    <w:p w:rsidR="00EB01FB" w:rsidRPr="002C71A3" w:rsidRDefault="00EB01FB" w:rsidP="00783531">
      <w:r w:rsidRPr="002C71A3">
        <w:t xml:space="preserve">More insight may be gained by invoking the linear nature of the transformation.  When this is done linearity causes the matrix to operate on the basis vectors and transform them into new </w:t>
      </w:r>
      <w:r w:rsidRPr="002C71A3">
        <w:lastRenderedPageBreak/>
        <w:t>basis vectors.  First we prove that a rotation is a linear transformation.  Since R(z) = s1 and I(z)=s2, we can switch to complex notation.  Also since rotation is defined to not change the magnitude we can use unit vectors without loss of generality.</w:t>
      </w:r>
    </w:p>
    <w:p w:rsidR="00EB01FB" w:rsidRPr="002C71A3" w:rsidRDefault="00EB01FB" w:rsidP="00783531">
      <w:r w:rsidRPr="002C71A3">
        <w:tab/>
      </w:r>
      <w:r w:rsidR="004D6234" w:rsidRPr="002C71A3">
        <w:rPr>
          <w:rFonts w:eastAsiaTheme="minorHAnsi"/>
          <w:noProof/>
          <w:position w:val="-52"/>
          <w:sz w:val="22"/>
          <w:szCs w:val="22"/>
        </w:rPr>
      </w:r>
      <w:r w:rsidR="004D6234" w:rsidRPr="002C71A3">
        <w:rPr>
          <w:rFonts w:eastAsiaTheme="minorHAnsi"/>
          <w:noProof/>
          <w:position w:val="-52"/>
          <w:sz w:val="22"/>
          <w:szCs w:val="22"/>
        </w:rPr>
        <w:object w:dxaOrig="4215" w:dyaOrig="1140" w14:anchorId="1C04AC32">
          <v:shape id="_x0000_i1334" type="#_x0000_t75" alt="" style="width:209.85pt;height:59.75pt;mso-width-percent:0;mso-height-percent:0;mso-width-percent:0;mso-height-percent:0" o:ole="">
            <v:imagedata r:id="rId680" o:title=""/>
          </v:shape>
          <o:OLEObject Type="Embed" ProgID="Equation.DSMT4" ShapeID="_x0000_i1334" DrawAspect="Content" ObjectID="_1851002509" r:id="rId681"/>
        </w:object>
      </w:r>
      <w:r w:rsidRPr="002C71A3">
        <w:t xml:space="preserve"> </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1125" w:dyaOrig="375" w14:anchorId="3962277D">
          <v:shape id="_x0000_i1335" type="#_x0000_t75" alt="" style="width:59.75pt;height:19.9pt;mso-width-percent:0;mso-height-percent:0;mso-width-percent:0;mso-height-percent:0" o:ole="">
            <v:imagedata r:id="rId682" o:title=""/>
          </v:shape>
          <o:OLEObject Type="Embed" ProgID="Equation.DSMT4" ShapeID="_x0000_i1335" DrawAspect="Content" ObjectID="_1851002510" r:id="rId683"/>
        </w:object>
      </w:r>
      <w:r w:rsidRPr="002C71A3">
        <w:t xml:space="preserve">  </w:t>
      </w:r>
    </w:p>
    <w:p w:rsidR="00EB01FB" w:rsidRPr="002C71A3" w:rsidRDefault="00EB01FB" w:rsidP="00783531">
      <w:r w:rsidRPr="002C71A3">
        <w:t xml:space="preserve">If we rotate first then add, replace </w:t>
      </w:r>
      <w:r w:rsidR="004D6234" w:rsidRPr="002C71A3">
        <w:rPr>
          <w:noProof/>
          <w:position w:val="-6"/>
        </w:rPr>
      </w:r>
      <w:r w:rsidR="004D6234" w:rsidRPr="002C71A3">
        <w:rPr>
          <w:noProof/>
          <w:position w:val="-6"/>
        </w:rPr>
        <w:object w:dxaOrig="1095" w:dyaOrig="300" w14:anchorId="4401E37D">
          <v:shape id="_x0000_i1336" type="#_x0000_t75" alt="" style="width:52.1pt;height:13pt;mso-width-percent:0;mso-height-percent:0;mso-width-percent:0;mso-height-percent:0" o:ole="">
            <v:imagedata r:id="rId684" o:title=""/>
          </v:shape>
          <o:OLEObject Type="Embed" ProgID="Equation.DSMT4" ShapeID="_x0000_i1336" DrawAspect="Content" ObjectID="_1851002511" r:id="rId685"/>
        </w:object>
      </w:r>
      <w:r w:rsidRPr="002C71A3">
        <w:t xml:space="preserve"> and </w:t>
      </w:r>
      <w:r w:rsidR="004D6234" w:rsidRPr="002C71A3">
        <w:rPr>
          <w:noProof/>
          <w:position w:val="-10"/>
        </w:rPr>
      </w:r>
      <w:r w:rsidR="004D6234" w:rsidRPr="002C71A3">
        <w:rPr>
          <w:noProof/>
          <w:position w:val="-10"/>
        </w:rPr>
        <w:object w:dxaOrig="1095" w:dyaOrig="315" w14:anchorId="4F7D255E">
          <v:shape id="_x0000_i1337" type="#_x0000_t75" alt="" style="width:52.1pt;height:13pt;mso-width-percent:0;mso-height-percent:0;mso-width-percent:0;mso-height-percent:0" o:ole="">
            <v:imagedata r:id="rId686" o:title=""/>
          </v:shape>
          <o:OLEObject Type="Embed" ProgID="Equation.DSMT4" ShapeID="_x0000_i1337" DrawAspect="Content" ObjectID="_1851002512" r:id="rId687"/>
        </w:object>
      </w:r>
      <w:r w:rsidRPr="002C71A3">
        <w:t xml:space="preserve">so that </w:t>
      </w:r>
    </w:p>
    <w:p w:rsidR="00EB01FB" w:rsidRPr="002C71A3" w:rsidRDefault="00EB01FB" w:rsidP="00783531">
      <w:r w:rsidRPr="002C71A3">
        <w:tab/>
      </w:r>
      <w:r w:rsidR="004D6234" w:rsidRPr="002C71A3">
        <w:rPr>
          <w:rFonts w:eastAsiaTheme="minorHAnsi"/>
          <w:noProof/>
          <w:position w:val="-62"/>
          <w:sz w:val="22"/>
          <w:szCs w:val="22"/>
        </w:rPr>
      </w:r>
      <w:r w:rsidR="004D6234" w:rsidRPr="002C71A3">
        <w:rPr>
          <w:rFonts w:eastAsiaTheme="minorHAnsi"/>
          <w:noProof/>
          <w:position w:val="-62"/>
          <w:sz w:val="22"/>
          <w:szCs w:val="22"/>
        </w:rPr>
        <w:object w:dxaOrig="4530" w:dyaOrig="1740" w14:anchorId="5AC0EA53">
          <v:shape id="_x0000_i1338" type="#_x0000_t75" alt="" style="width:229pt;height:84.25pt;mso-width-percent:0;mso-height-percent:0;mso-width-percent:0;mso-height-percent:0" o:ole="">
            <v:imagedata r:id="rId688" o:title=""/>
          </v:shape>
          <o:OLEObject Type="Embed" ProgID="Equation.DSMT4" ShapeID="_x0000_i1338" DrawAspect="Content" ObjectID="_1851002513" r:id="rId689"/>
        </w:object>
      </w:r>
      <w:r w:rsidRPr="002C71A3">
        <w:t xml:space="preserve"> </w:t>
      </w:r>
    </w:p>
    <w:p w:rsidR="00EB01FB" w:rsidRPr="002C71A3" w:rsidRDefault="00EB01FB" w:rsidP="00783531">
      <w:r w:rsidRPr="002C71A3">
        <w:t xml:space="preserve">Therefore </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2235" w:dyaOrig="315" w14:anchorId="79CB116C">
          <v:shape id="_x0000_i1339" type="#_x0000_t75" alt="" style="width:111.05pt;height:13pt;mso-width-percent:0;mso-height-percent:0;mso-width-percent:0;mso-height-percent:0" o:ole="">
            <v:imagedata r:id="rId690" o:title=""/>
          </v:shape>
          <o:OLEObject Type="Embed" ProgID="Equation.DSMT4" ShapeID="_x0000_i1339" DrawAspect="Content" ObjectID="_1851002514" r:id="rId691"/>
        </w:object>
      </w:r>
      <w:r w:rsidRPr="002C71A3">
        <w:t xml:space="preserve"> </w:t>
      </w:r>
    </w:p>
    <w:p w:rsidR="00EB01FB" w:rsidRPr="002C71A3" w:rsidRDefault="00EB01FB" w:rsidP="00783531">
      <w:r w:rsidRPr="002C71A3">
        <w:t xml:space="preserve">And R is a linear transformation.  The input </w:t>
      </w:r>
      <w:r w:rsidRPr="002C71A3">
        <w:rPr>
          <w:b/>
        </w:rPr>
        <w:t>x</w:t>
      </w:r>
      <w:r w:rsidRPr="002C71A3">
        <w:t xml:space="preserve"> is described in terms of the standard Cartesian basis </w:t>
      </w:r>
      <w:r w:rsidR="004D6234" w:rsidRPr="002C71A3">
        <w:rPr>
          <w:noProof/>
          <w:position w:val="-14"/>
        </w:rPr>
      </w:r>
      <w:r w:rsidR="004D6234" w:rsidRPr="002C71A3">
        <w:rPr>
          <w:noProof/>
          <w:position w:val="-14"/>
        </w:rPr>
        <w:object w:dxaOrig="795" w:dyaOrig="405" w14:anchorId="053EBFF9">
          <v:shape id="_x0000_i1340" type="#_x0000_t75" alt="" style="width:39.05pt;height:19.9pt;mso-width-percent:0;mso-height-percent:0;mso-width-percent:0;mso-height-percent:0" o:ole="">
            <v:imagedata r:id="rId692" o:title=""/>
          </v:shape>
          <o:OLEObject Type="Embed" ProgID="Equation.DSMT4" ShapeID="_x0000_i1340" DrawAspect="Content" ObjectID="_1851002515" r:id="rId693"/>
        </w:object>
      </w:r>
      <w:r w:rsidRPr="002C71A3">
        <w:t xml:space="preserve"> </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1380" w:dyaOrig="375" w14:anchorId="59EF7DB0">
          <v:shape id="_x0000_i1341" type="#_x0000_t75" alt="" style="width:1in;height:19.9pt;mso-width-percent:0;mso-height-percent:0;mso-width-percent:0;mso-height-percent:0" o:ole="">
            <v:imagedata r:id="rId694" o:title=""/>
          </v:shape>
          <o:OLEObject Type="Embed" ProgID="Equation.DSMT4" ShapeID="_x0000_i1341" DrawAspect="Content" ObjectID="_1851002516" r:id="rId695"/>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82</w:instrText>
      </w:r>
      <w:r w:rsidRPr="002C71A3">
        <w:rPr>
          <w:noProof/>
        </w:rPr>
        <w:fldChar w:fldCharType="end"/>
      </w:r>
      <w:r w:rsidRPr="002C71A3">
        <w:instrText>)</w:instrText>
      </w:r>
      <w:r w:rsidRPr="002C71A3">
        <w:fldChar w:fldCharType="end"/>
      </w:r>
    </w:p>
    <w:p w:rsidR="00EB01FB" w:rsidRPr="002C71A3" w:rsidRDefault="00EB01FB" w:rsidP="00783531">
      <w:r w:rsidRPr="002C71A3">
        <w:t>Applying R to () and using linearity</w:t>
      </w:r>
    </w:p>
    <w:p w:rsidR="00EB01FB" w:rsidRPr="002C71A3" w:rsidRDefault="00EB01FB" w:rsidP="00783531">
      <w:r w:rsidRPr="002C71A3">
        <w:tab/>
      </w:r>
      <w:r w:rsidR="004D6234" w:rsidRPr="002C71A3">
        <w:rPr>
          <w:rFonts w:eastAsiaTheme="minorHAnsi"/>
          <w:noProof/>
          <w:position w:val="-54"/>
          <w:sz w:val="22"/>
          <w:szCs w:val="22"/>
        </w:rPr>
      </w:r>
      <w:r w:rsidR="004D6234" w:rsidRPr="002C71A3">
        <w:rPr>
          <w:rFonts w:eastAsiaTheme="minorHAnsi"/>
          <w:noProof/>
          <w:position w:val="-54"/>
          <w:sz w:val="22"/>
          <w:szCs w:val="22"/>
        </w:rPr>
        <w:object w:dxaOrig="2940" w:dyaOrig="1215" w14:anchorId="79E20195">
          <v:shape id="_x0000_i1342" type="#_x0000_t75" alt="" style="width:2in;height:59pt;mso-width-percent:0;mso-height-percent:0;mso-width-percent:0;mso-height-percent:0" o:ole="">
            <v:imagedata r:id="rId696" o:title=""/>
          </v:shape>
          <o:OLEObject Type="Embed" ProgID="Equation.DSMT4" ShapeID="_x0000_i1342" DrawAspect="Content" ObjectID="_1851002517" r:id="rId697"/>
        </w:object>
      </w:r>
      <w:r w:rsidRPr="002C71A3">
        <w:t xml:space="preserve"> </w:t>
      </w:r>
    </w:p>
    <w:p w:rsidR="00EB01FB" w:rsidRPr="002C71A3" w:rsidRDefault="00EB01FB" w:rsidP="00783531">
      <w:r w:rsidRPr="002C71A3">
        <w:t xml:space="preserve">Each basis is rotated.  Note that the matrix corresponding to the transformation contains the action of the transformation on the input basis in its columns </w:t>
      </w:r>
      <w:r w:rsidR="004D6234" w:rsidRPr="002C71A3">
        <w:rPr>
          <w:noProof/>
          <w:position w:val="-20"/>
        </w:rPr>
      </w:r>
      <w:r w:rsidR="004D6234" w:rsidRPr="002C71A3">
        <w:rPr>
          <w:noProof/>
          <w:position w:val="-20"/>
        </w:rPr>
        <w:object w:dxaOrig="2310" w:dyaOrig="540" w14:anchorId="01911BE3">
          <v:shape id="_x0000_i1343" type="#_x0000_t75" alt="" style="width:117.95pt;height:26.05pt;mso-width-percent:0;mso-height-percent:0;mso-width-percent:0;mso-height-percent:0" o:ole="">
            <v:imagedata r:id="rId698" o:title=""/>
          </v:shape>
          <o:OLEObject Type="Embed" ProgID="Equation.DSMT4" ShapeID="_x0000_i1343" DrawAspect="Content" ObjectID="_1851002518" r:id="rId699"/>
        </w:object>
      </w:r>
      <w:r w:rsidRPr="002C71A3">
        <w:t xml:space="preserve"> so that in the output (primed) coordinate system.  Continuing the example</w:t>
      </w:r>
    </w:p>
    <w:p w:rsidR="00EB01FB" w:rsidRPr="002C71A3" w:rsidRDefault="00EB01FB" w:rsidP="00783531">
      <w:r w:rsidRPr="002C71A3">
        <w:t>If there is a data set that is concentrated upon a given theta line, then it makes sense to change basis.  The point (c,s) in S maps conveniently to</w:t>
      </w:r>
    </w:p>
    <w:p w:rsidR="00EB01FB" w:rsidRPr="002C71A3" w:rsidRDefault="00EB01FB" w:rsidP="00783531">
      <w:r w:rsidRPr="002C71A3">
        <w:tab/>
      </w:r>
      <w:r w:rsidR="004D6234" w:rsidRPr="002C71A3">
        <w:rPr>
          <w:rFonts w:eastAsiaTheme="minorHAnsi"/>
          <w:noProof/>
          <w:position w:val="-34"/>
          <w:sz w:val="22"/>
          <w:szCs w:val="22"/>
        </w:rPr>
      </w:r>
      <w:r w:rsidR="004D6234" w:rsidRPr="002C71A3">
        <w:rPr>
          <w:rFonts w:eastAsiaTheme="minorHAnsi"/>
          <w:noProof/>
          <w:position w:val="-34"/>
          <w:sz w:val="22"/>
          <w:szCs w:val="22"/>
        </w:rPr>
        <w:object w:dxaOrig="5010" w:dyaOrig="825" w14:anchorId="6D69C39D">
          <v:shape id="_x0000_i1344" type="#_x0000_t75" alt="" style="width:248.15pt;height:39.05pt;mso-width-percent:0;mso-height-percent:0;mso-width-percent:0;mso-height-percent:0" o:ole="">
            <v:imagedata r:id="rId700" o:title=""/>
          </v:shape>
          <o:OLEObject Type="Embed" ProgID="Equation.DSMT4" ShapeID="_x0000_i1344" DrawAspect="Content" ObjectID="_1851002519" r:id="rId701"/>
        </w:object>
      </w:r>
      <w:r w:rsidRPr="002C71A3">
        <w:t xml:space="preserve"> </w:t>
      </w:r>
    </w:p>
    <w:p w:rsidR="00EB01FB" w:rsidRPr="002C71A3" w:rsidRDefault="00EB01FB" w:rsidP="00783531">
      <w:r w:rsidRPr="002C71A3">
        <w:t>in S’.  Which says that the point lies along the line as expected.  Continuting with the example, consider finding the matrix which projects onto the this theta line.  Since it is easy to find the orthogonal projection matrix in the theta-line coordinate, ie one vector projects on the line and one perpendicular.</w:t>
      </w:r>
    </w:p>
    <w:p w:rsidR="00EB01FB" w:rsidRPr="002C71A3" w:rsidRDefault="00EB01FB" w:rsidP="00783531">
      <w:r w:rsidRPr="002C71A3">
        <w:tab/>
      </w:r>
      <w:r w:rsidR="004D6234" w:rsidRPr="002C71A3">
        <w:rPr>
          <w:rFonts w:eastAsiaTheme="minorHAnsi"/>
          <w:noProof/>
          <w:position w:val="-30"/>
          <w:sz w:val="22"/>
          <w:szCs w:val="22"/>
        </w:rPr>
      </w:r>
      <w:r w:rsidR="004D6234" w:rsidRPr="002C71A3">
        <w:rPr>
          <w:rFonts w:eastAsiaTheme="minorHAnsi"/>
          <w:noProof/>
          <w:position w:val="-30"/>
          <w:sz w:val="22"/>
          <w:szCs w:val="22"/>
        </w:rPr>
        <w:object w:dxaOrig="1140" w:dyaOrig="735" w14:anchorId="5D7FFAAB">
          <v:shape id="_x0000_i1345" type="#_x0000_t75" alt="" style="width:59.75pt;height:39.05pt;mso-width-percent:0;mso-height-percent:0;mso-width-percent:0;mso-height-percent:0" o:ole="">
            <v:imagedata r:id="rId702" o:title=""/>
          </v:shape>
          <o:OLEObject Type="Embed" ProgID="Equation.DSMT4" ShapeID="_x0000_i1345" DrawAspect="Content" ObjectID="_1851002520" r:id="rId703"/>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83</w:instrText>
      </w:r>
      <w:r w:rsidRPr="002C71A3">
        <w:rPr>
          <w:noProof/>
        </w:rPr>
        <w:fldChar w:fldCharType="end"/>
      </w:r>
      <w:r w:rsidRPr="002C71A3">
        <w:instrText>)</w:instrText>
      </w:r>
      <w:r w:rsidRPr="002C71A3">
        <w:fldChar w:fldCharType="end"/>
      </w:r>
    </w:p>
    <w:p w:rsidR="00EB01FB" w:rsidRPr="002C71A3" w:rsidRDefault="00EB01FB" w:rsidP="00783531">
      <w:r w:rsidRPr="002C71A3">
        <w:t>the matrix in the standard basis is</w:t>
      </w:r>
    </w:p>
    <w:p w:rsidR="00EB01FB" w:rsidRPr="002C71A3" w:rsidRDefault="00EB01FB" w:rsidP="00783531">
      <w:r w:rsidRPr="002C71A3">
        <w:tab/>
      </w:r>
      <w:r w:rsidR="004D6234" w:rsidRPr="002C71A3">
        <w:rPr>
          <w:rFonts w:eastAsiaTheme="minorHAnsi"/>
          <w:noProof/>
          <w:position w:val="-32"/>
          <w:sz w:val="22"/>
          <w:szCs w:val="22"/>
        </w:rPr>
      </w:r>
      <w:r w:rsidR="004D6234" w:rsidRPr="002C71A3">
        <w:rPr>
          <w:rFonts w:eastAsiaTheme="minorHAnsi"/>
          <w:noProof/>
          <w:position w:val="-32"/>
          <w:sz w:val="22"/>
          <w:szCs w:val="22"/>
        </w:rPr>
        <w:object w:dxaOrig="2895" w:dyaOrig="750" w14:anchorId="194E8C9E">
          <v:shape id="_x0000_i1346" type="#_x0000_t75" alt="" style="width:2in;height:39.05pt;mso-width-percent:0;mso-height-percent:0;mso-width-percent:0;mso-height-percent:0" o:ole="">
            <v:imagedata r:id="rId704" o:title=""/>
          </v:shape>
          <o:OLEObject Type="Embed" ProgID="Equation.DSMT4" ShapeID="_x0000_i1346" DrawAspect="Content" ObjectID="_1851002521" r:id="rId705"/>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84</w:instrText>
      </w:r>
      <w:r w:rsidRPr="002C71A3">
        <w:rPr>
          <w:noProof/>
        </w:rPr>
        <w:fldChar w:fldCharType="end"/>
      </w:r>
      <w:r w:rsidRPr="002C71A3">
        <w:instrText>)</w:instrText>
      </w:r>
      <w:r w:rsidRPr="002C71A3">
        <w:fldChar w:fldCharType="end"/>
      </w:r>
    </w:p>
    <w:p w:rsidR="00EB01FB" w:rsidRPr="002C71A3" w:rsidRDefault="00EB01FB" w:rsidP="00783531"/>
    <w:p w:rsidR="00EB01FB" w:rsidRPr="002C71A3" w:rsidRDefault="00EB01FB" w:rsidP="00783531">
      <w:r w:rsidRPr="002C71A3">
        <w:t xml:space="preserve">Consider a linear mapping </w:t>
      </w:r>
      <w:r w:rsidR="004D6234" w:rsidRPr="002C71A3">
        <w:rPr>
          <w:noProof/>
          <w:position w:val="-6"/>
        </w:rPr>
      </w:r>
      <w:r w:rsidR="004D6234" w:rsidRPr="002C71A3">
        <w:rPr>
          <w:noProof/>
          <w:position w:val="-6"/>
        </w:rPr>
        <w:object w:dxaOrig="1425" w:dyaOrig="345" w14:anchorId="325059A3">
          <v:shape id="_x0000_i1347" type="#_x0000_t75" alt="" style="width:1in;height:19.9pt;mso-width-percent:0;mso-height-percent:0;mso-width-percent:0;mso-height-percent:0" o:ole="">
            <v:imagedata r:id="rId706" o:title=""/>
          </v:shape>
          <o:OLEObject Type="Embed" ProgID="Equation.DSMT4" ShapeID="_x0000_i1347" DrawAspect="Content" ObjectID="_1851002522" r:id="rId707"/>
        </w:object>
      </w:r>
      <w:r w:rsidRPr="002C71A3">
        <w:t xml:space="preserve">.   Wrt the standard bases </w:t>
      </w:r>
      <w:r w:rsidR="004D6234" w:rsidRPr="002C71A3">
        <w:rPr>
          <w:noProof/>
          <w:position w:val="-16"/>
        </w:rPr>
      </w:r>
      <w:r w:rsidR="004D6234" w:rsidRPr="002C71A3">
        <w:rPr>
          <w:noProof/>
          <w:position w:val="-16"/>
        </w:rPr>
        <w:object w:dxaOrig="1125" w:dyaOrig="495" w14:anchorId="37C6AF97">
          <v:shape id="_x0000_i1348" type="#_x0000_t75" alt="" style="width:59.75pt;height:26.05pt;mso-width-percent:0;mso-height-percent:0;mso-width-percent:0;mso-height-percent:0" o:ole="">
            <v:imagedata r:id="rId708" o:title=""/>
          </v:shape>
          <o:OLEObject Type="Embed" ProgID="Equation.DSMT4" ShapeID="_x0000_i1348" DrawAspect="Content" ObjectID="_1851002523" r:id="rId709"/>
        </w:object>
      </w:r>
    </w:p>
    <w:p w:rsidR="00EB01FB" w:rsidRPr="002C71A3" w:rsidRDefault="004D6234" w:rsidP="00783531">
      <w:r w:rsidRPr="002C71A3">
        <w:rPr>
          <w:noProof/>
          <w:position w:val="-12"/>
        </w:rPr>
      </w:r>
      <w:r w:rsidR="004D6234" w:rsidRPr="002C71A3">
        <w:rPr>
          <w:noProof/>
          <w:position w:val="-12"/>
        </w:rPr>
        <w:object w:dxaOrig="1845" w:dyaOrig="375" w14:anchorId="442010F1">
          <v:shape id="_x0000_i1349" type="#_x0000_t75" alt="" style="width:91.9pt;height:19.9pt;mso-width-percent:0;mso-height-percent:0;mso-width-percent:0;mso-height-percent:0" o:ole="">
            <v:imagedata r:id="rId710" o:title=""/>
          </v:shape>
          <o:OLEObject Type="Embed" ProgID="Equation.DSMT4" ShapeID="_x0000_i1349" DrawAspect="Content" ObjectID="_1851002524" r:id="rId711"/>
        </w:object>
      </w:r>
      <w:r w:rsidR="00EB01FB" w:rsidRPr="002C71A3">
        <w:t xml:space="preserve"> </w:t>
      </w:r>
    </w:p>
    <w:p w:rsidR="00EB01FB" w:rsidRPr="002C71A3" w:rsidRDefault="004D6234" w:rsidP="00783531">
      <w:r w:rsidRPr="002C71A3">
        <w:rPr>
          <w:noProof/>
          <w:position w:val="-12"/>
        </w:rPr>
      </w:r>
      <w:r w:rsidR="004D6234" w:rsidRPr="002C71A3">
        <w:rPr>
          <w:noProof/>
          <w:position w:val="-12"/>
        </w:rPr>
        <w:object w:dxaOrig="2790" w:dyaOrig="375" w14:anchorId="5B0787ED">
          <v:shape id="_x0000_i1350" type="#_x0000_t75" alt="" style="width:137.85pt;height:19.9pt;mso-width-percent:0;mso-height-percent:0;mso-width-percent:0;mso-height-percent:0" o:ole="">
            <v:imagedata r:id="rId712" o:title=""/>
          </v:shape>
          <o:OLEObject Type="Embed" ProgID="Equation.DSMT4" ShapeID="_x0000_i1350" DrawAspect="Content" ObjectID="_1851002525" r:id="rId713"/>
        </w:object>
      </w:r>
    </w:p>
    <w:p w:rsidR="00EB01FB" w:rsidRPr="002C71A3" w:rsidRDefault="00EB01FB" w:rsidP="00783531">
      <w:r w:rsidRPr="002C71A3">
        <w:t>Since Hek is in RN, it may be expressed as a linear combination of EN</w:t>
      </w:r>
    </w:p>
    <w:p w:rsidR="00EB01FB" w:rsidRPr="002C71A3" w:rsidRDefault="004D6234" w:rsidP="00783531">
      <w:r w:rsidRPr="002C71A3">
        <w:rPr>
          <w:noProof/>
          <w:position w:val="-12"/>
        </w:rPr>
      </w:r>
      <w:r w:rsidR="004D6234" w:rsidRPr="002C71A3">
        <w:rPr>
          <w:noProof/>
          <w:position w:val="-12"/>
        </w:rPr>
        <w:object w:dxaOrig="2745" w:dyaOrig="375" w14:anchorId="6ECA9B51">
          <v:shape id="_x0000_i1351" type="#_x0000_t75" alt="" style="width:137.85pt;height:19.9pt;mso-width-percent:0;mso-height-percent:0;mso-width-percent:0;mso-height-percent:0" o:ole="">
            <v:imagedata r:id="rId714" o:title=""/>
          </v:shape>
          <o:OLEObject Type="Embed" ProgID="Equation.DSMT4" ShapeID="_x0000_i1351" DrawAspect="Content" ObjectID="_1851002526" r:id="rId715"/>
        </w:object>
      </w:r>
      <w:r w:rsidR="00EB01FB" w:rsidRPr="002C71A3">
        <w:t xml:space="preserve"> </w:t>
      </w:r>
    </w:p>
    <w:p w:rsidR="00EB01FB" w:rsidRPr="002C71A3" w:rsidRDefault="00EB01FB" w:rsidP="00783531">
      <w:r w:rsidRPr="002C71A3">
        <w:t>The coefficients are determined by the nature of the transformation and the given basis.  Combining () with () yields</w:t>
      </w:r>
    </w:p>
    <w:p w:rsidR="00EB01FB" w:rsidRPr="002C71A3" w:rsidRDefault="00EB01FB" w:rsidP="00783531">
      <w:pPr>
        <w:rPr>
          <w:sz w:val="22"/>
          <w:szCs w:val="22"/>
        </w:rPr>
      </w:pPr>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2475" w:dyaOrig="390" w14:anchorId="62327C4E">
          <v:shape id="_x0000_i1352" type="#_x0000_t75" alt="" style="width:124.1pt;height:19.9pt;mso-width-percent:0;mso-height-percent:0;mso-width-percent:0;mso-height-percent:0" o:ole="">
            <v:imagedata r:id="rId716" o:title=""/>
          </v:shape>
          <o:OLEObject Type="Embed" ProgID="Equation.DSMT4" ShapeID="_x0000_i1352" DrawAspect="Content" ObjectID="_1851002527" r:id="rId717"/>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85</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where kth column of H is the LT applied to the kth basis vector and expressed interms of EN.  Y is the vector in RN resulting from the transformation.  </w:t>
      </w:r>
    </w:p>
    <w:p w:rsidR="00EB01FB" w:rsidRPr="002C71A3" w:rsidRDefault="00EB01FB" w:rsidP="00783531">
      <w:r w:rsidRPr="002C71A3">
        <w:t>There are two potential interpretations of a vector x, stemming from the fact that a vector is 1) a directed line segment in RN, and two an ordered collection of N numbers whose values represent component weights perhaps wrt to some other basis.  The first views a vector as an arrow whose tale is at P and tip at Q which is by default wrt a the standard Euclidean basis.  The coordinates of the vector x refer to the distances along each of the labeled principle axes that form the coordinate system defined by a basis which can be different than E, ie they are the projection (but in general not orthogonal projections unless the basis is). The location of x in RN may be reached by moving along different directions defined by a basis where the ordering of the basis corresponds to the ordering of the coordinates.  From now on it is understood that a basis refers to an ordered basis. The amount you move along these new directions are the coordinates of x wrt to the basis.  These new coordinates are also a vector, but the interpretation, ie the manner in which we move to get to x, has changed, but the location of x has not.</w:t>
      </w:r>
    </w:p>
    <w:p w:rsidR="00EB01FB" w:rsidRPr="002C71A3" w:rsidRDefault="00EB01FB" w:rsidP="00783531">
      <w:r w:rsidRPr="002C71A3">
        <w:t>For a given basis,</w:t>
      </w:r>
      <w:r w:rsidR="004D6234" w:rsidRPr="002C71A3">
        <w:rPr>
          <w:noProof/>
          <w:position w:val="-10"/>
        </w:rPr>
      </w:r>
      <w:r w:rsidR="004D6234" w:rsidRPr="002C71A3">
        <w:rPr>
          <w:noProof/>
          <w:position w:val="-10"/>
        </w:rPr>
        <w:object w:dxaOrig="1845" w:dyaOrig="315" w14:anchorId="7F54D837">
          <v:shape id="_x0000_i1353" type="#_x0000_t75" alt="" style="width:91.9pt;height:13pt;mso-width-percent:0;mso-height-percent:0;mso-width-percent:0;mso-height-percent:0" o:ole="">
            <v:imagedata r:id="rId718" o:title=""/>
          </v:shape>
          <o:OLEObject Type="Embed" ProgID="Equation.DSMT4" ShapeID="_x0000_i1353" DrawAspect="Content" ObjectID="_1851002528" r:id="rId719"/>
        </w:object>
      </w:r>
      <w:r w:rsidRPr="002C71A3">
        <w:t xml:space="preserve"> , any vector x may be expressed as</w:t>
      </w:r>
    </w:p>
    <w:p w:rsidR="00EB01FB" w:rsidRPr="002C71A3" w:rsidRDefault="00EB01FB" w:rsidP="00783531">
      <w:pPr>
        <w:rPr>
          <w:sz w:val="22"/>
          <w:szCs w:val="22"/>
        </w:rPr>
      </w:pPr>
      <w:r w:rsidRPr="002C71A3">
        <w:tab/>
      </w:r>
      <w:r w:rsidR="004D6234" w:rsidRPr="002C71A3">
        <w:rPr>
          <w:rFonts w:eastAsiaTheme="minorHAnsi"/>
          <w:noProof/>
          <w:position w:val="-28"/>
          <w:sz w:val="22"/>
          <w:szCs w:val="22"/>
        </w:rPr>
      </w:r>
      <w:r w:rsidR="004D6234" w:rsidRPr="002C71A3">
        <w:rPr>
          <w:rFonts w:eastAsiaTheme="minorHAnsi"/>
          <w:noProof/>
          <w:position w:val="-28"/>
          <w:sz w:val="22"/>
          <w:szCs w:val="22"/>
        </w:rPr>
        <w:object w:dxaOrig="1620" w:dyaOrig="690" w14:anchorId="5FCFA6E7">
          <v:shape id="_x0000_i1354" type="#_x0000_t75" alt="" style="width:78.15pt;height:32.95pt;mso-width-percent:0;mso-height-percent:0;mso-width-percent:0;mso-height-percent:0" o:ole="">
            <v:imagedata r:id="rId720" o:title=""/>
          </v:shape>
          <o:OLEObject Type="Embed" ProgID="Equation.DSMT4" ShapeID="_x0000_i1354" DrawAspect="Content" ObjectID="_1851002529" r:id="rId721"/>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86</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where x is the vector as an arrow in RN and sk are the coordinates of x wrt the new directions in specified by U.  For the standard basis </w:t>
      </w:r>
      <w:r w:rsidR="004D6234" w:rsidRPr="002C71A3">
        <w:rPr>
          <w:noProof/>
          <w:position w:val="-10"/>
        </w:rPr>
      </w:r>
      <w:r w:rsidR="004D6234" w:rsidRPr="002C71A3">
        <w:rPr>
          <w:noProof/>
          <w:position w:val="-10"/>
        </w:rPr>
        <w:object w:dxaOrig="780" w:dyaOrig="315" w14:anchorId="6C470B81">
          <v:shape id="_x0000_i1355" type="#_x0000_t75" alt="" style="width:39.05pt;height:13pt;mso-width-percent:0;mso-height-percent:0;mso-width-percent:0;mso-height-percent:0" o:ole="">
            <v:imagedata r:id="rId722" o:title=""/>
          </v:shape>
          <o:OLEObject Type="Embed" ProgID="Equation.DSMT4" ShapeID="_x0000_i1355" DrawAspect="Content" ObjectID="_1851002530" r:id="rId723"/>
        </w:object>
      </w:r>
      <w:r w:rsidRPr="002C71A3">
        <w:t>,</w:t>
      </w:r>
      <w:r w:rsidR="004D6234" w:rsidRPr="002C71A3">
        <w:rPr>
          <w:noProof/>
          <w:position w:val="-4"/>
        </w:rPr>
      </w:r>
      <w:r w:rsidR="004D6234" w:rsidRPr="002C71A3">
        <w:rPr>
          <w:noProof/>
          <w:position w:val="-4"/>
        </w:rPr>
        <w:object w:dxaOrig="585" w:dyaOrig="240" w14:anchorId="6ADD89C1">
          <v:shape id="_x0000_i1356" type="#_x0000_t75" alt="" style="width:26.05pt;height:13pt;mso-width-percent:0;mso-height-percent:0;mso-width-percent:0;mso-height-percent:0" o:ole="">
            <v:imagedata r:id="rId724" o:title=""/>
          </v:shape>
          <o:OLEObject Type="Embed" ProgID="Equation.DSMT4" ShapeID="_x0000_i1356" DrawAspect="Content" ObjectID="_1851002531" r:id="rId725"/>
        </w:object>
      </w:r>
      <w:r w:rsidRPr="002C71A3">
        <w:t xml:space="preserve"> , and </w:t>
      </w:r>
      <w:r w:rsidR="004D6234" w:rsidRPr="002C71A3">
        <w:rPr>
          <w:noProof/>
          <w:position w:val="-10"/>
        </w:rPr>
      </w:r>
      <w:r w:rsidR="004D6234" w:rsidRPr="002C71A3">
        <w:rPr>
          <w:noProof/>
          <w:position w:val="-10"/>
        </w:rPr>
        <w:object w:dxaOrig="690" w:dyaOrig="315" w14:anchorId="5B2CF351">
          <v:shape id="_x0000_i1357" type="#_x0000_t75" alt="" style="width:32.95pt;height:13pt;mso-width-percent:0;mso-height-percent:0;mso-width-percent:0;mso-height-percent:0" o:ole="">
            <v:imagedata r:id="rId726" o:title=""/>
          </v:shape>
          <o:OLEObject Type="Embed" ProgID="Equation.DSMT4" ShapeID="_x0000_i1357" DrawAspect="Content" ObjectID="_1851002532" r:id="rId727"/>
        </w:object>
      </w:r>
      <w:r w:rsidRPr="002C71A3">
        <w:t xml:space="preserve"> .  Wrt another basis </w:t>
      </w:r>
      <w:r w:rsidR="004D6234" w:rsidRPr="002C71A3">
        <w:rPr>
          <w:noProof/>
          <w:position w:val="-12"/>
        </w:rPr>
      </w:r>
      <w:r w:rsidR="004D6234" w:rsidRPr="002C71A3">
        <w:rPr>
          <w:noProof/>
          <w:position w:val="-12"/>
        </w:rPr>
        <w:object w:dxaOrig="1830" w:dyaOrig="375" w14:anchorId="3B5C5706">
          <v:shape id="_x0000_i1358" type="#_x0000_t75" alt="" style="width:91.9pt;height:19.9pt;mso-width-percent:0;mso-height-percent:0;mso-width-percent:0;mso-height-percent:0" o:ole="">
            <v:imagedata r:id="rId728" o:title=""/>
          </v:shape>
          <o:OLEObject Type="Embed" ProgID="Equation.DSMT4" ShapeID="_x0000_i1358" DrawAspect="Content" ObjectID="_1851002533" r:id="rId729"/>
        </w:object>
      </w:r>
      <w:r w:rsidRPr="002C71A3">
        <w:t xml:space="preserve">the x has the representation </w:t>
      </w:r>
    </w:p>
    <w:p w:rsidR="00EB01FB" w:rsidRPr="002C71A3" w:rsidRDefault="00EB01FB" w:rsidP="00783531">
      <w:pPr>
        <w:rPr>
          <w:sz w:val="22"/>
          <w:szCs w:val="22"/>
        </w:rPr>
      </w:pPr>
      <w:r w:rsidRPr="002C71A3">
        <w:tab/>
      </w:r>
      <w:r w:rsidR="004D6234" w:rsidRPr="002C71A3">
        <w:rPr>
          <w:rFonts w:eastAsiaTheme="minorHAnsi"/>
          <w:noProof/>
          <w:position w:val="-28"/>
          <w:sz w:val="22"/>
          <w:szCs w:val="22"/>
        </w:rPr>
      </w:r>
      <w:r w:rsidR="004D6234" w:rsidRPr="002C71A3">
        <w:rPr>
          <w:rFonts w:eastAsiaTheme="minorHAnsi"/>
          <w:noProof/>
          <w:position w:val="-28"/>
          <w:sz w:val="22"/>
          <w:szCs w:val="22"/>
        </w:rPr>
        <w:object w:dxaOrig="1620" w:dyaOrig="660" w14:anchorId="278D1FEB">
          <v:shape id="_x0000_i1359" type="#_x0000_t75" alt="" style="width:78.15pt;height:32.95pt;mso-width-percent:0;mso-height-percent:0;mso-width-percent:0;mso-height-percent:0" o:ole="">
            <v:imagedata r:id="rId730" o:title=""/>
          </v:shape>
          <o:OLEObject Type="Embed" ProgID="Equation.DSMT4" ShapeID="_x0000_i1359" DrawAspect="Content" ObjectID="_1851002534" r:id="rId731"/>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87</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Where rk are the coefficients for x wrt V.  If we are given coordinates wrt to U, ie s, to convert to V we first convert s to E, via Us, we use the equivalences </w:t>
      </w:r>
    </w:p>
    <w:p w:rsidR="00EB01FB" w:rsidRPr="002C71A3" w:rsidRDefault="00EB01FB" w:rsidP="00783531">
      <w:pPr>
        <w:rPr>
          <w:sz w:val="22"/>
          <w:szCs w:val="22"/>
        </w:rPr>
      </w:pPr>
      <w:r w:rsidRPr="002C71A3">
        <w:tab/>
      </w:r>
      <w:r w:rsidR="004D6234" w:rsidRPr="002C71A3">
        <w:rPr>
          <w:rFonts w:eastAsiaTheme="minorHAnsi"/>
          <w:noProof/>
          <w:position w:val="-28"/>
          <w:sz w:val="22"/>
          <w:szCs w:val="22"/>
        </w:rPr>
      </w:r>
      <w:r w:rsidR="004D6234" w:rsidRPr="002C71A3">
        <w:rPr>
          <w:rFonts w:eastAsiaTheme="minorHAnsi"/>
          <w:noProof/>
          <w:position w:val="-28"/>
          <w:sz w:val="22"/>
          <w:szCs w:val="22"/>
        </w:rPr>
        <w:object w:dxaOrig="3090" w:dyaOrig="660" w14:anchorId="7788C96C">
          <v:shape id="_x0000_i1360" type="#_x0000_t75" alt="" style="width:157pt;height:32.95pt;mso-width-percent:0;mso-height-percent:0;mso-width-percent:0;mso-height-percent:0" o:ole="">
            <v:imagedata r:id="rId732" o:title=""/>
          </v:shape>
          <o:OLEObject Type="Embed" ProgID="Equation.DSMT4" ShapeID="_x0000_i1360" DrawAspect="Content" ObjectID="_1851002535" r:id="rId733"/>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88</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then convert Us to V via r = VinvUs.  </w:t>
      </w:r>
    </w:p>
    <w:p w:rsidR="00EB01FB" w:rsidRPr="002C71A3" w:rsidRDefault="00EB01FB" w:rsidP="00783531">
      <w:r w:rsidRPr="002C71A3">
        <w:t xml:space="preserve">Change of basis is typically used to simplify a transformation such as () by altering the coordinates of the input and the output.  What is H when the coordinates are changed from E to U via </w:t>
      </w:r>
      <w:r w:rsidR="004D6234" w:rsidRPr="002C71A3">
        <w:rPr>
          <w:noProof/>
          <w:position w:val="-10"/>
        </w:rPr>
      </w:r>
      <w:r w:rsidR="004D6234" w:rsidRPr="002C71A3">
        <w:rPr>
          <w:noProof/>
          <w:position w:val="-10"/>
        </w:rPr>
        <w:object w:dxaOrig="735" w:dyaOrig="300" w14:anchorId="17264251">
          <v:shape id="_x0000_i1361" type="#_x0000_t75" alt="" style="width:39.05pt;height:13pt;mso-width-percent:0;mso-height-percent:0;mso-width-percent:0;mso-height-percent:0" o:ole="">
            <v:imagedata r:id="rId734" o:title=""/>
          </v:shape>
          <o:OLEObject Type="Embed" ProgID="Equation.DSMT4" ShapeID="_x0000_i1361" DrawAspect="Content" ObjectID="_1851002536" r:id="rId735"/>
        </w:object>
      </w:r>
      <w:r w:rsidRPr="002C71A3">
        <w:t xml:space="preserve"> and </w:t>
      </w:r>
      <w:r w:rsidR="004D6234" w:rsidRPr="002C71A3">
        <w:rPr>
          <w:noProof/>
          <w:position w:val="-4"/>
        </w:rPr>
      </w:r>
      <w:r w:rsidR="004D6234" w:rsidRPr="002C71A3">
        <w:rPr>
          <w:noProof/>
          <w:position w:val="-4"/>
        </w:rPr>
        <w:object w:dxaOrig="690" w:dyaOrig="240" w14:anchorId="4EFEC598">
          <v:shape id="_x0000_i1362" type="#_x0000_t75" alt="" style="width:32.95pt;height:13pt;mso-width-percent:0;mso-height-percent:0;mso-width-percent:0;mso-height-percent:0" o:ole="">
            <v:imagedata r:id="rId736" o:title=""/>
          </v:shape>
          <o:OLEObject Type="Embed" ProgID="Equation.DSMT4" ShapeID="_x0000_i1362" DrawAspect="Content" ObjectID="_1851002537" r:id="rId737"/>
        </w:object>
      </w:r>
      <w:r w:rsidRPr="002C71A3">
        <w:t xml:space="preserve">?  Inverting we write in terms of U, </w:t>
      </w:r>
      <w:r w:rsidR="004D6234" w:rsidRPr="002C71A3">
        <w:rPr>
          <w:noProof/>
          <w:position w:val="-4"/>
        </w:rPr>
      </w:r>
      <w:r w:rsidR="004D6234" w:rsidRPr="002C71A3">
        <w:rPr>
          <w:noProof/>
          <w:position w:val="-4"/>
        </w:rPr>
        <w:object w:dxaOrig="1230" w:dyaOrig="300" w14:anchorId="5BA7C0DE">
          <v:shape id="_x0000_i1363" type="#_x0000_t75" alt="" style="width:59pt;height:13pt;mso-width-percent:0;mso-height-percent:0;mso-width-percent:0;mso-height-percent:0" o:ole="">
            <v:imagedata r:id="rId738" o:title=""/>
          </v:shape>
          <o:OLEObject Type="Embed" ProgID="Equation.DSMT4" ShapeID="_x0000_i1363" DrawAspect="Content" ObjectID="_1851002538" r:id="rId739"/>
        </w:object>
      </w:r>
      <w:r w:rsidRPr="002C71A3">
        <w:t>.  This new matrix</w:t>
      </w:r>
    </w:p>
    <w:p w:rsidR="00EB01FB" w:rsidRPr="002C71A3" w:rsidRDefault="004D6234" w:rsidP="00783531">
      <w:pPr>
        <w:jc w:val="center"/>
      </w:pPr>
      <w:r w:rsidRPr="002C71A3">
        <w:rPr>
          <w:noProof/>
          <w:position w:val="-6"/>
        </w:rPr>
      </w:r>
      <w:r w:rsidR="004D6234" w:rsidRPr="002C71A3">
        <w:rPr>
          <w:noProof/>
          <w:position w:val="-6"/>
        </w:rPr>
        <w:object w:dxaOrig="1200" w:dyaOrig="315" w14:anchorId="63D5870E">
          <v:shape id="_x0000_i1364" type="#_x0000_t75" alt="" style="width:59pt;height:13pt;mso-width-percent:0;mso-height-percent:0;mso-width-percent:0;mso-height-percent:0" o:ole="">
            <v:imagedata r:id="rId740" o:title=""/>
          </v:shape>
          <o:OLEObject Type="Embed" ProgID="Equation.DSMT4" ShapeID="_x0000_i1364" DrawAspect="Content" ObjectID="_1851002539" r:id="rId741"/>
        </w:object>
      </w:r>
    </w:p>
    <w:p w:rsidR="00EB01FB" w:rsidRPr="002C71A3" w:rsidRDefault="00EB01FB" w:rsidP="00783531">
      <w:r w:rsidRPr="002C71A3">
        <w:t xml:space="preserve">operates wrt to the coordinates in U (while U and H are still wrt E), and it is possible that these directions simplify the action of H, but still preserve its intrinsic effects.  G and H are similar </w:t>
      </w:r>
      <w:r w:rsidRPr="002C71A3">
        <w:lastRenderedPageBreak/>
        <w:t xml:space="preserve">matrices and () is known as a similarity transformation .  The most simple similar matrix is a diagonal matrix which occurs for the special set of directions known as the eigenbasis.  If G is diagonal, then to find Hx we convert to U through Uinv, get z=Gs, multiply each coordinate of s by the Nth diagonal element of G.  To convert back to E, we multiple z=Gs by U, and find the result in U, y=Hx.  </w:t>
      </w:r>
    </w:p>
    <w:p w:rsidR="00EB01FB" w:rsidRPr="002C71A3" w:rsidRDefault="00EB01FB" w:rsidP="00783531"/>
    <w:p w:rsidR="00EB01FB" w:rsidRPr="002C71A3" w:rsidRDefault="00EB01FB" w:rsidP="00783531">
      <w:r w:rsidRPr="002C71A3">
        <w:t>G and H have same eigenvalues.  Proof.</w:t>
      </w:r>
    </w:p>
    <w:p w:rsidR="00EB01FB" w:rsidRPr="002C71A3" w:rsidRDefault="00EB01FB" w:rsidP="00783531">
      <w:pPr>
        <w:rPr>
          <w:sz w:val="22"/>
          <w:szCs w:val="22"/>
        </w:rPr>
      </w:pPr>
      <w:r w:rsidRPr="002C71A3">
        <w:tab/>
      </w:r>
      <w:r w:rsidR="004D6234" w:rsidRPr="002C71A3">
        <w:rPr>
          <w:rFonts w:eastAsiaTheme="minorHAnsi"/>
          <w:noProof/>
          <w:position w:val="-6"/>
          <w:sz w:val="22"/>
          <w:szCs w:val="22"/>
        </w:rPr>
      </w:r>
      <w:r w:rsidR="004D6234" w:rsidRPr="002C71A3">
        <w:rPr>
          <w:rFonts w:eastAsiaTheme="minorHAnsi"/>
          <w:noProof/>
          <w:position w:val="-6"/>
          <w:sz w:val="22"/>
          <w:szCs w:val="22"/>
        </w:rPr>
        <w:object w:dxaOrig="780" w:dyaOrig="300" w14:anchorId="67D95EE6">
          <v:shape id="_x0000_i1365" type="#_x0000_t75" alt="" style="width:39.05pt;height:13pt;mso-width-percent:0;mso-height-percent:0;mso-width-percent:0;mso-height-percent:0" o:ole="">
            <v:imagedata r:id="rId742" o:title=""/>
          </v:shape>
          <o:OLEObject Type="Embed" ProgID="Equation.DSMT4" ShapeID="_x0000_i1365" DrawAspect="Content" ObjectID="_1851002540" r:id="rId743"/>
        </w:object>
      </w:r>
      <w:r w:rsidRPr="002C71A3">
        <w:t xml:space="preserve"> </w:t>
      </w:r>
    </w:p>
    <w:p w:rsidR="00EB01FB" w:rsidRPr="002C71A3" w:rsidRDefault="00EB01FB" w:rsidP="00783531"/>
    <w:p w:rsidR="00EB01FB" w:rsidRPr="002C71A3" w:rsidRDefault="00EB01FB" w:rsidP="00783531">
      <w:r w:rsidRPr="002C71A3">
        <w:t>Simple examples the trace and determinant are the same as per the results of section ().</w:t>
      </w:r>
    </w:p>
    <w:p w:rsidR="00EB01FB" w:rsidRPr="002C71A3" w:rsidRDefault="00EB01FB" w:rsidP="00783531">
      <w:r w:rsidRPr="002C71A3">
        <w:t>Example Circulant matrix.</w:t>
      </w:r>
    </w:p>
    <w:p w:rsidR="00EB01FB" w:rsidRPr="002C71A3" w:rsidRDefault="00EB01FB" w:rsidP="00783531"/>
    <w:p w:rsidR="00EB01FB" w:rsidRPr="002C71A3" w:rsidRDefault="00EB01FB" w:rsidP="00783531">
      <w:r w:rsidRPr="002C71A3">
        <w:t>Example Upper Hessenberg form</w:t>
      </w:r>
    </w:p>
    <w:p w:rsidR="00EB01FB" w:rsidRPr="002C71A3" w:rsidRDefault="00EB01FB" w:rsidP="00783531">
      <w:r w:rsidRPr="002C71A3">
        <w:t>The numerical computation of certain similarity transformations is often initialized to a nearly triangular form known as upper Hessenberg form.  One approach uses Householder transformations which we first encountered in section () for transforming a matrix to upper triangular form.  We begin as before, however because we seek a similarity transform, right multiplication by the orthogonal matrix necessitates we seek zeros only below the subdiagonal and compute only N-2 steps instead of N-1.  For the matrix given in Example () and using the same notation</w:t>
      </w:r>
    </w:p>
    <w:p w:rsidR="00EB01FB" w:rsidRPr="002C71A3" w:rsidRDefault="00EB01FB" w:rsidP="00783531"/>
    <w:p w:rsidR="00EB01FB" w:rsidRPr="002C71A3" w:rsidRDefault="00EB01FB" w:rsidP="00783531">
      <w:r w:rsidRPr="002C71A3">
        <w:rPr>
          <w:noProof/>
        </w:rPr>
        <w:drawing>
          <wp:inline distT="0" distB="0" distL="0" distR="0" wp14:anchorId="27F00907" wp14:editId="3E9720D1">
            <wp:extent cx="4201795" cy="1284605"/>
            <wp:effectExtent l="0" t="0" r="8255" b="0"/>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744">
                      <a:extLst>
                        <a:ext uri="{28A0092B-C50C-407E-A947-70E740481C1C}">
                          <a14:useLocalDpi xmlns:a14="http://schemas.microsoft.com/office/drawing/2010/main" val="0"/>
                        </a:ext>
                      </a:extLst>
                    </a:blip>
                    <a:srcRect/>
                    <a:stretch>
                      <a:fillRect/>
                    </a:stretch>
                  </pic:blipFill>
                  <pic:spPr bwMode="auto">
                    <a:xfrm>
                      <a:off x="0" y="0"/>
                      <a:ext cx="4201795" cy="1284605"/>
                    </a:xfrm>
                    <a:prstGeom prst="rect">
                      <a:avLst/>
                    </a:prstGeom>
                    <a:noFill/>
                    <a:ln>
                      <a:noFill/>
                    </a:ln>
                  </pic:spPr>
                </pic:pic>
              </a:graphicData>
            </a:graphic>
          </wp:inline>
        </w:drawing>
      </w:r>
    </w:p>
    <w:p w:rsidR="00EB01FB" w:rsidRPr="002C71A3" w:rsidRDefault="00EB01FB" w:rsidP="00783531">
      <w:pPr>
        <w:rPr>
          <w:sz w:val="22"/>
          <w:szCs w:val="22"/>
        </w:rPr>
      </w:pPr>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1230" w:dyaOrig="315" w14:anchorId="46D2D282">
          <v:shape id="_x0000_i1366" type="#_x0000_t75" alt="" style="width:59pt;height:13pt;mso-width-percent:0;mso-height-percent:0;mso-width-percent:0;mso-height-percent:0" o:ole="">
            <v:imagedata r:id="rId745" o:title=""/>
          </v:shape>
          <o:OLEObject Type="Embed" ProgID="Equation.DSMT4" ShapeID="_x0000_i1366" DrawAspect="Content" ObjectID="_1851002541" r:id="rId746"/>
        </w:object>
      </w:r>
      <w:r w:rsidRPr="002C71A3">
        <w:t xml:space="preserve"> </w:t>
      </w:r>
    </w:p>
    <w:p w:rsidR="00EB01FB" w:rsidRPr="002C71A3" w:rsidRDefault="00EB01FB" w:rsidP="00783531">
      <w:r w:rsidRPr="002C71A3">
        <w:rPr>
          <w:noProof/>
        </w:rPr>
        <w:drawing>
          <wp:inline distT="0" distB="0" distL="0" distR="0" wp14:anchorId="31C377ED" wp14:editId="32DC88AE">
            <wp:extent cx="4179570" cy="1172210"/>
            <wp:effectExtent l="0" t="0" r="0" b="8890"/>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747">
                      <a:extLst>
                        <a:ext uri="{28A0092B-C50C-407E-A947-70E740481C1C}">
                          <a14:useLocalDpi xmlns:a14="http://schemas.microsoft.com/office/drawing/2010/main" val="0"/>
                        </a:ext>
                      </a:extLst>
                    </a:blip>
                    <a:srcRect/>
                    <a:stretch>
                      <a:fillRect/>
                    </a:stretch>
                  </pic:blipFill>
                  <pic:spPr bwMode="auto">
                    <a:xfrm>
                      <a:off x="0" y="0"/>
                      <a:ext cx="4179570" cy="1172210"/>
                    </a:xfrm>
                    <a:prstGeom prst="rect">
                      <a:avLst/>
                    </a:prstGeom>
                    <a:noFill/>
                    <a:ln>
                      <a:noFill/>
                    </a:ln>
                  </pic:spPr>
                </pic:pic>
              </a:graphicData>
            </a:graphic>
          </wp:inline>
        </w:drawing>
      </w:r>
    </w:p>
    <w:p w:rsidR="00EB01FB" w:rsidRPr="002C71A3" w:rsidRDefault="00EB01FB" w:rsidP="00783531">
      <w:r w:rsidRPr="002C71A3">
        <w:t>where since Uk are symmetric we omit the transpose.  Note if we had sought a U1 to zero out X21-X31, then right multiplying by U1 would destroy the zeroed entries.  By restricting the zeroing to X31-X41, the first column remains unaffected.  Continuing we have</w:t>
      </w:r>
    </w:p>
    <w:p w:rsidR="00EB01FB" w:rsidRPr="002C71A3" w:rsidRDefault="00EB01FB" w:rsidP="00783531">
      <w:r w:rsidRPr="002C71A3">
        <w:rPr>
          <w:noProof/>
        </w:rPr>
        <w:drawing>
          <wp:inline distT="0" distB="0" distL="0" distR="0" wp14:anchorId="51743CEC" wp14:editId="73520F09">
            <wp:extent cx="4179570" cy="1144270"/>
            <wp:effectExtent l="0" t="0" r="0" b="0"/>
            <wp:docPr id="651"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4179570" cy="1144270"/>
                    </a:xfrm>
                    <a:prstGeom prst="rect">
                      <a:avLst/>
                    </a:prstGeom>
                    <a:noFill/>
                    <a:ln>
                      <a:noFill/>
                    </a:ln>
                  </pic:spPr>
                </pic:pic>
              </a:graphicData>
            </a:graphic>
          </wp:inline>
        </w:drawing>
      </w:r>
    </w:p>
    <w:p w:rsidR="00EB01FB" w:rsidRPr="002C71A3" w:rsidRDefault="00EB01FB" w:rsidP="00783531">
      <w:r w:rsidRPr="002C71A3">
        <w:rPr>
          <w:noProof/>
        </w:rPr>
        <w:lastRenderedPageBreak/>
        <w:drawing>
          <wp:inline distT="0" distB="0" distL="0" distR="0" wp14:anchorId="2E17BC4A" wp14:editId="5F9F2BA3">
            <wp:extent cx="4145915" cy="1149985"/>
            <wp:effectExtent l="0" t="0" r="6985" b="0"/>
            <wp:docPr id="650"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749">
                      <a:extLst>
                        <a:ext uri="{28A0092B-C50C-407E-A947-70E740481C1C}">
                          <a14:useLocalDpi xmlns:a14="http://schemas.microsoft.com/office/drawing/2010/main" val="0"/>
                        </a:ext>
                      </a:extLst>
                    </a:blip>
                    <a:srcRect/>
                    <a:stretch>
                      <a:fillRect/>
                    </a:stretch>
                  </pic:blipFill>
                  <pic:spPr bwMode="auto">
                    <a:xfrm>
                      <a:off x="0" y="0"/>
                      <a:ext cx="4145915" cy="1149985"/>
                    </a:xfrm>
                    <a:prstGeom prst="rect">
                      <a:avLst/>
                    </a:prstGeom>
                    <a:noFill/>
                    <a:ln>
                      <a:noFill/>
                    </a:ln>
                  </pic:spPr>
                </pic:pic>
              </a:graphicData>
            </a:graphic>
          </wp:inline>
        </w:drawing>
      </w:r>
    </w:p>
    <w:p w:rsidR="00EB01FB" w:rsidRPr="002C71A3" w:rsidRDefault="00EB01FB" w:rsidP="00783531">
      <w:r w:rsidRPr="002C71A3">
        <w:t>where</w:t>
      </w:r>
    </w:p>
    <w:p w:rsidR="00EB01FB" w:rsidRPr="002C71A3" w:rsidRDefault="00EB01FB" w:rsidP="00783531">
      <w:r w:rsidRPr="002C71A3">
        <w:tab/>
      </w:r>
      <w:r w:rsidR="004D6234" w:rsidRPr="002C71A3">
        <w:rPr>
          <w:rFonts w:eastAsiaTheme="minorHAnsi"/>
          <w:noProof/>
          <w:position w:val="-44"/>
          <w:sz w:val="22"/>
          <w:szCs w:val="22"/>
        </w:rPr>
      </w:r>
      <w:r w:rsidR="004D6234" w:rsidRPr="002C71A3">
        <w:rPr>
          <w:rFonts w:eastAsiaTheme="minorHAnsi"/>
          <w:noProof/>
          <w:position w:val="-44"/>
          <w:sz w:val="22"/>
          <w:szCs w:val="22"/>
        </w:rPr>
        <w:object w:dxaOrig="1815" w:dyaOrig="1035" w14:anchorId="7859F45D">
          <v:shape id="_x0000_i1367" type="#_x0000_t75" alt="" style="width:91.9pt;height:52.1pt;mso-width-percent:0;mso-height-percent:0;mso-width-percent:0;mso-height-percent:0" o:ole="">
            <v:imagedata r:id="rId750" o:title=""/>
          </v:shape>
          <o:OLEObject Type="Embed" ProgID="Equation.DSMT4" ShapeID="_x0000_i1367" DrawAspect="Content" ObjectID="_1851002542" r:id="rId751"/>
        </w:object>
      </w:r>
      <w:r w:rsidRPr="002C71A3">
        <w:t xml:space="preserve"> </w:t>
      </w:r>
    </w:p>
    <w:p w:rsidR="00EB01FB" w:rsidRPr="002C71A3" w:rsidRDefault="00EB01FB" w:rsidP="00783531">
      <w:r w:rsidRPr="002C71A3">
        <w:t>and we have the desired similarity transform.  Note that if X is symmetric the right multiplication will create zeros in the corresponding rows and the result will be tridiagonal.</w:t>
      </w:r>
    </w:p>
    <w:p w:rsidR="00EB01FB" w:rsidRPr="002C71A3" w:rsidRDefault="00EB01FB" w:rsidP="00783531"/>
    <w:p w:rsidR="00EB01FB" w:rsidRPr="002C71A3" w:rsidRDefault="00EB01FB" w:rsidP="00783531">
      <w:r w:rsidRPr="002C71A3">
        <w:t>The key idea here as that the effect of a linear transformation may be achieved by applying it separately to all basis vectors, and then adding the result.  A linear transformation (or linear map) H satisfies the following</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2820" w:dyaOrig="315" w14:anchorId="643D850E">
          <v:shape id="_x0000_i1368" type="#_x0000_t75" alt="" style="width:2in;height:13pt;mso-width-percent:0;mso-height-percent:0;mso-width-percent:0;mso-height-percent:0" o:ole="">
            <v:imagedata r:id="rId752" o:title=""/>
          </v:shape>
          <o:OLEObject Type="Embed" ProgID="Equation.DSMT4" ShapeID="_x0000_i1368" DrawAspect="Content" ObjectID="_1851002543" r:id="rId753"/>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89</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Therefore if </w:t>
      </w:r>
      <w:r w:rsidR="004D6234" w:rsidRPr="002C71A3">
        <w:rPr>
          <w:noProof/>
          <w:position w:val="-14"/>
        </w:rPr>
      </w:r>
      <w:r w:rsidR="004D6234" w:rsidRPr="002C71A3">
        <w:rPr>
          <w:noProof/>
          <w:position w:val="-14"/>
        </w:rPr>
        <w:object w:dxaOrig="1125" w:dyaOrig="405" w14:anchorId="064FDB80">
          <v:shape id="_x0000_i1369" type="#_x0000_t75" alt="" style="width:59.75pt;height:19.9pt;mso-width-percent:0;mso-height-percent:0;mso-width-percent:0;mso-height-percent:0" o:ole="">
            <v:imagedata r:id="rId754" o:title=""/>
          </v:shape>
          <o:OLEObject Type="Embed" ProgID="Equation.DSMT4" ShapeID="_x0000_i1369" DrawAspect="Content" ObjectID="_1851002544" r:id="rId755"/>
        </w:object>
      </w:r>
      <w:r w:rsidRPr="002C71A3">
        <w:t>is a basis for X, then any</w:t>
      </w:r>
      <w:r w:rsidR="004D6234" w:rsidRPr="002C71A3">
        <w:rPr>
          <w:noProof/>
          <w:position w:val="-4"/>
        </w:rPr>
      </w:r>
      <w:r w:rsidR="004D6234" w:rsidRPr="002C71A3">
        <w:rPr>
          <w:noProof/>
          <w:position w:val="-4"/>
        </w:rPr>
        <w:object w:dxaOrig="615" w:dyaOrig="255" w14:anchorId="7FE8147B">
          <v:shape id="_x0000_i1370" type="#_x0000_t75" alt="" style="width:32.95pt;height:13pt;mso-width-percent:0;mso-height-percent:0;mso-width-percent:0;mso-height-percent:0" o:ole="">
            <v:imagedata r:id="rId756" o:title=""/>
          </v:shape>
          <o:OLEObject Type="Embed" ProgID="Equation.DSMT4" ShapeID="_x0000_i1370" DrawAspect="Content" ObjectID="_1851002545" r:id="rId757"/>
        </w:objec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1905" w:dyaOrig="375" w14:anchorId="4DF276C5">
          <v:shape id="_x0000_i1371" type="#_x0000_t75" alt="" style="width:91.9pt;height:19.9pt;mso-width-percent:0;mso-height-percent:0;mso-width-percent:0;mso-height-percent:0" o:ole="">
            <v:imagedata r:id="rId758" o:title=""/>
          </v:shape>
          <o:OLEObject Type="Embed" ProgID="Equation.DSMT4" ShapeID="_x0000_i1371" DrawAspect="Content" ObjectID="_1851002546" r:id="rId759"/>
        </w:object>
      </w:r>
      <w:r w:rsidRPr="002C71A3">
        <w:t xml:space="preserve"> </w:t>
      </w:r>
    </w:p>
    <w:p w:rsidR="00EB01FB" w:rsidRPr="002C71A3" w:rsidRDefault="00EB01FB" w:rsidP="00783531">
      <w:r w:rsidRPr="002C71A3">
        <w:t>And by linearity,</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3090" w:dyaOrig="375" w14:anchorId="00DE3E8E">
          <v:shape id="_x0000_i1372" type="#_x0000_t75" alt="" style="width:157pt;height:19.9pt;mso-width-percent:0;mso-height-percent:0;mso-width-percent:0;mso-height-percent:0" o:ole="">
            <v:imagedata r:id="rId760" o:title=""/>
          </v:shape>
          <o:OLEObject Type="Embed" ProgID="Equation.DSMT4" ShapeID="_x0000_i1372" DrawAspect="Content" ObjectID="_1851002547" r:id="rId761"/>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90</w:instrText>
      </w:r>
      <w:r w:rsidRPr="002C71A3">
        <w:rPr>
          <w:noProof/>
        </w:rPr>
        <w:fldChar w:fldCharType="end"/>
      </w:r>
      <w:r w:rsidRPr="002C71A3">
        <w:instrText>)</w:instrText>
      </w:r>
      <w:r w:rsidRPr="002C71A3">
        <w:fldChar w:fldCharType="end"/>
      </w:r>
    </w:p>
    <w:p w:rsidR="00EB01FB" w:rsidRPr="002C71A3" w:rsidRDefault="00EB01FB" w:rsidP="00783531">
      <w:r w:rsidRPr="002C71A3">
        <w:t>Thus linear transformations of a vector depend only on how the transformation effects the basis which is known as the superposition.</w:t>
      </w:r>
    </w:p>
    <w:p w:rsidR="00EB01FB" w:rsidRPr="002C71A3" w:rsidRDefault="00EB01FB" w:rsidP="00783531">
      <w:r w:rsidRPr="002C71A3">
        <w:t xml:space="preserve">Let </w:t>
      </w:r>
      <w:r w:rsidR="004D6234" w:rsidRPr="002C71A3">
        <w:rPr>
          <w:noProof/>
          <w:position w:val="-14"/>
        </w:rPr>
      </w:r>
      <w:r w:rsidR="004D6234" w:rsidRPr="002C71A3">
        <w:rPr>
          <w:noProof/>
          <w:position w:val="-14"/>
        </w:rPr>
        <w:object w:dxaOrig="1125" w:dyaOrig="405" w14:anchorId="04308889">
          <v:shape id="_x0000_i1373" type="#_x0000_t75" alt="" style="width:59.75pt;height:19.9pt;mso-width-percent:0;mso-height-percent:0;mso-width-percent:0;mso-height-percent:0" o:ole="">
            <v:imagedata r:id="rId762" o:title=""/>
          </v:shape>
          <o:OLEObject Type="Embed" ProgID="Equation.DSMT4" ShapeID="_x0000_i1373" DrawAspect="Content" ObjectID="_1851002548" r:id="rId763"/>
        </w:object>
      </w:r>
      <w:r w:rsidRPr="002C71A3">
        <w:t xml:space="preserve"> be a basis for X and </w:t>
      </w:r>
      <w:r w:rsidR="004D6234" w:rsidRPr="002C71A3">
        <w:rPr>
          <w:noProof/>
          <w:position w:val="-14"/>
        </w:rPr>
      </w:r>
      <w:r w:rsidR="004D6234" w:rsidRPr="002C71A3">
        <w:rPr>
          <w:noProof/>
          <w:position w:val="-14"/>
        </w:rPr>
        <w:object w:dxaOrig="1095" w:dyaOrig="405" w14:anchorId="7B117DB2">
          <v:shape id="_x0000_i1374" type="#_x0000_t75" alt="" style="width:52.1pt;height:19.9pt;mso-width-percent:0;mso-height-percent:0;mso-width-percent:0;mso-height-percent:0" o:ole="">
            <v:imagedata r:id="rId764" o:title=""/>
          </v:shape>
          <o:OLEObject Type="Embed" ProgID="Equation.DSMT4" ShapeID="_x0000_i1374" DrawAspect="Content" ObjectID="_1851002549" r:id="rId765"/>
        </w:object>
      </w:r>
      <w:r w:rsidRPr="002C71A3">
        <w:t xml:space="preserve">be a basis for Y and linear transformation </w:t>
      </w:r>
      <w:r w:rsidR="004D6234" w:rsidRPr="002C71A3">
        <w:rPr>
          <w:noProof/>
          <w:position w:val="-6"/>
        </w:rPr>
      </w:r>
      <w:r w:rsidR="004D6234" w:rsidRPr="002C71A3">
        <w:rPr>
          <w:noProof/>
          <w:position w:val="-6"/>
        </w:rPr>
        <w:object w:dxaOrig="1125" w:dyaOrig="270" w14:anchorId="25D69D6B">
          <v:shape id="_x0000_i1375" type="#_x0000_t75" alt="" style="width:59.75pt;height:13pt;mso-width-percent:0;mso-height-percent:0;mso-width-percent:0;mso-height-percent:0" o:ole="">
            <v:imagedata r:id="rId766" o:title=""/>
          </v:shape>
          <o:OLEObject Type="Embed" ProgID="Equation.DSMT4" ShapeID="_x0000_i1375" DrawAspect="Content" ObjectID="_1851002550" r:id="rId767"/>
        </w:object>
      </w:r>
      <w:r w:rsidRPr="002C71A3">
        <w:t xml:space="preserve"> .  Any </w:t>
      </w:r>
      <w:r w:rsidR="004D6234" w:rsidRPr="002C71A3">
        <w:rPr>
          <w:noProof/>
          <w:position w:val="-6"/>
        </w:rPr>
      </w:r>
      <w:r w:rsidR="004D6234" w:rsidRPr="002C71A3">
        <w:rPr>
          <w:noProof/>
          <w:position w:val="-6"/>
        </w:rPr>
        <w:object w:dxaOrig="645" w:dyaOrig="270" w14:anchorId="072F6738">
          <v:shape id="_x0000_i1376" type="#_x0000_t75" alt="" style="width:32.95pt;height:13pt;mso-width-percent:0;mso-height-percent:0;mso-width-percent:0;mso-height-percent:0" o:ole="">
            <v:imagedata r:id="rId768" o:title=""/>
          </v:shape>
          <o:OLEObject Type="Embed" ProgID="Equation.DSMT4" ShapeID="_x0000_i1376" DrawAspect="Content" ObjectID="_1851002551" r:id="rId769"/>
        </w:object>
      </w:r>
      <w:r w:rsidRPr="002C71A3">
        <w:t xml:space="preserve"> and </w:t>
      </w:r>
      <w:r w:rsidR="004D6234" w:rsidRPr="002C71A3">
        <w:rPr>
          <w:noProof/>
          <w:position w:val="-10"/>
        </w:rPr>
      </w:r>
      <w:r w:rsidR="004D6234" w:rsidRPr="002C71A3">
        <w:rPr>
          <w:noProof/>
          <w:position w:val="-10"/>
        </w:rPr>
        <w:object w:dxaOrig="630" w:dyaOrig="315" w14:anchorId="0D633C68">
          <v:shape id="_x0000_i1377" type="#_x0000_t75" alt="" style="width:32.95pt;height:13pt;mso-width-percent:0;mso-height-percent:0;mso-width-percent:0;mso-height-percent:0" o:ole="">
            <v:imagedata r:id="rId770" o:title=""/>
          </v:shape>
          <o:OLEObject Type="Embed" ProgID="Equation.DSMT4" ShapeID="_x0000_i1377" DrawAspect="Content" ObjectID="_1851002552" r:id="rId771"/>
        </w:object>
      </w:r>
      <w:r w:rsidRPr="002C71A3">
        <w:t>may be represented as</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2415" w:dyaOrig="375" w14:anchorId="3315A361">
          <v:shape id="_x0000_i1378" type="#_x0000_t75" alt="" style="width:124.1pt;height:19.9pt;mso-width-percent:0;mso-height-percent:0;mso-width-percent:0;mso-height-percent:0" o:ole="">
            <v:imagedata r:id="rId772" o:title=""/>
          </v:shape>
          <o:OLEObject Type="Embed" ProgID="Equation.DSMT4" ShapeID="_x0000_i1378" DrawAspect="Content" ObjectID="_1851002553" r:id="rId773"/>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139" w:name="ZEqnNum243185"/>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91</w:instrText>
      </w:r>
      <w:r w:rsidRPr="002C71A3">
        <w:rPr>
          <w:noProof/>
        </w:rPr>
        <w:fldChar w:fldCharType="end"/>
      </w:r>
      <w:r w:rsidRPr="002C71A3">
        <w:instrText>)</w:instrText>
      </w:r>
      <w:bookmarkEnd w:id="139"/>
      <w:r w:rsidRPr="002C71A3">
        <w:fldChar w:fldCharType="end"/>
      </w:r>
    </w:p>
    <w:p w:rsidR="00EB01FB" w:rsidRPr="002C71A3" w:rsidRDefault="00EB01FB" w:rsidP="00783531">
      <w:r w:rsidRPr="002C71A3">
        <w:t xml:space="preserve"> </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2325" w:dyaOrig="375" w14:anchorId="36EEE41A">
          <v:shape id="_x0000_i1379" type="#_x0000_t75" alt="" style="width:117.95pt;height:19.9pt;mso-width-percent:0;mso-height-percent:0;mso-width-percent:0;mso-height-percent:0" o:ole="">
            <v:imagedata r:id="rId774" o:title=""/>
          </v:shape>
          <o:OLEObject Type="Embed" ProgID="Equation.DSMT4" ShapeID="_x0000_i1379" DrawAspect="Content" ObjectID="_1851002554" r:id="rId775"/>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140" w:name="ZEqnNum830203"/>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92</w:instrText>
      </w:r>
      <w:r w:rsidRPr="002C71A3">
        <w:rPr>
          <w:noProof/>
        </w:rPr>
        <w:fldChar w:fldCharType="end"/>
      </w:r>
      <w:r w:rsidRPr="002C71A3">
        <w:instrText>)</w:instrText>
      </w:r>
      <w:bookmarkEnd w:id="140"/>
      <w:r w:rsidRPr="002C71A3">
        <w:fldChar w:fldCharType="end"/>
      </w:r>
    </w:p>
    <w:p w:rsidR="00EB01FB" w:rsidRPr="002C71A3" w:rsidRDefault="00EB01FB" w:rsidP="00783531">
      <w:r w:rsidRPr="002C71A3">
        <w:t>Applying H to yields</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3090" w:dyaOrig="375" w14:anchorId="082A0C2B">
          <v:shape id="_x0000_i1380" type="#_x0000_t75" alt="" style="width:157pt;height:19.9pt;mso-width-percent:0;mso-height-percent:0;mso-width-percent:0;mso-height-percent:0" o:ole="">
            <v:imagedata r:id="rId776" o:title=""/>
          </v:shape>
          <o:OLEObject Type="Embed" ProgID="Equation.DSMT4" ShapeID="_x0000_i1380" DrawAspect="Content" ObjectID="_1851002555" r:id="rId777"/>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93</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Since </w:t>
      </w:r>
      <w:r w:rsidR="004D6234" w:rsidRPr="002C71A3">
        <w:rPr>
          <w:noProof/>
          <w:position w:val="-12"/>
        </w:rPr>
      </w:r>
      <w:r w:rsidR="004D6234" w:rsidRPr="002C71A3">
        <w:rPr>
          <w:noProof/>
          <w:position w:val="-12"/>
        </w:rPr>
        <w:object w:dxaOrig="2175" w:dyaOrig="375" w14:anchorId="3305EF5D">
          <v:shape id="_x0000_i1381" type="#_x0000_t75" alt="" style="width:111.05pt;height:19.9pt;mso-width-percent:0;mso-height-percent:0;mso-width-percent:0;mso-height-percent:0" o:ole="">
            <v:imagedata r:id="rId778" o:title=""/>
          </v:shape>
          <o:OLEObject Type="Embed" ProgID="Equation.DSMT4" ShapeID="_x0000_i1381" DrawAspect="Content" ObjectID="_1851002556" r:id="rId779"/>
        </w:object>
      </w:r>
      <w:r w:rsidRPr="002C71A3">
        <w:t xml:space="preserve"> we write</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4305" w:dyaOrig="375" w14:anchorId="2E58E8BD">
          <v:shape id="_x0000_i1382" type="#_x0000_t75" alt="" style="width:3in;height:19.9pt;mso-width-percent:0;mso-height-percent:0;mso-width-percent:0;mso-height-percent:0" o:ole="">
            <v:imagedata r:id="rId780" o:title=""/>
          </v:shape>
          <o:OLEObject Type="Embed" ProgID="Equation.DSMT4" ShapeID="_x0000_i1382" DrawAspect="Content" ObjectID="_1851002557" r:id="rId781"/>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141" w:name="ZEqnNum356527"/>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94</w:instrText>
      </w:r>
      <w:r w:rsidRPr="002C71A3">
        <w:rPr>
          <w:noProof/>
        </w:rPr>
        <w:fldChar w:fldCharType="end"/>
      </w:r>
      <w:r w:rsidRPr="002C71A3">
        <w:instrText>)</w:instrText>
      </w:r>
      <w:bookmarkEnd w:id="141"/>
      <w:r w:rsidRPr="002C71A3">
        <w:fldChar w:fldCharType="end"/>
      </w:r>
    </w:p>
    <w:p w:rsidR="00EB01FB" w:rsidRPr="002C71A3" w:rsidRDefault="00EB01FB" w:rsidP="00783531">
      <w:r w:rsidRPr="002C71A3">
        <w:t>Where the hnk are directly determined by the linear transformation H operation on the kth origination basis vector and mapping onto a linear combination of the destination basis.  The columns of H are</w:t>
      </w:r>
    </w:p>
    <w:p w:rsidR="00EB01FB" w:rsidRPr="002C71A3" w:rsidRDefault="00EB01FB" w:rsidP="00783531">
      <w:r w:rsidRPr="002C71A3">
        <w:tab/>
      </w:r>
      <w:r w:rsidR="004D6234" w:rsidRPr="002C71A3">
        <w:rPr>
          <w:rFonts w:eastAsiaTheme="minorHAnsi"/>
          <w:noProof/>
          <w:position w:val="-20"/>
          <w:sz w:val="22"/>
          <w:szCs w:val="22"/>
        </w:rPr>
      </w:r>
      <w:r w:rsidR="004D6234" w:rsidRPr="002C71A3">
        <w:rPr>
          <w:rFonts w:eastAsiaTheme="minorHAnsi"/>
          <w:noProof/>
          <w:position w:val="-20"/>
          <w:sz w:val="22"/>
          <w:szCs w:val="22"/>
        </w:rPr>
        <w:object w:dxaOrig="3720" w:dyaOrig="540" w14:anchorId="350C402A">
          <v:shape id="_x0000_i1383" type="#_x0000_t75" alt="" style="width:183.05pt;height:26.05pt;mso-width-percent:0;mso-height-percent:0;mso-width-percent:0;mso-height-percent:0" o:ole="">
            <v:imagedata r:id="rId782" o:title=""/>
          </v:shape>
          <o:OLEObject Type="Embed" ProgID="Equation.DSMT4" ShapeID="_x0000_i1383" DrawAspect="Content" ObjectID="_1851002558" r:id="rId783"/>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95</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Thus the transformation dependents entirely on the input and output bases.  For the MN scalars </w:t>
      </w:r>
      <w:r w:rsidR="004D6234" w:rsidRPr="002C71A3">
        <w:rPr>
          <w:noProof/>
          <w:position w:val="-14"/>
        </w:rPr>
      </w:r>
      <w:r w:rsidR="004D6234" w:rsidRPr="002C71A3">
        <w:rPr>
          <w:noProof/>
          <w:position w:val="-14"/>
        </w:rPr>
        <w:object w:dxaOrig="2100" w:dyaOrig="345" w14:anchorId="386A3863">
          <v:shape id="_x0000_i1384" type="#_x0000_t75" alt="" style="width:104.95pt;height:19.9pt;mso-width-percent:0;mso-height-percent:0;mso-width-percent:0;mso-height-percent:0" o:ole="">
            <v:imagedata r:id="rId784" o:title=""/>
          </v:shape>
          <o:OLEObject Type="Embed" ProgID="Equation.DSMT4" ShapeID="_x0000_i1384" DrawAspect="Content" ObjectID="_1851002559" r:id="rId785"/>
        </w:object>
      </w:r>
      <w:r w:rsidRPr="002C71A3">
        <w:t xml:space="preserve"> .  Substituting </w:t>
      </w:r>
      <w:r w:rsidRPr="002C71A3">
        <w:fldChar w:fldCharType="begin"/>
      </w:r>
      <w:r w:rsidRPr="002C71A3">
        <w:instrText xml:space="preserve"> GOTOBUTTON ZEqnNum356527  \* MERGEFORMAT </w:instrText>
      </w:r>
      <w:fldSimple w:instr=" REF ZEqnNum356527 \* Charformat \! \* MERGEFORMAT ">
        <w:r w:rsidRPr="002C71A3">
          <w:instrText>(</w:instrText>
        </w:r>
        <w:r>
          <w:instrText>0</w:instrText>
        </w:r>
        <w:r w:rsidRPr="002C71A3">
          <w:instrText>.</w:instrText>
        </w:r>
        <w:r>
          <w:instrText>94</w:instrText>
        </w:r>
        <w:r w:rsidRPr="002C71A3">
          <w:instrText>)</w:instrText>
        </w:r>
      </w:fldSimple>
      <w:r w:rsidRPr="002C71A3">
        <w:fldChar w:fldCharType="end"/>
      </w:r>
      <w:r w:rsidRPr="002C71A3">
        <w:t xml:space="preserve"> into </w:t>
      </w:r>
      <w:r w:rsidRPr="002C71A3">
        <w:fldChar w:fldCharType="begin"/>
      </w:r>
      <w:r w:rsidRPr="002C71A3">
        <w:instrText xml:space="preserve"> GOTOBUTTON ZEqnNum243185  \* MERGEFORMAT </w:instrText>
      </w:r>
      <w:fldSimple w:instr=" REF ZEqnNum243185 \* Charformat \! \* MERGEFORMAT ">
        <w:r w:rsidRPr="002C71A3">
          <w:instrText>(</w:instrText>
        </w:r>
        <w:r>
          <w:instrText>0</w:instrText>
        </w:r>
        <w:r w:rsidRPr="002C71A3">
          <w:instrText>.</w:instrText>
        </w:r>
        <w:r>
          <w:instrText>91</w:instrText>
        </w:r>
        <w:r w:rsidRPr="002C71A3">
          <w:instrText>)</w:instrText>
        </w:r>
      </w:fldSimple>
      <w:r w:rsidRPr="002C71A3">
        <w:fldChar w:fldCharType="end"/>
      </w:r>
      <w:r w:rsidRPr="002C71A3">
        <w:t xml:space="preserve"> gives</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7725" w:dyaOrig="375" w14:anchorId="0DB8E99C">
          <v:shape id="_x0000_i1385" type="#_x0000_t75" alt="" style="width:386.05pt;height:19.9pt;mso-width-percent:0;mso-height-percent:0;mso-width-percent:0;mso-height-percent:0" o:ole="">
            <v:imagedata r:id="rId786" o:title=""/>
          </v:shape>
          <o:OLEObject Type="Embed" ProgID="Equation.DSMT4" ShapeID="_x0000_i1385" DrawAspect="Content" ObjectID="_1851002560" r:id="rId787"/>
        </w:object>
      </w:r>
      <w:r w:rsidRPr="002C71A3">
        <w:t xml:space="preserve"> </w:t>
      </w:r>
    </w:p>
    <w:p w:rsidR="00EB01FB" w:rsidRPr="002C71A3" w:rsidRDefault="00EB01FB" w:rsidP="00783531">
      <w:r w:rsidRPr="002C71A3">
        <w:lastRenderedPageBreak/>
        <w:t>Using the fact that vi are linearly independent so that the mapping is unique, and after collecting coefficients of vk gives</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8610" w:dyaOrig="375" w14:anchorId="719C2C85">
          <v:shape id="_x0000_i1386" type="#_x0000_t75" alt="" style="width:6in;height:19.9pt;mso-width-percent:0;mso-height-percent:0;mso-width-percent:0;mso-height-percent:0" o:ole="">
            <v:imagedata r:id="rId788" o:title=""/>
          </v:shape>
          <o:OLEObject Type="Embed" ProgID="Equation.DSMT4" ShapeID="_x0000_i1386" DrawAspect="Content" ObjectID="_1851002561" r:id="rId789"/>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142" w:name="ZEqnNum979240"/>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96</w:instrText>
      </w:r>
      <w:r w:rsidRPr="002C71A3">
        <w:rPr>
          <w:noProof/>
        </w:rPr>
        <w:fldChar w:fldCharType="end"/>
      </w:r>
      <w:r w:rsidRPr="002C71A3">
        <w:instrText>)</w:instrText>
      </w:r>
      <w:bookmarkEnd w:id="142"/>
      <w:r w:rsidRPr="002C71A3">
        <w:fldChar w:fldCharType="end"/>
      </w:r>
    </w:p>
    <w:p w:rsidR="00EB01FB" w:rsidRPr="002C71A3" w:rsidRDefault="00EB01FB" w:rsidP="00783531">
      <w:r w:rsidRPr="002C71A3">
        <w:t xml:space="preserve">Then comparing the coeffiients of vk in </w:t>
      </w:r>
      <w:r w:rsidRPr="002C71A3">
        <w:fldChar w:fldCharType="begin"/>
      </w:r>
      <w:r w:rsidRPr="002C71A3">
        <w:instrText xml:space="preserve"> GOTOBUTTON ZEqnNum979240  \* MERGEFORMAT </w:instrText>
      </w:r>
      <w:fldSimple w:instr=" REF ZEqnNum979240 \* Charformat \! \* MERGEFORMAT ">
        <w:r w:rsidRPr="002C71A3">
          <w:instrText>(</w:instrText>
        </w:r>
        <w:r>
          <w:instrText>0</w:instrText>
        </w:r>
        <w:r w:rsidRPr="002C71A3">
          <w:instrText>.</w:instrText>
        </w:r>
        <w:r>
          <w:instrText>96</w:instrText>
        </w:r>
        <w:r w:rsidRPr="002C71A3">
          <w:instrText>)</w:instrText>
        </w:r>
      </w:fldSimple>
      <w:r w:rsidRPr="002C71A3">
        <w:fldChar w:fldCharType="end"/>
      </w:r>
      <w:r w:rsidRPr="002C71A3">
        <w:t xml:space="preserve"> and </w:t>
      </w:r>
      <w:r w:rsidRPr="002C71A3">
        <w:fldChar w:fldCharType="begin"/>
      </w:r>
      <w:r w:rsidRPr="002C71A3">
        <w:instrText xml:space="preserve"> GOTOBUTTON ZEqnNum830203  \* MERGEFORMAT </w:instrText>
      </w:r>
      <w:fldSimple w:instr=" REF ZEqnNum830203 \* Charformat \! \* MERGEFORMAT ">
        <w:r w:rsidRPr="002C71A3">
          <w:instrText>(</w:instrText>
        </w:r>
        <w:r>
          <w:instrText>0</w:instrText>
        </w:r>
        <w:r w:rsidRPr="002C71A3">
          <w:instrText>.</w:instrText>
        </w:r>
        <w:r>
          <w:instrText>92</w:instrText>
        </w:r>
        <w:r w:rsidRPr="002C71A3">
          <w:instrText>)</w:instrText>
        </w:r>
      </w:fldSimple>
      <w:r w:rsidRPr="002C71A3">
        <w:fldChar w:fldCharType="end"/>
      </w:r>
      <w:r w:rsidRPr="002C71A3">
        <w:t xml:space="preserve"> we see</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2640" w:dyaOrig="375" w14:anchorId="2B71F9EA">
          <v:shape id="_x0000_i1387" type="#_x0000_t75" alt="" style="width:131pt;height:19.9pt;mso-width-percent:0;mso-height-percent:0;mso-width-percent:0;mso-height-percent:0" o:ole="">
            <v:imagedata r:id="rId790" o:title=""/>
          </v:shape>
          <o:OLEObject Type="Embed" ProgID="Equation.DSMT4" ShapeID="_x0000_i1387" DrawAspect="Content" ObjectID="_1851002562" r:id="rId791"/>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97</w:instrText>
      </w:r>
      <w:r w:rsidRPr="002C71A3">
        <w:rPr>
          <w:noProof/>
        </w:rPr>
        <w:fldChar w:fldCharType="end"/>
      </w:r>
      <w:r w:rsidRPr="002C71A3">
        <w:instrText>)</w:instrText>
      </w:r>
      <w:r w:rsidRPr="002C71A3">
        <w:fldChar w:fldCharType="end"/>
      </w:r>
    </w:p>
    <w:p w:rsidR="00EB01FB" w:rsidRPr="002C71A3" w:rsidRDefault="00EB01FB" w:rsidP="00783531"/>
    <w:p w:rsidR="00EB01FB" w:rsidRPr="002C71A3" w:rsidRDefault="00EB01FB" w:rsidP="00783531">
      <w:r w:rsidRPr="002C71A3">
        <w:t>Which for k=1…M we can organize into the matrix relationship</w:t>
      </w:r>
    </w:p>
    <w:p w:rsidR="00EB01FB" w:rsidRPr="002C71A3" w:rsidRDefault="00EB01FB" w:rsidP="00783531">
      <w:r w:rsidRPr="002C71A3">
        <w:tab/>
      </w:r>
      <w:r w:rsidR="004D6234" w:rsidRPr="002C71A3">
        <w:rPr>
          <w:rFonts w:eastAsiaTheme="minorHAnsi"/>
          <w:noProof/>
          <w:position w:val="-104"/>
          <w:sz w:val="22"/>
          <w:szCs w:val="22"/>
        </w:rPr>
      </w:r>
      <w:r w:rsidR="004D6234" w:rsidRPr="002C71A3">
        <w:rPr>
          <w:rFonts w:eastAsiaTheme="minorHAnsi"/>
          <w:noProof/>
          <w:position w:val="-104"/>
          <w:sz w:val="22"/>
          <w:szCs w:val="22"/>
        </w:rPr>
        <w:object w:dxaOrig="3315" w:dyaOrig="2220" w14:anchorId="1FD6C2B0">
          <v:shape id="_x0000_i1388" type="#_x0000_t75" alt="" style="width:163.15pt;height:111.05pt;mso-width-percent:0;mso-height-percent:0;mso-width-percent:0;mso-height-percent:0" o:ole="">
            <v:imagedata r:id="rId792" o:title=""/>
          </v:shape>
          <o:OLEObject Type="Embed" ProgID="Equation.DSMT4" ShapeID="_x0000_i1388" DrawAspect="Content" ObjectID="_1851002563" r:id="rId793"/>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98</w:instrText>
      </w:r>
      <w:r w:rsidRPr="002C71A3">
        <w:rPr>
          <w:noProof/>
        </w:rPr>
        <w:fldChar w:fldCharType="end"/>
      </w:r>
      <w:r w:rsidRPr="002C71A3">
        <w:instrText>)</w:instrText>
      </w:r>
      <w:r w:rsidRPr="002C71A3">
        <w:fldChar w:fldCharType="end"/>
      </w:r>
      <w:r w:rsidRPr="002C71A3">
        <w:t xml:space="preserve"> </w:t>
      </w:r>
    </w:p>
    <w:p w:rsidR="00EB01FB" w:rsidRPr="002C71A3" w:rsidRDefault="00EB01FB" w:rsidP="00783531">
      <w:r w:rsidRPr="002C71A3">
        <w:t>Which we write in terms of matrix notation</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750" w:dyaOrig="345" w14:anchorId="13826472">
          <v:shape id="_x0000_i1389" type="#_x0000_t75" alt="" style="width:39.05pt;height:19.9pt;mso-width-percent:0;mso-height-percent:0;mso-width-percent:0;mso-height-percent:0" o:ole="">
            <v:imagedata r:id="rId794" o:title=""/>
          </v:shape>
          <o:OLEObject Type="Embed" ProgID="Equation.DSMT4" ShapeID="_x0000_i1389" DrawAspect="Content" ObjectID="_1851002564" r:id="rId795"/>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99</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Where </w:t>
      </w:r>
      <w:r w:rsidR="004D6234" w:rsidRPr="002C71A3">
        <w:rPr>
          <w:noProof/>
          <w:position w:val="-12"/>
        </w:rPr>
      </w:r>
      <w:r w:rsidR="004D6234" w:rsidRPr="002C71A3">
        <w:rPr>
          <w:noProof/>
          <w:position w:val="-12"/>
        </w:rPr>
        <w:object w:dxaOrig="375" w:dyaOrig="375" w14:anchorId="12C27E8C">
          <v:shape id="_x0000_i1390" type="#_x0000_t75" alt="" style="width:19.9pt;height:19.9pt;mso-width-percent:0;mso-height-percent:0;mso-width-percent:0;mso-height-percent:0" o:ole="">
            <v:imagedata r:id="rId796" o:title=""/>
          </v:shape>
          <o:OLEObject Type="Embed" ProgID="Equation.DSMT4" ShapeID="_x0000_i1390" DrawAspect="Content" ObjectID="_1851002565" r:id="rId797"/>
        </w:object>
      </w:r>
      <w:r w:rsidRPr="002C71A3">
        <w:t xml:space="preserve"> is the element of H in the nth row and the mth column.  The effect of the NxM matrix H is to take a M dimensional vector x whose coordinates xi are wrt {u} and write that same vector in terms of a new basis {v} of dimension N.  Since the u’s and v’s are LI the columns of H are LI as well.  The standard example of this is integration and differentiation wrt a polynomial basis.</w:t>
      </w:r>
    </w:p>
    <w:p w:rsidR="00EB01FB" w:rsidRPr="002C71A3" w:rsidRDefault="00EB01FB" w:rsidP="00783531">
      <w:r w:rsidRPr="002C71A3">
        <w:t xml:space="preserve">The rules of matrix multiplication are designed so that linear combinations of the columns of </w:t>
      </w:r>
      <w:r w:rsidR="004D6234" w:rsidRPr="002C71A3">
        <w:rPr>
          <w:noProof/>
          <w:position w:val="-4"/>
        </w:rPr>
      </w:r>
      <w:r w:rsidR="004D6234" w:rsidRPr="002C71A3">
        <w:rPr>
          <w:noProof/>
          <w:position w:val="-4"/>
        </w:rPr>
        <w:object w:dxaOrig="255" w:dyaOrig="255" w14:anchorId="48440BAB">
          <v:shape id="_x0000_i1391" type="#_x0000_t75" alt="" style="width:13pt;height:13pt;mso-width-percent:0;mso-height-percent:0;mso-width-percent:0;mso-height-percent:0" o:ole="">
            <v:imagedata r:id="rId798" o:title=""/>
          </v:shape>
          <o:OLEObject Type="Embed" ProgID="Equation.DSMT4" ShapeID="_x0000_i1391" DrawAspect="Content" ObjectID="_1851002566" r:id="rId799"/>
        </w:object>
      </w:r>
      <w:r w:rsidRPr="002C71A3">
        <w:t xml:space="preserve"> can be expressed succinctly as</w:t>
      </w:r>
    </w:p>
    <w:p w:rsidR="00EB01FB" w:rsidRPr="002C71A3" w:rsidRDefault="00EB01FB" w:rsidP="00783531"/>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3825" w:dyaOrig="375" w14:anchorId="5A2C43E1">
          <v:shape id="_x0000_i1392" type="#_x0000_t75" alt="" style="width:189.95pt;height:19.9pt;mso-width-percent:0;mso-height-percent:0;mso-width-percent:0;mso-height-percent:0" o:ole="">
            <v:imagedata r:id="rId800" o:title=""/>
          </v:shape>
          <o:OLEObject Type="Embed" ProgID="Equation.DSMT4" ShapeID="_x0000_i1392" DrawAspect="Content" ObjectID="_1851002567" r:id="rId801"/>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0</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100</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Thus linear transformations lead directly to matrices which organize their effect.  The more abstract approach starts with LT and then developes matrices, whereas the more practical approach just starts with matrices because they directly relate to linear systems and are linear through the definition of matrix multiplication.  </w:t>
      </w:r>
    </w:p>
    <w:p w:rsidR="00EB01FB" w:rsidRPr="002C71A3" w:rsidRDefault="00EB01FB" w:rsidP="00783531">
      <w:r w:rsidRPr="002C71A3">
        <w:t xml:space="preserve">All of the important matrix decompositions are essentially similarity transformations.  </w:t>
      </w:r>
    </w:p>
    <w:p w:rsidR="00EB01FB" w:rsidRPr="002C71A3" w:rsidRDefault="00EB01FB" w:rsidP="00783531">
      <w:r w:rsidRPr="002C71A3">
        <w:t xml:space="preserve">Suppose I have N samples of the signal exp(j2pift) on 0 to T sampled every T seconds.  I will have a vector of N nonzero samples most of which are not zero.  Perhaps there is a more efficient way to represent this signal.  Suppose I know for a fact that the set of vectors exp(j2pikn/T) form a basis for such signals.  If f=k0 for some integer k0, then I may represent the signal as </w:t>
      </w:r>
    </w:p>
    <w:p w:rsidR="00EB01FB" w:rsidRPr="002C71A3" w:rsidRDefault="004D6234" w:rsidP="00783531">
      <w:pPr>
        <w:jc w:val="center"/>
      </w:pPr>
      <w:r w:rsidRPr="002C71A3">
        <w:rPr>
          <w:noProof/>
          <w:position w:val="-14"/>
        </w:rPr>
      </w:r>
      <w:r w:rsidR="004D6234" w:rsidRPr="002C71A3">
        <w:rPr>
          <w:noProof/>
          <w:position w:val="-14"/>
        </w:rPr>
        <w:object w:dxaOrig="3345" w:dyaOrig="405" w14:anchorId="5B7ACB0F">
          <v:shape id="_x0000_i1393" type="#_x0000_t75" alt="" style="width:163.15pt;height:19.9pt;mso-width-percent:0;mso-height-percent:0;mso-width-percent:0;mso-height-percent:0" o:ole="">
            <v:imagedata r:id="rId802" o:title=""/>
          </v:shape>
          <o:OLEObject Type="Embed" ProgID="Equation.DSMT4" ShapeID="_x0000_i1393" DrawAspect="Content" ObjectID="_1851002568" r:id="rId803"/>
        </w:object>
      </w:r>
    </w:p>
    <w:p w:rsidR="00EB01FB" w:rsidRPr="002C71A3" w:rsidRDefault="00EB01FB" w:rsidP="00783531">
      <w:r w:rsidRPr="002C71A3">
        <w:t xml:space="preserve">Which has a zero in the koth position.  This representation is said to be sparse because only one non-zero coefficient out of N is required to represent the signal.  We have obtained a compression factor of 1/N because I can send only a map of the significant coefficients, k0 in this case, instead of s1…sN to reconstruct the signal if the basis is known.  </w:t>
      </w:r>
    </w:p>
    <w:p w:rsidR="00EB01FB" w:rsidRPr="002C71A3" w:rsidRDefault="00EB01FB" w:rsidP="00783531">
      <w:r w:rsidRPr="002C71A3">
        <w:t xml:space="preserve">These transformations are known as isomorphism’s because the preserve the shape or structure of the vectors.  In otherwords the information and relationship between elements is not changed.  </w:t>
      </w:r>
      <w:r w:rsidRPr="002C71A3">
        <w:lastRenderedPageBreak/>
        <w:t>Such transformations are fundamental to simplifying problems by viewing the information in a more appealing coordinate system.  For example consider a rotation of coordinate systems.</w:t>
      </w:r>
    </w:p>
    <w:p w:rsidR="00EB01FB" w:rsidRPr="002C71A3" w:rsidRDefault="00EB01FB" w:rsidP="00783531"/>
    <w:p w:rsidR="00EB01FB" w:rsidRPr="002C71A3" w:rsidRDefault="00EB01FB" w:rsidP="00783531">
      <w:r w:rsidRPr="002C71A3">
        <w:t xml:space="preserve">All canonical forms have the structure of a similarity transformation, which from section () we know is a change of basis.  If we have two coordinate systems given by the bases </w:t>
      </w:r>
      <w:r w:rsidR="004D6234" w:rsidRPr="002C71A3">
        <w:rPr>
          <w:noProof/>
          <w:position w:val="-14"/>
        </w:rPr>
      </w:r>
      <w:r w:rsidR="004D6234" w:rsidRPr="002C71A3">
        <w:rPr>
          <w:noProof/>
          <w:position w:val="-14"/>
        </w:rPr>
        <w:object w:dxaOrig="1575" w:dyaOrig="405" w14:anchorId="1D8CA0D1">
          <v:shape id="_x0000_i1394" type="#_x0000_t75" alt="" style="width:78.15pt;height:19.9pt;mso-width-percent:0;mso-height-percent:0;mso-width-percent:0;mso-height-percent:0" o:ole="">
            <v:imagedata r:id="rId804" o:title=""/>
          </v:shape>
          <o:OLEObject Type="Embed" ProgID="Equation.DSMT4" ShapeID="_x0000_i1394" DrawAspect="Content" ObjectID="_1851002569" r:id="rId805"/>
        </w:object>
      </w:r>
      <w:r w:rsidRPr="002C71A3">
        <w:t xml:space="preserve">and </w:t>
      </w:r>
      <w:r w:rsidR="004D6234" w:rsidRPr="002C71A3">
        <w:rPr>
          <w:noProof/>
          <w:position w:val="-16"/>
        </w:rPr>
      </w:r>
      <w:r w:rsidR="004D6234" w:rsidRPr="002C71A3">
        <w:rPr>
          <w:noProof/>
          <w:position w:val="-16"/>
        </w:rPr>
        <w:object w:dxaOrig="1620" w:dyaOrig="405" w14:anchorId="698CA4A3">
          <v:shape id="_x0000_i1395" type="#_x0000_t75" alt="" style="width:78.15pt;height:19.9pt;mso-width-percent:0;mso-height-percent:0;mso-width-percent:0;mso-height-percent:0" o:ole="">
            <v:imagedata r:id="rId806" o:title=""/>
          </v:shape>
          <o:OLEObject Type="Embed" ProgID="Equation.DSMT4" ShapeID="_x0000_i1395" DrawAspect="Content" ObjectID="_1851002570" r:id="rId807"/>
        </w:object>
      </w:r>
      <w:r w:rsidRPr="002C71A3">
        <w:t xml:space="preserve">related by </w:t>
      </w:r>
      <w:r w:rsidR="004D6234" w:rsidRPr="002C71A3">
        <w:rPr>
          <w:noProof/>
          <w:position w:val="-6"/>
        </w:rPr>
      </w:r>
      <w:r w:rsidR="004D6234" w:rsidRPr="002C71A3">
        <w:rPr>
          <w:noProof/>
          <w:position w:val="-6"/>
        </w:rPr>
        <w:object w:dxaOrig="750" w:dyaOrig="315" w14:anchorId="155603B4">
          <v:shape id="_x0000_i1396" type="#_x0000_t75" alt="" style="width:39.05pt;height:13pt;mso-width-percent:0;mso-height-percent:0;mso-width-percent:0;mso-height-percent:0" o:ole="">
            <v:imagedata r:id="rId808" o:title=""/>
          </v:shape>
          <o:OLEObject Type="Embed" ProgID="Equation.DSMT4" ShapeID="_x0000_i1396" DrawAspect="Content" ObjectID="_1851002571" r:id="rId809"/>
        </w:object>
      </w:r>
      <w:r w:rsidRPr="002C71A3">
        <w:t xml:space="preserve"> then for a vector </w:t>
      </w:r>
      <w:r w:rsidR="004D6234" w:rsidRPr="002C71A3">
        <w:rPr>
          <w:noProof/>
          <w:position w:val="-6"/>
        </w:rPr>
      </w:r>
      <w:r w:rsidR="004D6234" w:rsidRPr="002C71A3">
        <w:rPr>
          <w:noProof/>
          <w:position w:val="-6"/>
        </w:rPr>
        <w:object w:dxaOrig="180" w:dyaOrig="210" w14:anchorId="5A5D67A1">
          <v:shape id="_x0000_i1397" type="#_x0000_t75" alt="" style="width:6.15pt;height:13pt;mso-width-percent:0;mso-height-percent:0;mso-width-percent:0;mso-height-percent:0" o:ole="">
            <v:imagedata r:id="rId810" o:title=""/>
          </v:shape>
          <o:OLEObject Type="Embed" ProgID="Equation.DSMT4" ShapeID="_x0000_i1397" DrawAspect="Content" ObjectID="_1851002572" r:id="rId811"/>
        </w:object>
      </w:r>
      <w:r w:rsidRPr="002C71A3">
        <w:t xml:space="preserve"> </w:t>
      </w:r>
    </w:p>
    <w:p w:rsidR="00EB01FB" w:rsidRPr="002C71A3" w:rsidRDefault="00EB01FB" w:rsidP="00783531">
      <w:r w:rsidRPr="002C71A3">
        <w:t xml:space="preserve"> </w:t>
      </w:r>
    </w:p>
    <w:p w:rsidR="00EB01FB" w:rsidRPr="002C71A3" w:rsidRDefault="00EB01FB" w:rsidP="00783531">
      <w:pPr>
        <w:rPr>
          <w:b/>
        </w:rPr>
      </w:pPr>
    </w:p>
    <w:p w:rsidR="00EB01FB" w:rsidRPr="002C71A3" w:rsidRDefault="00EB01FB" w:rsidP="00783531">
      <w:r w:rsidRPr="002C71A3">
        <w:t>Orthogonal (real), Unitary (complex), analogue of complex numbers with absolute value 1, ie unit circle.</w:t>
      </w:r>
    </w:p>
    <w:p w:rsidR="00EB01FB" w:rsidRPr="002C71A3" w:rsidRDefault="00EB01FB" w:rsidP="00783531"/>
    <w:p w:rsidR="00EB01FB" w:rsidRPr="002C71A3" w:rsidRDefault="00EB01FB" w:rsidP="00783531"/>
    <w:p w:rsidR="00EB01FB" w:rsidRPr="002C71A3" w:rsidRDefault="00EB01FB" w:rsidP="00783531">
      <w:r w:rsidRPr="002C71A3">
        <w:t>Any linear mapping</w:t>
      </w:r>
      <w:r w:rsidRPr="002C71A3">
        <w:rPr>
          <w:noProof/>
          <w:position w:val="-8"/>
        </w:rPr>
        <w:drawing>
          <wp:inline distT="0" distB="0" distL="0" distR="0" wp14:anchorId="378647DC" wp14:editId="357F8D2D">
            <wp:extent cx="657225" cy="190500"/>
            <wp:effectExtent l="0" t="0" r="9525" b="0"/>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12" cstate="print">
                      <a:extLst>
                        <a:ext uri="{28A0092B-C50C-407E-A947-70E740481C1C}">
                          <a14:useLocalDpi xmlns:a14="http://schemas.microsoft.com/office/drawing/2010/main" val="0"/>
                        </a:ext>
                      </a:extLst>
                    </a:blip>
                    <a:srcRect/>
                    <a:stretch>
                      <a:fillRect/>
                    </a:stretch>
                  </pic:blipFill>
                  <pic:spPr bwMode="auto">
                    <a:xfrm>
                      <a:off x="0" y="0"/>
                      <a:ext cx="657225" cy="190500"/>
                    </a:xfrm>
                    <a:prstGeom prst="rect">
                      <a:avLst/>
                    </a:prstGeom>
                    <a:noFill/>
                    <a:ln>
                      <a:noFill/>
                    </a:ln>
                  </pic:spPr>
                </pic:pic>
              </a:graphicData>
            </a:graphic>
          </wp:inline>
        </w:drawing>
      </w:r>
      <w:r w:rsidRPr="002C71A3">
        <w:t xml:space="preserve">, where </w:t>
      </w:r>
      <w:r w:rsidRPr="002C71A3">
        <w:rPr>
          <w:noProof/>
          <w:position w:val="-4"/>
        </w:rPr>
        <w:drawing>
          <wp:inline distT="0" distB="0" distL="0" distR="0" wp14:anchorId="7957D169" wp14:editId="39098FB9">
            <wp:extent cx="161925" cy="161925"/>
            <wp:effectExtent l="0" t="0" r="9525" b="9525"/>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13"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and </w:t>
      </w:r>
      <w:r w:rsidRPr="002C71A3">
        <w:rPr>
          <w:noProof/>
          <w:position w:val="-8"/>
        </w:rPr>
        <w:drawing>
          <wp:inline distT="0" distB="0" distL="0" distR="0" wp14:anchorId="3EDB794F" wp14:editId="04C9A205">
            <wp:extent cx="152400" cy="190500"/>
            <wp:effectExtent l="0" t="0" r="0" b="0"/>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14" cstate="print">
                      <a:extLst>
                        <a:ext uri="{28A0092B-C50C-407E-A947-70E740481C1C}">
                          <a14:useLocalDpi xmlns:a14="http://schemas.microsoft.com/office/drawing/2010/main" val="0"/>
                        </a:ext>
                      </a:extLst>
                    </a:blip>
                    <a:srcRect/>
                    <a:stretch>
                      <a:fillRect/>
                    </a:stretch>
                  </pic:blipFill>
                  <pic:spPr bwMode="auto">
                    <a:xfrm>
                      <a:off x="0" y="0"/>
                      <a:ext cx="152400" cy="190500"/>
                    </a:xfrm>
                    <a:prstGeom prst="rect">
                      <a:avLst/>
                    </a:prstGeom>
                    <a:noFill/>
                    <a:ln>
                      <a:noFill/>
                    </a:ln>
                  </pic:spPr>
                </pic:pic>
              </a:graphicData>
            </a:graphic>
          </wp:inline>
        </w:drawing>
      </w:r>
      <w:r w:rsidRPr="002C71A3">
        <w:t xml:space="preserve">are finite dimensional vector spaces of dimension </w:t>
      </w:r>
      <w:r w:rsidRPr="002C71A3">
        <w:rPr>
          <w:noProof/>
          <w:position w:val="-4"/>
        </w:rPr>
        <w:drawing>
          <wp:inline distT="0" distB="0" distL="0" distR="0" wp14:anchorId="465956E2" wp14:editId="6C66F75D">
            <wp:extent cx="152400" cy="123825"/>
            <wp:effectExtent l="0" t="0" r="0" b="9525"/>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15" cstate="print">
                      <a:extLst>
                        <a:ext uri="{28A0092B-C50C-407E-A947-70E740481C1C}">
                          <a14:useLocalDpi xmlns:a14="http://schemas.microsoft.com/office/drawing/2010/main" val="0"/>
                        </a:ext>
                      </a:extLst>
                    </a:blip>
                    <a:srcRect/>
                    <a:stretch>
                      <a:fillRect/>
                    </a:stretch>
                  </pic:blipFill>
                  <pic:spPr bwMode="auto">
                    <a:xfrm>
                      <a:off x="0" y="0"/>
                      <a:ext cx="152400" cy="123825"/>
                    </a:xfrm>
                    <a:prstGeom prst="rect">
                      <a:avLst/>
                    </a:prstGeom>
                    <a:noFill/>
                    <a:ln>
                      <a:noFill/>
                    </a:ln>
                  </pic:spPr>
                </pic:pic>
              </a:graphicData>
            </a:graphic>
          </wp:inline>
        </w:drawing>
      </w:r>
      <w:r w:rsidRPr="002C71A3">
        <w:t xml:space="preserve"> and</w:t>
      </w:r>
      <w:r w:rsidRPr="002C71A3">
        <w:rPr>
          <w:noProof/>
          <w:position w:val="-4"/>
        </w:rPr>
        <w:drawing>
          <wp:inline distT="0" distB="0" distL="0" distR="0" wp14:anchorId="452C8DC4" wp14:editId="59477018">
            <wp:extent cx="123825" cy="123825"/>
            <wp:effectExtent l="0" t="0" r="9525" b="9525"/>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16"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2C71A3">
        <w:t>, respectively, can be written in terms of a matrix,</w:t>
      </w:r>
      <w:r w:rsidRPr="002C71A3">
        <w:rPr>
          <w:noProof/>
          <w:position w:val="-4"/>
        </w:rPr>
        <w:drawing>
          <wp:inline distT="0" distB="0" distL="0" distR="0" wp14:anchorId="24A42508" wp14:editId="482D755A">
            <wp:extent cx="161925" cy="161925"/>
            <wp:effectExtent l="0" t="0" r="9525" b="9525"/>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17"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  More importantly, only linear transformations will always lead to a matrix.  For example, consider the polynomial space </w:t>
      </w:r>
      <w:r w:rsidRPr="002C71A3">
        <w:rPr>
          <w:noProof/>
          <w:position w:val="-12"/>
        </w:rPr>
        <w:drawing>
          <wp:inline distT="0" distB="0" distL="0" distR="0" wp14:anchorId="12FBE88C" wp14:editId="6514F715">
            <wp:extent cx="161925" cy="238125"/>
            <wp:effectExtent l="0" t="0" r="9525" b="9525"/>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18" cstate="print">
                      <a:extLst>
                        <a:ext uri="{28A0092B-C50C-407E-A947-70E740481C1C}">
                          <a14:useLocalDpi xmlns:a14="http://schemas.microsoft.com/office/drawing/2010/main" val="0"/>
                        </a:ext>
                      </a:extLst>
                    </a:blip>
                    <a:srcRect/>
                    <a:stretch>
                      <a:fillRect/>
                    </a:stretch>
                  </pic:blipFill>
                  <pic:spPr bwMode="auto">
                    <a:xfrm>
                      <a:off x="0" y="0"/>
                      <a:ext cx="161925" cy="238125"/>
                    </a:xfrm>
                    <a:prstGeom prst="rect">
                      <a:avLst/>
                    </a:prstGeom>
                    <a:noFill/>
                    <a:ln>
                      <a:noFill/>
                    </a:ln>
                  </pic:spPr>
                </pic:pic>
              </a:graphicData>
            </a:graphic>
          </wp:inline>
        </w:drawing>
      </w:r>
      <w:r w:rsidRPr="002C71A3">
        <w:t>with basis</w:t>
      </w:r>
      <w:r w:rsidRPr="002C71A3">
        <w:rPr>
          <w:noProof/>
          <w:position w:val="-12"/>
        </w:rPr>
        <w:drawing>
          <wp:inline distT="0" distB="0" distL="0" distR="0" wp14:anchorId="7057D19E" wp14:editId="7411974D">
            <wp:extent cx="1181100" cy="257175"/>
            <wp:effectExtent l="0" t="0" r="0" b="9525"/>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19" cstate="print">
                      <a:extLst>
                        <a:ext uri="{28A0092B-C50C-407E-A947-70E740481C1C}">
                          <a14:useLocalDpi xmlns:a14="http://schemas.microsoft.com/office/drawing/2010/main" val="0"/>
                        </a:ext>
                      </a:extLst>
                    </a:blip>
                    <a:srcRect/>
                    <a:stretch>
                      <a:fillRect/>
                    </a:stretch>
                  </pic:blipFill>
                  <pic:spPr bwMode="auto">
                    <a:xfrm>
                      <a:off x="0" y="0"/>
                      <a:ext cx="1181100" cy="257175"/>
                    </a:xfrm>
                    <a:prstGeom prst="rect">
                      <a:avLst/>
                    </a:prstGeom>
                    <a:noFill/>
                    <a:ln>
                      <a:noFill/>
                    </a:ln>
                  </pic:spPr>
                </pic:pic>
              </a:graphicData>
            </a:graphic>
          </wp:inline>
        </w:drawing>
      </w:r>
      <w:r w:rsidRPr="002C71A3">
        <w:t xml:space="preserve">.  Therefore any polynomial </w:t>
      </w:r>
      <w:r w:rsidRPr="002C71A3">
        <w:rPr>
          <w:noProof/>
          <w:position w:val="-12"/>
        </w:rPr>
        <w:drawing>
          <wp:inline distT="0" distB="0" distL="0" distR="0" wp14:anchorId="61E65D61" wp14:editId="5D994E8B">
            <wp:extent cx="419100" cy="238125"/>
            <wp:effectExtent l="0" t="0" r="0" b="9525"/>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20" cstate="print">
                      <a:extLst>
                        <a:ext uri="{28A0092B-C50C-407E-A947-70E740481C1C}">
                          <a14:useLocalDpi xmlns:a14="http://schemas.microsoft.com/office/drawing/2010/main" val="0"/>
                        </a:ext>
                      </a:extLst>
                    </a:blip>
                    <a:srcRect/>
                    <a:stretch>
                      <a:fillRect/>
                    </a:stretch>
                  </pic:blipFill>
                  <pic:spPr bwMode="auto">
                    <a:xfrm>
                      <a:off x="0" y="0"/>
                      <a:ext cx="419100" cy="238125"/>
                    </a:xfrm>
                    <a:prstGeom prst="rect">
                      <a:avLst/>
                    </a:prstGeom>
                    <a:noFill/>
                    <a:ln>
                      <a:noFill/>
                    </a:ln>
                  </pic:spPr>
                </pic:pic>
              </a:graphicData>
            </a:graphic>
          </wp:inline>
        </w:drawing>
      </w:r>
      <w:r w:rsidRPr="002C71A3">
        <w:t xml:space="preserve"> looks like</w:t>
      </w:r>
    </w:p>
    <w:p w:rsidR="00EB01FB" w:rsidRPr="002C71A3" w:rsidRDefault="00EB01FB" w:rsidP="00783531"/>
    <w:p w:rsidR="00EB01FB" w:rsidRPr="002C71A3" w:rsidRDefault="00EB01FB" w:rsidP="00783531">
      <w:pPr>
        <w:jc w:val="center"/>
      </w:pPr>
      <w:r w:rsidRPr="002C71A3">
        <w:rPr>
          <w:noProof/>
          <w:position w:val="-12"/>
        </w:rPr>
        <w:drawing>
          <wp:inline distT="0" distB="0" distL="0" distR="0" wp14:anchorId="5D671172" wp14:editId="56153248">
            <wp:extent cx="3314700" cy="257175"/>
            <wp:effectExtent l="0" t="0" r="0" b="9525"/>
            <wp:docPr id="585"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21" cstate="print">
                      <a:extLst>
                        <a:ext uri="{28A0092B-C50C-407E-A947-70E740481C1C}">
                          <a14:useLocalDpi xmlns:a14="http://schemas.microsoft.com/office/drawing/2010/main" val="0"/>
                        </a:ext>
                      </a:extLst>
                    </a:blip>
                    <a:srcRect/>
                    <a:stretch>
                      <a:fillRect/>
                    </a:stretch>
                  </pic:blipFill>
                  <pic:spPr bwMode="auto">
                    <a:xfrm>
                      <a:off x="0" y="0"/>
                      <a:ext cx="3314700" cy="257175"/>
                    </a:xfrm>
                    <a:prstGeom prst="rect">
                      <a:avLst/>
                    </a:prstGeom>
                    <a:noFill/>
                    <a:ln>
                      <a:noFill/>
                    </a:ln>
                  </pic:spPr>
                </pic:pic>
              </a:graphicData>
            </a:graphic>
          </wp:inline>
        </w:drawing>
      </w:r>
    </w:p>
    <w:p w:rsidR="00EB01FB" w:rsidRPr="002C71A3" w:rsidRDefault="00EB01FB" w:rsidP="00783531">
      <w:pPr>
        <w:jc w:val="center"/>
      </w:pPr>
    </w:p>
    <w:p w:rsidR="00EB01FB" w:rsidRPr="002C71A3" w:rsidRDefault="00EB01FB" w:rsidP="00783531">
      <w:r w:rsidRPr="002C71A3">
        <w:t xml:space="preserve">In terms of the basis, we may equally well represent </w:t>
      </w:r>
      <w:r w:rsidRPr="002C71A3">
        <w:rPr>
          <w:noProof/>
          <w:position w:val="-10"/>
        </w:rPr>
        <w:drawing>
          <wp:inline distT="0" distB="0" distL="0" distR="0" wp14:anchorId="0636D544" wp14:editId="00A054C5">
            <wp:extent cx="142875" cy="161925"/>
            <wp:effectExtent l="0" t="0" r="9525" b="9525"/>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22"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2C71A3">
        <w:t>by its coordinates wrt the basis,</w:t>
      </w:r>
      <w:r w:rsidRPr="002C71A3">
        <w:rPr>
          <w:noProof/>
          <w:position w:val="-12"/>
        </w:rPr>
        <w:drawing>
          <wp:inline distT="0" distB="0" distL="0" distR="0" wp14:anchorId="21E0AC7C" wp14:editId="4345DD40">
            <wp:extent cx="1076325" cy="238125"/>
            <wp:effectExtent l="0" t="0" r="9525" b="9525"/>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23" cstate="print">
                      <a:extLst>
                        <a:ext uri="{28A0092B-C50C-407E-A947-70E740481C1C}">
                          <a14:useLocalDpi xmlns:a14="http://schemas.microsoft.com/office/drawing/2010/main" val="0"/>
                        </a:ext>
                      </a:extLst>
                    </a:blip>
                    <a:srcRect/>
                    <a:stretch>
                      <a:fillRect/>
                    </a:stretch>
                  </pic:blipFill>
                  <pic:spPr bwMode="auto">
                    <a:xfrm>
                      <a:off x="0" y="0"/>
                      <a:ext cx="1076325" cy="238125"/>
                    </a:xfrm>
                    <a:prstGeom prst="rect">
                      <a:avLst/>
                    </a:prstGeom>
                    <a:noFill/>
                    <a:ln>
                      <a:noFill/>
                    </a:ln>
                  </pic:spPr>
                </pic:pic>
              </a:graphicData>
            </a:graphic>
          </wp:inline>
        </w:drawing>
      </w:r>
      <w:r w:rsidRPr="002C71A3">
        <w:t xml:space="preserve">.  The differentiation operator wrt to </w:t>
      </w:r>
      <w:r w:rsidRPr="002C71A3">
        <w:rPr>
          <w:noProof/>
          <w:position w:val="-4"/>
        </w:rPr>
        <w:drawing>
          <wp:inline distT="0" distB="0" distL="0" distR="0" wp14:anchorId="6A45BB2C" wp14:editId="102A8431">
            <wp:extent cx="85725" cy="142875"/>
            <wp:effectExtent l="0" t="0" r="9525" b="9525"/>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24" cstate="print">
                      <a:extLst>
                        <a:ext uri="{28A0092B-C50C-407E-A947-70E740481C1C}">
                          <a14:useLocalDpi xmlns:a14="http://schemas.microsoft.com/office/drawing/2010/main" val="0"/>
                        </a:ext>
                      </a:extLst>
                    </a:blip>
                    <a:srcRect/>
                    <a:stretch>
                      <a:fillRect/>
                    </a:stretch>
                  </pic:blipFill>
                  <pic:spPr bwMode="auto">
                    <a:xfrm>
                      <a:off x="0" y="0"/>
                      <a:ext cx="85725" cy="142875"/>
                    </a:xfrm>
                    <a:prstGeom prst="rect">
                      <a:avLst/>
                    </a:prstGeom>
                    <a:noFill/>
                    <a:ln>
                      <a:noFill/>
                    </a:ln>
                  </pic:spPr>
                </pic:pic>
              </a:graphicData>
            </a:graphic>
          </wp:inline>
        </w:drawing>
      </w:r>
      <w:r w:rsidRPr="002C71A3">
        <w:t xml:space="preserve"> is a mapping</w:t>
      </w:r>
      <w:r w:rsidRPr="002C71A3">
        <w:rPr>
          <w:noProof/>
          <w:position w:val="-12"/>
        </w:rPr>
        <w:drawing>
          <wp:inline distT="0" distB="0" distL="0" distR="0" wp14:anchorId="4A1E1348" wp14:editId="7ED695EE">
            <wp:extent cx="723900" cy="238125"/>
            <wp:effectExtent l="0" t="0" r="0" b="9525"/>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25" cstate="print">
                      <a:extLst>
                        <a:ext uri="{28A0092B-C50C-407E-A947-70E740481C1C}">
                          <a14:useLocalDpi xmlns:a14="http://schemas.microsoft.com/office/drawing/2010/main" val="0"/>
                        </a:ext>
                      </a:extLst>
                    </a:blip>
                    <a:srcRect/>
                    <a:stretch>
                      <a:fillRect/>
                    </a:stretch>
                  </pic:blipFill>
                  <pic:spPr bwMode="auto">
                    <a:xfrm>
                      <a:off x="0" y="0"/>
                      <a:ext cx="723900" cy="238125"/>
                    </a:xfrm>
                    <a:prstGeom prst="rect">
                      <a:avLst/>
                    </a:prstGeom>
                    <a:noFill/>
                    <a:ln>
                      <a:noFill/>
                    </a:ln>
                  </pic:spPr>
                </pic:pic>
              </a:graphicData>
            </a:graphic>
          </wp:inline>
        </w:drawing>
      </w:r>
      <w:r w:rsidRPr="002C71A3">
        <w:t>.</w:t>
      </w:r>
    </w:p>
    <w:p w:rsidR="00EB01FB" w:rsidRPr="002C71A3" w:rsidRDefault="00EB01FB" w:rsidP="00783531">
      <w:r w:rsidRPr="002C71A3">
        <w:t xml:space="preserve">We know that differentiation will have the effect to create a new polynomial </w:t>
      </w:r>
    </w:p>
    <w:p w:rsidR="00EB01FB" w:rsidRPr="002C71A3" w:rsidRDefault="00EB01FB" w:rsidP="00783531"/>
    <w:p w:rsidR="00EB01FB" w:rsidRPr="002C71A3" w:rsidRDefault="00EB01FB" w:rsidP="00783531">
      <w:pPr>
        <w:jc w:val="center"/>
      </w:pPr>
      <w:r w:rsidRPr="002C71A3">
        <w:rPr>
          <w:noProof/>
          <w:position w:val="-12"/>
        </w:rPr>
        <w:drawing>
          <wp:inline distT="0" distB="0" distL="0" distR="0" wp14:anchorId="0942D76E" wp14:editId="644F5620">
            <wp:extent cx="2828925" cy="257175"/>
            <wp:effectExtent l="0" t="0" r="9525" b="9525"/>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26" cstate="print">
                      <a:extLst>
                        <a:ext uri="{28A0092B-C50C-407E-A947-70E740481C1C}">
                          <a14:useLocalDpi xmlns:a14="http://schemas.microsoft.com/office/drawing/2010/main" val="0"/>
                        </a:ext>
                      </a:extLst>
                    </a:blip>
                    <a:srcRect/>
                    <a:stretch>
                      <a:fillRect/>
                    </a:stretch>
                  </pic:blipFill>
                  <pic:spPr bwMode="auto">
                    <a:xfrm>
                      <a:off x="0" y="0"/>
                      <a:ext cx="2828925" cy="257175"/>
                    </a:xfrm>
                    <a:prstGeom prst="rect">
                      <a:avLst/>
                    </a:prstGeom>
                    <a:noFill/>
                    <a:ln>
                      <a:noFill/>
                    </a:ln>
                  </pic:spPr>
                </pic:pic>
              </a:graphicData>
            </a:graphic>
          </wp:inline>
        </w:drawing>
      </w:r>
      <w:r w:rsidRPr="002C71A3">
        <w:t>.</w:t>
      </w:r>
    </w:p>
    <w:p w:rsidR="00EB01FB" w:rsidRPr="002C71A3" w:rsidRDefault="00EB01FB" w:rsidP="00783531"/>
    <w:p w:rsidR="00EB01FB" w:rsidRPr="002C71A3" w:rsidRDefault="00EB01FB" w:rsidP="00783531">
      <w:r w:rsidRPr="002C71A3">
        <w:t>In terms of the new basis</w:t>
      </w:r>
      <w:r w:rsidRPr="002C71A3">
        <w:rPr>
          <w:noProof/>
          <w:position w:val="-12"/>
        </w:rPr>
        <w:drawing>
          <wp:inline distT="0" distB="0" distL="0" distR="0" wp14:anchorId="52A7E82F" wp14:editId="0E8335C2">
            <wp:extent cx="1066800" cy="257175"/>
            <wp:effectExtent l="0" t="0" r="0" b="9525"/>
            <wp:docPr id="579"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27" cstate="print">
                      <a:extLst>
                        <a:ext uri="{28A0092B-C50C-407E-A947-70E740481C1C}">
                          <a14:useLocalDpi xmlns:a14="http://schemas.microsoft.com/office/drawing/2010/main" val="0"/>
                        </a:ext>
                      </a:extLst>
                    </a:blip>
                    <a:srcRect/>
                    <a:stretch>
                      <a:fillRect/>
                    </a:stretch>
                  </pic:blipFill>
                  <pic:spPr bwMode="auto">
                    <a:xfrm>
                      <a:off x="0" y="0"/>
                      <a:ext cx="1066800" cy="257175"/>
                    </a:xfrm>
                    <a:prstGeom prst="rect">
                      <a:avLst/>
                    </a:prstGeom>
                    <a:noFill/>
                    <a:ln>
                      <a:noFill/>
                    </a:ln>
                  </pic:spPr>
                </pic:pic>
              </a:graphicData>
            </a:graphic>
          </wp:inline>
        </w:drawing>
      </w:r>
      <w:r w:rsidRPr="002C71A3">
        <w:t>, it is</w:t>
      </w:r>
      <w:r w:rsidRPr="002C71A3">
        <w:rPr>
          <w:noProof/>
          <w:position w:val="-12"/>
        </w:rPr>
        <w:drawing>
          <wp:inline distT="0" distB="0" distL="0" distR="0" wp14:anchorId="5AB20F6B" wp14:editId="7C0661B2">
            <wp:extent cx="1076325" cy="257175"/>
            <wp:effectExtent l="0" t="0" r="9525" b="9525"/>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28" cstate="print">
                      <a:extLst>
                        <a:ext uri="{28A0092B-C50C-407E-A947-70E740481C1C}">
                          <a14:useLocalDpi xmlns:a14="http://schemas.microsoft.com/office/drawing/2010/main" val="0"/>
                        </a:ext>
                      </a:extLst>
                    </a:blip>
                    <a:srcRect/>
                    <a:stretch>
                      <a:fillRect/>
                    </a:stretch>
                  </pic:blipFill>
                  <pic:spPr bwMode="auto">
                    <a:xfrm>
                      <a:off x="0" y="0"/>
                      <a:ext cx="1076325" cy="257175"/>
                    </a:xfrm>
                    <a:prstGeom prst="rect">
                      <a:avLst/>
                    </a:prstGeom>
                    <a:noFill/>
                    <a:ln>
                      <a:noFill/>
                    </a:ln>
                  </pic:spPr>
                </pic:pic>
              </a:graphicData>
            </a:graphic>
          </wp:inline>
        </w:drawing>
      </w:r>
      <w:r w:rsidRPr="002C71A3">
        <w:t>.  The matrix that accomplishes this transformation is</w:t>
      </w:r>
    </w:p>
    <w:p w:rsidR="00EB01FB" w:rsidRPr="002C71A3" w:rsidRDefault="00EB01FB" w:rsidP="00783531"/>
    <w:p w:rsidR="00EB01FB" w:rsidRPr="002C71A3" w:rsidRDefault="00EB01FB" w:rsidP="00783531">
      <w:pPr>
        <w:jc w:val="center"/>
      </w:pPr>
      <w:r w:rsidRPr="002C71A3">
        <w:rPr>
          <w:noProof/>
          <w:position w:val="-74"/>
        </w:rPr>
        <w:drawing>
          <wp:inline distT="0" distB="0" distL="0" distR="0" wp14:anchorId="1BDEE419" wp14:editId="50E16547">
            <wp:extent cx="1714500" cy="1019175"/>
            <wp:effectExtent l="0" t="0" r="0" b="9525"/>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29" cstate="print">
                      <a:extLst>
                        <a:ext uri="{28A0092B-C50C-407E-A947-70E740481C1C}">
                          <a14:useLocalDpi xmlns:a14="http://schemas.microsoft.com/office/drawing/2010/main" val="0"/>
                        </a:ext>
                      </a:extLst>
                    </a:blip>
                    <a:srcRect/>
                    <a:stretch>
                      <a:fillRect/>
                    </a:stretch>
                  </pic:blipFill>
                  <pic:spPr bwMode="auto">
                    <a:xfrm>
                      <a:off x="0" y="0"/>
                      <a:ext cx="1714500" cy="1019175"/>
                    </a:xfrm>
                    <a:prstGeom prst="rect">
                      <a:avLst/>
                    </a:prstGeom>
                    <a:noFill/>
                    <a:ln>
                      <a:noFill/>
                    </a:ln>
                  </pic:spPr>
                </pic:pic>
              </a:graphicData>
            </a:graphic>
          </wp:inline>
        </w:drawing>
      </w:r>
    </w:p>
    <w:p w:rsidR="00EB01FB" w:rsidRPr="002C71A3" w:rsidRDefault="00EB01FB" w:rsidP="00783531">
      <w:pPr>
        <w:jc w:val="center"/>
      </w:pPr>
    </w:p>
    <w:p w:rsidR="00EB01FB" w:rsidRPr="002C71A3" w:rsidRDefault="00EB01FB" w:rsidP="00783531">
      <w:r w:rsidRPr="002C71A3">
        <w:t>The key is that we must always specify the host and destination bases which make the coordinates meaningful.</w:t>
      </w:r>
    </w:p>
    <w:p w:rsidR="00EB01FB" w:rsidRPr="002C71A3" w:rsidRDefault="00EB01FB" w:rsidP="00783531"/>
    <w:p w:rsidR="00EB01FB" w:rsidRPr="002C71A3" w:rsidRDefault="00EB01FB" w:rsidP="00783531">
      <w:r w:rsidRPr="002C71A3">
        <w:t>To demonstrate this in general we employ the linearity property which completely determines the action of the mapping through its transformation of the basis vectors.  Suppose we have a basis for</w:t>
      </w:r>
      <w:r w:rsidRPr="002C71A3">
        <w:rPr>
          <w:noProof/>
          <w:position w:val="-16"/>
        </w:rPr>
        <w:drawing>
          <wp:inline distT="0" distB="0" distL="0" distR="0" wp14:anchorId="71F73898" wp14:editId="34431D53">
            <wp:extent cx="647700" cy="314325"/>
            <wp:effectExtent l="0" t="0" r="0" b="9525"/>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30" cstate="print">
                      <a:extLst>
                        <a:ext uri="{28A0092B-C50C-407E-A947-70E740481C1C}">
                          <a14:useLocalDpi xmlns:a14="http://schemas.microsoft.com/office/drawing/2010/main" val="0"/>
                        </a:ext>
                      </a:extLst>
                    </a:blip>
                    <a:srcRect/>
                    <a:stretch>
                      <a:fillRect/>
                    </a:stretch>
                  </pic:blipFill>
                  <pic:spPr bwMode="auto">
                    <a:xfrm>
                      <a:off x="0" y="0"/>
                      <a:ext cx="647700" cy="314325"/>
                    </a:xfrm>
                    <a:prstGeom prst="rect">
                      <a:avLst/>
                    </a:prstGeom>
                    <a:noFill/>
                    <a:ln>
                      <a:noFill/>
                    </a:ln>
                  </pic:spPr>
                </pic:pic>
              </a:graphicData>
            </a:graphic>
          </wp:inline>
        </w:drawing>
      </w:r>
      <w:r w:rsidRPr="002C71A3">
        <w:t>, and a basis for</w:t>
      </w:r>
      <w:r w:rsidRPr="002C71A3">
        <w:rPr>
          <w:noProof/>
          <w:position w:val="-16"/>
        </w:rPr>
        <w:drawing>
          <wp:inline distT="0" distB="0" distL="0" distR="0" wp14:anchorId="0DC8C79B" wp14:editId="6A9E3F9A">
            <wp:extent cx="714375" cy="314325"/>
            <wp:effectExtent l="0" t="0" r="9525" b="9525"/>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31" cstate="print">
                      <a:extLst>
                        <a:ext uri="{28A0092B-C50C-407E-A947-70E740481C1C}">
                          <a14:useLocalDpi xmlns:a14="http://schemas.microsoft.com/office/drawing/2010/main" val="0"/>
                        </a:ext>
                      </a:extLst>
                    </a:blip>
                    <a:srcRect/>
                    <a:stretch>
                      <a:fillRect/>
                    </a:stretch>
                  </pic:blipFill>
                  <pic:spPr bwMode="auto">
                    <a:xfrm>
                      <a:off x="0" y="0"/>
                      <a:ext cx="714375" cy="314325"/>
                    </a:xfrm>
                    <a:prstGeom prst="rect">
                      <a:avLst/>
                    </a:prstGeom>
                    <a:noFill/>
                    <a:ln>
                      <a:noFill/>
                    </a:ln>
                  </pic:spPr>
                </pic:pic>
              </a:graphicData>
            </a:graphic>
          </wp:inline>
        </w:drawing>
      </w:r>
      <w:r w:rsidRPr="002C71A3">
        <w:t xml:space="preserve">.  Then any </w:t>
      </w:r>
      <w:r w:rsidRPr="002C71A3">
        <w:rPr>
          <w:noProof/>
          <w:position w:val="-4"/>
        </w:rPr>
        <w:drawing>
          <wp:inline distT="0" distB="0" distL="0" distR="0" wp14:anchorId="53FADCEC" wp14:editId="59FA2BBD">
            <wp:extent cx="409575" cy="161925"/>
            <wp:effectExtent l="0" t="0" r="9525" b="9525"/>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32" cstate="print">
                      <a:extLst>
                        <a:ext uri="{28A0092B-C50C-407E-A947-70E740481C1C}">
                          <a14:useLocalDpi xmlns:a14="http://schemas.microsoft.com/office/drawing/2010/main" val="0"/>
                        </a:ext>
                      </a:extLst>
                    </a:blip>
                    <a:srcRect/>
                    <a:stretch>
                      <a:fillRect/>
                    </a:stretch>
                  </pic:blipFill>
                  <pic:spPr bwMode="auto">
                    <a:xfrm>
                      <a:off x="0" y="0"/>
                      <a:ext cx="409575" cy="161925"/>
                    </a:xfrm>
                    <a:prstGeom prst="rect">
                      <a:avLst/>
                    </a:prstGeom>
                    <a:noFill/>
                    <a:ln>
                      <a:noFill/>
                    </a:ln>
                  </pic:spPr>
                </pic:pic>
              </a:graphicData>
            </a:graphic>
          </wp:inline>
        </w:drawing>
      </w:r>
      <w:r w:rsidRPr="002C71A3">
        <w:t>may be written as</w:t>
      </w:r>
    </w:p>
    <w:p w:rsidR="00EB01FB" w:rsidRPr="002C71A3" w:rsidRDefault="00EB01FB" w:rsidP="00783531"/>
    <w:p w:rsidR="00EB01FB" w:rsidRPr="002C71A3" w:rsidRDefault="00EB01FB" w:rsidP="00783531">
      <w:pPr>
        <w:tabs>
          <w:tab w:val="center" w:pos="4320"/>
          <w:tab w:val="right" w:pos="8640"/>
        </w:tabs>
      </w:pPr>
      <w:r w:rsidRPr="002C71A3">
        <w:lastRenderedPageBreak/>
        <w:tab/>
      </w:r>
      <w:r w:rsidRPr="002C71A3">
        <w:rPr>
          <w:noProof/>
          <w:position w:val="-28"/>
        </w:rPr>
        <w:drawing>
          <wp:inline distT="0" distB="0" distL="0" distR="0" wp14:anchorId="6D6CE1FA" wp14:editId="05261861">
            <wp:extent cx="733425" cy="457200"/>
            <wp:effectExtent l="0" t="0" r="0" b="0"/>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33" cstate="print">
                      <a:extLst>
                        <a:ext uri="{28A0092B-C50C-407E-A947-70E740481C1C}">
                          <a14:useLocalDpi xmlns:a14="http://schemas.microsoft.com/office/drawing/2010/main" val="0"/>
                        </a:ext>
                      </a:extLst>
                    </a:blip>
                    <a:srcRect/>
                    <a:stretch>
                      <a:fillRect/>
                    </a:stretch>
                  </pic:blipFill>
                  <pic:spPr bwMode="auto">
                    <a:xfrm>
                      <a:off x="0" y="0"/>
                      <a:ext cx="733425" cy="4572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101</w:instrText>
        </w:r>
      </w:fldSimple>
      <w:r w:rsidRPr="002C71A3">
        <w:instrText>)</w:instrText>
      </w:r>
      <w:r w:rsidRPr="002C71A3">
        <w:fldChar w:fldCharType="end"/>
      </w:r>
    </w:p>
    <w:p w:rsidR="00EB01FB" w:rsidRPr="002C71A3" w:rsidRDefault="00EB01FB" w:rsidP="00783531">
      <w:r w:rsidRPr="002C71A3">
        <w:t>By linearity of the mapping</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28"/>
        </w:rPr>
        <w:drawing>
          <wp:inline distT="0" distB="0" distL="0" distR="0" wp14:anchorId="2181EB93" wp14:editId="103731EF">
            <wp:extent cx="1095375" cy="457200"/>
            <wp:effectExtent l="0" t="0" r="9525" b="0"/>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34" cstate="print">
                      <a:extLst>
                        <a:ext uri="{28A0092B-C50C-407E-A947-70E740481C1C}">
                          <a14:useLocalDpi xmlns:a14="http://schemas.microsoft.com/office/drawing/2010/main" val="0"/>
                        </a:ext>
                      </a:extLst>
                    </a:blip>
                    <a:srcRect/>
                    <a:stretch>
                      <a:fillRect/>
                    </a:stretch>
                  </pic:blipFill>
                  <pic:spPr bwMode="auto">
                    <a:xfrm>
                      <a:off x="0" y="0"/>
                      <a:ext cx="1095375" cy="4572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143" w:name="ZEqnNum372316"/>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102</w:instrText>
        </w:r>
      </w:fldSimple>
      <w:r w:rsidRPr="002C71A3">
        <w:instrText>)</w:instrText>
      </w:r>
      <w:bookmarkEnd w:id="143"/>
      <w:r w:rsidRPr="002C71A3">
        <w:fldChar w:fldCharType="end"/>
      </w:r>
    </w:p>
    <w:p w:rsidR="00EB01FB" w:rsidRPr="002C71A3" w:rsidRDefault="00EB01FB" w:rsidP="00783531"/>
    <w:p w:rsidR="00EB01FB" w:rsidRPr="002C71A3" w:rsidRDefault="00EB01FB" w:rsidP="00783531">
      <w:r w:rsidRPr="002C71A3">
        <w:t xml:space="preserve">so that its action is determined completely by its effect on the basis vectors, because the </w:t>
      </w:r>
      <w:r w:rsidRPr="002C71A3">
        <w:rPr>
          <w:noProof/>
          <w:position w:val="-12"/>
        </w:rPr>
        <w:drawing>
          <wp:inline distT="0" distB="0" distL="0" distR="0" wp14:anchorId="308354E6" wp14:editId="395CC270">
            <wp:extent cx="180975" cy="238125"/>
            <wp:effectExtent l="0" t="0" r="9525" b="9525"/>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35" cstate="print">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2C71A3">
        <w:t xml:space="preserve">coordinates that label </w:t>
      </w:r>
      <w:r w:rsidRPr="002C71A3">
        <w:rPr>
          <w:noProof/>
          <w:position w:val="-4"/>
        </w:rPr>
        <w:drawing>
          <wp:inline distT="0" distB="0" distL="0" distR="0" wp14:anchorId="369C1615" wp14:editId="1D0803D7">
            <wp:extent cx="409575" cy="161925"/>
            <wp:effectExtent l="0" t="0" r="9525" b="9525"/>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36" cstate="print">
                      <a:extLst>
                        <a:ext uri="{28A0092B-C50C-407E-A947-70E740481C1C}">
                          <a14:useLocalDpi xmlns:a14="http://schemas.microsoft.com/office/drawing/2010/main" val="0"/>
                        </a:ext>
                      </a:extLst>
                    </a:blip>
                    <a:srcRect/>
                    <a:stretch>
                      <a:fillRect/>
                    </a:stretch>
                  </pic:blipFill>
                  <pic:spPr bwMode="auto">
                    <a:xfrm>
                      <a:off x="0" y="0"/>
                      <a:ext cx="409575" cy="161925"/>
                    </a:xfrm>
                    <a:prstGeom prst="rect">
                      <a:avLst/>
                    </a:prstGeom>
                    <a:noFill/>
                    <a:ln>
                      <a:noFill/>
                    </a:ln>
                  </pic:spPr>
                </pic:pic>
              </a:graphicData>
            </a:graphic>
          </wp:inline>
        </w:drawing>
      </w:r>
      <w:r w:rsidRPr="002C71A3">
        <w:t xml:space="preserve">are given.  The vector </w:t>
      </w:r>
      <w:r w:rsidRPr="002C71A3">
        <w:rPr>
          <w:noProof/>
          <w:position w:val="-10"/>
        </w:rPr>
        <w:drawing>
          <wp:inline distT="0" distB="0" distL="0" distR="0" wp14:anchorId="57880B46" wp14:editId="192550CD">
            <wp:extent cx="809625" cy="200025"/>
            <wp:effectExtent l="0" t="0" r="9525" b="9525"/>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37" cstate="print">
                      <a:extLst>
                        <a:ext uri="{28A0092B-C50C-407E-A947-70E740481C1C}">
                          <a14:useLocalDpi xmlns:a14="http://schemas.microsoft.com/office/drawing/2010/main" val="0"/>
                        </a:ext>
                      </a:extLst>
                    </a:blip>
                    <a:srcRect/>
                    <a:stretch>
                      <a:fillRect/>
                    </a:stretch>
                  </pic:blipFill>
                  <pic:spPr bwMode="auto">
                    <a:xfrm>
                      <a:off x="0" y="0"/>
                      <a:ext cx="809625" cy="200025"/>
                    </a:xfrm>
                    <a:prstGeom prst="rect">
                      <a:avLst/>
                    </a:prstGeom>
                    <a:noFill/>
                    <a:ln>
                      <a:noFill/>
                    </a:ln>
                  </pic:spPr>
                </pic:pic>
              </a:graphicData>
            </a:graphic>
          </wp:inline>
        </w:drawing>
      </w:r>
      <w:r w:rsidRPr="002C71A3">
        <w:t xml:space="preserve"> will have the representation</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28"/>
        </w:rPr>
        <w:drawing>
          <wp:inline distT="0" distB="0" distL="0" distR="0" wp14:anchorId="4799902E" wp14:editId="693D0807">
            <wp:extent cx="762000" cy="457200"/>
            <wp:effectExtent l="0" t="0" r="0" b="0"/>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38" cstate="print">
                      <a:extLst>
                        <a:ext uri="{28A0092B-C50C-407E-A947-70E740481C1C}">
                          <a14:useLocalDpi xmlns:a14="http://schemas.microsoft.com/office/drawing/2010/main" val="0"/>
                        </a:ext>
                      </a:extLst>
                    </a:blip>
                    <a:srcRect/>
                    <a:stretch>
                      <a:fillRect/>
                    </a:stretch>
                  </pic:blipFill>
                  <pic:spPr bwMode="auto">
                    <a:xfrm>
                      <a:off x="0" y="0"/>
                      <a:ext cx="762000" cy="4572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103</w:instrText>
        </w:r>
      </w:fldSimple>
      <w:r w:rsidRPr="002C71A3">
        <w:instrText>)</w:instrText>
      </w:r>
      <w:r w:rsidRPr="002C71A3">
        <w:fldChar w:fldCharType="end"/>
      </w:r>
    </w:p>
    <w:p w:rsidR="00EB01FB" w:rsidRPr="002C71A3" w:rsidRDefault="00EB01FB" w:rsidP="00783531"/>
    <w:p w:rsidR="00EB01FB" w:rsidRPr="002C71A3" w:rsidRDefault="00EB01FB" w:rsidP="00783531"/>
    <w:p w:rsidR="00EB01FB" w:rsidRPr="002C71A3" w:rsidRDefault="00EB01FB" w:rsidP="00783531">
      <w:r w:rsidRPr="002C71A3">
        <w:t>In the destination space</w:t>
      </w:r>
      <w:r w:rsidRPr="002C71A3">
        <w:rPr>
          <w:noProof/>
          <w:position w:val="-8"/>
        </w:rPr>
        <w:drawing>
          <wp:inline distT="0" distB="0" distL="0" distR="0" wp14:anchorId="6569F425" wp14:editId="2CC81618">
            <wp:extent cx="152400" cy="190500"/>
            <wp:effectExtent l="0" t="0" r="0" b="0"/>
            <wp:docPr id="567"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39" cstate="print">
                      <a:extLst>
                        <a:ext uri="{28A0092B-C50C-407E-A947-70E740481C1C}">
                          <a14:useLocalDpi xmlns:a14="http://schemas.microsoft.com/office/drawing/2010/main" val="0"/>
                        </a:ext>
                      </a:extLst>
                    </a:blip>
                    <a:srcRect/>
                    <a:stretch>
                      <a:fillRect/>
                    </a:stretch>
                  </pic:blipFill>
                  <pic:spPr bwMode="auto">
                    <a:xfrm>
                      <a:off x="0" y="0"/>
                      <a:ext cx="152400" cy="190500"/>
                    </a:xfrm>
                    <a:prstGeom prst="rect">
                      <a:avLst/>
                    </a:prstGeom>
                    <a:noFill/>
                    <a:ln>
                      <a:noFill/>
                    </a:ln>
                  </pic:spPr>
                </pic:pic>
              </a:graphicData>
            </a:graphic>
          </wp:inline>
        </w:drawing>
      </w:r>
      <w:r w:rsidRPr="002C71A3">
        <w:t>, the effect of the mapping can be written in terms of the local basis as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28"/>
        </w:rPr>
        <w:drawing>
          <wp:inline distT="0" distB="0" distL="0" distR="0" wp14:anchorId="13046AB7" wp14:editId="2B7EB9B6">
            <wp:extent cx="1819275" cy="457200"/>
            <wp:effectExtent l="0" t="0" r="9525" b="0"/>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40" cstate="print">
                      <a:extLst>
                        <a:ext uri="{28A0092B-C50C-407E-A947-70E740481C1C}">
                          <a14:useLocalDpi xmlns:a14="http://schemas.microsoft.com/office/drawing/2010/main" val="0"/>
                        </a:ext>
                      </a:extLst>
                    </a:blip>
                    <a:srcRect/>
                    <a:stretch>
                      <a:fillRect/>
                    </a:stretch>
                  </pic:blipFill>
                  <pic:spPr bwMode="auto">
                    <a:xfrm>
                      <a:off x="0" y="0"/>
                      <a:ext cx="1819275" cy="4572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144" w:name="ZEqnNum231667"/>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104</w:instrText>
        </w:r>
      </w:fldSimple>
      <w:r w:rsidRPr="002C71A3">
        <w:instrText>)</w:instrText>
      </w:r>
      <w:bookmarkEnd w:id="144"/>
      <w:r w:rsidRPr="002C71A3">
        <w:fldChar w:fldCharType="end"/>
      </w:r>
    </w:p>
    <w:p w:rsidR="00EB01FB" w:rsidRPr="002C71A3" w:rsidRDefault="00EB01FB" w:rsidP="00783531"/>
    <w:p w:rsidR="00EB01FB" w:rsidRPr="002C71A3" w:rsidRDefault="00EB01FB" w:rsidP="00783531">
      <w:r w:rsidRPr="002C71A3">
        <w:t>for some</w:t>
      </w:r>
      <w:r w:rsidRPr="002C71A3">
        <w:rPr>
          <w:noProof/>
          <w:position w:val="-16"/>
        </w:rPr>
        <w:drawing>
          <wp:inline distT="0" distB="0" distL="0" distR="0" wp14:anchorId="37A73CAE" wp14:editId="25CFB694">
            <wp:extent cx="342900" cy="276225"/>
            <wp:effectExtent l="0" t="0" r="0" b="9525"/>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41" cstate="print">
                      <a:extLst>
                        <a:ext uri="{28A0092B-C50C-407E-A947-70E740481C1C}">
                          <a14:useLocalDpi xmlns:a14="http://schemas.microsoft.com/office/drawing/2010/main" val="0"/>
                        </a:ext>
                      </a:extLst>
                    </a:blip>
                    <a:srcRect/>
                    <a:stretch>
                      <a:fillRect/>
                    </a:stretch>
                  </pic:blipFill>
                  <pic:spPr bwMode="auto">
                    <a:xfrm>
                      <a:off x="0" y="0"/>
                      <a:ext cx="342900" cy="276225"/>
                    </a:xfrm>
                    <a:prstGeom prst="rect">
                      <a:avLst/>
                    </a:prstGeom>
                    <a:noFill/>
                    <a:ln>
                      <a:noFill/>
                    </a:ln>
                  </pic:spPr>
                </pic:pic>
              </a:graphicData>
            </a:graphic>
          </wp:inline>
        </w:drawing>
      </w:r>
      <w:r w:rsidRPr="002C71A3">
        <w:t xml:space="preserve">.  Substituting </w:t>
      </w:r>
      <w:r w:rsidRPr="002C71A3">
        <w:fldChar w:fldCharType="begin"/>
      </w:r>
      <w:r w:rsidRPr="002C71A3">
        <w:instrText xml:space="preserve"> GOTOBUTTON ZEqnNum231667  \* MERGEFORMAT </w:instrText>
      </w:r>
      <w:fldSimple w:instr=" REF ZEqnNum231667 \! \* MERGEFORMAT ">
        <w:r w:rsidRPr="002C71A3">
          <w:instrText>(</w:instrText>
        </w:r>
        <w:r>
          <w:instrText>0</w:instrText>
        </w:r>
        <w:r w:rsidRPr="002C71A3">
          <w:instrText>.</w:instrText>
        </w:r>
        <w:r>
          <w:instrText>104</w:instrText>
        </w:r>
        <w:r w:rsidRPr="002C71A3">
          <w:instrText>)</w:instrText>
        </w:r>
      </w:fldSimple>
      <w:r w:rsidRPr="002C71A3">
        <w:fldChar w:fldCharType="end"/>
      </w:r>
      <w:r w:rsidRPr="002C71A3">
        <w:t xml:space="preserve"> into </w:t>
      </w:r>
      <w:r w:rsidRPr="002C71A3">
        <w:fldChar w:fldCharType="begin"/>
      </w:r>
      <w:r w:rsidRPr="002C71A3">
        <w:instrText xml:space="preserve"> GOTOBUTTON ZEqnNum372316  \* MERGEFORMAT </w:instrText>
      </w:r>
      <w:fldSimple w:instr=" REF ZEqnNum372316 \! \* MERGEFORMAT ">
        <w:r w:rsidRPr="002C71A3">
          <w:instrText>(</w:instrText>
        </w:r>
        <w:r>
          <w:instrText>0</w:instrText>
        </w:r>
        <w:r w:rsidRPr="002C71A3">
          <w:instrText>.</w:instrText>
        </w:r>
        <w:r>
          <w:instrText>102</w:instrText>
        </w:r>
        <w:r w:rsidRPr="002C71A3">
          <w:instrText>)</w:instrText>
        </w:r>
      </w:fldSimple>
      <w:r w:rsidRPr="002C71A3">
        <w:fldChar w:fldCharType="end"/>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68"/>
        </w:rPr>
        <w:drawing>
          <wp:inline distT="0" distB="0" distL="0" distR="0" wp14:anchorId="2C9C1DAA" wp14:editId="7C2ACAB0">
            <wp:extent cx="1400175" cy="942975"/>
            <wp:effectExtent l="0" t="0" r="9525" b="9525"/>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42" cstate="print">
                      <a:extLst>
                        <a:ext uri="{28A0092B-C50C-407E-A947-70E740481C1C}">
                          <a14:useLocalDpi xmlns:a14="http://schemas.microsoft.com/office/drawing/2010/main" val="0"/>
                        </a:ext>
                      </a:extLst>
                    </a:blip>
                    <a:srcRect/>
                    <a:stretch>
                      <a:fillRect/>
                    </a:stretch>
                  </pic:blipFill>
                  <pic:spPr bwMode="auto">
                    <a:xfrm>
                      <a:off x="0" y="0"/>
                      <a:ext cx="1400175" cy="9429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105</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where the </w:t>
      </w:r>
      <w:r w:rsidRPr="002C71A3">
        <w:rPr>
          <w:noProof/>
          <w:position w:val="-16"/>
        </w:rPr>
        <w:drawing>
          <wp:inline distT="0" distB="0" distL="0" distR="0" wp14:anchorId="10AEAA2A" wp14:editId="17C2DA36">
            <wp:extent cx="485775" cy="314325"/>
            <wp:effectExtent l="0" t="0" r="9525" b="9525"/>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43" cstate="print">
                      <a:extLst>
                        <a:ext uri="{28A0092B-C50C-407E-A947-70E740481C1C}">
                          <a14:useLocalDpi xmlns:a14="http://schemas.microsoft.com/office/drawing/2010/main" val="0"/>
                        </a:ext>
                      </a:extLst>
                    </a:blip>
                    <a:srcRect/>
                    <a:stretch>
                      <a:fillRect/>
                    </a:stretch>
                  </pic:blipFill>
                  <pic:spPr bwMode="auto">
                    <a:xfrm>
                      <a:off x="0" y="0"/>
                      <a:ext cx="485775" cy="314325"/>
                    </a:xfrm>
                    <a:prstGeom prst="rect">
                      <a:avLst/>
                    </a:prstGeom>
                    <a:noFill/>
                    <a:ln>
                      <a:noFill/>
                    </a:ln>
                  </pic:spPr>
                </pic:pic>
              </a:graphicData>
            </a:graphic>
          </wp:inline>
        </w:drawing>
      </w:r>
      <w:r w:rsidRPr="002C71A3">
        <w:t>are determined by the matrix equation</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0"/>
        </w:rPr>
        <w:drawing>
          <wp:inline distT="0" distB="0" distL="0" distR="0" wp14:anchorId="293A1200" wp14:editId="33D14F4F">
            <wp:extent cx="485775" cy="200025"/>
            <wp:effectExtent l="0" t="0" r="9525" b="9525"/>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44" cstate="print">
                      <a:extLst>
                        <a:ext uri="{28A0092B-C50C-407E-A947-70E740481C1C}">
                          <a14:useLocalDpi xmlns:a14="http://schemas.microsoft.com/office/drawing/2010/main" val="0"/>
                        </a:ext>
                      </a:extLst>
                    </a:blip>
                    <a:srcRect/>
                    <a:stretch>
                      <a:fillRect/>
                    </a:stretch>
                  </pic:blipFill>
                  <pic:spPr bwMode="auto">
                    <a:xfrm>
                      <a:off x="0" y="0"/>
                      <a:ext cx="485775" cy="2000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106</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where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72"/>
        </w:rPr>
        <w:drawing>
          <wp:inline distT="0" distB="0" distL="0" distR="0" wp14:anchorId="7FDC6436" wp14:editId="44FD55A4">
            <wp:extent cx="2247900" cy="1000125"/>
            <wp:effectExtent l="0" t="0" r="0" b="9525"/>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45" cstate="print">
                      <a:extLst>
                        <a:ext uri="{28A0092B-C50C-407E-A947-70E740481C1C}">
                          <a14:useLocalDpi xmlns:a14="http://schemas.microsoft.com/office/drawing/2010/main" val="0"/>
                        </a:ext>
                      </a:extLst>
                    </a:blip>
                    <a:srcRect/>
                    <a:stretch>
                      <a:fillRect/>
                    </a:stretch>
                  </pic:blipFill>
                  <pic:spPr bwMode="auto">
                    <a:xfrm>
                      <a:off x="0" y="0"/>
                      <a:ext cx="2247900" cy="10001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107</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lastRenderedPageBreak/>
        <w:t xml:space="preserve">This proof shows that every linear mapping is equivalent to a matrix.  Typically, we are given the matrix and are asked to find the destination coordinates.  However, it also says how to generate that matrix.  From </w:t>
      </w:r>
      <w:r w:rsidRPr="002C71A3">
        <w:fldChar w:fldCharType="begin"/>
      </w:r>
      <w:r w:rsidRPr="002C71A3">
        <w:instrText xml:space="preserve"> GOTOBUTTON ZEqnNum231667  \* MERGEFORMAT </w:instrText>
      </w:r>
      <w:fldSimple w:instr=" REF ZEqnNum231667 \! \* MERGEFORMAT ">
        <w:r w:rsidRPr="002C71A3">
          <w:instrText>(</w:instrText>
        </w:r>
        <w:r>
          <w:instrText>0</w:instrText>
        </w:r>
        <w:r w:rsidRPr="002C71A3">
          <w:instrText>.</w:instrText>
        </w:r>
        <w:r>
          <w:instrText>104</w:instrText>
        </w:r>
        <w:r w:rsidRPr="002C71A3">
          <w:instrText>)</w:instrText>
        </w:r>
      </w:fldSimple>
      <w:r w:rsidRPr="002C71A3">
        <w:fldChar w:fldCharType="end"/>
      </w:r>
      <w:r w:rsidRPr="002C71A3">
        <w:t xml:space="preserve">, the specified transformation on the kth basis element </w:t>
      </w:r>
      <w:r w:rsidRPr="002C71A3">
        <w:rPr>
          <w:noProof/>
          <w:position w:val="-16"/>
        </w:rPr>
        <w:drawing>
          <wp:inline distT="0" distB="0" distL="0" distR="0" wp14:anchorId="45CB4F51" wp14:editId="23AEAEFE">
            <wp:extent cx="2333625" cy="342900"/>
            <wp:effectExtent l="0" t="0" r="9525" b="0"/>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46" cstate="print">
                      <a:extLst>
                        <a:ext uri="{28A0092B-C50C-407E-A947-70E740481C1C}">
                          <a14:useLocalDpi xmlns:a14="http://schemas.microsoft.com/office/drawing/2010/main" val="0"/>
                        </a:ext>
                      </a:extLst>
                    </a:blip>
                    <a:srcRect/>
                    <a:stretch>
                      <a:fillRect/>
                    </a:stretch>
                  </pic:blipFill>
                  <pic:spPr bwMode="auto">
                    <a:xfrm>
                      <a:off x="0" y="0"/>
                      <a:ext cx="2333625" cy="342900"/>
                    </a:xfrm>
                    <a:prstGeom prst="rect">
                      <a:avLst/>
                    </a:prstGeom>
                    <a:noFill/>
                    <a:ln>
                      <a:noFill/>
                    </a:ln>
                  </pic:spPr>
                </pic:pic>
              </a:graphicData>
            </a:graphic>
          </wp:inline>
        </w:drawing>
      </w:r>
      <w:r w:rsidRPr="002C71A3">
        <w:t>constructs a matrix equation</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4"/>
        </w:rPr>
        <w:drawing>
          <wp:inline distT="0" distB="0" distL="0" distR="0" wp14:anchorId="7F7C1492" wp14:editId="562E1E1F">
            <wp:extent cx="533400" cy="161925"/>
            <wp:effectExtent l="0" t="0" r="0" b="9525"/>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47" cstate="print">
                      <a:extLst>
                        <a:ext uri="{28A0092B-C50C-407E-A947-70E740481C1C}">
                          <a14:useLocalDpi xmlns:a14="http://schemas.microsoft.com/office/drawing/2010/main" val="0"/>
                        </a:ext>
                      </a:extLst>
                    </a:blip>
                    <a:srcRect/>
                    <a:stretch>
                      <a:fillRect/>
                    </a:stretch>
                  </pic:blipFill>
                  <pic:spPr bwMode="auto">
                    <a:xfrm>
                      <a:off x="0" y="0"/>
                      <a:ext cx="533400" cy="1619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145" w:name="ZEqnNum258015"/>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108</w:instrText>
        </w:r>
      </w:fldSimple>
      <w:r w:rsidRPr="002C71A3">
        <w:instrText>)</w:instrText>
      </w:r>
      <w:bookmarkEnd w:id="145"/>
      <w:r w:rsidRPr="002C71A3">
        <w:fldChar w:fldCharType="end"/>
      </w:r>
    </w:p>
    <w:p w:rsidR="00EB01FB" w:rsidRPr="002C71A3" w:rsidRDefault="00EB01FB" w:rsidP="00783531"/>
    <w:p w:rsidR="00EB01FB" w:rsidRPr="002C71A3" w:rsidRDefault="00EB01FB" w:rsidP="00783531">
      <w:r w:rsidRPr="002C71A3">
        <w:t xml:space="preserve">where </w:t>
      </w:r>
      <w:r w:rsidRPr="002C71A3">
        <w:rPr>
          <w:noProof/>
          <w:position w:val="-16"/>
        </w:rPr>
        <w:drawing>
          <wp:inline distT="0" distB="0" distL="0" distR="0" wp14:anchorId="4246797B" wp14:editId="24AF44F1">
            <wp:extent cx="1914525" cy="276225"/>
            <wp:effectExtent l="0" t="0" r="9525" b="9525"/>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48" cstate="print">
                      <a:extLst>
                        <a:ext uri="{28A0092B-C50C-407E-A947-70E740481C1C}">
                          <a14:useLocalDpi xmlns:a14="http://schemas.microsoft.com/office/drawing/2010/main" val="0"/>
                        </a:ext>
                      </a:extLst>
                    </a:blip>
                    <a:srcRect/>
                    <a:stretch>
                      <a:fillRect/>
                    </a:stretch>
                  </pic:blipFill>
                  <pic:spPr bwMode="auto">
                    <a:xfrm>
                      <a:off x="0" y="0"/>
                      <a:ext cx="1914525" cy="276225"/>
                    </a:xfrm>
                    <a:prstGeom prst="rect">
                      <a:avLst/>
                    </a:prstGeom>
                    <a:noFill/>
                    <a:ln>
                      <a:noFill/>
                    </a:ln>
                  </pic:spPr>
                </pic:pic>
              </a:graphicData>
            </a:graphic>
          </wp:inline>
        </w:drawing>
      </w:r>
      <w:r w:rsidRPr="002C71A3">
        <w:t xml:space="preserve"> and</w:t>
      </w:r>
      <w:r w:rsidRPr="002C71A3">
        <w:rPr>
          <w:noProof/>
          <w:position w:val="-16"/>
        </w:rPr>
        <w:drawing>
          <wp:inline distT="0" distB="0" distL="0" distR="0" wp14:anchorId="72F4A28C" wp14:editId="2E0CBC43">
            <wp:extent cx="1485900" cy="276225"/>
            <wp:effectExtent l="0" t="0" r="0" b="9525"/>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49" cstate="print">
                      <a:extLst>
                        <a:ext uri="{28A0092B-C50C-407E-A947-70E740481C1C}">
                          <a14:useLocalDpi xmlns:a14="http://schemas.microsoft.com/office/drawing/2010/main" val="0"/>
                        </a:ext>
                      </a:extLst>
                    </a:blip>
                    <a:srcRect/>
                    <a:stretch>
                      <a:fillRect/>
                    </a:stretch>
                  </pic:blipFill>
                  <pic:spPr bwMode="auto">
                    <a:xfrm>
                      <a:off x="0" y="0"/>
                      <a:ext cx="1485900" cy="276225"/>
                    </a:xfrm>
                    <a:prstGeom prst="rect">
                      <a:avLst/>
                    </a:prstGeom>
                    <a:noFill/>
                    <a:ln>
                      <a:noFill/>
                    </a:ln>
                  </pic:spPr>
                </pic:pic>
              </a:graphicData>
            </a:graphic>
          </wp:inline>
        </w:drawing>
      </w:r>
      <w:r w:rsidRPr="002C71A3">
        <w:t xml:space="preserve">.  If the destination basis is linearly independent and hence  invertible the matrix represention is easily determined from </w:t>
      </w:r>
      <w:r w:rsidRPr="002C71A3">
        <w:fldChar w:fldCharType="begin"/>
      </w:r>
      <w:r w:rsidRPr="002C71A3">
        <w:instrText xml:space="preserve"> GOTOBUTTON ZEqnNum258015  \* MERGEFORMAT </w:instrText>
      </w:r>
      <w:fldSimple w:instr=" REF ZEqnNum258015 \! \* MERGEFORMAT ">
        <w:r w:rsidRPr="002C71A3">
          <w:instrText>(</w:instrText>
        </w:r>
        <w:r>
          <w:instrText>0</w:instrText>
        </w:r>
        <w:r w:rsidRPr="002C71A3">
          <w:instrText>.</w:instrText>
        </w:r>
        <w:r>
          <w:instrText>108</w:instrText>
        </w:r>
        <w:r w:rsidRPr="002C71A3">
          <w:instrText>)</w:instrText>
        </w:r>
      </w:fldSimple>
      <w:r w:rsidRPr="002C71A3">
        <w:fldChar w:fldCharType="end"/>
      </w:r>
      <w:r w:rsidRPr="002C71A3">
        <w:t xml:space="preserve">.  In any case, the kth column of </w:t>
      </w:r>
      <w:r w:rsidRPr="002C71A3">
        <w:rPr>
          <w:noProof/>
          <w:position w:val="-4"/>
        </w:rPr>
        <w:drawing>
          <wp:inline distT="0" distB="0" distL="0" distR="0" wp14:anchorId="399F234B" wp14:editId="2919BCA1">
            <wp:extent cx="161925" cy="161925"/>
            <wp:effectExtent l="0" t="0" r="9525" b="9525"/>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50"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is determined by the mapping acting on the kth basis vector in the host space according to </w:t>
      </w:r>
      <w:r w:rsidRPr="002C71A3">
        <w:fldChar w:fldCharType="begin"/>
      </w:r>
      <w:r w:rsidRPr="002C71A3">
        <w:instrText xml:space="preserve"> GOTOBUTTON ZEqnNum258015  \* MERGEFORMAT </w:instrText>
      </w:r>
      <w:fldSimple w:instr=" REF ZEqnNum258015 \! \* MERGEFORMAT ">
        <w:r w:rsidRPr="002C71A3">
          <w:instrText>(</w:instrText>
        </w:r>
        <w:r>
          <w:instrText>0</w:instrText>
        </w:r>
        <w:r w:rsidRPr="002C71A3">
          <w:instrText>.</w:instrText>
        </w:r>
        <w:r>
          <w:instrText>108</w:instrText>
        </w:r>
        <w:r w:rsidRPr="002C71A3">
          <w:instrText>)</w:instrText>
        </w:r>
      </w:fldSimple>
      <w:r w:rsidRPr="002C71A3">
        <w:fldChar w:fldCharType="end"/>
      </w:r>
      <w:r w:rsidRPr="002C71A3">
        <w:t>.</w:t>
      </w:r>
    </w:p>
    <w:p w:rsidR="00EB01FB" w:rsidRPr="002C71A3" w:rsidRDefault="00EB01FB" w:rsidP="00783531"/>
    <w:p w:rsidR="00EB01FB" w:rsidRPr="002C71A3" w:rsidRDefault="00EB01FB" w:rsidP="00783531">
      <w:r w:rsidRPr="002C71A3">
        <w:t xml:space="preserve">Example:   Let </w:t>
      </w:r>
      <w:r w:rsidRPr="002C71A3">
        <w:rPr>
          <w:noProof/>
          <w:position w:val="-12"/>
        </w:rPr>
        <w:drawing>
          <wp:inline distT="0" distB="0" distL="0" distR="0" wp14:anchorId="5B6631CC" wp14:editId="7A91399F">
            <wp:extent cx="495300" cy="238125"/>
            <wp:effectExtent l="0" t="0" r="0" b="9525"/>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51" cstate="print">
                      <a:extLst>
                        <a:ext uri="{28A0092B-C50C-407E-A947-70E740481C1C}">
                          <a14:useLocalDpi xmlns:a14="http://schemas.microsoft.com/office/drawing/2010/main" val="0"/>
                        </a:ext>
                      </a:extLst>
                    </a:blip>
                    <a:srcRect/>
                    <a:stretch>
                      <a:fillRect/>
                    </a:stretch>
                  </pic:blipFill>
                  <pic:spPr bwMode="auto">
                    <a:xfrm>
                      <a:off x="0" y="0"/>
                      <a:ext cx="495300" cy="238125"/>
                    </a:xfrm>
                    <a:prstGeom prst="rect">
                      <a:avLst/>
                    </a:prstGeom>
                    <a:noFill/>
                    <a:ln>
                      <a:noFill/>
                    </a:ln>
                  </pic:spPr>
                </pic:pic>
              </a:graphicData>
            </a:graphic>
          </wp:inline>
        </w:drawing>
      </w:r>
      <w:r w:rsidRPr="002C71A3">
        <w:t xml:space="preserve">be the elementary basis in R2.  Let f be the mapping that rotates a vector by theta degrees rotation CCW.  It can be verified by geometry that the mapping is indeed linear, i.e. f(x3) = f(x1) + f(x2), where x3=x1+x2.  (we may omit the scalability property because scaling a vector by a constant does not change the length, even for complex scalars) The angle between two vectors added is (theta1+theta2)/2 .  phi is the identity matrix, therefore, f(e1) is rotation to (cos(theta), sin(theta)) and f(e2) is (-sin(theta), cos(theta)), yielding A. </w:t>
      </w:r>
      <w:r w:rsidRPr="002C71A3">
        <w:br/>
      </w:r>
      <w:r w:rsidRPr="002C71A3">
        <w:rPr>
          <w:noProof/>
          <w:position w:val="-4"/>
        </w:rPr>
        <w:drawing>
          <wp:inline distT="0" distB="0" distL="0" distR="0" wp14:anchorId="305C72C9" wp14:editId="65AC63C1">
            <wp:extent cx="123825" cy="190500"/>
            <wp:effectExtent l="0" t="0" r="0" b="0"/>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52"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p>
    <w:p w:rsidR="00EB01FB" w:rsidRPr="002C71A3" w:rsidRDefault="00EB01FB" w:rsidP="00783531"/>
    <w:p w:rsidR="00EB01FB" w:rsidRPr="002C71A3" w:rsidRDefault="00EB01FB" w:rsidP="00783531">
      <w:r w:rsidRPr="002C71A3">
        <w:t>Example projection</w:t>
      </w:r>
    </w:p>
    <w:p w:rsidR="00EB01FB" w:rsidRPr="002C71A3" w:rsidRDefault="00EB01FB" w:rsidP="00783531">
      <w:r w:rsidRPr="002C71A3">
        <w:t xml:space="preserve">Now consider the basis where one vector is along the theta-line and the other perpendicular to it.  Then Av1=v1 and Av2=0.  </w:t>
      </w:r>
    </w:p>
    <w:p w:rsidR="00EB01FB" w:rsidRPr="002C71A3" w:rsidRDefault="00EB01FB" w:rsidP="00783531">
      <w:r w:rsidRPr="002C71A3">
        <w:t xml:space="preserve"> </w:t>
      </w:r>
    </w:p>
    <w:p w:rsidR="00EB01FB" w:rsidRPr="002C71A3" w:rsidRDefault="00EB01FB" w:rsidP="00783531">
      <w:r w:rsidRPr="002C71A3">
        <w:t xml:space="preserve">The integral transform is the continuous time analogue of a finite dimensional linear transformation.  The infinite dim mapping is accomplished by a kernel function </w:t>
      </w:r>
      <w:r w:rsidRPr="002C71A3">
        <w:rPr>
          <w:noProof/>
          <w:position w:val="-10"/>
        </w:rPr>
        <w:drawing>
          <wp:inline distT="0" distB="0" distL="0" distR="0" wp14:anchorId="217BE20B" wp14:editId="289B8E4C">
            <wp:extent cx="390525" cy="200025"/>
            <wp:effectExtent l="0" t="0" r="9525" b="9525"/>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53" cstate="print">
                      <a:extLst>
                        <a:ext uri="{28A0092B-C50C-407E-A947-70E740481C1C}">
                          <a14:useLocalDpi xmlns:a14="http://schemas.microsoft.com/office/drawing/2010/main" val="0"/>
                        </a:ext>
                      </a:extLst>
                    </a:blip>
                    <a:srcRect/>
                    <a:stretch>
                      <a:fillRect/>
                    </a:stretch>
                  </pic:blipFill>
                  <pic:spPr bwMode="auto">
                    <a:xfrm>
                      <a:off x="0" y="0"/>
                      <a:ext cx="390525" cy="200025"/>
                    </a:xfrm>
                    <a:prstGeom prst="rect">
                      <a:avLst/>
                    </a:prstGeom>
                    <a:noFill/>
                    <a:ln>
                      <a:noFill/>
                    </a:ln>
                  </pic:spPr>
                </pic:pic>
              </a:graphicData>
            </a:graphic>
          </wp:inline>
        </w:drawing>
      </w:r>
      <w:r w:rsidRPr="002C71A3">
        <w:t>, and has the form</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6"/>
        </w:rPr>
        <w:drawing>
          <wp:inline distT="0" distB="0" distL="0" distR="0" wp14:anchorId="72AECC54" wp14:editId="36E1A0BC">
            <wp:extent cx="1266825" cy="295275"/>
            <wp:effectExtent l="0" t="0" r="9525" b="9525"/>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54" cstate="print">
                      <a:extLst>
                        <a:ext uri="{28A0092B-C50C-407E-A947-70E740481C1C}">
                          <a14:useLocalDpi xmlns:a14="http://schemas.microsoft.com/office/drawing/2010/main" val="0"/>
                        </a:ext>
                      </a:extLst>
                    </a:blip>
                    <a:srcRect/>
                    <a:stretch>
                      <a:fillRect/>
                    </a:stretch>
                  </pic:blipFill>
                  <pic:spPr bwMode="auto">
                    <a:xfrm>
                      <a:off x="0" y="0"/>
                      <a:ext cx="1266825" cy="2952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109</w:instrText>
        </w:r>
      </w:fldSimple>
      <w:r w:rsidRPr="002C71A3">
        <w:instrText>)</w:instrText>
      </w:r>
      <w:r w:rsidRPr="002C71A3">
        <w:fldChar w:fldCharType="end"/>
      </w:r>
    </w:p>
    <w:p w:rsidR="00EB01FB" w:rsidRPr="002C71A3" w:rsidRDefault="00EB01FB" w:rsidP="00783531">
      <w:r w:rsidRPr="002C71A3">
        <w:t>For example the Fourier kernel.</w:t>
      </w:r>
    </w:p>
    <w:p w:rsidR="00EB01FB" w:rsidRPr="002C71A3" w:rsidRDefault="00EB01FB" w:rsidP="00783531"/>
    <w:p w:rsidR="00EB01FB" w:rsidRPr="002C71A3" w:rsidRDefault="00EB01FB" w:rsidP="00783531"/>
    <w:p w:rsidR="00EB01FB" w:rsidRPr="00B75359" w:rsidRDefault="00EB01FB" w:rsidP="00C871C4">
      <w:pPr>
        <w:pStyle w:val="Heading3"/>
        <w:numPr>
          <w:ilvl w:val="2"/>
          <w:numId w:val="1"/>
        </w:numPr>
      </w:pPr>
      <w:bookmarkStart w:id="146" w:name="_Toc145482102"/>
      <w:bookmarkStart w:id="147" w:name="_Toc146610593"/>
      <w:bookmarkStart w:id="148" w:name="_Toc280363464"/>
      <w:bookmarkStart w:id="149" w:name="_Toc209776306"/>
      <w:bookmarkStart w:id="150" w:name="_Toc209776828"/>
      <w:bookmarkStart w:id="151" w:name="_Toc209781599"/>
      <w:bookmarkStart w:id="152" w:name="_Toc209787339"/>
      <w:bookmarkStart w:id="153" w:name="_Toc229856964"/>
      <w:bookmarkStart w:id="154" w:name="_Toc229926018"/>
      <w:r w:rsidRPr="00B75359">
        <w:t>Change of Basis</w:t>
      </w:r>
      <w:bookmarkEnd w:id="146"/>
      <w:bookmarkEnd w:id="147"/>
      <w:bookmarkEnd w:id="148"/>
      <w:bookmarkEnd w:id="149"/>
      <w:bookmarkEnd w:id="150"/>
      <w:bookmarkEnd w:id="151"/>
      <w:bookmarkEnd w:id="152"/>
      <w:bookmarkEnd w:id="153"/>
      <w:bookmarkEnd w:id="154"/>
    </w:p>
    <w:p w:rsidR="00EB01FB" w:rsidRPr="002C71A3" w:rsidRDefault="00EB01FB" w:rsidP="00783531"/>
    <w:p w:rsidR="00EB01FB" w:rsidRPr="002C71A3" w:rsidRDefault="00EB01FB" w:rsidP="00783531">
      <w:r w:rsidRPr="002C71A3">
        <w:t xml:space="preserve">Suppose we have vector </w:t>
      </w:r>
      <w:r w:rsidR="004D6234" w:rsidRPr="002C71A3">
        <w:rPr>
          <w:noProof/>
          <w:position w:val="-14"/>
        </w:rPr>
      </w:r>
      <w:r w:rsidR="004D6234" w:rsidRPr="002C71A3">
        <w:rPr>
          <w:noProof/>
          <w:position w:val="-14"/>
        </w:rPr>
        <w:object w:dxaOrig="1219" w:dyaOrig="400" w14:anchorId="08E02DA2">
          <v:shape id="_x0000_i1398" type="#_x0000_t75" alt="" style="width:59pt;height:19.9pt;mso-width-percent:0;mso-height-percent:0;mso-width-percent:0;mso-height-percent:0" o:ole="">
            <v:imagedata r:id="rId855" o:title=""/>
          </v:shape>
          <o:OLEObject Type="Embed" ProgID="Equation.DSMT4" ShapeID="_x0000_i1398" DrawAspect="Content" ObjectID="_1851002573" r:id="rId856"/>
        </w:object>
      </w:r>
      <w:r w:rsidRPr="002C71A3">
        <w:t>in basis</w:t>
      </w:r>
      <w:r w:rsidRPr="002C71A3">
        <w:rPr>
          <w:noProof/>
          <w:position w:val="-14"/>
        </w:rPr>
        <w:drawing>
          <wp:inline distT="0" distB="0" distL="0" distR="0" wp14:anchorId="0098B26D" wp14:editId="7D01A68F">
            <wp:extent cx="828675" cy="257175"/>
            <wp:effectExtent l="0" t="0" r="9525" b="9525"/>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57" cstate="print">
                      <a:extLst>
                        <a:ext uri="{28A0092B-C50C-407E-A947-70E740481C1C}">
                          <a14:useLocalDpi xmlns:a14="http://schemas.microsoft.com/office/drawing/2010/main" val="0"/>
                        </a:ext>
                      </a:extLst>
                    </a:blip>
                    <a:srcRect/>
                    <a:stretch>
                      <a:fillRect/>
                    </a:stretch>
                  </pic:blipFill>
                  <pic:spPr bwMode="auto">
                    <a:xfrm>
                      <a:off x="0" y="0"/>
                      <a:ext cx="828675" cy="257175"/>
                    </a:xfrm>
                    <a:prstGeom prst="rect">
                      <a:avLst/>
                    </a:prstGeom>
                    <a:noFill/>
                    <a:ln>
                      <a:noFill/>
                    </a:ln>
                  </pic:spPr>
                </pic:pic>
              </a:graphicData>
            </a:graphic>
          </wp:inline>
        </w:drawing>
      </w:r>
      <w:r w:rsidR="004D6234" w:rsidRPr="002C71A3">
        <w:rPr>
          <w:noProof/>
          <w:position w:val="-14"/>
        </w:rPr>
      </w:r>
      <w:r w:rsidR="004D6234" w:rsidRPr="002C71A3">
        <w:rPr>
          <w:noProof/>
          <w:position w:val="-14"/>
        </w:rPr>
        <w:object w:dxaOrig="1300" w:dyaOrig="400" w14:anchorId="435FA72C">
          <v:shape id="_x0000_i1399" type="#_x0000_t75" alt="" style="width:65.85pt;height:19.9pt;mso-width-percent:0;mso-height-percent:0;mso-width-percent:0;mso-height-percent:0" o:ole="">
            <v:imagedata r:id="rId858" o:title=""/>
          </v:shape>
          <o:OLEObject Type="Embed" ProgID="Equation.DSMT4" ShapeID="_x0000_i1399" DrawAspect="Content" ObjectID="_1851002574" r:id="rId859"/>
        </w:object>
      </w:r>
      <w:r w:rsidRPr="002C71A3">
        <w:t xml:space="preserve"> and we desire the coordinates of a new vector </w:t>
      </w:r>
      <w:r w:rsidRPr="002C71A3">
        <w:rPr>
          <w:noProof/>
          <w:position w:val="-14"/>
        </w:rPr>
        <w:drawing>
          <wp:inline distT="0" distB="0" distL="0" distR="0" wp14:anchorId="72B50D52" wp14:editId="26CCF0DC">
            <wp:extent cx="790575" cy="257175"/>
            <wp:effectExtent l="0" t="0" r="9525" b="9525"/>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60" cstate="print">
                      <a:extLst>
                        <a:ext uri="{28A0092B-C50C-407E-A947-70E740481C1C}">
                          <a14:useLocalDpi xmlns:a14="http://schemas.microsoft.com/office/drawing/2010/main" val="0"/>
                        </a:ext>
                      </a:extLst>
                    </a:blip>
                    <a:srcRect/>
                    <a:stretch>
                      <a:fillRect/>
                    </a:stretch>
                  </pic:blipFill>
                  <pic:spPr bwMode="auto">
                    <a:xfrm>
                      <a:off x="0" y="0"/>
                      <a:ext cx="790575" cy="257175"/>
                    </a:xfrm>
                    <a:prstGeom prst="rect">
                      <a:avLst/>
                    </a:prstGeom>
                    <a:noFill/>
                    <a:ln>
                      <a:noFill/>
                    </a:ln>
                  </pic:spPr>
                </pic:pic>
              </a:graphicData>
            </a:graphic>
          </wp:inline>
        </w:drawing>
      </w:r>
      <w:r w:rsidRPr="002C71A3">
        <w:t xml:space="preserve">in a different basis </w:t>
      </w:r>
      <w:r w:rsidRPr="002C71A3">
        <w:rPr>
          <w:noProof/>
          <w:position w:val="-18"/>
        </w:rPr>
        <w:drawing>
          <wp:inline distT="0" distB="0" distL="0" distR="0" wp14:anchorId="1F40FB52" wp14:editId="1AF632A3">
            <wp:extent cx="866775" cy="304800"/>
            <wp:effectExtent l="0" t="0" r="9525" b="0"/>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61" cstate="print">
                      <a:extLst>
                        <a:ext uri="{28A0092B-C50C-407E-A947-70E740481C1C}">
                          <a14:useLocalDpi xmlns:a14="http://schemas.microsoft.com/office/drawing/2010/main" val="0"/>
                        </a:ext>
                      </a:extLst>
                    </a:blip>
                    <a:srcRect/>
                    <a:stretch>
                      <a:fillRect/>
                    </a:stretch>
                  </pic:blipFill>
                  <pic:spPr bwMode="auto">
                    <a:xfrm>
                      <a:off x="0" y="0"/>
                      <a:ext cx="866775" cy="304800"/>
                    </a:xfrm>
                    <a:prstGeom prst="rect">
                      <a:avLst/>
                    </a:prstGeom>
                    <a:noFill/>
                    <a:ln>
                      <a:noFill/>
                    </a:ln>
                  </pic:spPr>
                </pic:pic>
              </a:graphicData>
            </a:graphic>
          </wp:inline>
        </w:drawing>
      </w:r>
      <w:r w:rsidRPr="002C71A3">
        <w:t xml:space="preserve">.  A linear transformation matrix </w:t>
      </w:r>
      <w:r w:rsidRPr="002C71A3">
        <w:rPr>
          <w:noProof/>
          <w:position w:val="-4"/>
        </w:rPr>
        <w:drawing>
          <wp:inline distT="0" distB="0" distL="0" distR="0" wp14:anchorId="72015361" wp14:editId="37E8AAF9">
            <wp:extent cx="190500" cy="161925"/>
            <wp:effectExtent l="0" t="0" r="0" b="9525"/>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62" cstate="print">
                      <a:extLst>
                        <a:ext uri="{28A0092B-C50C-407E-A947-70E740481C1C}">
                          <a14:useLocalDpi xmlns:a14="http://schemas.microsoft.com/office/drawing/2010/main" val="0"/>
                        </a:ext>
                      </a:extLst>
                    </a:blip>
                    <a:srcRect/>
                    <a:stretch>
                      <a:fillRect/>
                    </a:stretch>
                  </pic:blipFill>
                  <pic:spPr bwMode="auto">
                    <a:xfrm>
                      <a:off x="0" y="0"/>
                      <a:ext cx="190500" cy="161925"/>
                    </a:xfrm>
                    <a:prstGeom prst="rect">
                      <a:avLst/>
                    </a:prstGeom>
                    <a:noFill/>
                    <a:ln>
                      <a:noFill/>
                    </a:ln>
                  </pic:spPr>
                </pic:pic>
              </a:graphicData>
            </a:graphic>
          </wp:inline>
        </w:drawing>
      </w:r>
      <w:r w:rsidRPr="002C71A3">
        <w:t xml:space="preserve">accomplishes this, and here we deduce the matrix such that </w:t>
      </w:r>
      <w:r w:rsidRPr="002C71A3">
        <w:rPr>
          <w:noProof/>
          <w:position w:val="-4"/>
        </w:rPr>
        <w:drawing>
          <wp:inline distT="0" distB="0" distL="0" distR="0" wp14:anchorId="73F3DA29" wp14:editId="6D055093">
            <wp:extent cx="495300" cy="161925"/>
            <wp:effectExtent l="0" t="0" r="0" b="9525"/>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63" cstate="print">
                      <a:extLst>
                        <a:ext uri="{28A0092B-C50C-407E-A947-70E740481C1C}">
                          <a14:useLocalDpi xmlns:a14="http://schemas.microsoft.com/office/drawing/2010/main" val="0"/>
                        </a:ext>
                      </a:extLst>
                    </a:blip>
                    <a:srcRect/>
                    <a:stretch>
                      <a:fillRect/>
                    </a:stretch>
                  </pic:blipFill>
                  <pic:spPr bwMode="auto">
                    <a:xfrm>
                      <a:off x="0" y="0"/>
                      <a:ext cx="495300" cy="161925"/>
                    </a:xfrm>
                    <a:prstGeom prst="rect">
                      <a:avLst/>
                    </a:prstGeom>
                    <a:noFill/>
                    <a:ln>
                      <a:noFill/>
                    </a:ln>
                  </pic:spPr>
                </pic:pic>
              </a:graphicData>
            </a:graphic>
          </wp:inline>
        </w:drawing>
      </w:r>
      <w:r w:rsidRPr="002C71A3">
        <w:t>.</w:t>
      </w:r>
    </w:p>
    <w:p w:rsidR="00EB01FB" w:rsidRPr="002C71A3" w:rsidRDefault="00EB01FB" w:rsidP="00783531"/>
    <w:p w:rsidR="00EB01FB" w:rsidRPr="002C71A3" w:rsidRDefault="00EB01FB" w:rsidP="00783531">
      <w:r w:rsidRPr="002C71A3">
        <w:t xml:space="preserve">The old basis may be written in terms of the new basis as </w:t>
      </w:r>
    </w:p>
    <w:p w:rsidR="00EB01FB" w:rsidRPr="002C71A3" w:rsidRDefault="00EB01FB" w:rsidP="00783531"/>
    <w:p w:rsidR="00EB01FB" w:rsidRPr="002C71A3" w:rsidRDefault="00EB01FB" w:rsidP="00783531">
      <w:pPr>
        <w:tabs>
          <w:tab w:val="center" w:pos="4320"/>
          <w:tab w:val="right" w:pos="8640"/>
        </w:tabs>
      </w:pPr>
      <w:r w:rsidRPr="002C71A3">
        <w:lastRenderedPageBreak/>
        <w:tab/>
      </w:r>
      <w:r w:rsidRPr="002C71A3">
        <w:rPr>
          <w:noProof/>
          <w:position w:val="-34"/>
        </w:rPr>
        <w:drawing>
          <wp:inline distT="0" distB="0" distL="0" distR="0" wp14:anchorId="7FF11700" wp14:editId="5F0C6817">
            <wp:extent cx="904875" cy="504825"/>
            <wp:effectExtent l="0" t="0" r="9525" b="9525"/>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864" cstate="print">
                      <a:extLst>
                        <a:ext uri="{28A0092B-C50C-407E-A947-70E740481C1C}">
                          <a14:useLocalDpi xmlns:a14="http://schemas.microsoft.com/office/drawing/2010/main" val="0"/>
                        </a:ext>
                      </a:extLst>
                    </a:blip>
                    <a:srcRect/>
                    <a:stretch>
                      <a:fillRect/>
                    </a:stretch>
                  </pic:blipFill>
                  <pic:spPr bwMode="auto">
                    <a:xfrm>
                      <a:off x="0" y="0"/>
                      <a:ext cx="904875" cy="5048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110</w:instrText>
        </w:r>
      </w:fldSimple>
      <w:r w:rsidRPr="002C71A3">
        <w:instrText>)</w:instrText>
      </w:r>
      <w:r w:rsidRPr="002C71A3">
        <w:fldChar w:fldCharType="end"/>
      </w:r>
    </w:p>
    <w:p w:rsidR="00EB01FB" w:rsidRPr="002C71A3" w:rsidRDefault="00EB01FB" w:rsidP="00783531">
      <w:r w:rsidRPr="002C71A3">
        <w:t>Therefore,</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78"/>
        </w:rPr>
        <w:drawing>
          <wp:inline distT="0" distB="0" distL="0" distR="0" wp14:anchorId="7A021564" wp14:editId="3CFB91C4">
            <wp:extent cx="2095500" cy="1076325"/>
            <wp:effectExtent l="0" t="0" r="0" b="9525"/>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65" cstate="print">
                      <a:extLst>
                        <a:ext uri="{28A0092B-C50C-407E-A947-70E740481C1C}">
                          <a14:useLocalDpi xmlns:a14="http://schemas.microsoft.com/office/drawing/2010/main" val="0"/>
                        </a:ext>
                      </a:extLst>
                    </a:blip>
                    <a:srcRect/>
                    <a:stretch>
                      <a:fillRect/>
                    </a:stretch>
                  </pic:blipFill>
                  <pic:spPr bwMode="auto">
                    <a:xfrm>
                      <a:off x="0" y="0"/>
                      <a:ext cx="2095500" cy="10763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111</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where, </w:t>
      </w:r>
      <w:r w:rsidRPr="002C71A3">
        <w:rPr>
          <w:noProof/>
          <w:position w:val="-12"/>
        </w:rPr>
        <w:drawing>
          <wp:inline distT="0" distB="0" distL="0" distR="0" wp14:anchorId="1A13F063" wp14:editId="09F9B3D3">
            <wp:extent cx="828675" cy="238125"/>
            <wp:effectExtent l="0" t="0" r="9525" b="9525"/>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866" cstate="print">
                      <a:extLst>
                        <a:ext uri="{28A0092B-C50C-407E-A947-70E740481C1C}">
                          <a14:useLocalDpi xmlns:a14="http://schemas.microsoft.com/office/drawing/2010/main" val="0"/>
                        </a:ext>
                      </a:extLst>
                    </a:blip>
                    <a:srcRect/>
                    <a:stretch>
                      <a:fillRect/>
                    </a:stretch>
                  </pic:blipFill>
                  <pic:spPr bwMode="auto">
                    <a:xfrm>
                      <a:off x="0" y="0"/>
                      <a:ext cx="828675" cy="238125"/>
                    </a:xfrm>
                    <a:prstGeom prst="rect">
                      <a:avLst/>
                    </a:prstGeom>
                    <a:noFill/>
                    <a:ln>
                      <a:noFill/>
                    </a:ln>
                  </pic:spPr>
                </pic:pic>
              </a:graphicData>
            </a:graphic>
          </wp:inline>
        </w:drawing>
      </w:r>
      <w:r w:rsidRPr="002C71A3">
        <w:t xml:space="preserve">and </w:t>
      </w:r>
      <w:r w:rsidRPr="002C71A3">
        <w:rPr>
          <w:noProof/>
          <w:position w:val="-12"/>
        </w:rPr>
        <w:drawing>
          <wp:inline distT="0" distB="0" distL="0" distR="0" wp14:anchorId="4B745F6C" wp14:editId="4A7D8DCC">
            <wp:extent cx="838200" cy="238125"/>
            <wp:effectExtent l="0" t="0" r="0" b="9525"/>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867" cstate="print">
                      <a:extLst>
                        <a:ext uri="{28A0092B-C50C-407E-A947-70E740481C1C}">
                          <a14:useLocalDpi xmlns:a14="http://schemas.microsoft.com/office/drawing/2010/main" val="0"/>
                        </a:ext>
                      </a:extLst>
                    </a:blip>
                    <a:srcRect/>
                    <a:stretch>
                      <a:fillRect/>
                    </a:stretch>
                  </pic:blipFill>
                  <pic:spPr bwMode="auto">
                    <a:xfrm>
                      <a:off x="0" y="0"/>
                      <a:ext cx="838200" cy="238125"/>
                    </a:xfrm>
                    <a:prstGeom prst="rect">
                      <a:avLst/>
                    </a:prstGeom>
                    <a:noFill/>
                    <a:ln>
                      <a:noFill/>
                    </a:ln>
                  </pic:spPr>
                </pic:pic>
              </a:graphicData>
            </a:graphic>
          </wp:inline>
        </w:drawing>
      </w:r>
      <w:r w:rsidRPr="002C71A3">
        <w:t xml:space="preserve">.  The </w:t>
      </w:r>
      <w:r w:rsidRPr="002C71A3">
        <w:rPr>
          <w:i/>
          <w:iCs/>
        </w:rPr>
        <w:t>coordinate transformation</w:t>
      </w:r>
      <w:r w:rsidRPr="002C71A3">
        <w:rPr>
          <w:i/>
          <w:iCs/>
        </w:rPr>
        <w:fldChar w:fldCharType="begin"/>
      </w:r>
      <w:r w:rsidRPr="002C71A3">
        <w:instrText>xe "</w:instrText>
      </w:r>
      <w:r w:rsidRPr="002C71A3">
        <w:rPr>
          <w:i/>
          <w:iCs/>
        </w:rPr>
        <w:instrText>coordinate transformation</w:instrText>
      </w:r>
      <w:r w:rsidRPr="002C71A3">
        <w:instrText>"</w:instrText>
      </w:r>
      <w:r w:rsidRPr="002C71A3">
        <w:rPr>
          <w:i/>
          <w:iCs/>
        </w:rPr>
        <w:fldChar w:fldCharType="end"/>
      </w:r>
      <w:r w:rsidRPr="002C71A3">
        <w:t xml:space="preserve"> then may be written as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50"/>
        </w:rPr>
        <w:drawing>
          <wp:inline distT="0" distB="0" distL="0" distR="0" wp14:anchorId="4DB5A399" wp14:editId="4C521247">
            <wp:extent cx="1219200" cy="723900"/>
            <wp:effectExtent l="0" t="0" r="0" b="0"/>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868" cstate="print">
                      <a:extLst>
                        <a:ext uri="{28A0092B-C50C-407E-A947-70E740481C1C}">
                          <a14:useLocalDpi xmlns:a14="http://schemas.microsoft.com/office/drawing/2010/main" val="0"/>
                        </a:ext>
                      </a:extLst>
                    </a:blip>
                    <a:srcRect/>
                    <a:stretch>
                      <a:fillRect/>
                    </a:stretch>
                  </pic:blipFill>
                  <pic:spPr bwMode="auto">
                    <a:xfrm>
                      <a:off x="0" y="0"/>
                      <a:ext cx="1219200" cy="7239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155" w:name="ZEqnNum424533"/>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112</w:instrText>
        </w:r>
      </w:fldSimple>
      <w:r w:rsidRPr="002C71A3">
        <w:instrText>)</w:instrText>
      </w:r>
      <w:bookmarkEnd w:id="155"/>
      <w:r w:rsidRPr="002C71A3">
        <w:fldChar w:fldCharType="end"/>
      </w:r>
    </w:p>
    <w:p w:rsidR="00EB01FB" w:rsidRPr="00B75359" w:rsidRDefault="00EB01FB" w:rsidP="00C871C4">
      <w:pPr>
        <w:pStyle w:val="Heading3"/>
        <w:numPr>
          <w:ilvl w:val="2"/>
          <w:numId w:val="1"/>
        </w:numPr>
      </w:pPr>
      <w:bookmarkStart w:id="156" w:name="_Toc146610594"/>
      <w:bookmarkStart w:id="157" w:name="_Toc280363465"/>
      <w:bookmarkStart w:id="158" w:name="_Toc209776307"/>
      <w:bookmarkStart w:id="159" w:name="_Toc209776829"/>
      <w:bookmarkStart w:id="160" w:name="_Toc209781600"/>
      <w:bookmarkStart w:id="161" w:name="_Toc209787340"/>
      <w:bookmarkStart w:id="162" w:name="_Toc229856965"/>
      <w:bookmarkStart w:id="163" w:name="_Toc229926019"/>
      <w:r w:rsidRPr="00B75359">
        <w:t>Similarity Transformations</w:t>
      </w:r>
      <w:bookmarkEnd w:id="156"/>
      <w:bookmarkEnd w:id="157"/>
      <w:bookmarkEnd w:id="158"/>
      <w:bookmarkEnd w:id="159"/>
      <w:bookmarkEnd w:id="160"/>
      <w:bookmarkEnd w:id="161"/>
      <w:bookmarkEnd w:id="162"/>
      <w:bookmarkEnd w:id="163"/>
    </w:p>
    <w:p w:rsidR="00EB01FB" w:rsidRPr="002C71A3" w:rsidRDefault="00EB01FB" w:rsidP="00783531"/>
    <w:p w:rsidR="00EB01FB" w:rsidRPr="002C71A3" w:rsidRDefault="00EB01FB" w:rsidP="00783531">
      <w:r w:rsidRPr="002C71A3">
        <w:t xml:space="preserve">Suppose A represents a linear transformation from </w:t>
      </w:r>
      <w:r w:rsidRPr="002C71A3">
        <w:rPr>
          <w:noProof/>
          <w:position w:val="-6"/>
        </w:rPr>
        <w:drawing>
          <wp:inline distT="0" distB="0" distL="0" distR="0" wp14:anchorId="039404A4" wp14:editId="6082A8B2">
            <wp:extent cx="638175" cy="219075"/>
            <wp:effectExtent l="0" t="0" r="9525" b="9525"/>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869" cstate="print">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Pr="002C71A3">
        <w:t>.  Suppose we wish to represent this transformation with respect to a different basis, i.e.</w:t>
      </w:r>
      <w:r w:rsidRPr="002C71A3">
        <w:rPr>
          <w:noProof/>
          <w:position w:val="-6"/>
        </w:rPr>
        <w:drawing>
          <wp:inline distT="0" distB="0" distL="0" distR="0" wp14:anchorId="0F8E9972" wp14:editId="6CA169A7">
            <wp:extent cx="466725" cy="219075"/>
            <wp:effectExtent l="0" t="0" r="9525" b="9525"/>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870" cstate="print">
                      <a:extLst>
                        <a:ext uri="{28A0092B-C50C-407E-A947-70E740481C1C}">
                          <a14:useLocalDpi xmlns:a14="http://schemas.microsoft.com/office/drawing/2010/main" val="0"/>
                        </a:ext>
                      </a:extLst>
                    </a:blip>
                    <a:srcRect/>
                    <a:stretch>
                      <a:fillRect/>
                    </a:stretch>
                  </pic:blipFill>
                  <pic:spPr bwMode="auto">
                    <a:xfrm>
                      <a:off x="0" y="0"/>
                      <a:ext cx="466725" cy="219075"/>
                    </a:xfrm>
                    <a:prstGeom prst="rect">
                      <a:avLst/>
                    </a:prstGeom>
                    <a:noFill/>
                    <a:ln>
                      <a:noFill/>
                    </a:ln>
                  </pic:spPr>
                </pic:pic>
              </a:graphicData>
            </a:graphic>
          </wp:inline>
        </w:drawing>
      </w:r>
      <w:r w:rsidRPr="002C71A3">
        <w:t xml:space="preserve">.  In the first basis we have the output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0"/>
        </w:rPr>
        <w:drawing>
          <wp:inline distT="0" distB="0" distL="0" distR="0" wp14:anchorId="075F1133" wp14:editId="652389CC">
            <wp:extent cx="466725" cy="200025"/>
            <wp:effectExtent l="0" t="0" r="9525" b="9525"/>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71" cstate="print">
                      <a:extLst>
                        <a:ext uri="{28A0092B-C50C-407E-A947-70E740481C1C}">
                          <a14:useLocalDpi xmlns:a14="http://schemas.microsoft.com/office/drawing/2010/main" val="0"/>
                        </a:ext>
                      </a:extLst>
                    </a:blip>
                    <a:srcRect/>
                    <a:stretch>
                      <a:fillRect/>
                    </a:stretch>
                  </pic:blipFill>
                  <pic:spPr bwMode="auto">
                    <a:xfrm>
                      <a:off x="0" y="0"/>
                      <a:ext cx="466725" cy="2000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164" w:name="ZEqnNum733037"/>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113</w:instrText>
        </w:r>
      </w:fldSimple>
      <w:r w:rsidRPr="002C71A3">
        <w:instrText>)</w:instrText>
      </w:r>
      <w:bookmarkEnd w:id="164"/>
      <w:r w:rsidRPr="002C71A3">
        <w:fldChar w:fldCharType="end"/>
      </w:r>
    </w:p>
    <w:p w:rsidR="00EB01FB" w:rsidRPr="002C71A3" w:rsidRDefault="00EB01FB" w:rsidP="00783531"/>
    <w:p w:rsidR="00EB01FB" w:rsidRPr="002C71A3" w:rsidRDefault="00EB01FB" w:rsidP="00783531">
      <w:r w:rsidRPr="002C71A3">
        <w:t xml:space="preserve">Using </w:t>
      </w:r>
      <w:r w:rsidRPr="002C71A3">
        <w:fldChar w:fldCharType="begin"/>
      </w:r>
      <w:r w:rsidRPr="002C71A3">
        <w:instrText xml:space="preserve"> GOTOBUTTON ZEqnNum424533  \* MERGEFORMAT </w:instrText>
      </w:r>
      <w:fldSimple w:instr=" REF ZEqnNum424533 \! \* MERGEFORMAT ">
        <w:r w:rsidRPr="002C71A3">
          <w:instrText>(</w:instrText>
        </w:r>
        <w:r>
          <w:instrText>0</w:instrText>
        </w:r>
        <w:r w:rsidRPr="002C71A3">
          <w:instrText>.</w:instrText>
        </w:r>
        <w:r>
          <w:instrText>112</w:instrText>
        </w:r>
        <w:r w:rsidRPr="002C71A3">
          <w:instrText>)</w:instrText>
        </w:r>
      </w:fldSimple>
      <w:r w:rsidRPr="002C71A3">
        <w:fldChar w:fldCharType="end"/>
      </w:r>
      <w:r w:rsidRPr="002C71A3">
        <w:t xml:space="preserve"> we may write the input and output in terms of the new basis as </w:t>
      </w:r>
      <w:r w:rsidRPr="002C71A3">
        <w:rPr>
          <w:noProof/>
          <w:position w:val="-4"/>
        </w:rPr>
        <w:drawing>
          <wp:inline distT="0" distB="0" distL="0" distR="0" wp14:anchorId="1F6A40C3" wp14:editId="4A4330A9">
            <wp:extent cx="600075" cy="190500"/>
            <wp:effectExtent l="0" t="0" r="9525" b="0"/>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872" cstate="print">
                      <a:extLst>
                        <a:ext uri="{28A0092B-C50C-407E-A947-70E740481C1C}">
                          <a14:useLocalDpi xmlns:a14="http://schemas.microsoft.com/office/drawing/2010/main" val="0"/>
                        </a:ext>
                      </a:extLst>
                    </a:blip>
                    <a:srcRect/>
                    <a:stretch>
                      <a:fillRect/>
                    </a:stretch>
                  </pic:blipFill>
                  <pic:spPr bwMode="auto">
                    <a:xfrm>
                      <a:off x="0" y="0"/>
                      <a:ext cx="600075" cy="190500"/>
                    </a:xfrm>
                    <a:prstGeom prst="rect">
                      <a:avLst/>
                    </a:prstGeom>
                    <a:noFill/>
                    <a:ln>
                      <a:noFill/>
                    </a:ln>
                  </pic:spPr>
                </pic:pic>
              </a:graphicData>
            </a:graphic>
          </wp:inline>
        </w:drawing>
      </w:r>
      <w:r w:rsidRPr="002C71A3">
        <w:t>and</w:t>
      </w:r>
      <w:r w:rsidRPr="002C71A3">
        <w:rPr>
          <w:noProof/>
          <w:position w:val="-10"/>
        </w:rPr>
        <w:drawing>
          <wp:inline distT="0" distB="0" distL="0" distR="0" wp14:anchorId="0EAEA99A" wp14:editId="5DAD2321">
            <wp:extent cx="609600" cy="228600"/>
            <wp:effectExtent l="0" t="0" r="0" b="0"/>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873" cstate="print">
                      <a:extLst>
                        <a:ext uri="{28A0092B-C50C-407E-A947-70E740481C1C}">
                          <a14:useLocalDpi xmlns:a14="http://schemas.microsoft.com/office/drawing/2010/main" val="0"/>
                        </a:ext>
                      </a:extLst>
                    </a:blip>
                    <a:srcRect/>
                    <a:stretch>
                      <a:fillRect/>
                    </a:stretch>
                  </pic:blipFill>
                  <pic:spPr bwMode="auto">
                    <a:xfrm>
                      <a:off x="0" y="0"/>
                      <a:ext cx="609600" cy="228600"/>
                    </a:xfrm>
                    <a:prstGeom prst="rect">
                      <a:avLst/>
                    </a:prstGeom>
                    <a:noFill/>
                    <a:ln>
                      <a:noFill/>
                    </a:ln>
                  </pic:spPr>
                </pic:pic>
              </a:graphicData>
            </a:graphic>
          </wp:inline>
        </w:drawing>
      </w:r>
      <w:r w:rsidRPr="002C71A3">
        <w:t xml:space="preserve">.  Then </w:t>
      </w:r>
      <w:r w:rsidRPr="002C71A3">
        <w:fldChar w:fldCharType="begin"/>
      </w:r>
      <w:r w:rsidRPr="002C71A3">
        <w:instrText xml:space="preserve"> GOTOBUTTON ZEqnNum733037  \* MERGEFORMAT </w:instrText>
      </w:r>
      <w:fldSimple w:instr=" REF ZEqnNum733037 \! \* MERGEFORMAT ">
        <w:r w:rsidRPr="002C71A3">
          <w:instrText>(</w:instrText>
        </w:r>
        <w:r>
          <w:instrText>0</w:instrText>
        </w:r>
        <w:r w:rsidRPr="002C71A3">
          <w:instrText>.</w:instrText>
        </w:r>
        <w:r>
          <w:instrText>113</w:instrText>
        </w:r>
        <w:r w:rsidRPr="002C71A3">
          <w:instrText>)</w:instrText>
        </w:r>
      </w:fldSimple>
      <w:r w:rsidRPr="002C71A3">
        <w:fldChar w:fldCharType="end"/>
      </w:r>
      <w:r w:rsidRPr="002C71A3">
        <w:t xml:space="preserve"> becomes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32"/>
        </w:rPr>
        <w:drawing>
          <wp:inline distT="0" distB="0" distL="0" distR="0" wp14:anchorId="56298CF1" wp14:editId="1310DF3B">
            <wp:extent cx="962025" cy="485775"/>
            <wp:effectExtent l="0" t="0" r="9525" b="9525"/>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874" cstate="print">
                      <a:extLst>
                        <a:ext uri="{28A0092B-C50C-407E-A947-70E740481C1C}">
                          <a14:useLocalDpi xmlns:a14="http://schemas.microsoft.com/office/drawing/2010/main" val="0"/>
                        </a:ext>
                      </a:extLst>
                    </a:blip>
                    <a:srcRect/>
                    <a:stretch>
                      <a:fillRect/>
                    </a:stretch>
                  </pic:blipFill>
                  <pic:spPr bwMode="auto">
                    <a:xfrm>
                      <a:off x="0" y="0"/>
                      <a:ext cx="962025" cy="4857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114</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where the transformation with respect to </w:t>
      </w:r>
      <w:r w:rsidRPr="002C71A3">
        <w:rPr>
          <w:noProof/>
          <w:position w:val="-4"/>
        </w:rPr>
        <w:drawing>
          <wp:inline distT="0" distB="0" distL="0" distR="0" wp14:anchorId="0950A092" wp14:editId="752CB51C">
            <wp:extent cx="152400" cy="200025"/>
            <wp:effectExtent l="0" t="0" r="0" b="9525"/>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75" cstate="print">
                      <a:extLst>
                        <a:ext uri="{28A0092B-C50C-407E-A947-70E740481C1C}">
                          <a14:useLocalDpi xmlns:a14="http://schemas.microsoft.com/office/drawing/2010/main" val="0"/>
                        </a:ext>
                      </a:extLst>
                    </a:blip>
                    <a:srcRect/>
                    <a:stretch>
                      <a:fillRect/>
                    </a:stretch>
                  </pic:blipFill>
                  <pic:spPr bwMode="auto">
                    <a:xfrm>
                      <a:off x="0" y="0"/>
                      <a:ext cx="152400" cy="200025"/>
                    </a:xfrm>
                    <a:prstGeom prst="rect">
                      <a:avLst/>
                    </a:prstGeom>
                    <a:noFill/>
                    <a:ln>
                      <a:noFill/>
                    </a:ln>
                  </pic:spPr>
                </pic:pic>
              </a:graphicData>
            </a:graphic>
          </wp:inline>
        </w:drawing>
      </w:r>
      <w:r w:rsidRPr="002C71A3">
        <w:t xml:space="preserve">is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4"/>
        </w:rPr>
        <w:drawing>
          <wp:inline distT="0" distB="0" distL="0" distR="0" wp14:anchorId="4F2CFC97" wp14:editId="0BE30BA5">
            <wp:extent cx="809625" cy="200025"/>
            <wp:effectExtent l="0" t="0" r="9525" b="9525"/>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76" cstate="print">
                      <a:extLst>
                        <a:ext uri="{28A0092B-C50C-407E-A947-70E740481C1C}">
                          <a14:useLocalDpi xmlns:a14="http://schemas.microsoft.com/office/drawing/2010/main" val="0"/>
                        </a:ext>
                      </a:extLst>
                    </a:blip>
                    <a:srcRect/>
                    <a:stretch>
                      <a:fillRect/>
                    </a:stretch>
                  </pic:blipFill>
                  <pic:spPr bwMode="auto">
                    <a:xfrm>
                      <a:off x="0" y="0"/>
                      <a:ext cx="809625" cy="2000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165" w:name="ZEqnNum243941"/>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115</w:instrText>
        </w:r>
      </w:fldSimple>
      <w:r w:rsidRPr="002C71A3">
        <w:instrText>)</w:instrText>
      </w:r>
      <w:bookmarkEnd w:id="165"/>
      <w:r w:rsidRPr="002C71A3">
        <w:fldChar w:fldCharType="end"/>
      </w:r>
    </w:p>
    <w:p w:rsidR="00EB01FB" w:rsidRPr="002C71A3" w:rsidRDefault="00EB01FB" w:rsidP="00783531"/>
    <w:p w:rsidR="00EB01FB" w:rsidRPr="002C71A3" w:rsidRDefault="00EB01FB" w:rsidP="00783531">
      <w:r w:rsidRPr="002C71A3">
        <w:t xml:space="preserve">This is known as a </w:t>
      </w:r>
      <w:r w:rsidRPr="002C71A3">
        <w:rPr>
          <w:i/>
          <w:iCs/>
        </w:rPr>
        <w:t>similarity transformation</w:t>
      </w:r>
      <w:r w:rsidRPr="002C71A3">
        <w:rPr>
          <w:i/>
          <w:iCs/>
        </w:rPr>
        <w:fldChar w:fldCharType="begin"/>
      </w:r>
      <w:r w:rsidRPr="002C71A3">
        <w:instrText>xe "</w:instrText>
      </w:r>
      <w:r w:rsidRPr="002C71A3">
        <w:rPr>
          <w:i/>
          <w:iCs/>
        </w:rPr>
        <w:instrText>similarity transformation</w:instrText>
      </w:r>
      <w:r w:rsidRPr="002C71A3">
        <w:instrText>"</w:instrText>
      </w:r>
      <w:r w:rsidRPr="002C71A3">
        <w:rPr>
          <w:i/>
          <w:iCs/>
        </w:rPr>
        <w:fldChar w:fldCharType="end"/>
      </w:r>
      <w:r w:rsidRPr="002C71A3">
        <w:t xml:space="preserve">.  Two matrices represented by </w:t>
      </w:r>
      <w:r w:rsidRPr="002C71A3">
        <w:fldChar w:fldCharType="begin"/>
      </w:r>
      <w:r w:rsidRPr="002C71A3">
        <w:instrText xml:space="preserve"> GOTOBUTTON ZEqnNum243941  \* MERGEFORMAT </w:instrText>
      </w:r>
      <w:fldSimple w:instr=" REF ZEqnNum243941 \! \* MERGEFORMAT ">
        <w:r w:rsidRPr="002C71A3">
          <w:instrText>(</w:instrText>
        </w:r>
        <w:r>
          <w:instrText>0</w:instrText>
        </w:r>
        <w:r w:rsidRPr="002C71A3">
          <w:instrText>.</w:instrText>
        </w:r>
        <w:r>
          <w:instrText>115</w:instrText>
        </w:r>
        <w:r w:rsidRPr="002C71A3">
          <w:instrText>)</w:instrText>
        </w:r>
      </w:fldSimple>
      <w:r w:rsidRPr="002C71A3">
        <w:fldChar w:fldCharType="end"/>
      </w:r>
      <w:r w:rsidRPr="002C71A3">
        <w:t xml:space="preserve"> are said to be </w:t>
      </w:r>
      <w:r w:rsidRPr="002C71A3">
        <w:rPr>
          <w:i/>
          <w:iCs/>
        </w:rPr>
        <w:t>similar</w:t>
      </w:r>
      <w:r w:rsidRPr="002C71A3">
        <w:rPr>
          <w:i/>
          <w:iCs/>
        </w:rPr>
        <w:fldChar w:fldCharType="begin"/>
      </w:r>
      <w:r w:rsidRPr="002C71A3">
        <w:instrText>xe "</w:instrText>
      </w:r>
      <w:r w:rsidRPr="002C71A3">
        <w:rPr>
          <w:i/>
          <w:iCs/>
        </w:rPr>
        <w:instrText>similar</w:instrText>
      </w:r>
      <w:r w:rsidRPr="002C71A3">
        <w:instrText>"</w:instrText>
      </w:r>
      <w:r w:rsidRPr="002C71A3">
        <w:rPr>
          <w:i/>
          <w:iCs/>
        </w:rPr>
        <w:fldChar w:fldCharType="end"/>
      </w:r>
      <w:r w:rsidRPr="002C71A3">
        <w:t xml:space="preserve"> and have the same set of eigenvalues.  To prove this we show they have the same characteristic polynomials</w:t>
      </w:r>
      <w:r w:rsidRPr="002C71A3">
        <w:fldChar w:fldCharType="begin"/>
      </w:r>
      <w:r w:rsidRPr="002C71A3">
        <w:instrText>xe "characteristic polynomial"</w:instrText>
      </w:r>
      <w:r w:rsidRPr="002C71A3">
        <w:fldChar w:fldCharType="end"/>
      </w:r>
      <w:r w:rsidRPr="002C71A3">
        <w:rPr>
          <w:noProof/>
          <w:position w:val="-10"/>
        </w:rPr>
        <w:drawing>
          <wp:inline distT="0" distB="0" distL="0" distR="0" wp14:anchorId="204263CD" wp14:editId="2DFB856B">
            <wp:extent cx="342900" cy="200025"/>
            <wp:effectExtent l="0" t="0" r="0" b="9525"/>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77" cstate="print">
                      <a:extLst>
                        <a:ext uri="{28A0092B-C50C-407E-A947-70E740481C1C}">
                          <a14:useLocalDpi xmlns:a14="http://schemas.microsoft.com/office/drawing/2010/main" val="0"/>
                        </a:ext>
                      </a:extLst>
                    </a:blip>
                    <a:srcRect/>
                    <a:stretch>
                      <a:fillRect/>
                    </a:stretch>
                  </pic:blipFill>
                  <pic:spPr bwMode="auto">
                    <a:xfrm>
                      <a:off x="0" y="0"/>
                      <a:ext cx="342900" cy="200025"/>
                    </a:xfrm>
                    <a:prstGeom prst="rect">
                      <a:avLst/>
                    </a:prstGeom>
                    <a:noFill/>
                    <a:ln>
                      <a:noFill/>
                    </a:ln>
                  </pic:spPr>
                </pic:pic>
              </a:graphicData>
            </a:graphic>
          </wp:inline>
        </w:drawing>
      </w:r>
      <w:r w:rsidRPr="002C71A3">
        <w:t xml:space="preserve">.  </w:t>
      </w:r>
    </w:p>
    <w:p w:rsidR="00EB01FB" w:rsidRPr="002C71A3" w:rsidRDefault="00EB01FB" w:rsidP="00783531"/>
    <w:p w:rsidR="00EB01FB" w:rsidRPr="002C71A3" w:rsidRDefault="00EB01FB" w:rsidP="00783531">
      <w:pPr>
        <w:jc w:val="center"/>
      </w:pPr>
      <w:r w:rsidRPr="002C71A3">
        <w:rPr>
          <w:noProof/>
          <w:position w:val="-110"/>
        </w:rPr>
        <w:lastRenderedPageBreak/>
        <w:drawing>
          <wp:inline distT="0" distB="0" distL="0" distR="0" wp14:anchorId="253A1A76" wp14:editId="4115EA5F">
            <wp:extent cx="1552575" cy="1476375"/>
            <wp:effectExtent l="0" t="0" r="9525" b="9525"/>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878" cstate="print">
                      <a:extLst>
                        <a:ext uri="{28A0092B-C50C-407E-A947-70E740481C1C}">
                          <a14:useLocalDpi xmlns:a14="http://schemas.microsoft.com/office/drawing/2010/main" val="0"/>
                        </a:ext>
                      </a:extLst>
                    </a:blip>
                    <a:srcRect/>
                    <a:stretch>
                      <a:fillRect/>
                    </a:stretch>
                  </pic:blipFill>
                  <pic:spPr bwMode="auto">
                    <a:xfrm>
                      <a:off x="0" y="0"/>
                      <a:ext cx="1552575" cy="1476375"/>
                    </a:xfrm>
                    <a:prstGeom prst="rect">
                      <a:avLst/>
                    </a:prstGeom>
                    <a:noFill/>
                    <a:ln>
                      <a:noFill/>
                    </a:ln>
                  </pic:spPr>
                </pic:pic>
              </a:graphicData>
            </a:graphic>
          </wp:inline>
        </w:drawing>
      </w:r>
    </w:p>
    <w:p w:rsidR="00EB01FB" w:rsidRPr="002C71A3" w:rsidRDefault="00EB01FB" w:rsidP="00783531"/>
    <w:p w:rsidR="00EB01FB" w:rsidRPr="002C71A3" w:rsidRDefault="00EB01FB" w:rsidP="00783531"/>
    <w:p w:rsidR="00EB01FB" w:rsidRPr="00B75359" w:rsidRDefault="00EB01FB" w:rsidP="00C871C4">
      <w:pPr>
        <w:pStyle w:val="Heading2"/>
        <w:numPr>
          <w:ilvl w:val="1"/>
          <w:numId w:val="1"/>
        </w:numPr>
      </w:pPr>
      <w:bookmarkStart w:id="166" w:name="_Toc280363466"/>
      <w:bookmarkStart w:id="167" w:name="_Toc209776308"/>
      <w:bookmarkStart w:id="168" w:name="_Toc209776830"/>
      <w:bookmarkStart w:id="169" w:name="_Toc209781601"/>
      <w:bookmarkStart w:id="170" w:name="_Toc209787341"/>
      <w:bookmarkStart w:id="171" w:name="_Toc229856966"/>
      <w:bookmarkStart w:id="172" w:name="_Toc229926020"/>
      <w:r w:rsidRPr="00B75359">
        <w:t>Combined Topological and Algebraic Structure</w:t>
      </w:r>
      <w:bookmarkEnd w:id="166"/>
      <w:bookmarkEnd w:id="167"/>
      <w:bookmarkEnd w:id="168"/>
      <w:bookmarkEnd w:id="169"/>
      <w:bookmarkEnd w:id="170"/>
      <w:bookmarkEnd w:id="171"/>
      <w:bookmarkEnd w:id="172"/>
    </w:p>
    <w:p w:rsidR="00EB01FB" w:rsidRPr="002C71A3" w:rsidRDefault="00EB01FB" w:rsidP="00783531"/>
    <w:p w:rsidR="00EB01FB" w:rsidRPr="002C71A3" w:rsidRDefault="00EB01FB" w:rsidP="00783531">
      <w:r w:rsidRPr="002C71A3">
        <w:t xml:space="preserve">These rules define the algebraic structure of the space.  The </w:t>
      </w:r>
      <w:r w:rsidRPr="002C71A3">
        <w:rPr>
          <w:i/>
          <w:iCs/>
        </w:rPr>
        <w:t>inner product</w:t>
      </w:r>
      <w:r w:rsidRPr="002C71A3">
        <w:rPr>
          <w:i/>
          <w:iCs/>
        </w:rPr>
        <w:fldChar w:fldCharType="begin"/>
      </w:r>
      <w:r w:rsidRPr="002C71A3">
        <w:instrText>xe "</w:instrText>
      </w:r>
      <w:r w:rsidRPr="002C71A3">
        <w:rPr>
          <w:i/>
          <w:iCs/>
        </w:rPr>
        <w:instrText>inner product</w:instrText>
      </w:r>
      <w:r w:rsidRPr="002C71A3">
        <w:instrText>"</w:instrText>
      </w:r>
      <w:r w:rsidRPr="002C71A3">
        <w:rPr>
          <w:i/>
          <w:iCs/>
        </w:rPr>
        <w:fldChar w:fldCharType="end"/>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0"/>
        </w:rPr>
        <w:drawing>
          <wp:inline distT="0" distB="0" distL="0" distR="0" wp14:anchorId="00CD1F9F" wp14:editId="5842D9D2">
            <wp:extent cx="1743075" cy="228600"/>
            <wp:effectExtent l="0" t="0" r="9525" b="0"/>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879" cstate="print">
                      <a:extLst>
                        <a:ext uri="{28A0092B-C50C-407E-A947-70E740481C1C}">
                          <a14:useLocalDpi xmlns:a14="http://schemas.microsoft.com/office/drawing/2010/main" val="0"/>
                        </a:ext>
                      </a:extLst>
                    </a:blip>
                    <a:srcRect/>
                    <a:stretch>
                      <a:fillRect/>
                    </a:stretch>
                  </pic:blipFill>
                  <pic:spPr bwMode="auto">
                    <a:xfrm>
                      <a:off x="0" y="0"/>
                      <a:ext cx="1743075" cy="2286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116</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defines the topology, i.e. it brings the concept of closeness of two points in the space.  The generalization of the concept of perpendicularity is zero inner product.  The </w:t>
      </w:r>
      <w:r w:rsidRPr="002C71A3">
        <w:rPr>
          <w:i/>
          <w:iCs/>
        </w:rPr>
        <w:t>norm</w:t>
      </w:r>
      <w:r w:rsidRPr="002C71A3">
        <w:rPr>
          <w:i/>
          <w:iCs/>
        </w:rPr>
        <w:fldChar w:fldCharType="begin"/>
      </w:r>
      <w:r w:rsidRPr="002C71A3">
        <w:instrText>xe "</w:instrText>
      </w:r>
      <w:r w:rsidRPr="002C71A3">
        <w:rPr>
          <w:i/>
          <w:iCs/>
        </w:rPr>
        <w:instrText>norm</w:instrText>
      </w:r>
      <w:r w:rsidRPr="002C71A3">
        <w:instrText>"</w:instrText>
      </w:r>
      <w:r w:rsidRPr="002C71A3">
        <w:rPr>
          <w:i/>
          <w:iCs/>
        </w:rPr>
        <w:fldChar w:fldCharType="end"/>
      </w:r>
      <w:r w:rsidRPr="002C71A3">
        <w:t xml:space="preserve">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2"/>
        </w:rPr>
        <w:drawing>
          <wp:inline distT="0" distB="0" distL="0" distR="0" wp14:anchorId="17AB3CF0" wp14:editId="1F4D747E">
            <wp:extent cx="1971675" cy="276225"/>
            <wp:effectExtent l="0" t="0" r="9525" b="9525"/>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80" cstate="print">
                      <a:extLst>
                        <a:ext uri="{28A0092B-C50C-407E-A947-70E740481C1C}">
                          <a14:useLocalDpi xmlns:a14="http://schemas.microsoft.com/office/drawing/2010/main" val="0"/>
                        </a:ext>
                      </a:extLst>
                    </a:blip>
                    <a:srcRect/>
                    <a:stretch>
                      <a:fillRect/>
                    </a:stretch>
                  </pic:blipFill>
                  <pic:spPr bwMode="auto">
                    <a:xfrm>
                      <a:off x="0" y="0"/>
                      <a:ext cx="1971675" cy="2762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117</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is a measure of the extent of the vector in its space, i.e. its length.  The distance</w:t>
      </w:r>
      <w:r w:rsidRPr="002C71A3">
        <w:fldChar w:fldCharType="begin"/>
      </w:r>
      <w:r w:rsidRPr="002C71A3">
        <w:instrText>xe "Euclidean distance"</w:instrText>
      </w:r>
      <w:r w:rsidRPr="002C71A3">
        <w:fldChar w:fldCharType="end"/>
      </w:r>
      <w:r w:rsidRPr="002C71A3">
        <w:t xml:space="preserve"> between two vectors x and y is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2"/>
        </w:rPr>
        <w:drawing>
          <wp:inline distT="0" distB="0" distL="0" distR="0" wp14:anchorId="797ACD2D" wp14:editId="771E3B85">
            <wp:extent cx="4152900" cy="276225"/>
            <wp:effectExtent l="0" t="0" r="0" b="9525"/>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881" cstate="print">
                      <a:extLst>
                        <a:ext uri="{28A0092B-C50C-407E-A947-70E740481C1C}">
                          <a14:useLocalDpi xmlns:a14="http://schemas.microsoft.com/office/drawing/2010/main" val="0"/>
                        </a:ext>
                      </a:extLst>
                    </a:blip>
                    <a:srcRect/>
                    <a:stretch>
                      <a:fillRect/>
                    </a:stretch>
                  </pic:blipFill>
                  <pic:spPr bwMode="auto">
                    <a:xfrm>
                      <a:off x="0" y="0"/>
                      <a:ext cx="4152900" cy="2762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118</w:instrText>
        </w:r>
      </w:fldSimple>
      <w:r w:rsidRPr="002C71A3">
        <w:instrText>)</w:instrText>
      </w:r>
      <w:r w:rsidRPr="002C71A3">
        <w:fldChar w:fldCharType="end"/>
      </w:r>
    </w:p>
    <w:p w:rsidR="00EB01FB" w:rsidRPr="002C71A3" w:rsidRDefault="00EB01FB" w:rsidP="00783531"/>
    <w:p w:rsidR="00EB01FB" w:rsidRPr="002C71A3" w:rsidRDefault="00EB01FB" w:rsidP="00783531">
      <w:pPr>
        <w:ind w:left="720"/>
      </w:pPr>
    </w:p>
    <w:p w:rsidR="00EB01FB" w:rsidRPr="002C71A3" w:rsidRDefault="00EB01FB" w:rsidP="00783531"/>
    <w:p w:rsidR="00EB01FB" w:rsidRPr="002C71A3" w:rsidRDefault="00EB01FB" w:rsidP="00783531"/>
    <w:p w:rsidR="00EB01FB" w:rsidRPr="00B75359" w:rsidRDefault="00EB01FB" w:rsidP="00C871C4">
      <w:pPr>
        <w:pStyle w:val="Heading3"/>
        <w:numPr>
          <w:ilvl w:val="2"/>
          <w:numId w:val="1"/>
        </w:numPr>
      </w:pPr>
      <w:bookmarkStart w:id="173" w:name="_Toc280363467"/>
      <w:bookmarkStart w:id="174" w:name="_Toc209776309"/>
      <w:bookmarkStart w:id="175" w:name="_Toc209776831"/>
      <w:bookmarkStart w:id="176" w:name="_Toc209781602"/>
      <w:bookmarkStart w:id="177" w:name="_Toc209787342"/>
      <w:bookmarkStart w:id="178" w:name="_Toc229856967"/>
      <w:bookmarkStart w:id="179" w:name="_Toc229926021"/>
      <w:r w:rsidRPr="00B75359">
        <w:t>Projections</w:t>
      </w:r>
      <w:bookmarkEnd w:id="173"/>
      <w:bookmarkEnd w:id="174"/>
      <w:bookmarkEnd w:id="175"/>
      <w:bookmarkEnd w:id="176"/>
      <w:bookmarkEnd w:id="177"/>
      <w:bookmarkEnd w:id="178"/>
      <w:bookmarkEnd w:id="179"/>
      <w:r w:rsidRPr="00B75359">
        <w:t xml:space="preserve"> </w:t>
      </w:r>
    </w:p>
    <w:p w:rsidR="00EB01FB" w:rsidRPr="002C71A3" w:rsidRDefault="00EB01FB" w:rsidP="00783531"/>
    <w:p w:rsidR="00EB01FB" w:rsidRPr="002C71A3" w:rsidRDefault="00EB01FB" w:rsidP="00783531">
      <w:r w:rsidRPr="002C71A3">
        <w:t xml:space="preserve">For vectors </w:t>
      </w:r>
      <w:r w:rsidRPr="002C71A3">
        <w:rPr>
          <w:noProof/>
          <w:position w:val="-12"/>
        </w:rPr>
        <w:drawing>
          <wp:inline distT="0" distB="0" distL="0" distR="0" wp14:anchorId="5DDE470A" wp14:editId="33582FDD">
            <wp:extent cx="685800" cy="228600"/>
            <wp:effectExtent l="0" t="0" r="0" b="0"/>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882" cstate="print">
                      <a:extLst>
                        <a:ext uri="{28A0092B-C50C-407E-A947-70E740481C1C}">
                          <a14:useLocalDpi xmlns:a14="http://schemas.microsoft.com/office/drawing/2010/main" val="0"/>
                        </a:ext>
                      </a:extLst>
                    </a:blip>
                    <a:srcRect/>
                    <a:stretch>
                      <a:fillRect/>
                    </a:stretch>
                  </pic:blipFill>
                  <pic:spPr bwMode="auto">
                    <a:xfrm>
                      <a:off x="0" y="0"/>
                      <a:ext cx="685800" cy="228600"/>
                    </a:xfrm>
                    <a:prstGeom prst="rect">
                      <a:avLst/>
                    </a:prstGeom>
                    <a:noFill/>
                    <a:ln>
                      <a:noFill/>
                    </a:ln>
                  </pic:spPr>
                </pic:pic>
              </a:graphicData>
            </a:graphic>
          </wp:inline>
        </w:drawing>
      </w:r>
      <w:r w:rsidRPr="002C71A3">
        <w:t xml:space="preserve"> at angle</w:t>
      </w:r>
      <w:r w:rsidRPr="002C71A3">
        <w:rPr>
          <w:noProof/>
          <w:position w:val="-6"/>
        </w:rPr>
        <w:drawing>
          <wp:inline distT="0" distB="0" distL="0" distR="0" wp14:anchorId="5930F3F8" wp14:editId="460C6442">
            <wp:extent cx="152400" cy="142875"/>
            <wp:effectExtent l="0" t="0" r="0" b="9525"/>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883"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2C71A3">
        <w:t xml:space="preserve">from the positive x-axis, and </w:t>
      </w:r>
      <w:r w:rsidRPr="002C71A3">
        <w:rPr>
          <w:noProof/>
          <w:position w:val="-12"/>
        </w:rPr>
        <w:drawing>
          <wp:inline distT="0" distB="0" distL="0" distR="0" wp14:anchorId="646F18C8" wp14:editId="1516A493">
            <wp:extent cx="676275" cy="228600"/>
            <wp:effectExtent l="0" t="0" r="9525" b="0"/>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884" cstate="print">
                      <a:extLst>
                        <a:ext uri="{28A0092B-C50C-407E-A947-70E740481C1C}">
                          <a14:useLocalDpi xmlns:a14="http://schemas.microsoft.com/office/drawing/2010/main" val="0"/>
                        </a:ext>
                      </a:extLst>
                    </a:blip>
                    <a:srcRect/>
                    <a:stretch>
                      <a:fillRect/>
                    </a:stretch>
                  </pic:blipFill>
                  <pic:spPr bwMode="auto">
                    <a:xfrm>
                      <a:off x="0" y="0"/>
                      <a:ext cx="676275" cy="228600"/>
                    </a:xfrm>
                    <a:prstGeom prst="rect">
                      <a:avLst/>
                    </a:prstGeom>
                    <a:noFill/>
                    <a:ln>
                      <a:noFill/>
                    </a:ln>
                  </pic:spPr>
                </pic:pic>
              </a:graphicData>
            </a:graphic>
          </wp:inline>
        </w:drawing>
      </w:r>
      <w:r w:rsidRPr="002C71A3">
        <w:t xml:space="preserve"> at angle </w:t>
      </w:r>
      <w:r w:rsidRPr="002C71A3">
        <w:rPr>
          <w:noProof/>
          <w:position w:val="-10"/>
        </w:rPr>
        <w:drawing>
          <wp:inline distT="0" distB="0" distL="0" distR="0" wp14:anchorId="20B44ECE" wp14:editId="403FFF8A">
            <wp:extent cx="152400" cy="200025"/>
            <wp:effectExtent l="0" t="0" r="0" b="9525"/>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85" cstate="print">
                      <a:extLst>
                        <a:ext uri="{28A0092B-C50C-407E-A947-70E740481C1C}">
                          <a14:useLocalDpi xmlns:a14="http://schemas.microsoft.com/office/drawing/2010/main" val="0"/>
                        </a:ext>
                      </a:extLst>
                    </a:blip>
                    <a:srcRect/>
                    <a:stretch>
                      <a:fillRect/>
                    </a:stretch>
                  </pic:blipFill>
                  <pic:spPr bwMode="auto">
                    <a:xfrm>
                      <a:off x="0" y="0"/>
                      <a:ext cx="152400" cy="200025"/>
                    </a:xfrm>
                    <a:prstGeom prst="rect">
                      <a:avLst/>
                    </a:prstGeom>
                    <a:noFill/>
                    <a:ln>
                      <a:noFill/>
                    </a:ln>
                  </pic:spPr>
                </pic:pic>
              </a:graphicData>
            </a:graphic>
          </wp:inline>
        </w:drawing>
      </w:r>
      <w:r w:rsidRPr="002C71A3">
        <w:t xml:space="preserve">, then the angle between the vectors is </w:t>
      </w:r>
      <w:r w:rsidRPr="002C71A3">
        <w:rPr>
          <w:noProof/>
          <w:position w:val="-10"/>
        </w:rPr>
        <w:drawing>
          <wp:inline distT="0" distB="0" distL="0" distR="0" wp14:anchorId="723B2EA4" wp14:editId="63793DCA">
            <wp:extent cx="619125" cy="200025"/>
            <wp:effectExtent l="0" t="0" r="9525" b="9525"/>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86" cstate="print">
                      <a:extLst>
                        <a:ext uri="{28A0092B-C50C-407E-A947-70E740481C1C}">
                          <a14:useLocalDpi xmlns:a14="http://schemas.microsoft.com/office/drawing/2010/main" val="0"/>
                        </a:ext>
                      </a:extLst>
                    </a:blip>
                    <a:srcRect/>
                    <a:stretch>
                      <a:fillRect/>
                    </a:stretch>
                  </pic:blipFill>
                  <pic:spPr bwMode="auto">
                    <a:xfrm>
                      <a:off x="0" y="0"/>
                      <a:ext cx="619125" cy="200025"/>
                    </a:xfrm>
                    <a:prstGeom prst="rect">
                      <a:avLst/>
                    </a:prstGeom>
                    <a:noFill/>
                    <a:ln>
                      <a:noFill/>
                    </a:ln>
                  </pic:spPr>
                </pic:pic>
              </a:graphicData>
            </a:graphic>
          </wp:inline>
        </w:drawing>
      </w:r>
      <w:r w:rsidRPr="002C71A3">
        <w:t>.  The inner product is then related to the cosine of the angle of separation by</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14"/>
        </w:rPr>
        <w:drawing>
          <wp:inline distT="0" distB="0" distL="0" distR="0" wp14:anchorId="3D446418" wp14:editId="03C0D446">
            <wp:extent cx="3152775" cy="1209675"/>
            <wp:effectExtent l="0" t="0" r="9525" b="9525"/>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887" cstate="print">
                      <a:extLst>
                        <a:ext uri="{28A0092B-C50C-407E-A947-70E740481C1C}">
                          <a14:useLocalDpi xmlns:a14="http://schemas.microsoft.com/office/drawing/2010/main" val="0"/>
                        </a:ext>
                      </a:extLst>
                    </a:blip>
                    <a:srcRect/>
                    <a:stretch>
                      <a:fillRect/>
                    </a:stretch>
                  </pic:blipFill>
                  <pic:spPr bwMode="auto">
                    <a:xfrm>
                      <a:off x="0" y="0"/>
                      <a:ext cx="3152775" cy="12096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119</w:instrText>
        </w:r>
      </w:fldSimple>
      <w:r w:rsidRPr="002C71A3">
        <w:instrText>)</w:instrText>
      </w:r>
      <w:r w:rsidRPr="002C71A3">
        <w:fldChar w:fldCharType="end"/>
      </w:r>
    </w:p>
    <w:p w:rsidR="00EB01FB" w:rsidRPr="002C71A3" w:rsidRDefault="00EB01FB" w:rsidP="00783531">
      <w:pPr>
        <w:tabs>
          <w:tab w:val="center" w:pos="4320"/>
          <w:tab w:val="right" w:pos="8640"/>
        </w:tabs>
      </w:pPr>
      <w:r w:rsidRPr="002C71A3">
        <w:lastRenderedPageBreak/>
        <w:tab/>
      </w:r>
    </w:p>
    <w:p w:rsidR="00EB01FB" w:rsidRPr="002C71A3" w:rsidRDefault="00EB01FB" w:rsidP="00783531"/>
    <w:p w:rsidR="00EB01FB" w:rsidRPr="002C71A3" w:rsidRDefault="00EB01FB" w:rsidP="00783531">
      <w:r w:rsidRPr="002C71A3">
        <w:t xml:space="preserve"> </w:t>
      </w:r>
    </w:p>
    <w:p w:rsidR="00EB01FB" w:rsidRPr="002C71A3" w:rsidRDefault="00EB01FB" w:rsidP="00783531">
      <w:r w:rsidRPr="002C71A3">
        <w:t>The projection of b onto a is then</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54"/>
        </w:rPr>
        <w:drawing>
          <wp:inline distT="0" distB="0" distL="0" distR="0" wp14:anchorId="179C35F5" wp14:editId="5ECEB824">
            <wp:extent cx="1066800" cy="771525"/>
            <wp:effectExtent l="0" t="0" r="0" b="9525"/>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88" cstate="print">
                      <a:extLst>
                        <a:ext uri="{28A0092B-C50C-407E-A947-70E740481C1C}">
                          <a14:useLocalDpi xmlns:a14="http://schemas.microsoft.com/office/drawing/2010/main" val="0"/>
                        </a:ext>
                      </a:extLst>
                    </a:blip>
                    <a:srcRect/>
                    <a:stretch>
                      <a:fillRect/>
                    </a:stretch>
                  </pic:blipFill>
                  <pic:spPr bwMode="auto">
                    <a:xfrm>
                      <a:off x="0" y="0"/>
                      <a:ext cx="1066800" cy="7715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120</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This result can be generalized to any finite number of dimensions and complex scalar fields..  Infinite dimension subspaces are handled under the formulation of Hilbert spaces and Banach spaces which have fascinating and quite helpful properties.</w:t>
      </w:r>
    </w:p>
    <w:p w:rsidR="00EB01FB" w:rsidRPr="002C71A3" w:rsidRDefault="00EB01FB" w:rsidP="00783531"/>
    <w:p w:rsidR="00EB01FB" w:rsidRPr="002C71A3" w:rsidRDefault="00EB01FB" w:rsidP="00783531">
      <w:pPr>
        <w:keepNext/>
        <w:numPr>
          <w:ilvl w:val="3"/>
          <w:numId w:val="0"/>
        </w:numPr>
        <w:tabs>
          <w:tab w:val="num" w:pos="864"/>
        </w:tabs>
        <w:spacing w:before="240" w:after="60"/>
        <w:ind w:left="864" w:hanging="864"/>
        <w:outlineLvl w:val="3"/>
        <w:rPr>
          <w:b/>
          <w:bCs/>
        </w:rPr>
      </w:pPr>
      <w:bookmarkStart w:id="180" w:name="_Toc280363468"/>
      <w:r w:rsidRPr="002C71A3">
        <w:rPr>
          <w:b/>
          <w:bCs/>
        </w:rPr>
        <w:t>Vector Inequalities</w:t>
      </w:r>
      <w:bookmarkEnd w:id="180"/>
    </w:p>
    <w:p w:rsidR="00EB01FB" w:rsidRPr="002C71A3" w:rsidRDefault="00EB01FB" w:rsidP="00783531"/>
    <w:p w:rsidR="00EB01FB" w:rsidRPr="002C71A3" w:rsidRDefault="00EB01FB" w:rsidP="00783531">
      <w:r w:rsidRPr="002C71A3">
        <w:t xml:space="preserve">The </w:t>
      </w:r>
      <w:r w:rsidRPr="002C71A3">
        <w:rPr>
          <w:i/>
          <w:iCs/>
        </w:rPr>
        <w:t>Schwartz inequality</w:t>
      </w:r>
      <w:r w:rsidRPr="002C71A3">
        <w:rPr>
          <w:i/>
          <w:iCs/>
        </w:rPr>
        <w:fldChar w:fldCharType="begin"/>
      </w:r>
      <w:r w:rsidRPr="002C71A3">
        <w:instrText>xe "</w:instrText>
      </w:r>
      <w:r w:rsidRPr="002C71A3">
        <w:rPr>
          <w:i/>
          <w:iCs/>
        </w:rPr>
        <w:instrText>Schwartz inequality</w:instrText>
      </w:r>
      <w:r w:rsidRPr="002C71A3">
        <w:instrText>"</w:instrText>
      </w:r>
      <w:r w:rsidRPr="002C71A3">
        <w:rPr>
          <w:i/>
          <w:iCs/>
        </w:rPr>
        <w:fldChar w:fldCharType="end"/>
      </w:r>
      <w:r w:rsidRPr="002C71A3">
        <w:t xml:space="preserve"> merely states that the projection of one vector onto another is less than or equal to itself.  The proof is via the projection theorem: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36"/>
        </w:rPr>
        <w:drawing>
          <wp:inline distT="0" distB="0" distL="0" distR="0" wp14:anchorId="3B7B2980" wp14:editId="7EF3E6F7">
            <wp:extent cx="1295400" cy="533400"/>
            <wp:effectExtent l="0" t="0" r="0" b="0"/>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889" cstate="print">
                      <a:extLst>
                        <a:ext uri="{28A0092B-C50C-407E-A947-70E740481C1C}">
                          <a14:useLocalDpi xmlns:a14="http://schemas.microsoft.com/office/drawing/2010/main" val="0"/>
                        </a:ext>
                      </a:extLst>
                    </a:blip>
                    <a:srcRect/>
                    <a:stretch>
                      <a:fillRect/>
                    </a:stretch>
                  </pic:blipFill>
                  <pic:spPr bwMode="auto">
                    <a:xfrm>
                      <a:off x="0" y="0"/>
                      <a:ext cx="1295400" cy="5334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121</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because </w:t>
      </w:r>
      <w:r w:rsidRPr="002C71A3">
        <w:rPr>
          <w:noProof/>
          <w:position w:val="-14"/>
        </w:rPr>
        <w:drawing>
          <wp:inline distT="0" distB="0" distL="0" distR="0" wp14:anchorId="6DF09F44" wp14:editId="431AF88D">
            <wp:extent cx="409575" cy="257175"/>
            <wp:effectExtent l="0" t="0" r="9525" b="9525"/>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890" cstate="print">
                      <a:extLst>
                        <a:ext uri="{28A0092B-C50C-407E-A947-70E740481C1C}">
                          <a14:useLocalDpi xmlns:a14="http://schemas.microsoft.com/office/drawing/2010/main" val="0"/>
                        </a:ext>
                      </a:extLst>
                    </a:blip>
                    <a:srcRect/>
                    <a:stretch>
                      <a:fillRect/>
                    </a:stretch>
                  </pic:blipFill>
                  <pic:spPr bwMode="auto">
                    <a:xfrm>
                      <a:off x="0" y="0"/>
                      <a:ext cx="409575" cy="257175"/>
                    </a:xfrm>
                    <a:prstGeom prst="rect">
                      <a:avLst/>
                    </a:prstGeom>
                    <a:noFill/>
                    <a:ln>
                      <a:noFill/>
                    </a:ln>
                  </pic:spPr>
                </pic:pic>
              </a:graphicData>
            </a:graphic>
          </wp:inline>
        </w:drawing>
      </w:r>
      <w:r w:rsidRPr="002C71A3">
        <w:t xml:space="preserve">is bounded by 1 and equality iff </w:t>
      </w:r>
      <w:r w:rsidRPr="002C71A3">
        <w:rPr>
          <w:noProof/>
          <w:position w:val="-6"/>
        </w:rPr>
        <w:drawing>
          <wp:inline distT="0" distB="0" distL="0" distR="0" wp14:anchorId="7CBE1502" wp14:editId="2338DB20">
            <wp:extent cx="123825" cy="142875"/>
            <wp:effectExtent l="0" t="0" r="9525" b="9525"/>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891"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2C71A3">
        <w:t xml:space="preserve">is proportional (along same direction) to </w:t>
      </w:r>
      <w:r w:rsidRPr="002C71A3">
        <w:rPr>
          <w:noProof/>
          <w:position w:val="-6"/>
        </w:rPr>
        <w:drawing>
          <wp:inline distT="0" distB="0" distL="0" distR="0" wp14:anchorId="573B1598" wp14:editId="10B84030">
            <wp:extent cx="123825" cy="180975"/>
            <wp:effectExtent l="0" t="0" r="9525" b="9525"/>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92" cstate="print">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2C71A3">
        <w:t>.</w:t>
      </w:r>
    </w:p>
    <w:p w:rsidR="00EB01FB" w:rsidRPr="002C71A3" w:rsidRDefault="00EB01FB" w:rsidP="00783531"/>
    <w:p w:rsidR="00EB01FB" w:rsidRPr="002C71A3" w:rsidRDefault="00EB01FB" w:rsidP="00783531">
      <w:r w:rsidRPr="002C71A3">
        <w:t>The triangle inequality</w:t>
      </w:r>
      <w:r w:rsidRPr="002C71A3">
        <w:fldChar w:fldCharType="begin"/>
      </w:r>
      <w:r w:rsidRPr="002C71A3">
        <w:instrText>xe "triangle inequality"</w:instrText>
      </w:r>
      <w:r w:rsidRPr="002C71A3">
        <w:fldChar w:fldCharType="end"/>
      </w:r>
      <w:r w:rsidRPr="002C71A3">
        <w:t xml:space="preserve"> states that the sum of the lengths of any two sides of a triangle in N-dimensional space is always less than the length of the third side.  In 2-dim this is easily visualize because as the two smaller sides become progressively larger and the angle between them more obtuse the point at which their sum equals the length of the larger side is the point at which the triangle ceases to exist.  The proof uses Schwartz: </w:t>
      </w:r>
    </w:p>
    <w:p w:rsidR="00EB01FB" w:rsidRPr="002C71A3" w:rsidRDefault="00EB01FB" w:rsidP="00783531"/>
    <w:p w:rsidR="00EB01FB" w:rsidRPr="002C71A3" w:rsidRDefault="00EB01FB" w:rsidP="00783531">
      <w:pPr>
        <w:jc w:val="center"/>
      </w:pPr>
    </w:p>
    <w:p w:rsidR="00EB01FB" w:rsidRPr="002C71A3" w:rsidRDefault="00EB01FB" w:rsidP="00783531">
      <w:pPr>
        <w:jc w:val="center"/>
      </w:pPr>
    </w:p>
    <w:p w:rsidR="00EB01FB" w:rsidRPr="002C71A3" w:rsidRDefault="00EB01FB" w:rsidP="00783531">
      <w:pPr>
        <w:tabs>
          <w:tab w:val="center" w:pos="4320"/>
          <w:tab w:val="right" w:pos="8640"/>
        </w:tabs>
      </w:pPr>
      <w:r w:rsidRPr="002C71A3">
        <w:tab/>
      </w:r>
      <w:r w:rsidR="004D6234" w:rsidRPr="002C71A3">
        <w:rPr>
          <w:noProof/>
          <w:position w:val="-74"/>
        </w:rPr>
      </w:r>
      <w:r w:rsidR="004D6234" w:rsidRPr="002C71A3">
        <w:rPr>
          <w:noProof/>
          <w:position w:val="-74"/>
        </w:rPr>
        <w:object w:dxaOrig="2799" w:dyaOrig="1600" w14:anchorId="07832E5C">
          <v:shape id="_x0000_i1400" type="#_x0000_t75" alt="" style="width:137.85pt;height:78.15pt;mso-width-percent:0;mso-height-percent:0;mso-width-percent:0;mso-height-percent:0" o:ole="">
            <v:imagedata r:id="rId893" o:title=""/>
          </v:shape>
          <o:OLEObject Type="Embed" ProgID="Equation.DSMT4" ShapeID="_x0000_i1400" DrawAspect="Content" ObjectID="_1851002575" r:id="rId894"/>
        </w:object>
      </w:r>
    </w:p>
    <w:p w:rsidR="00EB01FB" w:rsidRPr="002C71A3" w:rsidRDefault="00EB01FB" w:rsidP="00783531"/>
    <w:p w:rsidR="00EB01FB" w:rsidRPr="002C71A3" w:rsidRDefault="00EB01FB" w:rsidP="00783531">
      <w:r w:rsidRPr="002C71A3">
        <w:t>or,</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4"/>
        </w:rPr>
        <w:drawing>
          <wp:inline distT="0" distB="0" distL="0" distR="0" wp14:anchorId="714B68D2" wp14:editId="75013DB7">
            <wp:extent cx="1057275" cy="257175"/>
            <wp:effectExtent l="0" t="0" r="9525" b="9525"/>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895" cstate="print">
                      <a:extLst>
                        <a:ext uri="{28A0092B-C50C-407E-A947-70E740481C1C}">
                          <a14:useLocalDpi xmlns:a14="http://schemas.microsoft.com/office/drawing/2010/main" val="0"/>
                        </a:ext>
                      </a:extLst>
                    </a:blip>
                    <a:srcRect/>
                    <a:stretch>
                      <a:fillRect/>
                    </a:stretch>
                  </pic:blipFill>
                  <pic:spPr bwMode="auto">
                    <a:xfrm>
                      <a:off x="0" y="0"/>
                      <a:ext cx="1057275" cy="2571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122</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lastRenderedPageBreak/>
        <w:t xml:space="preserve">Any line may be parameterized by the scalar </w:t>
      </w:r>
      <w:r w:rsidRPr="002C71A3">
        <w:rPr>
          <w:noProof/>
          <w:position w:val="-4"/>
        </w:rPr>
        <w:drawing>
          <wp:inline distT="0" distB="0" distL="0" distR="0" wp14:anchorId="4BA9983B" wp14:editId="4441E7ED">
            <wp:extent cx="85725" cy="142875"/>
            <wp:effectExtent l="0" t="0" r="9525" b="9525"/>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896" cstate="print">
                      <a:extLst>
                        <a:ext uri="{28A0092B-C50C-407E-A947-70E740481C1C}">
                          <a14:useLocalDpi xmlns:a14="http://schemas.microsoft.com/office/drawing/2010/main" val="0"/>
                        </a:ext>
                      </a:extLst>
                    </a:blip>
                    <a:srcRect/>
                    <a:stretch>
                      <a:fillRect/>
                    </a:stretch>
                  </pic:blipFill>
                  <pic:spPr bwMode="auto">
                    <a:xfrm>
                      <a:off x="0" y="0"/>
                      <a:ext cx="85725" cy="142875"/>
                    </a:xfrm>
                    <a:prstGeom prst="rect">
                      <a:avLst/>
                    </a:prstGeom>
                    <a:noFill/>
                    <a:ln>
                      <a:noFill/>
                    </a:ln>
                  </pic:spPr>
                </pic:pic>
              </a:graphicData>
            </a:graphic>
          </wp:inline>
        </w:drawing>
      </w:r>
      <w:r w:rsidRPr="002C71A3">
        <w:t xml:space="preserve"> as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0"/>
        </w:rPr>
        <w:drawing>
          <wp:inline distT="0" distB="0" distL="0" distR="0" wp14:anchorId="2F6B366E" wp14:editId="3F13F0CE">
            <wp:extent cx="1704975" cy="200025"/>
            <wp:effectExtent l="0" t="0" r="9525" b="9525"/>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897" cstate="print">
                      <a:extLst>
                        <a:ext uri="{28A0092B-C50C-407E-A947-70E740481C1C}">
                          <a14:useLocalDpi xmlns:a14="http://schemas.microsoft.com/office/drawing/2010/main" val="0"/>
                        </a:ext>
                      </a:extLst>
                    </a:blip>
                    <a:srcRect/>
                    <a:stretch>
                      <a:fillRect/>
                    </a:stretch>
                  </pic:blipFill>
                  <pic:spPr bwMode="auto">
                    <a:xfrm>
                      <a:off x="0" y="0"/>
                      <a:ext cx="1704975" cy="2000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123</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where </w:t>
      </w:r>
      <w:r w:rsidRPr="002C71A3">
        <w:rPr>
          <w:noProof/>
          <w:position w:val="-6"/>
        </w:rPr>
        <w:drawing>
          <wp:inline distT="0" distB="0" distL="0" distR="0" wp14:anchorId="7B09D650" wp14:editId="436FC634">
            <wp:extent cx="123825" cy="142875"/>
            <wp:effectExtent l="0" t="0" r="9525" b="9525"/>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898"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2C71A3">
        <w:t>determines the position relative to the origin and</w:t>
      </w:r>
      <w:r w:rsidRPr="002C71A3">
        <w:rPr>
          <w:noProof/>
          <w:position w:val="-6"/>
        </w:rPr>
        <w:drawing>
          <wp:inline distT="0" distB="0" distL="0" distR="0" wp14:anchorId="32139E92" wp14:editId="35B70D2C">
            <wp:extent cx="123825" cy="161925"/>
            <wp:effectExtent l="0" t="0" r="9525" b="9525"/>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899" cstate="print">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sidRPr="002C71A3">
        <w:t>indicates the direction.</w:t>
      </w:r>
    </w:p>
    <w:p w:rsidR="00EB01FB" w:rsidRPr="002C71A3" w:rsidRDefault="00EB01FB" w:rsidP="00783531">
      <w:r w:rsidRPr="002C71A3">
        <w:t xml:space="preserve">Suppose we wish to constrain the line to a segment such that it originates at the point </w:t>
      </w:r>
      <w:r w:rsidRPr="002C71A3">
        <w:rPr>
          <w:noProof/>
          <w:position w:val="-12"/>
        </w:rPr>
        <w:drawing>
          <wp:inline distT="0" distB="0" distL="0" distR="0" wp14:anchorId="4A812B6C" wp14:editId="586BB14A">
            <wp:extent cx="180975" cy="238125"/>
            <wp:effectExtent l="0" t="0" r="9525" b="9525"/>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900" cstate="print">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2C71A3">
        <w:t>and terminates at</w:t>
      </w:r>
      <w:r w:rsidRPr="002C71A3">
        <w:rPr>
          <w:noProof/>
          <w:position w:val="-12"/>
        </w:rPr>
        <w:drawing>
          <wp:inline distT="0" distB="0" distL="0" distR="0" wp14:anchorId="367D42AB" wp14:editId="7E736B57">
            <wp:extent cx="161925" cy="238125"/>
            <wp:effectExtent l="0" t="0" r="9525" b="9525"/>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901" cstate="print">
                      <a:extLst>
                        <a:ext uri="{28A0092B-C50C-407E-A947-70E740481C1C}">
                          <a14:useLocalDpi xmlns:a14="http://schemas.microsoft.com/office/drawing/2010/main" val="0"/>
                        </a:ext>
                      </a:extLst>
                    </a:blip>
                    <a:srcRect/>
                    <a:stretch>
                      <a:fillRect/>
                    </a:stretch>
                  </pic:blipFill>
                  <pic:spPr bwMode="auto">
                    <a:xfrm>
                      <a:off x="0" y="0"/>
                      <a:ext cx="161925" cy="238125"/>
                    </a:xfrm>
                    <a:prstGeom prst="rect">
                      <a:avLst/>
                    </a:prstGeom>
                    <a:noFill/>
                    <a:ln>
                      <a:noFill/>
                    </a:ln>
                  </pic:spPr>
                </pic:pic>
              </a:graphicData>
            </a:graphic>
          </wp:inline>
        </w:drawing>
      </w:r>
      <w:r w:rsidRPr="002C71A3">
        <w:t xml:space="preserve">.  </w:t>
      </w:r>
    </w:p>
    <w:p w:rsidR="00EB01FB" w:rsidRPr="002C71A3" w:rsidRDefault="00EB01FB" w:rsidP="00783531"/>
    <w:p w:rsidR="00EB01FB" w:rsidRPr="002C71A3" w:rsidRDefault="00EB01FB" w:rsidP="00783531">
      <w:r w:rsidRPr="002C71A3">
        <w:rPr>
          <w:noProof/>
        </w:rPr>
        <mc:AlternateContent>
          <mc:Choice Requires="wpc">
            <w:drawing>
              <wp:anchor distT="0" distB="0" distL="114300" distR="114300" simplePos="0" relativeHeight="251696128" behindDoc="0" locked="1" layoutInCell="1" allowOverlap="1" wp14:anchorId="2CE9E4EA" wp14:editId="23FFA5AC">
                <wp:simplePos x="0" y="0"/>
                <wp:positionH relativeFrom="column">
                  <wp:align>center</wp:align>
                </wp:positionH>
                <wp:positionV relativeFrom="paragraph">
                  <wp:posOffset>0</wp:posOffset>
                </wp:positionV>
                <wp:extent cx="3314700" cy="1596390"/>
                <wp:effectExtent l="0" t="0" r="0" b="0"/>
                <wp:wrapTopAndBottom/>
                <wp:docPr id="740" name="Canvas 4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732" name="Picture 43"/>
                          <pic:cNvPicPr>
                            <a:picLocks noChangeAspect="1" noChangeArrowheads="1"/>
                          </pic:cNvPicPr>
                        </pic:nvPicPr>
                        <pic:blipFill>
                          <a:blip r:embed="rId902" cstate="print">
                            <a:extLst>
                              <a:ext uri="{28A0092B-C50C-407E-A947-70E740481C1C}">
                                <a14:useLocalDpi xmlns:a14="http://schemas.microsoft.com/office/drawing/2010/main" val="0"/>
                              </a:ext>
                            </a:extLst>
                          </a:blip>
                          <a:srcRect/>
                          <a:stretch>
                            <a:fillRect/>
                          </a:stretch>
                        </pic:blipFill>
                        <pic:spPr bwMode="auto">
                          <a:xfrm>
                            <a:off x="1000506" y="723138"/>
                            <a:ext cx="181356" cy="228600"/>
                          </a:xfrm>
                          <a:prstGeom prst="rect">
                            <a:avLst/>
                          </a:prstGeom>
                          <a:noFill/>
                          <a:extLst>
                            <a:ext uri="{909E8E84-426E-40DD-AFC4-6F175D3DCCD1}">
                              <a14:hiddenFill xmlns:a14="http://schemas.microsoft.com/office/drawing/2010/main">
                                <a:solidFill>
                                  <a:srgbClr val="FFFFFF"/>
                                </a:solidFill>
                              </a14:hiddenFill>
                            </a:ext>
                          </a:extLst>
                        </pic:spPr>
                      </pic:pic>
                      <wps:wsp>
                        <wps:cNvPr id="733" name="Line 44"/>
                        <wps:cNvCnPr>
                          <a:cxnSpLocks noChangeShapeType="1"/>
                        </wps:cNvCnPr>
                        <wps:spPr bwMode="auto">
                          <a:xfrm flipV="1">
                            <a:off x="876300" y="790194"/>
                            <a:ext cx="371856" cy="54254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34" name="Line 45"/>
                        <wps:cNvCnPr>
                          <a:cxnSpLocks noChangeShapeType="1"/>
                        </wps:cNvCnPr>
                        <wps:spPr bwMode="auto">
                          <a:xfrm flipV="1">
                            <a:off x="1248156" y="456438"/>
                            <a:ext cx="112395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35" name="Line 46"/>
                        <wps:cNvCnPr>
                          <a:cxnSpLocks noChangeShapeType="1"/>
                        </wps:cNvCnPr>
                        <wps:spPr bwMode="auto">
                          <a:xfrm flipV="1">
                            <a:off x="876300" y="466344"/>
                            <a:ext cx="1447800" cy="8572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736" name="Picture 47"/>
                          <pic:cNvPicPr>
                            <a:picLocks noChangeAspect="1" noChangeArrowheads="1"/>
                          </pic:cNvPicPr>
                        </pic:nvPicPr>
                        <pic:blipFill>
                          <a:blip r:embed="rId903" cstate="print">
                            <a:extLst>
                              <a:ext uri="{28A0092B-C50C-407E-A947-70E740481C1C}">
                                <a14:useLocalDpi xmlns:a14="http://schemas.microsoft.com/office/drawing/2010/main" val="0"/>
                              </a:ext>
                            </a:extLst>
                          </a:blip>
                          <a:srcRect/>
                          <a:stretch>
                            <a:fillRect/>
                          </a:stretch>
                        </pic:blipFill>
                        <pic:spPr bwMode="auto">
                          <a:xfrm>
                            <a:off x="1514856" y="218694"/>
                            <a:ext cx="1300734" cy="2286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37" name="Picture 48"/>
                          <pic:cNvPicPr>
                            <a:picLocks noChangeAspect="1" noChangeArrowheads="1"/>
                          </pic:cNvPicPr>
                        </pic:nvPicPr>
                        <pic:blipFill>
                          <a:blip r:embed="rId904" cstate="print">
                            <a:extLst>
                              <a:ext uri="{28A0092B-C50C-407E-A947-70E740481C1C}">
                                <a14:useLocalDpi xmlns:a14="http://schemas.microsoft.com/office/drawing/2010/main" val="0"/>
                              </a:ext>
                            </a:extLst>
                          </a:blip>
                          <a:srcRect/>
                          <a:stretch>
                            <a:fillRect/>
                          </a:stretch>
                        </pic:blipFill>
                        <pic:spPr bwMode="auto">
                          <a:xfrm>
                            <a:off x="1600962" y="904494"/>
                            <a:ext cx="169164" cy="228600"/>
                          </a:xfrm>
                          <a:prstGeom prst="rect">
                            <a:avLst/>
                          </a:prstGeom>
                          <a:noFill/>
                          <a:extLst>
                            <a:ext uri="{909E8E84-426E-40DD-AFC4-6F175D3DCCD1}">
                              <a14:hiddenFill xmlns:a14="http://schemas.microsoft.com/office/drawing/2010/main">
                                <a:solidFill>
                                  <a:srgbClr val="FFFFFF"/>
                                </a:solidFill>
                              </a14:hiddenFill>
                            </a:ext>
                          </a:extLst>
                        </pic:spPr>
                      </pic:pic>
                      <wps:wsp>
                        <wps:cNvPr id="738" name="Line 49"/>
                        <wps:cNvCnPr>
                          <a:cxnSpLocks noChangeShapeType="1"/>
                        </wps:cNvCnPr>
                        <wps:spPr bwMode="auto">
                          <a:xfrm>
                            <a:off x="857250" y="361188"/>
                            <a:ext cx="762" cy="990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9" name="Line 50"/>
                        <wps:cNvCnPr>
                          <a:cxnSpLocks noChangeShapeType="1"/>
                        </wps:cNvCnPr>
                        <wps:spPr bwMode="auto">
                          <a:xfrm>
                            <a:off x="848106" y="1342644"/>
                            <a:ext cx="1838706" cy="76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179CAE01" id="Canvas 41" o:spid="_x0000_s1026" editas="canvas" style="position:absolute;margin-left:0;margin-top:0;width:261pt;height:125.7pt;z-index:251696128;mso-position-horizontal:center" coordsize="33147,15963" o:gfxdata="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">
                <v:shape id="_x0000_s1027" type="#_x0000_t75" style="position:absolute;width:33147;height:15963;visibility:visible;mso-wrap-style:square">
                  <v:fill o:detectmouseclick="t"/>
                  <v:path o:connecttype="none"/>
                </v:shape>
                <v:shape id="Picture 43" o:spid="_x0000_s1028" type="#_x0000_t75" style="position:absolute;left:10005;top:7231;width:1813;height:2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">
                  <v:imagedata r:id="rId905" o:title=""/>
                </v:shape>
                <v:line id="Line 44" o:spid="_x0000_s1029" style="position:absolute;flip:y;visibility:visible;mso-wrap-style:square" from="8763,7901" to="12481,133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">
                  <v:stroke endarrow="block"/>
                </v:line>
                <v:line id="Line 45" o:spid="_x0000_s1030" style="position:absolute;flip:y;visibility:visible;mso-wrap-style:square" from="12481,4564" to="23721,79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">
                  <v:stroke endarrow="block"/>
                </v:line>
                <v:line id="Line 46" o:spid="_x0000_s1031" style="position:absolute;flip:y;visibility:visible;mso-wrap-style:square" from="8763,4663" to="23241,132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">
                  <v:stroke endarrow="block"/>
                </v:line>
                <v:shape id="Picture 47" o:spid="_x0000_s1032" type="#_x0000_t75" style="position:absolute;left:15148;top:2186;width:13007;height:2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">
                  <v:imagedata r:id="rId906" o:title=""/>
                </v:shape>
                <v:shape id="Picture 48" o:spid="_x0000_s1033" type="#_x0000_t75" style="position:absolute;left:16009;top:9044;width:1692;height:2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">
                  <v:imagedata r:id="rId907" o:title=""/>
                </v:shape>
                <v:line id="Line 49" o:spid="_x0000_s1034" style="position:absolute;visibility:visible;mso-wrap-style:square" from="8572,3611" to="8580,1351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"/>
                <v:line id="Line 50" o:spid="_x0000_s1035" style="position:absolute;visibility:visible;mso-wrap-style:square" from="8481,13426" to="26868,13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"/>
                <w10:wrap type="topAndBottom"/>
                <w10:anchorlock/>
              </v:group>
            </w:pict>
          </mc:Fallback>
        </mc:AlternateContent>
      </w:r>
    </w:p>
    <w:p w:rsidR="00EB01FB" w:rsidRPr="002C71A3" w:rsidRDefault="00EB01FB" w:rsidP="00783531"/>
    <w:p w:rsidR="00EB01FB" w:rsidRPr="002C71A3" w:rsidRDefault="00EB01FB" w:rsidP="00783531">
      <w:r w:rsidRPr="002C71A3">
        <w:t xml:space="preserve">If we arbitrarily choose </w:t>
      </w:r>
      <w:r w:rsidRPr="002C71A3">
        <w:rPr>
          <w:noProof/>
          <w:position w:val="-16"/>
        </w:rPr>
        <w:drawing>
          <wp:inline distT="0" distB="0" distL="0" distR="0" wp14:anchorId="218387F6" wp14:editId="4E039EFD">
            <wp:extent cx="561975" cy="276225"/>
            <wp:effectExtent l="0" t="0" r="9525" b="9525"/>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908" cstate="print">
                      <a:extLst>
                        <a:ext uri="{28A0092B-C50C-407E-A947-70E740481C1C}">
                          <a14:useLocalDpi xmlns:a14="http://schemas.microsoft.com/office/drawing/2010/main" val="0"/>
                        </a:ext>
                      </a:extLst>
                    </a:blip>
                    <a:srcRect/>
                    <a:stretch>
                      <a:fillRect/>
                    </a:stretch>
                  </pic:blipFill>
                  <pic:spPr bwMode="auto">
                    <a:xfrm>
                      <a:off x="0" y="0"/>
                      <a:ext cx="561975" cy="276225"/>
                    </a:xfrm>
                    <a:prstGeom prst="rect">
                      <a:avLst/>
                    </a:prstGeom>
                    <a:noFill/>
                    <a:ln>
                      <a:noFill/>
                    </a:ln>
                  </pic:spPr>
                </pic:pic>
              </a:graphicData>
            </a:graphic>
          </wp:inline>
        </w:drawing>
      </w:r>
      <w:r w:rsidRPr="002C71A3">
        <w:t xml:space="preserve"> then we are in effect imposing the constraints </w:t>
      </w:r>
      <w:r w:rsidRPr="002C71A3">
        <w:rPr>
          <w:noProof/>
          <w:position w:val="-12"/>
        </w:rPr>
        <w:drawing>
          <wp:inline distT="0" distB="0" distL="0" distR="0" wp14:anchorId="7BF739B5" wp14:editId="566DC0E0">
            <wp:extent cx="600075" cy="238125"/>
            <wp:effectExtent l="0" t="0" r="9525" b="9525"/>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909" cstate="print">
                      <a:extLst>
                        <a:ext uri="{28A0092B-C50C-407E-A947-70E740481C1C}">
                          <a14:useLocalDpi xmlns:a14="http://schemas.microsoft.com/office/drawing/2010/main" val="0"/>
                        </a:ext>
                      </a:extLst>
                    </a:blip>
                    <a:srcRect/>
                    <a:stretch>
                      <a:fillRect/>
                    </a:stretch>
                  </pic:blipFill>
                  <pic:spPr bwMode="auto">
                    <a:xfrm>
                      <a:off x="0" y="0"/>
                      <a:ext cx="600075" cy="238125"/>
                    </a:xfrm>
                    <a:prstGeom prst="rect">
                      <a:avLst/>
                    </a:prstGeom>
                    <a:noFill/>
                    <a:ln>
                      <a:noFill/>
                    </a:ln>
                  </pic:spPr>
                </pic:pic>
              </a:graphicData>
            </a:graphic>
          </wp:inline>
        </w:drawing>
      </w:r>
      <w:r w:rsidRPr="002C71A3">
        <w:t>and</w:t>
      </w:r>
      <w:r w:rsidRPr="002C71A3">
        <w:rPr>
          <w:noProof/>
          <w:position w:val="-12"/>
        </w:rPr>
        <w:drawing>
          <wp:inline distT="0" distB="0" distL="0" distR="0" wp14:anchorId="4B8D2F69" wp14:editId="0260A76A">
            <wp:extent cx="571500" cy="238125"/>
            <wp:effectExtent l="0" t="0" r="0" b="9525"/>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910" cstate="print">
                      <a:extLst>
                        <a:ext uri="{28A0092B-C50C-407E-A947-70E740481C1C}">
                          <a14:useLocalDpi xmlns:a14="http://schemas.microsoft.com/office/drawing/2010/main" val="0"/>
                        </a:ext>
                      </a:extLst>
                    </a:blip>
                    <a:srcRect/>
                    <a:stretch>
                      <a:fillRect/>
                    </a:stretch>
                  </pic:blipFill>
                  <pic:spPr bwMode="auto">
                    <a:xfrm>
                      <a:off x="0" y="0"/>
                      <a:ext cx="571500" cy="238125"/>
                    </a:xfrm>
                    <a:prstGeom prst="rect">
                      <a:avLst/>
                    </a:prstGeom>
                    <a:noFill/>
                    <a:ln>
                      <a:noFill/>
                    </a:ln>
                  </pic:spPr>
                </pic:pic>
              </a:graphicData>
            </a:graphic>
          </wp:inline>
        </w:drawing>
      </w:r>
      <w:r w:rsidRPr="002C71A3">
        <w:t>, from which we may determine the value of the coefficients</w:t>
      </w:r>
      <w:r w:rsidRPr="002C71A3">
        <w:rPr>
          <w:noProof/>
          <w:position w:val="-12"/>
        </w:rPr>
        <w:drawing>
          <wp:inline distT="0" distB="0" distL="0" distR="0" wp14:anchorId="51033FEF" wp14:editId="04B89709">
            <wp:extent cx="1133475" cy="238125"/>
            <wp:effectExtent l="0" t="0" r="9525" b="9525"/>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911" cstate="print">
                      <a:extLst>
                        <a:ext uri="{28A0092B-C50C-407E-A947-70E740481C1C}">
                          <a14:useLocalDpi xmlns:a14="http://schemas.microsoft.com/office/drawing/2010/main" val="0"/>
                        </a:ext>
                      </a:extLst>
                    </a:blip>
                    <a:srcRect/>
                    <a:stretch>
                      <a:fillRect/>
                    </a:stretch>
                  </pic:blipFill>
                  <pic:spPr bwMode="auto">
                    <a:xfrm>
                      <a:off x="0" y="0"/>
                      <a:ext cx="1133475" cy="238125"/>
                    </a:xfrm>
                    <a:prstGeom prst="rect">
                      <a:avLst/>
                    </a:prstGeom>
                    <a:noFill/>
                    <a:ln>
                      <a:noFill/>
                    </a:ln>
                  </pic:spPr>
                </pic:pic>
              </a:graphicData>
            </a:graphic>
          </wp:inline>
        </w:drawing>
      </w:r>
      <w:r w:rsidRPr="002C71A3">
        <w:t>.  The line segment may then be written as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2"/>
        </w:rPr>
        <w:drawing>
          <wp:inline distT="0" distB="0" distL="0" distR="0" wp14:anchorId="3886EB45" wp14:editId="2AFC75FB">
            <wp:extent cx="1304925" cy="238125"/>
            <wp:effectExtent l="0" t="0" r="9525" b="9525"/>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912" cstate="print">
                      <a:extLst>
                        <a:ext uri="{28A0092B-C50C-407E-A947-70E740481C1C}">
                          <a14:useLocalDpi xmlns:a14="http://schemas.microsoft.com/office/drawing/2010/main" val="0"/>
                        </a:ext>
                      </a:extLst>
                    </a:blip>
                    <a:srcRect/>
                    <a:stretch>
                      <a:fillRect/>
                    </a:stretch>
                  </pic:blipFill>
                  <pic:spPr bwMode="auto">
                    <a:xfrm>
                      <a:off x="0" y="0"/>
                      <a:ext cx="1304925" cy="238125"/>
                    </a:xfrm>
                    <a:prstGeom prst="rect">
                      <a:avLst/>
                    </a:prstGeom>
                    <a:noFill/>
                    <a:ln>
                      <a:noFill/>
                    </a:ln>
                  </pic:spPr>
                </pic:pic>
              </a:graphicData>
            </a:graphic>
          </wp:inline>
        </w:drawing>
      </w:r>
    </w:p>
    <w:p w:rsidR="00EB01FB" w:rsidRPr="002C71A3" w:rsidRDefault="00EB01FB" w:rsidP="00783531">
      <w:r w:rsidRPr="002C71A3">
        <w:t xml:space="preserve">or equivalently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2"/>
        </w:rPr>
        <w:drawing>
          <wp:inline distT="0" distB="0" distL="0" distR="0" wp14:anchorId="3246F5B3" wp14:editId="674CB3DC">
            <wp:extent cx="1247775" cy="238125"/>
            <wp:effectExtent l="0" t="0" r="9525" b="9525"/>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913" cstate="print">
                      <a:extLst>
                        <a:ext uri="{28A0092B-C50C-407E-A947-70E740481C1C}">
                          <a14:useLocalDpi xmlns:a14="http://schemas.microsoft.com/office/drawing/2010/main" val="0"/>
                        </a:ext>
                      </a:extLst>
                    </a:blip>
                    <a:srcRect/>
                    <a:stretch>
                      <a:fillRect/>
                    </a:stretch>
                  </pic:blipFill>
                  <pic:spPr bwMode="auto">
                    <a:xfrm>
                      <a:off x="0" y="0"/>
                      <a:ext cx="1247775" cy="2381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181" w:name="ZEqnNum315644"/>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124</w:instrText>
        </w:r>
      </w:fldSimple>
      <w:r w:rsidRPr="002C71A3">
        <w:instrText>)</w:instrText>
      </w:r>
      <w:bookmarkEnd w:id="181"/>
      <w:r w:rsidRPr="002C71A3">
        <w:fldChar w:fldCharType="end"/>
      </w:r>
    </w:p>
    <w:p w:rsidR="00EB01FB" w:rsidRPr="002C71A3" w:rsidRDefault="00EB01FB" w:rsidP="00783531"/>
    <w:p w:rsidR="00EB01FB" w:rsidRPr="002C71A3" w:rsidRDefault="00EB01FB" w:rsidP="00783531">
      <w:r w:rsidRPr="002C71A3">
        <w:t xml:space="preserve">The particular choice of coefficients in the linear combination </w:t>
      </w:r>
      <w:r w:rsidRPr="002C71A3">
        <w:fldChar w:fldCharType="begin"/>
      </w:r>
      <w:r w:rsidRPr="002C71A3">
        <w:instrText xml:space="preserve"> GOTOBUTTON ZEqnNum315644  \* MERGEFORMAT </w:instrText>
      </w:r>
      <w:fldSimple w:instr=" REF ZEqnNum315644 \! \* MERGEFORMAT ">
        <w:r w:rsidRPr="002C71A3">
          <w:instrText>(</w:instrText>
        </w:r>
        <w:r>
          <w:instrText>0</w:instrText>
        </w:r>
        <w:r w:rsidRPr="002C71A3">
          <w:instrText>.</w:instrText>
        </w:r>
        <w:r>
          <w:instrText>124</w:instrText>
        </w:r>
        <w:r w:rsidRPr="002C71A3">
          <w:instrText>)</w:instrText>
        </w:r>
      </w:fldSimple>
      <w:r w:rsidRPr="002C71A3">
        <w:fldChar w:fldCharType="end"/>
      </w:r>
      <w:r w:rsidRPr="002C71A3">
        <w:t xml:space="preserve"> is known as a </w:t>
      </w:r>
      <w:r w:rsidRPr="002C71A3">
        <w:rPr>
          <w:i/>
          <w:iCs/>
        </w:rPr>
        <w:t>convex combination</w:t>
      </w:r>
      <w:r w:rsidRPr="002C71A3">
        <w:t>.  The following properties are important in optimization theory and information theory.</w:t>
      </w:r>
    </w:p>
    <w:p w:rsidR="00EB01FB" w:rsidRPr="002C71A3" w:rsidRDefault="00EB01FB" w:rsidP="00783531"/>
    <w:p w:rsidR="00EB01FB" w:rsidRPr="002C71A3" w:rsidRDefault="00EB01FB" w:rsidP="00783531"/>
    <w:p w:rsidR="00EB01FB" w:rsidRPr="002C71A3" w:rsidRDefault="00EB01FB" w:rsidP="00783531">
      <w:pPr>
        <w:rPr>
          <w:b/>
          <w:bCs/>
          <w:smallCaps/>
        </w:rPr>
      </w:pPr>
      <w:r w:rsidRPr="002C71A3">
        <w:rPr>
          <w:b/>
          <w:bCs/>
          <w:smallCaps/>
        </w:rPr>
        <w:t xml:space="preserve">Definition </w:t>
      </w:r>
      <w:r w:rsidRPr="002C71A3">
        <w:rPr>
          <w:b/>
          <w:bCs/>
          <w:smallCaps/>
        </w:rPr>
        <w:fldChar w:fldCharType="begin"/>
      </w:r>
      <w:r w:rsidRPr="002C71A3">
        <w:rPr>
          <w:b/>
          <w:bCs/>
          <w:smallCaps/>
        </w:rPr>
        <w:instrText xml:space="preserve"> STYLEREF 1 \s </w:instrText>
      </w:r>
      <w:r w:rsidRPr="002C71A3">
        <w:rPr>
          <w:b/>
          <w:bCs/>
          <w:smallCaps/>
        </w:rPr>
        <w:fldChar w:fldCharType="separate"/>
      </w:r>
      <w:r>
        <w:rPr>
          <w:b/>
          <w:bCs/>
          <w:smallCaps/>
          <w:noProof/>
        </w:rPr>
        <w:t>1</w:t>
      </w:r>
      <w:r w:rsidRPr="002C71A3">
        <w:rPr>
          <w:b/>
          <w:bCs/>
          <w:smallCaps/>
        </w:rPr>
        <w:fldChar w:fldCharType="end"/>
      </w:r>
      <w:r w:rsidRPr="002C71A3">
        <w:rPr>
          <w:b/>
          <w:bCs/>
          <w:smallCaps/>
        </w:rPr>
        <w:t>.</w:t>
      </w:r>
      <w:r w:rsidRPr="002C71A3">
        <w:rPr>
          <w:b/>
          <w:bCs/>
          <w:smallCaps/>
        </w:rPr>
        <w:fldChar w:fldCharType="begin"/>
      </w:r>
      <w:r w:rsidRPr="002C71A3">
        <w:rPr>
          <w:b/>
          <w:bCs/>
          <w:smallCaps/>
        </w:rPr>
        <w:instrText xml:space="preserve"> SEQ Definition \* ARABIC \s 1 </w:instrText>
      </w:r>
      <w:r w:rsidRPr="002C71A3">
        <w:rPr>
          <w:b/>
          <w:bCs/>
          <w:smallCaps/>
        </w:rPr>
        <w:fldChar w:fldCharType="separate"/>
      </w:r>
      <w:r>
        <w:rPr>
          <w:b/>
          <w:bCs/>
          <w:smallCaps/>
          <w:noProof/>
        </w:rPr>
        <w:t>1</w:t>
      </w:r>
      <w:r w:rsidRPr="002C71A3">
        <w:rPr>
          <w:b/>
          <w:bCs/>
          <w:smallCaps/>
        </w:rPr>
        <w:fldChar w:fldCharType="end"/>
      </w:r>
      <w:r w:rsidRPr="002C71A3">
        <w:rPr>
          <w:b/>
          <w:bCs/>
          <w:smallCaps/>
        </w:rPr>
        <w:t xml:space="preserve">  </w:t>
      </w:r>
      <w:r w:rsidRPr="002C71A3">
        <w:rPr>
          <w:smallCaps/>
        </w:rPr>
        <w:t xml:space="preserve">A set </w:t>
      </w:r>
      <w:r w:rsidRPr="002C71A3">
        <w:rPr>
          <w:smallCaps/>
          <w:noProof/>
          <w:position w:val="-6"/>
        </w:rPr>
        <w:drawing>
          <wp:inline distT="0" distB="0" distL="0" distR="0" wp14:anchorId="049CE4FA" wp14:editId="12090D6F">
            <wp:extent cx="161925" cy="180975"/>
            <wp:effectExtent l="0" t="0" r="9525" b="9525"/>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14" cstate="print">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r w:rsidRPr="002C71A3">
        <w:rPr>
          <w:smallCaps/>
        </w:rPr>
        <w:t xml:space="preserve">in a vector space is said to be </w:t>
      </w:r>
      <w:r w:rsidRPr="002C71A3">
        <w:rPr>
          <w:i/>
          <w:iCs/>
          <w:smallCaps/>
        </w:rPr>
        <w:t>convex</w:t>
      </w:r>
      <w:r w:rsidRPr="002C71A3">
        <w:rPr>
          <w:smallCaps/>
        </w:rPr>
        <w:t xml:space="preserve"> if for any</w:t>
      </w:r>
      <w:r w:rsidRPr="002C71A3">
        <w:rPr>
          <w:smallCaps/>
          <w:noProof/>
          <w:position w:val="-10"/>
        </w:rPr>
        <w:drawing>
          <wp:inline distT="0" distB="0" distL="0" distR="0" wp14:anchorId="00552129" wp14:editId="5CE5E075">
            <wp:extent cx="533400" cy="200025"/>
            <wp:effectExtent l="0" t="0" r="0" b="9525"/>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915" cstate="print">
                      <a:extLst>
                        <a:ext uri="{28A0092B-C50C-407E-A947-70E740481C1C}">
                          <a14:useLocalDpi xmlns:a14="http://schemas.microsoft.com/office/drawing/2010/main" val="0"/>
                        </a:ext>
                      </a:extLst>
                    </a:blip>
                    <a:srcRect/>
                    <a:stretch>
                      <a:fillRect/>
                    </a:stretch>
                  </pic:blipFill>
                  <pic:spPr bwMode="auto">
                    <a:xfrm>
                      <a:off x="0" y="0"/>
                      <a:ext cx="533400" cy="200025"/>
                    </a:xfrm>
                    <a:prstGeom prst="rect">
                      <a:avLst/>
                    </a:prstGeom>
                    <a:noFill/>
                    <a:ln>
                      <a:noFill/>
                    </a:ln>
                  </pic:spPr>
                </pic:pic>
              </a:graphicData>
            </a:graphic>
          </wp:inline>
        </w:drawing>
      </w:r>
      <w:r w:rsidRPr="002C71A3">
        <w:rPr>
          <w:smallCaps/>
        </w:rPr>
        <w:t xml:space="preserve">, </w:t>
      </w:r>
      <w:r w:rsidRPr="002C71A3">
        <w:rPr>
          <w:smallCaps/>
          <w:noProof/>
          <w:position w:val="-10"/>
        </w:rPr>
        <w:drawing>
          <wp:inline distT="0" distB="0" distL="0" distR="0" wp14:anchorId="79E0DC0B" wp14:editId="42667DAB">
            <wp:extent cx="1019175" cy="200025"/>
            <wp:effectExtent l="0" t="0" r="9525" b="9525"/>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916" cstate="print">
                      <a:extLst>
                        <a:ext uri="{28A0092B-C50C-407E-A947-70E740481C1C}">
                          <a14:useLocalDpi xmlns:a14="http://schemas.microsoft.com/office/drawing/2010/main" val="0"/>
                        </a:ext>
                      </a:extLst>
                    </a:blip>
                    <a:srcRect/>
                    <a:stretch>
                      <a:fillRect/>
                    </a:stretch>
                  </pic:blipFill>
                  <pic:spPr bwMode="auto">
                    <a:xfrm>
                      <a:off x="0" y="0"/>
                      <a:ext cx="1019175" cy="200025"/>
                    </a:xfrm>
                    <a:prstGeom prst="rect">
                      <a:avLst/>
                    </a:prstGeom>
                    <a:noFill/>
                    <a:ln>
                      <a:noFill/>
                    </a:ln>
                  </pic:spPr>
                </pic:pic>
              </a:graphicData>
            </a:graphic>
          </wp:inline>
        </w:drawing>
      </w:r>
      <w:r w:rsidRPr="002C71A3">
        <w:rPr>
          <w:smallCaps/>
        </w:rPr>
        <w:t>for all</w:t>
      </w:r>
      <w:r w:rsidRPr="002C71A3">
        <w:rPr>
          <w:smallCaps/>
          <w:noProof/>
          <w:position w:val="-16"/>
        </w:rPr>
        <w:drawing>
          <wp:inline distT="0" distB="0" distL="0" distR="0" wp14:anchorId="70EFE3B5" wp14:editId="3DFF87BF">
            <wp:extent cx="561975" cy="276225"/>
            <wp:effectExtent l="0" t="0" r="9525" b="9525"/>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917" cstate="print">
                      <a:extLst>
                        <a:ext uri="{28A0092B-C50C-407E-A947-70E740481C1C}">
                          <a14:useLocalDpi xmlns:a14="http://schemas.microsoft.com/office/drawing/2010/main" val="0"/>
                        </a:ext>
                      </a:extLst>
                    </a:blip>
                    <a:srcRect/>
                    <a:stretch>
                      <a:fillRect/>
                    </a:stretch>
                  </pic:blipFill>
                  <pic:spPr bwMode="auto">
                    <a:xfrm>
                      <a:off x="0" y="0"/>
                      <a:ext cx="561975" cy="276225"/>
                    </a:xfrm>
                    <a:prstGeom prst="rect">
                      <a:avLst/>
                    </a:prstGeom>
                    <a:noFill/>
                    <a:ln>
                      <a:noFill/>
                    </a:ln>
                  </pic:spPr>
                </pic:pic>
              </a:graphicData>
            </a:graphic>
          </wp:inline>
        </w:drawing>
      </w:r>
      <w:r w:rsidRPr="002C71A3">
        <w:rPr>
          <w:b/>
          <w:bCs/>
          <w:smallCaps/>
        </w:rPr>
        <w:t>.</w:t>
      </w:r>
    </w:p>
    <w:p w:rsidR="00EB01FB" w:rsidRPr="002C71A3" w:rsidRDefault="00EB01FB" w:rsidP="00783531"/>
    <w:p w:rsidR="00EB01FB" w:rsidRPr="002C71A3" w:rsidRDefault="00EB01FB" w:rsidP="00783531">
      <w:r w:rsidRPr="002C71A3">
        <w:t>The meaning of this is that the line segment joining any two points in the set lies entirely in the set.</w:t>
      </w:r>
    </w:p>
    <w:p w:rsidR="00EB01FB" w:rsidRPr="002C71A3" w:rsidRDefault="00EB01FB" w:rsidP="00783531"/>
    <w:p w:rsidR="00EB01FB" w:rsidRPr="002C71A3" w:rsidRDefault="00EB01FB" w:rsidP="00783531">
      <w:pPr>
        <w:rPr>
          <w:smallCaps/>
        </w:rPr>
      </w:pPr>
      <w:r w:rsidRPr="002C71A3">
        <w:rPr>
          <w:b/>
          <w:bCs/>
          <w:smallCaps/>
        </w:rPr>
        <w:t xml:space="preserve">Definition </w:t>
      </w:r>
      <w:r w:rsidRPr="002C71A3">
        <w:rPr>
          <w:b/>
          <w:bCs/>
          <w:smallCaps/>
        </w:rPr>
        <w:fldChar w:fldCharType="begin"/>
      </w:r>
      <w:r w:rsidRPr="002C71A3">
        <w:rPr>
          <w:b/>
          <w:bCs/>
          <w:smallCaps/>
        </w:rPr>
        <w:instrText xml:space="preserve"> STYLEREF 1 \s </w:instrText>
      </w:r>
      <w:r w:rsidRPr="002C71A3">
        <w:rPr>
          <w:b/>
          <w:bCs/>
          <w:smallCaps/>
        </w:rPr>
        <w:fldChar w:fldCharType="separate"/>
      </w:r>
      <w:r>
        <w:rPr>
          <w:b/>
          <w:bCs/>
          <w:smallCaps/>
          <w:noProof/>
        </w:rPr>
        <w:t>1</w:t>
      </w:r>
      <w:r w:rsidRPr="002C71A3">
        <w:rPr>
          <w:b/>
          <w:bCs/>
          <w:smallCaps/>
        </w:rPr>
        <w:fldChar w:fldCharType="end"/>
      </w:r>
      <w:r w:rsidRPr="002C71A3">
        <w:rPr>
          <w:b/>
          <w:bCs/>
          <w:smallCaps/>
        </w:rPr>
        <w:t>.</w:t>
      </w:r>
      <w:r w:rsidRPr="002C71A3">
        <w:rPr>
          <w:b/>
          <w:bCs/>
          <w:smallCaps/>
        </w:rPr>
        <w:fldChar w:fldCharType="begin"/>
      </w:r>
      <w:r w:rsidRPr="002C71A3">
        <w:rPr>
          <w:b/>
          <w:bCs/>
          <w:smallCaps/>
        </w:rPr>
        <w:instrText xml:space="preserve"> SEQ Definition \* ARABIC \s 1 </w:instrText>
      </w:r>
      <w:r w:rsidRPr="002C71A3">
        <w:rPr>
          <w:b/>
          <w:bCs/>
          <w:smallCaps/>
        </w:rPr>
        <w:fldChar w:fldCharType="separate"/>
      </w:r>
      <w:r>
        <w:rPr>
          <w:b/>
          <w:bCs/>
          <w:smallCaps/>
          <w:noProof/>
        </w:rPr>
        <w:t>2</w:t>
      </w:r>
      <w:r w:rsidRPr="002C71A3">
        <w:rPr>
          <w:b/>
          <w:bCs/>
          <w:smallCaps/>
        </w:rPr>
        <w:fldChar w:fldCharType="end"/>
      </w:r>
      <w:r w:rsidRPr="002C71A3">
        <w:rPr>
          <w:b/>
          <w:bCs/>
          <w:smallCaps/>
        </w:rPr>
        <w:t xml:space="preserve">  </w:t>
      </w:r>
      <w:r w:rsidRPr="002C71A3">
        <w:rPr>
          <w:smallCaps/>
        </w:rPr>
        <w:t>Given a convex set</w:t>
      </w:r>
      <w:r w:rsidRPr="002C71A3">
        <w:rPr>
          <w:smallCaps/>
          <w:noProof/>
          <w:position w:val="-6"/>
        </w:rPr>
        <w:drawing>
          <wp:inline distT="0" distB="0" distL="0" distR="0" wp14:anchorId="0F0780EF" wp14:editId="2DE9FC6F">
            <wp:extent cx="161925" cy="180975"/>
            <wp:effectExtent l="0" t="0" r="9525" b="9525"/>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918" cstate="print">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r w:rsidRPr="002C71A3">
        <w:rPr>
          <w:smallCaps/>
        </w:rPr>
        <w:t>, for</w:t>
      </w:r>
      <w:r w:rsidRPr="002C71A3">
        <w:rPr>
          <w:smallCaps/>
          <w:noProof/>
          <w:position w:val="-10"/>
        </w:rPr>
        <w:drawing>
          <wp:inline distT="0" distB="0" distL="0" distR="0" wp14:anchorId="0485FD3A" wp14:editId="235057D0">
            <wp:extent cx="533400" cy="200025"/>
            <wp:effectExtent l="0" t="0" r="0" b="9525"/>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919" cstate="print">
                      <a:extLst>
                        <a:ext uri="{28A0092B-C50C-407E-A947-70E740481C1C}">
                          <a14:useLocalDpi xmlns:a14="http://schemas.microsoft.com/office/drawing/2010/main" val="0"/>
                        </a:ext>
                      </a:extLst>
                    </a:blip>
                    <a:srcRect/>
                    <a:stretch>
                      <a:fillRect/>
                    </a:stretch>
                  </pic:blipFill>
                  <pic:spPr bwMode="auto">
                    <a:xfrm>
                      <a:off x="0" y="0"/>
                      <a:ext cx="533400" cy="200025"/>
                    </a:xfrm>
                    <a:prstGeom prst="rect">
                      <a:avLst/>
                    </a:prstGeom>
                    <a:noFill/>
                    <a:ln>
                      <a:noFill/>
                    </a:ln>
                  </pic:spPr>
                </pic:pic>
              </a:graphicData>
            </a:graphic>
          </wp:inline>
        </w:drawing>
      </w:r>
      <w:r w:rsidRPr="002C71A3">
        <w:rPr>
          <w:smallCaps/>
        </w:rPr>
        <w:t>, a  convex function</w:t>
      </w:r>
      <w:r w:rsidRPr="002C71A3">
        <w:rPr>
          <w:smallCaps/>
          <w:noProof/>
          <w:position w:val="-10"/>
        </w:rPr>
        <w:drawing>
          <wp:inline distT="0" distB="0" distL="0" distR="0" wp14:anchorId="5C4593D0" wp14:editId="744476D0">
            <wp:extent cx="800100" cy="238125"/>
            <wp:effectExtent l="0" t="0" r="0" b="9525"/>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920" cstate="print">
                      <a:extLst>
                        <a:ext uri="{28A0092B-C50C-407E-A947-70E740481C1C}">
                          <a14:useLocalDpi xmlns:a14="http://schemas.microsoft.com/office/drawing/2010/main" val="0"/>
                        </a:ext>
                      </a:extLst>
                    </a:blip>
                    <a:srcRect/>
                    <a:stretch>
                      <a:fillRect/>
                    </a:stretch>
                  </pic:blipFill>
                  <pic:spPr bwMode="auto">
                    <a:xfrm>
                      <a:off x="0" y="0"/>
                      <a:ext cx="800100" cy="238125"/>
                    </a:xfrm>
                    <a:prstGeom prst="rect">
                      <a:avLst/>
                    </a:prstGeom>
                    <a:noFill/>
                    <a:ln>
                      <a:noFill/>
                    </a:ln>
                  </pic:spPr>
                </pic:pic>
              </a:graphicData>
            </a:graphic>
          </wp:inline>
        </w:drawing>
      </w:r>
      <w:r w:rsidRPr="002C71A3">
        <w:rPr>
          <w:smallCaps/>
        </w:rPr>
        <w:t xml:space="preserve"> satisfies </w:t>
      </w:r>
    </w:p>
    <w:p w:rsidR="00EB01FB" w:rsidRPr="002C71A3" w:rsidRDefault="00EB01FB" w:rsidP="00783531"/>
    <w:p w:rsidR="00EB01FB" w:rsidRPr="002C71A3" w:rsidRDefault="00EB01FB" w:rsidP="00783531">
      <w:pPr>
        <w:tabs>
          <w:tab w:val="center" w:pos="4320"/>
          <w:tab w:val="right" w:pos="8640"/>
        </w:tabs>
      </w:pPr>
      <w:r w:rsidRPr="002C71A3">
        <w:lastRenderedPageBreak/>
        <w:tab/>
      </w:r>
      <w:r w:rsidRPr="002C71A3">
        <w:rPr>
          <w:noProof/>
          <w:position w:val="-10"/>
        </w:rPr>
        <w:drawing>
          <wp:inline distT="0" distB="0" distL="0" distR="0" wp14:anchorId="018F0B1E" wp14:editId="67AA339F">
            <wp:extent cx="1819275" cy="200025"/>
            <wp:effectExtent l="0" t="0" r="0" b="9525"/>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921" cstate="print">
                      <a:extLst>
                        <a:ext uri="{28A0092B-C50C-407E-A947-70E740481C1C}">
                          <a14:useLocalDpi xmlns:a14="http://schemas.microsoft.com/office/drawing/2010/main" val="0"/>
                        </a:ext>
                      </a:extLst>
                    </a:blip>
                    <a:srcRect/>
                    <a:stretch>
                      <a:fillRect/>
                    </a:stretch>
                  </pic:blipFill>
                  <pic:spPr bwMode="auto">
                    <a:xfrm>
                      <a:off x="0" y="0"/>
                      <a:ext cx="1819275" cy="2000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182" w:name="ZEqnNum775445"/>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125</w:instrText>
        </w:r>
      </w:fldSimple>
      <w:r w:rsidRPr="002C71A3">
        <w:instrText>)</w:instrText>
      </w:r>
      <w:bookmarkEnd w:id="182"/>
      <w:r w:rsidRPr="002C71A3">
        <w:fldChar w:fldCharType="end"/>
      </w:r>
    </w:p>
    <w:p w:rsidR="00EB01FB" w:rsidRPr="002C71A3" w:rsidRDefault="00EB01FB" w:rsidP="00783531">
      <w:pPr>
        <w:tabs>
          <w:tab w:val="center" w:pos="4320"/>
          <w:tab w:val="right" w:pos="8640"/>
        </w:tabs>
      </w:pPr>
      <w:r w:rsidRPr="002C71A3">
        <w:tab/>
      </w:r>
    </w:p>
    <w:p w:rsidR="00EB01FB" w:rsidRPr="002C71A3" w:rsidRDefault="00EB01FB" w:rsidP="00783531">
      <w:r w:rsidRPr="002C71A3">
        <w:t xml:space="preserve">The condition </w:t>
      </w:r>
      <w:r w:rsidRPr="002C71A3">
        <w:fldChar w:fldCharType="begin"/>
      </w:r>
      <w:r w:rsidRPr="002C71A3">
        <w:instrText xml:space="preserve"> GOTOBUTTON ZEqnNum775445  \* MERGEFORMAT </w:instrText>
      </w:r>
      <w:fldSimple w:instr=" REF ZEqnNum775445 \! \* MERGEFORMAT ">
        <w:r w:rsidRPr="002C71A3">
          <w:instrText>(</w:instrText>
        </w:r>
        <w:r>
          <w:instrText>0</w:instrText>
        </w:r>
        <w:r w:rsidRPr="002C71A3">
          <w:instrText>.</w:instrText>
        </w:r>
        <w:r>
          <w:instrText>125</w:instrText>
        </w:r>
        <w:r w:rsidRPr="002C71A3">
          <w:instrText>)</w:instrText>
        </w:r>
      </w:fldSimple>
      <w:r w:rsidRPr="002C71A3">
        <w:fldChar w:fldCharType="end"/>
      </w:r>
      <w:r w:rsidRPr="002C71A3">
        <w:t xml:space="preserve"> basically means that the </w:t>
      </w:r>
      <w:r w:rsidRPr="002C71A3">
        <w:rPr>
          <w:i/>
          <w:iCs/>
        </w:rPr>
        <w:t>epigraph</w:t>
      </w:r>
      <w:r w:rsidRPr="002C71A3">
        <w:t xml:space="preserve"> (the set of all points on or above the function) of the function is a convex set.</w:t>
      </w:r>
    </w:p>
    <w:p w:rsidR="00EB01FB" w:rsidRPr="002C71A3" w:rsidRDefault="00EB01FB" w:rsidP="00783531"/>
    <w:p w:rsidR="00EB01FB" w:rsidRPr="002C71A3" w:rsidRDefault="00EB01FB" w:rsidP="00783531">
      <w:r w:rsidRPr="002C71A3">
        <w:rPr>
          <w:noProof/>
        </w:rPr>
        <w:drawing>
          <wp:inline distT="0" distB="0" distL="0" distR="0" wp14:anchorId="078B3DAC" wp14:editId="03C9A570">
            <wp:extent cx="3333750" cy="2543175"/>
            <wp:effectExtent l="0" t="0" r="0" b="9525"/>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922">
                      <a:extLst>
                        <a:ext uri="{28A0092B-C50C-407E-A947-70E740481C1C}">
                          <a14:useLocalDpi xmlns:a14="http://schemas.microsoft.com/office/drawing/2010/main" val="0"/>
                        </a:ext>
                      </a:extLst>
                    </a:blip>
                    <a:srcRect/>
                    <a:stretch>
                      <a:fillRect/>
                    </a:stretch>
                  </pic:blipFill>
                  <pic:spPr bwMode="auto">
                    <a:xfrm>
                      <a:off x="0" y="0"/>
                      <a:ext cx="3333750" cy="2543175"/>
                    </a:xfrm>
                    <a:prstGeom prst="rect">
                      <a:avLst/>
                    </a:prstGeom>
                    <a:noFill/>
                    <a:ln>
                      <a:noFill/>
                    </a:ln>
                  </pic:spPr>
                </pic:pic>
              </a:graphicData>
            </a:graphic>
          </wp:inline>
        </w:drawing>
      </w:r>
    </w:p>
    <w:p w:rsidR="00EB01FB" w:rsidRPr="002C71A3" w:rsidRDefault="00EB01FB" w:rsidP="00783531"/>
    <w:p w:rsidR="00EB01FB" w:rsidRPr="00B75359" w:rsidRDefault="00EB01FB" w:rsidP="00C871C4">
      <w:pPr>
        <w:pStyle w:val="Heading3"/>
        <w:numPr>
          <w:ilvl w:val="2"/>
          <w:numId w:val="1"/>
        </w:numPr>
      </w:pPr>
      <w:bookmarkStart w:id="183" w:name="_Toc280363469"/>
      <w:bookmarkStart w:id="184" w:name="_Toc209776310"/>
      <w:bookmarkStart w:id="185" w:name="_Toc209776832"/>
      <w:bookmarkStart w:id="186" w:name="_Toc209781603"/>
      <w:bookmarkStart w:id="187" w:name="_Toc209787343"/>
      <w:bookmarkStart w:id="188" w:name="_Toc229856968"/>
      <w:bookmarkStart w:id="189" w:name="_Toc229926022"/>
      <w:r w:rsidRPr="00B75359">
        <w:t>Orthogonality</w:t>
      </w:r>
      <w:bookmarkEnd w:id="183"/>
      <w:bookmarkEnd w:id="184"/>
      <w:bookmarkEnd w:id="185"/>
      <w:bookmarkEnd w:id="186"/>
      <w:bookmarkEnd w:id="187"/>
      <w:bookmarkEnd w:id="188"/>
      <w:bookmarkEnd w:id="189"/>
    </w:p>
    <w:p w:rsidR="00EB01FB" w:rsidRPr="002C71A3" w:rsidRDefault="00EB01FB" w:rsidP="00783531"/>
    <w:p w:rsidR="00EB01FB" w:rsidRPr="00B75359" w:rsidRDefault="00EB01FB" w:rsidP="00C871C4">
      <w:pPr>
        <w:pStyle w:val="Heading3"/>
        <w:numPr>
          <w:ilvl w:val="2"/>
          <w:numId w:val="1"/>
        </w:numPr>
      </w:pPr>
      <w:bookmarkStart w:id="190" w:name="_Toc146610588"/>
      <w:bookmarkStart w:id="191" w:name="_Toc280363470"/>
      <w:bookmarkStart w:id="192" w:name="_Toc209776311"/>
      <w:bookmarkStart w:id="193" w:name="_Toc209776833"/>
      <w:bookmarkStart w:id="194" w:name="_Toc209781604"/>
      <w:bookmarkStart w:id="195" w:name="_Toc209787344"/>
      <w:bookmarkStart w:id="196" w:name="_Toc229856969"/>
      <w:bookmarkStart w:id="197" w:name="_Toc229926023"/>
      <w:r w:rsidRPr="00B75359">
        <w:t>Fundamental Subspaces</w:t>
      </w:r>
      <w:bookmarkEnd w:id="190"/>
      <w:bookmarkEnd w:id="191"/>
      <w:bookmarkEnd w:id="192"/>
      <w:bookmarkEnd w:id="193"/>
      <w:bookmarkEnd w:id="194"/>
      <w:bookmarkEnd w:id="195"/>
      <w:bookmarkEnd w:id="196"/>
      <w:bookmarkEnd w:id="197"/>
    </w:p>
    <w:p w:rsidR="00EB01FB" w:rsidRPr="002C71A3" w:rsidRDefault="00EB01FB" w:rsidP="00783531"/>
    <w:p w:rsidR="00EB01FB" w:rsidRPr="002C71A3" w:rsidRDefault="00EB01FB" w:rsidP="00783531">
      <w:r w:rsidRPr="002C71A3">
        <w:rPr>
          <w:noProof/>
          <w:position w:val="-4"/>
        </w:rPr>
        <w:drawing>
          <wp:inline distT="0" distB="0" distL="0" distR="0" wp14:anchorId="69DC64C5" wp14:editId="4712C46A">
            <wp:extent cx="161925" cy="152400"/>
            <wp:effectExtent l="0" t="0" r="9525" b="0"/>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923"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C71A3">
        <w:t xml:space="preserve">is an </w:t>
      </w:r>
      <w:r w:rsidRPr="002C71A3">
        <w:rPr>
          <w:noProof/>
          <w:position w:val="-4"/>
        </w:rPr>
        <w:drawing>
          <wp:inline distT="0" distB="0" distL="0" distR="0" wp14:anchorId="3605F119" wp14:editId="1CFF16B7">
            <wp:extent cx="390525" cy="142875"/>
            <wp:effectExtent l="0" t="0" r="9525" b="9525"/>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924" cstate="print">
                      <a:extLst>
                        <a:ext uri="{28A0092B-C50C-407E-A947-70E740481C1C}">
                          <a14:useLocalDpi xmlns:a14="http://schemas.microsoft.com/office/drawing/2010/main" val="0"/>
                        </a:ext>
                      </a:extLst>
                    </a:blip>
                    <a:srcRect/>
                    <a:stretch>
                      <a:fillRect/>
                    </a:stretch>
                  </pic:blipFill>
                  <pic:spPr bwMode="auto">
                    <a:xfrm>
                      <a:off x="0" y="0"/>
                      <a:ext cx="390525" cy="142875"/>
                    </a:xfrm>
                    <a:prstGeom prst="rect">
                      <a:avLst/>
                    </a:prstGeom>
                    <a:noFill/>
                    <a:ln>
                      <a:noFill/>
                    </a:ln>
                  </pic:spPr>
                </pic:pic>
              </a:graphicData>
            </a:graphic>
          </wp:inline>
        </w:drawing>
      </w:r>
      <w:r w:rsidRPr="002C71A3">
        <w:t xml:space="preserve">matrix of rank </w:t>
      </w:r>
      <w:r w:rsidRPr="002C71A3">
        <w:rPr>
          <w:noProof/>
          <w:position w:val="-4"/>
        </w:rPr>
        <w:drawing>
          <wp:inline distT="0" distB="0" distL="0" distR="0" wp14:anchorId="01171AAA" wp14:editId="6E66975D">
            <wp:extent cx="114300" cy="123825"/>
            <wp:effectExtent l="0" t="0" r="0" b="9525"/>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925" cstate="print">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sidRPr="002C71A3">
        <w:t>.</w:t>
      </w:r>
    </w:p>
    <w:p w:rsidR="00EB01FB" w:rsidRPr="002C71A3" w:rsidRDefault="00EB01FB" w:rsidP="00783531"/>
    <w:p w:rsidR="00EB01FB" w:rsidRPr="002C71A3" w:rsidRDefault="00EB01FB" w:rsidP="00783531">
      <w:bookmarkStart w:id="198" w:name="_Toc145482101"/>
      <w:bookmarkStart w:id="199" w:name="_Toc146610592"/>
      <w:r w:rsidRPr="002C71A3">
        <w:t xml:space="preserve">1. </w:t>
      </w:r>
      <w:r w:rsidRPr="002C71A3">
        <w:rPr>
          <w:b/>
          <w:bCs/>
          <w:i/>
          <w:iCs/>
        </w:rPr>
        <w:t>Column space</w:t>
      </w:r>
      <w:r w:rsidRPr="002C71A3">
        <w:rPr>
          <w:b/>
          <w:bCs/>
          <w:i/>
          <w:iCs/>
        </w:rPr>
        <w:fldChar w:fldCharType="begin"/>
      </w:r>
      <w:r w:rsidRPr="002C71A3">
        <w:instrText>xe "</w:instrText>
      </w:r>
      <w:r w:rsidRPr="002C71A3">
        <w:rPr>
          <w:b/>
          <w:bCs/>
          <w:i/>
          <w:iCs/>
        </w:rPr>
        <w:instrText>Column space</w:instrText>
      </w:r>
      <w:r w:rsidRPr="002C71A3">
        <w:instrText>"</w:instrText>
      </w:r>
      <w:r w:rsidRPr="002C71A3">
        <w:rPr>
          <w:b/>
          <w:bCs/>
          <w:i/>
          <w:iCs/>
        </w:rPr>
        <w:fldChar w:fldCharType="end"/>
      </w:r>
      <w:r w:rsidRPr="002C71A3">
        <w:rPr>
          <w:b/>
          <w:bCs/>
          <w:i/>
          <w:iCs/>
        </w:rPr>
        <w:t xml:space="preserve"> </w:t>
      </w:r>
      <w:r w:rsidRPr="002C71A3">
        <w:t xml:space="preserve">of </w:t>
      </w:r>
      <w:r w:rsidRPr="002C71A3">
        <w:rPr>
          <w:noProof/>
          <w:position w:val="-4"/>
        </w:rPr>
        <w:drawing>
          <wp:inline distT="0" distB="0" distL="0" distR="0" wp14:anchorId="70C9C00C" wp14:editId="06D97BEE">
            <wp:extent cx="161925" cy="152400"/>
            <wp:effectExtent l="0" t="0" r="9525" b="0"/>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926"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C71A3">
        <w:t xml:space="preserve">denoted </w:t>
      </w:r>
      <w:r w:rsidRPr="002C71A3">
        <w:rPr>
          <w:noProof/>
          <w:position w:val="-10"/>
        </w:rPr>
        <w:drawing>
          <wp:inline distT="0" distB="0" distL="0" distR="0" wp14:anchorId="60741EC5" wp14:editId="61CD4614">
            <wp:extent cx="371475" cy="200025"/>
            <wp:effectExtent l="0" t="0" r="9525" b="9525"/>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927" cstate="print">
                      <a:extLst>
                        <a:ext uri="{28A0092B-C50C-407E-A947-70E740481C1C}">
                          <a14:useLocalDpi xmlns:a14="http://schemas.microsoft.com/office/drawing/2010/main" val="0"/>
                        </a:ext>
                      </a:extLst>
                    </a:blip>
                    <a:srcRect/>
                    <a:stretch>
                      <a:fillRect/>
                    </a:stretch>
                  </pic:blipFill>
                  <pic:spPr bwMode="auto">
                    <a:xfrm>
                      <a:off x="0" y="0"/>
                      <a:ext cx="371475" cy="200025"/>
                    </a:xfrm>
                    <a:prstGeom prst="rect">
                      <a:avLst/>
                    </a:prstGeom>
                    <a:noFill/>
                    <a:ln>
                      <a:noFill/>
                    </a:ln>
                  </pic:spPr>
                </pic:pic>
              </a:graphicData>
            </a:graphic>
          </wp:inline>
        </w:drawing>
      </w:r>
      <w:r w:rsidRPr="002C71A3">
        <w:t xml:space="preserve">is the set of all linear combinations of the columns of </w:t>
      </w:r>
      <w:r w:rsidRPr="002C71A3">
        <w:rPr>
          <w:noProof/>
          <w:position w:val="-4"/>
        </w:rPr>
        <w:drawing>
          <wp:inline distT="0" distB="0" distL="0" distR="0" wp14:anchorId="1B06574B" wp14:editId="5D4F8C8B">
            <wp:extent cx="161925" cy="152400"/>
            <wp:effectExtent l="0" t="0" r="9525" b="0"/>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928"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C71A3">
        <w:t xml:space="preserve">.  Also known as the </w:t>
      </w:r>
      <w:r w:rsidRPr="002C71A3">
        <w:rPr>
          <w:i/>
          <w:iCs/>
        </w:rPr>
        <w:t>range</w:t>
      </w:r>
      <w:r w:rsidRPr="002C71A3">
        <w:t xml:space="preserve"> of </w:t>
      </w:r>
      <w:r w:rsidRPr="002C71A3">
        <w:rPr>
          <w:noProof/>
          <w:position w:val="-4"/>
        </w:rPr>
        <w:drawing>
          <wp:inline distT="0" distB="0" distL="0" distR="0" wp14:anchorId="4FCFA875" wp14:editId="6C7E62EC">
            <wp:extent cx="161925" cy="152400"/>
            <wp:effectExtent l="0" t="0" r="9525" b="0"/>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929"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C71A3">
        <w:t xml:space="preserve"> because the column space defines the set of all vectors that may be generated by the columns.  If </w:t>
      </w:r>
      <w:r w:rsidRPr="002C71A3">
        <w:rPr>
          <w:noProof/>
          <w:position w:val="-10"/>
        </w:rPr>
        <w:drawing>
          <wp:inline distT="0" distB="0" distL="0" distR="0" wp14:anchorId="47A5F072" wp14:editId="440610DE">
            <wp:extent cx="600075" cy="200025"/>
            <wp:effectExtent l="0" t="0" r="9525" b="9525"/>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930" cstate="print">
                      <a:extLst>
                        <a:ext uri="{28A0092B-C50C-407E-A947-70E740481C1C}">
                          <a14:useLocalDpi xmlns:a14="http://schemas.microsoft.com/office/drawing/2010/main" val="0"/>
                        </a:ext>
                      </a:extLst>
                    </a:blip>
                    <a:srcRect/>
                    <a:stretch>
                      <a:fillRect/>
                    </a:stretch>
                  </pic:blipFill>
                  <pic:spPr bwMode="auto">
                    <a:xfrm>
                      <a:off x="0" y="0"/>
                      <a:ext cx="600075" cy="200025"/>
                    </a:xfrm>
                    <a:prstGeom prst="rect">
                      <a:avLst/>
                    </a:prstGeom>
                    <a:noFill/>
                    <a:ln>
                      <a:noFill/>
                    </a:ln>
                  </pic:spPr>
                </pic:pic>
              </a:graphicData>
            </a:graphic>
          </wp:inline>
        </w:drawing>
      </w:r>
      <w:r w:rsidRPr="002C71A3">
        <w:t xml:space="preserve"> then </w:t>
      </w:r>
      <w:r w:rsidRPr="002C71A3">
        <w:rPr>
          <w:noProof/>
          <w:position w:val="-28"/>
        </w:rPr>
        <w:drawing>
          <wp:inline distT="0" distB="0" distL="0" distR="0" wp14:anchorId="37C1EB1E" wp14:editId="2565A8E7">
            <wp:extent cx="1019175" cy="447675"/>
            <wp:effectExtent l="0" t="0" r="9525" b="9525"/>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931" cstate="print">
                      <a:extLst>
                        <a:ext uri="{28A0092B-C50C-407E-A947-70E740481C1C}">
                          <a14:useLocalDpi xmlns:a14="http://schemas.microsoft.com/office/drawing/2010/main" val="0"/>
                        </a:ext>
                      </a:extLst>
                    </a:blip>
                    <a:srcRect/>
                    <a:stretch>
                      <a:fillRect/>
                    </a:stretch>
                  </pic:blipFill>
                  <pic:spPr bwMode="auto">
                    <a:xfrm>
                      <a:off x="0" y="0"/>
                      <a:ext cx="1019175" cy="447675"/>
                    </a:xfrm>
                    <a:prstGeom prst="rect">
                      <a:avLst/>
                    </a:prstGeom>
                    <a:noFill/>
                    <a:ln>
                      <a:noFill/>
                    </a:ln>
                  </pic:spPr>
                </pic:pic>
              </a:graphicData>
            </a:graphic>
          </wp:inline>
        </w:drawing>
      </w:r>
      <w:r w:rsidRPr="002C71A3">
        <w:t xml:space="preserve">. The column space is a subspace of </w:t>
      </w:r>
      <w:r w:rsidRPr="002C71A3">
        <w:rPr>
          <w:noProof/>
          <w:position w:val="-4"/>
        </w:rPr>
        <w:drawing>
          <wp:inline distT="0" distB="0" distL="0" distR="0" wp14:anchorId="480D78F0" wp14:editId="47E572EB">
            <wp:extent cx="238125" cy="190500"/>
            <wp:effectExtent l="0" t="0" r="9525" b="0"/>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932" cstate="print">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r w:rsidRPr="002C71A3">
        <w:t>,i.e. columns have m elements.</w:t>
      </w:r>
    </w:p>
    <w:p w:rsidR="00EB01FB" w:rsidRPr="002C71A3" w:rsidRDefault="00EB01FB" w:rsidP="00783531"/>
    <w:p w:rsidR="00EB01FB" w:rsidRPr="002C71A3" w:rsidRDefault="00EB01FB" w:rsidP="00B01A9C">
      <w:pPr>
        <w:numPr>
          <w:ilvl w:val="0"/>
          <w:numId w:val="8"/>
        </w:numPr>
      </w:pPr>
      <w:r w:rsidRPr="002C71A3">
        <w:t>Because A and U have the same nullspace, a vector x in N(U) depends on the columns corresponding to free variables.  These columns have a specific structure that must be replicated in A because N(A)=N(U), so Ax=0 whenever Ux=0.  The remaining columns in A therefore are LI and form a basis.</w:t>
      </w:r>
      <w:r w:rsidRPr="002C71A3">
        <w:br/>
      </w:r>
    </w:p>
    <w:p w:rsidR="00EB01FB" w:rsidRPr="002C71A3" w:rsidRDefault="00EB01FB" w:rsidP="00B01A9C">
      <w:pPr>
        <w:numPr>
          <w:ilvl w:val="0"/>
          <w:numId w:val="8"/>
        </w:numPr>
      </w:pPr>
      <w:r w:rsidRPr="002C71A3">
        <w:t>C(A) has dimension r, the number of pivots or linearly independent columns.</w:t>
      </w:r>
    </w:p>
    <w:p w:rsidR="00EB01FB" w:rsidRPr="002C71A3" w:rsidRDefault="00EB01FB" w:rsidP="00783531"/>
    <w:p w:rsidR="00EB01FB" w:rsidRPr="002C71A3" w:rsidRDefault="00EB01FB" w:rsidP="00783531">
      <w:r w:rsidRPr="002C71A3">
        <w:t xml:space="preserve">2. </w:t>
      </w:r>
      <w:r w:rsidRPr="002C71A3">
        <w:rPr>
          <w:b/>
          <w:bCs/>
          <w:i/>
          <w:iCs/>
        </w:rPr>
        <w:t>Nullspace</w:t>
      </w:r>
      <w:r w:rsidRPr="002C71A3">
        <w:rPr>
          <w:b/>
          <w:bCs/>
          <w:i/>
          <w:iCs/>
        </w:rPr>
        <w:fldChar w:fldCharType="begin"/>
      </w:r>
      <w:r w:rsidRPr="002C71A3">
        <w:instrText>xe "</w:instrText>
      </w:r>
      <w:r w:rsidRPr="002C71A3">
        <w:rPr>
          <w:b/>
          <w:bCs/>
          <w:i/>
          <w:iCs/>
        </w:rPr>
        <w:instrText>Nullspace</w:instrText>
      </w:r>
      <w:r w:rsidRPr="002C71A3">
        <w:instrText>"</w:instrText>
      </w:r>
      <w:r w:rsidRPr="002C71A3">
        <w:rPr>
          <w:b/>
          <w:bCs/>
          <w:i/>
          <w:iCs/>
        </w:rPr>
        <w:fldChar w:fldCharType="end"/>
      </w:r>
      <w:r w:rsidRPr="002C71A3">
        <w:rPr>
          <w:i/>
          <w:iCs/>
        </w:rPr>
        <w:t xml:space="preserve"> </w:t>
      </w:r>
      <w:r w:rsidRPr="002C71A3">
        <w:t xml:space="preserve">of </w:t>
      </w:r>
      <w:r w:rsidRPr="002C71A3">
        <w:rPr>
          <w:noProof/>
          <w:position w:val="-4"/>
        </w:rPr>
        <w:drawing>
          <wp:inline distT="0" distB="0" distL="0" distR="0" wp14:anchorId="48767225" wp14:editId="0305C7F1">
            <wp:extent cx="161925" cy="152400"/>
            <wp:effectExtent l="0" t="0" r="9525" b="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933"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C71A3">
        <w:t xml:space="preserve">denoted </w:t>
      </w:r>
      <w:r w:rsidRPr="002C71A3">
        <w:rPr>
          <w:noProof/>
          <w:position w:val="-10"/>
        </w:rPr>
        <w:drawing>
          <wp:inline distT="0" distB="0" distL="0" distR="0" wp14:anchorId="0FD41B81" wp14:editId="572FEB1F">
            <wp:extent cx="447675" cy="219075"/>
            <wp:effectExtent l="0" t="0" r="9525" b="9525"/>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934" cstate="print">
                      <a:extLst>
                        <a:ext uri="{28A0092B-C50C-407E-A947-70E740481C1C}">
                          <a14:useLocalDpi xmlns:a14="http://schemas.microsoft.com/office/drawing/2010/main" val="0"/>
                        </a:ext>
                      </a:extLst>
                    </a:blip>
                    <a:srcRect/>
                    <a:stretch>
                      <a:fillRect/>
                    </a:stretch>
                  </pic:blipFill>
                  <pic:spPr bwMode="auto">
                    <a:xfrm>
                      <a:off x="0" y="0"/>
                      <a:ext cx="447675" cy="219075"/>
                    </a:xfrm>
                    <a:prstGeom prst="rect">
                      <a:avLst/>
                    </a:prstGeom>
                    <a:noFill/>
                    <a:ln>
                      <a:noFill/>
                    </a:ln>
                  </pic:spPr>
                </pic:pic>
              </a:graphicData>
            </a:graphic>
          </wp:inline>
        </w:drawing>
      </w:r>
      <w:r w:rsidRPr="002C71A3">
        <w:t xml:space="preserve">is the set of all vectors that satisfy </w:t>
      </w:r>
      <w:r w:rsidRPr="002C71A3">
        <w:rPr>
          <w:noProof/>
          <w:position w:val="-4"/>
        </w:rPr>
        <w:drawing>
          <wp:inline distT="0" distB="0" distL="0" distR="0" wp14:anchorId="645BEB23" wp14:editId="3558869E">
            <wp:extent cx="466725" cy="152400"/>
            <wp:effectExtent l="0" t="0" r="9525" b="0"/>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935" cstate="print">
                      <a:extLst>
                        <a:ext uri="{28A0092B-C50C-407E-A947-70E740481C1C}">
                          <a14:useLocalDpi xmlns:a14="http://schemas.microsoft.com/office/drawing/2010/main" val="0"/>
                        </a:ext>
                      </a:extLst>
                    </a:blip>
                    <a:srcRect/>
                    <a:stretch>
                      <a:fillRect/>
                    </a:stretch>
                  </pic:blipFill>
                  <pic:spPr bwMode="auto">
                    <a:xfrm>
                      <a:off x="0" y="0"/>
                      <a:ext cx="466725" cy="152400"/>
                    </a:xfrm>
                    <a:prstGeom prst="rect">
                      <a:avLst/>
                    </a:prstGeom>
                    <a:noFill/>
                    <a:ln>
                      <a:noFill/>
                    </a:ln>
                  </pic:spPr>
                </pic:pic>
              </a:graphicData>
            </a:graphic>
          </wp:inline>
        </w:drawing>
      </w:r>
      <w:r w:rsidRPr="002C71A3">
        <w:t xml:space="preserve">.  The vectors </w:t>
      </w:r>
      <w:r w:rsidRPr="002C71A3">
        <w:rPr>
          <w:noProof/>
          <w:position w:val="-10"/>
        </w:rPr>
        <w:drawing>
          <wp:inline distT="0" distB="0" distL="0" distR="0" wp14:anchorId="20311A44" wp14:editId="16C96564">
            <wp:extent cx="676275" cy="219075"/>
            <wp:effectExtent l="0" t="0" r="9525" b="9525"/>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936" cstate="print">
                      <a:extLst>
                        <a:ext uri="{28A0092B-C50C-407E-A947-70E740481C1C}">
                          <a14:useLocalDpi xmlns:a14="http://schemas.microsoft.com/office/drawing/2010/main" val="0"/>
                        </a:ext>
                      </a:extLst>
                    </a:blip>
                    <a:srcRect/>
                    <a:stretch>
                      <a:fillRect/>
                    </a:stretch>
                  </pic:blipFill>
                  <pic:spPr bwMode="auto">
                    <a:xfrm>
                      <a:off x="0" y="0"/>
                      <a:ext cx="676275" cy="219075"/>
                    </a:xfrm>
                    <a:prstGeom prst="rect">
                      <a:avLst/>
                    </a:prstGeom>
                    <a:noFill/>
                    <a:ln>
                      <a:noFill/>
                    </a:ln>
                  </pic:spPr>
                </pic:pic>
              </a:graphicData>
            </a:graphic>
          </wp:inline>
        </w:drawing>
      </w:r>
      <w:r w:rsidRPr="002C71A3">
        <w:t xml:space="preserve">are orthogonal to the rows of </w:t>
      </w:r>
      <w:r w:rsidRPr="002C71A3">
        <w:rPr>
          <w:noProof/>
          <w:position w:val="-4"/>
        </w:rPr>
        <w:drawing>
          <wp:inline distT="0" distB="0" distL="0" distR="0" wp14:anchorId="47437A21" wp14:editId="02B124CD">
            <wp:extent cx="161925" cy="152400"/>
            <wp:effectExtent l="0" t="0" r="9525" b="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937"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C71A3">
        <w:t>because the i</w:t>
      </w:r>
      <w:r w:rsidRPr="002C71A3">
        <w:rPr>
          <w:vertAlign w:val="superscript"/>
        </w:rPr>
        <w:t>th</w:t>
      </w:r>
      <w:r w:rsidRPr="002C71A3">
        <w:t xml:space="preserve"> element of</w:t>
      </w:r>
      <w:r w:rsidRPr="002C71A3">
        <w:rPr>
          <w:noProof/>
          <w:position w:val="-4"/>
        </w:rPr>
        <w:drawing>
          <wp:inline distT="0" distB="0" distL="0" distR="0" wp14:anchorId="60DD73A9" wp14:editId="2AAAF42A">
            <wp:extent cx="228600" cy="152400"/>
            <wp:effectExtent l="0" t="0" r="0" b="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938" cstate="print">
                      <a:extLst>
                        <a:ext uri="{28A0092B-C50C-407E-A947-70E740481C1C}">
                          <a14:useLocalDpi xmlns:a14="http://schemas.microsoft.com/office/drawing/2010/main" val="0"/>
                        </a:ext>
                      </a:extLst>
                    </a:blip>
                    <a:srcRect/>
                    <a:stretch>
                      <a:fillRect/>
                    </a:stretch>
                  </pic:blipFill>
                  <pic:spPr bwMode="auto">
                    <a:xfrm>
                      <a:off x="0" y="0"/>
                      <a:ext cx="228600" cy="152400"/>
                    </a:xfrm>
                    <a:prstGeom prst="rect">
                      <a:avLst/>
                    </a:prstGeom>
                    <a:noFill/>
                    <a:ln>
                      <a:noFill/>
                    </a:ln>
                  </pic:spPr>
                </pic:pic>
              </a:graphicData>
            </a:graphic>
          </wp:inline>
        </w:drawing>
      </w:r>
      <w:bookmarkEnd w:id="198"/>
      <w:bookmarkEnd w:id="199"/>
      <w:r w:rsidRPr="002C71A3">
        <w:t xml:space="preserve">is </w:t>
      </w:r>
      <w:r w:rsidRPr="002C71A3">
        <w:rPr>
          <w:noProof/>
          <w:position w:val="-10"/>
        </w:rPr>
        <w:drawing>
          <wp:inline distT="0" distB="0" distL="0" distR="0" wp14:anchorId="7B65AA99" wp14:editId="064EAA65">
            <wp:extent cx="523875" cy="228600"/>
            <wp:effectExtent l="0" t="0" r="0" b="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939" cstate="print">
                      <a:extLst>
                        <a:ext uri="{28A0092B-C50C-407E-A947-70E740481C1C}">
                          <a14:useLocalDpi xmlns:a14="http://schemas.microsoft.com/office/drawing/2010/main" val="0"/>
                        </a:ext>
                      </a:extLst>
                    </a:blip>
                    <a:srcRect/>
                    <a:stretch>
                      <a:fillRect/>
                    </a:stretch>
                  </pic:blipFill>
                  <pic:spPr bwMode="auto">
                    <a:xfrm>
                      <a:off x="0" y="0"/>
                      <a:ext cx="523875" cy="228600"/>
                    </a:xfrm>
                    <a:prstGeom prst="rect">
                      <a:avLst/>
                    </a:prstGeom>
                    <a:noFill/>
                    <a:ln>
                      <a:noFill/>
                    </a:ln>
                  </pic:spPr>
                </pic:pic>
              </a:graphicData>
            </a:graphic>
          </wp:inline>
        </w:drawing>
      </w:r>
      <w:r w:rsidRPr="002C71A3">
        <w:t xml:space="preserve">, </w:t>
      </w:r>
      <w:r w:rsidRPr="002C71A3">
        <w:lastRenderedPageBreak/>
        <w:t xml:space="preserve">where </w:t>
      </w:r>
      <w:r w:rsidRPr="002C71A3">
        <w:rPr>
          <w:noProof/>
          <w:position w:val="-10"/>
        </w:rPr>
        <w:drawing>
          <wp:inline distT="0" distB="0" distL="0" distR="0" wp14:anchorId="12EB8D15" wp14:editId="71900E6E">
            <wp:extent cx="142875" cy="200025"/>
            <wp:effectExtent l="0" t="0" r="9525" b="9525"/>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940" cstate="print">
                      <a:extLst>
                        <a:ext uri="{28A0092B-C50C-407E-A947-70E740481C1C}">
                          <a14:useLocalDpi xmlns:a14="http://schemas.microsoft.com/office/drawing/2010/main" val="0"/>
                        </a:ext>
                      </a:extLst>
                    </a:blip>
                    <a:srcRect/>
                    <a:stretch>
                      <a:fillRect/>
                    </a:stretch>
                  </pic:blipFill>
                  <pic:spPr bwMode="auto">
                    <a:xfrm>
                      <a:off x="0" y="0"/>
                      <a:ext cx="142875" cy="200025"/>
                    </a:xfrm>
                    <a:prstGeom prst="rect">
                      <a:avLst/>
                    </a:prstGeom>
                    <a:noFill/>
                    <a:ln>
                      <a:noFill/>
                    </a:ln>
                  </pic:spPr>
                </pic:pic>
              </a:graphicData>
            </a:graphic>
          </wp:inline>
        </w:drawing>
      </w:r>
      <w:r w:rsidRPr="002C71A3">
        <w:t>is the i</w:t>
      </w:r>
      <w:r w:rsidRPr="002C71A3">
        <w:rPr>
          <w:vertAlign w:val="superscript"/>
        </w:rPr>
        <w:t>th</w:t>
      </w:r>
      <w:r w:rsidRPr="002C71A3">
        <w:t xml:space="preserve"> row of </w:t>
      </w:r>
      <w:r w:rsidRPr="002C71A3">
        <w:rPr>
          <w:noProof/>
          <w:position w:val="-4"/>
        </w:rPr>
        <w:drawing>
          <wp:inline distT="0" distB="0" distL="0" distR="0" wp14:anchorId="3E868DD1" wp14:editId="4AFB6E81">
            <wp:extent cx="161925" cy="152400"/>
            <wp:effectExtent l="0" t="0" r="9525" b="0"/>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941"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C71A3">
        <w:t xml:space="preserve">. The nullspace is a subspace of </w:t>
      </w:r>
      <w:r w:rsidRPr="002C71A3">
        <w:rPr>
          <w:noProof/>
          <w:position w:val="-4"/>
        </w:rPr>
        <w:drawing>
          <wp:inline distT="0" distB="0" distL="0" distR="0" wp14:anchorId="2ACB3410" wp14:editId="5099248D">
            <wp:extent cx="219075" cy="190500"/>
            <wp:effectExtent l="0" t="0" r="9525" b="0"/>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942" cstate="print">
                      <a:extLst>
                        <a:ext uri="{28A0092B-C50C-407E-A947-70E740481C1C}">
                          <a14:useLocalDpi xmlns:a14="http://schemas.microsoft.com/office/drawing/2010/main" val="0"/>
                        </a:ext>
                      </a:extLst>
                    </a:blip>
                    <a:srcRect/>
                    <a:stretch>
                      <a:fillRect/>
                    </a:stretch>
                  </pic:blipFill>
                  <pic:spPr bwMode="auto">
                    <a:xfrm>
                      <a:off x="0" y="0"/>
                      <a:ext cx="219075" cy="190500"/>
                    </a:xfrm>
                    <a:prstGeom prst="rect">
                      <a:avLst/>
                    </a:prstGeom>
                    <a:noFill/>
                    <a:ln>
                      <a:noFill/>
                    </a:ln>
                  </pic:spPr>
                </pic:pic>
              </a:graphicData>
            </a:graphic>
          </wp:inline>
        </w:drawing>
      </w:r>
      <w:r w:rsidRPr="002C71A3">
        <w:t xml:space="preserve">, i.e. it must have the same number of elements as </w:t>
      </w:r>
      <w:r w:rsidRPr="002C71A3">
        <w:rPr>
          <w:noProof/>
          <w:position w:val="-4"/>
        </w:rPr>
        <w:drawing>
          <wp:inline distT="0" distB="0" distL="0" distR="0" wp14:anchorId="1E1C0DCA" wp14:editId="3549CCAF">
            <wp:extent cx="123825" cy="123825"/>
            <wp:effectExtent l="0" t="0" r="9525" b="9525"/>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943"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2C71A3">
        <w:t>.</w:t>
      </w:r>
    </w:p>
    <w:p w:rsidR="00EB01FB" w:rsidRPr="002C71A3" w:rsidRDefault="00EB01FB" w:rsidP="00783531"/>
    <w:p w:rsidR="00EB01FB" w:rsidRPr="002C71A3" w:rsidRDefault="00EB01FB" w:rsidP="00B01A9C">
      <w:pPr>
        <w:numPr>
          <w:ilvl w:val="0"/>
          <w:numId w:val="7"/>
        </w:numPr>
      </w:pPr>
      <w:r w:rsidRPr="002C71A3">
        <w:t xml:space="preserve">The nullspace of U is the same as the nullspace of A because if E is the matrix that takes A into U, Ax=0, Eax=0, Ux=0.  The solution to Ux=0 is obtained by assigning values </w:t>
      </w:r>
      <w:r w:rsidRPr="002C71A3">
        <w:rPr>
          <w:noProof/>
          <w:position w:val="-14"/>
        </w:rPr>
        <w:drawing>
          <wp:inline distT="0" distB="0" distL="0" distR="0" wp14:anchorId="6B3E284B" wp14:editId="4A9CB377">
            <wp:extent cx="561975" cy="228600"/>
            <wp:effectExtent l="0" t="0" r="9525" b="0"/>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944" cstate="print">
                      <a:extLst>
                        <a:ext uri="{28A0092B-C50C-407E-A947-70E740481C1C}">
                          <a14:useLocalDpi xmlns:a14="http://schemas.microsoft.com/office/drawing/2010/main" val="0"/>
                        </a:ext>
                      </a:extLst>
                    </a:blip>
                    <a:srcRect/>
                    <a:stretch>
                      <a:fillRect/>
                    </a:stretch>
                  </pic:blipFill>
                  <pic:spPr bwMode="auto">
                    <a:xfrm>
                      <a:off x="0" y="0"/>
                      <a:ext cx="561975" cy="228600"/>
                    </a:xfrm>
                    <a:prstGeom prst="rect">
                      <a:avLst/>
                    </a:prstGeom>
                    <a:noFill/>
                    <a:ln>
                      <a:noFill/>
                    </a:ln>
                  </pic:spPr>
                </pic:pic>
              </a:graphicData>
            </a:graphic>
          </wp:inline>
        </w:drawing>
      </w:r>
      <w:r w:rsidRPr="002C71A3">
        <w:t xml:space="preserve">where </w:t>
      </w:r>
      <w:r w:rsidRPr="002C71A3">
        <w:rPr>
          <w:noProof/>
          <w:position w:val="-14"/>
        </w:rPr>
        <w:drawing>
          <wp:inline distT="0" distB="0" distL="0" distR="0" wp14:anchorId="789DBD8F" wp14:editId="567E1547">
            <wp:extent cx="161925" cy="228600"/>
            <wp:effectExtent l="0" t="0" r="9525" b="0"/>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945"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2C71A3">
        <w:t xml:space="preserve">is the index set of the free variables in x, to the n-r free variables and is of the form </w:t>
      </w:r>
      <w:r w:rsidRPr="002C71A3">
        <w:rPr>
          <w:noProof/>
          <w:position w:val="-34"/>
        </w:rPr>
        <w:drawing>
          <wp:inline distT="0" distB="0" distL="0" distR="0" wp14:anchorId="3E032813" wp14:editId="1A252E3B">
            <wp:extent cx="733425" cy="485775"/>
            <wp:effectExtent l="0" t="0" r="9525" b="9525"/>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946" cstate="print">
                      <a:extLst>
                        <a:ext uri="{28A0092B-C50C-407E-A947-70E740481C1C}">
                          <a14:useLocalDpi xmlns:a14="http://schemas.microsoft.com/office/drawing/2010/main" val="0"/>
                        </a:ext>
                      </a:extLst>
                    </a:blip>
                    <a:srcRect/>
                    <a:stretch>
                      <a:fillRect/>
                    </a:stretch>
                  </pic:blipFill>
                  <pic:spPr bwMode="auto">
                    <a:xfrm>
                      <a:off x="0" y="0"/>
                      <a:ext cx="733425" cy="485775"/>
                    </a:xfrm>
                    <a:prstGeom prst="rect">
                      <a:avLst/>
                    </a:prstGeom>
                    <a:noFill/>
                    <a:ln>
                      <a:noFill/>
                    </a:ln>
                  </pic:spPr>
                </pic:pic>
              </a:graphicData>
            </a:graphic>
          </wp:inline>
        </w:drawing>
      </w:r>
      <w:r w:rsidRPr="002C71A3">
        <w:t xml:space="preserve">where </w:t>
      </w:r>
      <w:r w:rsidRPr="002C71A3">
        <w:rPr>
          <w:noProof/>
          <w:position w:val="-10"/>
        </w:rPr>
        <w:drawing>
          <wp:inline distT="0" distB="0" distL="0" distR="0" wp14:anchorId="1F6B524C" wp14:editId="7340DE4F">
            <wp:extent cx="161925" cy="200025"/>
            <wp:effectExtent l="0" t="0" r="9525" b="9525"/>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947" cstate="print">
                      <a:extLst>
                        <a:ext uri="{28A0092B-C50C-407E-A947-70E740481C1C}">
                          <a14:useLocalDpi xmlns:a14="http://schemas.microsoft.com/office/drawing/2010/main" val="0"/>
                        </a:ext>
                      </a:extLst>
                    </a:blip>
                    <a:srcRect/>
                    <a:stretch>
                      <a:fillRect/>
                    </a:stretch>
                  </pic:blipFill>
                  <pic:spPr bwMode="auto">
                    <a:xfrm>
                      <a:off x="0" y="0"/>
                      <a:ext cx="161925" cy="200025"/>
                    </a:xfrm>
                    <a:prstGeom prst="rect">
                      <a:avLst/>
                    </a:prstGeom>
                    <a:noFill/>
                    <a:ln>
                      <a:noFill/>
                    </a:ln>
                  </pic:spPr>
                </pic:pic>
              </a:graphicData>
            </a:graphic>
          </wp:inline>
        </w:drawing>
      </w:r>
      <w:r w:rsidRPr="002C71A3">
        <w:t>has the value 1 in the i</w:t>
      </w:r>
      <w:r w:rsidRPr="002C71A3">
        <w:rPr>
          <w:vertAlign w:val="superscript"/>
        </w:rPr>
        <w:t>th</w:t>
      </w:r>
      <w:r w:rsidRPr="002C71A3">
        <w:t xml:space="preserve"> element.  The set of vectors </w:t>
      </w:r>
      <w:r w:rsidRPr="002C71A3">
        <w:rPr>
          <w:noProof/>
          <w:position w:val="-10"/>
        </w:rPr>
        <w:drawing>
          <wp:inline distT="0" distB="0" distL="0" distR="0" wp14:anchorId="1A9D7F74" wp14:editId="272F3745">
            <wp:extent cx="161925" cy="200025"/>
            <wp:effectExtent l="0" t="0" r="9525" b="9525"/>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948" cstate="print">
                      <a:extLst>
                        <a:ext uri="{28A0092B-C50C-407E-A947-70E740481C1C}">
                          <a14:useLocalDpi xmlns:a14="http://schemas.microsoft.com/office/drawing/2010/main" val="0"/>
                        </a:ext>
                      </a:extLst>
                    </a:blip>
                    <a:srcRect/>
                    <a:stretch>
                      <a:fillRect/>
                    </a:stretch>
                  </pic:blipFill>
                  <pic:spPr bwMode="auto">
                    <a:xfrm>
                      <a:off x="0" y="0"/>
                      <a:ext cx="161925" cy="200025"/>
                    </a:xfrm>
                    <a:prstGeom prst="rect">
                      <a:avLst/>
                    </a:prstGeom>
                    <a:noFill/>
                    <a:ln>
                      <a:noFill/>
                    </a:ln>
                  </pic:spPr>
                </pic:pic>
              </a:graphicData>
            </a:graphic>
          </wp:inline>
        </w:drawing>
      </w:r>
      <w:r w:rsidRPr="002C71A3">
        <w:t xml:space="preserve">obviously span the nullspace what remains is to determine if they are independent.  By the construction above, two 1’s will never occur in the same location, thus the sum </w:t>
      </w:r>
      <w:r w:rsidRPr="002C71A3">
        <w:rPr>
          <w:noProof/>
          <w:position w:val="-34"/>
        </w:rPr>
        <w:drawing>
          <wp:inline distT="0" distB="0" distL="0" distR="0" wp14:anchorId="59681966" wp14:editId="09A334E6">
            <wp:extent cx="495300" cy="485775"/>
            <wp:effectExtent l="0" t="0" r="0" b="9525"/>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949" cstate="print">
                      <a:extLst>
                        <a:ext uri="{28A0092B-C50C-407E-A947-70E740481C1C}">
                          <a14:useLocalDpi xmlns:a14="http://schemas.microsoft.com/office/drawing/2010/main" val="0"/>
                        </a:ext>
                      </a:extLst>
                    </a:blip>
                    <a:srcRect/>
                    <a:stretch>
                      <a:fillRect/>
                    </a:stretch>
                  </pic:blipFill>
                  <pic:spPr bwMode="auto">
                    <a:xfrm>
                      <a:off x="0" y="0"/>
                      <a:ext cx="495300" cy="485775"/>
                    </a:xfrm>
                    <a:prstGeom prst="rect">
                      <a:avLst/>
                    </a:prstGeom>
                    <a:noFill/>
                    <a:ln>
                      <a:noFill/>
                    </a:ln>
                  </pic:spPr>
                </pic:pic>
              </a:graphicData>
            </a:graphic>
          </wp:inline>
        </w:drawing>
      </w:r>
      <w:r w:rsidRPr="002C71A3">
        <w:t xml:space="preserve">is zero only for </w:t>
      </w:r>
      <w:r w:rsidRPr="002C71A3">
        <w:rPr>
          <w:noProof/>
          <w:position w:val="-14"/>
        </w:rPr>
        <w:drawing>
          <wp:inline distT="0" distB="0" distL="0" distR="0" wp14:anchorId="55312309" wp14:editId="5919F50C">
            <wp:extent cx="904875" cy="228600"/>
            <wp:effectExtent l="0" t="0" r="9525" b="0"/>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950" cstate="print">
                      <a:extLst>
                        <a:ext uri="{28A0092B-C50C-407E-A947-70E740481C1C}">
                          <a14:useLocalDpi xmlns:a14="http://schemas.microsoft.com/office/drawing/2010/main" val="0"/>
                        </a:ext>
                      </a:extLst>
                    </a:blip>
                    <a:srcRect/>
                    <a:stretch>
                      <a:fillRect/>
                    </a:stretch>
                  </pic:blipFill>
                  <pic:spPr bwMode="auto">
                    <a:xfrm>
                      <a:off x="0" y="0"/>
                      <a:ext cx="904875" cy="228600"/>
                    </a:xfrm>
                    <a:prstGeom prst="rect">
                      <a:avLst/>
                    </a:prstGeom>
                    <a:noFill/>
                    <a:ln>
                      <a:noFill/>
                    </a:ln>
                  </pic:spPr>
                </pic:pic>
              </a:graphicData>
            </a:graphic>
          </wp:inline>
        </w:drawing>
      </w:r>
      <w:r w:rsidRPr="002C71A3">
        <w:t>.</w:t>
      </w:r>
    </w:p>
    <w:p w:rsidR="00EB01FB" w:rsidRPr="002C71A3" w:rsidRDefault="00EB01FB" w:rsidP="00B01A9C">
      <w:pPr>
        <w:numPr>
          <w:ilvl w:val="0"/>
          <w:numId w:val="7"/>
        </w:numPr>
      </w:pPr>
      <w:r w:rsidRPr="002C71A3">
        <w:t xml:space="preserve">The dimension of the nullspace is n-r, i.e. the number of free variables or </w:t>
      </w:r>
      <w:r w:rsidRPr="002C71A3">
        <w:rPr>
          <w:noProof/>
          <w:position w:val="-16"/>
        </w:rPr>
        <w:drawing>
          <wp:inline distT="0" distB="0" distL="0" distR="0" wp14:anchorId="53DAB2F6" wp14:editId="08106CE6">
            <wp:extent cx="238125" cy="276225"/>
            <wp:effectExtent l="0" t="0" r="9525" b="9525"/>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951" cstate="print">
                      <a:extLst>
                        <a:ext uri="{28A0092B-C50C-407E-A947-70E740481C1C}">
                          <a14:useLocalDpi xmlns:a14="http://schemas.microsoft.com/office/drawing/2010/main" val="0"/>
                        </a:ext>
                      </a:extLst>
                    </a:blip>
                    <a:srcRect/>
                    <a:stretch>
                      <a:fillRect/>
                    </a:stretch>
                  </pic:blipFill>
                  <pic:spPr bwMode="auto">
                    <a:xfrm>
                      <a:off x="0" y="0"/>
                      <a:ext cx="238125" cy="276225"/>
                    </a:xfrm>
                    <a:prstGeom prst="rect">
                      <a:avLst/>
                    </a:prstGeom>
                    <a:noFill/>
                    <a:ln>
                      <a:noFill/>
                    </a:ln>
                  </pic:spPr>
                </pic:pic>
              </a:graphicData>
            </a:graphic>
          </wp:inline>
        </w:drawing>
      </w:r>
      <w:r w:rsidRPr="002C71A3">
        <w:t>.</w:t>
      </w:r>
    </w:p>
    <w:p w:rsidR="00EB01FB" w:rsidRPr="002C71A3" w:rsidRDefault="00EB01FB" w:rsidP="00783531"/>
    <w:p w:rsidR="00EB01FB" w:rsidRPr="002C71A3" w:rsidRDefault="00EB01FB" w:rsidP="00783531"/>
    <w:p w:rsidR="00EB01FB" w:rsidRPr="002C71A3" w:rsidRDefault="00EB01FB" w:rsidP="00783531">
      <w:r w:rsidRPr="002C71A3">
        <w:t xml:space="preserve">3. </w:t>
      </w:r>
      <w:r w:rsidRPr="002C71A3">
        <w:rPr>
          <w:b/>
          <w:bCs/>
          <w:i/>
          <w:iCs/>
        </w:rPr>
        <w:t>Row space</w:t>
      </w:r>
      <w:r w:rsidRPr="002C71A3">
        <w:rPr>
          <w:b/>
          <w:bCs/>
          <w:i/>
          <w:iCs/>
        </w:rPr>
        <w:fldChar w:fldCharType="begin"/>
      </w:r>
      <w:r w:rsidRPr="002C71A3">
        <w:instrText>xe "</w:instrText>
      </w:r>
      <w:r w:rsidRPr="002C71A3">
        <w:rPr>
          <w:b/>
          <w:bCs/>
          <w:i/>
          <w:iCs/>
        </w:rPr>
        <w:instrText>Row space</w:instrText>
      </w:r>
      <w:r w:rsidRPr="002C71A3">
        <w:instrText>"</w:instrText>
      </w:r>
      <w:r w:rsidRPr="002C71A3">
        <w:rPr>
          <w:b/>
          <w:bCs/>
          <w:i/>
          <w:iCs/>
        </w:rPr>
        <w:fldChar w:fldCharType="end"/>
      </w:r>
      <w:r w:rsidRPr="002C71A3">
        <w:t xml:space="preserve"> of </w:t>
      </w:r>
      <w:r w:rsidRPr="002C71A3">
        <w:rPr>
          <w:noProof/>
          <w:position w:val="-4"/>
        </w:rPr>
        <w:drawing>
          <wp:inline distT="0" distB="0" distL="0" distR="0" wp14:anchorId="792E6BBF" wp14:editId="04E8876F">
            <wp:extent cx="161925" cy="152400"/>
            <wp:effectExtent l="0" t="0" r="9525" b="0"/>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952"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C71A3">
        <w:t xml:space="preserve">denoted </w:t>
      </w:r>
      <w:r w:rsidRPr="002C71A3">
        <w:rPr>
          <w:noProof/>
          <w:position w:val="-10"/>
        </w:rPr>
        <w:drawing>
          <wp:inline distT="0" distB="0" distL="0" distR="0" wp14:anchorId="67A06957" wp14:editId="0FF61B68">
            <wp:extent cx="428625" cy="228600"/>
            <wp:effectExtent l="0" t="0" r="9525" b="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953" cstate="print">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2C71A3">
        <w:t xml:space="preserve">or </w:t>
      </w:r>
      <w:r w:rsidRPr="002C71A3">
        <w:rPr>
          <w:noProof/>
          <w:position w:val="-10"/>
        </w:rPr>
        <w:drawing>
          <wp:inline distT="0" distB="0" distL="0" distR="0" wp14:anchorId="6F860E5D" wp14:editId="04E1FEB9">
            <wp:extent cx="390525" cy="200025"/>
            <wp:effectExtent l="0" t="0" r="9525" b="9525"/>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954" cstate="print">
                      <a:extLst>
                        <a:ext uri="{28A0092B-C50C-407E-A947-70E740481C1C}">
                          <a14:useLocalDpi xmlns:a14="http://schemas.microsoft.com/office/drawing/2010/main" val="0"/>
                        </a:ext>
                      </a:extLst>
                    </a:blip>
                    <a:srcRect/>
                    <a:stretch>
                      <a:fillRect/>
                    </a:stretch>
                  </pic:blipFill>
                  <pic:spPr bwMode="auto">
                    <a:xfrm>
                      <a:off x="0" y="0"/>
                      <a:ext cx="390525" cy="200025"/>
                    </a:xfrm>
                    <a:prstGeom prst="rect">
                      <a:avLst/>
                    </a:prstGeom>
                    <a:noFill/>
                    <a:ln>
                      <a:noFill/>
                    </a:ln>
                  </pic:spPr>
                </pic:pic>
              </a:graphicData>
            </a:graphic>
          </wp:inline>
        </w:drawing>
      </w:r>
      <w:r w:rsidRPr="002C71A3">
        <w:t xml:space="preserve">is the set of all linear combinations of the rows of </w:t>
      </w:r>
      <w:r w:rsidRPr="002C71A3">
        <w:rPr>
          <w:noProof/>
          <w:position w:val="-4"/>
        </w:rPr>
        <w:drawing>
          <wp:inline distT="0" distB="0" distL="0" distR="0" wp14:anchorId="6CF5B920" wp14:editId="29CBEA20">
            <wp:extent cx="161925" cy="152400"/>
            <wp:effectExtent l="0" t="0" r="9525"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955"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C71A3">
        <w:t xml:space="preserve">, i.e. it is the span of the rows of </w:t>
      </w:r>
      <w:r w:rsidRPr="002C71A3">
        <w:rPr>
          <w:noProof/>
          <w:position w:val="-4"/>
        </w:rPr>
        <w:drawing>
          <wp:inline distT="0" distB="0" distL="0" distR="0" wp14:anchorId="0EE19DE0" wp14:editId="00726276">
            <wp:extent cx="161925" cy="152400"/>
            <wp:effectExtent l="0" t="0" r="9525"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956"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C71A3">
        <w:t xml:space="preserve">.  If </w:t>
      </w:r>
      <w:r w:rsidRPr="002C71A3">
        <w:rPr>
          <w:noProof/>
          <w:position w:val="-10"/>
        </w:rPr>
        <w:drawing>
          <wp:inline distT="0" distB="0" distL="0" distR="0" wp14:anchorId="3F37F24E" wp14:editId="60575EF8">
            <wp:extent cx="657225" cy="228600"/>
            <wp:effectExtent l="0" t="0" r="9525"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957" cstate="print">
                      <a:extLst>
                        <a:ext uri="{28A0092B-C50C-407E-A947-70E740481C1C}">
                          <a14:useLocalDpi xmlns:a14="http://schemas.microsoft.com/office/drawing/2010/main" val="0"/>
                        </a:ext>
                      </a:extLst>
                    </a:blip>
                    <a:srcRect/>
                    <a:stretch>
                      <a:fillRect/>
                    </a:stretch>
                  </pic:blipFill>
                  <pic:spPr bwMode="auto">
                    <a:xfrm>
                      <a:off x="0" y="0"/>
                      <a:ext cx="657225" cy="228600"/>
                    </a:xfrm>
                    <a:prstGeom prst="rect">
                      <a:avLst/>
                    </a:prstGeom>
                    <a:noFill/>
                    <a:ln>
                      <a:noFill/>
                    </a:ln>
                  </pic:spPr>
                </pic:pic>
              </a:graphicData>
            </a:graphic>
          </wp:inline>
        </w:drawing>
      </w:r>
      <w:r w:rsidRPr="002C71A3">
        <w:t xml:space="preserve">then </w:t>
      </w:r>
      <w:r w:rsidRPr="002C71A3">
        <w:rPr>
          <w:noProof/>
          <w:position w:val="-28"/>
        </w:rPr>
        <w:drawing>
          <wp:inline distT="0" distB="0" distL="0" distR="0" wp14:anchorId="12E34416" wp14:editId="33B7BA5D">
            <wp:extent cx="2219325" cy="447675"/>
            <wp:effectExtent l="0" t="0" r="9525" b="9525"/>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958" cstate="print">
                      <a:extLst>
                        <a:ext uri="{28A0092B-C50C-407E-A947-70E740481C1C}">
                          <a14:useLocalDpi xmlns:a14="http://schemas.microsoft.com/office/drawing/2010/main" val="0"/>
                        </a:ext>
                      </a:extLst>
                    </a:blip>
                    <a:srcRect/>
                    <a:stretch>
                      <a:fillRect/>
                    </a:stretch>
                  </pic:blipFill>
                  <pic:spPr bwMode="auto">
                    <a:xfrm>
                      <a:off x="0" y="0"/>
                      <a:ext cx="2219325" cy="447675"/>
                    </a:xfrm>
                    <a:prstGeom prst="rect">
                      <a:avLst/>
                    </a:prstGeom>
                    <a:noFill/>
                    <a:ln>
                      <a:noFill/>
                    </a:ln>
                  </pic:spPr>
                </pic:pic>
              </a:graphicData>
            </a:graphic>
          </wp:inline>
        </w:drawing>
      </w:r>
      <w:r w:rsidRPr="002C71A3">
        <w:t xml:space="preserve">.  The row space is a subspace of </w:t>
      </w:r>
      <w:r w:rsidRPr="002C71A3">
        <w:rPr>
          <w:noProof/>
          <w:position w:val="-4"/>
        </w:rPr>
        <w:drawing>
          <wp:inline distT="0" distB="0" distL="0" distR="0" wp14:anchorId="2A75485F" wp14:editId="70661C08">
            <wp:extent cx="219075" cy="190500"/>
            <wp:effectExtent l="0" t="0" r="9525" b="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959" cstate="print">
                      <a:extLst>
                        <a:ext uri="{28A0092B-C50C-407E-A947-70E740481C1C}">
                          <a14:useLocalDpi xmlns:a14="http://schemas.microsoft.com/office/drawing/2010/main" val="0"/>
                        </a:ext>
                      </a:extLst>
                    </a:blip>
                    <a:srcRect/>
                    <a:stretch>
                      <a:fillRect/>
                    </a:stretch>
                  </pic:blipFill>
                  <pic:spPr bwMode="auto">
                    <a:xfrm>
                      <a:off x="0" y="0"/>
                      <a:ext cx="219075" cy="190500"/>
                    </a:xfrm>
                    <a:prstGeom prst="rect">
                      <a:avLst/>
                    </a:prstGeom>
                    <a:noFill/>
                    <a:ln>
                      <a:noFill/>
                    </a:ln>
                  </pic:spPr>
                </pic:pic>
              </a:graphicData>
            </a:graphic>
          </wp:inline>
        </w:drawing>
      </w:r>
      <w:r w:rsidRPr="002C71A3">
        <w:t>; there are m rows of n elements.</w:t>
      </w:r>
    </w:p>
    <w:p w:rsidR="00EB01FB" w:rsidRPr="002C71A3" w:rsidRDefault="00EB01FB" w:rsidP="00783531"/>
    <w:p w:rsidR="00EB01FB" w:rsidRPr="002C71A3" w:rsidRDefault="00EB01FB" w:rsidP="00B01A9C">
      <w:pPr>
        <w:numPr>
          <w:ilvl w:val="0"/>
          <w:numId w:val="6"/>
        </w:numPr>
      </w:pPr>
      <w:r w:rsidRPr="002C71A3">
        <w:t xml:space="preserve">Because Gaussian elimination creates only linear combinations of the rows, the row spaces of A and U are the same, and nonzero rows of the upper triangular Echelon matrix </w:t>
      </w:r>
      <w:r w:rsidRPr="002C71A3">
        <w:rPr>
          <w:noProof/>
          <w:position w:val="-4"/>
        </w:rPr>
        <w:drawing>
          <wp:inline distT="0" distB="0" distL="0" distR="0" wp14:anchorId="184E4F9A" wp14:editId="0F50819E">
            <wp:extent cx="161925" cy="152400"/>
            <wp:effectExtent l="0" t="0" r="9525"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960"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C71A3">
        <w:t>form a basis.</w:t>
      </w:r>
      <w:r w:rsidRPr="002C71A3">
        <w:br/>
      </w:r>
    </w:p>
    <w:p w:rsidR="00EB01FB" w:rsidRPr="002C71A3" w:rsidRDefault="00EB01FB" w:rsidP="00B01A9C">
      <w:pPr>
        <w:numPr>
          <w:ilvl w:val="0"/>
          <w:numId w:val="6"/>
        </w:numPr>
      </w:pPr>
      <w:r w:rsidRPr="002C71A3">
        <w:t xml:space="preserve">The number of pivots </w:t>
      </w:r>
      <w:r w:rsidRPr="002C71A3">
        <w:rPr>
          <w:noProof/>
          <w:position w:val="-4"/>
        </w:rPr>
        <w:drawing>
          <wp:inline distT="0" distB="0" distL="0" distR="0" wp14:anchorId="1E89467E" wp14:editId="13621D2D">
            <wp:extent cx="114300" cy="123825"/>
            <wp:effectExtent l="0" t="0" r="0" b="9525"/>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961" cstate="print">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sidRPr="002C71A3">
        <w:t xml:space="preserve">is the same as the number of nonzero rows; </w:t>
      </w:r>
      <w:r w:rsidRPr="002C71A3">
        <w:rPr>
          <w:i/>
          <w:iCs/>
        </w:rPr>
        <w:t>the nonzero rows are independent, therefore it has dimension</w:t>
      </w:r>
      <w:r w:rsidRPr="002C71A3">
        <w:t xml:space="preserve"> </w:t>
      </w:r>
      <w:r w:rsidRPr="002C71A3">
        <w:rPr>
          <w:noProof/>
          <w:position w:val="-4"/>
        </w:rPr>
        <w:drawing>
          <wp:inline distT="0" distB="0" distL="0" distR="0" wp14:anchorId="3606132D" wp14:editId="221A784C">
            <wp:extent cx="114300" cy="123825"/>
            <wp:effectExtent l="0" t="0" r="0" b="9525"/>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962" cstate="print">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sidRPr="002C71A3">
        <w:t>.</w:t>
      </w:r>
    </w:p>
    <w:p w:rsidR="00EB01FB" w:rsidRPr="002C71A3" w:rsidRDefault="00EB01FB" w:rsidP="00783531">
      <w:pPr>
        <w:ind w:left="360"/>
      </w:pPr>
    </w:p>
    <w:p w:rsidR="00EB01FB" w:rsidRPr="002C71A3" w:rsidRDefault="00EB01FB" w:rsidP="00783531"/>
    <w:p w:rsidR="00EB01FB" w:rsidRPr="002C71A3" w:rsidRDefault="00EB01FB" w:rsidP="00783531">
      <w:r w:rsidRPr="002C71A3">
        <w:t xml:space="preserve">4. </w:t>
      </w:r>
      <w:r w:rsidRPr="002C71A3">
        <w:rPr>
          <w:b/>
          <w:bCs/>
          <w:i/>
          <w:iCs/>
        </w:rPr>
        <w:t>Left nullspace</w:t>
      </w:r>
      <w:r w:rsidRPr="002C71A3">
        <w:rPr>
          <w:b/>
          <w:bCs/>
          <w:i/>
          <w:iCs/>
        </w:rPr>
        <w:fldChar w:fldCharType="begin"/>
      </w:r>
      <w:r w:rsidRPr="002C71A3">
        <w:instrText>xe "</w:instrText>
      </w:r>
      <w:r w:rsidRPr="002C71A3">
        <w:rPr>
          <w:b/>
          <w:bCs/>
          <w:i/>
          <w:iCs/>
        </w:rPr>
        <w:instrText>Left nullspace</w:instrText>
      </w:r>
      <w:r w:rsidRPr="002C71A3">
        <w:instrText>"</w:instrText>
      </w:r>
      <w:r w:rsidRPr="002C71A3">
        <w:rPr>
          <w:b/>
          <w:bCs/>
          <w:i/>
          <w:iCs/>
        </w:rPr>
        <w:fldChar w:fldCharType="end"/>
      </w:r>
      <w:r w:rsidRPr="002C71A3">
        <w:t xml:space="preserve"> of </w:t>
      </w:r>
      <w:r w:rsidRPr="002C71A3">
        <w:rPr>
          <w:noProof/>
          <w:position w:val="-4"/>
        </w:rPr>
        <w:drawing>
          <wp:inline distT="0" distB="0" distL="0" distR="0" wp14:anchorId="6C85B201" wp14:editId="600ACB9E">
            <wp:extent cx="161925" cy="152400"/>
            <wp:effectExtent l="0" t="0" r="9525" b="0"/>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963"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C71A3">
        <w:t xml:space="preserve">denoted </w:t>
      </w:r>
      <w:r w:rsidRPr="002C71A3">
        <w:rPr>
          <w:noProof/>
          <w:position w:val="-10"/>
        </w:rPr>
        <w:drawing>
          <wp:inline distT="0" distB="0" distL="0" distR="0" wp14:anchorId="193264F6" wp14:editId="3D57EECF">
            <wp:extent cx="504825" cy="228600"/>
            <wp:effectExtent l="0" t="0" r="9525"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964" cstate="print">
                      <a:extLst>
                        <a:ext uri="{28A0092B-C50C-407E-A947-70E740481C1C}">
                          <a14:useLocalDpi xmlns:a14="http://schemas.microsoft.com/office/drawing/2010/main" val="0"/>
                        </a:ext>
                      </a:extLst>
                    </a:blip>
                    <a:srcRect/>
                    <a:stretch>
                      <a:fillRect/>
                    </a:stretch>
                  </pic:blipFill>
                  <pic:spPr bwMode="auto">
                    <a:xfrm>
                      <a:off x="0" y="0"/>
                      <a:ext cx="504825" cy="228600"/>
                    </a:xfrm>
                    <a:prstGeom prst="rect">
                      <a:avLst/>
                    </a:prstGeom>
                    <a:noFill/>
                    <a:ln>
                      <a:noFill/>
                    </a:ln>
                  </pic:spPr>
                </pic:pic>
              </a:graphicData>
            </a:graphic>
          </wp:inline>
        </w:drawing>
      </w:r>
      <w:r w:rsidRPr="002C71A3">
        <w:t xml:space="preserve">is the set of all vectors </w:t>
      </w:r>
      <w:r w:rsidRPr="002C71A3">
        <w:rPr>
          <w:noProof/>
          <w:position w:val="-4"/>
        </w:rPr>
        <w:drawing>
          <wp:inline distT="0" distB="0" distL="0" distR="0" wp14:anchorId="717152F0" wp14:editId="2387B5EE">
            <wp:extent cx="123825" cy="123825"/>
            <wp:effectExtent l="0" t="0" r="9525" b="9525"/>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965"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2C71A3">
        <w:t xml:space="preserve">such that </w:t>
      </w:r>
      <w:r w:rsidRPr="002C71A3">
        <w:rPr>
          <w:noProof/>
          <w:position w:val="-4"/>
        </w:rPr>
        <w:drawing>
          <wp:inline distT="0" distB="0" distL="0" distR="0" wp14:anchorId="285B1ECA" wp14:editId="4AB8EF1E">
            <wp:extent cx="942975" cy="190500"/>
            <wp:effectExtent l="0" t="0" r="9525" b="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966" cstate="print">
                      <a:extLst>
                        <a:ext uri="{28A0092B-C50C-407E-A947-70E740481C1C}">
                          <a14:useLocalDpi xmlns:a14="http://schemas.microsoft.com/office/drawing/2010/main" val="0"/>
                        </a:ext>
                      </a:extLst>
                    </a:blip>
                    <a:srcRect/>
                    <a:stretch>
                      <a:fillRect/>
                    </a:stretch>
                  </pic:blipFill>
                  <pic:spPr bwMode="auto">
                    <a:xfrm>
                      <a:off x="0" y="0"/>
                      <a:ext cx="942975" cy="190500"/>
                    </a:xfrm>
                    <a:prstGeom prst="rect">
                      <a:avLst/>
                    </a:prstGeom>
                    <a:noFill/>
                    <a:ln>
                      <a:noFill/>
                    </a:ln>
                  </pic:spPr>
                </pic:pic>
              </a:graphicData>
            </a:graphic>
          </wp:inline>
        </w:drawing>
      </w:r>
      <w:r w:rsidRPr="002C71A3">
        <w:t xml:space="preserve">.  If </w:t>
      </w:r>
      <w:r w:rsidRPr="002C71A3">
        <w:rPr>
          <w:noProof/>
          <w:position w:val="-10"/>
        </w:rPr>
        <w:drawing>
          <wp:inline distT="0" distB="0" distL="0" distR="0" wp14:anchorId="33BA3388" wp14:editId="0957B5E3">
            <wp:extent cx="733425" cy="228600"/>
            <wp:effectExtent l="0" t="0" r="9525"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967" cstate="print">
                      <a:extLst>
                        <a:ext uri="{28A0092B-C50C-407E-A947-70E740481C1C}">
                          <a14:useLocalDpi xmlns:a14="http://schemas.microsoft.com/office/drawing/2010/main" val="0"/>
                        </a:ext>
                      </a:extLst>
                    </a:blip>
                    <a:srcRect/>
                    <a:stretch>
                      <a:fillRect/>
                    </a:stretch>
                  </pic:blipFill>
                  <pic:spPr bwMode="auto">
                    <a:xfrm>
                      <a:off x="0" y="0"/>
                      <a:ext cx="733425" cy="228600"/>
                    </a:xfrm>
                    <a:prstGeom prst="rect">
                      <a:avLst/>
                    </a:prstGeom>
                    <a:noFill/>
                    <a:ln>
                      <a:noFill/>
                    </a:ln>
                  </pic:spPr>
                </pic:pic>
              </a:graphicData>
            </a:graphic>
          </wp:inline>
        </w:drawing>
      </w:r>
      <w:r w:rsidRPr="002C71A3">
        <w:t xml:space="preserve">it is orthogonal to the columns of </w:t>
      </w:r>
      <w:r w:rsidRPr="002C71A3">
        <w:rPr>
          <w:noProof/>
          <w:position w:val="-4"/>
        </w:rPr>
        <w:drawing>
          <wp:inline distT="0" distB="0" distL="0" distR="0" wp14:anchorId="04E971E7" wp14:editId="0AC35362">
            <wp:extent cx="161925" cy="152400"/>
            <wp:effectExtent l="0" t="0" r="9525"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968"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C71A3">
        <w:t xml:space="preserve">.  Thus the left nullspace is the null space of </w:t>
      </w:r>
      <w:r w:rsidRPr="002C71A3">
        <w:rPr>
          <w:noProof/>
          <w:position w:val="-4"/>
        </w:rPr>
        <w:drawing>
          <wp:inline distT="0" distB="0" distL="0" distR="0" wp14:anchorId="02628D61" wp14:editId="19D66D40">
            <wp:extent cx="219075" cy="190500"/>
            <wp:effectExtent l="0" t="0" r="9525"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969" cstate="print">
                      <a:extLst>
                        <a:ext uri="{28A0092B-C50C-407E-A947-70E740481C1C}">
                          <a14:useLocalDpi xmlns:a14="http://schemas.microsoft.com/office/drawing/2010/main" val="0"/>
                        </a:ext>
                      </a:extLst>
                    </a:blip>
                    <a:srcRect/>
                    <a:stretch>
                      <a:fillRect/>
                    </a:stretch>
                  </pic:blipFill>
                  <pic:spPr bwMode="auto">
                    <a:xfrm>
                      <a:off x="0" y="0"/>
                      <a:ext cx="219075" cy="190500"/>
                    </a:xfrm>
                    <a:prstGeom prst="rect">
                      <a:avLst/>
                    </a:prstGeom>
                    <a:noFill/>
                    <a:ln>
                      <a:noFill/>
                    </a:ln>
                  </pic:spPr>
                </pic:pic>
              </a:graphicData>
            </a:graphic>
          </wp:inline>
        </w:drawing>
      </w:r>
      <w:r w:rsidRPr="002C71A3">
        <w:t xml:space="preserve">and is a subspace of </w:t>
      </w:r>
      <w:r w:rsidRPr="002C71A3">
        <w:rPr>
          <w:noProof/>
          <w:position w:val="-4"/>
        </w:rPr>
        <w:drawing>
          <wp:inline distT="0" distB="0" distL="0" distR="0" wp14:anchorId="5229EDC5" wp14:editId="2D936DEB">
            <wp:extent cx="238125" cy="190500"/>
            <wp:effectExtent l="0" t="0" r="9525" b="0"/>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970" cstate="print">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r w:rsidRPr="002C71A3">
        <w:t>.</w:t>
      </w:r>
    </w:p>
    <w:p w:rsidR="00EB01FB" w:rsidRPr="002C71A3" w:rsidRDefault="00EB01FB" w:rsidP="00783531"/>
    <w:p w:rsidR="00EB01FB" w:rsidRPr="002C71A3" w:rsidRDefault="00EB01FB" w:rsidP="00783531">
      <w:pPr>
        <w:rPr>
          <w:b/>
          <w:bCs/>
          <w:i/>
          <w:iCs/>
        </w:rPr>
      </w:pPr>
      <w:r w:rsidRPr="002C71A3">
        <w:rPr>
          <w:b/>
          <w:bCs/>
          <w:i/>
          <w:iCs/>
        </w:rPr>
        <w:t>Fundamental Theorems of Algebra</w:t>
      </w:r>
      <w:r w:rsidRPr="002C71A3">
        <w:rPr>
          <w:b/>
          <w:bCs/>
          <w:i/>
          <w:iCs/>
        </w:rPr>
        <w:fldChar w:fldCharType="begin"/>
      </w:r>
      <w:r w:rsidRPr="002C71A3">
        <w:instrText>xe "</w:instrText>
      </w:r>
      <w:r w:rsidRPr="002C71A3">
        <w:rPr>
          <w:b/>
          <w:bCs/>
          <w:i/>
          <w:iCs/>
        </w:rPr>
        <w:instrText>Fundamental Theorems of Algebra</w:instrText>
      </w:r>
      <w:r w:rsidRPr="002C71A3">
        <w:instrText>"</w:instrText>
      </w:r>
      <w:r w:rsidRPr="002C71A3">
        <w:rPr>
          <w:b/>
          <w:bCs/>
          <w:i/>
          <w:iCs/>
        </w:rPr>
        <w:fldChar w:fldCharType="end"/>
      </w:r>
    </w:p>
    <w:p w:rsidR="00EB01FB" w:rsidRPr="002C71A3" w:rsidRDefault="00EB01FB" w:rsidP="00783531">
      <w:pPr>
        <w:tabs>
          <w:tab w:val="center" w:pos="4320"/>
          <w:tab w:val="right" w:pos="8640"/>
        </w:tabs>
      </w:pPr>
      <w:r w:rsidRPr="002C71A3">
        <w:tab/>
      </w:r>
      <w:r w:rsidRPr="002C71A3">
        <w:rPr>
          <w:noProof/>
          <w:position w:val="-12"/>
        </w:rPr>
        <w:drawing>
          <wp:inline distT="0" distB="0" distL="0" distR="0" wp14:anchorId="0BEC9190" wp14:editId="0D98F5D7">
            <wp:extent cx="1114425" cy="238125"/>
            <wp:effectExtent l="0" t="0" r="9525" b="9525"/>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971" cstate="print">
                      <a:extLst>
                        <a:ext uri="{28A0092B-C50C-407E-A947-70E740481C1C}">
                          <a14:useLocalDpi xmlns:a14="http://schemas.microsoft.com/office/drawing/2010/main" val="0"/>
                        </a:ext>
                      </a:extLst>
                    </a:blip>
                    <a:srcRect/>
                    <a:stretch>
                      <a:fillRect/>
                    </a:stretch>
                  </pic:blipFill>
                  <pic:spPr bwMode="auto">
                    <a:xfrm>
                      <a:off x="0" y="0"/>
                      <a:ext cx="1114425" cy="238125"/>
                    </a:xfrm>
                    <a:prstGeom prst="rect">
                      <a:avLst/>
                    </a:prstGeom>
                    <a:noFill/>
                    <a:ln>
                      <a:noFill/>
                    </a:ln>
                  </pic:spPr>
                </pic:pic>
              </a:graphicData>
            </a:graphic>
          </wp:inline>
        </w:drawing>
      </w:r>
      <w:r w:rsidRPr="002C71A3">
        <w:tab/>
        <w:t xml:space="preserve"> </w:t>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126</w:instrText>
        </w:r>
      </w:fldSimple>
      <w:r w:rsidRPr="002C71A3">
        <w:instrText>)</w:instrText>
      </w:r>
      <w:r w:rsidRPr="002C71A3">
        <w:fldChar w:fldCharType="end"/>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4"/>
        </w:rPr>
        <w:drawing>
          <wp:inline distT="0" distB="0" distL="0" distR="0" wp14:anchorId="401BF93F" wp14:editId="0C35ABF3">
            <wp:extent cx="1228725" cy="266700"/>
            <wp:effectExtent l="0" t="0" r="0" b="0"/>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972" cstate="print">
                      <a:extLst>
                        <a:ext uri="{28A0092B-C50C-407E-A947-70E740481C1C}">
                          <a14:useLocalDpi xmlns:a14="http://schemas.microsoft.com/office/drawing/2010/main" val="0"/>
                        </a:ext>
                      </a:extLst>
                    </a:blip>
                    <a:srcRect/>
                    <a:stretch>
                      <a:fillRect/>
                    </a:stretch>
                  </pic:blipFill>
                  <pic:spPr bwMode="auto">
                    <a:xfrm>
                      <a:off x="0" y="0"/>
                      <a:ext cx="1228725" cy="266700"/>
                    </a:xfrm>
                    <a:prstGeom prst="rect">
                      <a:avLst/>
                    </a:prstGeom>
                    <a:noFill/>
                    <a:ln>
                      <a:noFill/>
                    </a:ln>
                  </pic:spPr>
                </pic:pic>
              </a:graphicData>
            </a:graphic>
          </wp:inline>
        </w:drawing>
      </w:r>
      <w:r w:rsidRPr="002C71A3">
        <w:tab/>
        <w:t xml:space="preserve"> </w:t>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127</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Every </w:t>
      </w:r>
      <w:r w:rsidRPr="002C71A3">
        <w:rPr>
          <w:noProof/>
          <w:position w:val="-10"/>
        </w:rPr>
        <w:drawing>
          <wp:inline distT="0" distB="0" distL="0" distR="0" wp14:anchorId="02123663" wp14:editId="0FBD34C8">
            <wp:extent cx="676275" cy="219075"/>
            <wp:effectExtent l="0" t="0" r="9525" b="9525"/>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973" cstate="print">
                      <a:extLst>
                        <a:ext uri="{28A0092B-C50C-407E-A947-70E740481C1C}">
                          <a14:useLocalDpi xmlns:a14="http://schemas.microsoft.com/office/drawing/2010/main" val="0"/>
                        </a:ext>
                      </a:extLst>
                    </a:blip>
                    <a:srcRect/>
                    <a:stretch>
                      <a:fillRect/>
                    </a:stretch>
                  </pic:blipFill>
                  <pic:spPr bwMode="auto">
                    <a:xfrm>
                      <a:off x="0" y="0"/>
                      <a:ext cx="676275" cy="219075"/>
                    </a:xfrm>
                    <a:prstGeom prst="rect">
                      <a:avLst/>
                    </a:prstGeom>
                    <a:noFill/>
                    <a:ln>
                      <a:noFill/>
                    </a:ln>
                  </pic:spPr>
                </pic:pic>
              </a:graphicData>
            </a:graphic>
          </wp:inline>
        </w:drawing>
      </w:r>
      <w:r w:rsidRPr="002C71A3">
        <w:t xml:space="preserve">satisfies </w:t>
      </w:r>
      <w:r w:rsidRPr="002C71A3">
        <w:rPr>
          <w:noProof/>
          <w:position w:val="-4"/>
        </w:rPr>
        <w:drawing>
          <wp:inline distT="0" distB="0" distL="0" distR="0" wp14:anchorId="689E94B4" wp14:editId="26BBA924">
            <wp:extent cx="466725" cy="152400"/>
            <wp:effectExtent l="0" t="0" r="9525" b="0"/>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974" cstate="print">
                      <a:extLst>
                        <a:ext uri="{28A0092B-C50C-407E-A947-70E740481C1C}">
                          <a14:useLocalDpi xmlns:a14="http://schemas.microsoft.com/office/drawing/2010/main" val="0"/>
                        </a:ext>
                      </a:extLst>
                    </a:blip>
                    <a:srcRect/>
                    <a:stretch>
                      <a:fillRect/>
                    </a:stretch>
                  </pic:blipFill>
                  <pic:spPr bwMode="auto">
                    <a:xfrm>
                      <a:off x="0" y="0"/>
                      <a:ext cx="466725" cy="152400"/>
                    </a:xfrm>
                    <a:prstGeom prst="rect">
                      <a:avLst/>
                    </a:prstGeom>
                    <a:noFill/>
                    <a:ln>
                      <a:noFill/>
                    </a:ln>
                  </pic:spPr>
                </pic:pic>
              </a:graphicData>
            </a:graphic>
          </wp:inline>
        </w:drawing>
      </w:r>
      <w:r w:rsidRPr="002C71A3">
        <w:t xml:space="preserve"> which means </w:t>
      </w:r>
      <w:r w:rsidRPr="002C71A3">
        <w:rPr>
          <w:noProof/>
          <w:position w:val="-4"/>
        </w:rPr>
        <w:drawing>
          <wp:inline distT="0" distB="0" distL="0" distR="0" wp14:anchorId="08548533" wp14:editId="2D86B511">
            <wp:extent cx="123825" cy="123825"/>
            <wp:effectExtent l="0" t="0" r="9525" b="9525"/>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975"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2C71A3">
        <w:t xml:space="preserve">is orthogonal to every row of </w:t>
      </w:r>
      <w:r w:rsidRPr="002C71A3">
        <w:rPr>
          <w:b/>
          <w:bCs/>
        </w:rPr>
        <w:t>A</w:t>
      </w:r>
      <w:r w:rsidRPr="002C71A3">
        <w:t xml:space="preserve">, and since the rows form a basis for </w:t>
      </w:r>
      <w:r w:rsidRPr="002C71A3">
        <w:rPr>
          <w:noProof/>
          <w:position w:val="-10"/>
        </w:rPr>
        <w:drawing>
          <wp:inline distT="0" distB="0" distL="0" distR="0" wp14:anchorId="23DD2837" wp14:editId="765C940E">
            <wp:extent cx="390525" cy="200025"/>
            <wp:effectExtent l="0" t="0" r="9525" b="9525"/>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976" cstate="print">
                      <a:extLst>
                        <a:ext uri="{28A0092B-C50C-407E-A947-70E740481C1C}">
                          <a14:useLocalDpi xmlns:a14="http://schemas.microsoft.com/office/drawing/2010/main" val="0"/>
                        </a:ext>
                      </a:extLst>
                    </a:blip>
                    <a:srcRect/>
                    <a:stretch>
                      <a:fillRect/>
                    </a:stretch>
                  </pic:blipFill>
                  <pic:spPr bwMode="auto">
                    <a:xfrm>
                      <a:off x="0" y="0"/>
                      <a:ext cx="390525" cy="200025"/>
                    </a:xfrm>
                    <a:prstGeom prst="rect">
                      <a:avLst/>
                    </a:prstGeom>
                    <a:noFill/>
                    <a:ln>
                      <a:noFill/>
                    </a:ln>
                  </pic:spPr>
                </pic:pic>
              </a:graphicData>
            </a:graphic>
          </wp:inline>
        </w:drawing>
      </w:r>
      <w:r w:rsidRPr="002C71A3">
        <w:t xml:space="preserve">, it is orthogonal to every combinations of the rows.  Thus, the </w:t>
      </w:r>
      <w:r w:rsidRPr="002C71A3">
        <w:lastRenderedPageBreak/>
        <w:t xml:space="preserve">nullspace and the rowspace are </w:t>
      </w:r>
      <w:r w:rsidRPr="002C71A3">
        <w:rPr>
          <w:i/>
          <w:iCs/>
        </w:rPr>
        <w:t>orthogonal complements</w:t>
      </w:r>
      <w:r w:rsidRPr="002C71A3">
        <w:rPr>
          <w:i/>
          <w:iCs/>
        </w:rPr>
        <w:fldChar w:fldCharType="begin"/>
      </w:r>
      <w:r w:rsidRPr="002C71A3">
        <w:instrText>xe "</w:instrText>
      </w:r>
      <w:r w:rsidRPr="002C71A3">
        <w:rPr>
          <w:i/>
          <w:iCs/>
        </w:rPr>
        <w:instrText>orthogonal complements</w:instrText>
      </w:r>
      <w:r w:rsidRPr="002C71A3">
        <w:instrText>"</w:instrText>
      </w:r>
      <w:r w:rsidRPr="002C71A3">
        <w:rPr>
          <w:i/>
          <w:iCs/>
        </w:rPr>
        <w:fldChar w:fldCharType="end"/>
      </w:r>
      <w:r w:rsidRPr="002C71A3">
        <w:t xml:space="preserve"> which we write</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0"/>
        </w:rPr>
        <w:drawing>
          <wp:inline distT="0" distB="0" distL="0" distR="0" wp14:anchorId="58A8C144" wp14:editId="5D0B21FF">
            <wp:extent cx="962025" cy="219075"/>
            <wp:effectExtent l="0" t="0" r="9525" b="9525"/>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977" cstate="print">
                      <a:extLst>
                        <a:ext uri="{28A0092B-C50C-407E-A947-70E740481C1C}">
                          <a14:useLocalDpi xmlns:a14="http://schemas.microsoft.com/office/drawing/2010/main" val="0"/>
                        </a:ext>
                      </a:extLst>
                    </a:blip>
                    <a:srcRect/>
                    <a:stretch>
                      <a:fillRect/>
                    </a:stretch>
                  </pic:blipFill>
                  <pic:spPr bwMode="auto">
                    <a:xfrm>
                      <a:off x="0" y="0"/>
                      <a:ext cx="962025" cy="219075"/>
                    </a:xfrm>
                    <a:prstGeom prst="rect">
                      <a:avLst/>
                    </a:prstGeom>
                    <a:noFill/>
                    <a:ln>
                      <a:noFill/>
                    </a:ln>
                  </pic:spPr>
                </pic:pic>
              </a:graphicData>
            </a:graphic>
          </wp:inline>
        </w:drawing>
      </w:r>
      <w:r w:rsidRPr="002C71A3">
        <w:tab/>
        <w:t xml:space="preserve"> </w:t>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128</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By orthogonal complement it is meant </w:t>
      </w:r>
      <w:r w:rsidRPr="002C71A3">
        <w:rPr>
          <w:noProof/>
          <w:position w:val="-10"/>
        </w:rPr>
        <w:drawing>
          <wp:inline distT="0" distB="0" distL="0" distR="0" wp14:anchorId="0F241ABE" wp14:editId="77229C19">
            <wp:extent cx="390525" cy="200025"/>
            <wp:effectExtent l="0" t="0" r="9525" b="9525"/>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978" cstate="print">
                      <a:extLst>
                        <a:ext uri="{28A0092B-C50C-407E-A947-70E740481C1C}">
                          <a14:useLocalDpi xmlns:a14="http://schemas.microsoft.com/office/drawing/2010/main" val="0"/>
                        </a:ext>
                      </a:extLst>
                    </a:blip>
                    <a:srcRect/>
                    <a:stretch>
                      <a:fillRect/>
                    </a:stretch>
                  </pic:blipFill>
                  <pic:spPr bwMode="auto">
                    <a:xfrm>
                      <a:off x="0" y="0"/>
                      <a:ext cx="390525" cy="200025"/>
                    </a:xfrm>
                    <a:prstGeom prst="rect">
                      <a:avLst/>
                    </a:prstGeom>
                    <a:noFill/>
                    <a:ln>
                      <a:noFill/>
                    </a:ln>
                  </pic:spPr>
                </pic:pic>
              </a:graphicData>
            </a:graphic>
          </wp:inline>
        </w:drawing>
      </w:r>
      <w:r w:rsidRPr="002C71A3">
        <w:t xml:space="preserve">contains </w:t>
      </w:r>
      <w:r w:rsidRPr="002C71A3">
        <w:rPr>
          <w:i/>
          <w:iCs/>
        </w:rPr>
        <w:t>every</w:t>
      </w:r>
      <w:r w:rsidRPr="002C71A3">
        <w:t xml:space="preserve"> vector in </w:t>
      </w:r>
      <w:r w:rsidRPr="002C71A3">
        <w:rPr>
          <w:noProof/>
          <w:position w:val="-4"/>
        </w:rPr>
        <w:drawing>
          <wp:inline distT="0" distB="0" distL="0" distR="0" wp14:anchorId="05CB6A50" wp14:editId="67BA42DF">
            <wp:extent cx="219075" cy="190500"/>
            <wp:effectExtent l="0" t="0" r="9525" b="0"/>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979" cstate="print">
                      <a:extLst>
                        <a:ext uri="{28A0092B-C50C-407E-A947-70E740481C1C}">
                          <a14:useLocalDpi xmlns:a14="http://schemas.microsoft.com/office/drawing/2010/main" val="0"/>
                        </a:ext>
                      </a:extLst>
                    </a:blip>
                    <a:srcRect/>
                    <a:stretch>
                      <a:fillRect/>
                    </a:stretch>
                  </pic:blipFill>
                  <pic:spPr bwMode="auto">
                    <a:xfrm>
                      <a:off x="0" y="0"/>
                      <a:ext cx="219075" cy="190500"/>
                    </a:xfrm>
                    <a:prstGeom prst="rect">
                      <a:avLst/>
                    </a:prstGeom>
                    <a:noFill/>
                    <a:ln>
                      <a:noFill/>
                    </a:ln>
                  </pic:spPr>
                </pic:pic>
              </a:graphicData>
            </a:graphic>
          </wp:inline>
        </w:drawing>
      </w:r>
      <w:r w:rsidRPr="002C71A3">
        <w:t xml:space="preserve">that is orthogonal to the vectors in </w:t>
      </w:r>
      <w:r w:rsidRPr="002C71A3">
        <w:rPr>
          <w:noProof/>
          <w:position w:val="-4"/>
        </w:rPr>
        <w:drawing>
          <wp:inline distT="0" distB="0" distL="0" distR="0" wp14:anchorId="6FA44D9C" wp14:editId="0D424965">
            <wp:extent cx="238125" cy="190500"/>
            <wp:effectExtent l="0" t="0" r="9525" b="0"/>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980" cstate="print">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r w:rsidRPr="002C71A3">
        <w:t>in</w:t>
      </w:r>
      <w:r w:rsidRPr="002C71A3">
        <w:rPr>
          <w:noProof/>
          <w:position w:val="-10"/>
        </w:rPr>
        <w:drawing>
          <wp:inline distT="0" distB="0" distL="0" distR="0" wp14:anchorId="43065493" wp14:editId="64E75DAC">
            <wp:extent cx="447675" cy="219075"/>
            <wp:effectExtent l="0" t="0" r="9525" b="9525"/>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981" cstate="print">
                      <a:extLst>
                        <a:ext uri="{28A0092B-C50C-407E-A947-70E740481C1C}">
                          <a14:useLocalDpi xmlns:a14="http://schemas.microsoft.com/office/drawing/2010/main" val="0"/>
                        </a:ext>
                      </a:extLst>
                    </a:blip>
                    <a:srcRect/>
                    <a:stretch>
                      <a:fillRect/>
                    </a:stretch>
                  </pic:blipFill>
                  <pic:spPr bwMode="auto">
                    <a:xfrm>
                      <a:off x="0" y="0"/>
                      <a:ext cx="447675" cy="219075"/>
                    </a:xfrm>
                    <a:prstGeom prst="rect">
                      <a:avLst/>
                    </a:prstGeom>
                    <a:noFill/>
                    <a:ln>
                      <a:noFill/>
                    </a:ln>
                  </pic:spPr>
                </pic:pic>
              </a:graphicData>
            </a:graphic>
          </wp:inline>
        </w:drawing>
      </w:r>
      <w:r w:rsidRPr="002C71A3">
        <w:t>, and vice versa.</w:t>
      </w:r>
    </w:p>
    <w:p w:rsidR="00EB01FB" w:rsidRPr="002C71A3" w:rsidRDefault="00EB01FB" w:rsidP="00783531"/>
    <w:p w:rsidR="00EB01FB" w:rsidRPr="002C71A3" w:rsidRDefault="00EB01FB" w:rsidP="00783531">
      <w:r w:rsidRPr="002C71A3">
        <w:t xml:space="preserve">Every </w:t>
      </w:r>
      <w:r w:rsidRPr="002C71A3">
        <w:rPr>
          <w:noProof/>
          <w:position w:val="-10"/>
        </w:rPr>
        <w:drawing>
          <wp:inline distT="0" distB="0" distL="0" distR="0" wp14:anchorId="1B017A43" wp14:editId="22BC0999">
            <wp:extent cx="733425" cy="228600"/>
            <wp:effectExtent l="0" t="0" r="9525" b="0"/>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982" cstate="print">
                      <a:extLst>
                        <a:ext uri="{28A0092B-C50C-407E-A947-70E740481C1C}">
                          <a14:useLocalDpi xmlns:a14="http://schemas.microsoft.com/office/drawing/2010/main" val="0"/>
                        </a:ext>
                      </a:extLst>
                    </a:blip>
                    <a:srcRect/>
                    <a:stretch>
                      <a:fillRect/>
                    </a:stretch>
                  </pic:blipFill>
                  <pic:spPr bwMode="auto">
                    <a:xfrm>
                      <a:off x="0" y="0"/>
                      <a:ext cx="733425" cy="228600"/>
                    </a:xfrm>
                    <a:prstGeom prst="rect">
                      <a:avLst/>
                    </a:prstGeom>
                    <a:noFill/>
                    <a:ln>
                      <a:noFill/>
                    </a:ln>
                  </pic:spPr>
                </pic:pic>
              </a:graphicData>
            </a:graphic>
          </wp:inline>
        </w:drawing>
      </w:r>
      <w:r w:rsidRPr="002C71A3">
        <w:t xml:space="preserve">satisfies </w:t>
      </w:r>
      <w:r w:rsidRPr="002C71A3">
        <w:rPr>
          <w:noProof/>
          <w:position w:val="-4"/>
        </w:rPr>
        <w:drawing>
          <wp:inline distT="0" distB="0" distL="0" distR="0" wp14:anchorId="22C90155" wp14:editId="1444F00D">
            <wp:extent cx="533400" cy="190500"/>
            <wp:effectExtent l="0" t="0" r="0" b="0"/>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983" cstate="print">
                      <a:extLst>
                        <a:ext uri="{28A0092B-C50C-407E-A947-70E740481C1C}">
                          <a14:useLocalDpi xmlns:a14="http://schemas.microsoft.com/office/drawing/2010/main" val="0"/>
                        </a:ext>
                      </a:extLst>
                    </a:blip>
                    <a:srcRect/>
                    <a:stretch>
                      <a:fillRect/>
                    </a:stretch>
                  </pic:blipFill>
                  <pic:spPr bwMode="auto">
                    <a:xfrm>
                      <a:off x="0" y="0"/>
                      <a:ext cx="533400" cy="190500"/>
                    </a:xfrm>
                    <a:prstGeom prst="rect">
                      <a:avLst/>
                    </a:prstGeom>
                    <a:noFill/>
                    <a:ln>
                      <a:noFill/>
                    </a:ln>
                  </pic:spPr>
                </pic:pic>
              </a:graphicData>
            </a:graphic>
          </wp:inline>
        </w:drawing>
      </w:r>
      <w:r w:rsidRPr="002C71A3">
        <w:t xml:space="preserve"> which means </w:t>
      </w:r>
      <w:r w:rsidRPr="002C71A3">
        <w:rPr>
          <w:noProof/>
          <w:position w:val="-4"/>
        </w:rPr>
        <w:drawing>
          <wp:inline distT="0" distB="0" distL="0" distR="0" wp14:anchorId="33B9D1DB" wp14:editId="7AB47BB2">
            <wp:extent cx="123825" cy="123825"/>
            <wp:effectExtent l="0" t="0" r="9525" b="9525"/>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984"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2C71A3">
        <w:t xml:space="preserve">is orthogonal to every column of </w:t>
      </w:r>
      <w:r w:rsidRPr="002C71A3">
        <w:rPr>
          <w:b/>
          <w:bCs/>
        </w:rPr>
        <w:t>A</w:t>
      </w:r>
      <w:r w:rsidRPr="002C71A3">
        <w:t xml:space="preserve">, and since the rows form a basis for </w:t>
      </w:r>
      <w:r w:rsidRPr="002C71A3">
        <w:rPr>
          <w:noProof/>
          <w:position w:val="-10"/>
        </w:rPr>
        <w:drawing>
          <wp:inline distT="0" distB="0" distL="0" distR="0" wp14:anchorId="78FA6441" wp14:editId="38E516E9">
            <wp:extent cx="371475" cy="200025"/>
            <wp:effectExtent l="0" t="0" r="9525" b="9525"/>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985" cstate="print">
                      <a:extLst>
                        <a:ext uri="{28A0092B-C50C-407E-A947-70E740481C1C}">
                          <a14:useLocalDpi xmlns:a14="http://schemas.microsoft.com/office/drawing/2010/main" val="0"/>
                        </a:ext>
                      </a:extLst>
                    </a:blip>
                    <a:srcRect/>
                    <a:stretch>
                      <a:fillRect/>
                    </a:stretch>
                  </pic:blipFill>
                  <pic:spPr bwMode="auto">
                    <a:xfrm>
                      <a:off x="0" y="0"/>
                      <a:ext cx="371475" cy="200025"/>
                    </a:xfrm>
                    <a:prstGeom prst="rect">
                      <a:avLst/>
                    </a:prstGeom>
                    <a:noFill/>
                    <a:ln>
                      <a:noFill/>
                    </a:ln>
                  </pic:spPr>
                </pic:pic>
              </a:graphicData>
            </a:graphic>
          </wp:inline>
        </w:drawing>
      </w:r>
      <w:r w:rsidRPr="002C71A3">
        <w:t>, it is orthogonal to every combination of the columns.  Thus, the left nullspace and the column space are orthogonal complements</w:t>
      </w:r>
    </w:p>
    <w:p w:rsidR="00EB01FB" w:rsidRPr="002C71A3" w:rsidRDefault="00EB01FB" w:rsidP="00783531"/>
    <w:p w:rsidR="00EB01FB" w:rsidRPr="002C71A3" w:rsidRDefault="00EB01FB" w:rsidP="00783531">
      <w:pPr>
        <w:tabs>
          <w:tab w:val="center" w:pos="4320"/>
          <w:tab w:val="right" w:pos="8640"/>
        </w:tabs>
      </w:pPr>
      <w:r w:rsidRPr="002C71A3">
        <w:tab/>
      </w:r>
      <w:r w:rsidRPr="002C71A3">
        <w:rPr>
          <w:b/>
          <w:bCs/>
          <w:noProof/>
          <w:position w:val="-10"/>
          <w:sz w:val="20"/>
          <w:szCs w:val="20"/>
        </w:rPr>
        <w:drawing>
          <wp:inline distT="0" distB="0" distL="0" distR="0" wp14:anchorId="47ACC7E1" wp14:editId="4A7CD768">
            <wp:extent cx="1019175" cy="228600"/>
            <wp:effectExtent l="0" t="0" r="9525" b="0"/>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986" cstate="print">
                      <a:extLst>
                        <a:ext uri="{28A0092B-C50C-407E-A947-70E740481C1C}">
                          <a14:useLocalDpi xmlns:a14="http://schemas.microsoft.com/office/drawing/2010/main" val="0"/>
                        </a:ext>
                      </a:extLst>
                    </a:blip>
                    <a:srcRect/>
                    <a:stretch>
                      <a:fillRect/>
                    </a:stretch>
                  </pic:blipFill>
                  <pic:spPr bwMode="auto">
                    <a:xfrm>
                      <a:off x="0" y="0"/>
                      <a:ext cx="1019175" cy="228600"/>
                    </a:xfrm>
                    <a:prstGeom prst="rect">
                      <a:avLst/>
                    </a:prstGeom>
                    <a:noFill/>
                    <a:ln>
                      <a:noFill/>
                    </a:ln>
                  </pic:spPr>
                </pic:pic>
              </a:graphicData>
            </a:graphic>
          </wp:inline>
        </w:drawing>
      </w:r>
      <w:r w:rsidRPr="002C71A3">
        <w:tab/>
        <w:t xml:space="preserve"> </w:t>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129</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The proofs can also be arrived at abstractly, for example suppose </w:t>
      </w:r>
      <w:r w:rsidRPr="002C71A3">
        <w:rPr>
          <w:noProof/>
          <w:position w:val="-10"/>
        </w:rPr>
        <w:drawing>
          <wp:inline distT="0" distB="0" distL="0" distR="0" wp14:anchorId="3260945D" wp14:editId="3E28769F">
            <wp:extent cx="676275" cy="219075"/>
            <wp:effectExtent l="0" t="0" r="9525" b="9525"/>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987" cstate="print">
                      <a:extLst>
                        <a:ext uri="{28A0092B-C50C-407E-A947-70E740481C1C}">
                          <a14:useLocalDpi xmlns:a14="http://schemas.microsoft.com/office/drawing/2010/main" val="0"/>
                        </a:ext>
                      </a:extLst>
                    </a:blip>
                    <a:srcRect/>
                    <a:stretch>
                      <a:fillRect/>
                    </a:stretch>
                  </pic:blipFill>
                  <pic:spPr bwMode="auto">
                    <a:xfrm>
                      <a:off x="0" y="0"/>
                      <a:ext cx="676275" cy="219075"/>
                    </a:xfrm>
                    <a:prstGeom prst="rect">
                      <a:avLst/>
                    </a:prstGeom>
                    <a:noFill/>
                    <a:ln>
                      <a:noFill/>
                    </a:ln>
                  </pic:spPr>
                </pic:pic>
              </a:graphicData>
            </a:graphic>
          </wp:inline>
        </w:drawing>
      </w:r>
      <w:r w:rsidRPr="002C71A3">
        <w:t xml:space="preserve"> and </w:t>
      </w:r>
      <w:r w:rsidRPr="002C71A3">
        <w:rPr>
          <w:noProof/>
          <w:position w:val="-10"/>
        </w:rPr>
        <w:drawing>
          <wp:inline distT="0" distB="0" distL="0" distR="0" wp14:anchorId="315B8C80" wp14:editId="2029E311">
            <wp:extent cx="619125" cy="200025"/>
            <wp:effectExtent l="0" t="0" r="9525" b="9525"/>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988" cstate="print">
                      <a:extLst>
                        <a:ext uri="{28A0092B-C50C-407E-A947-70E740481C1C}">
                          <a14:useLocalDpi xmlns:a14="http://schemas.microsoft.com/office/drawing/2010/main" val="0"/>
                        </a:ext>
                      </a:extLst>
                    </a:blip>
                    <a:srcRect/>
                    <a:stretch>
                      <a:fillRect/>
                    </a:stretch>
                  </pic:blipFill>
                  <pic:spPr bwMode="auto">
                    <a:xfrm>
                      <a:off x="0" y="0"/>
                      <a:ext cx="619125" cy="200025"/>
                    </a:xfrm>
                    <a:prstGeom prst="rect">
                      <a:avLst/>
                    </a:prstGeom>
                    <a:noFill/>
                    <a:ln>
                      <a:noFill/>
                    </a:ln>
                  </pic:spPr>
                </pic:pic>
              </a:graphicData>
            </a:graphic>
          </wp:inline>
        </w:drawing>
      </w:r>
      <w:r w:rsidRPr="002C71A3">
        <w:t xml:space="preserve">, then </w:t>
      </w:r>
      <w:r w:rsidRPr="002C71A3">
        <w:rPr>
          <w:noProof/>
          <w:position w:val="-4"/>
        </w:rPr>
        <w:drawing>
          <wp:inline distT="0" distB="0" distL="0" distR="0" wp14:anchorId="01F8D17B" wp14:editId="4189080B">
            <wp:extent cx="466725" cy="152400"/>
            <wp:effectExtent l="0" t="0" r="9525" b="0"/>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989" cstate="print">
                      <a:extLst>
                        <a:ext uri="{28A0092B-C50C-407E-A947-70E740481C1C}">
                          <a14:useLocalDpi xmlns:a14="http://schemas.microsoft.com/office/drawing/2010/main" val="0"/>
                        </a:ext>
                      </a:extLst>
                    </a:blip>
                    <a:srcRect/>
                    <a:stretch>
                      <a:fillRect/>
                    </a:stretch>
                  </pic:blipFill>
                  <pic:spPr bwMode="auto">
                    <a:xfrm>
                      <a:off x="0" y="0"/>
                      <a:ext cx="466725" cy="152400"/>
                    </a:xfrm>
                    <a:prstGeom prst="rect">
                      <a:avLst/>
                    </a:prstGeom>
                    <a:noFill/>
                    <a:ln>
                      <a:noFill/>
                    </a:ln>
                  </pic:spPr>
                </pic:pic>
              </a:graphicData>
            </a:graphic>
          </wp:inline>
        </w:drawing>
      </w:r>
      <w:r w:rsidRPr="002C71A3">
        <w:t xml:space="preserve">and </w:t>
      </w:r>
      <w:r w:rsidRPr="002C71A3">
        <w:rPr>
          <w:noProof/>
          <w:position w:val="-10"/>
        </w:rPr>
        <w:drawing>
          <wp:inline distT="0" distB="0" distL="0" distR="0" wp14:anchorId="410655DB" wp14:editId="2B188475">
            <wp:extent cx="523875" cy="228600"/>
            <wp:effectExtent l="0" t="0" r="9525" b="0"/>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990" cstate="print">
                      <a:extLst>
                        <a:ext uri="{28A0092B-C50C-407E-A947-70E740481C1C}">
                          <a14:useLocalDpi xmlns:a14="http://schemas.microsoft.com/office/drawing/2010/main" val="0"/>
                        </a:ext>
                      </a:extLst>
                    </a:blip>
                    <a:srcRect/>
                    <a:stretch>
                      <a:fillRect/>
                    </a:stretch>
                  </pic:blipFill>
                  <pic:spPr bwMode="auto">
                    <a:xfrm>
                      <a:off x="0" y="0"/>
                      <a:ext cx="523875" cy="228600"/>
                    </a:xfrm>
                    <a:prstGeom prst="rect">
                      <a:avLst/>
                    </a:prstGeom>
                    <a:noFill/>
                    <a:ln>
                      <a:noFill/>
                    </a:ln>
                  </pic:spPr>
                </pic:pic>
              </a:graphicData>
            </a:graphic>
          </wp:inline>
        </w:drawing>
      </w:r>
      <w:r w:rsidRPr="002C71A3">
        <w:t xml:space="preserve">for some coefficient vector </w:t>
      </w:r>
      <w:r w:rsidRPr="002C71A3">
        <w:rPr>
          <w:b/>
          <w:bCs/>
          <w:noProof/>
          <w:position w:val="-4"/>
        </w:rPr>
        <w:drawing>
          <wp:inline distT="0" distB="0" distL="0" distR="0" wp14:anchorId="669E446F" wp14:editId="60B43E8C">
            <wp:extent cx="114300" cy="123825"/>
            <wp:effectExtent l="0" t="0" r="0" b="9525"/>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991" cstate="print">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sidRPr="002C71A3">
        <w:t xml:space="preserve">(it is a LC of the rows), then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0"/>
        </w:rPr>
        <w:drawing>
          <wp:inline distT="0" distB="0" distL="0" distR="0" wp14:anchorId="7DD07418" wp14:editId="4102CADC">
            <wp:extent cx="1981200" cy="228600"/>
            <wp:effectExtent l="0" t="0" r="0" b="0"/>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992" cstate="print">
                      <a:extLst>
                        <a:ext uri="{28A0092B-C50C-407E-A947-70E740481C1C}">
                          <a14:useLocalDpi xmlns:a14="http://schemas.microsoft.com/office/drawing/2010/main" val="0"/>
                        </a:ext>
                      </a:extLst>
                    </a:blip>
                    <a:srcRect/>
                    <a:stretch>
                      <a:fillRect/>
                    </a:stretch>
                  </pic:blipFill>
                  <pic:spPr bwMode="auto">
                    <a:xfrm>
                      <a:off x="0" y="0"/>
                      <a:ext cx="1981200" cy="228600"/>
                    </a:xfrm>
                    <a:prstGeom prst="rect">
                      <a:avLst/>
                    </a:prstGeom>
                    <a:noFill/>
                    <a:ln>
                      <a:noFill/>
                    </a:ln>
                  </pic:spPr>
                </pic:pic>
              </a:graphicData>
            </a:graphic>
          </wp:inline>
        </w:drawing>
      </w:r>
    </w:p>
    <w:p w:rsidR="00EB01FB" w:rsidRPr="002C71A3" w:rsidRDefault="00EB01FB" w:rsidP="00783531"/>
    <w:p w:rsidR="00EB01FB" w:rsidRPr="00B75359" w:rsidRDefault="00EB01FB" w:rsidP="00C871C4">
      <w:pPr>
        <w:pStyle w:val="Heading3"/>
        <w:numPr>
          <w:ilvl w:val="2"/>
          <w:numId w:val="1"/>
        </w:numPr>
      </w:pPr>
      <w:bookmarkStart w:id="200" w:name="_Toc145482100"/>
      <w:bookmarkStart w:id="201" w:name="_Toc146610591"/>
      <w:bookmarkStart w:id="202" w:name="_Toc280363471"/>
      <w:bookmarkStart w:id="203" w:name="_Toc209776312"/>
      <w:bookmarkStart w:id="204" w:name="_Toc209776834"/>
      <w:bookmarkStart w:id="205" w:name="_Toc209781605"/>
      <w:bookmarkStart w:id="206" w:name="_Toc209787345"/>
      <w:bookmarkStart w:id="207" w:name="_Toc229856970"/>
      <w:bookmarkStart w:id="208" w:name="_Toc229926024"/>
      <w:r w:rsidRPr="00B75359">
        <w:t>Least Squares</w:t>
      </w:r>
      <w:bookmarkEnd w:id="200"/>
      <w:bookmarkEnd w:id="201"/>
      <w:bookmarkEnd w:id="202"/>
      <w:bookmarkEnd w:id="203"/>
      <w:bookmarkEnd w:id="204"/>
      <w:bookmarkEnd w:id="205"/>
      <w:bookmarkEnd w:id="206"/>
      <w:bookmarkEnd w:id="207"/>
      <w:bookmarkEnd w:id="208"/>
    </w:p>
    <w:p w:rsidR="00EB01FB" w:rsidRPr="002C71A3" w:rsidRDefault="00EB01FB" w:rsidP="00783531"/>
    <w:p w:rsidR="00EB01FB" w:rsidRPr="002C71A3" w:rsidRDefault="00EB01FB" w:rsidP="00783531"/>
    <w:p w:rsidR="00EB01FB" w:rsidRPr="002C71A3" w:rsidRDefault="00EB01FB" w:rsidP="00783531">
      <w:r w:rsidRPr="002C71A3">
        <w:t>Consider the equation</w:t>
      </w:r>
    </w:p>
    <w:p w:rsidR="00EB01FB" w:rsidRPr="002C71A3" w:rsidRDefault="00EB01FB" w:rsidP="00783531">
      <w:pPr>
        <w:tabs>
          <w:tab w:val="center" w:pos="4320"/>
          <w:tab w:val="right" w:pos="8640"/>
        </w:tabs>
      </w:pPr>
    </w:p>
    <w:p w:rsidR="00EB01FB" w:rsidRPr="002C71A3" w:rsidRDefault="00EB01FB" w:rsidP="00783531">
      <w:pPr>
        <w:tabs>
          <w:tab w:val="center" w:pos="4320"/>
          <w:tab w:val="right" w:pos="8640"/>
        </w:tabs>
      </w:pPr>
      <w:r w:rsidRPr="002C71A3">
        <w:tab/>
      </w:r>
      <w:r w:rsidR="004D6234" w:rsidRPr="002C71A3">
        <w:rPr>
          <w:noProof/>
          <w:position w:val="-6"/>
        </w:rPr>
      </w:r>
      <w:r w:rsidR="004D6234" w:rsidRPr="002C71A3">
        <w:rPr>
          <w:noProof/>
          <w:position w:val="-6"/>
        </w:rPr>
        <w:object w:dxaOrig="740" w:dyaOrig="279" w14:anchorId="232D236E">
          <v:shape id="_x0000_i1401" type="#_x0000_t75" alt="" style="width:39.05pt;height:13pt;mso-width-percent:0;mso-height-percent:0;mso-width-percent:0;mso-height-percent:0" o:ole="">
            <v:imagedata r:id="rId993" o:title=""/>
          </v:shape>
          <o:OLEObject Type="Embed" ProgID="Equation.DSMT4" ShapeID="_x0000_i1401" DrawAspect="Content" ObjectID="_1851002576" r:id="rId994"/>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130</w:instrText>
        </w:r>
      </w:fldSimple>
      <w:r w:rsidRPr="002C71A3">
        <w:instrText>)</w:instrText>
      </w:r>
      <w:r w:rsidRPr="002C71A3">
        <w:fldChar w:fldCharType="end"/>
      </w:r>
    </w:p>
    <w:p w:rsidR="00EB01FB" w:rsidRPr="002C71A3" w:rsidRDefault="00EB01FB" w:rsidP="00783531">
      <w:pPr>
        <w:tabs>
          <w:tab w:val="center" w:pos="4320"/>
          <w:tab w:val="right" w:pos="8640"/>
        </w:tabs>
      </w:pPr>
      <w:r w:rsidRPr="002C71A3">
        <w:tab/>
      </w:r>
      <w:r w:rsidRPr="002C71A3">
        <w:tab/>
      </w:r>
    </w:p>
    <w:p w:rsidR="00EB01FB" w:rsidRPr="002C71A3" w:rsidRDefault="00EB01FB" w:rsidP="00783531">
      <w:r w:rsidRPr="002C71A3">
        <w:t>where</w:t>
      </w:r>
      <w:r w:rsidRPr="002C71A3">
        <w:rPr>
          <w:noProof/>
          <w:position w:val="-4"/>
        </w:rPr>
        <w:drawing>
          <wp:inline distT="0" distB="0" distL="0" distR="0" wp14:anchorId="590FFBD0" wp14:editId="553C4A34">
            <wp:extent cx="161925" cy="161925"/>
            <wp:effectExtent l="0" t="0" r="9525" b="9525"/>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995"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 is a “tall” matrix, ie an over determined (m&gt;n) set of equations with independent columns and </w:t>
      </w:r>
      <w:r w:rsidRPr="002C71A3">
        <w:rPr>
          <w:noProof/>
          <w:position w:val="-6"/>
        </w:rPr>
        <w:drawing>
          <wp:inline distT="0" distB="0" distL="0" distR="0" wp14:anchorId="04F79F76" wp14:editId="2AAD1AEE">
            <wp:extent cx="123825" cy="180975"/>
            <wp:effectExtent l="0" t="0" r="9525" b="9525"/>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892" cstate="print">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2C71A3">
        <w:t xml:space="preserve"> is not exactly in the column space of </w:t>
      </w:r>
      <w:r w:rsidRPr="002C71A3">
        <w:rPr>
          <w:noProof/>
          <w:position w:val="-4"/>
        </w:rPr>
        <w:drawing>
          <wp:inline distT="0" distB="0" distL="0" distR="0" wp14:anchorId="4DEEE49E" wp14:editId="60C5582A">
            <wp:extent cx="161925" cy="161925"/>
            <wp:effectExtent l="0" t="0" r="9525" b="9525"/>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995"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so that no exact solution exists.  This situation arises by performing an experiment and observing its outcome many times and then seeking a “best” estimate of the parameter </w:t>
      </w:r>
      <w:r w:rsidRPr="002C71A3">
        <w:rPr>
          <w:noProof/>
          <w:position w:val="-4"/>
        </w:rPr>
        <w:drawing>
          <wp:inline distT="0" distB="0" distL="0" distR="0" wp14:anchorId="0DD42A23" wp14:editId="1F614341">
            <wp:extent cx="123825" cy="123825"/>
            <wp:effectExtent l="0" t="0" r="9525" b="9525"/>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346"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2C71A3">
        <w:t xml:space="preserve">.  In algebraic terms, “best” means the closet vector to </w:t>
      </w:r>
      <w:r w:rsidRPr="002C71A3">
        <w:rPr>
          <w:noProof/>
          <w:position w:val="-6"/>
        </w:rPr>
        <w:drawing>
          <wp:inline distT="0" distB="0" distL="0" distR="0" wp14:anchorId="715DD37A" wp14:editId="3786D85F">
            <wp:extent cx="123825" cy="180975"/>
            <wp:effectExtent l="0" t="0" r="9525" b="9525"/>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892" cstate="print">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2C71A3">
        <w:t xml:space="preserve"> in the Euclidean distance sense that is in the column space of </w:t>
      </w:r>
      <w:r w:rsidRPr="002C71A3">
        <w:rPr>
          <w:noProof/>
          <w:position w:val="-4"/>
        </w:rPr>
        <w:drawing>
          <wp:inline distT="0" distB="0" distL="0" distR="0" wp14:anchorId="4B278150" wp14:editId="4598BADF">
            <wp:extent cx="161925" cy="161925"/>
            <wp:effectExtent l="0" t="0" r="9525" b="9525"/>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995"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  We now obtain the form of the vector </w:t>
      </w:r>
      <w:r w:rsidRPr="002C71A3">
        <w:rPr>
          <w:noProof/>
          <w:position w:val="-4"/>
        </w:rPr>
        <w:drawing>
          <wp:inline distT="0" distB="0" distL="0" distR="0" wp14:anchorId="0F45CA91" wp14:editId="0378D015">
            <wp:extent cx="123825" cy="161925"/>
            <wp:effectExtent l="0" t="0" r="9525" b="9525"/>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996" cstate="print">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sidRPr="002C71A3">
        <w:t>that is a solution to the modified equation</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6"/>
        </w:rPr>
        <w:drawing>
          <wp:inline distT="0" distB="0" distL="0" distR="0" wp14:anchorId="4CD359F8" wp14:editId="632F5C9A">
            <wp:extent cx="466725" cy="219075"/>
            <wp:effectExtent l="0" t="0" r="9525" b="9525"/>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997" cstate="print">
                      <a:extLst>
                        <a:ext uri="{28A0092B-C50C-407E-A947-70E740481C1C}">
                          <a14:useLocalDpi xmlns:a14="http://schemas.microsoft.com/office/drawing/2010/main" val="0"/>
                        </a:ext>
                      </a:extLst>
                    </a:blip>
                    <a:srcRect/>
                    <a:stretch>
                      <a:fillRect/>
                    </a:stretch>
                  </pic:blipFill>
                  <pic:spPr bwMode="auto">
                    <a:xfrm>
                      <a:off x="0" y="0"/>
                      <a:ext cx="466725" cy="2190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131</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where </w:t>
      </w:r>
      <w:r w:rsidRPr="002C71A3">
        <w:rPr>
          <w:noProof/>
          <w:position w:val="-4"/>
        </w:rPr>
        <w:drawing>
          <wp:inline distT="0" distB="0" distL="0" distR="0" wp14:anchorId="2B007429" wp14:editId="4B75182B">
            <wp:extent cx="123825" cy="161925"/>
            <wp:effectExtent l="0" t="0" r="9525" b="9525"/>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996" cstate="print">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sidRPr="002C71A3">
        <w:t xml:space="preserve"> is the set of coefficients that creates the vector </w:t>
      </w:r>
      <w:r w:rsidR="004D6234" w:rsidRPr="002C71A3">
        <w:rPr>
          <w:noProof/>
          <w:position w:val="-6"/>
        </w:rPr>
      </w:r>
      <w:r w:rsidR="004D6234" w:rsidRPr="002C71A3">
        <w:rPr>
          <w:noProof/>
          <w:position w:val="-6"/>
        </w:rPr>
        <w:object w:dxaOrig="200" w:dyaOrig="340" w14:anchorId="662D0A34">
          <v:shape id="_x0000_i1402" type="#_x0000_t75" alt="" style="width:13pt;height:19.9pt;mso-width-percent:0;mso-height-percent:0;mso-width-percent:0;mso-height-percent:0" o:ole="">
            <v:imagedata r:id="rId998" o:title=""/>
          </v:shape>
          <o:OLEObject Type="Embed" ProgID="Equation.DSMT4" ShapeID="_x0000_i1402" DrawAspect="Content" ObjectID="_1851002577" r:id="rId999"/>
        </w:object>
      </w:r>
      <w:r w:rsidRPr="002C71A3">
        <w:t xml:space="preserve">which does lies in C(A).  The solution is found by noticing that the closest vector in the Euclidean sense is the projection of b onto C(A), </w:t>
      </w:r>
      <w:r w:rsidRPr="002C71A3">
        <w:rPr>
          <w:noProof/>
          <w:position w:val="-10"/>
        </w:rPr>
        <w:drawing>
          <wp:inline distT="0" distB="0" distL="0" distR="0" wp14:anchorId="72859CAE" wp14:editId="0AD8AF28">
            <wp:extent cx="1266825" cy="238125"/>
            <wp:effectExtent l="0" t="0" r="9525" b="9525"/>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000" cstate="print">
                      <a:extLst>
                        <a:ext uri="{28A0092B-C50C-407E-A947-70E740481C1C}">
                          <a14:useLocalDpi xmlns:a14="http://schemas.microsoft.com/office/drawing/2010/main" val="0"/>
                        </a:ext>
                      </a:extLst>
                    </a:blip>
                    <a:srcRect/>
                    <a:stretch>
                      <a:fillRect/>
                    </a:stretch>
                  </pic:blipFill>
                  <pic:spPr bwMode="auto">
                    <a:xfrm>
                      <a:off x="0" y="0"/>
                      <a:ext cx="1266825" cy="238125"/>
                    </a:xfrm>
                    <a:prstGeom prst="rect">
                      <a:avLst/>
                    </a:prstGeom>
                    <a:noFill/>
                    <a:ln>
                      <a:noFill/>
                    </a:ln>
                  </pic:spPr>
                </pic:pic>
              </a:graphicData>
            </a:graphic>
          </wp:inline>
        </w:drawing>
      </w:r>
      <w:r w:rsidRPr="002C71A3">
        <w:t>.  This vector is perpendicular to every vector in C(A) so that with the columns of A functioning as a basis for C(A), we have</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2"/>
        </w:rPr>
        <w:drawing>
          <wp:inline distT="0" distB="0" distL="0" distR="0" wp14:anchorId="35C4533F" wp14:editId="47BA56D4">
            <wp:extent cx="1333500" cy="238125"/>
            <wp:effectExtent l="0" t="0" r="0" b="9525"/>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001" cstate="print">
                      <a:extLst>
                        <a:ext uri="{28A0092B-C50C-407E-A947-70E740481C1C}">
                          <a14:useLocalDpi xmlns:a14="http://schemas.microsoft.com/office/drawing/2010/main" val="0"/>
                        </a:ext>
                      </a:extLst>
                    </a:blip>
                    <a:srcRect/>
                    <a:stretch>
                      <a:fillRect/>
                    </a:stretch>
                  </pic:blipFill>
                  <pic:spPr bwMode="auto">
                    <a:xfrm>
                      <a:off x="0" y="0"/>
                      <a:ext cx="1333500" cy="2381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132</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where </w:t>
      </w:r>
      <w:r w:rsidRPr="002C71A3">
        <w:rPr>
          <w:noProof/>
          <w:position w:val="-12"/>
        </w:rPr>
        <w:drawing>
          <wp:inline distT="0" distB="0" distL="0" distR="0" wp14:anchorId="52A1CCAB" wp14:editId="2435AB2B">
            <wp:extent cx="152400" cy="228600"/>
            <wp:effectExtent l="0" t="0" r="0" b="0"/>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002"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2C71A3">
        <w:t xml:space="preserve">are the columns of A and </w:t>
      </w:r>
      <w:r w:rsidRPr="002C71A3">
        <w:rPr>
          <w:noProof/>
          <w:position w:val="-6"/>
        </w:rPr>
        <w:drawing>
          <wp:inline distT="0" distB="0" distL="0" distR="0" wp14:anchorId="39F44B71" wp14:editId="6BFEF814">
            <wp:extent cx="457200" cy="180975"/>
            <wp:effectExtent l="0" t="0" r="0" b="9525"/>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003" cstate="print">
                      <a:extLst>
                        <a:ext uri="{28A0092B-C50C-407E-A947-70E740481C1C}">
                          <a14:useLocalDpi xmlns:a14="http://schemas.microsoft.com/office/drawing/2010/main" val="0"/>
                        </a:ext>
                      </a:extLst>
                    </a:blip>
                    <a:srcRect/>
                    <a:stretch>
                      <a:fillRect/>
                    </a:stretch>
                  </pic:blipFill>
                  <pic:spPr bwMode="auto">
                    <a:xfrm>
                      <a:off x="0" y="0"/>
                      <a:ext cx="457200" cy="180975"/>
                    </a:xfrm>
                    <a:prstGeom prst="rect">
                      <a:avLst/>
                    </a:prstGeom>
                    <a:noFill/>
                    <a:ln>
                      <a:noFill/>
                    </a:ln>
                  </pic:spPr>
                </pic:pic>
              </a:graphicData>
            </a:graphic>
          </wp:inline>
        </w:drawing>
      </w:r>
      <w:r w:rsidRPr="002C71A3">
        <w:t xml:space="preserve">.  Since </w:t>
      </w:r>
      <w:r w:rsidR="004D6234" w:rsidRPr="002C71A3">
        <w:rPr>
          <w:noProof/>
          <w:position w:val="-12"/>
        </w:rPr>
      </w:r>
      <w:r w:rsidR="004D6234" w:rsidRPr="002C71A3">
        <w:rPr>
          <w:noProof/>
          <w:position w:val="-12"/>
        </w:rPr>
        <w:object w:dxaOrig="300" w:dyaOrig="360" w14:anchorId="2F8002CA">
          <v:shape id="_x0000_i1403" type="#_x0000_t75" alt="" style="width:13pt;height:19.9pt;mso-width-percent:0;mso-height-percent:0;mso-width-percent:0;mso-height-percent:0" o:ole="">
            <v:imagedata r:id="rId1004" o:title=""/>
          </v:shape>
          <o:OLEObject Type="Embed" ProgID="Equation.DSMT4" ShapeID="_x0000_i1403" DrawAspect="Content" ObjectID="_1851002578" r:id="rId1005"/>
        </w:object>
      </w:r>
      <w:r w:rsidRPr="002C71A3">
        <w:t xml:space="preserve">is orthogonal to the rows of A it lies in the left nullspace of A.  The error </w:t>
      </w:r>
      <w:r w:rsidR="004D6234" w:rsidRPr="002C71A3">
        <w:rPr>
          <w:noProof/>
          <w:position w:val="-12"/>
        </w:rPr>
      </w:r>
      <w:r w:rsidR="004D6234" w:rsidRPr="002C71A3">
        <w:rPr>
          <w:noProof/>
          <w:position w:val="-12"/>
        </w:rPr>
        <w:object w:dxaOrig="1040" w:dyaOrig="400" w14:anchorId="295B4824">
          <v:shape id="_x0000_i1404" type="#_x0000_t75" alt="" style="width:52.1pt;height:19.9pt;mso-width-percent:0;mso-height-percent:0;mso-width-percent:0;mso-height-percent:0" o:ole="">
            <v:imagedata r:id="rId1006" o:title=""/>
          </v:shape>
          <o:OLEObject Type="Embed" ProgID="Equation.DSMT4" ShapeID="_x0000_i1404" DrawAspect="Content" ObjectID="_1851002579" r:id="rId1007"/>
        </w:object>
      </w:r>
      <w:r w:rsidRPr="002C71A3">
        <w:t>is therefore orthogonal to the columns of A. Therefore, we may write</w:t>
      </w:r>
    </w:p>
    <w:p w:rsidR="00EB01FB" w:rsidRPr="002C71A3" w:rsidRDefault="00EB01FB" w:rsidP="00783531">
      <w:r>
        <w:rPr>
          <w:noProof/>
        </w:rPr>
        <mc:AlternateContent>
          <mc:Choice Requires="wpc">
            <w:drawing>
              <wp:inline distT="0" distB="0" distL="0" distR="0" wp14:anchorId="3A3CDE07" wp14:editId="4C1E844A">
                <wp:extent cx="5486400" cy="1850390"/>
                <wp:effectExtent l="0" t="0" r="0" b="0"/>
                <wp:docPr id="852" name="Canvas 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220731970" name="AutoShape 854"/>
                        <wps:cNvSpPr>
                          <a:spLocks/>
                        </wps:cNvSpPr>
                        <wps:spPr bwMode="auto">
                          <a:xfrm>
                            <a:off x="1060704" y="844412"/>
                            <a:ext cx="3657600" cy="806307"/>
                          </a:xfrm>
                          <a:prstGeom prst="parallelogram">
                            <a:avLst>
                              <a:gd name="adj" fmla="val 113422"/>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29980036" name="Line 855"/>
                        <wps:cNvCnPr>
                          <a:cxnSpLocks/>
                        </wps:cNvCnPr>
                        <wps:spPr bwMode="auto">
                          <a:xfrm flipV="1">
                            <a:off x="2165604" y="1247565"/>
                            <a:ext cx="861822" cy="4115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11791582" name="Line 856"/>
                        <wps:cNvCnPr>
                          <a:cxnSpLocks/>
                        </wps:cNvCnPr>
                        <wps:spPr bwMode="auto">
                          <a:xfrm>
                            <a:off x="2165604" y="1282622"/>
                            <a:ext cx="770382" cy="29645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4510851" name="Line 857"/>
                        <wps:cNvCnPr>
                          <a:cxnSpLocks/>
                        </wps:cNvCnPr>
                        <wps:spPr bwMode="auto">
                          <a:xfrm flipV="1">
                            <a:off x="2165604" y="323894"/>
                            <a:ext cx="552450" cy="95872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35363258" name="Line 858"/>
                        <wps:cNvCnPr>
                          <a:cxnSpLocks/>
                        </wps:cNvCnPr>
                        <wps:spPr bwMode="auto">
                          <a:xfrm>
                            <a:off x="2718054" y="336088"/>
                            <a:ext cx="762" cy="74991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37607828" name="Line 859"/>
                        <wps:cNvCnPr>
                          <a:cxnSpLocks/>
                        </wps:cNvCnPr>
                        <wps:spPr bwMode="auto">
                          <a:xfrm flipV="1">
                            <a:off x="2177796" y="1085999"/>
                            <a:ext cx="546354" cy="19052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37755791" name="Line 860"/>
                        <wps:cNvCnPr>
                          <a:cxnSpLocks/>
                        </wps:cNvCnPr>
                        <wps:spPr bwMode="auto">
                          <a:xfrm flipH="1">
                            <a:off x="2622804" y="1002930"/>
                            <a:ext cx="88392" cy="381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6308563" name="Line 861"/>
                        <wps:cNvCnPr>
                          <a:cxnSpLocks/>
                        </wps:cNvCnPr>
                        <wps:spPr bwMode="auto">
                          <a:xfrm>
                            <a:off x="2622804" y="1041035"/>
                            <a:ext cx="0" cy="8916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03037892" name="Picture 862"/>
                          <pic:cNvPicPr>
                            <a:picLocks/>
                          </pic:cNvPicPr>
                        </pic:nvPicPr>
                        <pic:blipFill>
                          <a:blip r:embed="rId1008" cstate="print">
                            <a:extLst>
                              <a:ext uri="{28A0092B-C50C-407E-A947-70E740481C1C}">
                                <a14:useLocalDpi xmlns:a14="http://schemas.microsoft.com/office/drawing/2010/main" val="0"/>
                              </a:ext>
                            </a:extLst>
                          </a:blip>
                          <a:srcRect/>
                          <a:stretch>
                            <a:fillRect/>
                          </a:stretch>
                        </pic:blipFill>
                        <pic:spPr bwMode="auto">
                          <a:xfrm>
                            <a:off x="3816096" y="920622"/>
                            <a:ext cx="393954" cy="20348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66038206" name="Picture 863"/>
                          <pic:cNvPicPr>
                            <a:picLocks/>
                          </pic:cNvPicPr>
                        </pic:nvPicPr>
                        <pic:blipFill>
                          <a:blip r:embed="rId1009">
                            <a:extLst>
                              <a:ext uri="{28A0092B-C50C-407E-A947-70E740481C1C}">
                                <a14:useLocalDpi xmlns:a14="http://schemas.microsoft.com/office/drawing/2010/main" val="0"/>
                              </a:ext>
                            </a:extLst>
                          </a:blip>
                          <a:srcRect/>
                          <a:stretch>
                            <a:fillRect/>
                          </a:stretch>
                        </pic:blipFill>
                        <pic:spPr bwMode="auto">
                          <a:xfrm>
                            <a:off x="2647950" y="162328"/>
                            <a:ext cx="127254" cy="1783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83404102" name="Picture 864"/>
                          <pic:cNvPicPr>
                            <a:picLocks/>
                          </pic:cNvPicPr>
                        </pic:nvPicPr>
                        <pic:blipFill>
                          <a:blip r:embed="rId1010">
                            <a:extLst>
                              <a:ext uri="{28A0092B-C50C-407E-A947-70E740481C1C}">
                                <a14:useLocalDpi xmlns:a14="http://schemas.microsoft.com/office/drawing/2010/main" val="0"/>
                              </a:ext>
                            </a:extLst>
                          </a:blip>
                          <a:srcRect/>
                          <a:stretch>
                            <a:fillRect/>
                          </a:stretch>
                        </pic:blipFill>
                        <pic:spPr bwMode="auto">
                          <a:xfrm>
                            <a:off x="3027426" y="1206412"/>
                            <a:ext cx="152400" cy="23015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36737411" name="Picture 865"/>
                          <pic:cNvPicPr>
                            <a:picLocks/>
                          </pic:cNvPicPr>
                        </pic:nvPicPr>
                        <pic:blipFill>
                          <a:blip r:embed="rId1011">
                            <a:extLst>
                              <a:ext uri="{28A0092B-C50C-407E-A947-70E740481C1C}">
                                <a14:useLocalDpi xmlns:a14="http://schemas.microsoft.com/office/drawing/2010/main" val="0"/>
                              </a:ext>
                            </a:extLst>
                          </a:blip>
                          <a:srcRect/>
                          <a:stretch>
                            <a:fillRect/>
                          </a:stretch>
                        </pic:blipFill>
                        <pic:spPr bwMode="auto">
                          <a:xfrm>
                            <a:off x="2943606" y="1390841"/>
                            <a:ext cx="177546" cy="22939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69468641" name="Object 866"/>
                          <pic:cNvPicPr>
                            <a:picLocks/>
                          </pic:cNvPicPr>
                        </pic:nvPicPr>
                        <pic:blipFill>
                          <a:blip r:embed="rId1012">
                            <a:extLst>
                              <a:ext uri="{28A0092B-C50C-407E-A947-70E740481C1C}">
                                <a14:useLocalDpi xmlns:a14="http://schemas.microsoft.com/office/drawing/2010/main" val="0"/>
                              </a:ext>
                            </a:extLst>
                          </a:blip>
                          <a:srcRect/>
                          <a:stretch>
                            <a:fillRect/>
                          </a:stretch>
                        </pic:blipFill>
                        <pic:spPr bwMode="auto">
                          <a:xfrm>
                            <a:off x="2732532" y="968635"/>
                            <a:ext cx="850392" cy="2583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25599182" name="Object 867"/>
                          <pic:cNvPicPr>
                            <a:picLocks/>
                          </pic:cNvPicPr>
                        </pic:nvPicPr>
                        <pic:blipFill>
                          <a:blip r:embed="rId1013">
                            <a:extLst>
                              <a:ext uri="{28A0092B-C50C-407E-A947-70E740481C1C}">
                                <a14:useLocalDpi xmlns:a14="http://schemas.microsoft.com/office/drawing/2010/main" val="0"/>
                              </a:ext>
                            </a:extLst>
                          </a:blip>
                          <a:srcRect/>
                          <a:stretch>
                            <a:fillRect/>
                          </a:stretch>
                        </pic:blipFill>
                        <pic:spPr bwMode="auto">
                          <a:xfrm>
                            <a:off x="2760726" y="555574"/>
                            <a:ext cx="1901190" cy="257591"/>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342E7159" id="Canvas 2" o:spid="_x0000_s1026" editas="canvas" style="width:6in;height:145.7pt;mso-position-horizontal-relative:char;mso-position-vertical-relative:line" coordsize="54864,18503"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">
                <v:shape id="_x0000_s1027" type="#_x0000_t75" style="position:absolute;width:54864;height:18503;visibility:visible;mso-wrap-style:square">
                  <v:fill o:detectmouseclick="t"/>
                  <v:path o:connecttype="none"/>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854" o:spid="_x0000_s1028" type="#_x0000_t7" style="position:absolute;left:10607;top:8444;width:36576;height:80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" adj="5401">
                  <v:path arrowok="t"/>
                </v:shape>
                <v:line id="Line 855" o:spid="_x0000_s1029" style="position:absolute;flip:y;visibility:visible;mso-wrap-style:square" from="21656,12475" to="30274,128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">
                  <v:stroke endarrow="block"/>
                  <o:lock v:ext="edit" shapetype="f"/>
                </v:line>
                <v:line id="Line 856" o:spid="_x0000_s1030" style="position:absolute;visibility:visible;mso-wrap-style:square" from="21656,12826" to="29359,157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">
                  <v:stroke endarrow="block"/>
                  <o:lock v:ext="edit" shapetype="f"/>
                </v:line>
                <v:line id="Line 857" o:spid="_x0000_s1031" style="position:absolute;flip:y;visibility:visible;mso-wrap-style:square" from="21656,3238" to="27180,128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">
                  <v:stroke endarrow="block"/>
                  <o:lock v:ext="edit" shapetype="f"/>
                </v:line>
                <v:line id="Line 858" o:spid="_x0000_s1032" style="position:absolute;visibility:visible;mso-wrap-style:square" from="27180,3360" to="27188,108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">
                  <v:stroke dashstyle="dash"/>
                  <o:lock v:ext="edit" shapetype="f"/>
                </v:line>
                <v:line id="Line 859" o:spid="_x0000_s1033" style="position:absolute;flip:y;visibility:visible;mso-wrap-style:square" from="21777,10859" to="27241,127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">
                  <v:stroke endarrow="block"/>
                  <o:lock v:ext="edit" shapetype="f"/>
                </v:line>
                <v:line id="Line 860" o:spid="_x0000_s1034" style="position:absolute;flip:x;visibility:visible;mso-wrap-style:square" from="26228,10029" to="27111,104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">
                  <o:lock v:ext="edit" shapetype="f"/>
                </v:line>
                <v:line id="Line 861" o:spid="_x0000_s1035" style="position:absolute;visibility:visible;mso-wrap-style:square" from="26228,10410" to="26228,1130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">
                  <o:lock v:ext="edit" shapetype="f"/>
                </v:line>
                <v:shape id="Picture 862" o:spid="_x0000_s1036" type="#_x0000_t75" style="position:absolute;left:38160;top:9206;width:3940;height:20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">
                  <v:imagedata r:id="rId1014" o:title=""/>
                  <o:lock v:ext="edit" aspectratio="f"/>
                </v:shape>
                <v:shape id="Picture 863" o:spid="_x0000_s1037" type="#_x0000_t75" style="position:absolute;left:26479;top:1623;width:1273;height:17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">
                  <v:imagedata r:id="rId1015" o:title=""/>
                  <o:lock v:ext="edit" aspectratio="f"/>
                </v:shape>
                <v:shape id="Picture 864" o:spid="_x0000_s1038" type="#_x0000_t75" style="position:absolute;left:30274;top:12064;width:1524;height:230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">
                  <v:imagedata r:id="rId1016" o:title=""/>
                  <o:lock v:ext="edit" aspectratio="f"/>
                </v:shape>
                <v:shape id="Picture 865" o:spid="_x0000_s1039" type="#_x0000_t75" style="position:absolute;left:29436;top:13908;width:1775;height:22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">
                  <v:imagedata r:id="rId1017" o:title=""/>
                  <o:lock v:ext="edit" aspectratio="f"/>
                </v:shape>
                <v:shape id="Object 866" o:spid="_x0000_s1040" type="#_x0000_t75" style="position:absolute;left:27325;top:9686;width:8504;height:25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">
                  <v:imagedata r:id="rId1018" o:title=""/>
                  <o:lock v:ext="edit" aspectratio="f"/>
                </v:shape>
                <v:shape id="Object 867" o:spid="_x0000_s1041" type="#_x0000_t75" style="position:absolute;left:27607;top:5555;width:19012;height:25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">
                  <v:imagedata r:id="rId1019" o:title=""/>
                  <o:lock v:ext="edit" aspectratio="f"/>
                </v:shape>
                <w10:anchorlock/>
              </v:group>
            </w:pict>
          </mc:Fallback>
        </mc:AlternateContent>
      </w:r>
    </w:p>
    <w:p w:rsidR="00EB01FB" w:rsidRPr="002C71A3" w:rsidRDefault="00EB01FB" w:rsidP="00783531">
      <w:pPr>
        <w:rPr>
          <w:b/>
          <w:bCs/>
          <w:smallCaps/>
        </w:rPr>
      </w:pPr>
      <w:r w:rsidRPr="002C71A3">
        <w:rPr>
          <w:b/>
          <w:bCs/>
          <w:smallCaps/>
        </w:rPr>
        <w:t xml:space="preserve">Figure </w:t>
      </w:r>
      <w:r w:rsidRPr="002C71A3">
        <w:rPr>
          <w:b/>
          <w:bCs/>
          <w:smallCaps/>
        </w:rPr>
        <w:fldChar w:fldCharType="begin"/>
      </w:r>
      <w:r w:rsidRPr="002C71A3">
        <w:rPr>
          <w:b/>
          <w:bCs/>
          <w:smallCaps/>
        </w:rPr>
        <w:instrText xml:space="preserve"> STYLEREF 1 \s </w:instrText>
      </w:r>
      <w:r w:rsidRPr="002C71A3">
        <w:rPr>
          <w:b/>
          <w:bCs/>
          <w:smallCaps/>
        </w:rPr>
        <w:fldChar w:fldCharType="separate"/>
      </w:r>
      <w:r>
        <w:rPr>
          <w:b/>
          <w:bCs/>
          <w:smallCaps/>
          <w:noProof/>
        </w:rPr>
        <w:t>1</w:t>
      </w:r>
      <w:r w:rsidRPr="002C71A3">
        <w:rPr>
          <w:b/>
          <w:bCs/>
          <w:smallCaps/>
        </w:rPr>
        <w:fldChar w:fldCharType="end"/>
      </w:r>
      <w:r w:rsidRPr="002C71A3">
        <w:rPr>
          <w:b/>
          <w:bCs/>
          <w:smallCaps/>
        </w:rPr>
        <w:noBreakHyphen/>
      </w:r>
      <w:r w:rsidRPr="002C71A3">
        <w:rPr>
          <w:b/>
          <w:bCs/>
          <w:smallCaps/>
        </w:rPr>
        <w:fldChar w:fldCharType="begin"/>
      </w:r>
      <w:r w:rsidRPr="002C71A3">
        <w:rPr>
          <w:b/>
          <w:bCs/>
          <w:smallCaps/>
        </w:rPr>
        <w:instrText xml:space="preserve"> SEQ Figure \* ARABIC \s 1 </w:instrText>
      </w:r>
      <w:r w:rsidRPr="002C71A3">
        <w:rPr>
          <w:b/>
          <w:bCs/>
          <w:smallCaps/>
        </w:rPr>
        <w:fldChar w:fldCharType="separate"/>
      </w:r>
      <w:r>
        <w:rPr>
          <w:b/>
          <w:bCs/>
          <w:smallCaps/>
          <w:noProof/>
        </w:rPr>
        <w:t>4</w:t>
      </w:r>
      <w:r w:rsidRPr="002C71A3">
        <w:rPr>
          <w:b/>
          <w:bCs/>
          <w:smallCaps/>
        </w:rPr>
        <w:fldChar w:fldCharType="end"/>
      </w:r>
      <w:r w:rsidRPr="002C71A3">
        <w:rPr>
          <w:b/>
          <w:bCs/>
          <w:smallCaps/>
        </w:rPr>
        <w:t xml:space="preserve"> – Least Squares in 3-Real Dimensions</w:t>
      </w:r>
    </w:p>
    <w:p w:rsidR="00EB01FB" w:rsidRPr="002C71A3" w:rsidRDefault="00EB01FB" w:rsidP="00783531"/>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10"/>
        </w:rPr>
      </w:r>
      <w:r w:rsidR="004D6234" w:rsidRPr="002C71A3">
        <w:rPr>
          <w:noProof/>
          <w:position w:val="-10"/>
        </w:rPr>
        <w:object w:dxaOrig="1520" w:dyaOrig="360" w14:anchorId="49C5EB3E">
          <v:shape id="_x0000_i1405" type="#_x0000_t75" alt="" style="width:78.15pt;height:19.9pt;mso-width-percent:0;mso-height-percent:0;mso-width-percent:0;mso-height-percent:0" o:ole="">
            <v:imagedata r:id="rId1020" o:title=""/>
          </v:shape>
          <o:OLEObject Type="Embed" ProgID="Equation.DSMT4" ShapeID="_x0000_i1405" DrawAspect="Content" ObjectID="_1851002580" r:id="rId1021"/>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133</w:instrText>
        </w:r>
      </w:fldSimple>
      <w:r w:rsidRPr="002C71A3">
        <w:instrText>)</w:instrText>
      </w:r>
      <w:r w:rsidRPr="002C71A3">
        <w:fldChar w:fldCharType="end"/>
      </w:r>
      <w:r w:rsidRPr="002C71A3">
        <w:tab/>
      </w:r>
      <w:r w:rsidRPr="002C71A3">
        <w:tab/>
      </w:r>
    </w:p>
    <w:p w:rsidR="00EB01FB" w:rsidRPr="002C71A3" w:rsidRDefault="00EB01FB" w:rsidP="00783531"/>
    <w:p w:rsidR="00EB01FB" w:rsidRPr="002C71A3" w:rsidRDefault="00EB01FB" w:rsidP="00783531">
      <w:r w:rsidRPr="002C71A3">
        <w:t xml:space="preserve">from which the optimum, in the </w:t>
      </w:r>
      <w:r w:rsidRPr="002C71A3">
        <w:rPr>
          <w:i/>
          <w:iCs/>
        </w:rPr>
        <w:t>least square</w:t>
      </w:r>
      <w:r w:rsidRPr="002C71A3">
        <w:rPr>
          <w:i/>
          <w:iCs/>
        </w:rPr>
        <w:fldChar w:fldCharType="begin"/>
      </w:r>
      <w:r w:rsidRPr="002C71A3">
        <w:instrText>xe "</w:instrText>
      </w:r>
      <w:r w:rsidRPr="002C71A3">
        <w:rPr>
          <w:i/>
          <w:iCs/>
        </w:rPr>
        <w:instrText>least square</w:instrText>
      </w:r>
      <w:r w:rsidRPr="002C71A3">
        <w:instrText>"</w:instrText>
      </w:r>
      <w:r w:rsidRPr="002C71A3">
        <w:rPr>
          <w:i/>
          <w:iCs/>
        </w:rPr>
        <w:fldChar w:fldCharType="end"/>
      </w:r>
      <w:r w:rsidRPr="002C71A3">
        <w:t xml:space="preserve"> sense, solution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0"/>
        </w:rPr>
        <w:drawing>
          <wp:inline distT="0" distB="0" distL="0" distR="0" wp14:anchorId="1906B39E" wp14:editId="31257CDB">
            <wp:extent cx="1028700" cy="228600"/>
            <wp:effectExtent l="0" t="0" r="0" b="0"/>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022" cstate="print">
                      <a:extLst>
                        <a:ext uri="{28A0092B-C50C-407E-A947-70E740481C1C}">
                          <a14:useLocalDpi xmlns:a14="http://schemas.microsoft.com/office/drawing/2010/main" val="0"/>
                        </a:ext>
                      </a:extLst>
                    </a:blip>
                    <a:srcRect/>
                    <a:stretch>
                      <a:fillRect/>
                    </a:stretch>
                  </pic:blipFill>
                  <pic:spPr bwMode="auto">
                    <a:xfrm>
                      <a:off x="0" y="0"/>
                      <a:ext cx="1028700" cy="2286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209" w:name="ZEqnNum826701"/>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134</w:instrText>
        </w:r>
      </w:fldSimple>
      <w:r w:rsidRPr="002C71A3">
        <w:instrText>)</w:instrText>
      </w:r>
      <w:bookmarkEnd w:id="209"/>
      <w:r w:rsidRPr="002C71A3">
        <w:fldChar w:fldCharType="end"/>
      </w:r>
    </w:p>
    <w:p w:rsidR="00EB01FB" w:rsidRPr="002C71A3" w:rsidRDefault="00EB01FB" w:rsidP="00783531"/>
    <w:p w:rsidR="00EB01FB" w:rsidRPr="002C71A3" w:rsidRDefault="00EB01FB" w:rsidP="00783531">
      <w:r w:rsidRPr="002C71A3">
        <w:t xml:space="preserve">follows, assuming A has LI columns.  If is rank deficient all is not lost as we use the concept of a generalized inverse. This solution minimizes the squared error </w:t>
      </w:r>
      <w:r w:rsidRPr="002C71A3">
        <w:rPr>
          <w:noProof/>
          <w:position w:val="-14"/>
        </w:rPr>
        <w:drawing>
          <wp:inline distT="0" distB="0" distL="0" distR="0" wp14:anchorId="0633A9D7" wp14:editId="07074D23">
            <wp:extent cx="561975" cy="276225"/>
            <wp:effectExtent l="0" t="0" r="9525" b="9525"/>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023" cstate="print">
                      <a:extLst>
                        <a:ext uri="{28A0092B-C50C-407E-A947-70E740481C1C}">
                          <a14:useLocalDpi xmlns:a14="http://schemas.microsoft.com/office/drawing/2010/main" val="0"/>
                        </a:ext>
                      </a:extLst>
                    </a:blip>
                    <a:srcRect/>
                    <a:stretch>
                      <a:fillRect/>
                    </a:stretch>
                  </pic:blipFill>
                  <pic:spPr bwMode="auto">
                    <a:xfrm>
                      <a:off x="0" y="0"/>
                      <a:ext cx="561975" cy="276225"/>
                    </a:xfrm>
                    <a:prstGeom prst="rect">
                      <a:avLst/>
                    </a:prstGeom>
                    <a:noFill/>
                    <a:ln>
                      <a:noFill/>
                    </a:ln>
                  </pic:spPr>
                </pic:pic>
              </a:graphicData>
            </a:graphic>
          </wp:inline>
        </w:drawing>
      </w:r>
      <w:r w:rsidRPr="002C71A3">
        <w:t xml:space="preserve">over all x which is shown in section () on estimation theory by taking the derivative wrt </w:t>
      </w:r>
      <w:r w:rsidRPr="002C71A3">
        <w:rPr>
          <w:noProof/>
          <w:position w:val="-4"/>
        </w:rPr>
        <w:drawing>
          <wp:inline distT="0" distB="0" distL="0" distR="0" wp14:anchorId="3E26FBC0" wp14:editId="7894CBE3">
            <wp:extent cx="123825" cy="123825"/>
            <wp:effectExtent l="0" t="0" r="9525" b="9525"/>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346"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2C71A3">
        <w:t>.</w:t>
      </w:r>
    </w:p>
    <w:p w:rsidR="00EB01FB" w:rsidRPr="002C71A3" w:rsidRDefault="00EB01FB" w:rsidP="00783531"/>
    <w:p w:rsidR="00EB01FB" w:rsidRPr="002C71A3" w:rsidRDefault="00EB01FB" w:rsidP="00783531">
      <w:r w:rsidRPr="002C71A3">
        <w:t xml:space="preserve">Note that </w:t>
      </w:r>
      <w:r w:rsidR="004D6234" w:rsidRPr="002C71A3">
        <w:rPr>
          <w:noProof/>
          <w:position w:val="-6"/>
        </w:rPr>
      </w:r>
      <w:r w:rsidR="004D6234" w:rsidRPr="002C71A3">
        <w:rPr>
          <w:noProof/>
          <w:position w:val="-6"/>
        </w:rPr>
        <w:object w:dxaOrig="740" w:dyaOrig="340" w14:anchorId="7F5ECD2E">
          <v:shape id="_x0000_i1406" type="#_x0000_t75" alt="" style="width:39.05pt;height:19.9pt;mso-width-percent:0;mso-height-percent:0;mso-width-percent:0;mso-height-percent:0" o:ole="">
            <v:imagedata r:id="rId1024" o:title=""/>
          </v:shape>
          <o:OLEObject Type="Embed" ProgID="Equation.DSMT4" ShapeID="_x0000_i1406" DrawAspect="Content" ObjectID="_1851002581" r:id="rId1025"/>
        </w:object>
      </w:r>
      <w:r w:rsidRPr="002C71A3">
        <w:t xml:space="preserve">is the projection of </w:t>
      </w:r>
      <w:r w:rsidR="004D6234" w:rsidRPr="002C71A3">
        <w:rPr>
          <w:noProof/>
          <w:position w:val="-6"/>
        </w:rPr>
      </w:r>
      <w:r w:rsidR="004D6234" w:rsidRPr="002C71A3">
        <w:rPr>
          <w:noProof/>
          <w:position w:val="-6"/>
        </w:rPr>
        <w:object w:dxaOrig="200" w:dyaOrig="279" w14:anchorId="5634F553">
          <v:shape id="_x0000_i1407" type="#_x0000_t75" alt="" style="width:13pt;height:13pt;mso-width-percent:0;mso-height-percent:0;mso-width-percent:0;mso-height-percent:0" o:ole="">
            <v:imagedata r:id="rId1026" o:title=""/>
          </v:shape>
          <o:OLEObject Type="Embed" ProgID="Equation.DSMT4" ShapeID="_x0000_i1407" DrawAspect="Content" ObjectID="_1851002582" r:id="rId1027"/>
        </w:object>
      </w:r>
      <w:r w:rsidRPr="002C71A3">
        <w:t xml:space="preserve">onto </w:t>
      </w:r>
      <w:r w:rsidR="004D6234" w:rsidRPr="002C71A3">
        <w:rPr>
          <w:noProof/>
          <w:position w:val="-14"/>
        </w:rPr>
      </w:r>
      <w:r w:rsidR="004D6234" w:rsidRPr="002C71A3">
        <w:rPr>
          <w:noProof/>
          <w:position w:val="-14"/>
        </w:rPr>
        <w:object w:dxaOrig="620" w:dyaOrig="400" w14:anchorId="485FFBED">
          <v:shape id="_x0000_i1408" type="#_x0000_t75" alt="" style="width:32.95pt;height:19.9pt;mso-width-percent:0;mso-height-percent:0;mso-width-percent:0;mso-height-percent:0" o:ole="">
            <v:imagedata r:id="rId1028" o:title=""/>
          </v:shape>
          <o:OLEObject Type="Embed" ProgID="Equation.DSMT4" ShapeID="_x0000_i1408" DrawAspect="Content" ObjectID="_1851002583" r:id="rId1029"/>
        </w:object>
      </w:r>
      <w:r w:rsidRPr="002C71A3">
        <w:t>, which from () has value</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12"/>
        </w:rPr>
      </w:r>
      <w:r w:rsidR="004D6234" w:rsidRPr="002C71A3">
        <w:rPr>
          <w:noProof/>
          <w:position w:val="-12"/>
        </w:rPr>
        <w:object w:dxaOrig="820" w:dyaOrig="400" w14:anchorId="201E8F23">
          <v:shape id="_x0000_i1409" type="#_x0000_t75" alt="" style="width:39.05pt;height:19.9pt;mso-width-percent:0;mso-height-percent:0;mso-width-percent:0;mso-height-percent:0" o:ole="">
            <v:imagedata r:id="rId1030" o:title=""/>
          </v:shape>
          <o:OLEObject Type="Embed" ProgID="Equation.DSMT4" ShapeID="_x0000_i1409" DrawAspect="Content" ObjectID="_1851002584" r:id="rId1031"/>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135</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where we have defined the </w:t>
      </w:r>
      <w:r w:rsidRPr="002C71A3">
        <w:rPr>
          <w:i/>
        </w:rPr>
        <w:t>projection matrix</w:t>
      </w:r>
      <w:r w:rsidRPr="002C71A3">
        <w:t xml:space="preserve"> </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12"/>
        </w:rPr>
      </w:r>
      <w:r w:rsidR="004D6234" w:rsidRPr="002C71A3">
        <w:rPr>
          <w:noProof/>
          <w:position w:val="-12"/>
        </w:rPr>
        <w:object w:dxaOrig="1800" w:dyaOrig="380" w14:anchorId="12C01E5B">
          <v:shape id="_x0000_i1410" type="#_x0000_t75" alt="" style="width:91.9pt;height:19.9pt;mso-width-percent:0;mso-height-percent:0;mso-width-percent:0;mso-height-percent:0" o:ole="">
            <v:imagedata r:id="rId1032" o:title=""/>
          </v:shape>
          <o:OLEObject Type="Embed" ProgID="Equation.DSMT4" ShapeID="_x0000_i1410" DrawAspect="Content" ObjectID="_1851002585" r:id="rId1033"/>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136</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This matrix projects any vector </w:t>
      </w:r>
      <w:r w:rsidR="004D6234" w:rsidRPr="002C71A3">
        <w:rPr>
          <w:noProof/>
          <w:position w:val="-4"/>
        </w:rPr>
      </w:r>
      <w:r w:rsidR="004D6234" w:rsidRPr="002C71A3">
        <w:rPr>
          <w:noProof/>
          <w:position w:val="-4"/>
        </w:rPr>
        <w:object w:dxaOrig="200" w:dyaOrig="200" w14:anchorId="4EAA9779">
          <v:shape id="_x0000_i1411" type="#_x0000_t75" alt="" style="width:13pt;height:13pt;mso-width-percent:0;mso-height-percent:0;mso-width-percent:0;mso-height-percent:0" o:ole="">
            <v:imagedata r:id="rId1034" o:title=""/>
          </v:shape>
          <o:OLEObject Type="Embed" ProgID="Equation.DSMT4" ShapeID="_x0000_i1411" DrawAspect="Content" ObjectID="_1851002586" r:id="rId1035"/>
        </w:object>
      </w:r>
      <w:r w:rsidRPr="002C71A3">
        <w:t xml:space="preserve"> into the column space of A and thus ensures the result </w:t>
      </w:r>
      <w:r w:rsidR="004D6234" w:rsidRPr="002C71A3">
        <w:rPr>
          <w:noProof/>
          <w:position w:val="-12"/>
        </w:rPr>
      </w:r>
      <w:r w:rsidR="004D6234" w:rsidRPr="002C71A3">
        <w:rPr>
          <w:noProof/>
          <w:position w:val="-12"/>
        </w:rPr>
        <w:object w:dxaOrig="320" w:dyaOrig="360" w14:anchorId="6F53482C">
          <v:shape id="_x0000_i1412" type="#_x0000_t75" alt="" style="width:13pt;height:19.9pt;mso-width-percent:0;mso-height-percent:0;mso-width-percent:0;mso-height-percent:0" o:ole="">
            <v:imagedata r:id="rId1036" o:title=""/>
          </v:shape>
          <o:OLEObject Type="Embed" ProgID="Equation.DSMT4" ShapeID="_x0000_i1412" DrawAspect="Content" ObjectID="_1851002587" r:id="rId1037"/>
        </w:object>
      </w:r>
      <w:r w:rsidRPr="002C71A3">
        <w:t xml:space="preserve">is a LC of the columns of A and that the residual </w:t>
      </w:r>
      <w:r w:rsidR="004D6234" w:rsidRPr="002C71A3">
        <w:rPr>
          <w:noProof/>
          <w:position w:val="-12"/>
        </w:rPr>
      </w:r>
      <w:r w:rsidR="004D6234" w:rsidRPr="002C71A3">
        <w:rPr>
          <w:noProof/>
          <w:position w:val="-12"/>
        </w:rPr>
        <w:object w:dxaOrig="1280" w:dyaOrig="380" w14:anchorId="74AFE132">
          <v:shape id="_x0000_i1413" type="#_x0000_t75" alt="" style="width:65.85pt;height:19.9pt;mso-width-percent:0;mso-height-percent:0;mso-width-percent:0;mso-height-percent:0" o:ole="">
            <v:imagedata r:id="rId1038" o:title=""/>
          </v:shape>
          <o:OLEObject Type="Embed" ProgID="Equation.DSMT4" ShapeID="_x0000_i1413" DrawAspect="Content" ObjectID="_1851002588" r:id="rId1039"/>
        </w:object>
      </w:r>
      <w:r w:rsidRPr="002C71A3">
        <w:t xml:space="preserve">is in the orthogonal complement of A, i.e. </w:t>
      </w:r>
      <w:r w:rsidR="004D6234" w:rsidRPr="002C71A3">
        <w:rPr>
          <w:noProof/>
          <w:position w:val="-16"/>
        </w:rPr>
      </w:r>
      <w:r w:rsidR="004D6234" w:rsidRPr="002C71A3">
        <w:rPr>
          <w:noProof/>
          <w:position w:val="-16"/>
        </w:rPr>
        <w:object w:dxaOrig="820" w:dyaOrig="440" w14:anchorId="4E22A89C">
          <v:shape id="_x0000_i1414" type="#_x0000_t75" alt="" style="width:39.05pt;height:19.9pt;mso-width-percent:0;mso-height-percent:0;mso-width-percent:0;mso-height-percent:0" o:ole="">
            <v:imagedata r:id="rId1040" o:title=""/>
          </v:shape>
          <o:OLEObject Type="Embed" ProgID="Equation.DSMT4" ShapeID="_x0000_i1414" DrawAspect="Content" ObjectID="_1851002589" r:id="rId1041"/>
        </w:object>
      </w:r>
      <w:r w:rsidRPr="002C71A3">
        <w:t xml:space="preserve">.  More will be said about projection matrices in section ().  The solution </w:t>
      </w:r>
      <w:r w:rsidR="004D6234" w:rsidRPr="002C71A3">
        <w:rPr>
          <w:noProof/>
          <w:position w:val="-18"/>
        </w:rPr>
      </w:r>
      <w:r w:rsidR="004D6234" w:rsidRPr="002C71A3">
        <w:rPr>
          <w:noProof/>
          <w:position w:val="-18"/>
        </w:rPr>
        <w:object w:dxaOrig="2200" w:dyaOrig="480" w14:anchorId="21203660">
          <v:shape id="_x0000_i1415" type="#_x0000_t75" alt="" style="width:111.05pt;height:26.05pt;mso-width-percent:0;mso-height-percent:0;mso-width-percent:0;mso-height-percent:0" o:ole="">
            <v:imagedata r:id="rId1042" o:title=""/>
          </v:shape>
          <o:OLEObject Type="Embed" ProgID="Equation.DSMT4" ShapeID="_x0000_i1415" DrawAspect="Content" ObjectID="_1851002590" r:id="rId1043"/>
        </w:object>
      </w:r>
      <w:r w:rsidRPr="002C71A3">
        <w:t>represents the coordinates of the minimum norm point residing in the column space of A and wrt to that basis.</w:t>
      </w:r>
    </w:p>
    <w:p w:rsidR="00EB01FB" w:rsidRPr="002C71A3" w:rsidRDefault="00EB01FB" w:rsidP="00783531"/>
    <w:p w:rsidR="00EB01FB" w:rsidRPr="002C71A3" w:rsidRDefault="00EB01FB" w:rsidP="00783531">
      <w:r w:rsidRPr="002C71A3">
        <w:t xml:space="preserve">The equations governed by </w:t>
      </w:r>
      <w:r w:rsidRPr="002C71A3">
        <w:fldChar w:fldCharType="begin"/>
      </w:r>
      <w:r w:rsidRPr="002C71A3">
        <w:instrText xml:space="preserve"> GOTOBUTTON ZEqnNum826701  \* MERGEFORMAT </w:instrText>
      </w:r>
      <w:fldSimple w:instr=" REF ZEqnNum826701 \! \* MERGEFORMAT ">
        <w:r w:rsidRPr="002C71A3">
          <w:instrText>(</w:instrText>
        </w:r>
        <w:r>
          <w:instrText>0</w:instrText>
        </w:r>
        <w:r w:rsidRPr="002C71A3">
          <w:instrText>.</w:instrText>
        </w:r>
        <w:r>
          <w:instrText>134</w:instrText>
        </w:r>
        <w:r w:rsidRPr="002C71A3">
          <w:instrText>)</w:instrText>
        </w:r>
      </w:fldSimple>
      <w:r w:rsidRPr="002C71A3">
        <w:fldChar w:fldCharType="end"/>
      </w:r>
      <w:r w:rsidRPr="002C71A3">
        <w:t xml:space="preserve"> are known as the </w:t>
      </w:r>
      <w:r w:rsidRPr="002C71A3">
        <w:rPr>
          <w:i/>
          <w:iCs/>
        </w:rPr>
        <w:t>normal equations</w:t>
      </w:r>
      <w:r w:rsidRPr="002C71A3">
        <w:rPr>
          <w:i/>
          <w:iCs/>
        </w:rPr>
        <w:fldChar w:fldCharType="begin"/>
      </w:r>
      <w:r w:rsidRPr="002C71A3">
        <w:instrText>xe "</w:instrText>
      </w:r>
      <w:r w:rsidRPr="002C71A3">
        <w:rPr>
          <w:i/>
          <w:iCs/>
        </w:rPr>
        <w:instrText>normal equations</w:instrText>
      </w:r>
      <w:r w:rsidRPr="002C71A3">
        <w:instrText>"</w:instrText>
      </w:r>
      <w:r w:rsidRPr="002C71A3">
        <w:rPr>
          <w:i/>
          <w:iCs/>
        </w:rPr>
        <w:fldChar w:fldCharType="end"/>
      </w:r>
      <w:r w:rsidRPr="002C71A3">
        <w:t xml:space="preserve">.  </w:t>
      </w:r>
    </w:p>
    <w:p w:rsidR="00EB01FB" w:rsidRPr="002C71A3" w:rsidRDefault="00EB01FB" w:rsidP="00783531"/>
    <w:p w:rsidR="00EB01FB" w:rsidRPr="002C71A3" w:rsidRDefault="00EB01FB" w:rsidP="00783531">
      <w:r w:rsidRPr="002C71A3">
        <w:t>The minimum error is defined as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6"/>
        </w:rPr>
        <w:drawing>
          <wp:inline distT="0" distB="0" distL="0" distR="0" wp14:anchorId="0D38540D" wp14:editId="44FD3909">
            <wp:extent cx="809625" cy="333375"/>
            <wp:effectExtent l="0" t="0" r="9525" b="9525"/>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044" cstate="print">
                      <a:extLst>
                        <a:ext uri="{28A0092B-C50C-407E-A947-70E740481C1C}">
                          <a14:useLocalDpi xmlns:a14="http://schemas.microsoft.com/office/drawing/2010/main" val="0"/>
                        </a:ext>
                      </a:extLst>
                    </a:blip>
                    <a:srcRect/>
                    <a:stretch>
                      <a:fillRect/>
                    </a:stretch>
                  </pic:blipFill>
                  <pic:spPr bwMode="auto">
                    <a:xfrm>
                      <a:off x="0" y="0"/>
                      <a:ext cx="809625" cy="3333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137</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There error may be formulated in terms of the data matrix as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58"/>
        </w:rPr>
        <w:drawing>
          <wp:inline distT="0" distB="0" distL="0" distR="0" wp14:anchorId="4181DE98" wp14:editId="2E453C45">
            <wp:extent cx="2009775" cy="1990725"/>
            <wp:effectExtent l="0" t="0" r="9525" b="9525"/>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045" cstate="print">
                      <a:extLst>
                        <a:ext uri="{28A0092B-C50C-407E-A947-70E740481C1C}">
                          <a14:useLocalDpi xmlns:a14="http://schemas.microsoft.com/office/drawing/2010/main" val="0"/>
                        </a:ext>
                      </a:extLst>
                    </a:blip>
                    <a:srcRect/>
                    <a:stretch>
                      <a:fillRect/>
                    </a:stretch>
                  </pic:blipFill>
                  <pic:spPr bwMode="auto">
                    <a:xfrm>
                      <a:off x="0" y="0"/>
                      <a:ext cx="2009775" cy="1990725"/>
                    </a:xfrm>
                    <a:prstGeom prst="rect">
                      <a:avLst/>
                    </a:prstGeom>
                    <a:noFill/>
                    <a:ln>
                      <a:noFill/>
                    </a:ln>
                  </pic:spPr>
                </pic:pic>
              </a:graphicData>
            </a:graphic>
          </wp:inline>
        </w:drawing>
      </w:r>
    </w:p>
    <w:p w:rsidR="00EB01FB" w:rsidRPr="002C71A3" w:rsidRDefault="00EB01FB" w:rsidP="00783531"/>
    <w:p w:rsidR="00EB01FB" w:rsidRPr="002C71A3" w:rsidRDefault="00EB01FB" w:rsidP="00783531">
      <w:r w:rsidRPr="002C71A3">
        <w:t>which is merely an algebraic proof of the Pythagorean theorem obvious from Figure ()</w:t>
      </w:r>
    </w:p>
    <w:p w:rsidR="00EB01FB" w:rsidRPr="002C71A3" w:rsidRDefault="00EB01FB" w:rsidP="00783531"/>
    <w:p w:rsidR="00EB01FB" w:rsidRPr="002C71A3" w:rsidRDefault="00EB01FB" w:rsidP="00783531">
      <w:r w:rsidRPr="002C71A3">
        <w:t>Properties of Solutions</w:t>
      </w:r>
    </w:p>
    <w:p w:rsidR="00EB01FB" w:rsidRPr="002C71A3" w:rsidRDefault="00EB01FB" w:rsidP="00783531"/>
    <w:p w:rsidR="00EB01FB" w:rsidRPr="002C71A3" w:rsidRDefault="00EB01FB" w:rsidP="00783531">
      <w:r w:rsidRPr="002C71A3">
        <w:t xml:space="preserve">1) if A has LI columns, the so does A’A, hence A’A inverse is unique and so is the solution.  This necessarily requires an </w:t>
      </w:r>
      <w:r w:rsidRPr="002C71A3">
        <w:rPr>
          <w:i/>
          <w:iCs/>
        </w:rPr>
        <w:t>overdetermined</w:t>
      </w:r>
      <w:r w:rsidRPr="002C71A3">
        <w:rPr>
          <w:i/>
          <w:iCs/>
        </w:rPr>
        <w:fldChar w:fldCharType="begin"/>
      </w:r>
      <w:r w:rsidRPr="002C71A3">
        <w:instrText>xe "</w:instrText>
      </w:r>
      <w:r w:rsidRPr="002C71A3">
        <w:rPr>
          <w:i/>
          <w:iCs/>
        </w:rPr>
        <w:instrText>overdetermined</w:instrText>
      </w:r>
      <w:r w:rsidRPr="002C71A3">
        <w:instrText>"</w:instrText>
      </w:r>
      <w:r w:rsidRPr="002C71A3">
        <w:rPr>
          <w:i/>
          <w:iCs/>
        </w:rPr>
        <w:fldChar w:fldCharType="end"/>
      </w:r>
      <w:r w:rsidRPr="002C71A3">
        <w:t xml:space="preserve"> (more equations than unknowns)  system N&gt;=M, i.e. a square (N=M) or tall (N&gt;M) data matrix.</w:t>
      </w:r>
    </w:p>
    <w:p w:rsidR="00EB01FB" w:rsidRPr="002C71A3" w:rsidRDefault="00EB01FB" w:rsidP="00783531"/>
    <w:p w:rsidR="00EB01FB" w:rsidRPr="002C71A3" w:rsidRDefault="00EB01FB" w:rsidP="00783531">
      <w:r w:rsidRPr="002C71A3">
        <w:t xml:space="preserve">2a) When A’A is singular there are an infinity of solutions.  This can occur for any size data matrix.  </w:t>
      </w:r>
    </w:p>
    <w:p w:rsidR="00EB01FB" w:rsidRPr="002C71A3" w:rsidRDefault="00EB01FB" w:rsidP="00783531"/>
    <w:p w:rsidR="00EB01FB" w:rsidRPr="002C71A3" w:rsidRDefault="00EB01FB" w:rsidP="00783531">
      <w:r w:rsidRPr="002C71A3">
        <w:t>Proof: In the singular case any solution of the normal equations w+r is permitted with r in N(A).</w:t>
      </w:r>
    </w:p>
    <w:p w:rsidR="00EB01FB" w:rsidRPr="002C71A3" w:rsidRDefault="00EB01FB" w:rsidP="00783531"/>
    <w:p w:rsidR="00EB01FB" w:rsidRPr="002C71A3" w:rsidRDefault="00EB01FB" w:rsidP="00783531">
      <w:r w:rsidRPr="002C71A3">
        <w:t>2b) Regardless of the choice of solution xhat, the normed e = norm(y)-norm(bhat) error is the same.</w:t>
      </w:r>
    </w:p>
    <w:p w:rsidR="00EB01FB" w:rsidRPr="002C71A3" w:rsidRDefault="00EB01FB" w:rsidP="00783531"/>
    <w:p w:rsidR="00EB01FB" w:rsidRPr="002C71A3" w:rsidRDefault="00EB01FB" w:rsidP="00783531">
      <w:r w:rsidRPr="002C71A3">
        <w:t>Proof: Suppose x1 and x2 are any two solutions to the normal equations.  Then          0= A’A(x1hat-x2hat), but since N(A’A)=N(A), x1hat-x2hat is in N(A).  Let b1 = Ax1hat and b2=Ax2hat denote the projections onto the column space of A.  Then b1hat = b2hta because A(x1hat-x2hat) is in N(A).  Hence b1hat = b2hat and error is same</w:t>
      </w:r>
    </w:p>
    <w:p w:rsidR="00EB01FB" w:rsidRPr="002C71A3" w:rsidRDefault="00EB01FB" w:rsidP="00783531"/>
    <w:p w:rsidR="00EB01FB" w:rsidRPr="002C71A3" w:rsidRDefault="00EB01FB" w:rsidP="00783531">
      <w:r w:rsidRPr="002C71A3">
        <w:lastRenderedPageBreak/>
        <w:t>3) When many solutions exists, the one with the smallest Euclidean norm, i.e. energy,  is the one that solves</w:t>
      </w:r>
    </w:p>
    <w:p w:rsidR="00EB01FB" w:rsidRPr="002C71A3" w:rsidRDefault="00EB01FB" w:rsidP="00783531"/>
    <w:p w:rsidR="00EB01FB" w:rsidRPr="002C71A3" w:rsidRDefault="00EB01FB" w:rsidP="00783531">
      <w:r w:rsidRPr="002C71A3">
        <w:t>min norm(xhat) subject to normal equations.</w:t>
      </w:r>
    </w:p>
    <w:p w:rsidR="00EB01FB" w:rsidRPr="002C71A3" w:rsidRDefault="00EB01FB" w:rsidP="00783531"/>
    <w:p w:rsidR="00EB01FB" w:rsidRPr="002C71A3" w:rsidRDefault="00EB01FB" w:rsidP="00783531">
      <w:r w:rsidRPr="002C71A3">
        <w:t>is given by the pseudoinverse, xhat = A+b.  This is developed more appropriately in the section on the singular value decomposition.</w:t>
      </w:r>
    </w:p>
    <w:p w:rsidR="00EB01FB" w:rsidRPr="002C71A3" w:rsidRDefault="00EB01FB" w:rsidP="00783531"/>
    <w:p w:rsidR="00EB01FB" w:rsidRPr="002C71A3" w:rsidRDefault="00EB01FB" w:rsidP="00783531">
      <w:r w:rsidRPr="002C71A3">
        <w:t>Pseudoinverse is a generalized type of inverse operator that applies to systems that need not be square or even invertible.</w:t>
      </w:r>
    </w:p>
    <w:p w:rsidR="00EB01FB" w:rsidRPr="002C71A3" w:rsidRDefault="00EB01FB" w:rsidP="00783531"/>
    <w:p w:rsidR="00EB01FB" w:rsidRPr="002C71A3" w:rsidRDefault="00EB01FB" w:rsidP="00783531">
      <w:r w:rsidRPr="002C71A3">
        <w:t>When we have the diagonal system norm(sigma*y-b’).  The components for the zero eigenvalues are arbitrary.  We set them to zero and arrive athe pseudo inverse.</w:t>
      </w:r>
    </w:p>
    <w:p w:rsidR="00EB01FB" w:rsidRPr="002C71A3" w:rsidRDefault="00EB01FB" w:rsidP="00783531"/>
    <w:p w:rsidR="00EB01FB" w:rsidRPr="002C71A3" w:rsidRDefault="00EB01FB" w:rsidP="00783531">
      <w:pPr>
        <w:pStyle w:val="Heading4"/>
      </w:pPr>
      <w:bookmarkStart w:id="210" w:name="_Toc280363472"/>
      <w:r w:rsidRPr="002C71A3">
        <w:t>Example. Function Approximation</w:t>
      </w:r>
      <w:bookmarkEnd w:id="210"/>
    </w:p>
    <w:p w:rsidR="00EB01FB" w:rsidRPr="002C71A3" w:rsidRDefault="00EB01FB" w:rsidP="00783531"/>
    <w:p w:rsidR="00EB01FB" w:rsidRPr="002C71A3" w:rsidRDefault="00EB01FB" w:rsidP="00783531">
      <w:r w:rsidRPr="002C71A3">
        <w:t xml:space="preserve">Suppose we measure a system or a function </w:t>
      </w:r>
      <w:r w:rsidR="004D6234" w:rsidRPr="002C71A3">
        <w:rPr>
          <w:noProof/>
          <w:position w:val="-4"/>
        </w:rPr>
      </w:r>
      <w:r w:rsidR="004D6234" w:rsidRPr="002C71A3">
        <w:rPr>
          <w:noProof/>
          <w:position w:val="-4"/>
        </w:rPr>
        <w:object w:dxaOrig="180" w:dyaOrig="260" w14:anchorId="3125EEBF">
          <v:shape id="_x0000_i1416" type="#_x0000_t75" alt="" style="width:6.15pt;height:13pt;mso-width-percent:0;mso-height-percent:0;mso-width-percent:0;mso-height-percent:0" o:ole="">
            <v:imagedata r:id="rId1046" o:title=""/>
          </v:shape>
          <o:OLEObject Type="Embed" ProgID="Equation.DSMT4" ShapeID="_x0000_i1416" DrawAspect="Content" ObjectID="_1851002591" r:id="rId1047"/>
        </w:object>
      </w:r>
      <w:r w:rsidRPr="002C71A3">
        <w:t xml:space="preserve">at points or times </w:t>
      </w:r>
      <w:r w:rsidR="004D6234" w:rsidRPr="002C71A3">
        <w:rPr>
          <w:noProof/>
          <w:position w:val="-14"/>
        </w:rPr>
      </w:r>
      <w:r w:rsidR="004D6234" w:rsidRPr="002C71A3">
        <w:rPr>
          <w:noProof/>
          <w:position w:val="-14"/>
        </w:rPr>
        <w:object w:dxaOrig="639" w:dyaOrig="440" w14:anchorId="477B39B2">
          <v:shape id="_x0000_i1417" type="#_x0000_t75" alt="" style="width:32.95pt;height:19.9pt;mso-width-percent:0;mso-height-percent:0;mso-width-percent:0;mso-height-percent:0" o:ole="">
            <v:imagedata r:id="rId1048" o:title=""/>
          </v:shape>
          <o:OLEObject Type="Embed" ProgID="Equation.DSMT4" ShapeID="_x0000_i1417" DrawAspect="Content" ObjectID="_1851002592" r:id="rId1049"/>
        </w:object>
      </w:r>
      <w:r w:rsidRPr="002C71A3">
        <w:t xml:space="preserve">and thus generate N measurements </w:t>
      </w:r>
      <w:r w:rsidR="004D6234" w:rsidRPr="002C71A3">
        <w:rPr>
          <w:noProof/>
          <w:position w:val="-14"/>
        </w:rPr>
      </w:r>
      <w:r w:rsidR="004D6234" w:rsidRPr="002C71A3">
        <w:rPr>
          <w:noProof/>
          <w:position w:val="-14"/>
        </w:rPr>
        <w:object w:dxaOrig="1140" w:dyaOrig="400" w14:anchorId="755A1F5C">
          <v:shape id="_x0000_i1418" type="#_x0000_t75" alt="" style="width:59.75pt;height:19.9pt;mso-width-percent:0;mso-height-percent:0;mso-width-percent:0;mso-height-percent:0" o:ole="">
            <v:imagedata r:id="rId1050" o:title=""/>
          </v:shape>
          <o:OLEObject Type="Embed" ProgID="Equation.DSMT4" ShapeID="_x0000_i1418" DrawAspect="Content" ObjectID="_1851002593" r:id="rId1051"/>
        </w:object>
      </w:r>
      <w:r w:rsidRPr="002C71A3">
        <w:t xml:space="preserve">.  Invariably these measurements will be inexact in the sense the measurement process is corrupted by noise, and thus a single corresponsdence between the data and the measurements cannot be found.  Our problem is to determine the “best” correspondence according to some rule which we choose to be the minimization of the squared error between the function and an K dimensional series expansion of the function in terms of some prescribed basis </w:t>
      </w:r>
      <w:r w:rsidR="004D6234" w:rsidRPr="002C71A3">
        <w:rPr>
          <w:noProof/>
          <w:position w:val="-14"/>
        </w:rPr>
      </w:r>
      <w:r w:rsidR="004D6234" w:rsidRPr="002C71A3">
        <w:rPr>
          <w:noProof/>
          <w:position w:val="-14"/>
        </w:rPr>
        <w:object w:dxaOrig="960" w:dyaOrig="440" w14:anchorId="3C3B5DC9">
          <v:shape id="_x0000_i1419" type="#_x0000_t75" alt="" style="width:45.95pt;height:19.9pt;mso-width-percent:0;mso-height-percent:0;mso-width-percent:0;mso-height-percent:0" o:ole="">
            <v:imagedata r:id="rId1052" o:title=""/>
          </v:shape>
          <o:OLEObject Type="Embed" ProgID="Equation.DSMT4" ShapeID="_x0000_i1419" DrawAspect="Content" ObjectID="_1851002594" r:id="rId1053"/>
        </w:object>
      </w:r>
      <w:r w:rsidRPr="002C71A3">
        <w:t xml:space="preserve">.  In other words we seek the coefficients </w:t>
      </w:r>
      <w:r w:rsidR="004D6234" w:rsidRPr="002C71A3">
        <w:rPr>
          <w:noProof/>
          <w:position w:val="-14"/>
        </w:rPr>
      </w:r>
      <w:r w:rsidR="004D6234" w:rsidRPr="002C71A3">
        <w:rPr>
          <w:noProof/>
          <w:position w:val="-14"/>
        </w:rPr>
        <w:object w:dxaOrig="740" w:dyaOrig="440" w14:anchorId="5AAB546E">
          <v:shape id="_x0000_i1420" type="#_x0000_t75" alt="" style="width:39.05pt;height:19.9pt;mso-width-percent:0;mso-height-percent:0;mso-width-percent:0;mso-height-percent:0" o:ole="">
            <v:imagedata r:id="rId1054" o:title=""/>
          </v:shape>
          <o:OLEObject Type="Embed" ProgID="Equation.DSMT4" ShapeID="_x0000_i1420" DrawAspect="Content" ObjectID="_1851002595" r:id="rId1055"/>
        </w:object>
      </w:r>
      <w:r w:rsidRPr="002C71A3">
        <w:t>that minimize</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18"/>
        </w:rPr>
      </w:r>
      <w:r w:rsidR="004D6234" w:rsidRPr="002C71A3">
        <w:rPr>
          <w:noProof/>
          <w:position w:val="-18"/>
        </w:rPr>
        <w:object w:dxaOrig="3600" w:dyaOrig="540" w14:anchorId="2BC05F34">
          <v:shape id="_x0000_i1421" type="#_x0000_t75" alt="" style="width:183.05pt;height:26.05pt;mso-width-percent:0;mso-height-percent:0;mso-width-percent:0;mso-height-percent:0" o:ole="">
            <v:imagedata r:id="rId1056" o:title=""/>
          </v:shape>
          <o:OLEObject Type="Embed" ProgID="Equation.DSMT4" ShapeID="_x0000_i1421" DrawAspect="Content" ObjectID="_1851002596" r:id="rId1057"/>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138</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where</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28"/>
        </w:rPr>
      </w:r>
      <w:r w:rsidR="004D6234" w:rsidRPr="002C71A3">
        <w:rPr>
          <w:noProof/>
          <w:position w:val="-28"/>
        </w:rPr>
        <w:object w:dxaOrig="2720" w:dyaOrig="680" w14:anchorId="400EE68F">
          <v:shape id="_x0000_i1422" type="#_x0000_t75" alt="" style="width:137.85pt;height:32.95pt;mso-width-percent:0;mso-height-percent:0;mso-width-percent:0;mso-height-percent:0" o:ole="">
            <v:imagedata r:id="rId1058" o:title=""/>
          </v:shape>
          <o:OLEObject Type="Embed" ProgID="Equation.DSMT4" ShapeID="_x0000_i1422" DrawAspect="Content" ObjectID="_1851002597" r:id="rId1059"/>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139</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The N linear relationships determined by data and K-dimentional approximation of the functino may be stated in terms of a NxK matrix according to</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68"/>
        </w:rPr>
      </w:r>
      <w:r w:rsidR="004D6234" w:rsidRPr="002C71A3">
        <w:rPr>
          <w:noProof/>
          <w:position w:val="-68"/>
        </w:rPr>
        <w:object w:dxaOrig="4260" w:dyaOrig="1480" w14:anchorId="71CF01E1">
          <v:shape id="_x0000_i1423" type="#_x0000_t75" alt="" style="width:3in;height:1in;mso-width-percent:0;mso-height-percent:0;mso-width-percent:0;mso-height-percent:0" o:ole="">
            <v:imagedata r:id="rId1060" o:title=""/>
          </v:shape>
          <o:OLEObject Type="Embed" ProgID="Equation.DSMT4" ShapeID="_x0000_i1423" DrawAspect="Content" ObjectID="_1851002598" r:id="rId1061"/>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140</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or</w:t>
      </w:r>
    </w:p>
    <w:p w:rsidR="00EB01FB" w:rsidRPr="002C71A3" w:rsidRDefault="00EB01FB" w:rsidP="00783531"/>
    <w:p w:rsidR="00EB01FB" w:rsidRPr="002C71A3" w:rsidRDefault="00EB01FB" w:rsidP="00783531">
      <w:pPr>
        <w:tabs>
          <w:tab w:val="center" w:pos="4320"/>
          <w:tab w:val="right" w:pos="8640"/>
        </w:tabs>
      </w:pPr>
      <w:r w:rsidRPr="002C71A3">
        <w:lastRenderedPageBreak/>
        <w:tab/>
      </w:r>
      <w:r w:rsidR="004D6234" w:rsidRPr="002C71A3">
        <w:rPr>
          <w:noProof/>
          <w:position w:val="-10"/>
        </w:rPr>
      </w:r>
      <w:r w:rsidR="004D6234" w:rsidRPr="002C71A3">
        <w:rPr>
          <w:noProof/>
          <w:position w:val="-10"/>
        </w:rPr>
        <w:object w:dxaOrig="760" w:dyaOrig="320" w14:anchorId="59786935">
          <v:shape id="_x0000_i1424" type="#_x0000_t75" alt="" style="width:39.05pt;height:13pt;mso-width-percent:0;mso-height-percent:0;mso-width-percent:0;mso-height-percent:0" o:ole="">
            <v:imagedata r:id="rId1062" o:title=""/>
          </v:shape>
          <o:OLEObject Type="Embed" ProgID="Equation.DSMT4" ShapeID="_x0000_i1424" DrawAspect="Content" ObjectID="_1851002599" r:id="rId1063"/>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141</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The LS solution </w:t>
      </w:r>
      <w:r w:rsidR="004D6234" w:rsidRPr="002C71A3">
        <w:rPr>
          <w:noProof/>
          <w:position w:val="-4"/>
        </w:rPr>
      </w:r>
      <w:r w:rsidR="004D6234" w:rsidRPr="002C71A3">
        <w:rPr>
          <w:noProof/>
          <w:position w:val="-4"/>
        </w:rPr>
        <w:object w:dxaOrig="200" w:dyaOrig="260" w14:anchorId="085BC604">
          <v:shape id="_x0000_i1425" type="#_x0000_t75" alt="" style="width:13pt;height:13pt;mso-width-percent:0;mso-height-percent:0;mso-width-percent:0;mso-height-percent:0" o:ole="">
            <v:imagedata r:id="rId1064" o:title=""/>
          </v:shape>
          <o:OLEObject Type="Embed" ProgID="Equation.DSMT4" ShapeID="_x0000_i1425" DrawAspect="Content" ObjectID="_1851002600" r:id="rId1065"/>
        </w:object>
      </w:r>
      <w:r w:rsidRPr="002C71A3">
        <w:t xml:space="preserve">minimizes </w:t>
      </w:r>
      <w:r w:rsidR="004D6234" w:rsidRPr="002C71A3">
        <w:rPr>
          <w:noProof/>
          <w:position w:val="-14"/>
        </w:rPr>
      </w:r>
      <w:r w:rsidR="004D6234" w:rsidRPr="002C71A3">
        <w:rPr>
          <w:noProof/>
          <w:position w:val="-14"/>
        </w:rPr>
        <w:object w:dxaOrig="940" w:dyaOrig="440" w14:anchorId="76526E0F">
          <v:shape id="_x0000_i1426" type="#_x0000_t75" alt="" style="width:45.95pt;height:19.9pt;mso-width-percent:0;mso-height-percent:0;mso-width-percent:0;mso-height-percent:0" o:ole="">
            <v:imagedata r:id="rId1066" o:title=""/>
          </v:shape>
          <o:OLEObject Type="Embed" ProgID="Equation.DSMT4" ShapeID="_x0000_i1426" DrawAspect="Content" ObjectID="_1851002601" r:id="rId1067"/>
        </w:object>
      </w:r>
      <w:r w:rsidRPr="002C71A3">
        <w:t xml:space="preserve"> by projecting the N measurements onto the K-dimensional subspace spanned by the approximation vectors </w:t>
      </w:r>
      <w:r w:rsidR="004D6234" w:rsidRPr="002C71A3">
        <w:rPr>
          <w:noProof/>
          <w:position w:val="-14"/>
        </w:rPr>
      </w:r>
      <w:r w:rsidR="004D6234" w:rsidRPr="002C71A3">
        <w:rPr>
          <w:noProof/>
          <w:position w:val="-14"/>
        </w:rPr>
        <w:object w:dxaOrig="3580" w:dyaOrig="480" w14:anchorId="0338049D">
          <v:shape id="_x0000_i1427" type="#_x0000_t75" alt="" style="width:176.15pt;height:26.05pt;mso-width-percent:0;mso-height-percent:0;mso-width-percent:0;mso-height-percent:0" o:ole="">
            <v:imagedata r:id="rId1068" o:title=""/>
          </v:shape>
          <o:OLEObject Type="Embed" ProgID="Equation.DSMT4" ShapeID="_x0000_i1427" DrawAspect="Content" ObjectID="_1851002602" r:id="rId1069"/>
        </w:object>
      </w:r>
      <w:r w:rsidRPr="002C71A3">
        <w:t>and is</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10"/>
        </w:rPr>
      </w:r>
      <w:r w:rsidR="004D6234" w:rsidRPr="002C71A3">
        <w:rPr>
          <w:noProof/>
          <w:position w:val="-10"/>
        </w:rPr>
        <w:object w:dxaOrig="1660" w:dyaOrig="360" w14:anchorId="361C8608">
          <v:shape id="_x0000_i1428" type="#_x0000_t75" alt="" style="width:84.25pt;height:19.9pt;mso-width-percent:0;mso-height-percent:0;mso-width-percent:0;mso-height-percent:0" o:ole="">
            <v:imagedata r:id="rId1070" o:title=""/>
          </v:shape>
          <o:OLEObject Type="Embed" ProgID="Equation.DSMT4" ShapeID="_x0000_i1428" DrawAspect="Content" ObjectID="_1851002603" r:id="rId1071"/>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142</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The simplest functional relationship is finding the line that best fits the data.  The basis functions for this case are </w:t>
      </w:r>
      <w:r w:rsidR="004D6234" w:rsidRPr="002C71A3">
        <w:rPr>
          <w:noProof/>
          <w:position w:val="-12"/>
        </w:rPr>
      </w:r>
      <w:r w:rsidR="004D6234" w:rsidRPr="002C71A3">
        <w:rPr>
          <w:noProof/>
          <w:position w:val="-12"/>
        </w:rPr>
        <w:object w:dxaOrig="1719" w:dyaOrig="360" w14:anchorId="09CF4987">
          <v:shape id="_x0000_i1429" type="#_x0000_t75" alt="" style="width:84.25pt;height:19.9pt;mso-width-percent:0;mso-height-percent:0;mso-width-percent:0;mso-height-percent:0" o:ole="">
            <v:imagedata r:id="rId1072" o:title=""/>
          </v:shape>
          <o:OLEObject Type="Embed" ProgID="Equation.DSMT4" ShapeID="_x0000_i1429" DrawAspect="Content" ObjectID="_1851002604" r:id="rId1073"/>
        </w:object>
      </w:r>
      <w:r w:rsidRPr="002C71A3">
        <w:t xml:space="preserve">with </w:t>
      </w:r>
      <w:r w:rsidR="004D6234" w:rsidRPr="002C71A3">
        <w:rPr>
          <w:noProof/>
          <w:position w:val="-32"/>
        </w:rPr>
      </w:r>
      <w:r w:rsidR="004D6234" w:rsidRPr="002C71A3">
        <w:rPr>
          <w:noProof/>
          <w:position w:val="-32"/>
        </w:rPr>
        <w:object w:dxaOrig="2360" w:dyaOrig="760" w14:anchorId="0F216F32">
          <v:shape id="_x0000_i1430" type="#_x0000_t75" alt="" style="width:117.95pt;height:39.05pt;mso-width-percent:0;mso-height-percent:0;mso-width-percent:0;mso-height-percent:0" o:ole="">
            <v:imagedata r:id="rId1074" o:title=""/>
          </v:shape>
          <o:OLEObject Type="Embed" ProgID="Equation.DSMT4" ShapeID="_x0000_i1430" DrawAspect="Content" ObjectID="_1851002605" r:id="rId1075"/>
        </w:object>
      </w:r>
      <w:r w:rsidRPr="002C71A3">
        <w:t xml:space="preserve"> Thus the model finds the best two D projection of the data onto the vectors given by the basis is the solution to</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68"/>
        </w:rPr>
      </w:r>
      <w:r w:rsidR="004D6234" w:rsidRPr="002C71A3">
        <w:rPr>
          <w:noProof/>
          <w:position w:val="-68"/>
        </w:rPr>
        <w:object w:dxaOrig="1980" w:dyaOrig="1480" w14:anchorId="533C0A82">
          <v:shape id="_x0000_i1431" type="#_x0000_t75" alt="" style="width:98.05pt;height:1in;mso-width-percent:0;mso-height-percent:0;mso-width-percent:0;mso-height-percent:0" o:ole="">
            <v:imagedata r:id="rId1076" o:title=""/>
          </v:shape>
          <o:OLEObject Type="Embed" ProgID="Equation.DSMT4" ShapeID="_x0000_i1431" DrawAspect="Content" ObjectID="_1851002606" r:id="rId1077"/>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143</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and the best linear fit to the data is</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12"/>
        </w:rPr>
      </w:r>
      <w:r w:rsidR="004D6234" w:rsidRPr="002C71A3">
        <w:rPr>
          <w:noProof/>
          <w:position w:val="-12"/>
        </w:rPr>
        <w:object w:dxaOrig="1359" w:dyaOrig="360" w14:anchorId="6476A9EB">
          <v:shape id="_x0000_i1432" type="#_x0000_t75" alt="" style="width:65.85pt;height:19.9pt;mso-width-percent:0;mso-height-percent:0;mso-width-percent:0;mso-height-percent:0" o:ole="">
            <v:imagedata r:id="rId1078" o:title=""/>
          </v:shape>
          <o:OLEObject Type="Embed" ProgID="Equation.DSMT4" ShapeID="_x0000_i1432" DrawAspect="Content" ObjectID="_1851002607" r:id="rId1079"/>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144</w:instrText>
        </w:r>
      </w:fldSimple>
      <w:r w:rsidRPr="002C71A3">
        <w:instrText>)</w:instrText>
      </w:r>
      <w:r w:rsidRPr="002C71A3">
        <w:fldChar w:fldCharType="end"/>
      </w:r>
    </w:p>
    <w:p w:rsidR="00EB01FB" w:rsidRPr="002C71A3" w:rsidRDefault="00EB01FB" w:rsidP="00783531">
      <w:pPr>
        <w:tabs>
          <w:tab w:val="center" w:pos="4320"/>
          <w:tab w:val="right" w:pos="8640"/>
        </w:tabs>
      </w:pPr>
    </w:p>
    <w:p w:rsidR="00EB01FB" w:rsidRPr="002C71A3" w:rsidRDefault="00EB01FB" w:rsidP="00783531">
      <w:pPr>
        <w:tabs>
          <w:tab w:val="center" w:pos="4320"/>
          <w:tab w:val="right" w:pos="8640"/>
        </w:tabs>
      </w:pPr>
      <w:r w:rsidRPr="002C71A3">
        <w:t>Orthogonal basis function estimation.</w:t>
      </w:r>
    </w:p>
    <w:p w:rsidR="00EB01FB" w:rsidRPr="002C71A3" w:rsidRDefault="00EB01FB" w:rsidP="00783531"/>
    <w:p w:rsidR="00EB01FB" w:rsidRPr="00B75359" w:rsidRDefault="00EB01FB" w:rsidP="00C871C4">
      <w:pPr>
        <w:pStyle w:val="Heading3"/>
        <w:numPr>
          <w:ilvl w:val="2"/>
          <w:numId w:val="1"/>
        </w:numPr>
      </w:pPr>
      <w:bookmarkStart w:id="211" w:name="_Toc209776313"/>
      <w:bookmarkStart w:id="212" w:name="_Toc209776835"/>
      <w:bookmarkStart w:id="213" w:name="_Toc209781606"/>
      <w:bookmarkStart w:id="214" w:name="_Toc209787346"/>
      <w:bookmarkStart w:id="215" w:name="_Toc229856971"/>
      <w:bookmarkStart w:id="216" w:name="_Toc229926025"/>
      <w:bookmarkStart w:id="217" w:name="_Toc280363473"/>
      <w:r w:rsidRPr="00B75359">
        <w:t>Gram-Schmidt Orthogonalization</w:t>
      </w:r>
      <w:bookmarkEnd w:id="211"/>
      <w:bookmarkEnd w:id="212"/>
      <w:bookmarkEnd w:id="213"/>
      <w:bookmarkEnd w:id="214"/>
      <w:bookmarkEnd w:id="215"/>
      <w:bookmarkEnd w:id="216"/>
      <w:r w:rsidRPr="00B75359">
        <w:t xml:space="preserve"> </w:t>
      </w:r>
      <w:bookmarkEnd w:id="217"/>
    </w:p>
    <w:p w:rsidR="00EB01FB" w:rsidRPr="002C71A3" w:rsidRDefault="00EB01FB" w:rsidP="00783531"/>
    <w:p w:rsidR="00EB01FB" w:rsidRPr="002C71A3" w:rsidRDefault="00EB01FB" w:rsidP="00783531">
      <w:r w:rsidRPr="002C71A3">
        <w:t>For the Gram-Schmidt orthogonalization</w:t>
      </w:r>
      <w:r w:rsidRPr="002C71A3">
        <w:fldChar w:fldCharType="begin"/>
      </w:r>
      <w:r w:rsidRPr="002C71A3">
        <w:instrText>xe "Gram-Schmidt orthogonalization"</w:instrText>
      </w:r>
      <w:r w:rsidRPr="002C71A3">
        <w:fldChar w:fldCharType="end"/>
      </w:r>
      <w:r w:rsidRPr="002C71A3">
        <w:t xml:space="preserve"> process, we begin with the unit length basis </w:t>
      </w:r>
      <w:bookmarkStart w:id="218" w:name="OLE_LINK1"/>
      <w:r w:rsidRPr="002C71A3">
        <w:rPr>
          <w:noProof/>
          <w:position w:val="-14"/>
        </w:rPr>
        <w:drawing>
          <wp:inline distT="0" distB="0" distL="0" distR="0" wp14:anchorId="31F7FC2B" wp14:editId="1191CDDF">
            <wp:extent cx="695325" cy="257175"/>
            <wp:effectExtent l="0" t="0" r="9525" b="9525"/>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080" cstate="print">
                      <a:extLst>
                        <a:ext uri="{28A0092B-C50C-407E-A947-70E740481C1C}">
                          <a14:useLocalDpi xmlns:a14="http://schemas.microsoft.com/office/drawing/2010/main" val="0"/>
                        </a:ext>
                      </a:extLst>
                    </a:blip>
                    <a:srcRect/>
                    <a:stretch>
                      <a:fillRect/>
                    </a:stretch>
                  </pic:blipFill>
                  <pic:spPr bwMode="auto">
                    <a:xfrm>
                      <a:off x="0" y="0"/>
                      <a:ext cx="695325" cy="257175"/>
                    </a:xfrm>
                    <a:prstGeom prst="rect">
                      <a:avLst/>
                    </a:prstGeom>
                    <a:noFill/>
                    <a:ln>
                      <a:noFill/>
                    </a:ln>
                  </pic:spPr>
                </pic:pic>
              </a:graphicData>
            </a:graphic>
          </wp:inline>
        </w:drawing>
      </w:r>
      <w:bookmarkEnd w:id="218"/>
      <w:r w:rsidRPr="002C71A3">
        <w:t xml:space="preserve">.  We desire a set of orthonormal vectors </w:t>
      </w:r>
      <w:r w:rsidRPr="002C71A3">
        <w:rPr>
          <w:noProof/>
          <w:position w:val="-14"/>
        </w:rPr>
        <w:drawing>
          <wp:inline distT="0" distB="0" distL="0" distR="0" wp14:anchorId="2193AC18" wp14:editId="393DE485">
            <wp:extent cx="762000" cy="257175"/>
            <wp:effectExtent l="0" t="0" r="0" b="9525"/>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081" cstate="print">
                      <a:extLst>
                        <a:ext uri="{28A0092B-C50C-407E-A947-70E740481C1C}">
                          <a14:useLocalDpi xmlns:a14="http://schemas.microsoft.com/office/drawing/2010/main" val="0"/>
                        </a:ext>
                      </a:extLst>
                    </a:blip>
                    <a:srcRect/>
                    <a:stretch>
                      <a:fillRect/>
                    </a:stretch>
                  </pic:blipFill>
                  <pic:spPr bwMode="auto">
                    <a:xfrm>
                      <a:off x="0" y="0"/>
                      <a:ext cx="762000" cy="257175"/>
                    </a:xfrm>
                    <a:prstGeom prst="rect">
                      <a:avLst/>
                    </a:prstGeom>
                    <a:noFill/>
                    <a:ln>
                      <a:noFill/>
                    </a:ln>
                  </pic:spPr>
                </pic:pic>
              </a:graphicData>
            </a:graphic>
          </wp:inline>
        </w:drawing>
      </w:r>
      <w:r w:rsidRPr="002C71A3">
        <w:t>.  The plan is to subtract from each new vector its components along the directions already used.  Proceed as follows:</w:t>
      </w:r>
    </w:p>
    <w:p w:rsidR="00EB01FB" w:rsidRPr="002C71A3" w:rsidRDefault="00EB01FB" w:rsidP="00783531">
      <w:r w:rsidRPr="002C71A3">
        <w:rPr>
          <w:noProof/>
        </w:rPr>
        <mc:AlternateContent>
          <mc:Choice Requires="wpc">
            <w:drawing>
              <wp:inline distT="0" distB="0" distL="0" distR="0" wp14:anchorId="167486F4" wp14:editId="0F6A00CE">
                <wp:extent cx="5486400" cy="1841500"/>
                <wp:effectExtent l="0" t="0" r="0" b="0"/>
                <wp:docPr id="731" name="Canvas 2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717" name="Line 27"/>
                        <wps:cNvCnPr>
                          <a:cxnSpLocks noChangeShapeType="1"/>
                        </wps:cNvCnPr>
                        <wps:spPr bwMode="auto">
                          <a:xfrm flipV="1">
                            <a:off x="1371600" y="184446"/>
                            <a:ext cx="1028700" cy="114223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8" name="Line 28"/>
                        <wps:cNvCnPr>
                          <a:cxnSpLocks noChangeShapeType="1"/>
                        </wps:cNvCnPr>
                        <wps:spPr bwMode="auto">
                          <a:xfrm flipV="1">
                            <a:off x="1371600" y="984454"/>
                            <a:ext cx="1409700" cy="34222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9" name="Line 29"/>
                        <wps:cNvCnPr>
                          <a:cxnSpLocks noChangeShapeType="1"/>
                        </wps:cNvCnPr>
                        <wps:spPr bwMode="auto">
                          <a:xfrm flipV="1">
                            <a:off x="1371600" y="431115"/>
                            <a:ext cx="806196" cy="8955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0" name="Line 30"/>
                        <wps:cNvCnPr>
                          <a:cxnSpLocks noChangeShapeType="1"/>
                        </wps:cNvCnPr>
                        <wps:spPr bwMode="auto">
                          <a:xfrm flipV="1">
                            <a:off x="3006852" y="788897"/>
                            <a:ext cx="1262634" cy="31481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1" name="Line 31"/>
                        <wps:cNvCnPr>
                          <a:cxnSpLocks noChangeShapeType="1"/>
                        </wps:cNvCnPr>
                        <wps:spPr bwMode="auto">
                          <a:xfrm>
                            <a:off x="3006852" y="1103715"/>
                            <a:ext cx="552450" cy="485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722" name="Picture 32"/>
                          <pic:cNvPicPr>
                            <a:picLocks noChangeAspect="1" noChangeArrowheads="1"/>
                          </pic:cNvPicPr>
                        </pic:nvPicPr>
                        <pic:blipFill>
                          <a:blip r:embed="rId1082" cstate="print">
                            <a:extLst>
                              <a:ext uri="{28A0092B-C50C-407E-A947-70E740481C1C}">
                                <a14:useLocalDpi xmlns:a14="http://schemas.microsoft.com/office/drawing/2010/main" val="0"/>
                              </a:ext>
                            </a:extLst>
                          </a:blip>
                          <a:srcRect/>
                          <a:stretch>
                            <a:fillRect/>
                          </a:stretch>
                        </pic:blipFill>
                        <pic:spPr bwMode="auto">
                          <a:xfrm>
                            <a:off x="2400300" y="64445"/>
                            <a:ext cx="204978" cy="2296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23" name="Picture 33"/>
                          <pic:cNvPicPr>
                            <a:picLocks noChangeAspect="1" noChangeArrowheads="1"/>
                          </pic:cNvPicPr>
                        </pic:nvPicPr>
                        <pic:blipFill>
                          <a:blip r:embed="rId1083" cstate="print">
                            <a:extLst>
                              <a:ext uri="{28A0092B-C50C-407E-A947-70E740481C1C}">
                                <a14:useLocalDpi xmlns:a14="http://schemas.microsoft.com/office/drawing/2010/main" val="0"/>
                              </a:ext>
                            </a:extLst>
                          </a:blip>
                          <a:srcRect/>
                          <a:stretch>
                            <a:fillRect/>
                          </a:stretch>
                        </pic:blipFill>
                        <pic:spPr bwMode="auto">
                          <a:xfrm>
                            <a:off x="2781300" y="874824"/>
                            <a:ext cx="177546" cy="228891"/>
                          </a:xfrm>
                          <a:prstGeom prst="rect">
                            <a:avLst/>
                          </a:prstGeom>
                          <a:noFill/>
                          <a:extLst>
                            <a:ext uri="{909E8E84-426E-40DD-AFC4-6F175D3DCCD1}">
                              <a14:hiddenFill xmlns:a14="http://schemas.microsoft.com/office/drawing/2010/main">
                                <a:solidFill>
                                  <a:srgbClr val="FFFFFF"/>
                                </a:solidFill>
                              </a14:hiddenFill>
                            </a:ext>
                          </a:extLst>
                        </pic:spPr>
                      </pic:pic>
                      <wps:wsp>
                        <wps:cNvPr id="724" name="Line 34"/>
                        <wps:cNvCnPr>
                          <a:cxnSpLocks noChangeShapeType="1"/>
                        </wps:cNvCnPr>
                        <wps:spPr bwMode="auto">
                          <a:xfrm>
                            <a:off x="2177796" y="431115"/>
                            <a:ext cx="571500" cy="55333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25" name="Picture 35"/>
                          <pic:cNvPicPr>
                            <a:picLocks noChangeAspect="1" noChangeArrowheads="1"/>
                          </pic:cNvPicPr>
                        </pic:nvPicPr>
                        <pic:blipFill>
                          <a:blip r:embed="rId1084" cstate="print">
                            <a:extLst>
                              <a:ext uri="{28A0092B-C50C-407E-A947-70E740481C1C}">
                                <a14:useLocalDpi xmlns:a14="http://schemas.microsoft.com/office/drawing/2010/main" val="0"/>
                              </a:ext>
                            </a:extLst>
                          </a:blip>
                          <a:srcRect/>
                          <a:stretch>
                            <a:fillRect/>
                          </a:stretch>
                        </pic:blipFill>
                        <pic:spPr bwMode="auto">
                          <a:xfrm>
                            <a:off x="1601724" y="356300"/>
                            <a:ext cx="419100" cy="242965"/>
                          </a:xfrm>
                          <a:prstGeom prst="rect">
                            <a:avLst/>
                          </a:prstGeom>
                          <a:noFill/>
                          <a:extLst>
                            <a:ext uri="{909E8E84-426E-40DD-AFC4-6F175D3DCCD1}">
                              <a14:hiddenFill xmlns:a14="http://schemas.microsoft.com/office/drawing/2010/main">
                                <a:solidFill>
                                  <a:srgbClr val="FFFFFF"/>
                                </a:solidFill>
                              </a14:hiddenFill>
                            </a:ext>
                          </a:extLst>
                        </pic:spPr>
                      </pic:pic>
                      <wps:wsp>
                        <wps:cNvPr id="726" name="Line 36"/>
                        <wps:cNvCnPr>
                          <a:cxnSpLocks noChangeShapeType="1"/>
                        </wps:cNvCnPr>
                        <wps:spPr bwMode="auto">
                          <a:xfrm flipV="1">
                            <a:off x="3559302" y="788897"/>
                            <a:ext cx="710184" cy="80000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727" name="Picture 37"/>
                          <pic:cNvPicPr>
                            <a:picLocks noChangeAspect="1" noChangeArrowheads="1"/>
                          </pic:cNvPicPr>
                        </pic:nvPicPr>
                        <pic:blipFill>
                          <a:blip r:embed="rId1084" cstate="print">
                            <a:extLst>
                              <a:ext uri="{28A0092B-C50C-407E-A947-70E740481C1C}">
                                <a14:useLocalDpi xmlns:a14="http://schemas.microsoft.com/office/drawing/2010/main" val="0"/>
                              </a:ext>
                            </a:extLst>
                          </a:blip>
                          <a:srcRect/>
                          <a:stretch>
                            <a:fillRect/>
                          </a:stretch>
                        </pic:blipFill>
                        <pic:spPr bwMode="auto">
                          <a:xfrm>
                            <a:off x="3949446" y="1147419"/>
                            <a:ext cx="419100" cy="2422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28" name="Picture 38"/>
                          <pic:cNvPicPr>
                            <a:picLocks noChangeAspect="1" noChangeArrowheads="1"/>
                          </pic:cNvPicPr>
                        </pic:nvPicPr>
                        <pic:blipFill>
                          <a:blip r:embed="rId1083" cstate="print">
                            <a:extLst>
                              <a:ext uri="{28A0092B-C50C-407E-A947-70E740481C1C}">
                                <a14:useLocalDpi xmlns:a14="http://schemas.microsoft.com/office/drawing/2010/main" val="0"/>
                              </a:ext>
                            </a:extLst>
                          </a:blip>
                          <a:srcRect/>
                          <a:stretch>
                            <a:fillRect/>
                          </a:stretch>
                        </pic:blipFill>
                        <pic:spPr bwMode="auto">
                          <a:xfrm>
                            <a:off x="4051554" y="560006"/>
                            <a:ext cx="177546" cy="2288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29" name="Picture 39"/>
                          <pic:cNvPicPr>
                            <a:picLocks noChangeAspect="1" noChangeArrowheads="1"/>
                          </pic:cNvPicPr>
                        </pic:nvPicPr>
                        <pic:blipFill>
                          <a:blip r:embed="rId1085" cstate="print">
                            <a:extLst>
                              <a:ext uri="{28A0092B-C50C-407E-A947-70E740481C1C}">
                                <a14:useLocalDpi xmlns:a14="http://schemas.microsoft.com/office/drawing/2010/main" val="0"/>
                              </a:ext>
                            </a:extLst>
                          </a:blip>
                          <a:srcRect/>
                          <a:stretch>
                            <a:fillRect/>
                          </a:stretch>
                        </pic:blipFill>
                        <pic:spPr bwMode="auto">
                          <a:xfrm>
                            <a:off x="3354324" y="1540015"/>
                            <a:ext cx="217932" cy="23037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30" name="Picture 40"/>
                          <pic:cNvPicPr>
                            <a:picLocks noChangeAspect="1" noChangeArrowheads="1"/>
                          </pic:cNvPicPr>
                        </pic:nvPicPr>
                        <pic:blipFill>
                          <a:blip r:embed="rId1086" cstate="print">
                            <a:extLst>
                              <a:ext uri="{28A0092B-C50C-407E-A947-70E740481C1C}">
                                <a14:useLocalDpi xmlns:a14="http://schemas.microsoft.com/office/drawing/2010/main" val="0"/>
                              </a:ext>
                            </a:extLst>
                          </a:blip>
                          <a:srcRect/>
                          <a:stretch>
                            <a:fillRect/>
                          </a:stretch>
                        </pic:blipFill>
                        <pic:spPr bwMode="auto">
                          <a:xfrm>
                            <a:off x="3883152" y="1528904"/>
                            <a:ext cx="1041654" cy="241484"/>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2B8B40C0" id="Canvas 25" o:spid="_x0000_s1026" editas="canvas" style="width:6in;height:145pt;mso-position-horizontal-relative:char;mso-position-vertical-relative:line" coordsize="54864,18415" o:gfxdata="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">
                <v:shape id="_x0000_s1027" type="#_x0000_t75" style="position:absolute;width:54864;height:18415;visibility:visible;mso-wrap-style:square">
                  <v:fill o:detectmouseclick="t"/>
                  <v:path o:connecttype="none"/>
                </v:shape>
                <v:line id="Line 27" o:spid="_x0000_s1028" style="position:absolute;flip:y;visibility:visible;mso-wrap-style:square" from="13716,1844" to="24003,1326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">
                  <v:stroke endarrow="block"/>
                </v:line>
                <v:line id="Line 28" o:spid="_x0000_s1029" style="position:absolute;flip:y;visibility:visible;mso-wrap-style:square" from="13716,9844" to="27813,1326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">
                  <v:stroke endarrow="block"/>
                </v:line>
                <v:line id="Line 29" o:spid="_x0000_s1030" style="position:absolute;flip:y;visibility:visible;mso-wrap-style:square" from="13716,4311" to="21777,1326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">
                  <v:stroke endarrow="block"/>
                </v:line>
                <v:line id="Line 30" o:spid="_x0000_s1031" style="position:absolute;flip:y;visibility:visible;mso-wrap-style:square" from="30068,7888" to="42694,110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">
                  <v:stroke endarrow="block"/>
                </v:line>
                <v:line id="Line 31" o:spid="_x0000_s1032" style="position:absolute;visibility:visible;mso-wrap-style:square" from="30068,11037" to="35593,158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">
                  <v:stroke endarrow="block"/>
                </v:line>
                <v:shape id="Picture 32" o:spid="_x0000_s1033" type="#_x0000_t75" style="position:absolute;left:24003;top:644;width:2049;height:22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">
                  <v:imagedata r:id="rId1087" o:title=""/>
                </v:shape>
                <v:shape id="Picture 33" o:spid="_x0000_s1034" type="#_x0000_t75" style="position:absolute;left:27813;top:8748;width:1775;height:228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">
                  <v:imagedata r:id="rId1088" o:title=""/>
                </v:shape>
                <v:line id="Line 34" o:spid="_x0000_s1035" style="position:absolute;visibility:visible;mso-wrap-style:square" from="21777,4311" to="27492,98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">
                  <v:stroke dashstyle="dash"/>
                </v:line>
                <v:shape id="Picture 35" o:spid="_x0000_s1036" type="#_x0000_t75" style="position:absolute;left:16017;top:3563;width:4191;height:242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">
                  <v:imagedata r:id="rId1089" o:title=""/>
                </v:shape>
                <v:line id="Line 36" o:spid="_x0000_s1037" style="position:absolute;flip:y;visibility:visible;mso-wrap-style:square" from="35593,7888" to="42694,158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">
                  <v:stroke endarrow="block"/>
                </v:line>
                <v:shape id="Picture 37" o:spid="_x0000_s1038" type="#_x0000_t75" style="position:absolute;left:39494;top:11474;width:4191;height:24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">
                  <v:imagedata r:id="rId1089" o:title=""/>
                </v:shape>
                <v:shape id="Picture 38" o:spid="_x0000_s1039" type="#_x0000_t75" style="position:absolute;left:40515;top:5600;width:1776;height:22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">
                  <v:imagedata r:id="rId1088" o:title=""/>
                </v:shape>
                <v:shape id="Picture 39" o:spid="_x0000_s1040" type="#_x0000_t75" style="position:absolute;left:33543;top:15400;width:2179;height:230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">
                  <v:imagedata r:id="rId1090" o:title=""/>
                </v:shape>
                <v:shape id="Picture 40" o:spid="_x0000_s1041" type="#_x0000_t75" style="position:absolute;left:38831;top:15289;width:10417;height:24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">
                  <v:imagedata r:id="rId1091" o:title=""/>
                </v:shape>
                <w10:anchorlock/>
              </v:group>
            </w:pict>
          </mc:Fallback>
        </mc:AlternateContent>
      </w:r>
    </w:p>
    <w:p w:rsidR="00EB01FB" w:rsidRPr="002C71A3" w:rsidRDefault="00EB01FB" w:rsidP="00783531">
      <w:pPr>
        <w:ind w:left="360"/>
      </w:pPr>
      <w:r w:rsidRPr="002C71A3">
        <w:lastRenderedPageBreak/>
        <w:t xml:space="preserve">Set </w:t>
      </w:r>
      <w:r w:rsidRPr="002C71A3">
        <w:rPr>
          <w:noProof/>
          <w:position w:val="-12"/>
        </w:rPr>
        <w:drawing>
          <wp:inline distT="0" distB="0" distL="0" distR="0" wp14:anchorId="70ADA138" wp14:editId="500EDEFF">
            <wp:extent cx="485775" cy="228600"/>
            <wp:effectExtent l="0" t="0" r="9525" b="0"/>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092" cstate="print">
                      <a:extLst>
                        <a:ext uri="{28A0092B-C50C-407E-A947-70E740481C1C}">
                          <a14:useLocalDpi xmlns:a14="http://schemas.microsoft.com/office/drawing/2010/main" val="0"/>
                        </a:ext>
                      </a:extLst>
                    </a:blip>
                    <a:srcRect/>
                    <a:stretch>
                      <a:fillRect/>
                    </a:stretch>
                  </pic:blipFill>
                  <pic:spPr bwMode="auto">
                    <a:xfrm>
                      <a:off x="0" y="0"/>
                      <a:ext cx="485775" cy="228600"/>
                    </a:xfrm>
                    <a:prstGeom prst="rect">
                      <a:avLst/>
                    </a:prstGeom>
                    <a:noFill/>
                    <a:ln>
                      <a:noFill/>
                    </a:ln>
                  </pic:spPr>
                </pic:pic>
              </a:graphicData>
            </a:graphic>
          </wp:inline>
        </w:drawing>
      </w:r>
    </w:p>
    <w:p w:rsidR="00EB01FB" w:rsidRPr="002C71A3" w:rsidRDefault="00EB01FB" w:rsidP="00783531">
      <w:pPr>
        <w:ind w:left="360"/>
      </w:pPr>
      <w:r w:rsidRPr="002C71A3">
        <w:t xml:space="preserve">form w2 by subtracting from v2 the component of v2 along w1, </w:t>
      </w:r>
      <w:r w:rsidRPr="002C71A3">
        <w:rPr>
          <w:noProof/>
          <w:position w:val="-16"/>
        </w:rPr>
        <w:drawing>
          <wp:inline distT="0" distB="0" distL="0" distR="0" wp14:anchorId="658DCE00" wp14:editId="0C24CF63">
            <wp:extent cx="1266825" cy="295275"/>
            <wp:effectExtent l="0" t="0" r="9525" b="9525"/>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093" cstate="print">
                      <a:extLst>
                        <a:ext uri="{28A0092B-C50C-407E-A947-70E740481C1C}">
                          <a14:useLocalDpi xmlns:a14="http://schemas.microsoft.com/office/drawing/2010/main" val="0"/>
                        </a:ext>
                      </a:extLst>
                    </a:blip>
                    <a:srcRect/>
                    <a:stretch>
                      <a:fillRect/>
                    </a:stretch>
                  </pic:blipFill>
                  <pic:spPr bwMode="auto">
                    <a:xfrm>
                      <a:off x="0" y="0"/>
                      <a:ext cx="1266825" cy="295275"/>
                    </a:xfrm>
                    <a:prstGeom prst="rect">
                      <a:avLst/>
                    </a:prstGeom>
                    <a:noFill/>
                    <a:ln>
                      <a:noFill/>
                    </a:ln>
                  </pic:spPr>
                </pic:pic>
              </a:graphicData>
            </a:graphic>
          </wp:inline>
        </w:drawing>
      </w:r>
      <w:r w:rsidRPr="002C71A3">
        <w:t xml:space="preserve">.  To check orthogonality compute </w:t>
      </w:r>
    </w:p>
    <w:p w:rsidR="00EB01FB" w:rsidRPr="002C71A3" w:rsidRDefault="00EB01FB" w:rsidP="00783531">
      <w:pPr>
        <w:ind w:left="360"/>
        <w:jc w:val="center"/>
      </w:pPr>
      <w:r w:rsidRPr="002C71A3">
        <w:rPr>
          <w:noProof/>
          <w:position w:val="-78"/>
        </w:rPr>
        <w:drawing>
          <wp:inline distT="0" distB="0" distL="0" distR="0" wp14:anchorId="7B34C654" wp14:editId="32A97BA7">
            <wp:extent cx="1790700" cy="1066800"/>
            <wp:effectExtent l="0" t="0" r="0" b="0"/>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094" cstate="print">
                      <a:extLst>
                        <a:ext uri="{28A0092B-C50C-407E-A947-70E740481C1C}">
                          <a14:useLocalDpi xmlns:a14="http://schemas.microsoft.com/office/drawing/2010/main" val="0"/>
                        </a:ext>
                      </a:extLst>
                    </a:blip>
                    <a:srcRect/>
                    <a:stretch>
                      <a:fillRect/>
                    </a:stretch>
                  </pic:blipFill>
                  <pic:spPr bwMode="auto">
                    <a:xfrm>
                      <a:off x="0" y="0"/>
                      <a:ext cx="1790700" cy="1066800"/>
                    </a:xfrm>
                    <a:prstGeom prst="rect">
                      <a:avLst/>
                    </a:prstGeom>
                    <a:noFill/>
                    <a:ln>
                      <a:noFill/>
                    </a:ln>
                  </pic:spPr>
                </pic:pic>
              </a:graphicData>
            </a:graphic>
          </wp:inline>
        </w:drawing>
      </w:r>
    </w:p>
    <w:p w:rsidR="00EB01FB" w:rsidRPr="002C71A3" w:rsidRDefault="00EB01FB" w:rsidP="00783531">
      <w:pPr>
        <w:ind w:left="360"/>
      </w:pPr>
      <w:r w:rsidRPr="002C71A3">
        <w:t xml:space="preserve">form w3 by subtracting from v3 the components along </w:t>
      </w:r>
      <w:r w:rsidRPr="002C71A3">
        <w:rPr>
          <w:i/>
          <w:iCs/>
        </w:rPr>
        <w:t xml:space="preserve">both </w:t>
      </w:r>
      <w:r w:rsidRPr="002C71A3">
        <w:t>w1 and w2,</w:t>
      </w:r>
      <w:r w:rsidRPr="002C71A3">
        <w:br/>
      </w:r>
      <w:r w:rsidRPr="002C71A3">
        <w:rPr>
          <w:noProof/>
          <w:position w:val="-16"/>
        </w:rPr>
        <w:drawing>
          <wp:inline distT="0" distB="0" distL="0" distR="0" wp14:anchorId="2AF9882A" wp14:editId="41E98C93">
            <wp:extent cx="2019300" cy="295275"/>
            <wp:effectExtent l="0" t="0" r="0" b="9525"/>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095" cstate="print">
                      <a:extLst>
                        <a:ext uri="{28A0092B-C50C-407E-A947-70E740481C1C}">
                          <a14:useLocalDpi xmlns:a14="http://schemas.microsoft.com/office/drawing/2010/main" val="0"/>
                        </a:ext>
                      </a:extLst>
                    </a:blip>
                    <a:srcRect/>
                    <a:stretch>
                      <a:fillRect/>
                    </a:stretch>
                  </pic:blipFill>
                  <pic:spPr bwMode="auto">
                    <a:xfrm>
                      <a:off x="0" y="0"/>
                      <a:ext cx="2019300" cy="295275"/>
                    </a:xfrm>
                    <a:prstGeom prst="rect">
                      <a:avLst/>
                    </a:prstGeom>
                    <a:noFill/>
                    <a:ln>
                      <a:noFill/>
                    </a:ln>
                  </pic:spPr>
                </pic:pic>
              </a:graphicData>
            </a:graphic>
          </wp:inline>
        </w:drawing>
      </w:r>
    </w:p>
    <w:p w:rsidR="00EB01FB" w:rsidRPr="002C71A3" w:rsidRDefault="00EB01FB" w:rsidP="00783531">
      <w:pPr>
        <w:ind w:left="360"/>
      </w:pPr>
      <w:r w:rsidRPr="002C71A3">
        <w:t>continue until all vectors have been used</w:t>
      </w:r>
    </w:p>
    <w:p w:rsidR="00EB01FB" w:rsidRPr="002C71A3" w:rsidRDefault="00EB01FB" w:rsidP="00783531">
      <w:pPr>
        <w:ind w:left="360"/>
      </w:pPr>
      <w:r w:rsidRPr="002C71A3">
        <w:t xml:space="preserve">normalize each w by it’s length to form an </w:t>
      </w:r>
      <w:r w:rsidRPr="002C71A3">
        <w:rPr>
          <w:i/>
          <w:iCs/>
        </w:rPr>
        <w:t>orthonormal basis</w:t>
      </w:r>
      <w:r w:rsidRPr="002C71A3">
        <w:rPr>
          <w:i/>
          <w:iCs/>
        </w:rPr>
        <w:fldChar w:fldCharType="begin"/>
      </w:r>
      <w:r w:rsidRPr="002C71A3">
        <w:instrText>xe "</w:instrText>
      </w:r>
      <w:r w:rsidRPr="002C71A3">
        <w:rPr>
          <w:i/>
          <w:iCs/>
        </w:rPr>
        <w:instrText>orthonormal basis</w:instrText>
      </w:r>
      <w:r w:rsidRPr="002C71A3">
        <w:instrText>"</w:instrText>
      </w:r>
      <w:r w:rsidRPr="002C71A3">
        <w:rPr>
          <w:i/>
          <w:iCs/>
        </w:rPr>
        <w:fldChar w:fldCharType="end"/>
      </w:r>
      <w:r w:rsidRPr="002C71A3">
        <w:t>.</w:t>
      </w:r>
      <w:r w:rsidRPr="002C71A3">
        <w:rPr>
          <w:b/>
          <w:bCs/>
        </w:rPr>
        <w:tab/>
      </w:r>
    </w:p>
    <w:p w:rsidR="00EB01FB" w:rsidRPr="002C71A3" w:rsidRDefault="00EB01FB" w:rsidP="00783531"/>
    <w:p w:rsidR="00EB01FB" w:rsidRPr="00B75359" w:rsidRDefault="00EB01FB" w:rsidP="00C871C4">
      <w:pPr>
        <w:pStyle w:val="Heading2"/>
        <w:numPr>
          <w:ilvl w:val="1"/>
          <w:numId w:val="1"/>
        </w:numPr>
      </w:pPr>
      <w:bookmarkStart w:id="219" w:name="_Toc209776314"/>
      <w:bookmarkStart w:id="220" w:name="_Toc209776836"/>
      <w:bookmarkStart w:id="221" w:name="_Toc209781607"/>
      <w:bookmarkStart w:id="222" w:name="_Toc209787347"/>
      <w:bookmarkStart w:id="223" w:name="_Toc229856972"/>
      <w:bookmarkStart w:id="224" w:name="_Toc229926026"/>
      <w:bookmarkStart w:id="225" w:name="_Toc145482104"/>
      <w:bookmarkStart w:id="226" w:name="_Toc146610596"/>
      <w:bookmarkStart w:id="227" w:name="_Toc280363474"/>
      <w:bookmarkStart w:id="228" w:name="OLE_LINK4"/>
      <w:r w:rsidRPr="00B75359">
        <w:t>Matrix Decompositions</w:t>
      </w:r>
      <w:bookmarkEnd w:id="219"/>
      <w:bookmarkEnd w:id="220"/>
      <w:bookmarkEnd w:id="221"/>
      <w:bookmarkEnd w:id="222"/>
      <w:bookmarkEnd w:id="223"/>
      <w:bookmarkEnd w:id="224"/>
      <w:r w:rsidRPr="00B75359">
        <w:t xml:space="preserve"> </w:t>
      </w:r>
      <w:bookmarkEnd w:id="225"/>
      <w:bookmarkEnd w:id="226"/>
      <w:bookmarkEnd w:id="227"/>
    </w:p>
    <w:p w:rsidR="00EB01FB" w:rsidRPr="002C71A3" w:rsidRDefault="00EB01FB" w:rsidP="00783531"/>
    <w:p w:rsidR="00EB01FB" w:rsidRPr="00B75359" w:rsidRDefault="00EB01FB" w:rsidP="00C871C4">
      <w:pPr>
        <w:pStyle w:val="Heading3"/>
        <w:numPr>
          <w:ilvl w:val="2"/>
          <w:numId w:val="1"/>
        </w:numPr>
      </w:pPr>
      <w:bookmarkStart w:id="229" w:name="_Toc280363475"/>
      <w:bookmarkStart w:id="230" w:name="_Toc209776315"/>
      <w:bookmarkStart w:id="231" w:name="_Toc209776837"/>
      <w:bookmarkStart w:id="232" w:name="_Toc209781608"/>
      <w:bookmarkStart w:id="233" w:name="_Toc209787348"/>
      <w:bookmarkStart w:id="234" w:name="_Toc229856973"/>
      <w:bookmarkStart w:id="235" w:name="_Toc229926027"/>
      <w:r w:rsidRPr="00B75359">
        <w:t>LDU</w:t>
      </w:r>
      <w:bookmarkEnd w:id="229"/>
      <w:bookmarkEnd w:id="230"/>
      <w:bookmarkEnd w:id="231"/>
      <w:bookmarkEnd w:id="232"/>
      <w:bookmarkEnd w:id="233"/>
      <w:bookmarkEnd w:id="234"/>
      <w:bookmarkEnd w:id="235"/>
    </w:p>
    <w:p w:rsidR="00EB01FB" w:rsidRPr="002C71A3" w:rsidRDefault="00EB01FB" w:rsidP="00783531"/>
    <w:p w:rsidR="00EB01FB" w:rsidRPr="002C71A3" w:rsidRDefault="00EB01FB" w:rsidP="00783531"/>
    <w:p w:rsidR="00EB01FB" w:rsidRPr="002C71A3" w:rsidRDefault="00EB01FB" w:rsidP="00783531">
      <w:r w:rsidRPr="002C71A3">
        <w:t xml:space="preserve">Perform the steps of Gaussian elimination by operating on A with a series of </w:t>
      </w:r>
      <w:r w:rsidRPr="002C71A3">
        <w:rPr>
          <w:noProof/>
          <w:position w:val="-4"/>
        </w:rPr>
        <w:drawing>
          <wp:inline distT="0" distB="0" distL="0" distR="0" wp14:anchorId="37C2AAA9" wp14:editId="4219E545">
            <wp:extent cx="161925" cy="161925"/>
            <wp:effectExtent l="0" t="0" r="9525" b="9525"/>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096"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matrices of the form</w:t>
      </w:r>
      <w:r w:rsidRPr="002C71A3">
        <w:rPr>
          <w:noProof/>
          <w:position w:val="-14"/>
        </w:rPr>
        <w:drawing>
          <wp:inline distT="0" distB="0" distL="0" distR="0" wp14:anchorId="767D53AB" wp14:editId="40FFAB86">
            <wp:extent cx="2333625" cy="238125"/>
            <wp:effectExtent l="0" t="0" r="9525" b="9525"/>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097" cstate="print">
                      <a:extLst>
                        <a:ext uri="{28A0092B-C50C-407E-A947-70E740481C1C}">
                          <a14:useLocalDpi xmlns:a14="http://schemas.microsoft.com/office/drawing/2010/main" val="0"/>
                        </a:ext>
                      </a:extLst>
                    </a:blip>
                    <a:srcRect/>
                    <a:stretch>
                      <a:fillRect/>
                    </a:stretch>
                  </pic:blipFill>
                  <pic:spPr bwMode="auto">
                    <a:xfrm>
                      <a:off x="0" y="0"/>
                      <a:ext cx="2333625" cy="238125"/>
                    </a:xfrm>
                    <a:prstGeom prst="rect">
                      <a:avLst/>
                    </a:prstGeom>
                    <a:noFill/>
                    <a:ln>
                      <a:noFill/>
                    </a:ln>
                  </pic:spPr>
                </pic:pic>
              </a:graphicData>
            </a:graphic>
          </wp:inline>
        </w:drawing>
      </w:r>
      <w:r w:rsidRPr="002C71A3">
        <w:t>, which are the identity matrix with</w:t>
      </w:r>
      <w:r w:rsidRPr="002C71A3">
        <w:rPr>
          <w:noProof/>
          <w:position w:val="-12"/>
        </w:rPr>
        <w:drawing>
          <wp:inline distT="0" distB="0" distL="0" distR="0" wp14:anchorId="2B641CCE" wp14:editId="3AB1DE9B">
            <wp:extent cx="228600" cy="228600"/>
            <wp:effectExtent l="0" t="0" r="0" b="0"/>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09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2C71A3">
        <w:t xml:space="preserve"> in the </w:t>
      </w:r>
      <w:r w:rsidRPr="002C71A3">
        <w:rPr>
          <w:noProof/>
          <w:position w:val="-10"/>
        </w:rPr>
        <w:drawing>
          <wp:inline distT="0" distB="0" distL="0" distR="0" wp14:anchorId="54B5BCFE" wp14:editId="5B205090">
            <wp:extent cx="142875" cy="190500"/>
            <wp:effectExtent l="0" t="0" r="9525" b="0"/>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099" cstate="print">
                      <a:extLst>
                        <a:ext uri="{28A0092B-C50C-407E-A947-70E740481C1C}">
                          <a14:useLocalDpi xmlns:a14="http://schemas.microsoft.com/office/drawing/2010/main" val="0"/>
                        </a:ext>
                      </a:extLst>
                    </a:blip>
                    <a:srcRect/>
                    <a:stretch>
                      <a:fillRect/>
                    </a:stretch>
                  </pic:blipFill>
                  <pic:spPr bwMode="auto">
                    <a:xfrm>
                      <a:off x="0" y="0"/>
                      <a:ext cx="142875" cy="190500"/>
                    </a:xfrm>
                    <a:prstGeom prst="rect">
                      <a:avLst/>
                    </a:prstGeom>
                    <a:noFill/>
                    <a:ln>
                      <a:noFill/>
                    </a:ln>
                  </pic:spPr>
                </pic:pic>
              </a:graphicData>
            </a:graphic>
          </wp:inline>
        </w:drawing>
      </w:r>
      <w:r w:rsidRPr="002C71A3">
        <w:rPr>
          <w:vertAlign w:val="superscript"/>
        </w:rPr>
        <w:t>th</w:t>
      </w:r>
      <w:r w:rsidRPr="002C71A3">
        <w:t xml:space="preserve"> position, so that </w:t>
      </w:r>
      <w:r w:rsidRPr="002C71A3">
        <w:rPr>
          <w:noProof/>
          <w:position w:val="-14"/>
        </w:rPr>
        <w:drawing>
          <wp:inline distT="0" distB="0" distL="0" distR="0" wp14:anchorId="01BF7A8F" wp14:editId="29CD760D">
            <wp:extent cx="542925" cy="238125"/>
            <wp:effectExtent l="0" t="0" r="9525" b="9525"/>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100" cstate="print">
                      <a:extLst>
                        <a:ext uri="{28A0092B-C50C-407E-A947-70E740481C1C}">
                          <a14:useLocalDpi xmlns:a14="http://schemas.microsoft.com/office/drawing/2010/main" val="0"/>
                        </a:ext>
                      </a:extLst>
                    </a:blip>
                    <a:srcRect/>
                    <a:stretch>
                      <a:fillRect/>
                    </a:stretch>
                  </pic:blipFill>
                  <pic:spPr bwMode="auto">
                    <a:xfrm>
                      <a:off x="0" y="0"/>
                      <a:ext cx="542925" cy="238125"/>
                    </a:xfrm>
                    <a:prstGeom prst="rect">
                      <a:avLst/>
                    </a:prstGeom>
                    <a:noFill/>
                    <a:ln>
                      <a:noFill/>
                    </a:ln>
                  </pic:spPr>
                </pic:pic>
              </a:graphicData>
            </a:graphic>
          </wp:inline>
        </w:drawing>
      </w:r>
      <w:r w:rsidRPr="002C71A3">
        <w:t>replaces row</w:t>
      </w:r>
      <w:r w:rsidRPr="002C71A3">
        <w:rPr>
          <w:noProof/>
          <w:position w:val="-6"/>
        </w:rPr>
        <w:drawing>
          <wp:inline distT="0" distB="0" distL="0" distR="0" wp14:anchorId="4A3689BF" wp14:editId="294F37A2">
            <wp:extent cx="85725" cy="161925"/>
            <wp:effectExtent l="0" t="0" r="9525" b="9525"/>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101" cstate="print">
                      <a:extLst>
                        <a:ext uri="{28A0092B-C50C-407E-A947-70E740481C1C}">
                          <a14:useLocalDpi xmlns:a14="http://schemas.microsoft.com/office/drawing/2010/main" val="0"/>
                        </a:ext>
                      </a:extLst>
                    </a:blip>
                    <a:srcRect/>
                    <a:stretch>
                      <a:fillRect/>
                    </a:stretch>
                  </pic:blipFill>
                  <pic:spPr bwMode="auto">
                    <a:xfrm>
                      <a:off x="0" y="0"/>
                      <a:ext cx="85725" cy="161925"/>
                    </a:xfrm>
                    <a:prstGeom prst="rect">
                      <a:avLst/>
                    </a:prstGeom>
                    <a:noFill/>
                    <a:ln>
                      <a:noFill/>
                    </a:ln>
                  </pic:spPr>
                </pic:pic>
              </a:graphicData>
            </a:graphic>
          </wp:inline>
        </w:drawing>
      </w:r>
      <w:r w:rsidRPr="002C71A3">
        <w:t xml:space="preserve">of A with </w:t>
      </w:r>
      <w:r w:rsidRPr="002C71A3">
        <w:rPr>
          <w:noProof/>
          <w:position w:val="-12"/>
        </w:rPr>
        <w:drawing>
          <wp:inline distT="0" distB="0" distL="0" distR="0" wp14:anchorId="5F16141F" wp14:editId="6D0ED408">
            <wp:extent cx="228600" cy="228600"/>
            <wp:effectExtent l="0" t="0" r="0" b="0"/>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09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2C71A3">
        <w:t xml:space="preserve"> times row</w:t>
      </w:r>
      <w:r w:rsidRPr="002C71A3">
        <w:rPr>
          <w:noProof/>
          <w:position w:val="-10"/>
        </w:rPr>
        <w:drawing>
          <wp:inline distT="0" distB="0" distL="0" distR="0" wp14:anchorId="6CE930E3" wp14:editId="49056994">
            <wp:extent cx="123825" cy="190500"/>
            <wp:effectExtent l="0" t="0" r="9525" b="0"/>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1102"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r w:rsidRPr="002C71A3">
        <w:t>plus row</w:t>
      </w:r>
      <w:r w:rsidRPr="002C71A3">
        <w:rPr>
          <w:noProof/>
          <w:position w:val="-6"/>
        </w:rPr>
        <w:drawing>
          <wp:inline distT="0" distB="0" distL="0" distR="0" wp14:anchorId="6FB02901" wp14:editId="54220E30">
            <wp:extent cx="85725" cy="161925"/>
            <wp:effectExtent l="0" t="0" r="9525" b="9525"/>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101" cstate="print">
                      <a:extLst>
                        <a:ext uri="{28A0092B-C50C-407E-A947-70E740481C1C}">
                          <a14:useLocalDpi xmlns:a14="http://schemas.microsoft.com/office/drawing/2010/main" val="0"/>
                        </a:ext>
                      </a:extLst>
                    </a:blip>
                    <a:srcRect/>
                    <a:stretch>
                      <a:fillRect/>
                    </a:stretch>
                  </pic:blipFill>
                  <pic:spPr bwMode="auto">
                    <a:xfrm>
                      <a:off x="0" y="0"/>
                      <a:ext cx="85725" cy="161925"/>
                    </a:xfrm>
                    <a:prstGeom prst="rect">
                      <a:avLst/>
                    </a:prstGeom>
                    <a:noFill/>
                    <a:ln>
                      <a:noFill/>
                    </a:ln>
                  </pic:spPr>
                </pic:pic>
              </a:graphicData>
            </a:graphic>
          </wp:inline>
        </w:drawing>
      </w:r>
      <w:r w:rsidRPr="002C71A3">
        <w:t>.  In this manner we create the upper triangular matrix U,</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28"/>
        </w:rPr>
        <w:drawing>
          <wp:inline distT="0" distB="0" distL="0" distR="0" wp14:anchorId="398726D2" wp14:editId="10E928E6">
            <wp:extent cx="1485900" cy="447675"/>
            <wp:effectExtent l="0" t="0" r="0" b="9525"/>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103" cstate="print">
                      <a:extLst>
                        <a:ext uri="{28A0092B-C50C-407E-A947-70E740481C1C}">
                          <a14:useLocalDpi xmlns:a14="http://schemas.microsoft.com/office/drawing/2010/main" val="0"/>
                        </a:ext>
                      </a:extLst>
                    </a:blip>
                    <a:srcRect/>
                    <a:stretch>
                      <a:fillRect/>
                    </a:stretch>
                  </pic:blipFill>
                  <pic:spPr bwMode="auto">
                    <a:xfrm>
                      <a:off x="0" y="0"/>
                      <a:ext cx="1485900" cy="4476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145</w:instrText>
        </w:r>
      </w:fldSimple>
      <w:r w:rsidRPr="002C71A3">
        <w:instrText>)</w:instrText>
      </w:r>
      <w:r w:rsidRPr="002C71A3">
        <w:fldChar w:fldCharType="end"/>
      </w:r>
    </w:p>
    <w:p w:rsidR="00EB01FB" w:rsidRPr="002C71A3" w:rsidRDefault="00EB01FB" w:rsidP="00783531"/>
    <w:p w:rsidR="00EB01FB" w:rsidRPr="002C71A3" w:rsidRDefault="00EB01FB" w:rsidP="00783531">
      <w:pPr>
        <w:tabs>
          <w:tab w:val="center" w:pos="4320"/>
          <w:tab w:val="right" w:pos="8640"/>
        </w:tabs>
      </w:pPr>
      <w:r w:rsidRPr="002C71A3">
        <w:t>Defining the lower triangular matrix L, (it is LT because the inverse of a LT matrix is also LT)</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32"/>
        </w:rPr>
        <w:drawing>
          <wp:inline distT="0" distB="0" distL="0" distR="0" wp14:anchorId="5BD2B487" wp14:editId="3D6488FE">
            <wp:extent cx="1143000" cy="523875"/>
            <wp:effectExtent l="0" t="0" r="0" b="0"/>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104" cstate="print">
                      <a:extLst>
                        <a:ext uri="{28A0092B-C50C-407E-A947-70E740481C1C}">
                          <a14:useLocalDpi xmlns:a14="http://schemas.microsoft.com/office/drawing/2010/main" val="0"/>
                        </a:ext>
                      </a:extLst>
                    </a:blip>
                    <a:srcRect/>
                    <a:stretch>
                      <a:fillRect/>
                    </a:stretch>
                  </pic:blipFill>
                  <pic:spPr bwMode="auto">
                    <a:xfrm>
                      <a:off x="0" y="0"/>
                      <a:ext cx="1143000" cy="5238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146</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we arrive at the LU factorization.  </w:t>
      </w:r>
    </w:p>
    <w:p w:rsidR="00EB01FB" w:rsidRPr="002C71A3" w:rsidRDefault="00EB01FB" w:rsidP="00783531">
      <w:pPr>
        <w:tabs>
          <w:tab w:val="center" w:pos="4320"/>
          <w:tab w:val="right" w:pos="8640"/>
        </w:tabs>
      </w:pPr>
      <w:r w:rsidRPr="002C71A3">
        <w:tab/>
      </w:r>
      <w:r w:rsidRPr="002C71A3">
        <w:rPr>
          <w:noProof/>
          <w:position w:val="-6"/>
        </w:rPr>
        <w:drawing>
          <wp:inline distT="0" distB="0" distL="0" distR="0" wp14:anchorId="54E84BF8" wp14:editId="6EB73ECF">
            <wp:extent cx="533400" cy="180975"/>
            <wp:effectExtent l="0" t="0" r="0" b="9525"/>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105" cstate="print">
                      <a:extLst>
                        <a:ext uri="{28A0092B-C50C-407E-A947-70E740481C1C}">
                          <a14:useLocalDpi xmlns:a14="http://schemas.microsoft.com/office/drawing/2010/main" val="0"/>
                        </a:ext>
                      </a:extLst>
                    </a:blip>
                    <a:srcRect/>
                    <a:stretch>
                      <a:fillRect/>
                    </a:stretch>
                  </pic:blipFill>
                  <pic:spPr bwMode="auto">
                    <a:xfrm>
                      <a:off x="0" y="0"/>
                      <a:ext cx="533400" cy="1809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147</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For the purposes of symmetry, a diagonal matrix D may be factored from U to yield an UT matrix with ones along the main diagonal.  This is the LDU factorization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6"/>
        </w:rPr>
        <w:drawing>
          <wp:inline distT="0" distB="0" distL="0" distR="0" wp14:anchorId="06F1839D" wp14:editId="7A52CD9D">
            <wp:extent cx="638175" cy="180975"/>
            <wp:effectExtent l="0" t="0" r="9525" b="9525"/>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106" cstate="print">
                      <a:extLst>
                        <a:ext uri="{28A0092B-C50C-407E-A947-70E740481C1C}">
                          <a14:useLocalDpi xmlns:a14="http://schemas.microsoft.com/office/drawing/2010/main" val="0"/>
                        </a:ext>
                      </a:extLst>
                    </a:blip>
                    <a:srcRect/>
                    <a:stretch>
                      <a:fillRect/>
                    </a:stretch>
                  </pic:blipFill>
                  <pic:spPr bwMode="auto">
                    <a:xfrm>
                      <a:off x="0" y="0"/>
                      <a:ext cx="638175" cy="1809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148</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lastRenderedPageBreak/>
        <w:t>The LDU factorization is unique.</w:t>
      </w:r>
    </w:p>
    <w:p w:rsidR="00EB01FB" w:rsidRPr="002C71A3" w:rsidRDefault="00EB01FB" w:rsidP="00783531"/>
    <w:p w:rsidR="00EB01FB" w:rsidRPr="002C71A3" w:rsidRDefault="00EB01FB" w:rsidP="00783531">
      <w:r w:rsidRPr="002C71A3">
        <w:rPr>
          <w:i/>
          <w:iCs/>
        </w:rPr>
        <w:t>Proof:</w:t>
      </w:r>
      <w:r w:rsidRPr="002C71A3">
        <w:t xml:space="preserve"> Given </w:t>
      </w:r>
      <w:r w:rsidRPr="002C71A3">
        <w:rPr>
          <w:noProof/>
          <w:position w:val="-12"/>
        </w:rPr>
        <w:drawing>
          <wp:inline distT="0" distB="0" distL="0" distR="0" wp14:anchorId="55A6E6FC" wp14:editId="7EF84169">
            <wp:extent cx="752475" cy="228600"/>
            <wp:effectExtent l="0" t="0" r="9525" b="0"/>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107" cstate="print">
                      <a:extLst>
                        <a:ext uri="{28A0092B-C50C-407E-A947-70E740481C1C}">
                          <a14:useLocalDpi xmlns:a14="http://schemas.microsoft.com/office/drawing/2010/main" val="0"/>
                        </a:ext>
                      </a:extLst>
                    </a:blip>
                    <a:srcRect/>
                    <a:stretch>
                      <a:fillRect/>
                    </a:stretch>
                  </pic:blipFill>
                  <pic:spPr bwMode="auto">
                    <a:xfrm>
                      <a:off x="0" y="0"/>
                      <a:ext cx="752475" cy="228600"/>
                    </a:xfrm>
                    <a:prstGeom prst="rect">
                      <a:avLst/>
                    </a:prstGeom>
                    <a:noFill/>
                    <a:ln>
                      <a:noFill/>
                    </a:ln>
                  </pic:spPr>
                </pic:pic>
              </a:graphicData>
            </a:graphic>
          </wp:inline>
        </w:drawing>
      </w:r>
      <w:r w:rsidRPr="002C71A3">
        <w:t xml:space="preserve">and </w:t>
      </w:r>
      <w:r w:rsidRPr="002C71A3">
        <w:rPr>
          <w:noProof/>
          <w:position w:val="-12"/>
        </w:rPr>
        <w:drawing>
          <wp:inline distT="0" distB="0" distL="0" distR="0" wp14:anchorId="14F2609E" wp14:editId="31715076">
            <wp:extent cx="800100" cy="228600"/>
            <wp:effectExtent l="0" t="0" r="0" b="0"/>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108" cstate="print">
                      <a:extLst>
                        <a:ext uri="{28A0092B-C50C-407E-A947-70E740481C1C}">
                          <a14:useLocalDpi xmlns:a14="http://schemas.microsoft.com/office/drawing/2010/main" val="0"/>
                        </a:ext>
                      </a:extLst>
                    </a:blip>
                    <a:srcRect/>
                    <a:stretch>
                      <a:fillRect/>
                    </a:stretch>
                  </pic:blipFill>
                  <pic:spPr bwMode="auto">
                    <a:xfrm>
                      <a:off x="0" y="0"/>
                      <a:ext cx="800100" cy="228600"/>
                    </a:xfrm>
                    <a:prstGeom prst="rect">
                      <a:avLst/>
                    </a:prstGeom>
                    <a:noFill/>
                    <a:ln>
                      <a:noFill/>
                    </a:ln>
                  </pic:spPr>
                </pic:pic>
              </a:graphicData>
            </a:graphic>
          </wp:inline>
        </w:drawing>
      </w:r>
      <w:r w:rsidRPr="002C71A3">
        <w:t>then</w:t>
      </w:r>
      <w:r w:rsidRPr="002C71A3">
        <w:rPr>
          <w:noProof/>
          <w:position w:val="-12"/>
        </w:rPr>
        <w:drawing>
          <wp:inline distT="0" distB="0" distL="0" distR="0" wp14:anchorId="63288825" wp14:editId="24FBE602">
            <wp:extent cx="1219200" cy="238125"/>
            <wp:effectExtent l="0" t="0" r="0" b="9525"/>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109" cstate="print">
                      <a:extLst>
                        <a:ext uri="{28A0092B-C50C-407E-A947-70E740481C1C}">
                          <a14:useLocalDpi xmlns:a14="http://schemas.microsoft.com/office/drawing/2010/main" val="0"/>
                        </a:ext>
                      </a:extLst>
                    </a:blip>
                    <a:srcRect/>
                    <a:stretch>
                      <a:fillRect/>
                    </a:stretch>
                  </pic:blipFill>
                  <pic:spPr bwMode="auto">
                    <a:xfrm>
                      <a:off x="0" y="0"/>
                      <a:ext cx="1219200" cy="238125"/>
                    </a:xfrm>
                    <a:prstGeom prst="rect">
                      <a:avLst/>
                    </a:prstGeom>
                    <a:noFill/>
                    <a:ln>
                      <a:noFill/>
                    </a:ln>
                  </pic:spPr>
                </pic:pic>
              </a:graphicData>
            </a:graphic>
          </wp:inline>
        </w:drawing>
      </w:r>
      <w:r w:rsidRPr="002C71A3">
        <w:t xml:space="preserve">.  In order for the UT LHS to equal the LT RHS, </w:t>
      </w:r>
      <w:r w:rsidRPr="002C71A3">
        <w:rPr>
          <w:noProof/>
          <w:position w:val="-12"/>
        </w:rPr>
        <w:drawing>
          <wp:inline distT="0" distB="0" distL="0" distR="0" wp14:anchorId="6EB3AA26" wp14:editId="7D936252">
            <wp:extent cx="638175" cy="238125"/>
            <wp:effectExtent l="0" t="0" r="9525" b="9525"/>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110" cstate="print">
                      <a:extLst>
                        <a:ext uri="{28A0092B-C50C-407E-A947-70E740481C1C}">
                          <a14:useLocalDpi xmlns:a14="http://schemas.microsoft.com/office/drawing/2010/main" val="0"/>
                        </a:ext>
                      </a:extLst>
                    </a:blip>
                    <a:srcRect/>
                    <a:stretch>
                      <a:fillRect/>
                    </a:stretch>
                  </pic:blipFill>
                  <pic:spPr bwMode="auto">
                    <a:xfrm>
                      <a:off x="0" y="0"/>
                      <a:ext cx="638175" cy="238125"/>
                    </a:xfrm>
                    <a:prstGeom prst="rect">
                      <a:avLst/>
                    </a:prstGeom>
                    <a:noFill/>
                    <a:ln>
                      <a:noFill/>
                    </a:ln>
                  </pic:spPr>
                </pic:pic>
              </a:graphicData>
            </a:graphic>
          </wp:inline>
        </w:drawing>
      </w:r>
      <w:r w:rsidRPr="002C71A3">
        <w:t>and</w:t>
      </w:r>
      <w:r w:rsidRPr="002C71A3">
        <w:rPr>
          <w:noProof/>
          <w:position w:val="-12"/>
        </w:rPr>
        <w:drawing>
          <wp:inline distT="0" distB="0" distL="0" distR="0" wp14:anchorId="1A2FE0FF" wp14:editId="39D75E32">
            <wp:extent cx="609600" cy="238125"/>
            <wp:effectExtent l="0" t="0" r="0" b="9525"/>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111" cstate="print">
                      <a:extLst>
                        <a:ext uri="{28A0092B-C50C-407E-A947-70E740481C1C}">
                          <a14:useLocalDpi xmlns:a14="http://schemas.microsoft.com/office/drawing/2010/main" val="0"/>
                        </a:ext>
                      </a:extLst>
                    </a:blip>
                    <a:srcRect/>
                    <a:stretch>
                      <a:fillRect/>
                    </a:stretch>
                  </pic:blipFill>
                  <pic:spPr bwMode="auto">
                    <a:xfrm>
                      <a:off x="0" y="0"/>
                      <a:ext cx="609600" cy="238125"/>
                    </a:xfrm>
                    <a:prstGeom prst="rect">
                      <a:avLst/>
                    </a:prstGeom>
                    <a:noFill/>
                    <a:ln>
                      <a:noFill/>
                    </a:ln>
                  </pic:spPr>
                </pic:pic>
              </a:graphicData>
            </a:graphic>
          </wp:inline>
        </w:drawing>
      </w:r>
      <w:r w:rsidRPr="002C71A3">
        <w:t xml:space="preserve">, so that </w:t>
      </w:r>
      <w:r w:rsidRPr="002C71A3">
        <w:rPr>
          <w:noProof/>
          <w:position w:val="-12"/>
        </w:rPr>
        <w:drawing>
          <wp:inline distT="0" distB="0" distL="0" distR="0" wp14:anchorId="1645698D" wp14:editId="7FEF0156">
            <wp:extent cx="523875" cy="228600"/>
            <wp:effectExtent l="0" t="0" r="9525" b="0"/>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112" cstate="print">
                      <a:extLst>
                        <a:ext uri="{28A0092B-C50C-407E-A947-70E740481C1C}">
                          <a14:useLocalDpi xmlns:a14="http://schemas.microsoft.com/office/drawing/2010/main" val="0"/>
                        </a:ext>
                      </a:extLst>
                    </a:blip>
                    <a:srcRect/>
                    <a:stretch>
                      <a:fillRect/>
                    </a:stretch>
                  </pic:blipFill>
                  <pic:spPr bwMode="auto">
                    <a:xfrm>
                      <a:off x="0" y="0"/>
                      <a:ext cx="523875" cy="228600"/>
                    </a:xfrm>
                    <a:prstGeom prst="rect">
                      <a:avLst/>
                    </a:prstGeom>
                    <a:noFill/>
                    <a:ln>
                      <a:noFill/>
                    </a:ln>
                  </pic:spPr>
                </pic:pic>
              </a:graphicData>
            </a:graphic>
          </wp:inline>
        </w:drawing>
      </w:r>
      <w:r w:rsidRPr="002C71A3">
        <w:t>and thus the factorization is unique.</w:t>
      </w:r>
    </w:p>
    <w:p w:rsidR="00EB01FB" w:rsidRPr="002C71A3" w:rsidRDefault="00EB01FB" w:rsidP="00783531"/>
    <w:p w:rsidR="00EB01FB" w:rsidRPr="002C71A3" w:rsidRDefault="00EB01FB" w:rsidP="00783531"/>
    <w:p w:rsidR="00EB01FB" w:rsidRPr="00B75359" w:rsidRDefault="00EB01FB" w:rsidP="00C871C4">
      <w:pPr>
        <w:pStyle w:val="Heading3"/>
        <w:numPr>
          <w:ilvl w:val="2"/>
          <w:numId w:val="1"/>
        </w:numPr>
      </w:pPr>
      <w:bookmarkStart w:id="236" w:name="_Toc145482105"/>
      <w:bookmarkStart w:id="237" w:name="_Toc146610598"/>
      <w:bookmarkStart w:id="238" w:name="_Toc280363476"/>
      <w:bookmarkStart w:id="239" w:name="_Toc209776316"/>
      <w:bookmarkStart w:id="240" w:name="_Toc209776838"/>
      <w:bookmarkStart w:id="241" w:name="_Toc209781609"/>
      <w:bookmarkStart w:id="242" w:name="_Toc209787349"/>
      <w:bookmarkStart w:id="243" w:name="_Toc229856974"/>
      <w:bookmarkStart w:id="244" w:name="_Toc229926028"/>
      <w:r w:rsidRPr="00B75359">
        <w:t>Cholesky Decomposition</w:t>
      </w:r>
      <w:bookmarkEnd w:id="236"/>
      <w:bookmarkEnd w:id="237"/>
      <w:bookmarkEnd w:id="238"/>
      <w:bookmarkEnd w:id="239"/>
      <w:bookmarkEnd w:id="240"/>
      <w:bookmarkEnd w:id="241"/>
      <w:bookmarkEnd w:id="242"/>
      <w:bookmarkEnd w:id="243"/>
      <w:bookmarkEnd w:id="244"/>
    </w:p>
    <w:p w:rsidR="00EB01FB" w:rsidRPr="002C71A3" w:rsidRDefault="00EB01FB" w:rsidP="00783531"/>
    <w:p w:rsidR="00EB01FB" w:rsidRPr="002C71A3" w:rsidRDefault="00EB01FB" w:rsidP="00783531">
      <w:r w:rsidRPr="002C71A3">
        <w:t xml:space="preserve">If A is symmetric, then </w:t>
      </w:r>
      <w:r w:rsidRPr="002C71A3">
        <w:rPr>
          <w:noProof/>
          <w:position w:val="-6"/>
        </w:rPr>
        <w:drawing>
          <wp:inline distT="0" distB="0" distL="0" distR="0" wp14:anchorId="0F134C83" wp14:editId="726AF243">
            <wp:extent cx="1190625" cy="200025"/>
            <wp:effectExtent l="0" t="0" r="9525" b="9525"/>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113" cstate="print">
                      <a:extLst>
                        <a:ext uri="{28A0092B-C50C-407E-A947-70E740481C1C}">
                          <a14:useLocalDpi xmlns:a14="http://schemas.microsoft.com/office/drawing/2010/main" val="0"/>
                        </a:ext>
                      </a:extLst>
                    </a:blip>
                    <a:srcRect/>
                    <a:stretch>
                      <a:fillRect/>
                    </a:stretch>
                  </pic:blipFill>
                  <pic:spPr bwMode="auto">
                    <a:xfrm>
                      <a:off x="0" y="0"/>
                      <a:ext cx="1190625" cy="200025"/>
                    </a:xfrm>
                    <a:prstGeom prst="rect">
                      <a:avLst/>
                    </a:prstGeom>
                    <a:noFill/>
                    <a:ln>
                      <a:noFill/>
                    </a:ln>
                  </pic:spPr>
                </pic:pic>
              </a:graphicData>
            </a:graphic>
          </wp:inline>
        </w:drawing>
      </w:r>
      <w:r w:rsidRPr="002C71A3">
        <w:t xml:space="preserve">, therefore, by uniqueness, </w:t>
      </w:r>
      <w:r w:rsidRPr="002C71A3">
        <w:rPr>
          <w:noProof/>
          <w:position w:val="-6"/>
        </w:rPr>
        <w:drawing>
          <wp:inline distT="0" distB="0" distL="0" distR="0" wp14:anchorId="0BDCE8C8" wp14:editId="34DAFE79">
            <wp:extent cx="457200" cy="200025"/>
            <wp:effectExtent l="0" t="0" r="0" b="9525"/>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114" cstate="print">
                      <a:extLst>
                        <a:ext uri="{28A0092B-C50C-407E-A947-70E740481C1C}">
                          <a14:useLocalDpi xmlns:a14="http://schemas.microsoft.com/office/drawing/2010/main" val="0"/>
                        </a:ext>
                      </a:extLst>
                    </a:blip>
                    <a:srcRect/>
                    <a:stretch>
                      <a:fillRect/>
                    </a:stretch>
                  </pic:blipFill>
                  <pic:spPr bwMode="auto">
                    <a:xfrm>
                      <a:off x="0" y="0"/>
                      <a:ext cx="457200" cy="200025"/>
                    </a:xfrm>
                    <a:prstGeom prst="rect">
                      <a:avLst/>
                    </a:prstGeom>
                    <a:noFill/>
                    <a:ln>
                      <a:noFill/>
                    </a:ln>
                  </pic:spPr>
                </pic:pic>
              </a:graphicData>
            </a:graphic>
          </wp:inline>
        </w:drawing>
      </w:r>
      <w:r w:rsidRPr="002C71A3">
        <w:t xml:space="preserve">and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4"/>
        </w:rPr>
        <w:drawing>
          <wp:inline distT="0" distB="0" distL="0" distR="0" wp14:anchorId="50613C2D" wp14:editId="3D4E6A7B">
            <wp:extent cx="657225" cy="190500"/>
            <wp:effectExtent l="0" t="0" r="9525" b="0"/>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115" cstate="print">
                      <a:extLst>
                        <a:ext uri="{28A0092B-C50C-407E-A947-70E740481C1C}">
                          <a14:useLocalDpi xmlns:a14="http://schemas.microsoft.com/office/drawing/2010/main" val="0"/>
                        </a:ext>
                      </a:extLst>
                    </a:blip>
                    <a:srcRect/>
                    <a:stretch>
                      <a:fillRect/>
                    </a:stretch>
                  </pic:blipFill>
                  <pic:spPr bwMode="auto">
                    <a:xfrm>
                      <a:off x="0" y="0"/>
                      <a:ext cx="657225" cy="1905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149</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Splitting</w:t>
      </w:r>
      <w:r w:rsidRPr="002C71A3">
        <w:rPr>
          <w:noProof/>
          <w:position w:val="-4"/>
        </w:rPr>
        <w:drawing>
          <wp:inline distT="0" distB="0" distL="0" distR="0" wp14:anchorId="0457CC40" wp14:editId="37436561">
            <wp:extent cx="790575" cy="190500"/>
            <wp:effectExtent l="0" t="0" r="9525" b="0"/>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116" cstate="print">
                      <a:extLst>
                        <a:ext uri="{28A0092B-C50C-407E-A947-70E740481C1C}">
                          <a14:useLocalDpi xmlns:a14="http://schemas.microsoft.com/office/drawing/2010/main" val="0"/>
                        </a:ext>
                      </a:extLst>
                    </a:blip>
                    <a:srcRect/>
                    <a:stretch>
                      <a:fillRect/>
                    </a:stretch>
                  </pic:blipFill>
                  <pic:spPr bwMode="auto">
                    <a:xfrm>
                      <a:off x="0" y="0"/>
                      <a:ext cx="790575" cy="190500"/>
                    </a:xfrm>
                    <a:prstGeom prst="rect">
                      <a:avLst/>
                    </a:prstGeom>
                    <a:noFill/>
                    <a:ln>
                      <a:noFill/>
                    </a:ln>
                  </pic:spPr>
                </pic:pic>
              </a:graphicData>
            </a:graphic>
          </wp:inline>
        </w:drawing>
      </w:r>
      <w:r w:rsidRPr="002C71A3">
        <w:t>, assuming positive definiteness, we can write</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6"/>
        </w:rPr>
        <w:drawing>
          <wp:inline distT="0" distB="0" distL="0" distR="0" wp14:anchorId="2F950192" wp14:editId="026A14E3">
            <wp:extent cx="571500" cy="200025"/>
            <wp:effectExtent l="0" t="0" r="0" b="9525"/>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117" cstate="print">
                      <a:extLst>
                        <a:ext uri="{28A0092B-C50C-407E-A947-70E740481C1C}">
                          <a14:useLocalDpi xmlns:a14="http://schemas.microsoft.com/office/drawing/2010/main" val="0"/>
                        </a:ext>
                      </a:extLst>
                    </a:blip>
                    <a:srcRect/>
                    <a:stretch>
                      <a:fillRect/>
                    </a:stretch>
                  </pic:blipFill>
                  <pic:spPr bwMode="auto">
                    <a:xfrm>
                      <a:off x="0" y="0"/>
                      <a:ext cx="571500" cy="2000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150</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where </w:t>
      </w:r>
      <w:r w:rsidRPr="002C71A3">
        <w:rPr>
          <w:noProof/>
          <w:position w:val="-6"/>
        </w:rPr>
        <w:drawing>
          <wp:inline distT="0" distB="0" distL="0" distR="0" wp14:anchorId="3AAFE995" wp14:editId="09A0DDEA">
            <wp:extent cx="638175" cy="200025"/>
            <wp:effectExtent l="0" t="0" r="9525" b="9525"/>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1118" cstate="print">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r w:rsidRPr="002C71A3">
        <w:t xml:space="preserve">.  Alternatively, letting </w:t>
      </w:r>
      <w:r w:rsidRPr="002C71A3">
        <w:rPr>
          <w:noProof/>
          <w:position w:val="-6"/>
        </w:rPr>
        <w:drawing>
          <wp:inline distT="0" distB="0" distL="0" distR="0" wp14:anchorId="7B6E09E2" wp14:editId="477E25ED">
            <wp:extent cx="466725" cy="200025"/>
            <wp:effectExtent l="0" t="0" r="9525" b="9525"/>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119" cstate="print">
                      <a:extLst>
                        <a:ext uri="{28A0092B-C50C-407E-A947-70E740481C1C}">
                          <a14:useLocalDpi xmlns:a14="http://schemas.microsoft.com/office/drawing/2010/main" val="0"/>
                        </a:ext>
                      </a:extLst>
                    </a:blip>
                    <a:srcRect/>
                    <a:stretch>
                      <a:fillRect/>
                    </a:stretch>
                  </pic:blipFill>
                  <pic:spPr bwMode="auto">
                    <a:xfrm>
                      <a:off x="0" y="0"/>
                      <a:ext cx="466725" cy="200025"/>
                    </a:xfrm>
                    <a:prstGeom prst="rect">
                      <a:avLst/>
                    </a:prstGeom>
                    <a:noFill/>
                    <a:ln>
                      <a:noFill/>
                    </a:ln>
                  </pic:spPr>
                </pic:pic>
              </a:graphicData>
            </a:graphic>
          </wp:inline>
        </w:drawing>
      </w:r>
      <w:r w:rsidRPr="002C71A3">
        <w:t>,</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4"/>
        </w:rPr>
        <w:drawing>
          <wp:inline distT="0" distB="0" distL="0" distR="0" wp14:anchorId="4D81D47B" wp14:editId="08C1554B">
            <wp:extent cx="600075" cy="190500"/>
            <wp:effectExtent l="0" t="0" r="9525" b="0"/>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120" cstate="print">
                      <a:extLst>
                        <a:ext uri="{28A0092B-C50C-407E-A947-70E740481C1C}">
                          <a14:useLocalDpi xmlns:a14="http://schemas.microsoft.com/office/drawing/2010/main" val="0"/>
                        </a:ext>
                      </a:extLst>
                    </a:blip>
                    <a:srcRect/>
                    <a:stretch>
                      <a:fillRect/>
                    </a:stretch>
                  </pic:blipFill>
                  <pic:spPr bwMode="auto">
                    <a:xfrm>
                      <a:off x="0" y="0"/>
                      <a:ext cx="600075" cy="1905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151</w:instrText>
        </w:r>
      </w:fldSimple>
      <w:r w:rsidRPr="002C71A3">
        <w:instrText>)</w:instrText>
      </w:r>
      <w:r w:rsidRPr="002C71A3">
        <w:fldChar w:fldCharType="end"/>
      </w:r>
    </w:p>
    <w:p w:rsidR="00EB01FB" w:rsidRPr="00B75359" w:rsidRDefault="00EB01FB" w:rsidP="00C871C4">
      <w:pPr>
        <w:pStyle w:val="Heading3"/>
        <w:numPr>
          <w:ilvl w:val="2"/>
          <w:numId w:val="1"/>
        </w:numPr>
      </w:pPr>
      <w:bookmarkStart w:id="245" w:name="_Toc145482107"/>
      <w:bookmarkStart w:id="246" w:name="_Toc146610600"/>
      <w:bookmarkStart w:id="247" w:name="_Toc280363477"/>
      <w:bookmarkStart w:id="248" w:name="_Toc209776317"/>
      <w:bookmarkStart w:id="249" w:name="_Toc209776839"/>
      <w:bookmarkStart w:id="250" w:name="_Toc209781610"/>
      <w:bookmarkStart w:id="251" w:name="_Toc209787350"/>
      <w:bookmarkStart w:id="252" w:name="_Toc229856975"/>
      <w:bookmarkStart w:id="253" w:name="_Toc229926029"/>
      <w:r w:rsidRPr="00B75359">
        <w:t>QR – Decomposition</w:t>
      </w:r>
      <w:bookmarkEnd w:id="245"/>
      <w:bookmarkEnd w:id="246"/>
      <w:bookmarkEnd w:id="247"/>
      <w:bookmarkEnd w:id="248"/>
      <w:bookmarkEnd w:id="249"/>
      <w:bookmarkEnd w:id="250"/>
      <w:bookmarkEnd w:id="251"/>
      <w:bookmarkEnd w:id="252"/>
      <w:bookmarkEnd w:id="253"/>
    </w:p>
    <w:p w:rsidR="00EB01FB" w:rsidRPr="002C71A3" w:rsidRDefault="00EB01FB" w:rsidP="00783531"/>
    <w:p w:rsidR="00EB01FB" w:rsidRPr="002C71A3" w:rsidRDefault="00EB01FB" w:rsidP="00783531">
      <w:r w:rsidRPr="002C71A3">
        <w:t>The QR decomposition</w:t>
      </w:r>
      <w:r w:rsidRPr="002C71A3">
        <w:fldChar w:fldCharType="begin"/>
      </w:r>
      <w:r w:rsidRPr="002C71A3">
        <w:instrText>xe "QR decomposition"</w:instrText>
      </w:r>
      <w:r w:rsidRPr="002C71A3">
        <w:fldChar w:fldCharType="end"/>
      </w:r>
      <w:r w:rsidRPr="002C71A3">
        <w:t xml:space="preserve"> is based upon using the Gram-Schmidt procedure to create an orthogonal basis out of the column space of A, where Q contains the orthogonal basis and R contains the coefficients for the column vectors of A expressed in terms of the basis.  The matrix </w:t>
      </w:r>
      <w:r w:rsidRPr="002C71A3">
        <w:rPr>
          <w:noProof/>
          <w:position w:val="-14"/>
        </w:rPr>
        <w:drawing>
          <wp:inline distT="0" distB="0" distL="0" distR="0" wp14:anchorId="7BF1D338" wp14:editId="0740F54C">
            <wp:extent cx="1095375" cy="257175"/>
            <wp:effectExtent l="0" t="0" r="9525" b="9525"/>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121" cstate="print">
                      <a:extLst>
                        <a:ext uri="{28A0092B-C50C-407E-A947-70E740481C1C}">
                          <a14:useLocalDpi xmlns:a14="http://schemas.microsoft.com/office/drawing/2010/main" val="0"/>
                        </a:ext>
                      </a:extLst>
                    </a:blip>
                    <a:srcRect/>
                    <a:stretch>
                      <a:fillRect/>
                    </a:stretch>
                  </pic:blipFill>
                  <pic:spPr bwMode="auto">
                    <a:xfrm>
                      <a:off x="0" y="0"/>
                      <a:ext cx="1095375" cy="257175"/>
                    </a:xfrm>
                    <a:prstGeom prst="rect">
                      <a:avLst/>
                    </a:prstGeom>
                    <a:noFill/>
                    <a:ln>
                      <a:noFill/>
                    </a:ln>
                  </pic:spPr>
                </pic:pic>
              </a:graphicData>
            </a:graphic>
          </wp:inline>
        </w:drawing>
      </w:r>
      <w:r w:rsidRPr="002C71A3">
        <w:t xml:space="preserve"> is converted to </w:t>
      </w:r>
      <w:r w:rsidRPr="002C71A3">
        <w:rPr>
          <w:noProof/>
          <w:position w:val="-14"/>
        </w:rPr>
        <w:drawing>
          <wp:inline distT="0" distB="0" distL="0" distR="0" wp14:anchorId="620F11F0" wp14:editId="77302044">
            <wp:extent cx="1114425" cy="257175"/>
            <wp:effectExtent l="0" t="0" r="9525" b="9525"/>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122" cstate="print">
                      <a:extLst>
                        <a:ext uri="{28A0092B-C50C-407E-A947-70E740481C1C}">
                          <a14:useLocalDpi xmlns:a14="http://schemas.microsoft.com/office/drawing/2010/main" val="0"/>
                        </a:ext>
                      </a:extLst>
                    </a:blip>
                    <a:srcRect/>
                    <a:stretch>
                      <a:fillRect/>
                    </a:stretch>
                  </pic:blipFill>
                  <pic:spPr bwMode="auto">
                    <a:xfrm>
                      <a:off x="0" y="0"/>
                      <a:ext cx="1114425" cy="257175"/>
                    </a:xfrm>
                    <a:prstGeom prst="rect">
                      <a:avLst/>
                    </a:prstGeom>
                    <a:noFill/>
                    <a:ln>
                      <a:noFill/>
                    </a:ln>
                  </pic:spPr>
                </pic:pic>
              </a:graphicData>
            </a:graphic>
          </wp:inline>
        </w:drawing>
      </w:r>
      <w:r w:rsidRPr="002C71A3">
        <w:t xml:space="preserve"> via</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50"/>
        </w:rPr>
        <w:drawing>
          <wp:inline distT="0" distB="0" distL="0" distR="0" wp14:anchorId="0C52C91E" wp14:editId="5EFA337A">
            <wp:extent cx="1524000" cy="714375"/>
            <wp:effectExtent l="0" t="0" r="0" b="9525"/>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123" cstate="print">
                      <a:extLst>
                        <a:ext uri="{28A0092B-C50C-407E-A947-70E740481C1C}">
                          <a14:useLocalDpi xmlns:a14="http://schemas.microsoft.com/office/drawing/2010/main" val="0"/>
                        </a:ext>
                      </a:extLst>
                    </a:blip>
                    <a:srcRect/>
                    <a:stretch>
                      <a:fillRect/>
                    </a:stretch>
                  </pic:blipFill>
                  <pic:spPr bwMode="auto">
                    <a:xfrm>
                      <a:off x="0" y="0"/>
                      <a:ext cx="1524000" cy="7143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254" w:name="ZEqnNum998937"/>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152</w:instrText>
        </w:r>
      </w:fldSimple>
      <w:r w:rsidRPr="002C71A3">
        <w:instrText>)</w:instrText>
      </w:r>
      <w:bookmarkEnd w:id="254"/>
      <w:r w:rsidRPr="002C71A3">
        <w:fldChar w:fldCharType="end"/>
      </w:r>
    </w:p>
    <w:p w:rsidR="00EB01FB" w:rsidRPr="002C71A3" w:rsidRDefault="00EB01FB" w:rsidP="00783531"/>
    <w:p w:rsidR="00EB01FB" w:rsidRPr="002C71A3" w:rsidRDefault="00EB01FB" w:rsidP="00783531">
      <w:r w:rsidRPr="002C71A3">
        <w:t xml:space="preserve">Solving </w:t>
      </w:r>
      <w:r w:rsidRPr="002C71A3">
        <w:fldChar w:fldCharType="begin"/>
      </w:r>
      <w:r w:rsidRPr="002C71A3">
        <w:instrText xml:space="preserve"> GOTOBUTTON ZEqnNum998937  \* MERGEFORMAT </w:instrText>
      </w:r>
      <w:fldSimple w:instr=" REF ZEqnNum998937 \! \* MERGEFORMAT ">
        <w:r w:rsidRPr="002C71A3">
          <w:instrText>(</w:instrText>
        </w:r>
        <w:r>
          <w:instrText>0</w:instrText>
        </w:r>
        <w:r w:rsidRPr="002C71A3">
          <w:instrText>.</w:instrText>
        </w:r>
        <w:r>
          <w:instrText>152</w:instrText>
        </w:r>
        <w:r w:rsidRPr="002C71A3">
          <w:instrText>)</w:instrText>
        </w:r>
      </w:fldSimple>
      <w:r w:rsidRPr="002C71A3">
        <w:fldChar w:fldCharType="end"/>
      </w:r>
      <w:r w:rsidRPr="002C71A3">
        <w:t xml:space="preserve"> for </w:t>
      </w:r>
      <w:r w:rsidRPr="002C71A3">
        <w:rPr>
          <w:noProof/>
          <w:position w:val="-4"/>
        </w:rPr>
        <w:drawing>
          <wp:inline distT="0" distB="0" distL="0" distR="0" wp14:anchorId="3F95B646" wp14:editId="6D7E64EF">
            <wp:extent cx="161925" cy="161925"/>
            <wp:effectExtent l="0" t="0" r="9525" b="9525"/>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995"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and writing the resulting equations in matrix form yields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74"/>
        </w:rPr>
        <w:drawing>
          <wp:inline distT="0" distB="0" distL="0" distR="0" wp14:anchorId="24F305EF" wp14:editId="1A3764E3">
            <wp:extent cx="2933700" cy="1019175"/>
            <wp:effectExtent l="0" t="0" r="0" b="9525"/>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124" cstate="print">
                      <a:extLst>
                        <a:ext uri="{28A0092B-C50C-407E-A947-70E740481C1C}">
                          <a14:useLocalDpi xmlns:a14="http://schemas.microsoft.com/office/drawing/2010/main" val="0"/>
                        </a:ext>
                      </a:extLst>
                    </a:blip>
                    <a:srcRect/>
                    <a:stretch>
                      <a:fillRect/>
                    </a:stretch>
                  </pic:blipFill>
                  <pic:spPr bwMode="auto">
                    <a:xfrm>
                      <a:off x="0" y="0"/>
                      <a:ext cx="2933700" cy="10191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153</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lastRenderedPageBreak/>
        <w:br/>
        <w:t xml:space="preserve">Alternatively, if the basis vectors are divided by their length at the end of each step so as to form an orthonormal basis </w:t>
      </w:r>
      <w:r w:rsidRPr="002C71A3">
        <w:rPr>
          <w:noProof/>
          <w:position w:val="-14"/>
        </w:rPr>
        <w:drawing>
          <wp:inline distT="0" distB="0" distL="0" distR="0" wp14:anchorId="5A2621BE" wp14:editId="03E96898">
            <wp:extent cx="295275" cy="257175"/>
            <wp:effectExtent l="0" t="0" r="9525" b="9525"/>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125" cstate="print">
                      <a:extLst>
                        <a:ext uri="{28A0092B-C50C-407E-A947-70E740481C1C}">
                          <a14:useLocalDpi xmlns:a14="http://schemas.microsoft.com/office/drawing/2010/main" val="0"/>
                        </a:ext>
                      </a:extLst>
                    </a:blip>
                    <a:srcRect/>
                    <a:stretch>
                      <a:fillRect/>
                    </a:stretch>
                  </pic:blipFill>
                  <pic:spPr bwMode="auto">
                    <a:xfrm>
                      <a:off x="0" y="0"/>
                      <a:ext cx="295275" cy="257175"/>
                    </a:xfrm>
                    <a:prstGeom prst="rect">
                      <a:avLst/>
                    </a:prstGeom>
                    <a:noFill/>
                    <a:ln>
                      <a:noFill/>
                    </a:ln>
                  </pic:spPr>
                </pic:pic>
              </a:graphicData>
            </a:graphic>
          </wp:inline>
        </w:drawing>
      </w:r>
      <w:r w:rsidRPr="002C71A3">
        <w:t xml:space="preserve">, then we may express the columns of </w:t>
      </w:r>
      <w:r w:rsidRPr="002C71A3">
        <w:rPr>
          <w:noProof/>
          <w:position w:val="-4"/>
        </w:rPr>
        <w:drawing>
          <wp:inline distT="0" distB="0" distL="0" distR="0" wp14:anchorId="2C5E3848" wp14:editId="35A1EA50">
            <wp:extent cx="161925" cy="161925"/>
            <wp:effectExtent l="0" t="0" r="9525" b="9525"/>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995"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 as the linear combinations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28"/>
        </w:rPr>
        <w:drawing>
          <wp:inline distT="0" distB="0" distL="0" distR="0" wp14:anchorId="1FA6D5D5" wp14:editId="5E660CE4">
            <wp:extent cx="723900" cy="428625"/>
            <wp:effectExtent l="0" t="0" r="0" b="9525"/>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1126" cstate="print">
                      <a:extLst>
                        <a:ext uri="{28A0092B-C50C-407E-A947-70E740481C1C}">
                          <a14:useLocalDpi xmlns:a14="http://schemas.microsoft.com/office/drawing/2010/main" val="0"/>
                        </a:ext>
                      </a:extLst>
                    </a:blip>
                    <a:srcRect/>
                    <a:stretch>
                      <a:fillRect/>
                    </a:stretch>
                  </pic:blipFill>
                  <pic:spPr bwMode="auto">
                    <a:xfrm>
                      <a:off x="0" y="0"/>
                      <a:ext cx="723900" cy="4286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154</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where the coefficients have the familiar form </w:t>
      </w:r>
      <w:r w:rsidRPr="002C71A3">
        <w:rPr>
          <w:noProof/>
          <w:position w:val="-12"/>
        </w:rPr>
        <w:drawing>
          <wp:inline distT="0" distB="0" distL="0" distR="0" wp14:anchorId="0C096FBB" wp14:editId="611017CC">
            <wp:extent cx="542925" cy="238125"/>
            <wp:effectExtent l="0" t="0" r="9525" b="9525"/>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1127" cstate="print">
                      <a:extLst>
                        <a:ext uri="{28A0092B-C50C-407E-A947-70E740481C1C}">
                          <a14:useLocalDpi xmlns:a14="http://schemas.microsoft.com/office/drawing/2010/main" val="0"/>
                        </a:ext>
                      </a:extLst>
                    </a:blip>
                    <a:srcRect/>
                    <a:stretch>
                      <a:fillRect/>
                    </a:stretch>
                  </pic:blipFill>
                  <pic:spPr bwMode="auto">
                    <a:xfrm>
                      <a:off x="0" y="0"/>
                      <a:ext cx="542925" cy="238125"/>
                    </a:xfrm>
                    <a:prstGeom prst="rect">
                      <a:avLst/>
                    </a:prstGeom>
                    <a:noFill/>
                    <a:ln>
                      <a:noFill/>
                    </a:ln>
                  </pic:spPr>
                </pic:pic>
              </a:graphicData>
            </a:graphic>
          </wp:inline>
        </w:drawing>
      </w:r>
      <w:r w:rsidRPr="002C71A3">
        <w:t xml:space="preserve">.  However, because the </w:t>
      </w:r>
      <w:r w:rsidRPr="002C71A3">
        <w:rPr>
          <w:noProof/>
          <w:position w:val="-12"/>
        </w:rPr>
        <w:drawing>
          <wp:inline distT="0" distB="0" distL="0" distR="0" wp14:anchorId="416DD629" wp14:editId="2DBDAFB3">
            <wp:extent cx="161925" cy="228600"/>
            <wp:effectExtent l="0" t="0" r="9525" b="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1128"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2C71A3">
        <w:t>were formed from the columns of</w:t>
      </w:r>
      <w:r w:rsidRPr="002C71A3">
        <w:rPr>
          <w:noProof/>
          <w:position w:val="-4"/>
        </w:rPr>
        <w:drawing>
          <wp:inline distT="0" distB="0" distL="0" distR="0" wp14:anchorId="610A2078" wp14:editId="5C8C8F82">
            <wp:extent cx="161925" cy="161925"/>
            <wp:effectExtent l="0" t="0" r="9525" b="9525"/>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995"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via Gram-Schmidt, </w:t>
      </w:r>
      <w:r w:rsidRPr="002C71A3">
        <w:rPr>
          <w:noProof/>
          <w:position w:val="-14"/>
        </w:rPr>
        <w:drawing>
          <wp:inline distT="0" distB="0" distL="0" distR="0" wp14:anchorId="176A47FE" wp14:editId="6358A5FA">
            <wp:extent cx="1028700" cy="257175"/>
            <wp:effectExtent l="0" t="0" r="0" b="9525"/>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1129" cstate="print">
                      <a:extLst>
                        <a:ext uri="{28A0092B-C50C-407E-A947-70E740481C1C}">
                          <a14:useLocalDpi xmlns:a14="http://schemas.microsoft.com/office/drawing/2010/main" val="0"/>
                        </a:ext>
                      </a:extLst>
                    </a:blip>
                    <a:srcRect/>
                    <a:stretch>
                      <a:fillRect/>
                    </a:stretch>
                  </pic:blipFill>
                  <pic:spPr bwMode="auto">
                    <a:xfrm>
                      <a:off x="0" y="0"/>
                      <a:ext cx="1028700" cy="257175"/>
                    </a:xfrm>
                    <a:prstGeom prst="rect">
                      <a:avLst/>
                    </a:prstGeom>
                    <a:noFill/>
                    <a:ln>
                      <a:noFill/>
                    </a:ln>
                  </pic:spPr>
                </pic:pic>
              </a:graphicData>
            </a:graphic>
          </wp:inline>
        </w:drawing>
      </w:r>
      <w:r w:rsidRPr="002C71A3">
        <w:t xml:space="preserve">and we have the following new forms for </w:t>
      </w:r>
      <w:r w:rsidRPr="002C71A3">
        <w:rPr>
          <w:noProof/>
          <w:position w:val="-8"/>
        </w:rPr>
        <w:drawing>
          <wp:inline distT="0" distB="0" distL="0" distR="0" wp14:anchorId="5AE44554" wp14:editId="02449BBC">
            <wp:extent cx="161925" cy="190500"/>
            <wp:effectExtent l="0" t="0" r="9525"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130" cstate="print">
                      <a:extLst>
                        <a:ext uri="{28A0092B-C50C-407E-A947-70E740481C1C}">
                          <a14:useLocalDpi xmlns:a14="http://schemas.microsoft.com/office/drawing/2010/main" val="0"/>
                        </a:ext>
                      </a:extLst>
                    </a:blip>
                    <a:srcRect/>
                    <a:stretch>
                      <a:fillRect/>
                    </a:stretch>
                  </pic:blipFill>
                  <pic:spPr bwMode="auto">
                    <a:xfrm>
                      <a:off x="0" y="0"/>
                      <a:ext cx="161925" cy="190500"/>
                    </a:xfrm>
                    <a:prstGeom prst="rect">
                      <a:avLst/>
                    </a:prstGeom>
                    <a:noFill/>
                    <a:ln>
                      <a:noFill/>
                    </a:ln>
                  </pic:spPr>
                </pic:pic>
              </a:graphicData>
            </a:graphic>
          </wp:inline>
        </w:drawing>
      </w:r>
      <w:r w:rsidRPr="002C71A3">
        <w:t xml:space="preserve">and </w:t>
      </w:r>
      <w:r w:rsidRPr="002C71A3">
        <w:rPr>
          <w:noProof/>
          <w:position w:val="-4"/>
        </w:rPr>
        <w:drawing>
          <wp:inline distT="0" distB="0" distL="0" distR="0" wp14:anchorId="1D172436" wp14:editId="1BD4E5D7">
            <wp:extent cx="161925" cy="161925"/>
            <wp:effectExtent l="0" t="0" r="9525" b="9525"/>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1131"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 in terms of orthonormal vectors</w:t>
      </w:r>
    </w:p>
    <w:p w:rsidR="00EB01FB" w:rsidRPr="002C71A3" w:rsidRDefault="00EB01FB" w:rsidP="00783531"/>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74"/>
        </w:rPr>
        <w:drawing>
          <wp:inline distT="0" distB="0" distL="0" distR="0" wp14:anchorId="518238C1" wp14:editId="0BC8212D">
            <wp:extent cx="3133725" cy="1019175"/>
            <wp:effectExtent l="0" t="0" r="9525" b="9525"/>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132" cstate="print">
                      <a:extLst>
                        <a:ext uri="{28A0092B-C50C-407E-A947-70E740481C1C}">
                          <a14:useLocalDpi xmlns:a14="http://schemas.microsoft.com/office/drawing/2010/main" val="0"/>
                        </a:ext>
                      </a:extLst>
                    </a:blip>
                    <a:srcRect/>
                    <a:stretch>
                      <a:fillRect/>
                    </a:stretch>
                  </pic:blipFill>
                  <pic:spPr bwMode="auto">
                    <a:xfrm>
                      <a:off x="0" y="0"/>
                      <a:ext cx="3133725" cy="10191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0</w:instrText>
        </w:r>
      </w:fldSimple>
      <w:r w:rsidRPr="002C71A3">
        <w:instrText>.</w:instrText>
      </w:r>
      <w:fldSimple w:instr=" SEQ MTEqn \c \* Arabic \* MERGEFORMAT ">
        <w:r>
          <w:rPr>
            <w:noProof/>
          </w:rPr>
          <w:instrText>155</w:instrText>
        </w:r>
      </w:fldSimple>
      <w:r w:rsidRPr="002C71A3">
        <w:instrText>)</w:instrText>
      </w:r>
      <w:r w:rsidRPr="002C71A3">
        <w:fldChar w:fldCharType="end"/>
      </w:r>
    </w:p>
    <w:p w:rsidR="00EB01FB" w:rsidRPr="002C71A3" w:rsidRDefault="00EB01FB" w:rsidP="00783531"/>
    <w:p w:rsidR="00EB01FB" w:rsidRPr="002C71A3" w:rsidRDefault="00EB01FB" w:rsidP="00783531"/>
    <w:p w:rsidR="00EB01FB" w:rsidRPr="002C71A3" w:rsidRDefault="00EB01FB" w:rsidP="00783531"/>
    <w:p w:rsidR="00EB01FB" w:rsidRPr="00B75359" w:rsidRDefault="00EB01FB" w:rsidP="00C871C4">
      <w:pPr>
        <w:pStyle w:val="Heading3"/>
        <w:numPr>
          <w:ilvl w:val="2"/>
          <w:numId w:val="1"/>
        </w:numPr>
      </w:pPr>
      <w:bookmarkStart w:id="255" w:name="_Toc280363478"/>
      <w:bookmarkStart w:id="256" w:name="_Toc209776318"/>
      <w:bookmarkStart w:id="257" w:name="_Toc209776840"/>
      <w:bookmarkStart w:id="258" w:name="_Toc209781611"/>
      <w:bookmarkStart w:id="259" w:name="_Toc209787351"/>
      <w:bookmarkStart w:id="260" w:name="_Toc229856976"/>
      <w:bookmarkStart w:id="261" w:name="_Toc229926030"/>
      <w:r w:rsidRPr="00B75359">
        <w:t>Eigenvalues and Eigenvectors</w:t>
      </w:r>
      <w:bookmarkEnd w:id="255"/>
      <w:bookmarkEnd w:id="256"/>
      <w:bookmarkEnd w:id="257"/>
      <w:bookmarkEnd w:id="258"/>
      <w:bookmarkEnd w:id="259"/>
      <w:bookmarkEnd w:id="260"/>
      <w:bookmarkEnd w:id="261"/>
    </w:p>
    <w:p w:rsidR="00EB01FB" w:rsidRPr="002C71A3" w:rsidRDefault="00EB01FB" w:rsidP="00783531">
      <w:pPr>
        <w:rPr>
          <w:b/>
        </w:rPr>
      </w:pPr>
    </w:p>
    <w:p w:rsidR="00EB01FB" w:rsidRPr="002C71A3" w:rsidRDefault="00EB01FB" w:rsidP="00783531">
      <w:r w:rsidRPr="002C71A3">
        <w:fldChar w:fldCharType="begin"/>
      </w:r>
      <w:r w:rsidRPr="002C71A3">
        <w:instrText xml:space="preserve"> MACROBUTTON MTEditEquationSection2 Equation Chapter 1 Section 1</w:instrText>
      </w:r>
      <w:r w:rsidRPr="002C71A3">
        <w:fldChar w:fldCharType="begin"/>
      </w:r>
      <w:r w:rsidRPr="002C71A3">
        <w:instrText xml:space="preserve"> SEQ MTEqn \r \h \* MERGEFORMAT </w:instrText>
      </w:r>
      <w:r w:rsidRPr="002C71A3">
        <w:fldChar w:fldCharType="end"/>
      </w:r>
      <w:r w:rsidRPr="002C71A3">
        <w:fldChar w:fldCharType="begin"/>
      </w:r>
      <w:r w:rsidRPr="002C71A3">
        <w:instrText xml:space="preserve"> SEQ MTSec \r 1 \h \* MERGEFORMAT </w:instrText>
      </w:r>
      <w:r w:rsidRPr="002C71A3">
        <w:fldChar w:fldCharType="end"/>
      </w:r>
      <w:r w:rsidRPr="002C71A3">
        <w:fldChar w:fldCharType="begin"/>
      </w:r>
      <w:r w:rsidRPr="002C71A3">
        <w:instrText xml:space="preserve"> SEQ MTChap \r 1 \h \* MERGEFORMAT </w:instrText>
      </w:r>
      <w:r w:rsidRPr="002C71A3">
        <w:fldChar w:fldCharType="end"/>
      </w:r>
      <w:r w:rsidRPr="002C71A3">
        <w:fldChar w:fldCharType="end"/>
      </w:r>
      <w:r w:rsidRPr="002C71A3">
        <w:fldChar w:fldCharType="begin"/>
      </w:r>
      <w:r w:rsidRPr="002C71A3">
        <w:instrText xml:space="preserve"> MACROBUTTON MTEditEquationSection2 Equation Chapter 1 Section 1</w:instrText>
      </w:r>
      <w:r w:rsidRPr="002C71A3">
        <w:fldChar w:fldCharType="begin"/>
      </w:r>
      <w:r w:rsidRPr="002C71A3">
        <w:instrText xml:space="preserve"> SEQ MTEqn \r \h \* MERGEFORMAT </w:instrText>
      </w:r>
      <w:r w:rsidRPr="002C71A3">
        <w:fldChar w:fldCharType="end"/>
      </w:r>
      <w:r w:rsidRPr="002C71A3">
        <w:fldChar w:fldCharType="begin"/>
      </w:r>
      <w:r w:rsidRPr="002C71A3">
        <w:instrText xml:space="preserve"> SEQ MTSec \r 1 \h \* MERGEFORMAT </w:instrText>
      </w:r>
      <w:r w:rsidRPr="002C71A3">
        <w:fldChar w:fldCharType="end"/>
      </w:r>
      <w:r w:rsidRPr="002C71A3">
        <w:fldChar w:fldCharType="begin"/>
      </w:r>
      <w:r w:rsidRPr="002C71A3">
        <w:instrText xml:space="preserve"> SEQ MTChap \r 1 \h \* MERGEFORMAT </w:instrText>
      </w:r>
      <w:r w:rsidRPr="002C71A3">
        <w:fldChar w:fldCharType="end"/>
      </w:r>
      <w:r w:rsidRPr="002C71A3">
        <w:fldChar w:fldCharType="end"/>
      </w:r>
    </w:p>
    <w:p w:rsidR="00EB01FB" w:rsidRPr="002C71A3" w:rsidRDefault="00EB01FB" w:rsidP="00783531">
      <w:pPr>
        <w:rPr>
          <w:noProof/>
        </w:rPr>
      </w:pPr>
      <w:r w:rsidRPr="002C71A3">
        <w:rPr>
          <w:noProof/>
        </w:rPr>
        <w:t xml:space="preserve">In higher dimensions LD exists as algebraic fact.  The zero vector can be thought of as a vector whos start and end point is the origin.  Therefore linear independence means there are no colinear vectors because colinear vectors exactly anhilate each other.   If I absorb the constants into the vectors </w:t>
      </w:r>
      <w:r w:rsidR="004D6234" w:rsidRPr="002C71A3">
        <w:rPr>
          <w:noProof/>
          <w:position w:val="-12"/>
        </w:rPr>
      </w:r>
      <w:r w:rsidR="004D6234" w:rsidRPr="002C71A3">
        <w:rPr>
          <w:noProof/>
          <w:position w:val="-12"/>
        </w:rPr>
        <w:object w:dxaOrig="1080" w:dyaOrig="360" w14:anchorId="17AD85C1">
          <v:shape id="_x0000_i1433" type="#_x0000_t75" alt="" style="width:52.1pt;height:19.9pt;mso-width-percent:0;mso-height-percent:0;mso-width-percent:0;mso-height-percent:0" o:ole="">
            <v:imagedata r:id="rId1133" o:title=""/>
          </v:shape>
          <o:OLEObject Type="Embed" ProgID="Equation.DSMT4" ShapeID="_x0000_i1433" DrawAspect="Content" ObjectID="_1851002608" r:id="rId1134"/>
        </w:object>
      </w:r>
      <w:r w:rsidRPr="002C71A3">
        <w:rPr>
          <w:noProof/>
        </w:rPr>
        <w:t xml:space="preserve"> </w:t>
      </w:r>
    </w:p>
    <w:p w:rsidR="00EB01FB" w:rsidRPr="002C71A3" w:rsidRDefault="00EB01FB" w:rsidP="00783531">
      <w:pPr>
        <w:rPr>
          <w:noProof/>
        </w:rPr>
      </w:pP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1110" w:dyaOrig="360" w14:anchorId="1669EA16">
          <v:shape id="_x0000_i1434" type="#_x0000_t75" alt="" style="width:59pt;height:19.9pt;mso-width-percent:0;mso-height-percent:0;mso-width-percent:0;mso-height-percent:0" o:ole="">
            <v:imagedata r:id="rId1135" o:title=""/>
          </v:shape>
          <o:OLEObject Type="Embed" ProgID="Equation.DSMT4" ShapeID="_x0000_i1434" DrawAspect="Content" ObjectID="_1851002609" r:id="rId1136"/>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1</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1</w:instrText>
      </w:r>
      <w:r w:rsidRPr="002C71A3">
        <w:rPr>
          <w:noProof/>
        </w:rPr>
        <w:fldChar w:fldCharType="end"/>
      </w:r>
      <w:r w:rsidRPr="002C71A3">
        <w:instrText>)</w:instrText>
      </w:r>
      <w:r w:rsidRPr="002C71A3">
        <w:fldChar w:fldCharType="end"/>
      </w:r>
    </w:p>
    <w:p w:rsidR="00EB01FB" w:rsidRPr="002C71A3" w:rsidRDefault="00EB01FB" w:rsidP="00783531"/>
    <w:p w:rsidR="00EB01FB" w:rsidRPr="002C71A3" w:rsidRDefault="00EB01FB" w:rsidP="00783531">
      <w:pPr>
        <w:jc w:val="center"/>
      </w:pPr>
      <w:r w:rsidRPr="002C71A3">
        <w:rPr>
          <w:noProof/>
        </w:rPr>
        <w:drawing>
          <wp:inline distT="0" distB="0" distL="0" distR="0" wp14:anchorId="34A6FCBE" wp14:editId="053AE59C">
            <wp:extent cx="3326765" cy="1873885"/>
            <wp:effectExtent l="0" t="0" r="6985" b="0"/>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37">
                      <a:extLst>
                        <a:ext uri="{28A0092B-C50C-407E-A947-70E740481C1C}">
                          <a14:useLocalDpi xmlns:a14="http://schemas.microsoft.com/office/drawing/2010/main" val="0"/>
                        </a:ext>
                      </a:extLst>
                    </a:blip>
                    <a:srcRect/>
                    <a:stretch>
                      <a:fillRect/>
                    </a:stretch>
                  </pic:blipFill>
                  <pic:spPr bwMode="auto">
                    <a:xfrm>
                      <a:off x="0" y="0"/>
                      <a:ext cx="3326765" cy="1873885"/>
                    </a:xfrm>
                    <a:prstGeom prst="rect">
                      <a:avLst/>
                    </a:prstGeom>
                    <a:noFill/>
                    <a:ln>
                      <a:noFill/>
                    </a:ln>
                  </pic:spPr>
                </pic:pic>
              </a:graphicData>
            </a:graphic>
          </wp:inline>
        </w:drawing>
      </w:r>
    </w:p>
    <w:p w:rsidR="00EB01FB" w:rsidRPr="002C71A3" w:rsidRDefault="00EB01FB" w:rsidP="00783531">
      <w:r w:rsidRPr="002C71A3">
        <w:lastRenderedPageBreak/>
        <w:t>Means there is some multiples (e.g. a1 and a2) such that the vectors are opposite along the same line.  Any linear combination of these vectors is constrained to lie on this line.  You cannot add anything to the vectors to dislodge them from the line, you merely add 0,0 and are right back where you started.</w:t>
      </w:r>
    </w:p>
    <w:p w:rsidR="00EB01FB" w:rsidRPr="002C71A3" w:rsidRDefault="00EB01FB" w:rsidP="00783531"/>
    <w:p w:rsidR="00EB01FB" w:rsidRPr="002C71A3" w:rsidRDefault="00EB01FB" w:rsidP="00783531">
      <w:r w:rsidRPr="002C71A3">
        <w:t>In three space, the vectors all must lie on the same plane to be LD.  Then two of the vectors can be used to form the opposite of the third</w:t>
      </w:r>
    </w:p>
    <w:p w:rsidR="00EB01FB" w:rsidRPr="002C71A3" w:rsidRDefault="00EB01FB" w:rsidP="00783531"/>
    <w:p w:rsidR="00EB01FB" w:rsidRPr="002C71A3" w:rsidRDefault="00EB01FB" w:rsidP="00783531">
      <w:r w:rsidRPr="002C71A3">
        <w:tab/>
      </w:r>
      <w:r w:rsidR="004D6234" w:rsidRPr="002C71A3">
        <w:rPr>
          <w:rFonts w:eastAsiaTheme="minorHAnsi"/>
          <w:noProof/>
          <w:position w:val="-30"/>
          <w:sz w:val="22"/>
          <w:szCs w:val="22"/>
        </w:rPr>
      </w:r>
      <w:r w:rsidR="004D6234" w:rsidRPr="002C71A3">
        <w:rPr>
          <w:rFonts w:eastAsiaTheme="minorHAnsi"/>
          <w:noProof/>
          <w:position w:val="-30"/>
          <w:sz w:val="22"/>
          <w:szCs w:val="22"/>
        </w:rPr>
        <w:object w:dxaOrig="1545" w:dyaOrig="735" w14:anchorId="3F874A51">
          <v:shape id="_x0000_i1435" type="#_x0000_t75" alt="" style="width:78.15pt;height:39.05pt;mso-width-percent:0;mso-height-percent:0;mso-width-percent:0;mso-height-percent:0" o:ole="">
            <v:imagedata r:id="rId1138" o:title=""/>
          </v:shape>
          <o:OLEObject Type="Embed" ProgID="Equation.DSMT4" ShapeID="_x0000_i1435" DrawAspect="Content" ObjectID="_1851002610" r:id="rId1139"/>
        </w:object>
      </w:r>
      <w:r w:rsidRPr="002C71A3">
        <w:t xml:space="preserve"> </w:t>
      </w:r>
    </w:p>
    <w:p w:rsidR="00EB01FB" w:rsidRPr="002C71A3" w:rsidRDefault="00EB01FB" w:rsidP="00783531"/>
    <w:p w:rsidR="00EB01FB" w:rsidRPr="002C71A3" w:rsidRDefault="00EB01FB" w:rsidP="00783531"/>
    <w:p w:rsidR="00EB01FB" w:rsidRPr="002C71A3" w:rsidRDefault="00EB01FB" w:rsidP="00783531">
      <w:pPr>
        <w:rPr>
          <w:noProof/>
        </w:rPr>
      </w:pPr>
      <w:r w:rsidRPr="002C71A3">
        <w:rPr>
          <w:noProof/>
        </w:rPr>
        <w:drawing>
          <wp:inline distT="0" distB="0" distL="0" distR="0" wp14:anchorId="236B702B" wp14:editId="6BBAE355">
            <wp:extent cx="5486400" cy="4981575"/>
            <wp:effectExtent l="0" t="0" r="0" b="9525"/>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40">
                      <a:extLst>
                        <a:ext uri="{28A0092B-C50C-407E-A947-70E740481C1C}">
                          <a14:useLocalDpi xmlns:a14="http://schemas.microsoft.com/office/drawing/2010/main" val="0"/>
                        </a:ext>
                      </a:extLst>
                    </a:blip>
                    <a:srcRect/>
                    <a:stretch>
                      <a:fillRect/>
                    </a:stretch>
                  </pic:blipFill>
                  <pic:spPr bwMode="auto">
                    <a:xfrm>
                      <a:off x="0" y="0"/>
                      <a:ext cx="5486400" cy="4981575"/>
                    </a:xfrm>
                    <a:prstGeom prst="rect">
                      <a:avLst/>
                    </a:prstGeom>
                    <a:noFill/>
                    <a:ln>
                      <a:noFill/>
                    </a:ln>
                  </pic:spPr>
                </pic:pic>
              </a:graphicData>
            </a:graphic>
          </wp:inline>
        </w:drawing>
      </w:r>
    </w:p>
    <w:p w:rsidR="00EB01FB" w:rsidRPr="002C71A3" w:rsidRDefault="00EB01FB" w:rsidP="00783531">
      <w:r w:rsidRPr="002C71A3">
        <w:rPr>
          <w:noProof/>
        </w:rPr>
        <w:lastRenderedPageBreak/>
        <w:drawing>
          <wp:anchor distT="0" distB="0" distL="114300" distR="114300" simplePos="0" relativeHeight="251697152" behindDoc="0" locked="0" layoutInCell="1" allowOverlap="1" wp14:anchorId="7BB0192E" wp14:editId="2DC2E9BB">
            <wp:simplePos x="0" y="0"/>
            <wp:positionH relativeFrom="column">
              <wp:posOffset>0</wp:posOffset>
            </wp:positionH>
            <wp:positionV relativeFrom="paragraph">
              <wp:posOffset>0</wp:posOffset>
            </wp:positionV>
            <wp:extent cx="5480685" cy="4975860"/>
            <wp:effectExtent l="0" t="0" r="5715" b="0"/>
            <wp:wrapThrough wrapText="bothSides">
              <wp:wrapPolygon edited="0">
                <wp:start x="0" y="0"/>
                <wp:lineTo x="0" y="21501"/>
                <wp:lineTo x="21547" y="21501"/>
                <wp:lineTo x="21547" y="0"/>
                <wp:lineTo x="0" y="0"/>
              </wp:wrapPolygon>
            </wp:wrapThrough>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41">
                      <a:extLst>
                        <a:ext uri="{28A0092B-C50C-407E-A947-70E740481C1C}">
                          <a14:useLocalDpi xmlns:a14="http://schemas.microsoft.com/office/drawing/2010/main" val="0"/>
                        </a:ext>
                      </a:extLst>
                    </a:blip>
                    <a:srcRect/>
                    <a:stretch>
                      <a:fillRect/>
                    </a:stretch>
                  </pic:blipFill>
                  <pic:spPr bwMode="auto">
                    <a:xfrm>
                      <a:off x="0" y="0"/>
                      <a:ext cx="5480685" cy="4975860"/>
                    </a:xfrm>
                    <a:prstGeom prst="rect">
                      <a:avLst/>
                    </a:prstGeom>
                    <a:noFill/>
                  </pic:spPr>
                </pic:pic>
              </a:graphicData>
            </a:graphic>
            <wp14:sizeRelH relativeFrom="page">
              <wp14:pctWidth>0</wp14:pctWidth>
            </wp14:sizeRelH>
            <wp14:sizeRelV relativeFrom="page">
              <wp14:pctHeight>0</wp14:pctHeight>
            </wp14:sizeRelV>
          </wp:anchor>
        </w:drawing>
      </w:r>
      <w:r w:rsidRPr="002C71A3">
        <w:rPr>
          <w:noProof/>
        </w:rPr>
        <w:drawing>
          <wp:inline distT="0" distB="0" distL="0" distR="0" wp14:anchorId="298D73B1" wp14:editId="329C0F17">
            <wp:extent cx="5486400" cy="4981575"/>
            <wp:effectExtent l="0" t="0" r="0" b="9525"/>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42">
                      <a:extLst>
                        <a:ext uri="{28A0092B-C50C-407E-A947-70E740481C1C}">
                          <a14:useLocalDpi xmlns:a14="http://schemas.microsoft.com/office/drawing/2010/main" val="0"/>
                        </a:ext>
                      </a:extLst>
                    </a:blip>
                    <a:srcRect/>
                    <a:stretch>
                      <a:fillRect/>
                    </a:stretch>
                  </pic:blipFill>
                  <pic:spPr bwMode="auto">
                    <a:xfrm>
                      <a:off x="0" y="0"/>
                      <a:ext cx="5486400" cy="4981575"/>
                    </a:xfrm>
                    <a:prstGeom prst="rect">
                      <a:avLst/>
                    </a:prstGeom>
                    <a:noFill/>
                    <a:ln>
                      <a:noFill/>
                    </a:ln>
                  </pic:spPr>
                </pic:pic>
              </a:graphicData>
            </a:graphic>
          </wp:inline>
        </w:drawing>
      </w:r>
    </w:p>
    <w:p w:rsidR="00EB01FB" w:rsidRPr="002C71A3" w:rsidRDefault="00EB01FB" w:rsidP="00783531"/>
    <w:p w:rsidR="00EB01FB" w:rsidRPr="002C71A3" w:rsidRDefault="00EB01FB" w:rsidP="00783531">
      <w:r w:rsidRPr="002C71A3">
        <w:t>Representing a linear system in terms of its eigensystem has two main uses.  The first relies on the invariance of an eigenvector to the transformation, an eigenvector is transparent to the action of the matrix, ie the input is not deviated, it remains parallel only scaled.  The second is used in situations where the system can be partitioned between a useful subspace containing some desired signal and a noise subspace which contains unwanted and unknown corruption.</w:t>
      </w:r>
    </w:p>
    <w:p w:rsidR="00EB01FB" w:rsidRPr="002C71A3" w:rsidRDefault="00EB01FB" w:rsidP="00783531"/>
    <w:p w:rsidR="00EB01FB" w:rsidRPr="002C71A3" w:rsidRDefault="00EB01FB" w:rsidP="00783531">
      <w:r w:rsidRPr="002C71A3">
        <w:t>In the first case we use Ax=Lx to find the directions</w:t>
      </w:r>
    </w:p>
    <w:p w:rsidR="00EB01FB" w:rsidRPr="002C71A3" w:rsidRDefault="00EB01FB" w:rsidP="00783531">
      <w:r w:rsidRPr="002C71A3">
        <w:t>In the second case we use the fact that the eigenvalues of A+I are l+1, thus adding a diagonal matrix shifts the eigenvalues.  If l is larger than 1 the components of the system may be identified and collected into a subspace.  We begin with a signal model that consists of a desired signal plus a noise component which is spectrally isotropic.</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1095" w:dyaOrig="315" w14:anchorId="27FBAB44">
          <v:shape id="_x0000_i1436" type="#_x0000_t75" alt="" style="width:52.1pt;height:13pt;mso-width-percent:0;mso-height-percent:0;mso-width-percent:0;mso-height-percent:0" o:ole="">
            <v:imagedata r:id="rId1143" o:title=""/>
          </v:shape>
          <o:OLEObject Type="Embed" ProgID="Equation.DSMT4" ShapeID="_x0000_i1436" DrawAspect="Content" ObjectID="_1851002611" r:id="rId1144"/>
        </w:object>
      </w:r>
      <w:r w:rsidRPr="002C71A3">
        <w:t xml:space="preserve"> </w:t>
      </w:r>
    </w:p>
    <w:p w:rsidR="00EB01FB" w:rsidRPr="002C71A3" w:rsidRDefault="00EB01FB" w:rsidP="00783531">
      <w:r w:rsidRPr="002C71A3">
        <w:t xml:space="preserve">The desired signal is located in a low dimensional subspace. In particular H is of rank K, where K&lt;&lt;N, thus the signal is low dimensional relative to the gross data dimension.  By projecting the received data onto the signal subspace man signal processing goals such as detection, estimation, compression, or restoration can be achieved.  Typically the signal is more lowpass than the noise.  The properties of the system are captured in the Hermitian matrix </w:t>
      </w:r>
      <w:r w:rsidR="004D6234" w:rsidRPr="002C71A3">
        <w:rPr>
          <w:noProof/>
          <w:position w:val="-10"/>
        </w:rPr>
      </w:r>
      <w:r w:rsidR="004D6234" w:rsidRPr="002C71A3">
        <w:rPr>
          <w:noProof/>
          <w:position w:val="-10"/>
        </w:rPr>
        <w:object w:dxaOrig="825" w:dyaOrig="375" w14:anchorId="21C98E38">
          <v:shape id="_x0000_i1437" type="#_x0000_t75" alt="" style="width:39.05pt;height:19.9pt;mso-width-percent:0;mso-height-percent:0;mso-width-percent:0;mso-height-percent:0" o:ole="">
            <v:imagedata r:id="rId1145" o:title=""/>
          </v:shape>
          <o:OLEObject Type="Embed" ProgID="Equation.DSMT4" ShapeID="_x0000_i1437" DrawAspect="Content" ObjectID="_1851002612" r:id="rId1146"/>
        </w:object>
      </w:r>
      <w:r w:rsidRPr="002C71A3">
        <w:t xml:space="preserve"> which owing to the structure of () is</w:t>
      </w:r>
    </w:p>
    <w:p w:rsidR="00EB01FB" w:rsidRPr="002C71A3" w:rsidRDefault="00EB01FB" w:rsidP="00783531">
      <w:r w:rsidRPr="002C71A3">
        <w:tab/>
      </w:r>
      <w:r w:rsidR="004D6234" w:rsidRPr="002C71A3">
        <w:rPr>
          <w:rFonts w:eastAsiaTheme="minorHAnsi"/>
          <w:noProof/>
          <w:position w:val="-6"/>
          <w:sz w:val="22"/>
          <w:szCs w:val="22"/>
        </w:rPr>
      </w:r>
      <w:r w:rsidR="004D6234" w:rsidRPr="002C71A3">
        <w:rPr>
          <w:rFonts w:eastAsiaTheme="minorHAnsi"/>
          <w:noProof/>
          <w:position w:val="-6"/>
          <w:sz w:val="22"/>
          <w:szCs w:val="22"/>
        </w:rPr>
        <w:object w:dxaOrig="1425" w:dyaOrig="315" w14:anchorId="5AEB9C3C">
          <v:shape id="_x0000_i1438" type="#_x0000_t75" alt="" style="width:1in;height:13pt;mso-width-percent:0;mso-height-percent:0;mso-width-percent:0;mso-height-percent:0" o:ole="">
            <v:imagedata r:id="rId1147" o:title=""/>
          </v:shape>
          <o:OLEObject Type="Embed" ProgID="Equation.DSMT4" ShapeID="_x0000_i1438" DrawAspect="Content" ObjectID="_1851002613" r:id="rId1148"/>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1</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2</w:instrText>
      </w:r>
      <w:r w:rsidRPr="002C71A3">
        <w:rPr>
          <w:noProof/>
        </w:rPr>
        <w:fldChar w:fldCharType="end"/>
      </w:r>
      <w:r w:rsidRPr="002C71A3">
        <w:instrText>)</w:instrText>
      </w:r>
      <w:r w:rsidRPr="002C71A3">
        <w:fldChar w:fldCharType="end"/>
      </w:r>
    </w:p>
    <w:p w:rsidR="00EB01FB" w:rsidRPr="002C71A3" w:rsidRDefault="00EB01FB" w:rsidP="00783531">
      <w:r w:rsidRPr="002C71A3">
        <w:t>Computing the eigenspace allows us to construct two orthogonal spaces, one containing signal, the other noise.  If the eigenvalues of R are</w:t>
      </w:r>
    </w:p>
    <w:p w:rsidR="00EB01FB" w:rsidRPr="002C71A3" w:rsidRDefault="004D6234" w:rsidP="00783531">
      <w:pPr>
        <w:jc w:val="center"/>
      </w:pPr>
      <w:r w:rsidRPr="002C71A3">
        <w:rPr>
          <w:noProof/>
          <w:position w:val="-32"/>
        </w:rPr>
      </w:r>
      <w:r w:rsidR="004D6234" w:rsidRPr="002C71A3">
        <w:rPr>
          <w:noProof/>
          <w:position w:val="-32"/>
        </w:rPr>
        <w:object w:dxaOrig="2235" w:dyaOrig="780" w14:anchorId="6B77FB3E">
          <v:shape id="_x0000_i1439" type="#_x0000_t75" alt="" style="width:111.05pt;height:39.05pt;mso-width-percent:0;mso-height-percent:0;mso-width-percent:0;mso-height-percent:0" o:ole="">
            <v:imagedata r:id="rId1149" o:title=""/>
          </v:shape>
          <o:OLEObject Type="Embed" ProgID="Equation.DSMT4" ShapeID="_x0000_i1439" DrawAspect="Content" ObjectID="_1851002614" r:id="rId1150"/>
        </w:object>
      </w:r>
    </w:p>
    <w:p w:rsidR="00EB01FB" w:rsidRPr="002C71A3" w:rsidRDefault="00EB01FB" w:rsidP="00783531">
      <w:r w:rsidRPr="002C71A3">
        <w:tab/>
      </w:r>
      <w:r w:rsidR="004D6234" w:rsidRPr="002C71A3">
        <w:rPr>
          <w:rFonts w:eastAsiaTheme="minorHAnsi"/>
          <w:noProof/>
          <w:position w:val="-30"/>
          <w:sz w:val="22"/>
          <w:szCs w:val="22"/>
        </w:rPr>
      </w:r>
      <w:r w:rsidR="004D6234" w:rsidRPr="002C71A3">
        <w:rPr>
          <w:rFonts w:eastAsiaTheme="minorHAnsi"/>
          <w:noProof/>
          <w:position w:val="-30"/>
          <w:sz w:val="22"/>
          <w:szCs w:val="22"/>
        </w:rPr>
        <w:object w:dxaOrig="1905" w:dyaOrig="735" w14:anchorId="7AF1AFA0">
          <v:shape id="_x0000_i1440" type="#_x0000_t75" alt="" style="width:91.9pt;height:39.05pt;mso-width-percent:0;mso-height-percent:0;mso-width-percent:0;mso-height-percent:0" o:ole="">
            <v:imagedata r:id="rId1151" o:title=""/>
          </v:shape>
          <o:OLEObject Type="Embed" ProgID="Equation.DSMT4" ShapeID="_x0000_i1440" DrawAspect="Content" ObjectID="_1851002615" r:id="rId1152"/>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1</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3</w:instrText>
      </w:r>
      <w:r w:rsidRPr="002C71A3">
        <w:rPr>
          <w:noProof/>
        </w:rPr>
        <w:fldChar w:fldCharType="end"/>
      </w:r>
      <w:r w:rsidRPr="002C71A3">
        <w:instrText>)</w:instrText>
      </w:r>
      <w:r w:rsidRPr="002C71A3">
        <w:fldChar w:fldCharType="end"/>
      </w:r>
    </w:p>
    <w:p w:rsidR="00EB01FB" w:rsidRPr="002C71A3" w:rsidRDefault="00EB01FB" w:rsidP="00783531">
      <w:r w:rsidRPr="002C71A3">
        <w:t>The signal can then be distinguished from the noise based on the size of the eigenvalue.  Retaining only the eigenvectors corresponding to the largest K eigenvalues allows the signal to be preserved and the noise to be eliminated.  Though, it’s not quite as simple as that for example if the number of signals is not known ahead of time choosing the threshold can be difficult, especially if the noise level is unknown as well.</w:t>
      </w:r>
    </w:p>
    <w:p w:rsidR="00EB01FB" w:rsidRPr="002C71A3" w:rsidRDefault="00EB01FB" w:rsidP="00783531"/>
    <w:p w:rsidR="00EB01FB" w:rsidRPr="002C71A3" w:rsidRDefault="00EB01FB" w:rsidP="00783531"/>
    <w:p w:rsidR="00EB01FB" w:rsidRPr="002C71A3" w:rsidRDefault="00EB01FB" w:rsidP="00783531">
      <w:r w:rsidRPr="002C71A3">
        <w:t>Invariant one dimensional subspaces.</w:t>
      </w:r>
    </w:p>
    <w:p w:rsidR="00EB01FB" w:rsidRPr="002C71A3" w:rsidRDefault="00EB01FB" w:rsidP="00783531"/>
    <w:p w:rsidR="00EB01FB" w:rsidRPr="002C71A3" w:rsidRDefault="00EB01FB" w:rsidP="00783531">
      <w:r w:rsidRPr="002C71A3">
        <w:t>Because finding eigenvalues involves solving polynomial equations which cannot be solved in closed form in general, all eigenvalue solvers are iterative.</w:t>
      </w:r>
    </w:p>
    <w:p w:rsidR="00EB01FB" w:rsidRPr="002C71A3" w:rsidRDefault="00EB01FB" w:rsidP="00783531">
      <w:r w:rsidRPr="002C71A3">
        <w:t>Proof that every matrix has at least one nonzero eigenvalue p(l)</w:t>
      </w:r>
    </w:p>
    <w:p w:rsidR="00EB01FB" w:rsidRPr="002C71A3" w:rsidRDefault="00EB01FB" w:rsidP="00783531">
      <w:r w:rsidRPr="002C71A3">
        <w:t>Now that we have proved that every matrix has at least one (nonzero) eigenvalue</w:t>
      </w:r>
    </w:p>
    <w:p w:rsidR="00EB01FB" w:rsidRPr="002C71A3" w:rsidRDefault="00EB01FB" w:rsidP="00783531">
      <w:pPr>
        <w:pStyle w:val="Heading4"/>
      </w:pPr>
      <w:r w:rsidRPr="002C71A3">
        <w:t>Example: Google’s PageRank</w:t>
      </w:r>
    </w:p>
    <w:p w:rsidR="00EB01FB" w:rsidRPr="002C71A3" w:rsidRDefault="00EB01FB" w:rsidP="00783531"/>
    <w:p w:rsidR="00EB01FB" w:rsidRPr="002C71A3" w:rsidRDefault="00EB01FB" w:rsidP="00783531">
      <w:r w:rsidRPr="002C71A3">
        <w:t xml:space="preserve">Early internet search engines relied on text searches to rank web pages in response to user queries.  This method is susceptible to hijacking for example by creating a page with a popular </w:t>
      </w:r>
      <w:r w:rsidRPr="002C71A3">
        <w:lastRenderedPageBreak/>
        <w:t xml:space="preserve">word repeated many times.  As a countermeasure to this so called text bombing and to provide more relevant search results, Google invented an algorithm called PageRank which uses the number of links </w:t>
      </w:r>
      <w:r w:rsidRPr="002C71A3">
        <w:rPr>
          <w:i/>
        </w:rPr>
        <w:t>to</w:t>
      </w:r>
      <w:r w:rsidRPr="002C71A3">
        <w:t xml:space="preserve"> a page as a basis for assessing its relative importance.   If a user is more likely to arrive at a certain page by virtue of its inclusion in other pages then the page is deemed more useful than surrounding pages.  It turns out that this method requires the eigenvectors of a matrix whose size is equal to the total number of outstanding webpages.  </w:t>
      </w:r>
    </w:p>
    <w:p w:rsidR="00EB01FB" w:rsidRPr="002C71A3" w:rsidRDefault="00EB01FB" w:rsidP="00783531">
      <w:r w:rsidRPr="002C71A3">
        <w:t xml:space="preserve">As a simplified example consider an internet consisting of four pages.  Page 1 links to pages 2 and 4, page 2 links to 3 and 4, page 3 links to page 1, and page 4 links to 1 and 3.  If a user is equally likely to click on any of the </w:t>
      </w:r>
      <w:r w:rsidR="004D6234" w:rsidRPr="002C71A3">
        <w:rPr>
          <w:noProof/>
          <w:position w:val="-14"/>
        </w:rPr>
      </w:r>
      <w:r w:rsidR="004D6234" w:rsidRPr="002C71A3">
        <w:rPr>
          <w:noProof/>
          <w:position w:val="-14"/>
        </w:rPr>
        <w:object w:dxaOrig="180" w:dyaOrig="375" w14:anchorId="7B0FA777">
          <v:shape id="_x0000_i1441" type="#_x0000_t75" alt="" style="width:6.15pt;height:19.9pt;mso-width-percent:0;mso-height-percent:0;mso-width-percent:0;mso-height-percent:0" o:ole="">
            <v:imagedata r:id="rId1153" o:title=""/>
          </v:shape>
          <o:OLEObject Type="Embed" ProgID="Equation.DSMT4" ShapeID="_x0000_i1441" DrawAspect="Content" ObjectID="_1851002616" r:id="rId1154"/>
        </w:object>
      </w:r>
      <w:r w:rsidRPr="002C71A3">
        <w:t xml:space="preserve"> links on page</w:t>
      </w:r>
      <w:r w:rsidR="004D6234" w:rsidRPr="002C71A3">
        <w:rPr>
          <w:noProof/>
          <w:position w:val="-10"/>
        </w:rPr>
      </w:r>
      <w:r w:rsidR="004D6234" w:rsidRPr="002C71A3">
        <w:rPr>
          <w:noProof/>
          <w:position w:val="-10"/>
        </w:rPr>
        <w:object w:dxaOrig="180" w:dyaOrig="300" w14:anchorId="5163FE66">
          <v:shape id="_x0000_i1442" type="#_x0000_t75" alt="" style="width:6.15pt;height:13pt;mso-width-percent:0;mso-height-percent:0;mso-width-percent:0;mso-height-percent:0" o:ole="">
            <v:imagedata r:id="rId1155" o:title=""/>
          </v:shape>
          <o:OLEObject Type="Embed" ProgID="Equation.DSMT4" ShapeID="_x0000_i1442" DrawAspect="Content" ObjectID="_1851002617" r:id="rId1156"/>
        </w:object>
      </w:r>
      <w:r w:rsidRPr="002C71A3">
        <w:t xml:space="preserve"> , then he has a </w:t>
      </w:r>
      <w:r w:rsidR="004D6234" w:rsidRPr="002C71A3">
        <w:rPr>
          <w:noProof/>
          <w:position w:val="-14"/>
        </w:rPr>
      </w:r>
      <w:r w:rsidR="004D6234" w:rsidRPr="002C71A3">
        <w:rPr>
          <w:noProof/>
          <w:position w:val="-14"/>
        </w:rPr>
        <w:object w:dxaOrig="405" w:dyaOrig="375" w14:anchorId="5DC3C7A1">
          <v:shape id="_x0000_i1443" type="#_x0000_t75" alt="" style="width:19.9pt;height:19.9pt;mso-width-percent:0;mso-height-percent:0;mso-width-percent:0;mso-height-percent:0" o:ole="">
            <v:imagedata r:id="rId1157" o:title=""/>
          </v:shape>
          <o:OLEObject Type="Embed" ProgID="Equation.DSMT4" ShapeID="_x0000_i1443" DrawAspect="Content" ObjectID="_1851002618" r:id="rId1158"/>
        </w:object>
      </w:r>
      <w:r w:rsidRPr="002C71A3">
        <w:t xml:space="preserve">  chance of moving from page </w:t>
      </w:r>
      <w:r w:rsidR="004D6234" w:rsidRPr="002C71A3">
        <w:rPr>
          <w:noProof/>
          <w:position w:val="-10"/>
        </w:rPr>
      </w:r>
      <w:r w:rsidR="004D6234" w:rsidRPr="002C71A3">
        <w:rPr>
          <w:noProof/>
          <w:position w:val="-10"/>
        </w:rPr>
        <w:object w:dxaOrig="180" w:dyaOrig="300" w14:anchorId="18040525">
          <v:shape id="_x0000_i1444" type="#_x0000_t75" alt="" style="width:6.15pt;height:13pt;mso-width-percent:0;mso-height-percent:0;mso-width-percent:0;mso-height-percent:0" o:ole="">
            <v:imagedata r:id="rId1159" o:title=""/>
          </v:shape>
          <o:OLEObject Type="Embed" ProgID="Equation.DSMT4" ShapeID="_x0000_i1444" DrawAspect="Content" ObjectID="_1851002619" r:id="rId1160"/>
        </w:object>
      </w:r>
      <w:r w:rsidRPr="002C71A3">
        <w:t xml:space="preserve"> to page </w:t>
      </w:r>
      <w:r w:rsidR="004D6234" w:rsidRPr="002C71A3">
        <w:rPr>
          <w:noProof/>
          <w:position w:val="-14"/>
        </w:rPr>
      </w:r>
      <w:r w:rsidR="004D6234" w:rsidRPr="002C71A3">
        <w:rPr>
          <w:noProof/>
          <w:position w:val="-14"/>
        </w:rPr>
        <w:object w:dxaOrig="945" w:dyaOrig="375" w14:anchorId="35CEC5AC">
          <v:shape id="_x0000_i1445" type="#_x0000_t75" alt="" style="width:45.95pt;height:19.9pt;mso-width-percent:0;mso-height-percent:0;mso-width-percent:0;mso-height-percent:0" o:ole="">
            <v:imagedata r:id="rId1161" o:title=""/>
          </v:shape>
          <o:OLEObject Type="Embed" ProgID="Equation.DSMT4" ShapeID="_x0000_i1445" DrawAspect="Content" ObjectID="_1851002620" r:id="rId1162"/>
        </w:object>
      </w:r>
      <w:r w:rsidRPr="002C71A3">
        <w:t>.  The system of page transitions is illustrated in () where the weights of the arrows represent the likelihood of a user transitioning from page</w:t>
      </w:r>
      <w:r w:rsidR="004D6234" w:rsidRPr="002C71A3">
        <w:rPr>
          <w:noProof/>
          <w:position w:val="-10"/>
        </w:rPr>
      </w:r>
      <w:r w:rsidR="004D6234" w:rsidRPr="002C71A3">
        <w:rPr>
          <w:noProof/>
          <w:position w:val="-10"/>
        </w:rPr>
        <w:object w:dxaOrig="180" w:dyaOrig="300" w14:anchorId="12413624">
          <v:shape id="_x0000_i1446" type="#_x0000_t75" alt="" style="width:6.15pt;height:13pt;mso-width-percent:0;mso-height-percent:0;mso-width-percent:0;mso-height-percent:0" o:ole="">
            <v:imagedata r:id="rId1155" o:title=""/>
          </v:shape>
          <o:OLEObject Type="Embed" ProgID="Equation.DSMT4" ShapeID="_x0000_i1446" DrawAspect="Content" ObjectID="_1851002621" r:id="rId1163"/>
        </w:object>
      </w:r>
      <w:r w:rsidRPr="002C71A3">
        <w:t>to page</w:t>
      </w:r>
      <w:r w:rsidR="004D6234" w:rsidRPr="002C71A3">
        <w:rPr>
          <w:noProof/>
          <w:position w:val="-6"/>
        </w:rPr>
      </w:r>
      <w:r w:rsidR="004D6234" w:rsidRPr="002C71A3">
        <w:rPr>
          <w:noProof/>
          <w:position w:val="-6"/>
        </w:rPr>
        <w:object w:dxaOrig="135" w:dyaOrig="255" w14:anchorId="680ACC94">
          <v:shape id="_x0000_i1447" type="#_x0000_t75" alt="" style="width:6.15pt;height:13pt;mso-width-percent:0;mso-height-percent:0;mso-width-percent:0;mso-height-percent:0" o:ole="">
            <v:imagedata r:id="rId1164" o:title=""/>
          </v:shape>
          <o:OLEObject Type="Embed" ProgID="Equation.DSMT4" ShapeID="_x0000_i1447" DrawAspect="Content" ObjectID="_1851002622" r:id="rId1165"/>
        </w:object>
      </w:r>
      <w:r w:rsidRPr="002C71A3">
        <w:t>.</w:t>
      </w:r>
    </w:p>
    <w:p w:rsidR="00EB01FB" w:rsidRPr="002C71A3" w:rsidRDefault="00EB01FB" w:rsidP="00783531"/>
    <w:p w:rsidR="00EB01FB" w:rsidRPr="002C71A3" w:rsidRDefault="00EB01FB" w:rsidP="00783531">
      <w:pPr>
        <w:jc w:val="center"/>
      </w:pPr>
      <w:r w:rsidRPr="002C71A3">
        <w:rPr>
          <w:noProof/>
        </w:rPr>
        <w:drawing>
          <wp:inline distT="0" distB="0" distL="0" distR="0" wp14:anchorId="0A171F4A" wp14:editId="34181A66">
            <wp:extent cx="2322195" cy="2002790"/>
            <wp:effectExtent l="0" t="0" r="1905" b="0"/>
            <wp:docPr id="656" name="Picture 656" descr="http://www.math.cornell.edu/~mec/Winter2009/RalucaRemus/Lecture3/Images/gra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math.cornell.edu/~mec/Winter2009/RalucaRemus/Lecture3/Images/graf2.PNG"/>
                    <pic:cNvPicPr>
                      <a:picLocks noChangeAspect="1" noChangeArrowheads="1"/>
                    </pic:cNvPicPr>
                  </pic:nvPicPr>
                  <pic:blipFill>
                    <a:blip r:embed="rId1166">
                      <a:extLst>
                        <a:ext uri="{28A0092B-C50C-407E-A947-70E740481C1C}">
                          <a14:useLocalDpi xmlns:a14="http://schemas.microsoft.com/office/drawing/2010/main" val="0"/>
                        </a:ext>
                      </a:extLst>
                    </a:blip>
                    <a:srcRect/>
                    <a:stretch>
                      <a:fillRect/>
                    </a:stretch>
                  </pic:blipFill>
                  <pic:spPr bwMode="auto">
                    <a:xfrm>
                      <a:off x="0" y="0"/>
                      <a:ext cx="2322195" cy="2002790"/>
                    </a:xfrm>
                    <a:prstGeom prst="rect">
                      <a:avLst/>
                    </a:prstGeom>
                    <a:noFill/>
                    <a:ln>
                      <a:noFill/>
                    </a:ln>
                  </pic:spPr>
                </pic:pic>
              </a:graphicData>
            </a:graphic>
          </wp:inline>
        </w:drawing>
      </w:r>
      <w:r w:rsidRPr="002C71A3">
        <w:br w:type="textWrapping" w:clear="all"/>
      </w:r>
    </w:p>
    <w:p w:rsidR="00EB01FB" w:rsidRPr="002C71A3" w:rsidRDefault="00EB01FB" w:rsidP="00783531">
      <w:r w:rsidRPr="002C71A3">
        <w:t>For example if a user is in state 2 with probability</w:t>
      </w:r>
      <w:r w:rsidR="004D6234" w:rsidRPr="002C71A3">
        <w:rPr>
          <w:noProof/>
          <w:position w:val="-12"/>
        </w:rPr>
      </w:r>
      <w:r w:rsidR="004D6234" w:rsidRPr="002C71A3">
        <w:rPr>
          <w:noProof/>
          <w:position w:val="-12"/>
        </w:rPr>
        <w:object w:dxaOrig="300" w:dyaOrig="375" w14:anchorId="1BB98918">
          <v:shape id="_x0000_i1448" type="#_x0000_t75" alt="" style="width:13pt;height:19.9pt;mso-width-percent:0;mso-height-percent:0;mso-width-percent:0;mso-height-percent:0" o:ole="">
            <v:imagedata r:id="rId1167" o:title=""/>
          </v:shape>
          <o:OLEObject Type="Embed" ProgID="Equation.DSMT4" ShapeID="_x0000_i1448" DrawAspect="Content" ObjectID="_1851002623" r:id="rId1168"/>
        </w:object>
      </w:r>
      <w:r w:rsidRPr="002C71A3">
        <w:t xml:space="preserve"> , then the probabilities of moving to states 1,2,3, and 4 are </w:t>
      </w:r>
      <w:r w:rsidR="004D6234" w:rsidRPr="002C71A3">
        <w:rPr>
          <w:noProof/>
          <w:position w:val="-6"/>
        </w:rPr>
      </w:r>
      <w:r w:rsidR="004D6234" w:rsidRPr="002C71A3">
        <w:rPr>
          <w:noProof/>
          <w:position w:val="-6"/>
        </w:rPr>
        <w:object w:dxaOrig="180" w:dyaOrig="300" w14:anchorId="55005FE5">
          <v:shape id="_x0000_i1449" type="#_x0000_t75" alt="" style="width:6.15pt;height:13pt;mso-width-percent:0;mso-height-percent:0;mso-width-percent:0;mso-height-percent:0" o:ole="">
            <v:imagedata r:id="rId1169" o:title=""/>
          </v:shape>
          <o:OLEObject Type="Embed" ProgID="Equation.DSMT4" ShapeID="_x0000_i1449" DrawAspect="Content" ObjectID="_1851002624" r:id="rId1170"/>
        </w:object>
      </w:r>
      <w:r w:rsidRPr="002C71A3">
        <w:t>,</w:t>
      </w:r>
      <w:r w:rsidR="004D6234" w:rsidRPr="002C71A3">
        <w:rPr>
          <w:noProof/>
          <w:position w:val="-6"/>
        </w:rPr>
      </w:r>
      <w:r w:rsidR="004D6234" w:rsidRPr="002C71A3">
        <w:rPr>
          <w:noProof/>
          <w:position w:val="-6"/>
        </w:rPr>
        <w:object w:dxaOrig="180" w:dyaOrig="300" w14:anchorId="60EBEFF9">
          <v:shape id="_x0000_i1450" type="#_x0000_t75" alt="" style="width:6.15pt;height:13pt;mso-width-percent:0;mso-height-percent:0;mso-width-percent:0;mso-height-percent:0" o:ole="">
            <v:imagedata r:id="rId1169" o:title=""/>
          </v:shape>
          <o:OLEObject Type="Embed" ProgID="Equation.DSMT4" ShapeID="_x0000_i1450" DrawAspect="Content" ObjectID="_1851002625" r:id="rId1171"/>
        </w:object>
      </w:r>
      <w:r w:rsidRPr="002C71A3">
        <w:t>,</w:t>
      </w:r>
      <w:r w:rsidR="004D6234" w:rsidRPr="002C71A3">
        <w:rPr>
          <w:noProof/>
          <w:position w:val="-12"/>
        </w:rPr>
      </w:r>
      <w:r w:rsidR="004D6234" w:rsidRPr="002C71A3">
        <w:rPr>
          <w:noProof/>
          <w:position w:val="-12"/>
        </w:rPr>
        <w:object w:dxaOrig="615" w:dyaOrig="375" w14:anchorId="09479263">
          <v:shape id="_x0000_i1451" type="#_x0000_t75" alt="" style="width:32.95pt;height:19.9pt;mso-width-percent:0;mso-height-percent:0;mso-width-percent:0;mso-height-percent:0" o:ole="">
            <v:imagedata r:id="rId1172" o:title=""/>
          </v:shape>
          <o:OLEObject Type="Embed" ProgID="Equation.DSMT4" ShapeID="_x0000_i1451" DrawAspect="Content" ObjectID="_1851002626" r:id="rId1173"/>
        </w:object>
      </w:r>
      <w:r w:rsidRPr="002C71A3">
        <w:t xml:space="preserve">, and </w:t>
      </w:r>
      <w:r w:rsidR="004D6234" w:rsidRPr="002C71A3">
        <w:rPr>
          <w:noProof/>
          <w:position w:val="-12"/>
        </w:rPr>
      </w:r>
      <w:r w:rsidR="004D6234" w:rsidRPr="002C71A3">
        <w:rPr>
          <w:noProof/>
          <w:position w:val="-12"/>
        </w:rPr>
        <w:object w:dxaOrig="615" w:dyaOrig="375" w14:anchorId="190B60BE">
          <v:shape id="_x0000_i1452" type="#_x0000_t75" alt="" style="width:32.95pt;height:19.9pt;mso-width-percent:0;mso-height-percent:0;mso-width-percent:0;mso-height-percent:0" o:ole="">
            <v:imagedata r:id="rId1172" o:title=""/>
          </v:shape>
          <o:OLEObject Type="Embed" ProgID="Equation.DSMT4" ShapeID="_x0000_i1452" DrawAspect="Content" ObjectID="_1851002627" r:id="rId1174"/>
        </w:object>
      </w:r>
      <w:r w:rsidRPr="002C71A3">
        <w:t xml:space="preserve">.  Letting </w:t>
      </w:r>
      <w:r w:rsidR="004D6234" w:rsidRPr="002C71A3">
        <w:rPr>
          <w:noProof/>
          <w:position w:val="-12"/>
        </w:rPr>
      </w:r>
      <w:r w:rsidR="004D6234" w:rsidRPr="002C71A3">
        <w:rPr>
          <w:noProof/>
          <w:position w:val="-12"/>
        </w:rPr>
        <w:object w:dxaOrig="585" w:dyaOrig="375" w14:anchorId="467F4FC2">
          <v:shape id="_x0000_i1453" type="#_x0000_t75" alt="" style="width:26.05pt;height:19.9pt;mso-width-percent:0;mso-height-percent:0;mso-width-percent:0;mso-height-percent:0" o:ole="">
            <v:imagedata r:id="rId1175" o:title=""/>
          </v:shape>
          <o:OLEObject Type="Embed" ProgID="Equation.DSMT4" ShapeID="_x0000_i1453" DrawAspect="Content" ObjectID="_1851002628" r:id="rId1176"/>
        </w:object>
      </w:r>
      <w:r w:rsidRPr="002C71A3">
        <w:t xml:space="preserve"> be the probability of being in state </w:t>
      </w:r>
      <w:r w:rsidR="004D6234" w:rsidRPr="002C71A3">
        <w:rPr>
          <w:noProof/>
          <w:position w:val="-6"/>
        </w:rPr>
      </w:r>
      <w:r w:rsidR="004D6234" w:rsidRPr="002C71A3">
        <w:rPr>
          <w:noProof/>
          <w:position w:val="-6"/>
        </w:rPr>
        <w:object w:dxaOrig="135" w:dyaOrig="255" w14:anchorId="78C68D90">
          <v:shape id="_x0000_i1454" type="#_x0000_t75" alt="" style="width:6.15pt;height:13pt;mso-width-percent:0;mso-height-percent:0;mso-width-percent:0;mso-height-percent:0" o:ole="">
            <v:imagedata r:id="rId1177" o:title=""/>
          </v:shape>
          <o:OLEObject Type="Embed" ProgID="Equation.DSMT4" ShapeID="_x0000_i1454" DrawAspect="Content" ObjectID="_1851002629" r:id="rId1178"/>
        </w:object>
      </w:r>
      <w:r w:rsidRPr="002C71A3">
        <w:t xml:space="preserve"> at time n, </w:t>
      </w:r>
      <w:r w:rsidR="004D6234" w:rsidRPr="002C71A3">
        <w:rPr>
          <w:noProof/>
          <w:position w:val="-14"/>
        </w:rPr>
      </w:r>
      <w:r w:rsidR="004D6234" w:rsidRPr="002C71A3">
        <w:rPr>
          <w:noProof/>
          <w:position w:val="-14"/>
        </w:rPr>
        <w:object w:dxaOrig="3720" w:dyaOrig="405" w14:anchorId="349D9E99">
          <v:shape id="_x0000_i1455" type="#_x0000_t75" alt="" style="width:183.05pt;height:19.9pt;mso-width-percent:0;mso-height-percent:0;mso-width-percent:0;mso-height-percent:0" o:ole="">
            <v:imagedata r:id="rId1179" o:title=""/>
          </v:shape>
          <o:OLEObject Type="Embed" ProgID="Equation.DSMT4" ShapeID="_x0000_i1455" DrawAspect="Content" ObjectID="_1851002630" r:id="rId1180"/>
        </w:object>
      </w:r>
      <w:r w:rsidRPr="002C71A3">
        <w:t xml:space="preserve"> and </w:t>
      </w:r>
    </w:p>
    <w:p w:rsidR="00EB01FB" w:rsidRPr="002C71A3" w:rsidRDefault="004D6234" w:rsidP="00783531">
      <w:pPr>
        <w:jc w:val="center"/>
      </w:pPr>
      <w:r w:rsidRPr="002C71A3">
        <w:rPr>
          <w:noProof/>
          <w:position w:val="-32"/>
        </w:rPr>
      </w:r>
      <w:r w:rsidR="004D6234" w:rsidRPr="002C71A3">
        <w:rPr>
          <w:noProof/>
          <w:position w:val="-32"/>
        </w:rPr>
        <w:object w:dxaOrig="1680" w:dyaOrig="780" w14:anchorId="565DD649">
          <v:shape id="_x0000_i1456" type="#_x0000_t75" alt="" style="width:85pt;height:39.05pt;mso-width-percent:0;mso-height-percent:0;mso-width-percent:0;mso-height-percent:0" o:ole="">
            <v:imagedata r:id="rId1181" o:title=""/>
          </v:shape>
          <o:OLEObject Type="Embed" ProgID="Equation.DSMT4" ShapeID="_x0000_i1456" DrawAspect="Content" ObjectID="_1851002631" r:id="rId1182"/>
        </w:object>
      </w:r>
    </w:p>
    <w:p w:rsidR="00EB01FB" w:rsidRPr="002C71A3" w:rsidRDefault="00EB01FB" w:rsidP="00783531">
      <w:r w:rsidRPr="002C71A3">
        <w:t>be the probability of moving from state</w:t>
      </w:r>
      <w:r w:rsidR="004D6234" w:rsidRPr="002C71A3">
        <w:rPr>
          <w:noProof/>
          <w:position w:val="-10"/>
        </w:rPr>
      </w:r>
      <w:r w:rsidR="004D6234" w:rsidRPr="002C71A3">
        <w:rPr>
          <w:noProof/>
          <w:position w:val="-10"/>
        </w:rPr>
        <w:object w:dxaOrig="180" w:dyaOrig="300" w14:anchorId="3B494463">
          <v:shape id="_x0000_i1457" type="#_x0000_t75" alt="" style="width:6.15pt;height:13pt;mso-width-percent:0;mso-height-percent:0;mso-width-percent:0;mso-height-percent:0" o:ole="">
            <v:imagedata r:id="rId1155" o:title=""/>
          </v:shape>
          <o:OLEObject Type="Embed" ProgID="Equation.DSMT4" ShapeID="_x0000_i1457" DrawAspect="Content" ObjectID="_1851002632" r:id="rId1183"/>
        </w:object>
      </w:r>
      <w:r w:rsidRPr="002C71A3">
        <w:t xml:space="preserve">to state </w:t>
      </w:r>
      <w:r w:rsidR="004D6234" w:rsidRPr="002C71A3">
        <w:rPr>
          <w:noProof/>
          <w:position w:val="-6"/>
        </w:rPr>
      </w:r>
      <w:r w:rsidR="004D6234" w:rsidRPr="002C71A3">
        <w:rPr>
          <w:noProof/>
          <w:position w:val="-6"/>
        </w:rPr>
        <w:object w:dxaOrig="135" w:dyaOrig="255" w14:anchorId="704AA35E">
          <v:shape id="_x0000_i1458" type="#_x0000_t75" alt="" style="width:6.15pt;height:13pt;mso-width-percent:0;mso-height-percent:0;mso-width-percent:0;mso-height-percent:0" o:ole="">
            <v:imagedata r:id="rId1184" o:title=""/>
          </v:shape>
          <o:OLEObject Type="Embed" ProgID="Equation.DSMT4" ShapeID="_x0000_i1458" DrawAspect="Content" ObjectID="_1851002633" r:id="rId1185"/>
        </w:object>
      </w:r>
      <w:r w:rsidRPr="002C71A3">
        <w:t xml:space="preserve">,  then the dynamical system in figure () maybe written compactly as </w:t>
      </w:r>
    </w:p>
    <w:p w:rsidR="00EB01FB" w:rsidRPr="002C71A3" w:rsidRDefault="00EB01FB" w:rsidP="00783531">
      <w:r w:rsidRPr="002C71A3">
        <w:tab/>
      </w:r>
      <w:r w:rsidR="004D6234" w:rsidRPr="002C71A3">
        <w:rPr>
          <w:rFonts w:eastAsiaTheme="minorHAnsi"/>
          <w:noProof/>
          <w:position w:val="-10"/>
        </w:rPr>
      </w:r>
      <w:r w:rsidR="004D6234" w:rsidRPr="002C71A3">
        <w:rPr>
          <w:rFonts w:eastAsiaTheme="minorHAnsi"/>
          <w:noProof/>
          <w:position w:val="-10"/>
        </w:rPr>
        <w:object w:dxaOrig="1620" w:dyaOrig="315" w14:anchorId="58912530">
          <v:shape id="_x0000_i1459" type="#_x0000_t75" alt="" style="width:78.15pt;height:13pt;mso-width-percent:0;mso-height-percent:0;mso-width-percent:0;mso-height-percent:0" o:ole="">
            <v:imagedata r:id="rId1186" o:title=""/>
          </v:shape>
          <o:OLEObject Type="Embed" ProgID="Equation.DSMT4" ShapeID="_x0000_i1459" DrawAspect="Content" ObjectID="_1851002634" r:id="rId1187"/>
        </w:object>
      </w:r>
      <w:r w:rsidRPr="002C71A3">
        <w:t xml:space="preserve"> </w:t>
      </w:r>
    </w:p>
    <w:p w:rsidR="00EB01FB" w:rsidRPr="002C71A3" w:rsidRDefault="00EB01FB" w:rsidP="00783531">
      <w:r w:rsidRPr="002C71A3">
        <w:t>In our example</w:t>
      </w:r>
    </w:p>
    <w:p w:rsidR="00EB01FB" w:rsidRPr="002C71A3" w:rsidRDefault="00EB01FB" w:rsidP="00783531">
      <w:r w:rsidRPr="002C71A3">
        <w:tab/>
      </w:r>
      <w:r w:rsidR="004D6234" w:rsidRPr="002C71A3">
        <w:rPr>
          <w:rFonts w:eastAsiaTheme="minorHAnsi"/>
          <w:noProof/>
          <w:position w:val="-66"/>
        </w:rPr>
      </w:r>
      <w:r w:rsidR="004D6234" w:rsidRPr="002C71A3">
        <w:rPr>
          <w:rFonts w:eastAsiaTheme="minorHAnsi"/>
          <w:noProof/>
          <w:position w:val="-66"/>
        </w:rPr>
        <w:object w:dxaOrig="2565" w:dyaOrig="1440" w14:anchorId="3796497C">
          <v:shape id="_x0000_i1460" type="#_x0000_t75" alt="" style="width:131pt;height:1in;mso-width-percent:0;mso-height-percent:0;mso-width-percent:0;mso-height-percent:0" o:ole="">
            <v:imagedata r:id="rId1188" o:title=""/>
          </v:shape>
          <o:OLEObject Type="Embed" ProgID="Equation.DSMT4" ShapeID="_x0000_i1460" DrawAspect="Content" ObjectID="_1851002635" r:id="rId1189"/>
        </w:object>
      </w:r>
      <w:r w:rsidRPr="002C71A3">
        <w:t xml:space="preserve"> </w:t>
      </w:r>
    </w:p>
    <w:p w:rsidR="00EB01FB" w:rsidRPr="002C71A3" w:rsidRDefault="00EB01FB" w:rsidP="00783531">
      <w:r w:rsidRPr="002C71A3">
        <w:t xml:space="preserve">To determine the individual page ranks the algorithm simulates a random user’s random clicking behavior over time by iterating the model forward.  For initial state </w:t>
      </w:r>
      <w:r w:rsidR="004D6234" w:rsidRPr="002C71A3">
        <w:rPr>
          <w:noProof/>
          <w:position w:val="-12"/>
        </w:rPr>
      </w:r>
      <w:r w:rsidR="004D6234" w:rsidRPr="002C71A3">
        <w:rPr>
          <w:noProof/>
          <w:position w:val="-12"/>
        </w:rPr>
        <w:object w:dxaOrig="300" w:dyaOrig="375" w14:anchorId="2DCCB46B">
          <v:shape id="_x0000_i1461" type="#_x0000_t75" alt="" style="width:13pt;height:19.9pt;mso-width-percent:0;mso-height-percent:0;mso-width-percent:0;mso-height-percent:0" o:ole="">
            <v:imagedata r:id="rId1190" o:title=""/>
          </v:shape>
          <o:OLEObject Type="Embed" ProgID="Equation.DSMT4" ShapeID="_x0000_i1461" DrawAspect="Content" ObjectID="_1851002636" r:id="rId1191"/>
        </w:object>
      </w:r>
      <w:r w:rsidRPr="002C71A3">
        <w:t xml:space="preserve"> the page probabilities at time </w:t>
      </w:r>
      <w:r w:rsidR="004D6234" w:rsidRPr="002C71A3">
        <w:rPr>
          <w:noProof/>
          <w:position w:val="-6"/>
        </w:rPr>
      </w:r>
      <w:r w:rsidR="004D6234" w:rsidRPr="002C71A3">
        <w:rPr>
          <w:noProof/>
          <w:position w:val="-6"/>
        </w:rPr>
        <w:object w:dxaOrig="180" w:dyaOrig="225" w14:anchorId="1CECF28A">
          <v:shape id="_x0000_i1462" type="#_x0000_t75" alt="" style="width:6.15pt;height:13pt;mso-width-percent:0;mso-height-percent:0;mso-width-percent:0;mso-height-percent:0" o:ole="">
            <v:imagedata r:id="rId1192" o:title=""/>
          </v:shape>
          <o:OLEObject Type="Embed" ProgID="Equation.DSMT4" ShapeID="_x0000_i1462" DrawAspect="Content" ObjectID="_1851002637" r:id="rId1193"/>
        </w:object>
      </w:r>
      <w:r w:rsidRPr="002C71A3">
        <w:t xml:space="preserve"> are </w:t>
      </w:r>
    </w:p>
    <w:p w:rsidR="00EB01FB" w:rsidRPr="002C71A3" w:rsidRDefault="00EB01FB" w:rsidP="00783531">
      <w:r w:rsidRPr="002C71A3">
        <w:lastRenderedPageBreak/>
        <w:tab/>
      </w:r>
      <w:r w:rsidR="004D6234" w:rsidRPr="002C71A3">
        <w:rPr>
          <w:rFonts w:eastAsiaTheme="minorHAnsi"/>
          <w:noProof/>
          <w:position w:val="-12"/>
        </w:rPr>
      </w:r>
      <w:r w:rsidR="004D6234" w:rsidRPr="002C71A3">
        <w:rPr>
          <w:rFonts w:eastAsiaTheme="minorHAnsi"/>
          <w:noProof/>
          <w:position w:val="-12"/>
        </w:rPr>
        <w:object w:dxaOrig="1245" w:dyaOrig="375" w14:anchorId="1E446700">
          <v:shape id="_x0000_i1463" type="#_x0000_t75" alt="" style="width:59pt;height:19.9pt;mso-width-percent:0;mso-height-percent:0;mso-width-percent:0;mso-height-percent:0" o:ole="">
            <v:imagedata r:id="rId1194" o:title=""/>
          </v:shape>
          <o:OLEObject Type="Embed" ProgID="Equation.DSMT4" ShapeID="_x0000_i1463" DrawAspect="Content" ObjectID="_1851002638" r:id="rId1195"/>
        </w:object>
      </w:r>
      <w:r w:rsidRPr="002C71A3">
        <w:t xml:space="preserve"> </w:t>
      </w:r>
    </w:p>
    <w:p w:rsidR="00EB01FB" w:rsidRPr="002C71A3" w:rsidRDefault="00EB01FB" w:rsidP="00783531">
      <w:r w:rsidRPr="002C71A3">
        <w:t xml:space="preserve">After a certain time an asymptotic state is reached which contains the intrinsic importance of all the pages.  To solve for this stationary distribution we find the unique vector </w:t>
      </w:r>
      <w:r w:rsidR="004D6234" w:rsidRPr="002C71A3">
        <w:rPr>
          <w:noProof/>
          <w:position w:val="-20"/>
        </w:rPr>
      </w:r>
      <w:r w:rsidR="004D6234" w:rsidRPr="002C71A3">
        <w:rPr>
          <w:noProof/>
          <w:position w:val="-20"/>
        </w:rPr>
        <w:object w:dxaOrig="1215" w:dyaOrig="405" w14:anchorId="7052A5DE">
          <v:shape id="_x0000_i1464" type="#_x0000_t75" alt="" style="width:59pt;height:19.9pt;mso-width-percent:0;mso-height-percent:0;mso-width-percent:0;mso-height-percent:0" o:ole="">
            <v:imagedata r:id="rId1196" o:title=""/>
          </v:shape>
          <o:OLEObject Type="Embed" ProgID="Equation.DSMT4" ShapeID="_x0000_i1464" DrawAspect="Content" ObjectID="_1851002639" r:id="rId1197"/>
        </w:object>
      </w:r>
      <w:r w:rsidRPr="002C71A3">
        <w:t xml:space="preserve">such that </w:t>
      </w:r>
      <w:r w:rsidR="004D6234" w:rsidRPr="002C71A3">
        <w:rPr>
          <w:noProof/>
          <w:position w:val="-10"/>
        </w:rPr>
      </w:r>
      <w:r w:rsidR="004D6234" w:rsidRPr="002C71A3">
        <w:rPr>
          <w:noProof/>
          <w:position w:val="-10"/>
        </w:rPr>
        <w:object w:dxaOrig="180" w:dyaOrig="255" w14:anchorId="24B26D05">
          <v:shape id="_x0000_i1465" type="#_x0000_t75" alt="" style="width:6.15pt;height:13pt;mso-width-percent:0;mso-height-percent:0;mso-width-percent:0;mso-height-percent:0" o:ole="">
            <v:imagedata r:id="rId1198" o:title=""/>
          </v:shape>
          <o:OLEObject Type="Embed" ProgID="Equation.DSMT4" ShapeID="_x0000_i1465" DrawAspect="Content" ObjectID="_1851002640" r:id="rId1199"/>
        </w:object>
      </w:r>
      <w:r w:rsidRPr="002C71A3">
        <w:t xml:space="preserve"> is </w:t>
      </w:r>
      <w:r w:rsidR="004D6234" w:rsidRPr="002C71A3">
        <w:rPr>
          <w:noProof/>
          <w:position w:val="-4"/>
        </w:rPr>
      </w:r>
      <w:r w:rsidR="004D6234" w:rsidRPr="002C71A3">
        <w:rPr>
          <w:noProof/>
          <w:position w:val="-4"/>
        </w:rPr>
        <w:object w:dxaOrig="255" w:dyaOrig="255" w14:anchorId="4D2CF8F1">
          <v:shape id="_x0000_i1466" type="#_x0000_t75" alt="" style="width:13pt;height:13pt;mso-width-percent:0;mso-height-percent:0;mso-width-percent:0;mso-height-percent:0" o:ole="">
            <v:imagedata r:id="rId1200" o:title=""/>
          </v:shape>
          <o:OLEObject Type="Embed" ProgID="Equation.DSMT4" ShapeID="_x0000_i1466" DrawAspect="Content" ObjectID="_1851002641" r:id="rId1201"/>
        </w:object>
      </w:r>
      <w:r w:rsidRPr="002C71A3">
        <w:t xml:space="preserve">-invariant, i.e. </w:t>
      </w:r>
    </w:p>
    <w:p w:rsidR="00EB01FB" w:rsidRPr="002C71A3" w:rsidRDefault="00EB01FB" w:rsidP="00783531">
      <w:r w:rsidRPr="002C71A3">
        <w:tab/>
      </w:r>
      <w:r w:rsidR="004D6234" w:rsidRPr="002C71A3">
        <w:rPr>
          <w:rFonts w:eastAsiaTheme="minorHAnsi"/>
          <w:noProof/>
          <w:position w:val="-10"/>
        </w:rPr>
      </w:r>
      <w:r w:rsidR="004D6234" w:rsidRPr="002C71A3">
        <w:rPr>
          <w:rFonts w:eastAsiaTheme="minorHAnsi"/>
          <w:noProof/>
          <w:position w:val="-10"/>
        </w:rPr>
        <w:object w:dxaOrig="780" w:dyaOrig="315" w14:anchorId="144C7D20">
          <v:shape id="_x0000_i1467" type="#_x0000_t75" alt="" style="width:39.05pt;height:13pt;mso-width-percent:0;mso-height-percent:0;mso-width-percent:0;mso-height-percent:0" o:ole="">
            <v:imagedata r:id="rId1202" o:title=""/>
          </v:shape>
          <o:OLEObject Type="Embed" ProgID="Equation.DSMT4" ShapeID="_x0000_i1467" DrawAspect="Content" ObjectID="_1851002642" r:id="rId1203"/>
        </w:object>
      </w:r>
      <w:r w:rsidRPr="002C71A3">
        <w:t xml:space="preserve"> </w:t>
      </w:r>
    </w:p>
    <w:p w:rsidR="00EB01FB" w:rsidRPr="002C71A3" w:rsidRDefault="00EB01FB" w:rsidP="00783531">
      <w:r w:rsidRPr="002C71A3">
        <w:t xml:space="preserve">We see that </w:t>
      </w:r>
      <w:r w:rsidR="004D6234" w:rsidRPr="002C71A3">
        <w:rPr>
          <w:noProof/>
          <w:position w:val="-10"/>
        </w:rPr>
      </w:r>
      <w:r w:rsidR="004D6234" w:rsidRPr="002C71A3">
        <w:rPr>
          <w:noProof/>
          <w:position w:val="-10"/>
        </w:rPr>
        <w:object w:dxaOrig="315" w:dyaOrig="255" w14:anchorId="33440EA3">
          <v:shape id="_x0000_i1468" type="#_x0000_t75" alt="" style="width:13pt;height:13pt;mso-width-percent:0;mso-height-percent:0;mso-width-percent:0;mso-height-percent:0" o:ole="">
            <v:imagedata r:id="rId1204" o:title=""/>
          </v:shape>
          <o:OLEObject Type="Embed" ProgID="Equation.DSMT4" ShapeID="_x0000_i1468" DrawAspect="Content" ObjectID="_1851002643" r:id="rId1205"/>
        </w:object>
      </w:r>
      <w:r w:rsidRPr="002C71A3">
        <w:t xml:space="preserve"> is an eigenvector of </w:t>
      </w:r>
      <w:r w:rsidR="004D6234" w:rsidRPr="002C71A3">
        <w:rPr>
          <w:noProof/>
          <w:position w:val="-4"/>
        </w:rPr>
      </w:r>
      <w:r w:rsidR="004D6234" w:rsidRPr="002C71A3">
        <w:rPr>
          <w:noProof/>
          <w:position w:val="-4"/>
        </w:rPr>
        <w:object w:dxaOrig="255" w:dyaOrig="255" w14:anchorId="70367BC6">
          <v:shape id="_x0000_i1469" type="#_x0000_t75" alt="" style="width:13pt;height:13pt;mso-width-percent:0;mso-height-percent:0;mso-width-percent:0;mso-height-percent:0" o:ole="">
            <v:imagedata r:id="rId1200" o:title=""/>
          </v:shape>
          <o:OLEObject Type="Embed" ProgID="Equation.DSMT4" ShapeID="_x0000_i1469" DrawAspect="Content" ObjectID="_1851002644" r:id="rId1206"/>
        </w:object>
      </w:r>
      <w:r w:rsidRPr="002C71A3">
        <w:t xml:space="preserve"> corresponding to</w:t>
      </w:r>
      <w:r w:rsidR="004D6234" w:rsidRPr="002C71A3">
        <w:rPr>
          <w:noProof/>
          <w:position w:val="-6"/>
        </w:rPr>
      </w:r>
      <w:r w:rsidR="004D6234" w:rsidRPr="002C71A3">
        <w:rPr>
          <w:noProof/>
          <w:position w:val="-6"/>
        </w:rPr>
        <w:object w:dxaOrig="540" w:dyaOrig="300" w14:anchorId="65AA9060">
          <v:shape id="_x0000_i1470" type="#_x0000_t75" alt="" style="width:26.05pt;height:13pt;mso-width-percent:0;mso-height-percent:0;mso-width-percent:0;mso-height-percent:0" o:ole="">
            <v:imagedata r:id="rId1207" o:title=""/>
          </v:shape>
          <o:OLEObject Type="Embed" ProgID="Equation.DSMT4" ShapeID="_x0000_i1470" DrawAspect="Content" ObjectID="_1851002645" r:id="rId1208"/>
        </w:object>
      </w:r>
      <w:r w:rsidRPr="002C71A3">
        <w:t xml:space="preserve">.  In order for </w:t>
      </w:r>
      <w:r w:rsidR="004D6234" w:rsidRPr="002C71A3">
        <w:rPr>
          <w:noProof/>
          <w:position w:val="-10"/>
        </w:rPr>
      </w:r>
      <w:r w:rsidR="004D6234" w:rsidRPr="002C71A3">
        <w:rPr>
          <w:noProof/>
          <w:position w:val="-10"/>
        </w:rPr>
        <w:object w:dxaOrig="180" w:dyaOrig="255" w14:anchorId="311B7887">
          <v:shape id="_x0000_i1471" type="#_x0000_t75" alt="" style="width:6.15pt;height:13pt;mso-width-percent:0;mso-height-percent:0;mso-width-percent:0;mso-height-percent:0" o:ole="">
            <v:imagedata r:id="rId1198" o:title=""/>
          </v:shape>
          <o:OLEObject Type="Embed" ProgID="Equation.DSMT4" ShapeID="_x0000_i1471" DrawAspect="Content" ObjectID="_1851002646" r:id="rId1209"/>
        </w:object>
      </w:r>
      <w:r w:rsidRPr="002C71A3">
        <w:t xml:space="preserve">to satisfy the requirement that its entries sum to one we choose </w:t>
      </w:r>
      <w:r w:rsidR="004D6234" w:rsidRPr="002C71A3">
        <w:rPr>
          <w:noProof/>
          <w:position w:val="-16"/>
        </w:rPr>
      </w:r>
      <w:r w:rsidR="004D6234" w:rsidRPr="002C71A3">
        <w:rPr>
          <w:noProof/>
          <w:position w:val="-16"/>
        </w:rPr>
        <w:object w:dxaOrig="1215" w:dyaOrig="405" w14:anchorId="3DAA67E5">
          <v:shape id="_x0000_i1472" type="#_x0000_t75" alt="" style="width:59pt;height:19.9pt;mso-width-percent:0;mso-height-percent:0;mso-width-percent:0;mso-height-percent:0" o:ole="">
            <v:imagedata r:id="rId1210" o:title=""/>
          </v:shape>
          <o:OLEObject Type="Embed" ProgID="Equation.DSMT4" ShapeID="_x0000_i1472" DrawAspect="Content" ObjectID="_1851002647" r:id="rId1211"/>
        </w:object>
      </w:r>
      <w:r w:rsidRPr="002C71A3">
        <w:t xml:space="preserve">.  Under certain conditions such a solution exists and its value is the PageRank.  In our case the stationary distribution to four significant digits is </w:t>
      </w:r>
      <w:r w:rsidRPr="002C71A3">
        <w:rPr>
          <w:b/>
        </w:rPr>
        <w:t>p</w:t>
      </w:r>
      <w:r w:rsidRPr="002C71A3">
        <w:t xml:space="preserve">= (0.3871, 0.1290 0.2903 0.1935).  Thus the page ranking returned to the user is page 1, page 3, page 4, and page 2.  Apparently </w:t>
      </w:r>
      <w:r w:rsidR="004D6234" w:rsidRPr="002C71A3">
        <w:rPr>
          <w:noProof/>
          <w:position w:val="-4"/>
        </w:rPr>
      </w:r>
      <w:r w:rsidR="004D6234" w:rsidRPr="002C71A3">
        <w:rPr>
          <w:noProof/>
          <w:position w:val="-4"/>
        </w:rPr>
        <w:object w:dxaOrig="255" w:dyaOrig="255" w14:anchorId="0C0F921A">
          <v:shape id="_x0000_i1473" type="#_x0000_t75" alt="" style="width:13pt;height:13pt;mso-width-percent:0;mso-height-percent:0;mso-width-percent:0;mso-height-percent:0" o:ole="">
            <v:imagedata r:id="rId1200" o:title=""/>
          </v:shape>
          <o:OLEObject Type="Embed" ProgID="Equation.DSMT4" ShapeID="_x0000_i1473" DrawAspect="Content" ObjectID="_1851002648" r:id="rId1212"/>
        </w:object>
      </w:r>
      <w:r w:rsidRPr="002C71A3">
        <w:t xml:space="preserve"> has about 25 billion rows and columns, one for each webpage.  Because pages have about 10 links, most of the entries are zero which makes it easier to solve.</w:t>
      </w:r>
    </w:p>
    <w:p w:rsidR="00EB01FB" w:rsidRPr="002C71A3" w:rsidRDefault="00EB01FB" w:rsidP="00783531"/>
    <w:p w:rsidR="00EB01FB" w:rsidRPr="002C71A3" w:rsidRDefault="00EB01FB" w:rsidP="00783531">
      <w:r w:rsidRPr="002C71A3">
        <w:t xml:space="preserve">Example </w:t>
      </w:r>
    </w:p>
    <w:p w:rsidR="00EB01FB" w:rsidRPr="002C71A3" w:rsidRDefault="00EB01FB" w:rsidP="00783531">
      <w:r w:rsidRPr="002C71A3">
        <w:t>The right circular shift operator S performs the cyclic shift</w:t>
      </w:r>
    </w:p>
    <w:p w:rsidR="00EB01FB" w:rsidRPr="002C71A3" w:rsidRDefault="00EB01FB" w:rsidP="00783531">
      <w:r w:rsidRPr="002C71A3">
        <w:tab/>
      </w:r>
      <w:r w:rsidR="004D6234" w:rsidRPr="002C71A3">
        <w:rPr>
          <w:rFonts w:eastAsiaTheme="minorHAnsi"/>
          <w:noProof/>
          <w:position w:val="-20"/>
          <w:sz w:val="22"/>
          <w:szCs w:val="22"/>
        </w:rPr>
      </w:r>
      <w:r w:rsidR="004D6234" w:rsidRPr="002C71A3">
        <w:rPr>
          <w:rFonts w:eastAsiaTheme="minorHAnsi"/>
          <w:noProof/>
          <w:position w:val="-20"/>
          <w:sz w:val="22"/>
          <w:szCs w:val="22"/>
        </w:rPr>
        <w:object w:dxaOrig="5925" w:dyaOrig="540" w14:anchorId="4B18D16D">
          <v:shape id="_x0000_i1474" type="#_x0000_t75" alt="" style="width:301.8pt;height:26.05pt;mso-width-percent:0;mso-height-percent:0;mso-width-percent:0;mso-height-percent:0" o:ole="">
            <v:imagedata r:id="rId1213" o:title=""/>
          </v:shape>
          <o:OLEObject Type="Embed" ProgID="Equation.DSMT4" ShapeID="_x0000_i1474" DrawAspect="Content" ObjectID="_1851002649" r:id="rId1214"/>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1</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4</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Note that in this instance we have used the zero subscript because of the convenience gained when handling exponentials.  With respect to the canonical basis the matrix representation S is all zeros </w:t>
      </w:r>
      <w:r w:rsidR="004D6234" w:rsidRPr="002C71A3">
        <w:rPr>
          <w:noProof/>
          <w:position w:val="-12"/>
        </w:rPr>
      </w:r>
      <w:r w:rsidR="004D6234" w:rsidRPr="002C71A3">
        <w:rPr>
          <w:noProof/>
          <w:position w:val="-12"/>
        </w:rPr>
        <w:object w:dxaOrig="795" w:dyaOrig="345" w14:anchorId="7F755DA2">
          <v:shape id="_x0000_i1475" type="#_x0000_t75" alt="" style="width:39.05pt;height:19.9pt;mso-width-percent:0;mso-height-percent:0;mso-width-percent:0;mso-height-percent:0" o:ole="">
            <v:imagedata r:id="rId1215" o:title=""/>
          </v:shape>
          <o:OLEObject Type="Embed" ProgID="Equation.DSMT4" ShapeID="_x0000_i1475" DrawAspect="Content" ObjectID="_1851002650" r:id="rId1216"/>
        </w:object>
      </w:r>
      <w:r w:rsidRPr="002C71A3">
        <w:t xml:space="preserve"> and </w:t>
      </w:r>
      <w:r w:rsidR="004D6234" w:rsidRPr="002C71A3">
        <w:rPr>
          <w:noProof/>
          <w:position w:val="-10"/>
        </w:rPr>
      </w:r>
      <w:r w:rsidR="004D6234" w:rsidRPr="002C71A3">
        <w:rPr>
          <w:noProof/>
          <w:position w:val="-10"/>
        </w:rPr>
        <w:object w:dxaOrig="735" w:dyaOrig="315" w14:anchorId="1DCFE55E">
          <v:shape id="_x0000_i1476" type="#_x0000_t75" alt="" style="width:39.05pt;height:13pt;mso-width-percent:0;mso-height-percent:0;mso-width-percent:0;mso-height-percent:0" o:ole="">
            <v:imagedata r:id="rId1217" o:title=""/>
          </v:shape>
          <o:OLEObject Type="Embed" ProgID="Equation.DSMT4" ShapeID="_x0000_i1476" DrawAspect="Content" ObjectID="_1851002651" r:id="rId1218"/>
        </w:object>
      </w:r>
      <w:r w:rsidRPr="002C71A3">
        <w:t xml:space="preserve">.  Since S is a permutation of the canonical basis its columns are linearly independent and thus has a complete set of eigenvectors, and its geometric multiplicity is N.  For N=4 </w:t>
      </w:r>
    </w:p>
    <w:p w:rsidR="00EB01FB" w:rsidRPr="002C71A3" w:rsidRDefault="00EB01FB" w:rsidP="00783531">
      <w:r w:rsidRPr="002C71A3">
        <w:tab/>
      </w:r>
      <w:r w:rsidR="004D6234" w:rsidRPr="002C71A3">
        <w:rPr>
          <w:rFonts w:eastAsiaTheme="minorHAnsi"/>
          <w:noProof/>
          <w:position w:val="-64"/>
          <w:sz w:val="22"/>
          <w:szCs w:val="22"/>
        </w:rPr>
      </w:r>
      <w:r w:rsidR="004D6234" w:rsidRPr="002C71A3">
        <w:rPr>
          <w:rFonts w:eastAsiaTheme="minorHAnsi"/>
          <w:noProof/>
          <w:position w:val="-64"/>
          <w:sz w:val="22"/>
          <w:szCs w:val="22"/>
        </w:rPr>
        <w:object w:dxaOrig="2085" w:dyaOrig="1380" w14:anchorId="2EF2E76D">
          <v:shape id="_x0000_i1477" type="#_x0000_t75" alt="" style="width:104.95pt;height:1in;mso-width-percent:0;mso-height-percent:0;mso-width-percent:0;mso-height-percent:0" o:ole="">
            <v:imagedata r:id="rId1219" o:title=""/>
          </v:shape>
          <o:OLEObject Type="Embed" ProgID="Equation.DSMT4" ShapeID="_x0000_i1477" DrawAspect="Content" ObjectID="_1851002652" r:id="rId1220"/>
        </w:object>
      </w:r>
      <w:r w:rsidRPr="002C71A3">
        <w:t xml:space="preserve"> </w:t>
      </w:r>
    </w:p>
    <w:p w:rsidR="00EB01FB" w:rsidRPr="002C71A3" w:rsidRDefault="00EB01FB" w:rsidP="00783531">
      <w:r w:rsidRPr="002C71A3">
        <w:t xml:space="preserve">It is easily verified that S is an orthogonal matrix hence left circular shifts are given by </w:t>
      </w:r>
      <w:r w:rsidR="004D6234" w:rsidRPr="002C71A3">
        <w:rPr>
          <w:noProof/>
          <w:position w:val="-4"/>
        </w:rPr>
      </w:r>
      <w:r w:rsidR="004D6234" w:rsidRPr="002C71A3">
        <w:rPr>
          <w:noProof/>
          <w:position w:val="-4"/>
        </w:rPr>
        <w:object w:dxaOrig="300" w:dyaOrig="300" w14:anchorId="508753CE">
          <v:shape id="_x0000_i1478" type="#_x0000_t75" alt="" style="width:13pt;height:13pt;mso-width-percent:0;mso-height-percent:0;mso-width-percent:0;mso-height-percent:0" o:ole="">
            <v:imagedata r:id="rId1221" o:title=""/>
          </v:shape>
          <o:OLEObject Type="Embed" ProgID="Equation.DSMT4" ShapeID="_x0000_i1478" DrawAspect="Content" ObjectID="_1851002653" r:id="rId1222"/>
        </w:object>
      </w:r>
      <w:r w:rsidRPr="002C71A3">
        <w:t xml:space="preserve"> .</w:t>
      </w:r>
    </w:p>
    <w:p w:rsidR="00EB01FB" w:rsidRPr="002C71A3" w:rsidRDefault="00EB01FB" w:rsidP="00783531">
      <w:r w:rsidRPr="002C71A3">
        <w:t>To solve the eigensystem find x an lambda such that</w:t>
      </w:r>
    </w:p>
    <w:p w:rsidR="00EB01FB" w:rsidRPr="002C71A3" w:rsidRDefault="00EB01FB" w:rsidP="00783531">
      <w:r w:rsidRPr="002C71A3">
        <w:tab/>
      </w:r>
      <w:r w:rsidR="004D6234" w:rsidRPr="002C71A3">
        <w:rPr>
          <w:rFonts w:eastAsiaTheme="minorHAnsi"/>
          <w:noProof/>
          <w:position w:val="-46"/>
          <w:sz w:val="22"/>
          <w:szCs w:val="22"/>
        </w:rPr>
      </w:r>
      <w:r w:rsidR="004D6234" w:rsidRPr="002C71A3">
        <w:rPr>
          <w:rFonts w:eastAsiaTheme="minorHAnsi"/>
          <w:noProof/>
          <w:position w:val="-46"/>
          <w:sz w:val="22"/>
          <w:szCs w:val="22"/>
        </w:rPr>
        <w:object w:dxaOrig="6075" w:dyaOrig="1065" w14:anchorId="0572B1F3">
          <v:shape id="_x0000_i1479" type="#_x0000_t75" alt="" style="width:300.25pt;height:52.1pt;mso-width-percent:0;mso-height-percent:0;mso-width-percent:0;mso-height-percent:0" o:ole="">
            <v:imagedata r:id="rId1223" o:title=""/>
          </v:shape>
          <o:OLEObject Type="Embed" ProgID="Equation.DSMT4" ShapeID="_x0000_i1479" DrawAspect="Content" ObjectID="_1851002654" r:id="rId1224"/>
        </w:object>
      </w:r>
      <w:r w:rsidRPr="002C71A3">
        <w:t xml:space="preserve"> </w:t>
      </w:r>
    </w:p>
    <w:p w:rsidR="00EB01FB" w:rsidRPr="002C71A3" w:rsidRDefault="00EB01FB" w:rsidP="00783531"/>
    <w:p w:rsidR="00EB01FB" w:rsidRPr="002C71A3" w:rsidRDefault="00EB01FB" w:rsidP="00783531">
      <w:r w:rsidRPr="002C71A3">
        <w:t>Therefore we must have</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2535" w:dyaOrig="375" w14:anchorId="46ECD819">
          <v:shape id="_x0000_i1480" type="#_x0000_t75" alt="" style="width:124.1pt;height:19.9pt;mso-width-percent:0;mso-height-percent:0;mso-width-percent:0;mso-height-percent:0" o:ole="">
            <v:imagedata r:id="rId1225" o:title=""/>
          </v:shape>
          <o:OLEObject Type="Embed" ProgID="Equation.DSMT4" ShapeID="_x0000_i1480" DrawAspect="Content" ObjectID="_1851002655" r:id="rId1226"/>
        </w:object>
      </w:r>
      <w:r w:rsidRPr="002C71A3">
        <w:t xml:space="preserve"> </w:t>
      </w:r>
    </w:p>
    <w:p w:rsidR="00EB01FB" w:rsidRPr="002C71A3" w:rsidRDefault="00EB01FB" w:rsidP="00783531">
      <w:r w:rsidRPr="002C71A3">
        <w:t>or with recursion</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2415" w:dyaOrig="375" w14:anchorId="1B433341">
          <v:shape id="_x0000_i1481" type="#_x0000_t75" alt="" style="width:124.1pt;height:19.9pt;mso-width-percent:0;mso-height-percent:0;mso-width-percent:0;mso-height-percent:0" o:ole="">
            <v:imagedata r:id="rId1227" o:title=""/>
          </v:shape>
          <o:OLEObject Type="Embed" ProgID="Equation.DSMT4" ShapeID="_x0000_i1481" DrawAspect="Content" ObjectID="_1851002656" r:id="rId1228"/>
        </w:object>
      </w:r>
      <w:r w:rsidRPr="002C71A3">
        <w:t xml:space="preserve"> </w:t>
      </w:r>
    </w:p>
    <w:p w:rsidR="00EB01FB" w:rsidRPr="002C71A3" w:rsidRDefault="00EB01FB" w:rsidP="00783531"/>
    <w:p w:rsidR="00EB01FB" w:rsidRPr="002C71A3" w:rsidRDefault="00EB01FB" w:rsidP="00783531">
      <w:r w:rsidRPr="002C71A3">
        <w:t xml:space="preserve">together with the circular boundary condition </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1815" w:dyaOrig="375" w14:anchorId="57C66345">
          <v:shape id="_x0000_i1482" type="#_x0000_t75" alt="" style="width:91.9pt;height:19.9pt;mso-width-percent:0;mso-height-percent:0;mso-width-percent:0;mso-height-percent:0" o:ole="">
            <v:imagedata r:id="rId1229" o:title=""/>
          </v:shape>
          <o:OLEObject Type="Embed" ProgID="Equation.DSMT4" ShapeID="_x0000_i1482" DrawAspect="Content" ObjectID="_1851002657" r:id="rId1230"/>
        </w:object>
      </w:r>
      <w:r w:rsidRPr="002C71A3">
        <w:t xml:space="preserve"> </w:t>
      </w:r>
    </w:p>
    <w:p w:rsidR="00EB01FB" w:rsidRPr="002C71A3" w:rsidRDefault="00EB01FB" w:rsidP="00783531">
      <w:r w:rsidRPr="002C71A3">
        <w:lastRenderedPageBreak/>
        <w:t xml:space="preserve">This latter constraint requires </w:t>
      </w:r>
      <w:r w:rsidR="004D6234" w:rsidRPr="002C71A3">
        <w:rPr>
          <w:noProof/>
          <w:position w:val="-6"/>
        </w:rPr>
      </w:r>
      <w:r w:rsidR="004D6234" w:rsidRPr="002C71A3">
        <w:rPr>
          <w:noProof/>
          <w:position w:val="-6"/>
        </w:rPr>
        <w:object w:dxaOrig="210" w:dyaOrig="300" w14:anchorId="229C80B2">
          <v:shape id="_x0000_i1483" type="#_x0000_t75" alt="" style="width:13pt;height:13pt;mso-width-percent:0;mso-height-percent:0;mso-width-percent:0;mso-height-percent:0" o:ole="">
            <v:imagedata r:id="rId1231" o:title=""/>
          </v:shape>
          <o:OLEObject Type="Embed" ProgID="Equation.DSMT4" ShapeID="_x0000_i1483" DrawAspect="Content" ObjectID="_1851002658" r:id="rId1232"/>
        </w:object>
      </w:r>
      <w:r w:rsidRPr="002C71A3">
        <w:t>to satisfy one of the N roots of unity, namely lambda must belong to the set of</w:t>
      </w:r>
      <w:r w:rsidR="004D6234" w:rsidRPr="002C71A3">
        <w:rPr>
          <w:noProof/>
          <w:position w:val="-10"/>
        </w:rPr>
      </w:r>
      <w:r w:rsidR="004D6234" w:rsidRPr="002C71A3">
        <w:rPr>
          <w:noProof/>
          <w:position w:val="-10"/>
        </w:rPr>
        <w:object w:dxaOrig="2805" w:dyaOrig="375" w14:anchorId="0C72E38A">
          <v:shape id="_x0000_i1484" type="#_x0000_t75" alt="" style="width:137.85pt;height:19.9pt;mso-width-percent:0;mso-height-percent:0;mso-width-percent:0;mso-height-percent:0" o:ole="">
            <v:imagedata r:id="rId1233" o:title=""/>
          </v:shape>
          <o:OLEObject Type="Embed" ProgID="Equation.DSMT4" ShapeID="_x0000_i1484" DrawAspect="Content" ObjectID="_1851002659" r:id="rId1234"/>
        </w:object>
      </w:r>
      <w:r w:rsidRPr="002C71A3">
        <w:t xml:space="preserve">. (we choose the negative exponent)  The kth solution to the difference equation () is </w:t>
      </w:r>
      <w:r w:rsidR="004D6234" w:rsidRPr="002C71A3">
        <w:rPr>
          <w:noProof/>
          <w:position w:val="-10"/>
        </w:rPr>
      </w:r>
      <w:r w:rsidR="004D6234" w:rsidRPr="002C71A3">
        <w:rPr>
          <w:noProof/>
          <w:position w:val="-10"/>
        </w:rPr>
        <w:object w:dxaOrig="825" w:dyaOrig="375" w14:anchorId="620ACC99">
          <v:shape id="_x0000_i1485" type="#_x0000_t75" alt="" style="width:39.05pt;height:19.9pt;mso-width-percent:0;mso-height-percent:0;mso-width-percent:0;mso-height-percent:0" o:ole="">
            <v:imagedata r:id="rId1235" o:title=""/>
          </v:shape>
          <o:OLEObject Type="Embed" ProgID="Equation.DSMT4" ShapeID="_x0000_i1485" DrawAspect="Content" ObjectID="_1851002660" r:id="rId1236"/>
        </w:object>
      </w:r>
      <w:r w:rsidRPr="002C71A3">
        <w:t xml:space="preserve"> which when combining with () we write as</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3015" w:dyaOrig="375" w14:anchorId="6F5A6548">
          <v:shape id="_x0000_i1486" type="#_x0000_t75" alt="" style="width:150.15pt;height:19.9pt;mso-width-percent:0;mso-height-percent:0;mso-width-percent:0;mso-height-percent:0" o:ole="">
            <v:imagedata r:id="rId1237" o:title=""/>
          </v:shape>
          <o:OLEObject Type="Embed" ProgID="Equation.DSMT4" ShapeID="_x0000_i1486" DrawAspect="Content" ObjectID="_1851002661" r:id="rId1238"/>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1</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5</w:instrText>
      </w:r>
      <w:r w:rsidRPr="002C71A3">
        <w:rPr>
          <w:noProof/>
        </w:rPr>
        <w:fldChar w:fldCharType="end"/>
      </w:r>
      <w:r w:rsidRPr="002C71A3">
        <w:instrText>)</w:instrText>
      </w:r>
      <w:r w:rsidRPr="002C71A3">
        <w:fldChar w:fldCharType="end"/>
      </w:r>
    </w:p>
    <w:p w:rsidR="00EB01FB" w:rsidRPr="002C71A3" w:rsidRDefault="00EB01FB" w:rsidP="00783531">
      <w:r w:rsidRPr="002C71A3">
        <w:t>and we have proved that</w:t>
      </w:r>
    </w:p>
    <w:p w:rsidR="00EB01FB" w:rsidRPr="002C71A3" w:rsidRDefault="004D6234" w:rsidP="00783531">
      <w:pPr>
        <w:jc w:val="center"/>
      </w:pPr>
      <w:r w:rsidRPr="002C71A3">
        <w:rPr>
          <w:noProof/>
          <w:position w:val="-10"/>
        </w:rPr>
      </w:r>
      <w:r w:rsidR="004D6234" w:rsidRPr="002C71A3">
        <w:rPr>
          <w:noProof/>
          <w:position w:val="-10"/>
        </w:rPr>
        <w:object w:dxaOrig="1665" w:dyaOrig="375" w14:anchorId="7D8229FB">
          <v:shape id="_x0000_i1487" type="#_x0000_t75" alt="" style="width:84.25pt;height:19.9pt;mso-width-percent:0;mso-height-percent:0;mso-width-percent:0;mso-height-percent:0" o:ole="">
            <v:imagedata r:id="rId1239" o:title=""/>
          </v:shape>
          <o:OLEObject Type="Embed" ProgID="Equation.DSMT4" ShapeID="_x0000_i1487" DrawAspect="Content" ObjectID="_1851002662" r:id="rId1240"/>
        </w:object>
      </w:r>
    </w:p>
    <w:p w:rsidR="00EB01FB" w:rsidRPr="002C71A3" w:rsidRDefault="00EB01FB" w:rsidP="00783531">
      <w:r w:rsidRPr="002C71A3">
        <w:t>where the kth eigenvector is given by the kth discrete Fourier vector</w:t>
      </w:r>
    </w:p>
    <w:p w:rsidR="00EB01FB" w:rsidRPr="002C71A3" w:rsidRDefault="00EB01FB" w:rsidP="00783531">
      <w:r w:rsidRPr="002C71A3">
        <w:tab/>
      </w:r>
      <w:r w:rsidR="004D6234" w:rsidRPr="002C71A3">
        <w:rPr>
          <w:rFonts w:eastAsiaTheme="minorHAnsi"/>
          <w:noProof/>
          <w:position w:val="-16"/>
          <w:sz w:val="22"/>
          <w:szCs w:val="22"/>
        </w:rPr>
      </w:r>
      <w:r w:rsidR="004D6234" w:rsidRPr="002C71A3">
        <w:rPr>
          <w:rFonts w:eastAsiaTheme="minorHAnsi"/>
          <w:noProof/>
          <w:position w:val="-16"/>
          <w:sz w:val="22"/>
          <w:szCs w:val="22"/>
        </w:rPr>
        <w:object w:dxaOrig="4755" w:dyaOrig="465" w14:anchorId="37F3BC5B">
          <v:shape id="_x0000_i1488" type="#_x0000_t75" alt="" style="width:235.9pt;height:19.9pt;mso-width-percent:0;mso-height-percent:0;mso-width-percent:0;mso-height-percent:0" o:ole="">
            <v:imagedata r:id="rId1241" o:title=""/>
          </v:shape>
          <o:OLEObject Type="Embed" ProgID="Equation.DSMT4" ShapeID="_x0000_i1488" DrawAspect="Content" ObjectID="_1851002663" r:id="rId1242"/>
        </w:object>
      </w:r>
      <w:r w:rsidRPr="002C71A3">
        <w:t xml:space="preserve"> </w:t>
      </w:r>
    </w:p>
    <w:p w:rsidR="00EB01FB" w:rsidRPr="002C71A3" w:rsidRDefault="00EB01FB" w:rsidP="00783531">
      <w:r w:rsidRPr="002C71A3">
        <w:t>with corresponding eigenvalue equaling the kth root of unity.  It follows that for two shifts</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3090" w:dyaOrig="375" w14:anchorId="0258FFA9">
          <v:shape id="_x0000_i1489" type="#_x0000_t75" alt="" style="width:157pt;height:19.9pt;mso-width-percent:0;mso-height-percent:0;mso-width-percent:0;mso-height-percent:0" o:ole="">
            <v:imagedata r:id="rId1243" o:title=""/>
          </v:shape>
          <o:OLEObject Type="Embed" ProgID="Equation.DSMT4" ShapeID="_x0000_i1489" DrawAspect="Content" ObjectID="_1851002664" r:id="rId1244"/>
        </w:object>
      </w:r>
      <w:r w:rsidRPr="002C71A3">
        <w:t xml:space="preserve"> </w:t>
      </w:r>
    </w:p>
    <w:p w:rsidR="00EB01FB" w:rsidRPr="002C71A3" w:rsidRDefault="00EB01FB" w:rsidP="00783531">
      <w:r w:rsidRPr="002C71A3">
        <w:t>and in general for l sifts that</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1275" w:dyaOrig="375" w14:anchorId="67735F4D">
          <v:shape id="_x0000_i1490" type="#_x0000_t75" alt="" style="width:65.85pt;height:19.9pt;mso-width-percent:0;mso-height-percent:0;mso-width-percent:0;mso-height-percent:0" o:ole="">
            <v:imagedata r:id="rId1245" o:title=""/>
          </v:shape>
          <o:OLEObject Type="Embed" ProgID="Equation.DSMT4" ShapeID="_x0000_i1490" DrawAspect="Content" ObjectID="_1851002665" r:id="rId1246"/>
        </w:object>
      </w:r>
      <w:r w:rsidRPr="002C71A3">
        <w:t xml:space="preserve"> </w:t>
      </w:r>
    </w:p>
    <w:p w:rsidR="00EB01FB" w:rsidRPr="002C71A3" w:rsidRDefault="00EB01FB" w:rsidP="00783531">
      <w:r w:rsidRPr="002C71A3">
        <w:t>We may also ask if matrices may be written as a linear combination of some fundamental elementary matrices.  If we seek an orthonormal representation of for example a 2-D invertible matrix A then we might expect something of the form</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1575" w:dyaOrig="375" w14:anchorId="5A867ED1">
          <v:shape id="_x0000_i1491" type="#_x0000_t75" alt="" style="width:78.15pt;height:19.9pt;mso-width-percent:0;mso-height-percent:0;mso-width-percent:0;mso-height-percent:0" o:ole="">
            <v:imagedata r:id="rId1247" o:title=""/>
          </v:shape>
          <o:OLEObject Type="Embed" ProgID="Equation.DSMT4" ShapeID="_x0000_i1491" DrawAspect="Content" ObjectID="_1851002666" r:id="rId1248"/>
        </w:object>
      </w:r>
      <w:r w:rsidRPr="002C71A3">
        <w:t xml:space="preserve"> </w:t>
      </w:r>
    </w:p>
    <w:p w:rsidR="00EB01FB" w:rsidRPr="002C71A3" w:rsidRDefault="00EB01FB" w:rsidP="00783531">
      <w:r w:rsidRPr="002C71A3">
        <w:t xml:space="preserve">Where Ei are orthogonal projection matrices.  Since we know Ei’=Ei only for orthogonal projection matrices we also must have </w:t>
      </w:r>
      <w:r w:rsidR="004D6234" w:rsidRPr="002C71A3">
        <w:rPr>
          <w:noProof/>
          <w:position w:val="-4"/>
        </w:rPr>
      </w:r>
      <w:r w:rsidR="004D6234" w:rsidRPr="002C71A3">
        <w:rPr>
          <w:noProof/>
          <w:position w:val="-4"/>
        </w:rPr>
        <w:object w:dxaOrig="780" w:dyaOrig="300" w14:anchorId="6D195120">
          <v:shape id="_x0000_i1492" type="#_x0000_t75" alt="" style="width:39.05pt;height:13pt;mso-width-percent:0;mso-height-percent:0;mso-width-percent:0;mso-height-percent:0" o:ole="">
            <v:imagedata r:id="rId1249" o:title=""/>
          </v:shape>
          <o:OLEObject Type="Embed" ProgID="Equation.DSMT4" ShapeID="_x0000_i1492" DrawAspect="Content" ObjectID="_1851002667" r:id="rId1250"/>
        </w:object>
      </w:r>
      <w:r w:rsidRPr="002C71A3">
        <w:t xml:space="preserve"> and </w:t>
      </w:r>
      <w:r w:rsidR="004D6234" w:rsidRPr="002C71A3">
        <w:rPr>
          <w:noProof/>
          <w:position w:val="-12"/>
        </w:rPr>
      </w:r>
      <w:r w:rsidR="004D6234" w:rsidRPr="002C71A3">
        <w:rPr>
          <w:noProof/>
          <w:position w:val="-12"/>
        </w:rPr>
        <w:object w:dxaOrig="735" w:dyaOrig="375" w14:anchorId="5C6A7AA9">
          <v:shape id="_x0000_i1493" type="#_x0000_t75" alt="" style="width:39.05pt;height:19.9pt;mso-width-percent:0;mso-height-percent:0;mso-width-percent:0;mso-height-percent:0" o:ole="">
            <v:imagedata r:id="rId1251" o:title=""/>
          </v:shape>
          <o:OLEObject Type="Embed" ProgID="Equation.DSMT4" ShapeID="_x0000_i1493" DrawAspect="Content" ObjectID="_1851002668" r:id="rId1252"/>
        </w:object>
      </w:r>
      <w:r w:rsidRPr="002C71A3">
        <w:t>. In other words such a ON expansion requires the suffiency conditon only true for self-adjoint matrices with real eigenvalues.  It turns out however, that self-adjoint matrices always have real eigenvalues so the only requirement is A’=A. (it’s actually more general A must be normal, e.g. that A’A=AA’.)  It turns out that self-adjoint is both a necessary and sufficient condition for the existence of ().   Therefore, A Hermitian is a necessary condition.  We now prove sufficiency using the properties of self-adjoints.</w:t>
      </w:r>
    </w:p>
    <w:p w:rsidR="00EB01FB" w:rsidRPr="002C71A3" w:rsidRDefault="00EB01FB" w:rsidP="00783531">
      <w:r w:rsidRPr="002C71A3">
        <w:t xml:space="preserve">Assuming A is Hermitian what can we say about the directions between the eigenvecotrs, ie the angles between them.  Assuming distinct eigenvalues </w:t>
      </w:r>
      <w:r w:rsidR="004D6234" w:rsidRPr="002C71A3">
        <w:rPr>
          <w:noProof/>
          <w:position w:val="-10"/>
        </w:rPr>
      </w:r>
      <w:r w:rsidR="004D6234" w:rsidRPr="002C71A3">
        <w:rPr>
          <w:noProof/>
          <w:position w:val="-10"/>
        </w:rPr>
        <w:object w:dxaOrig="270" w:dyaOrig="315" w14:anchorId="549E6ED9">
          <v:shape id="_x0000_i1494" type="#_x0000_t75" alt="" style="width:13pt;height:13pt;mso-width-percent:0;mso-height-percent:0;mso-width-percent:0;mso-height-percent:0" o:ole="">
            <v:imagedata r:id="rId1253" o:title=""/>
          </v:shape>
          <o:OLEObject Type="Embed" ProgID="Equation.DSMT4" ShapeID="_x0000_i1494" DrawAspect="Content" ObjectID="_1851002669" r:id="rId1254"/>
        </w:object>
      </w:r>
      <w:r w:rsidRPr="002C71A3">
        <w:t xml:space="preserve"> and </w:t>
      </w:r>
      <w:r w:rsidR="004D6234" w:rsidRPr="002C71A3">
        <w:rPr>
          <w:noProof/>
          <w:position w:val="-10"/>
        </w:rPr>
      </w:r>
      <w:r w:rsidR="004D6234" w:rsidRPr="002C71A3">
        <w:rPr>
          <w:noProof/>
          <w:position w:val="-10"/>
        </w:rPr>
        <w:object w:dxaOrig="300" w:dyaOrig="315" w14:anchorId="30135D73">
          <v:shape id="_x0000_i1495" type="#_x0000_t75" alt="" style="width:13pt;height:13pt;mso-width-percent:0;mso-height-percent:0;mso-width-percent:0;mso-height-percent:0" o:ole="">
            <v:imagedata r:id="rId1255" o:title=""/>
          </v:shape>
          <o:OLEObject Type="Embed" ProgID="Equation.DSMT4" ShapeID="_x0000_i1495" DrawAspect="Content" ObjectID="_1851002670" r:id="rId1256"/>
        </w:object>
      </w:r>
      <w:r w:rsidRPr="002C71A3">
        <w:t xml:space="preserve">for eigenvectors </w:t>
      </w:r>
      <w:r w:rsidR="004D6234" w:rsidRPr="002C71A3">
        <w:rPr>
          <w:noProof/>
          <w:position w:val="-10"/>
        </w:rPr>
      </w:r>
      <w:r w:rsidR="004D6234" w:rsidRPr="002C71A3">
        <w:rPr>
          <w:noProof/>
          <w:position w:val="-10"/>
        </w:rPr>
        <w:object w:dxaOrig="240" w:dyaOrig="315" w14:anchorId="5A6920EE">
          <v:shape id="_x0000_i1496" type="#_x0000_t75" alt="" style="width:13pt;height:13pt;mso-width-percent:0;mso-height-percent:0;mso-width-percent:0;mso-height-percent:0" o:ole="">
            <v:imagedata r:id="rId1257" o:title=""/>
          </v:shape>
          <o:OLEObject Type="Embed" ProgID="Equation.DSMT4" ShapeID="_x0000_i1496" DrawAspect="Content" ObjectID="_1851002671" r:id="rId1258"/>
        </w:object>
      </w:r>
      <w:r w:rsidRPr="002C71A3">
        <w:t xml:space="preserve"> and </w:t>
      </w:r>
      <w:r w:rsidR="004D6234" w:rsidRPr="002C71A3">
        <w:rPr>
          <w:noProof/>
          <w:position w:val="-10"/>
        </w:rPr>
      </w:r>
      <w:r w:rsidR="004D6234" w:rsidRPr="002C71A3">
        <w:rPr>
          <w:noProof/>
          <w:position w:val="-10"/>
        </w:rPr>
        <w:object w:dxaOrig="270" w:dyaOrig="315" w14:anchorId="2BA50B2D">
          <v:shape id="_x0000_i1497" type="#_x0000_t75" alt="" style="width:13pt;height:13pt;mso-width-percent:0;mso-height-percent:0;mso-width-percent:0;mso-height-percent:0" o:ole="">
            <v:imagedata r:id="rId1259" o:title=""/>
          </v:shape>
          <o:OLEObject Type="Embed" ProgID="Equation.DSMT4" ShapeID="_x0000_i1497" DrawAspect="Content" ObjectID="_1851002672" r:id="rId1260"/>
        </w:object>
      </w:r>
    </w:p>
    <w:p w:rsidR="00EB01FB" w:rsidRPr="002C71A3" w:rsidRDefault="00EB01FB" w:rsidP="00783531">
      <w:r w:rsidRPr="002C71A3">
        <w:t>Two results follow as a result of this symmetry.  Let e and lambda be eigenpair.</w:t>
      </w:r>
    </w:p>
    <w:p w:rsidR="00EB01FB" w:rsidRPr="002C71A3" w:rsidRDefault="00EB01FB" w:rsidP="00783531">
      <w:r w:rsidRPr="002C71A3">
        <w:tab/>
      </w:r>
      <w:r w:rsidR="004D6234" w:rsidRPr="002C71A3">
        <w:rPr>
          <w:rFonts w:eastAsiaTheme="minorHAnsi"/>
          <w:noProof/>
          <w:position w:val="-56"/>
          <w:sz w:val="22"/>
          <w:szCs w:val="22"/>
        </w:rPr>
      </w:r>
      <w:r w:rsidR="004D6234" w:rsidRPr="002C71A3">
        <w:rPr>
          <w:rFonts w:eastAsiaTheme="minorHAnsi"/>
          <w:noProof/>
          <w:position w:val="-56"/>
          <w:sz w:val="22"/>
          <w:szCs w:val="22"/>
        </w:rPr>
        <w:object w:dxaOrig="3615" w:dyaOrig="1215" w14:anchorId="2AB67249">
          <v:shape id="_x0000_i1498" type="#_x0000_t75" alt="" style="width:183.05pt;height:59pt;mso-width-percent:0;mso-height-percent:0;mso-width-percent:0;mso-height-percent:0" o:ole="">
            <v:imagedata r:id="rId1261" o:title=""/>
          </v:shape>
          <o:OLEObject Type="Embed" ProgID="Equation.DSMT4" ShapeID="_x0000_i1498" DrawAspect="Content" ObjectID="_1851002673" r:id="rId1262"/>
        </w:object>
      </w:r>
      <w:r w:rsidRPr="002C71A3">
        <w:t xml:space="preserve"> </w:t>
      </w:r>
    </w:p>
    <w:p w:rsidR="00EB01FB" w:rsidRPr="002C71A3" w:rsidRDefault="00EB01FB" w:rsidP="00783531">
      <w:r w:rsidRPr="002C71A3">
        <w:t xml:space="preserve">Therefore the eigenvalues </w:t>
      </w:r>
      <w:r w:rsidR="004D6234" w:rsidRPr="002C71A3">
        <w:rPr>
          <w:noProof/>
          <w:position w:val="-6"/>
        </w:rPr>
      </w:r>
      <w:r w:rsidR="004D6234" w:rsidRPr="002C71A3">
        <w:rPr>
          <w:noProof/>
          <w:position w:val="-6"/>
        </w:rPr>
        <w:object w:dxaOrig="660" w:dyaOrig="315" w14:anchorId="42AECFE8">
          <v:shape id="_x0000_i1499" type="#_x0000_t75" alt="" style="width:32.95pt;height:13pt;mso-width-percent:0;mso-height-percent:0;mso-width-percent:0;mso-height-percent:0" o:ole="">
            <v:imagedata r:id="rId1263" o:title=""/>
          </v:shape>
          <o:OLEObject Type="Embed" ProgID="Equation.DSMT4" ShapeID="_x0000_i1499" DrawAspect="Content" ObjectID="_1851002674" r:id="rId1264"/>
        </w:object>
      </w:r>
      <w:r w:rsidRPr="002C71A3">
        <w:t xml:space="preserve"> must be real.  Since Hermitian matrices are the extension of real numbers this is intuitively satisfying.  Next is uniqueness of distinct eigenvalues:</w:t>
      </w:r>
    </w:p>
    <w:p w:rsidR="00EB01FB" w:rsidRPr="002C71A3" w:rsidRDefault="00EB01FB" w:rsidP="00783531">
      <w:r w:rsidRPr="002C71A3">
        <w:tab/>
      </w:r>
      <w:r w:rsidR="004D6234" w:rsidRPr="002C71A3">
        <w:rPr>
          <w:rFonts w:eastAsiaTheme="minorHAnsi"/>
          <w:noProof/>
          <w:position w:val="-90"/>
          <w:sz w:val="22"/>
          <w:szCs w:val="22"/>
        </w:rPr>
      </w:r>
      <w:r w:rsidR="004D6234" w:rsidRPr="002C71A3">
        <w:rPr>
          <w:rFonts w:eastAsiaTheme="minorHAnsi"/>
          <w:noProof/>
          <w:position w:val="-90"/>
          <w:sz w:val="22"/>
          <w:szCs w:val="22"/>
        </w:rPr>
        <w:object w:dxaOrig="1650" w:dyaOrig="1920" w14:anchorId="67A06709">
          <v:shape id="_x0000_i1500" type="#_x0000_t75" alt="" style="width:84.25pt;height:98.05pt;mso-width-percent:0;mso-height-percent:0;mso-width-percent:0;mso-height-percent:0" o:ole="">
            <v:imagedata r:id="rId1265" o:title=""/>
          </v:shape>
          <o:OLEObject Type="Embed" ProgID="Equation.DSMT4" ShapeID="_x0000_i1500" DrawAspect="Content" ObjectID="_1851002675" r:id="rId1266"/>
        </w:object>
      </w:r>
      <w:r w:rsidRPr="002C71A3">
        <w:t xml:space="preserve"> </w:t>
      </w:r>
    </w:p>
    <w:p w:rsidR="00EB01FB" w:rsidRPr="002C71A3" w:rsidRDefault="00EB01FB" w:rsidP="00783531">
      <w:r w:rsidRPr="002C71A3">
        <w:lastRenderedPageBreak/>
        <w:t xml:space="preserve">since l1 and l2 are distinct, e1e2 must be orthogonal.  From here all the results previously derived for orthogonal expansions apply which we restate to emphasize the point of decomposing into a tiered hierarchy of invariant subspaces.  </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2295" w:dyaOrig="375" w14:anchorId="30090457">
          <v:shape id="_x0000_i1501" type="#_x0000_t75" alt="" style="width:117.95pt;height:19.9pt;mso-width-percent:0;mso-height-percent:0;mso-width-percent:0;mso-height-percent:0" o:ole="">
            <v:imagedata r:id="rId1267" o:title=""/>
          </v:shape>
          <o:OLEObject Type="Embed" ProgID="Equation.DSMT4" ShapeID="_x0000_i1501" DrawAspect="Content" ObjectID="_1851002676" r:id="rId1268"/>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1</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6</w:instrText>
      </w:r>
      <w:r w:rsidRPr="002C71A3">
        <w:rPr>
          <w:noProof/>
        </w:rPr>
        <w:fldChar w:fldCharType="end"/>
      </w:r>
      <w:r w:rsidRPr="002C71A3">
        <w:instrText>)</w:instrText>
      </w:r>
      <w:r w:rsidRPr="002C71A3">
        <w:fldChar w:fldCharType="end"/>
      </w:r>
    </w:p>
    <w:p w:rsidR="00EB01FB" w:rsidRPr="002C71A3" w:rsidRDefault="00EB01FB" w:rsidP="00783531"/>
    <w:p w:rsidR="00EB01FB" w:rsidRPr="002C71A3" w:rsidRDefault="00EB01FB" w:rsidP="00783531">
      <w:pPr>
        <w:pStyle w:val="Heading4"/>
      </w:pPr>
      <w:r w:rsidRPr="002C71A3">
        <w:t>Example.  Diagonalizing Circulant Matrices</w:t>
      </w:r>
    </w:p>
    <w:p w:rsidR="00EB01FB" w:rsidRPr="002C71A3" w:rsidRDefault="00EB01FB" w:rsidP="00783531">
      <w:r w:rsidRPr="002C71A3">
        <w:t xml:space="preserve">A Toeplitz matrix whose rows and columns are cyclic permutations (shifts) of a single vector is called circulant.  The structure of circulant matrices make them intimately related to shift invariant linear systems and discrete Fourier analysis and hence are widely encountered in signal processing.  A circulant matrix </w:t>
      </w:r>
      <w:r w:rsidR="004D6234" w:rsidRPr="002C71A3">
        <w:rPr>
          <w:noProof/>
          <w:position w:val="-6"/>
        </w:rPr>
      </w:r>
      <w:r w:rsidR="004D6234" w:rsidRPr="002C71A3">
        <w:rPr>
          <w:noProof/>
          <w:position w:val="-6"/>
        </w:rPr>
        <w:object w:dxaOrig="240" w:dyaOrig="300" w14:anchorId="254E0CF4">
          <v:shape id="_x0000_i1502" type="#_x0000_t75" alt="" style="width:13pt;height:13pt;mso-width-percent:0;mso-height-percent:0;mso-width-percent:0;mso-height-percent:0" o:ole="">
            <v:imagedata r:id="rId1269" o:title=""/>
          </v:shape>
          <o:OLEObject Type="Embed" ProgID="Equation.DSMT4" ShapeID="_x0000_i1502" DrawAspect="Content" ObjectID="_1851002677" r:id="rId1270"/>
        </w:object>
      </w:r>
      <w:r w:rsidRPr="002C71A3">
        <w:t xml:space="preserve">  is constructed from a generating vector </w:t>
      </w:r>
      <w:r w:rsidR="004D6234" w:rsidRPr="002C71A3">
        <w:rPr>
          <w:noProof/>
          <w:position w:val="-12"/>
        </w:rPr>
      </w:r>
      <w:r w:rsidR="004D6234" w:rsidRPr="002C71A3">
        <w:rPr>
          <w:noProof/>
          <w:position w:val="-12"/>
        </w:rPr>
        <w:object w:dxaOrig="2220" w:dyaOrig="375" w14:anchorId="2943AFCC">
          <v:shape id="_x0000_i1503" type="#_x0000_t75" alt="" style="width:111.05pt;height:19.9pt;mso-width-percent:0;mso-height-percent:0;mso-width-percent:0;mso-height-percent:0" o:ole="">
            <v:imagedata r:id="rId1271" o:title=""/>
          </v:shape>
          <o:OLEObject Type="Embed" ProgID="Equation.DSMT4" ShapeID="_x0000_i1503" DrawAspect="Content" ObjectID="_1851002678" r:id="rId1272"/>
        </w:object>
      </w:r>
      <w:r w:rsidRPr="002C71A3">
        <w:t xml:space="preserve"> by the linear combination of N-1 shift matrices</w:t>
      </w:r>
    </w:p>
    <w:p w:rsidR="00EB01FB" w:rsidRPr="002C71A3" w:rsidRDefault="00EB01FB" w:rsidP="00783531">
      <w:r w:rsidRPr="002C71A3">
        <w:tab/>
      </w:r>
      <w:r w:rsidR="004D6234" w:rsidRPr="002C71A3">
        <w:rPr>
          <w:rFonts w:eastAsiaTheme="minorHAnsi"/>
          <w:noProof/>
          <w:position w:val="-12"/>
          <w:sz w:val="22"/>
          <w:szCs w:val="22"/>
        </w:rPr>
      </w:r>
      <w:r w:rsidR="004D6234" w:rsidRPr="002C71A3">
        <w:rPr>
          <w:rFonts w:eastAsiaTheme="minorHAnsi"/>
          <w:noProof/>
          <w:position w:val="-12"/>
          <w:sz w:val="22"/>
          <w:szCs w:val="22"/>
        </w:rPr>
        <w:object w:dxaOrig="3075" w:dyaOrig="375" w14:anchorId="576AAD67">
          <v:shape id="_x0000_i1504" type="#_x0000_t75" alt="" style="width:157pt;height:19.9pt;mso-width-percent:0;mso-height-percent:0;mso-width-percent:0;mso-height-percent:0" o:ole="">
            <v:imagedata r:id="rId1273" o:title=""/>
          </v:shape>
          <o:OLEObject Type="Embed" ProgID="Equation.DSMT4" ShapeID="_x0000_i1504" DrawAspect="Content" ObjectID="_1851002679" r:id="rId1274"/>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262" w:name="ZEqnNum403796"/>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1</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7</w:instrText>
      </w:r>
      <w:r w:rsidRPr="002C71A3">
        <w:rPr>
          <w:noProof/>
        </w:rPr>
        <w:fldChar w:fldCharType="end"/>
      </w:r>
      <w:r w:rsidRPr="002C71A3">
        <w:instrText>)</w:instrText>
      </w:r>
      <w:bookmarkEnd w:id="262"/>
      <w:r w:rsidRPr="002C71A3">
        <w:fldChar w:fldCharType="end"/>
      </w:r>
    </w:p>
    <w:p w:rsidR="00EB01FB" w:rsidRPr="002C71A3" w:rsidRDefault="00EB01FB" w:rsidP="00783531">
      <w:r w:rsidRPr="002C71A3">
        <w:t>Which yields a matrix of the form</w:t>
      </w:r>
    </w:p>
    <w:p w:rsidR="00EB01FB" w:rsidRPr="002C71A3" w:rsidRDefault="00EB01FB" w:rsidP="00783531">
      <w:r w:rsidRPr="002C71A3">
        <w:tab/>
      </w:r>
      <w:r w:rsidR="004D6234" w:rsidRPr="002C71A3">
        <w:rPr>
          <w:rFonts w:eastAsiaTheme="minorHAnsi"/>
          <w:noProof/>
          <w:position w:val="-86"/>
          <w:sz w:val="22"/>
          <w:szCs w:val="22"/>
        </w:rPr>
      </w:r>
      <w:r w:rsidR="004D6234" w:rsidRPr="002C71A3">
        <w:rPr>
          <w:rFonts w:eastAsiaTheme="minorHAnsi"/>
          <w:noProof/>
          <w:position w:val="-86"/>
          <w:sz w:val="22"/>
          <w:szCs w:val="22"/>
        </w:rPr>
        <w:object w:dxaOrig="3360" w:dyaOrig="1845" w14:anchorId="1F26CA38">
          <v:shape id="_x0000_i1505" type="#_x0000_t75" alt="" style="width:170.05pt;height:91.9pt;mso-width-percent:0;mso-height-percent:0;mso-width-percent:0;mso-height-percent:0" o:ole="">
            <v:imagedata r:id="rId1275" o:title=""/>
          </v:shape>
          <o:OLEObject Type="Embed" ProgID="Equation.DSMT4" ShapeID="_x0000_i1505" DrawAspect="Content" ObjectID="_1851002680" r:id="rId1276"/>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1</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8</w:instrText>
      </w:r>
      <w:r w:rsidRPr="002C71A3">
        <w:rPr>
          <w:noProof/>
        </w:rPr>
        <w:fldChar w:fldCharType="end"/>
      </w:r>
      <w:r w:rsidRPr="002C71A3">
        <w:instrText>)</w:instrText>
      </w:r>
      <w:r w:rsidRPr="002C71A3">
        <w:fldChar w:fldCharType="end"/>
      </w:r>
    </w:p>
    <w:p w:rsidR="00EB01FB" w:rsidRPr="002C71A3" w:rsidRDefault="00EB01FB" w:rsidP="00783531">
      <w:r w:rsidRPr="002C71A3">
        <w:t>For N=4 we have</w:t>
      </w:r>
    </w:p>
    <w:p w:rsidR="00EB01FB" w:rsidRPr="002C71A3" w:rsidRDefault="00EB01FB" w:rsidP="00783531">
      <w:r w:rsidRPr="002C71A3">
        <w:tab/>
      </w:r>
      <w:r w:rsidR="004D6234" w:rsidRPr="002C71A3">
        <w:rPr>
          <w:rFonts w:eastAsiaTheme="minorHAnsi"/>
          <w:noProof/>
          <w:position w:val="-68"/>
          <w:sz w:val="22"/>
          <w:szCs w:val="22"/>
        </w:rPr>
      </w:r>
      <w:r w:rsidR="004D6234" w:rsidRPr="002C71A3">
        <w:rPr>
          <w:rFonts w:eastAsiaTheme="minorHAnsi"/>
          <w:noProof/>
          <w:position w:val="-68"/>
          <w:sz w:val="22"/>
          <w:szCs w:val="22"/>
        </w:rPr>
        <w:object w:dxaOrig="2175" w:dyaOrig="1500" w14:anchorId="64939F67">
          <v:shape id="_x0000_i1506" type="#_x0000_t75" alt="" style="width:111.05pt;height:1in;mso-width-percent:0;mso-height-percent:0;mso-width-percent:0;mso-height-percent:0" o:ole="">
            <v:imagedata r:id="rId1277" o:title=""/>
          </v:shape>
          <o:OLEObject Type="Embed" ProgID="Equation.DSMT4" ShapeID="_x0000_i1506" DrawAspect="Content" ObjectID="_1851002681" r:id="rId1278"/>
        </w:object>
      </w:r>
      <w:r w:rsidRPr="002C71A3">
        <w:t xml:space="preserve"> </w:t>
      </w:r>
    </w:p>
    <w:p w:rsidR="00EB01FB" w:rsidRPr="002C71A3" w:rsidRDefault="00EB01FB" w:rsidP="00783531">
      <w:r w:rsidRPr="002C71A3">
        <w:t xml:space="preserve">From </w:t>
      </w:r>
      <w:r w:rsidRPr="002C71A3">
        <w:fldChar w:fldCharType="begin"/>
      </w:r>
      <w:r w:rsidRPr="002C71A3">
        <w:instrText xml:space="preserve"> GOTOBUTTON ZEqnNum403796  \* MERGEFORMAT </w:instrText>
      </w:r>
      <w:fldSimple w:instr=" REF ZEqnNum403796 \* Charformat \! \* MERGEFORMAT ">
        <w:r w:rsidRPr="002C71A3">
          <w:instrText>(</w:instrText>
        </w:r>
        <w:r>
          <w:instrText>1</w:instrText>
        </w:r>
        <w:r w:rsidRPr="002C71A3">
          <w:instrText>.</w:instrText>
        </w:r>
        <w:r>
          <w:instrText>7</w:instrText>
        </w:r>
        <w:r w:rsidRPr="002C71A3">
          <w:instrText>)</w:instrText>
        </w:r>
      </w:fldSimple>
      <w:r w:rsidRPr="002C71A3">
        <w:fldChar w:fldCharType="end"/>
      </w:r>
      <w:r w:rsidRPr="002C71A3">
        <w:t xml:space="preserve"> and the orthogonality of </w:t>
      </w:r>
      <w:r w:rsidR="004D6234" w:rsidRPr="002C71A3">
        <w:rPr>
          <w:noProof/>
          <w:position w:val="-6"/>
        </w:rPr>
      </w:r>
      <w:r w:rsidR="004D6234" w:rsidRPr="002C71A3">
        <w:rPr>
          <w:noProof/>
          <w:position w:val="-6"/>
        </w:rPr>
        <w:object w:dxaOrig="300" w:dyaOrig="315" w14:anchorId="40F61E2D">
          <v:shape id="_x0000_i1507" type="#_x0000_t75" alt="" style="width:13pt;height:13pt;mso-width-percent:0;mso-height-percent:0;mso-width-percent:0;mso-height-percent:0" o:ole="">
            <v:imagedata r:id="rId1279" o:title=""/>
          </v:shape>
          <o:OLEObject Type="Embed" ProgID="Equation.DSMT4" ShapeID="_x0000_i1507" DrawAspect="Content" ObjectID="_1851002682" r:id="rId1280"/>
        </w:object>
      </w:r>
      <w:r w:rsidRPr="002C71A3">
        <w:t xml:space="preserve"> we surmise that C is normal and hence diagonalizable.  An obvious choice for an eigenvector is </w:t>
      </w:r>
      <w:r w:rsidR="004D6234" w:rsidRPr="002C71A3">
        <w:rPr>
          <w:noProof/>
          <w:position w:val="-12"/>
        </w:rPr>
      </w:r>
      <w:r w:rsidR="004D6234" w:rsidRPr="002C71A3">
        <w:rPr>
          <w:noProof/>
          <w:position w:val="-12"/>
        </w:rPr>
        <w:object w:dxaOrig="315" w:dyaOrig="375" w14:anchorId="727EB996">
          <v:shape id="_x0000_i1508" type="#_x0000_t75" alt="" style="width:13pt;height:19.9pt;mso-width-percent:0;mso-height-percent:0;mso-width-percent:0;mso-height-percent:0" o:ole="">
            <v:imagedata r:id="rId1281" o:title=""/>
          </v:shape>
          <o:OLEObject Type="Embed" ProgID="Equation.DSMT4" ShapeID="_x0000_i1508" DrawAspect="Content" ObjectID="_1851002683" r:id="rId1282"/>
        </w:object>
      </w:r>
      <w:r w:rsidRPr="002C71A3">
        <w:t xml:space="preserve"> which after substitution in </w:t>
      </w:r>
      <w:r w:rsidRPr="002C71A3">
        <w:fldChar w:fldCharType="begin"/>
      </w:r>
      <w:r w:rsidRPr="002C71A3">
        <w:instrText xml:space="preserve"> GOTOBUTTON ZEqnNum403796  \* MERGEFORMAT </w:instrText>
      </w:r>
      <w:fldSimple w:instr=" REF ZEqnNum403796 \* Charformat \! \* MERGEFORMAT ">
        <w:r w:rsidRPr="002C71A3">
          <w:instrText>(</w:instrText>
        </w:r>
        <w:r>
          <w:instrText>1</w:instrText>
        </w:r>
        <w:r w:rsidRPr="002C71A3">
          <w:instrText>.</w:instrText>
        </w:r>
        <w:r>
          <w:instrText>7</w:instrText>
        </w:r>
        <w:r w:rsidRPr="002C71A3">
          <w:instrText>)</w:instrText>
        </w:r>
      </w:fldSimple>
      <w:r w:rsidRPr="002C71A3">
        <w:fldChar w:fldCharType="end"/>
      </w:r>
      <w:r w:rsidRPr="002C71A3">
        <w:t>gives</w:t>
      </w:r>
    </w:p>
    <w:p w:rsidR="00EB01FB" w:rsidRPr="002C71A3" w:rsidRDefault="00EB01FB" w:rsidP="00783531">
      <w:r w:rsidRPr="002C71A3">
        <w:tab/>
      </w:r>
      <w:r w:rsidR="004D6234" w:rsidRPr="002C71A3">
        <w:rPr>
          <w:rFonts w:eastAsiaTheme="minorHAnsi"/>
          <w:noProof/>
          <w:position w:val="-38"/>
          <w:sz w:val="22"/>
          <w:szCs w:val="22"/>
        </w:rPr>
      </w:r>
      <w:r w:rsidR="004D6234" w:rsidRPr="002C71A3">
        <w:rPr>
          <w:rFonts w:eastAsiaTheme="minorHAnsi"/>
          <w:noProof/>
          <w:position w:val="-38"/>
          <w:sz w:val="22"/>
          <w:szCs w:val="22"/>
        </w:rPr>
        <w:object w:dxaOrig="5490" w:dyaOrig="900" w14:anchorId="36CACAF2">
          <v:shape id="_x0000_i1509" type="#_x0000_t75" alt="" style="width:274.2pt;height:45.95pt;mso-width-percent:0;mso-height-percent:0;mso-width-percent:0;mso-height-percent:0" o:ole="">
            <v:imagedata r:id="rId1283" o:title=""/>
          </v:shape>
          <o:OLEObject Type="Embed" ProgID="Equation.DSMT4" ShapeID="_x0000_i1509" DrawAspect="Content" ObjectID="_1851002684" r:id="rId1284"/>
        </w:object>
      </w:r>
      <w:r w:rsidRPr="002C71A3">
        <w:t xml:space="preserve"> </w:t>
      </w:r>
    </w:p>
    <w:p w:rsidR="00EB01FB" w:rsidRPr="002C71A3" w:rsidRDefault="00EB01FB" w:rsidP="00783531">
      <w:r w:rsidRPr="002C71A3">
        <w:t>The eigenvectors remain equal to the Fourier basis hence all circulant matrices have the same eigenbasis.  The kth eigenvalue  is the kth Fourier coefficient of c.  Combining for all k we have</w:t>
      </w:r>
    </w:p>
    <w:p w:rsidR="00EB01FB" w:rsidRPr="002C71A3" w:rsidRDefault="00EB01FB" w:rsidP="00783531">
      <w:r w:rsidRPr="002C71A3">
        <w:tab/>
      </w:r>
      <w:r w:rsidR="004D6234" w:rsidRPr="002C71A3">
        <w:rPr>
          <w:rFonts w:eastAsiaTheme="minorHAnsi"/>
          <w:noProof/>
          <w:position w:val="-68"/>
          <w:sz w:val="22"/>
          <w:szCs w:val="22"/>
        </w:rPr>
      </w:r>
      <w:r w:rsidR="004D6234" w:rsidRPr="002C71A3">
        <w:rPr>
          <w:rFonts w:eastAsiaTheme="minorHAnsi"/>
          <w:noProof/>
          <w:position w:val="-68"/>
          <w:sz w:val="22"/>
          <w:szCs w:val="22"/>
        </w:rPr>
        <w:object w:dxaOrig="6345" w:dyaOrig="1500" w14:anchorId="3781E51C">
          <v:shape id="_x0000_i1510" type="#_x0000_t75" alt="" style="width:314.05pt;height:1in;mso-width-percent:0;mso-height-percent:0;mso-width-percent:0;mso-height-percent:0" o:ole="">
            <v:imagedata r:id="rId1285" o:title=""/>
          </v:shape>
          <o:OLEObject Type="Embed" ProgID="Equation.DSMT4" ShapeID="_x0000_i1510" DrawAspect="Content" ObjectID="_1851002685" r:id="rId1286"/>
        </w:object>
      </w:r>
      <w:r w:rsidRPr="002C71A3">
        <w:t xml:space="preserve"> </w:t>
      </w:r>
    </w:p>
    <w:p w:rsidR="00EB01FB" w:rsidRPr="002C71A3" w:rsidRDefault="00EB01FB" w:rsidP="00783531">
      <w:r w:rsidRPr="002C71A3">
        <w:t xml:space="preserve">Defining the Fourier or DFT matrix </w:t>
      </w:r>
    </w:p>
    <w:p w:rsidR="00EB01FB" w:rsidRPr="002C71A3" w:rsidRDefault="00EB01FB" w:rsidP="00783531">
      <w:r w:rsidRPr="002C71A3">
        <w:tab/>
      </w:r>
      <w:r w:rsidR="004D6234" w:rsidRPr="002C71A3">
        <w:rPr>
          <w:rFonts w:eastAsiaTheme="minorHAnsi"/>
          <w:noProof/>
          <w:position w:val="-20"/>
          <w:sz w:val="22"/>
          <w:szCs w:val="22"/>
        </w:rPr>
      </w:r>
      <w:r w:rsidR="004D6234" w:rsidRPr="002C71A3">
        <w:rPr>
          <w:rFonts w:eastAsiaTheme="minorHAnsi"/>
          <w:noProof/>
          <w:position w:val="-20"/>
          <w:sz w:val="22"/>
          <w:szCs w:val="22"/>
        </w:rPr>
        <w:object w:dxaOrig="2850" w:dyaOrig="540" w14:anchorId="4D0639EB">
          <v:shape id="_x0000_i1511" type="#_x0000_t75" alt="" style="width:2in;height:26.05pt;mso-width-percent:0;mso-height-percent:0;mso-width-percent:0;mso-height-percent:0" o:ole="">
            <v:imagedata r:id="rId1287" o:title=""/>
          </v:shape>
          <o:OLEObject Type="Embed" ProgID="Equation.DSMT4" ShapeID="_x0000_i1511" DrawAspect="Content" ObjectID="_1851002686" r:id="rId1288"/>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1</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9</w:instrText>
      </w:r>
      <w:r w:rsidRPr="002C71A3">
        <w:rPr>
          <w:noProof/>
        </w:rPr>
        <w:fldChar w:fldCharType="end"/>
      </w:r>
      <w:r w:rsidRPr="002C71A3">
        <w:instrText>)</w:instrText>
      </w:r>
      <w:r w:rsidRPr="002C71A3">
        <w:fldChar w:fldCharType="end"/>
      </w:r>
    </w:p>
    <w:p w:rsidR="00EB01FB" w:rsidRPr="002C71A3" w:rsidRDefault="00EB01FB" w:rsidP="00783531">
      <w:pPr>
        <w:jc w:val="center"/>
      </w:pPr>
      <w:r w:rsidRPr="002C71A3">
        <w:t xml:space="preserve">The Fourier vectors are orthogonal, but not orthonormal, ie, </w:t>
      </w:r>
      <w:r w:rsidR="004D6234" w:rsidRPr="002C71A3">
        <w:rPr>
          <w:noProof/>
          <w:position w:val="-10"/>
        </w:rPr>
      </w:r>
      <w:r w:rsidR="004D6234" w:rsidRPr="002C71A3">
        <w:rPr>
          <w:noProof/>
          <w:position w:val="-10"/>
        </w:rPr>
        <w:object w:dxaOrig="1275" w:dyaOrig="375" w14:anchorId="37875199">
          <v:shape id="_x0000_i1512" type="#_x0000_t75" alt="" style="width:65.85pt;height:19.9pt;mso-width-percent:0;mso-height-percent:0;mso-width-percent:0;mso-height-percent:0" o:ole="">
            <v:imagedata r:id="rId1289" o:title=""/>
          </v:shape>
          <o:OLEObject Type="Embed" ProgID="Equation.DSMT4" ShapeID="_x0000_i1512" DrawAspect="Content" ObjectID="_1851002687" r:id="rId1290"/>
        </w:object>
      </w:r>
      <w:r w:rsidRPr="002C71A3">
        <w:t xml:space="preserve">, thus </w:t>
      </w:r>
      <w:r w:rsidR="004D6234" w:rsidRPr="002C71A3">
        <w:rPr>
          <w:noProof/>
          <w:position w:val="-6"/>
        </w:rPr>
      </w:r>
      <w:r w:rsidR="004D6234" w:rsidRPr="002C71A3">
        <w:rPr>
          <w:noProof/>
          <w:position w:val="-6"/>
        </w:rPr>
        <w:object w:dxaOrig="1050" w:dyaOrig="315" w14:anchorId="37332A95">
          <v:shape id="_x0000_i1513" type="#_x0000_t75" alt="" style="width:52.1pt;height:13pt;mso-width-percent:0;mso-height-percent:0;mso-width-percent:0;mso-height-percent:0" o:ole="">
            <v:imagedata r:id="rId1291" o:title=""/>
          </v:shape>
          <o:OLEObject Type="Embed" ProgID="Equation.DSMT4" ShapeID="_x0000_i1513" DrawAspect="Content" ObjectID="_1851002688" r:id="rId1292"/>
        </w:object>
      </w:r>
      <w:r w:rsidRPr="002C71A3">
        <w:t xml:space="preserve"> and </w:t>
      </w:r>
    </w:p>
    <w:p w:rsidR="00EB01FB" w:rsidRPr="002C71A3" w:rsidRDefault="004D6234" w:rsidP="00783531">
      <w:pPr>
        <w:jc w:val="center"/>
      </w:pPr>
      <w:r w:rsidRPr="002C71A3">
        <w:rPr>
          <w:noProof/>
          <w:position w:val="-24"/>
        </w:rPr>
      </w:r>
      <w:r w:rsidR="004D6234" w:rsidRPr="002C71A3">
        <w:rPr>
          <w:noProof/>
          <w:position w:val="-24"/>
        </w:rPr>
        <w:object w:dxaOrig="1545" w:dyaOrig="660" w14:anchorId="1F239951">
          <v:shape id="_x0000_i1514" type="#_x0000_t75" alt="" style="width:78.15pt;height:32.95pt;mso-width-percent:0;mso-height-percent:0;mso-width-percent:0;mso-height-percent:0" o:ole="">
            <v:imagedata r:id="rId1293" o:title=""/>
          </v:shape>
          <o:OLEObject Type="Embed" ProgID="Equation.DSMT4" ShapeID="_x0000_i1514" DrawAspect="Content" ObjectID="_1851002689" r:id="rId1294"/>
        </w:object>
      </w:r>
    </w:p>
    <w:p w:rsidR="00EB01FB" w:rsidRPr="002C71A3" w:rsidRDefault="00EB01FB" w:rsidP="00783531">
      <w:r w:rsidRPr="002C71A3">
        <w:t>We may then write () as</w:t>
      </w:r>
    </w:p>
    <w:p w:rsidR="00EB01FB" w:rsidRPr="002C71A3" w:rsidRDefault="00EB01FB" w:rsidP="00783531">
      <w:r w:rsidRPr="002C71A3">
        <w:tab/>
      </w:r>
      <w:r w:rsidR="004D6234" w:rsidRPr="002C71A3">
        <w:rPr>
          <w:rFonts w:eastAsiaTheme="minorHAnsi"/>
          <w:noProof/>
          <w:position w:val="-24"/>
          <w:sz w:val="22"/>
          <w:szCs w:val="22"/>
        </w:rPr>
      </w:r>
      <w:r w:rsidR="004D6234" w:rsidRPr="002C71A3">
        <w:rPr>
          <w:rFonts w:eastAsiaTheme="minorHAnsi"/>
          <w:noProof/>
          <w:position w:val="-24"/>
          <w:sz w:val="22"/>
          <w:szCs w:val="22"/>
        </w:rPr>
        <w:object w:dxaOrig="1350" w:dyaOrig="660" w14:anchorId="06C718BD">
          <v:shape id="_x0000_i1515" type="#_x0000_t75" alt="" style="width:65.85pt;height:32.95pt;mso-width-percent:0;mso-height-percent:0;mso-width-percent:0;mso-height-percent:0" o:ole="">
            <v:imagedata r:id="rId1295" o:title=""/>
          </v:shape>
          <o:OLEObject Type="Embed" ProgID="Equation.DSMT4" ShapeID="_x0000_i1515" DrawAspect="Content" ObjectID="_1851002690" r:id="rId1296"/>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1</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10</w:instrText>
      </w:r>
      <w:r w:rsidRPr="002C71A3">
        <w:rPr>
          <w:noProof/>
        </w:rPr>
        <w:fldChar w:fldCharType="end"/>
      </w:r>
      <w:r w:rsidRPr="002C71A3">
        <w:instrText>)</w:instrText>
      </w:r>
      <w:r w:rsidRPr="002C71A3">
        <w:fldChar w:fldCharType="end"/>
      </w:r>
    </w:p>
    <w:p w:rsidR="00EB01FB" w:rsidRPr="002C71A3" w:rsidRDefault="00EB01FB" w:rsidP="00783531">
      <w:r w:rsidRPr="002C71A3">
        <w:t>where</w:t>
      </w:r>
    </w:p>
    <w:p w:rsidR="00EB01FB" w:rsidRPr="002C71A3" w:rsidRDefault="00EB01FB" w:rsidP="00783531">
      <w:r w:rsidRPr="002C71A3">
        <w:tab/>
      </w:r>
      <w:r w:rsidR="004D6234" w:rsidRPr="002C71A3">
        <w:rPr>
          <w:rFonts w:eastAsiaTheme="minorHAnsi"/>
          <w:noProof/>
          <w:position w:val="-22"/>
          <w:sz w:val="22"/>
          <w:szCs w:val="22"/>
        </w:rPr>
      </w:r>
      <w:r w:rsidR="004D6234" w:rsidRPr="002C71A3">
        <w:rPr>
          <w:rFonts w:eastAsiaTheme="minorHAnsi"/>
          <w:noProof/>
          <w:position w:val="-22"/>
          <w:sz w:val="22"/>
          <w:szCs w:val="22"/>
        </w:rPr>
        <w:object w:dxaOrig="4635" w:dyaOrig="570" w14:anchorId="45F2C161">
          <v:shape id="_x0000_i1516" type="#_x0000_t75" alt="" style="width:229.8pt;height:26.05pt;mso-width-percent:0;mso-height-percent:0;mso-width-percent:0;mso-height-percent:0" o:ole="">
            <v:imagedata r:id="rId1297" o:title=""/>
          </v:shape>
          <o:OLEObject Type="Embed" ProgID="Equation.DSMT4" ShapeID="_x0000_i1516" DrawAspect="Content" ObjectID="_1851002691" r:id="rId1298"/>
        </w:object>
      </w:r>
      <w:r w:rsidRPr="002C71A3">
        <w:t xml:space="preserve"> </w:t>
      </w:r>
    </w:p>
    <w:p w:rsidR="00EB01FB" w:rsidRPr="002C71A3" w:rsidRDefault="00EB01FB" w:rsidP="00783531">
      <w:r w:rsidRPr="002C71A3">
        <w:t>There is no set convention on defining the DFT matrix.  If we define the unitary Fourier matrix</w:t>
      </w:r>
    </w:p>
    <w:p w:rsidR="00EB01FB" w:rsidRPr="002C71A3" w:rsidRDefault="00EB01FB" w:rsidP="00783531">
      <w:r w:rsidRPr="002C71A3">
        <w:tab/>
      </w:r>
      <w:r w:rsidR="004D6234" w:rsidRPr="002C71A3">
        <w:rPr>
          <w:rFonts w:eastAsiaTheme="minorHAnsi"/>
          <w:noProof/>
          <w:position w:val="-6"/>
          <w:sz w:val="22"/>
          <w:szCs w:val="22"/>
        </w:rPr>
      </w:r>
      <w:r w:rsidR="004D6234" w:rsidRPr="002C71A3">
        <w:rPr>
          <w:rFonts w:eastAsiaTheme="minorHAnsi"/>
          <w:noProof/>
          <w:position w:val="-6"/>
          <w:sz w:val="22"/>
          <w:szCs w:val="22"/>
        </w:rPr>
        <w:object w:dxaOrig="1125" w:dyaOrig="315" w14:anchorId="287AA90D">
          <v:shape id="_x0000_i1517" type="#_x0000_t75" alt="" style="width:59.75pt;height:13pt;mso-width-percent:0;mso-height-percent:0;mso-width-percent:0;mso-height-percent:0" o:ole="">
            <v:imagedata r:id="rId1299" o:title=""/>
          </v:shape>
          <o:OLEObject Type="Embed" ProgID="Equation.DSMT4" ShapeID="_x0000_i1517" DrawAspect="Content" ObjectID="_1851002692" r:id="rId1300"/>
        </w:object>
      </w:r>
      <w:r w:rsidRPr="002C71A3">
        <w:t xml:space="preserve"> </w:t>
      </w:r>
    </w:p>
    <w:p w:rsidR="00EB01FB" w:rsidRPr="002C71A3" w:rsidRDefault="00EB01FB" w:rsidP="00783531">
      <w:r w:rsidRPr="002C71A3">
        <w:t>then circulant matrices satisfy the similarity relation</w:t>
      </w:r>
    </w:p>
    <w:p w:rsidR="00EB01FB" w:rsidRPr="002C71A3" w:rsidRDefault="00EB01FB" w:rsidP="00783531">
      <w:r w:rsidRPr="002C71A3">
        <w:tab/>
      </w:r>
      <w:r w:rsidR="004D6234" w:rsidRPr="002C71A3">
        <w:rPr>
          <w:rFonts w:eastAsiaTheme="minorHAnsi"/>
          <w:noProof/>
          <w:position w:val="-6"/>
          <w:sz w:val="22"/>
          <w:szCs w:val="22"/>
        </w:rPr>
      </w:r>
      <w:r w:rsidR="004D6234" w:rsidRPr="002C71A3">
        <w:rPr>
          <w:rFonts w:eastAsiaTheme="minorHAnsi"/>
          <w:noProof/>
          <w:position w:val="-6"/>
          <w:sz w:val="22"/>
          <w:szCs w:val="22"/>
        </w:rPr>
        <w:object w:dxaOrig="1035" w:dyaOrig="315" w14:anchorId="0C9F785D">
          <v:shape id="_x0000_i1518" type="#_x0000_t75" alt="" style="width:52.1pt;height:13pt;mso-width-percent:0;mso-height-percent:0;mso-width-percent:0;mso-height-percent:0" o:ole="">
            <v:imagedata r:id="rId1301" o:title=""/>
          </v:shape>
          <o:OLEObject Type="Embed" ProgID="Equation.DSMT4" ShapeID="_x0000_i1518" DrawAspect="Content" ObjectID="_1851002693" r:id="rId1302"/>
        </w:object>
      </w:r>
      <w:r w:rsidRPr="002C71A3">
        <w:t xml:space="preserve"> </w:t>
      </w:r>
    </w:p>
    <w:p w:rsidR="00EB01FB" w:rsidRPr="002C71A3" w:rsidRDefault="00EB01FB" w:rsidP="00783531">
      <w:r w:rsidRPr="002C71A3">
        <w:t xml:space="preserve">Which states the remarkable result that the unitary Fourier matrix diagonalizes all circulant matrices.  </w:t>
      </w:r>
    </w:p>
    <w:p w:rsidR="00EB01FB" w:rsidRPr="002C71A3" w:rsidRDefault="00EB01FB" w:rsidP="00783531">
      <w:pPr>
        <w:pStyle w:val="Heading4"/>
      </w:pPr>
      <w:r w:rsidRPr="002C71A3">
        <w:t>Example: OFDM Cyclic Prefix</w:t>
      </w:r>
    </w:p>
    <w:p w:rsidR="00EB01FB" w:rsidRPr="002C71A3" w:rsidRDefault="00EB01FB" w:rsidP="00783531"/>
    <w:p w:rsidR="00EB01FB" w:rsidRPr="002C71A3" w:rsidRDefault="00EB01FB" w:rsidP="00783531">
      <w:r w:rsidRPr="002C71A3">
        <w:t xml:space="preserve">Suppose in a communication system we send </w:t>
      </w:r>
      <w:r w:rsidR="004D6234" w:rsidRPr="002C71A3">
        <w:rPr>
          <w:noProof/>
          <w:position w:val="-12"/>
        </w:rPr>
      </w:r>
      <w:r w:rsidR="004D6234" w:rsidRPr="002C71A3">
        <w:rPr>
          <w:noProof/>
          <w:position w:val="-12"/>
        </w:rPr>
        <w:object w:dxaOrig="1575" w:dyaOrig="375" w14:anchorId="14F428D1">
          <v:shape id="_x0000_i1519" type="#_x0000_t75" alt="" style="width:78.15pt;height:19.9pt;mso-width-percent:0;mso-height-percent:0;mso-width-percent:0;mso-height-percent:0" o:ole="">
            <v:imagedata r:id="rId1303" o:title=""/>
          </v:shape>
          <o:OLEObject Type="Embed" ProgID="Equation.DSMT4" ShapeID="_x0000_i1519" DrawAspect="Content" ObjectID="_1851002694" r:id="rId1304"/>
        </w:object>
      </w:r>
      <w:r w:rsidRPr="002C71A3">
        <w:t xml:space="preserve"> </w:t>
      </w:r>
    </w:p>
    <w:p w:rsidR="00EB01FB" w:rsidRPr="002C71A3" w:rsidRDefault="00EB01FB" w:rsidP="00783531">
      <w:pPr>
        <w:jc w:val="center"/>
      </w:pPr>
      <w:r w:rsidRPr="002C71A3">
        <w:rPr>
          <w:noProof/>
        </w:rPr>
        <w:drawing>
          <wp:inline distT="0" distB="0" distL="0" distR="0" wp14:anchorId="11020F5C" wp14:editId="1713F2BF">
            <wp:extent cx="2277745" cy="1026795"/>
            <wp:effectExtent l="0" t="0" r="8255" b="1905"/>
            <wp:docPr id="655" name="Picture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05">
                      <a:extLst>
                        <a:ext uri="{28A0092B-C50C-407E-A947-70E740481C1C}">
                          <a14:useLocalDpi xmlns:a14="http://schemas.microsoft.com/office/drawing/2010/main" val="0"/>
                        </a:ext>
                      </a:extLst>
                    </a:blip>
                    <a:srcRect/>
                    <a:stretch>
                      <a:fillRect/>
                    </a:stretch>
                  </pic:blipFill>
                  <pic:spPr bwMode="auto">
                    <a:xfrm>
                      <a:off x="0" y="0"/>
                      <a:ext cx="2277745" cy="1026795"/>
                    </a:xfrm>
                    <a:prstGeom prst="rect">
                      <a:avLst/>
                    </a:prstGeom>
                    <a:noFill/>
                    <a:ln>
                      <a:noFill/>
                    </a:ln>
                  </pic:spPr>
                </pic:pic>
              </a:graphicData>
            </a:graphic>
          </wp:inline>
        </w:drawing>
      </w:r>
    </w:p>
    <w:p w:rsidR="00EB01FB" w:rsidRPr="002C71A3" w:rsidRDefault="00EB01FB" w:rsidP="00783531">
      <w:r w:rsidRPr="002C71A3">
        <w:t>And due to a second path instead of receiving h0s0 h1s1 h2s2, we receive h0s0 after s0 is sent, then after s0 and s1 are sent, h0s1 plus the delayfybh nbhn                                                                                                       m,hgvb vbmhhgved path of the previous symbol h1*s0, then after s0,s1, and s2 are sent, h0*s2 plus the delayed previous symbol h1*s1, and finally the second path of the last symbol symbol h1*s2.  In matrix form this is</w:t>
      </w:r>
    </w:p>
    <w:p w:rsidR="00EB01FB" w:rsidRPr="002C71A3" w:rsidRDefault="00EB01FB" w:rsidP="00783531">
      <w:r w:rsidRPr="002C71A3">
        <w:tab/>
      </w:r>
      <w:r w:rsidR="004D6234" w:rsidRPr="002C71A3">
        <w:rPr>
          <w:rFonts w:eastAsiaTheme="minorHAnsi"/>
          <w:noProof/>
          <w:position w:val="-68"/>
          <w:sz w:val="22"/>
          <w:szCs w:val="22"/>
        </w:rPr>
      </w:r>
      <w:r w:rsidR="004D6234" w:rsidRPr="002C71A3">
        <w:rPr>
          <w:rFonts w:eastAsiaTheme="minorHAnsi"/>
          <w:noProof/>
          <w:position w:val="-68"/>
          <w:sz w:val="22"/>
          <w:szCs w:val="22"/>
        </w:rPr>
        <w:object w:dxaOrig="2475" w:dyaOrig="1500" w14:anchorId="7354574F">
          <v:shape id="_x0000_i1520" type="#_x0000_t75" alt="" style="width:124.1pt;height:1in;mso-width-percent:0;mso-height-percent:0;mso-width-percent:0;mso-height-percent:0" o:ole="">
            <v:imagedata r:id="rId1306" o:title=""/>
          </v:shape>
          <o:OLEObject Type="Embed" ProgID="Equation.DSMT4" ShapeID="_x0000_i1520" DrawAspect="Content" ObjectID="_1851002695" r:id="rId1307"/>
        </w:object>
      </w:r>
      <w:r w:rsidRPr="002C71A3">
        <w:t xml:space="preserve"> </w:t>
      </w:r>
    </w:p>
    <w:p w:rsidR="00EB01FB" w:rsidRPr="002C71A3" w:rsidRDefault="00EB01FB" w:rsidP="00783531">
      <w:r w:rsidRPr="002C71A3">
        <w:t xml:space="preserve">If the channel (ck) is known in this case some procedure must be devised to unravel s from x.  However, if a number of samples equal to the multipath delay in samples, in this case one sample, is prepended to s to transmit </w:t>
      </w:r>
      <w:r w:rsidR="004D6234" w:rsidRPr="002C71A3">
        <w:rPr>
          <w:noProof/>
          <w:position w:val="-18"/>
        </w:rPr>
      </w:r>
      <w:r w:rsidR="004D6234" w:rsidRPr="002C71A3">
        <w:rPr>
          <w:noProof/>
          <w:position w:val="-18"/>
        </w:rPr>
        <w:object w:dxaOrig="1335" w:dyaOrig="495" w14:anchorId="5CE282DF">
          <v:shape id="_x0000_i1521" type="#_x0000_t75" alt="" style="width:65.85pt;height:26.05pt;mso-width-percent:0;mso-height-percent:0;mso-width-percent:0;mso-height-percent:0" o:ole="">
            <v:imagedata r:id="rId1308" o:title=""/>
          </v:shape>
          <o:OLEObject Type="Embed" ProgID="Equation.DSMT4" ShapeID="_x0000_i1521" DrawAspect="Content" ObjectID="_1851002696" r:id="rId1309"/>
        </w:object>
      </w:r>
      <w:r w:rsidRPr="002C71A3">
        <w:t xml:space="preserve"> then we may write</w:t>
      </w:r>
    </w:p>
    <w:p w:rsidR="00EB01FB" w:rsidRPr="002C71A3" w:rsidRDefault="004D6234" w:rsidP="00783531">
      <w:pPr>
        <w:jc w:val="center"/>
      </w:pPr>
      <w:r w:rsidRPr="002C71A3">
        <w:rPr>
          <w:noProof/>
          <w:position w:val="-64"/>
        </w:rPr>
      </w:r>
      <w:r w:rsidR="004D6234" w:rsidRPr="002C71A3">
        <w:rPr>
          <w:noProof/>
          <w:position w:val="-64"/>
        </w:rPr>
        <w:object w:dxaOrig="2475" w:dyaOrig="1380" w14:anchorId="00C64D46">
          <v:shape id="_x0000_i1522" type="#_x0000_t75" alt="" style="width:124.1pt;height:1in;mso-width-percent:0;mso-height-percent:0;mso-width-percent:0;mso-height-percent:0" o:ole="">
            <v:imagedata r:id="rId1310" o:title=""/>
          </v:shape>
          <o:OLEObject Type="Embed" ProgID="Equation.DSMT4" ShapeID="_x0000_i1522" DrawAspect="Content" ObjectID="_1851002697" r:id="rId1311"/>
        </w:object>
      </w:r>
    </w:p>
    <w:p w:rsidR="00EB01FB" w:rsidRPr="002C71A3" w:rsidRDefault="00EB01FB" w:rsidP="00783531">
      <w:r w:rsidRPr="002C71A3">
        <w:t>Where C is a circulant matrix which as we know may be automatically diagonalized.  Multiplying the received data by the inverse Fourier matrix yields</w:t>
      </w:r>
    </w:p>
    <w:p w:rsidR="00EB01FB" w:rsidRPr="002C71A3" w:rsidRDefault="00EB01FB" w:rsidP="00783531">
      <w:r w:rsidRPr="002C71A3">
        <w:lastRenderedPageBreak/>
        <w:tab/>
      </w:r>
      <w:r w:rsidR="004D6234" w:rsidRPr="002C71A3">
        <w:rPr>
          <w:rFonts w:eastAsiaTheme="minorHAnsi"/>
          <w:noProof/>
          <w:position w:val="-32"/>
          <w:sz w:val="22"/>
          <w:szCs w:val="22"/>
        </w:rPr>
      </w:r>
      <w:r w:rsidR="004D6234" w:rsidRPr="002C71A3">
        <w:rPr>
          <w:rFonts w:eastAsiaTheme="minorHAnsi"/>
          <w:noProof/>
          <w:position w:val="-32"/>
          <w:sz w:val="22"/>
          <w:szCs w:val="22"/>
        </w:rPr>
        <w:object w:dxaOrig="2295" w:dyaOrig="780" w14:anchorId="59923797">
          <v:shape id="_x0000_i1523" type="#_x0000_t75" alt="" style="width:117.95pt;height:39.05pt;mso-width-percent:0;mso-height-percent:0;mso-width-percent:0;mso-height-percent:0" o:ole="">
            <v:imagedata r:id="rId1312" o:title=""/>
          </v:shape>
          <o:OLEObject Type="Embed" ProgID="Equation.DSMT4" ShapeID="_x0000_i1523" DrawAspect="Content" ObjectID="_1851002698" r:id="rId1313"/>
        </w:object>
      </w:r>
      <w:r w:rsidRPr="002C71A3">
        <w:t xml:space="preserve"> </w:t>
      </w:r>
    </w:p>
    <w:p w:rsidR="00EB01FB" w:rsidRPr="002C71A3" w:rsidRDefault="00EB01FB" w:rsidP="00783531">
      <w:r w:rsidRPr="002C71A3">
        <w:tab/>
      </w:r>
      <w:r w:rsidR="004D6234" w:rsidRPr="002C71A3">
        <w:rPr>
          <w:rFonts w:eastAsiaTheme="minorHAnsi"/>
          <w:noProof/>
          <w:position w:val="-52"/>
          <w:sz w:val="22"/>
          <w:szCs w:val="22"/>
        </w:rPr>
      </w:r>
      <w:r w:rsidR="004D6234" w:rsidRPr="002C71A3">
        <w:rPr>
          <w:rFonts w:eastAsiaTheme="minorHAnsi"/>
          <w:noProof/>
          <w:position w:val="-52"/>
          <w:sz w:val="22"/>
          <w:szCs w:val="22"/>
        </w:rPr>
        <w:object w:dxaOrig="1455" w:dyaOrig="1140" w14:anchorId="0D663E9F">
          <v:shape id="_x0000_i1524" type="#_x0000_t75" alt="" style="width:1in;height:59.75pt;mso-width-percent:0;mso-height-percent:0;mso-width-percent:0;mso-height-percent:0" o:ole="">
            <v:imagedata r:id="rId1314" o:title=""/>
          </v:shape>
          <o:OLEObject Type="Embed" ProgID="Equation.DSMT4" ShapeID="_x0000_i1524" DrawAspect="Content" ObjectID="_1851002699" r:id="rId1315"/>
        </w:object>
      </w:r>
      <w:r w:rsidRPr="002C71A3">
        <w:t xml:space="preserve"> </w:t>
      </w:r>
    </w:p>
    <w:p w:rsidR="00EB01FB" w:rsidRPr="002C71A3" w:rsidRDefault="00EB01FB" w:rsidP="00783531">
      <w:r w:rsidRPr="002C71A3">
        <w:t xml:space="preserve">Where </w:t>
      </w:r>
      <w:r w:rsidR="004D6234" w:rsidRPr="002C71A3">
        <w:rPr>
          <w:noProof/>
          <w:position w:val="-12"/>
        </w:rPr>
      </w:r>
      <w:r w:rsidR="004D6234" w:rsidRPr="002C71A3">
        <w:rPr>
          <w:noProof/>
          <w:position w:val="-12"/>
        </w:rPr>
        <w:object w:dxaOrig="1845" w:dyaOrig="375" w14:anchorId="255ADB61">
          <v:shape id="_x0000_i1525" type="#_x0000_t75" alt="" style="width:91.9pt;height:19.9pt;mso-width-percent:0;mso-height-percent:0;mso-width-percent:0;mso-height-percent:0" o:ole="">
            <v:imagedata r:id="rId1316" o:title=""/>
          </v:shape>
          <o:OLEObject Type="Embed" ProgID="Equation.DSMT4" ShapeID="_x0000_i1525" DrawAspect="Content" ObjectID="_1851002700" r:id="rId1317"/>
        </w:object>
      </w:r>
      <w:r w:rsidRPr="002C71A3">
        <w:t xml:space="preserve">.  By doing this we have transformed the channel into independent subchannels one for each Fourier vector.  We estimate the received signal by dividing by the eigenvalues and then multiplying by </w:t>
      </w:r>
      <w:r w:rsidR="004D6234" w:rsidRPr="002C71A3">
        <w:rPr>
          <w:noProof/>
          <w:position w:val="-4"/>
        </w:rPr>
      </w:r>
      <w:r w:rsidR="004D6234" w:rsidRPr="002C71A3">
        <w:rPr>
          <w:noProof/>
          <w:position w:val="-4"/>
        </w:rPr>
        <w:object w:dxaOrig="270" w:dyaOrig="270" w14:anchorId="4E52C21F">
          <v:shape id="_x0000_i1526" type="#_x0000_t75" alt="" style="width:13pt;height:13pt;mso-width-percent:0;mso-height-percent:0;mso-width-percent:0;mso-height-percent:0" o:ole="">
            <v:imagedata r:id="rId1318" o:title=""/>
          </v:shape>
          <o:OLEObject Type="Embed" ProgID="Equation.DSMT4" ShapeID="_x0000_i1526" DrawAspect="Content" ObjectID="_1851002701" r:id="rId1319"/>
        </w:object>
      </w:r>
      <w:r w:rsidRPr="002C71A3">
        <w:t xml:space="preserve"> which is equivalent to computing the inverse DFT</w:t>
      </w:r>
    </w:p>
    <w:p w:rsidR="00EB01FB" w:rsidRPr="002C71A3" w:rsidRDefault="00EB01FB" w:rsidP="00783531">
      <w:r w:rsidRPr="002C71A3">
        <w:tab/>
      </w:r>
      <w:r w:rsidR="004D6234" w:rsidRPr="002C71A3">
        <w:rPr>
          <w:rFonts w:eastAsiaTheme="minorHAnsi"/>
          <w:noProof/>
          <w:position w:val="-30"/>
          <w:sz w:val="22"/>
          <w:szCs w:val="22"/>
        </w:rPr>
      </w:r>
      <w:r w:rsidR="004D6234" w:rsidRPr="002C71A3">
        <w:rPr>
          <w:rFonts w:eastAsiaTheme="minorHAnsi"/>
          <w:noProof/>
          <w:position w:val="-30"/>
          <w:sz w:val="22"/>
          <w:szCs w:val="22"/>
        </w:rPr>
        <w:object w:dxaOrig="2715" w:dyaOrig="690" w14:anchorId="6290A88D">
          <v:shape id="_x0000_i1527" type="#_x0000_t75" alt="" style="width:137.85pt;height:32.95pt;mso-width-percent:0;mso-height-percent:0;mso-width-percent:0;mso-height-percent:0" o:ole="">
            <v:imagedata r:id="rId1320" o:title=""/>
          </v:shape>
          <o:OLEObject Type="Embed" ProgID="Equation.DSMT4" ShapeID="_x0000_i1527" DrawAspect="Content" ObjectID="_1851002702" r:id="rId1321"/>
        </w:object>
      </w:r>
      <w:r w:rsidRPr="002C71A3">
        <w:t xml:space="preserve"> </w:t>
      </w:r>
    </w:p>
    <w:p w:rsidR="00EB01FB" w:rsidRPr="002C71A3" w:rsidRDefault="00EB01FB" w:rsidP="00783531">
      <w:r w:rsidRPr="002C71A3">
        <w:t>This relationship is used in OFDM wherein the impulse response of the channel c is arranged to be a cyclical transformation by inserting a cyclix prefix of the last L-1 symbols of s for where the delay spread is L.</w:t>
      </w:r>
    </w:p>
    <w:p w:rsidR="00EB01FB" w:rsidRDefault="00EB01FB" w:rsidP="00783531"/>
    <w:p w:rsidR="00EB01FB" w:rsidRDefault="00EB01FB" w:rsidP="001B1D10">
      <w:pPr>
        <w:pStyle w:val="Heading4"/>
      </w:pPr>
      <w:r>
        <w:t xml:space="preserve">Properties </w:t>
      </w:r>
    </w:p>
    <w:p w:rsidR="00EB01FB" w:rsidRPr="002C71A3" w:rsidRDefault="00EB01FB" w:rsidP="00783531"/>
    <w:p w:rsidR="00EB01FB" w:rsidRPr="002C71A3" w:rsidRDefault="00EB01FB" w:rsidP="00783531">
      <w:r w:rsidRPr="002C71A3">
        <w:t>Triangular form of matrix, guarantees diagonalization.  The approach followed is algebraic which is more similar to the manner of deriving results for infinite dimensional and function spaces in chapter 5.</w:t>
      </w:r>
    </w:p>
    <w:p w:rsidR="00EB01FB" w:rsidRPr="002C71A3" w:rsidRDefault="00EB01FB" w:rsidP="00783531">
      <w:r w:rsidRPr="002C71A3">
        <w:t>You can shift the matrix by an amount I*tau, and the result is the same eigenvector</w:t>
      </w:r>
    </w:p>
    <w:p w:rsidR="00EB01FB" w:rsidRPr="002C71A3" w:rsidRDefault="00EB01FB" w:rsidP="00783531">
      <w:r w:rsidRPr="002C71A3">
        <w:tab/>
      </w:r>
      <w:r w:rsidR="004D6234" w:rsidRPr="002C71A3">
        <w:rPr>
          <w:rFonts w:eastAsiaTheme="minorHAnsi"/>
          <w:noProof/>
          <w:position w:val="-10"/>
          <w:sz w:val="22"/>
          <w:szCs w:val="22"/>
        </w:rPr>
      </w:r>
      <w:r w:rsidR="004D6234" w:rsidRPr="002C71A3">
        <w:rPr>
          <w:rFonts w:eastAsiaTheme="minorHAnsi"/>
          <w:noProof/>
          <w:position w:val="-10"/>
          <w:sz w:val="22"/>
          <w:szCs w:val="22"/>
        </w:rPr>
        <w:object w:dxaOrig="1935" w:dyaOrig="315" w14:anchorId="0BD790DF">
          <v:shape id="_x0000_i1528" type="#_x0000_t75" alt="" style="width:98.05pt;height:13pt;mso-width-percent:0;mso-height-percent:0;mso-width-percent:0;mso-height-percent:0" o:ole="">
            <v:imagedata r:id="rId1322" o:title=""/>
          </v:shape>
          <o:OLEObject Type="Embed" ProgID="Equation.DSMT4" ShapeID="_x0000_i1528" DrawAspect="Content" ObjectID="_1851002703" r:id="rId1323"/>
        </w:object>
      </w:r>
      <w:r w:rsidRPr="002C71A3">
        <w:t xml:space="preserve"> </w:t>
      </w:r>
    </w:p>
    <w:p w:rsidR="00EB01FB" w:rsidRPr="002C71A3" w:rsidRDefault="00EB01FB" w:rsidP="00783531">
      <w:r w:rsidRPr="002C71A3">
        <w:t>Positivity, x’Ax&gt;=0 for all x, A=C’C, just like real numbers being positive, a=b^2, is analogue of positive numbers.</w:t>
      </w:r>
    </w:p>
    <w:p w:rsidR="00EB01FB" w:rsidRPr="002C71A3" w:rsidRDefault="00EB01FB" w:rsidP="00783531"/>
    <w:p w:rsidR="00EB01FB" w:rsidRPr="002C71A3" w:rsidRDefault="00EB01FB" w:rsidP="00783531">
      <w:r w:rsidRPr="002C71A3">
        <w:t>Geometric multiplicity is number linearly independent eigenvectors.</w:t>
      </w:r>
    </w:p>
    <w:p w:rsidR="00EB01FB" w:rsidRPr="002C71A3" w:rsidRDefault="00EB01FB" w:rsidP="00783531">
      <w:r w:rsidRPr="002C71A3">
        <w:t>Why fundamentally do only sa matrices have ON eigenvectors.</w:t>
      </w:r>
    </w:p>
    <w:p w:rsidR="00EB01FB" w:rsidRPr="002C71A3" w:rsidRDefault="00EB01FB" w:rsidP="00783531">
      <w:pPr>
        <w:autoSpaceDE w:val="0"/>
        <w:autoSpaceDN w:val="0"/>
        <w:adjustRightInd w:val="0"/>
      </w:pPr>
      <w:r w:rsidRPr="002C71A3">
        <w:t>Normal matrices with eigenvalues that are distinct (this is key),matrix is full rank, orthogonal basis exists. When a matrix is not normal, as typified by any random, nonsymmetric, real</w:t>
      </w:r>
    </w:p>
    <w:p w:rsidR="00EB01FB" w:rsidRPr="002C71A3" w:rsidRDefault="00EB01FB" w:rsidP="00783531">
      <w:pPr>
        <w:autoSpaceDE w:val="0"/>
        <w:autoSpaceDN w:val="0"/>
        <w:adjustRightInd w:val="0"/>
      </w:pPr>
      <w:r w:rsidRPr="002C71A3">
        <w:t xml:space="preserve">matrix, then in general we cannot find </w:t>
      </w:r>
      <w:r w:rsidRPr="002C71A3">
        <w:rPr>
          <w:i/>
          <w:iCs/>
        </w:rPr>
        <w:t xml:space="preserve">any </w:t>
      </w:r>
      <w:r w:rsidRPr="002C71A3">
        <w:t>orthonormal set of eigenvectors, nor even</w:t>
      </w:r>
    </w:p>
    <w:p w:rsidR="00EB01FB" w:rsidRPr="002C71A3" w:rsidRDefault="00EB01FB" w:rsidP="00783531">
      <w:pPr>
        <w:autoSpaceDE w:val="0"/>
        <w:autoSpaceDN w:val="0"/>
        <w:adjustRightInd w:val="0"/>
      </w:pPr>
      <w:r w:rsidRPr="002C71A3">
        <w:t>any pairs of eigenvectors that are orthogonal (except perhaps by rare chance). While</w:t>
      </w:r>
    </w:p>
    <w:p w:rsidR="00EB01FB" w:rsidRPr="002C71A3" w:rsidRDefault="00EB01FB" w:rsidP="00783531">
      <w:pPr>
        <w:autoSpaceDE w:val="0"/>
        <w:autoSpaceDN w:val="0"/>
        <w:adjustRightInd w:val="0"/>
      </w:pPr>
      <w:r w:rsidRPr="002C71A3">
        <w:t xml:space="preserve">the </w:t>
      </w:r>
      <w:r w:rsidRPr="002C71A3">
        <w:rPr>
          <w:i/>
          <w:iCs/>
        </w:rPr>
        <w:t xml:space="preserve">N </w:t>
      </w:r>
      <w:r w:rsidRPr="002C71A3">
        <w:t xml:space="preserve">non-orthonormal eigenvectors will “usually” span the </w:t>
      </w:r>
      <w:r w:rsidRPr="002C71A3">
        <w:rPr>
          <w:i/>
          <w:iCs/>
        </w:rPr>
        <w:t>N</w:t>
      </w:r>
      <w:r w:rsidRPr="002C71A3">
        <w:t>-dimensional vector</w:t>
      </w:r>
    </w:p>
    <w:p w:rsidR="00EB01FB" w:rsidRPr="002C71A3" w:rsidRDefault="00EB01FB" w:rsidP="00783531">
      <w:pPr>
        <w:autoSpaceDE w:val="0"/>
        <w:autoSpaceDN w:val="0"/>
        <w:adjustRightInd w:val="0"/>
      </w:pPr>
      <w:r w:rsidRPr="002C71A3">
        <w:t>space, they do not always do so; that is, the eigenvectors are not always complete.</w:t>
      </w:r>
    </w:p>
    <w:p w:rsidR="00EB01FB" w:rsidRPr="002C71A3" w:rsidRDefault="00EB01FB" w:rsidP="00783531">
      <w:r w:rsidRPr="002C71A3">
        <w:t xml:space="preserve">Such a matrix is said to be </w:t>
      </w:r>
      <w:r w:rsidRPr="002C71A3">
        <w:rPr>
          <w:i/>
          <w:iCs/>
        </w:rPr>
        <w:t>defective</w:t>
      </w:r>
      <w:r w:rsidRPr="002C71A3">
        <w:t>.</w:t>
      </w:r>
    </w:p>
    <w:p w:rsidR="00EB01FB" w:rsidRPr="002C71A3" w:rsidRDefault="00EB01FB" w:rsidP="00783531">
      <w:pPr>
        <w:rPr>
          <w:color w:val="111111"/>
          <w:sz w:val="22"/>
          <w:szCs w:val="22"/>
        </w:rPr>
      </w:pPr>
      <w:r w:rsidRPr="002C71A3">
        <w:rPr>
          <w:color w:val="111111"/>
          <w:sz w:val="22"/>
          <w:szCs w:val="22"/>
        </w:rPr>
        <w:t>Schur decomposition, deflation from existence of at least one eigenvector.</w:t>
      </w:r>
    </w:p>
    <w:p w:rsidR="00EB01FB" w:rsidRPr="002C71A3" w:rsidRDefault="00EB01FB" w:rsidP="00783531">
      <w:pPr>
        <w:rPr>
          <w:color w:val="111111"/>
          <w:sz w:val="22"/>
          <w:szCs w:val="22"/>
        </w:rPr>
      </w:pPr>
      <w:r w:rsidRPr="002C71A3">
        <w:rPr>
          <w:color w:val="111111"/>
          <w:sz w:val="22"/>
          <w:szCs w:val="22"/>
        </w:rPr>
        <w:t>For matrices that lack a complete set of linearly independent eigenvectors full diagonalization is not possible.</w:t>
      </w:r>
    </w:p>
    <w:p w:rsidR="00EB01FB" w:rsidRPr="002C71A3" w:rsidRDefault="00EB01FB" w:rsidP="00783531">
      <w:pPr>
        <w:rPr>
          <w:color w:val="111111"/>
          <w:sz w:val="22"/>
          <w:szCs w:val="22"/>
        </w:rPr>
      </w:pPr>
      <w:r w:rsidRPr="002C71A3">
        <w:rPr>
          <w:color w:val="111111"/>
          <w:sz w:val="22"/>
          <w:szCs w:val="22"/>
        </w:rPr>
        <w:t xml:space="preserve"> The proof is constructive therefore we proceed by example of a 5x5 matrix.  The case for any N is by induction.</w:t>
      </w:r>
    </w:p>
    <w:p w:rsidR="00EB01FB" w:rsidRDefault="00EB01FB" w:rsidP="00783531">
      <w:pPr>
        <w:rPr>
          <w:color w:val="111111"/>
          <w:sz w:val="22"/>
          <w:szCs w:val="22"/>
        </w:rPr>
      </w:pPr>
      <w:r w:rsidRPr="002C71A3">
        <w:rPr>
          <w:color w:val="111111"/>
          <w:sz w:val="22"/>
          <w:szCs w:val="22"/>
        </w:rPr>
        <w:t>Invariant subspaces, diagonal plus nilpotent</w:t>
      </w:r>
    </w:p>
    <w:p w:rsidR="00EB01FB" w:rsidRDefault="00EB01FB" w:rsidP="00783531">
      <w:pPr>
        <w:rPr>
          <w:color w:val="111111"/>
          <w:sz w:val="22"/>
          <w:szCs w:val="22"/>
        </w:rPr>
      </w:pPr>
    </w:p>
    <w:p w:rsidR="00EB01FB" w:rsidRPr="002C71A3" w:rsidRDefault="00EB01FB" w:rsidP="00783531">
      <w:pPr>
        <w:rPr>
          <w:color w:val="111111"/>
          <w:sz w:val="22"/>
          <w:szCs w:val="22"/>
        </w:rPr>
      </w:pPr>
      <w:r>
        <w:rPr>
          <w:color w:val="111111"/>
          <w:sz w:val="22"/>
          <w:szCs w:val="22"/>
        </w:rPr>
        <w:t xml:space="preserve">Any two matrices commute if they share the same set of eigenvectors.  </w:t>
      </w:r>
    </w:p>
    <w:p w:rsidR="00EB01FB" w:rsidRPr="002C71A3" w:rsidRDefault="00EB01FB" w:rsidP="00783531">
      <w:pPr>
        <w:rPr>
          <w:color w:val="111111"/>
          <w:sz w:val="22"/>
          <w:szCs w:val="22"/>
        </w:rPr>
      </w:pPr>
    </w:p>
    <w:p w:rsidR="00EB01FB" w:rsidRPr="002C71A3" w:rsidRDefault="00EB01FB" w:rsidP="00783531">
      <w:pPr>
        <w:rPr>
          <w:color w:val="111111"/>
          <w:sz w:val="22"/>
          <w:szCs w:val="22"/>
        </w:rPr>
      </w:pPr>
      <w:r w:rsidRPr="002C71A3">
        <w:rPr>
          <w:color w:val="111111"/>
          <w:sz w:val="22"/>
          <w:szCs w:val="22"/>
        </w:rPr>
        <w:t>Hermitian Matrices</w:t>
      </w:r>
    </w:p>
    <w:p w:rsidR="00EB01FB" w:rsidRPr="002C71A3" w:rsidRDefault="00EB01FB" w:rsidP="00783531">
      <w:pPr>
        <w:rPr>
          <w:color w:val="111111"/>
          <w:sz w:val="22"/>
          <w:szCs w:val="22"/>
        </w:rPr>
      </w:pPr>
      <w:r w:rsidRPr="002C71A3">
        <w:rPr>
          <w:color w:val="111111"/>
          <w:sz w:val="22"/>
          <w:szCs w:val="22"/>
        </w:rPr>
        <w:lastRenderedPageBreak/>
        <w:t>Hermitian matrices (also known as self-adjoint) are the analogy of real numbers for matrics, ie zbar = z implies z is real.</w:t>
      </w:r>
    </w:p>
    <w:p w:rsidR="00EB01FB" w:rsidRPr="002C71A3" w:rsidRDefault="00EB01FB" w:rsidP="00783531">
      <w:pPr>
        <w:rPr>
          <w:color w:val="111111"/>
          <w:sz w:val="22"/>
          <w:szCs w:val="22"/>
        </w:rPr>
      </w:pPr>
    </w:p>
    <w:p w:rsidR="00EB01FB" w:rsidRPr="002C71A3" w:rsidRDefault="00EB01FB" w:rsidP="00783531">
      <w:r w:rsidRPr="002C71A3">
        <w:rPr>
          <w:color w:val="111111"/>
        </w:rPr>
        <w:t>Eigen values of rotation matrix; Re=e, e is axis of ro</w:t>
      </w:r>
      <w:r w:rsidRPr="002C71A3">
        <w:t xml:space="preserve"> </w:t>
      </w:r>
      <w:r w:rsidRPr="002C71A3">
        <w:rPr>
          <w:b/>
          <w:bCs/>
          <w:sz w:val="26"/>
          <w:szCs w:val="26"/>
        </w:rPr>
        <w:br/>
      </w:r>
    </w:p>
    <w:p w:rsidR="00EB01FB" w:rsidRPr="002C71A3" w:rsidRDefault="00EB01FB" w:rsidP="00783531">
      <w:pPr>
        <w:tabs>
          <w:tab w:val="center" w:pos="4320"/>
          <w:tab w:val="right" w:pos="8640"/>
        </w:tabs>
      </w:pPr>
      <w:r w:rsidRPr="002C71A3">
        <w:t>The eigendecomposition of a matrix begins with the eigenvalue relationships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30"/>
        </w:rPr>
        <w:drawing>
          <wp:inline distT="0" distB="0" distL="0" distR="0" wp14:anchorId="37208959" wp14:editId="7641E642">
            <wp:extent cx="733425" cy="457200"/>
            <wp:effectExtent l="0" t="0" r="9525" b="0"/>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324" cstate="print">
                      <a:extLst>
                        <a:ext uri="{28A0092B-C50C-407E-A947-70E740481C1C}">
                          <a14:useLocalDpi xmlns:a14="http://schemas.microsoft.com/office/drawing/2010/main" val="0"/>
                        </a:ext>
                      </a:extLst>
                    </a:blip>
                    <a:srcRect/>
                    <a:stretch>
                      <a:fillRect/>
                    </a:stretch>
                  </pic:blipFill>
                  <pic:spPr bwMode="auto">
                    <a:xfrm>
                      <a:off x="0" y="0"/>
                      <a:ext cx="733425" cy="4572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11</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These can be written in matrix form as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34"/>
        </w:rPr>
        <w:drawing>
          <wp:inline distT="0" distB="0" distL="0" distR="0" wp14:anchorId="592B6464" wp14:editId="70B73840">
            <wp:extent cx="2057400" cy="523875"/>
            <wp:effectExtent l="0" t="0" r="0" b="9525"/>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325" cstate="print">
                      <a:extLst>
                        <a:ext uri="{28A0092B-C50C-407E-A947-70E740481C1C}">
                          <a14:useLocalDpi xmlns:a14="http://schemas.microsoft.com/office/drawing/2010/main" val="0"/>
                        </a:ext>
                      </a:extLst>
                    </a:blip>
                    <a:srcRect/>
                    <a:stretch>
                      <a:fillRect/>
                    </a:stretch>
                  </pic:blipFill>
                  <pic:spPr bwMode="auto">
                    <a:xfrm>
                      <a:off x="0" y="0"/>
                      <a:ext cx="2057400" cy="5238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12</w:instrText>
        </w:r>
      </w:fldSimple>
      <w:r w:rsidRPr="002C71A3">
        <w:instrText>)</w:instrText>
      </w:r>
      <w:r w:rsidRPr="002C71A3">
        <w:fldChar w:fldCharType="end"/>
      </w:r>
    </w:p>
    <w:p w:rsidR="00EB01FB" w:rsidRPr="002C71A3" w:rsidRDefault="00EB01FB" w:rsidP="00783531">
      <w:r w:rsidRPr="002C71A3">
        <w:t>or,</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4"/>
        </w:rPr>
        <w:drawing>
          <wp:inline distT="0" distB="0" distL="0" distR="0" wp14:anchorId="3FF5ECFB" wp14:editId="58912B14">
            <wp:extent cx="657225" cy="161925"/>
            <wp:effectExtent l="0" t="0" r="9525" b="9525"/>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1326" cstate="print">
                      <a:extLst>
                        <a:ext uri="{28A0092B-C50C-407E-A947-70E740481C1C}">
                          <a14:useLocalDpi xmlns:a14="http://schemas.microsoft.com/office/drawing/2010/main" val="0"/>
                        </a:ext>
                      </a:extLst>
                    </a:blip>
                    <a:srcRect/>
                    <a:stretch>
                      <a:fillRect/>
                    </a:stretch>
                  </pic:blipFill>
                  <pic:spPr bwMode="auto">
                    <a:xfrm>
                      <a:off x="0" y="0"/>
                      <a:ext cx="657225" cy="1619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13</w:instrText>
        </w:r>
      </w:fldSimple>
      <w:r w:rsidRPr="002C71A3">
        <w:instrText>)</w:instrText>
      </w:r>
      <w:r w:rsidRPr="002C71A3">
        <w:fldChar w:fldCharType="end"/>
      </w:r>
    </w:p>
    <w:p w:rsidR="00EB01FB" w:rsidRPr="002C71A3" w:rsidRDefault="00EB01FB" w:rsidP="00783531"/>
    <w:p w:rsidR="00EB01FB" w:rsidRPr="002C71A3" w:rsidRDefault="00EB01FB" w:rsidP="00783531">
      <w:pPr>
        <w:tabs>
          <w:tab w:val="center" w:pos="4320"/>
          <w:tab w:val="right" w:pos="8640"/>
        </w:tabs>
      </w:pPr>
      <w:r w:rsidRPr="002C71A3">
        <w:t xml:space="preserve">For the special case of Hermitian (symmetric) matrices, the eigenvalues corresponding to distinct eigenvectors are orthogonal (can be made orthonormal which we assume throughout), therefore the eigenmatrix </w:t>
      </w:r>
      <w:r w:rsidRPr="002C71A3">
        <w:rPr>
          <w:noProof/>
          <w:position w:val="-4"/>
        </w:rPr>
        <w:drawing>
          <wp:inline distT="0" distB="0" distL="0" distR="0" wp14:anchorId="542E8C8F" wp14:editId="18D3322D">
            <wp:extent cx="161925" cy="152400"/>
            <wp:effectExtent l="0" t="0" r="9525" b="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327"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C71A3">
        <w:t xml:space="preserve"> is a unitary (orthonormal) matrix, and we may write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4"/>
        </w:rPr>
        <w:drawing>
          <wp:inline distT="0" distB="0" distL="0" distR="0" wp14:anchorId="7938B539" wp14:editId="0F8D337C">
            <wp:extent cx="695325" cy="200025"/>
            <wp:effectExtent l="0" t="0" r="0" b="9525"/>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1328" cstate="print">
                      <a:extLst>
                        <a:ext uri="{28A0092B-C50C-407E-A947-70E740481C1C}">
                          <a14:useLocalDpi xmlns:a14="http://schemas.microsoft.com/office/drawing/2010/main" val="0"/>
                        </a:ext>
                      </a:extLst>
                    </a:blip>
                    <a:srcRect/>
                    <a:stretch>
                      <a:fillRect/>
                    </a:stretch>
                  </pic:blipFill>
                  <pic:spPr bwMode="auto">
                    <a:xfrm>
                      <a:off x="0" y="0"/>
                      <a:ext cx="695325" cy="2000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14</w:instrText>
        </w:r>
      </w:fldSimple>
      <w:r w:rsidRPr="002C71A3">
        <w:instrText>)</w:instrText>
      </w:r>
      <w:r w:rsidRPr="002C71A3">
        <w:fldChar w:fldCharType="end"/>
      </w:r>
    </w:p>
    <w:p w:rsidR="00EB01FB" w:rsidRPr="002C71A3" w:rsidRDefault="00EB01FB" w:rsidP="00783531">
      <w:r w:rsidRPr="002C71A3">
        <w:t>The so called spectral picture comes from</w:t>
      </w:r>
      <w:r w:rsidRPr="002C71A3">
        <w:rPr>
          <w:noProof/>
          <w:position w:val="-32"/>
        </w:rPr>
        <w:drawing>
          <wp:inline distT="0" distB="0" distL="0" distR="0" wp14:anchorId="36FCE58D" wp14:editId="1EFF3355">
            <wp:extent cx="1381125" cy="485775"/>
            <wp:effectExtent l="0" t="0" r="9525" b="9525"/>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329" cstate="print">
                      <a:extLst>
                        <a:ext uri="{28A0092B-C50C-407E-A947-70E740481C1C}">
                          <a14:useLocalDpi xmlns:a14="http://schemas.microsoft.com/office/drawing/2010/main" val="0"/>
                        </a:ext>
                      </a:extLst>
                    </a:blip>
                    <a:srcRect/>
                    <a:stretch>
                      <a:fillRect/>
                    </a:stretch>
                  </pic:blipFill>
                  <pic:spPr bwMode="auto">
                    <a:xfrm>
                      <a:off x="0" y="0"/>
                      <a:ext cx="1381125" cy="485775"/>
                    </a:xfrm>
                    <a:prstGeom prst="rect">
                      <a:avLst/>
                    </a:prstGeom>
                    <a:noFill/>
                    <a:ln>
                      <a:noFill/>
                    </a:ln>
                  </pic:spPr>
                </pic:pic>
              </a:graphicData>
            </a:graphic>
          </wp:inline>
        </w:drawing>
      </w:r>
      <w:r w:rsidRPr="002C71A3">
        <w:t>, so that we may write A in terms of rank one projection matrices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28"/>
        </w:rPr>
        <w:drawing>
          <wp:inline distT="0" distB="0" distL="0" distR="0" wp14:anchorId="3F6106F1" wp14:editId="085414D6">
            <wp:extent cx="923925" cy="428625"/>
            <wp:effectExtent l="0" t="0" r="9525" b="9525"/>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1330" cstate="print">
                      <a:extLst>
                        <a:ext uri="{28A0092B-C50C-407E-A947-70E740481C1C}">
                          <a14:useLocalDpi xmlns:a14="http://schemas.microsoft.com/office/drawing/2010/main" val="0"/>
                        </a:ext>
                      </a:extLst>
                    </a:blip>
                    <a:srcRect/>
                    <a:stretch>
                      <a:fillRect/>
                    </a:stretch>
                  </pic:blipFill>
                  <pic:spPr bwMode="auto">
                    <a:xfrm>
                      <a:off x="0" y="0"/>
                      <a:ext cx="923925" cy="4286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15</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This decomposition finds the orthogonal major and minor axis of an ellipse.  What this means is that the matrix A is a composition of weighted orthogonal projection matrices </w:t>
      </w:r>
      <w:r w:rsidRPr="002C71A3">
        <w:rPr>
          <w:noProof/>
          <w:position w:val="-12"/>
        </w:rPr>
        <w:drawing>
          <wp:inline distT="0" distB="0" distL="0" distR="0" wp14:anchorId="1CAFFB95" wp14:editId="2653528E">
            <wp:extent cx="638175" cy="238125"/>
            <wp:effectExtent l="0" t="0" r="9525" b="9525"/>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1331" cstate="print">
                      <a:extLst>
                        <a:ext uri="{28A0092B-C50C-407E-A947-70E740481C1C}">
                          <a14:useLocalDpi xmlns:a14="http://schemas.microsoft.com/office/drawing/2010/main" val="0"/>
                        </a:ext>
                      </a:extLst>
                    </a:blip>
                    <a:srcRect/>
                    <a:stretch>
                      <a:fillRect/>
                    </a:stretch>
                  </pic:blipFill>
                  <pic:spPr bwMode="auto">
                    <a:xfrm>
                      <a:off x="0" y="0"/>
                      <a:ext cx="638175" cy="238125"/>
                    </a:xfrm>
                    <a:prstGeom prst="rect">
                      <a:avLst/>
                    </a:prstGeom>
                    <a:noFill/>
                    <a:ln>
                      <a:noFill/>
                    </a:ln>
                  </pic:spPr>
                </pic:pic>
              </a:graphicData>
            </a:graphic>
          </wp:inline>
        </w:drawing>
      </w:r>
      <w:r w:rsidRPr="002C71A3">
        <w:t>.  The larger the eigenvalue in a particular direction, the more of the structure of A it is responsible for.  For small eigenvalues, we may neglect their contribution to A without significantly altering A.  Here we see why the word spectral is used, because in harmonic analysis we are breaking up the function into its discrete spectral tones similar to a Fourier series expansion.  The tones have weight lambda, and basis matrix ee.</w:t>
      </w:r>
    </w:p>
    <w:p w:rsidR="00EB01FB" w:rsidRPr="002C71A3" w:rsidRDefault="00EB01FB" w:rsidP="00783531"/>
    <w:p w:rsidR="00EB01FB" w:rsidRPr="002C71A3" w:rsidRDefault="00EB01FB" w:rsidP="00783531">
      <w:r w:rsidRPr="002C71A3">
        <w:t>Linear transformations are easily accomplished when the basis vectors are chosen to be the eigenvectors of the transformation matrix.  Suppose an arbitrary vector is expressed as a LC of basis vectors that are chosen to be the eigenvectors of the linear transformation,</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2"/>
        </w:rPr>
        <w:drawing>
          <wp:inline distT="0" distB="0" distL="0" distR="0" wp14:anchorId="6592D9BD" wp14:editId="4DB824CA">
            <wp:extent cx="904875" cy="228600"/>
            <wp:effectExtent l="0" t="0" r="9525"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1332" cstate="print">
                      <a:extLst>
                        <a:ext uri="{28A0092B-C50C-407E-A947-70E740481C1C}">
                          <a14:useLocalDpi xmlns:a14="http://schemas.microsoft.com/office/drawing/2010/main" val="0"/>
                        </a:ext>
                      </a:extLst>
                    </a:blip>
                    <a:srcRect/>
                    <a:stretch>
                      <a:fillRect/>
                    </a:stretch>
                  </pic:blipFill>
                  <pic:spPr bwMode="auto">
                    <a:xfrm>
                      <a:off x="0" y="0"/>
                      <a:ext cx="904875" cy="2286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263" w:name="ZEqnNum100706"/>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16</w:instrText>
        </w:r>
      </w:fldSimple>
      <w:r w:rsidRPr="002C71A3">
        <w:instrText>)</w:instrText>
      </w:r>
      <w:bookmarkEnd w:id="263"/>
      <w:r w:rsidRPr="002C71A3">
        <w:fldChar w:fldCharType="end"/>
      </w:r>
    </w:p>
    <w:p w:rsidR="00EB01FB" w:rsidRPr="002C71A3" w:rsidRDefault="00EB01FB" w:rsidP="00783531">
      <w:r w:rsidRPr="002C71A3">
        <w:lastRenderedPageBreak/>
        <w:t>Then,</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2"/>
        </w:rPr>
        <w:drawing>
          <wp:inline distT="0" distB="0" distL="0" distR="0" wp14:anchorId="2C684043" wp14:editId="36760CE1">
            <wp:extent cx="1257300" cy="228600"/>
            <wp:effectExtent l="0" t="0" r="0" b="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333" cstate="print">
                      <a:extLst>
                        <a:ext uri="{28A0092B-C50C-407E-A947-70E740481C1C}">
                          <a14:useLocalDpi xmlns:a14="http://schemas.microsoft.com/office/drawing/2010/main" val="0"/>
                        </a:ext>
                      </a:extLst>
                    </a:blip>
                    <a:srcRect/>
                    <a:stretch>
                      <a:fillRect/>
                    </a:stretch>
                  </pic:blipFill>
                  <pic:spPr bwMode="auto">
                    <a:xfrm>
                      <a:off x="0" y="0"/>
                      <a:ext cx="1257300" cy="2286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17</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Furthermore, because the eigenvectors are orthonormal, from </w:t>
      </w:r>
      <w:r w:rsidRPr="002C71A3">
        <w:fldChar w:fldCharType="begin"/>
      </w:r>
      <w:r w:rsidRPr="002C71A3">
        <w:instrText xml:space="preserve"> GOTOBUTTON ZEqnNum100706  \* MERGEFORMAT </w:instrText>
      </w:r>
      <w:fldSimple w:instr=" REF ZEqnNum100706 \! \* MERGEFORMAT ">
        <w:r w:rsidRPr="002C71A3">
          <w:instrText>(</w:instrText>
        </w:r>
        <w:r>
          <w:instrText>1</w:instrText>
        </w:r>
        <w:r w:rsidRPr="002C71A3">
          <w:instrText>.</w:instrText>
        </w:r>
        <w:r>
          <w:instrText>16</w:instrText>
        </w:r>
        <w:r w:rsidRPr="002C71A3">
          <w:instrText>)</w:instrText>
        </w:r>
      </w:fldSimple>
      <w:r w:rsidRPr="002C71A3">
        <w:fldChar w:fldCharType="end"/>
      </w:r>
      <w:r w:rsidRPr="002C71A3">
        <w:t>, the coefficients are easily obtained as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2"/>
        </w:rPr>
        <w:drawing>
          <wp:inline distT="0" distB="0" distL="0" distR="0" wp14:anchorId="69D8D29A" wp14:editId="3E1446FF">
            <wp:extent cx="600075" cy="238125"/>
            <wp:effectExtent l="0" t="0" r="9525" b="9525"/>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1334" cstate="print">
                      <a:extLst>
                        <a:ext uri="{28A0092B-C50C-407E-A947-70E740481C1C}">
                          <a14:useLocalDpi xmlns:a14="http://schemas.microsoft.com/office/drawing/2010/main" val="0"/>
                        </a:ext>
                      </a:extLst>
                    </a:blip>
                    <a:srcRect/>
                    <a:stretch>
                      <a:fillRect/>
                    </a:stretch>
                  </pic:blipFill>
                  <pic:spPr bwMode="auto">
                    <a:xfrm>
                      <a:off x="0" y="0"/>
                      <a:ext cx="600075" cy="2381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18</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Thus the transformation can be entirely specified in terms of the eigen-parameters as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6"/>
        </w:rPr>
        <w:drawing>
          <wp:inline distT="0" distB="0" distL="0" distR="0" wp14:anchorId="2AF47171" wp14:editId="7EB0B67E">
            <wp:extent cx="1838325" cy="295275"/>
            <wp:effectExtent l="0" t="0" r="9525" b="9525"/>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335" cstate="print">
                      <a:extLst>
                        <a:ext uri="{28A0092B-C50C-407E-A947-70E740481C1C}">
                          <a14:useLocalDpi xmlns:a14="http://schemas.microsoft.com/office/drawing/2010/main" val="0"/>
                        </a:ext>
                      </a:extLst>
                    </a:blip>
                    <a:srcRect/>
                    <a:stretch>
                      <a:fillRect/>
                    </a:stretch>
                  </pic:blipFill>
                  <pic:spPr bwMode="auto">
                    <a:xfrm>
                      <a:off x="0" y="0"/>
                      <a:ext cx="1838325" cy="2952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19</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Therefore each eigenvalue represents an expansion or a contraction of the original components of the vector along the corresponding eigen-direction.</w:t>
      </w:r>
    </w:p>
    <w:p w:rsidR="00EB01FB" w:rsidRPr="002C71A3" w:rsidRDefault="00EB01FB" w:rsidP="00783531"/>
    <w:p w:rsidR="00EB01FB" w:rsidRPr="002C71A3" w:rsidRDefault="00EB01FB" w:rsidP="00783531">
      <w:r w:rsidRPr="002C71A3">
        <w:t>Alternatively, a LT can be viewed, via 1.7, as the sum of a series of projections, whereby x is projected by a rank one projection matrix into the col space spanned by the projection matrix.  The projection onto the nth direction is weighted by the nth eigenvalue.</w:t>
      </w:r>
    </w:p>
    <w:p w:rsidR="00EB01FB" w:rsidRPr="002C71A3" w:rsidRDefault="00EB01FB" w:rsidP="00783531"/>
    <w:p w:rsidR="00EB01FB" w:rsidRPr="002C71A3" w:rsidRDefault="00EB01FB" w:rsidP="00783531">
      <w:r w:rsidRPr="002C71A3">
        <w:t>The eigenvectors are special because they come out of the action of the matrix in the same direction, scaled by its eigenvalue.</w:t>
      </w:r>
    </w:p>
    <w:p w:rsidR="00EB01FB" w:rsidRPr="002C71A3" w:rsidRDefault="00EB01FB" w:rsidP="00783531"/>
    <w:p w:rsidR="00EB01FB" w:rsidRPr="002C71A3" w:rsidRDefault="00EB01FB" w:rsidP="00783531">
      <w:pPr>
        <w:pStyle w:val="Heading4"/>
      </w:pPr>
      <w:bookmarkStart w:id="264" w:name="_Toc280363480"/>
      <w:r w:rsidRPr="002C71A3">
        <w:t>Structured Matrices</w:t>
      </w:r>
      <w:bookmarkEnd w:id="264"/>
    </w:p>
    <w:p w:rsidR="00EB01FB" w:rsidRPr="002C71A3" w:rsidRDefault="00EB01FB" w:rsidP="00783531"/>
    <w:p w:rsidR="00EB01FB" w:rsidRPr="002C71A3" w:rsidRDefault="00EB01FB" w:rsidP="00783531"/>
    <w:p w:rsidR="00EB01FB" w:rsidRPr="002C71A3" w:rsidRDefault="00EB01FB" w:rsidP="00783531">
      <w:r w:rsidRPr="002C71A3">
        <w:rPr>
          <w:noProof/>
        </w:rPr>
        <w:lastRenderedPageBreak/>
        <w:drawing>
          <wp:inline distT="0" distB="0" distL="0" distR="0" wp14:anchorId="5C55F3B0" wp14:editId="687280C6">
            <wp:extent cx="5476875" cy="7629525"/>
            <wp:effectExtent l="0" t="0" r="9525" b="9525"/>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1336">
                      <a:extLst>
                        <a:ext uri="{28A0092B-C50C-407E-A947-70E740481C1C}">
                          <a14:useLocalDpi xmlns:a14="http://schemas.microsoft.com/office/drawing/2010/main" val="0"/>
                        </a:ext>
                      </a:extLst>
                    </a:blip>
                    <a:srcRect/>
                    <a:stretch>
                      <a:fillRect/>
                    </a:stretch>
                  </pic:blipFill>
                  <pic:spPr bwMode="auto">
                    <a:xfrm>
                      <a:off x="0" y="0"/>
                      <a:ext cx="5476875" cy="7629525"/>
                    </a:xfrm>
                    <a:prstGeom prst="rect">
                      <a:avLst/>
                    </a:prstGeom>
                    <a:noFill/>
                    <a:ln>
                      <a:noFill/>
                    </a:ln>
                  </pic:spPr>
                </pic:pic>
              </a:graphicData>
            </a:graphic>
          </wp:inline>
        </w:drawing>
      </w:r>
    </w:p>
    <w:p w:rsidR="00EB01FB" w:rsidRPr="002C71A3" w:rsidRDefault="00EB01FB" w:rsidP="00783531"/>
    <w:p w:rsidR="00EB01FB" w:rsidRPr="002C71A3" w:rsidRDefault="00EB01FB" w:rsidP="00783531">
      <w:r w:rsidRPr="002C71A3">
        <w:rPr>
          <w:noProof/>
        </w:rPr>
        <w:lastRenderedPageBreak/>
        <w:drawing>
          <wp:inline distT="0" distB="0" distL="0" distR="0" wp14:anchorId="0BC323F8" wp14:editId="5847941E">
            <wp:extent cx="5486400" cy="7077075"/>
            <wp:effectExtent l="0" t="0" r="0" b="9525"/>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337">
                      <a:extLst>
                        <a:ext uri="{28A0092B-C50C-407E-A947-70E740481C1C}">
                          <a14:useLocalDpi xmlns:a14="http://schemas.microsoft.com/office/drawing/2010/main" val="0"/>
                        </a:ext>
                      </a:extLst>
                    </a:blip>
                    <a:srcRect/>
                    <a:stretch>
                      <a:fillRect/>
                    </a:stretch>
                  </pic:blipFill>
                  <pic:spPr bwMode="auto">
                    <a:xfrm>
                      <a:off x="0" y="0"/>
                      <a:ext cx="5486400" cy="7077075"/>
                    </a:xfrm>
                    <a:prstGeom prst="rect">
                      <a:avLst/>
                    </a:prstGeom>
                    <a:noFill/>
                    <a:ln>
                      <a:noFill/>
                    </a:ln>
                  </pic:spPr>
                </pic:pic>
              </a:graphicData>
            </a:graphic>
          </wp:inline>
        </w:drawing>
      </w:r>
    </w:p>
    <w:p w:rsidR="00EB01FB" w:rsidRPr="002C71A3" w:rsidRDefault="00EB01FB" w:rsidP="00783531">
      <w:r w:rsidRPr="002C71A3">
        <w:rPr>
          <w:noProof/>
        </w:rPr>
        <w:lastRenderedPageBreak/>
        <w:drawing>
          <wp:inline distT="0" distB="0" distL="0" distR="0" wp14:anchorId="4D0A377D" wp14:editId="1BFF822A">
            <wp:extent cx="5476875" cy="2266950"/>
            <wp:effectExtent l="0" t="0" r="9525" b="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1338">
                      <a:extLst>
                        <a:ext uri="{28A0092B-C50C-407E-A947-70E740481C1C}">
                          <a14:useLocalDpi xmlns:a14="http://schemas.microsoft.com/office/drawing/2010/main" val="0"/>
                        </a:ext>
                      </a:extLst>
                    </a:blip>
                    <a:srcRect/>
                    <a:stretch>
                      <a:fillRect/>
                    </a:stretch>
                  </pic:blipFill>
                  <pic:spPr bwMode="auto">
                    <a:xfrm>
                      <a:off x="0" y="0"/>
                      <a:ext cx="5476875" cy="2266950"/>
                    </a:xfrm>
                    <a:prstGeom prst="rect">
                      <a:avLst/>
                    </a:prstGeom>
                    <a:noFill/>
                    <a:ln>
                      <a:noFill/>
                    </a:ln>
                  </pic:spPr>
                </pic:pic>
              </a:graphicData>
            </a:graphic>
          </wp:inline>
        </w:drawing>
      </w:r>
    </w:p>
    <w:p w:rsidR="00EB01FB" w:rsidRPr="002C71A3" w:rsidRDefault="00EB01FB" w:rsidP="00783531"/>
    <w:p w:rsidR="00EB01FB" w:rsidRPr="002C71A3" w:rsidRDefault="00EB01FB" w:rsidP="00783531"/>
    <w:p w:rsidR="00EB01FB" w:rsidRPr="002C71A3" w:rsidRDefault="00EB01FB" w:rsidP="00783531"/>
    <w:p w:rsidR="00EB01FB" w:rsidRPr="002C71A3" w:rsidRDefault="00EB01FB" w:rsidP="00783531"/>
    <w:p w:rsidR="00EB01FB" w:rsidRPr="00B75359" w:rsidRDefault="00EB01FB" w:rsidP="00C871C4">
      <w:pPr>
        <w:pStyle w:val="Heading3"/>
        <w:numPr>
          <w:ilvl w:val="2"/>
          <w:numId w:val="1"/>
        </w:numPr>
      </w:pPr>
      <w:bookmarkStart w:id="265" w:name="_Toc145482108"/>
      <w:bookmarkStart w:id="266" w:name="_Toc146610601"/>
      <w:bookmarkStart w:id="267" w:name="_Toc280363481"/>
      <w:bookmarkStart w:id="268" w:name="_Toc209776319"/>
      <w:bookmarkStart w:id="269" w:name="_Toc209776841"/>
      <w:bookmarkStart w:id="270" w:name="_Toc209781612"/>
      <w:bookmarkStart w:id="271" w:name="_Toc209787352"/>
      <w:bookmarkStart w:id="272" w:name="_Toc229856977"/>
      <w:bookmarkStart w:id="273" w:name="_Toc229926031"/>
      <w:r w:rsidRPr="00B75359">
        <w:t>Singular Value Decomposition</w:t>
      </w:r>
      <w:bookmarkEnd w:id="265"/>
      <w:bookmarkEnd w:id="266"/>
      <w:bookmarkEnd w:id="267"/>
      <w:bookmarkEnd w:id="268"/>
      <w:bookmarkEnd w:id="269"/>
      <w:bookmarkEnd w:id="270"/>
      <w:bookmarkEnd w:id="271"/>
      <w:bookmarkEnd w:id="272"/>
      <w:bookmarkEnd w:id="273"/>
    </w:p>
    <w:p w:rsidR="00EB01FB" w:rsidRPr="002C71A3" w:rsidRDefault="00EB01FB" w:rsidP="00783531"/>
    <w:p w:rsidR="00EB01FB" w:rsidRPr="002C71A3" w:rsidRDefault="00EB01FB" w:rsidP="00783531">
      <w:r w:rsidRPr="002C71A3">
        <w:t>The key to singular value decomposition (SVD)</w:t>
      </w:r>
      <w:r w:rsidRPr="002C71A3">
        <w:fldChar w:fldCharType="begin"/>
      </w:r>
      <w:r w:rsidRPr="002C71A3">
        <w:instrText>xe "singular value decomposition"</w:instrText>
      </w:r>
      <w:r w:rsidRPr="002C71A3">
        <w:fldChar w:fldCharType="end"/>
      </w:r>
      <w:r w:rsidRPr="002C71A3">
        <w:t xml:space="preserve"> is this: </w:t>
      </w:r>
      <w:r w:rsidRPr="002C71A3">
        <w:rPr>
          <w:i/>
          <w:iCs/>
        </w:rPr>
        <w:t>Any</w:t>
      </w:r>
      <w:r w:rsidRPr="002C71A3">
        <w:t xml:space="preserve"> Hermitian (symmetric) matrix can be diagonalized.    </w:t>
      </w:r>
    </w:p>
    <w:p w:rsidR="00EB01FB" w:rsidRPr="002C71A3" w:rsidRDefault="00EB01FB" w:rsidP="00783531"/>
    <w:p w:rsidR="00EB01FB" w:rsidRPr="002C71A3" w:rsidRDefault="00EB01FB" w:rsidP="00783531"/>
    <w:p w:rsidR="00EB01FB" w:rsidRPr="002C71A3" w:rsidRDefault="00EB01FB" w:rsidP="00783531">
      <w:r w:rsidRPr="002C71A3">
        <w:t>Schur’s Lemma</w:t>
      </w:r>
    </w:p>
    <w:p w:rsidR="00EB01FB" w:rsidRPr="002C71A3" w:rsidRDefault="00EB01FB" w:rsidP="00783531"/>
    <w:p w:rsidR="00EB01FB" w:rsidRPr="002C71A3" w:rsidRDefault="00EB01FB" w:rsidP="00783531">
      <w:r w:rsidRPr="002C71A3">
        <w:t>For any square matrix</w:t>
      </w:r>
      <w:r w:rsidRPr="002C71A3">
        <w:rPr>
          <w:noProof/>
          <w:position w:val="-4"/>
        </w:rPr>
        <w:drawing>
          <wp:inline distT="0" distB="0" distL="0" distR="0" wp14:anchorId="3431513C" wp14:editId="63064BAD">
            <wp:extent cx="161925" cy="161925"/>
            <wp:effectExtent l="0" t="0" r="9525" b="9525"/>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1339"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 there is a unitary matrix </w:t>
      </w:r>
      <w:r w:rsidRPr="002C71A3">
        <w:rPr>
          <w:noProof/>
          <w:position w:val="-6"/>
        </w:rPr>
        <w:drawing>
          <wp:inline distT="0" distB="0" distL="0" distR="0" wp14:anchorId="039226BC" wp14:editId="18E4A994">
            <wp:extent cx="161925" cy="180975"/>
            <wp:effectExtent l="0" t="0" r="9525" b="9525"/>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1340" cstate="print">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r w:rsidRPr="002C71A3">
        <w:t xml:space="preserve"> such that </w:t>
      </w:r>
      <w:r w:rsidRPr="002C71A3">
        <w:rPr>
          <w:noProof/>
          <w:position w:val="-6"/>
        </w:rPr>
        <w:drawing>
          <wp:inline distT="0" distB="0" distL="0" distR="0" wp14:anchorId="174A5DD9" wp14:editId="1AFF0176">
            <wp:extent cx="685800" cy="200025"/>
            <wp:effectExtent l="0" t="0" r="0" b="9525"/>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1341" cstate="print">
                      <a:extLst>
                        <a:ext uri="{28A0092B-C50C-407E-A947-70E740481C1C}">
                          <a14:useLocalDpi xmlns:a14="http://schemas.microsoft.com/office/drawing/2010/main" val="0"/>
                        </a:ext>
                      </a:extLst>
                    </a:blip>
                    <a:srcRect/>
                    <a:stretch>
                      <a:fillRect/>
                    </a:stretch>
                  </pic:blipFill>
                  <pic:spPr bwMode="auto">
                    <a:xfrm>
                      <a:off x="0" y="0"/>
                      <a:ext cx="685800" cy="200025"/>
                    </a:xfrm>
                    <a:prstGeom prst="rect">
                      <a:avLst/>
                    </a:prstGeom>
                    <a:noFill/>
                    <a:ln>
                      <a:noFill/>
                    </a:ln>
                  </pic:spPr>
                </pic:pic>
              </a:graphicData>
            </a:graphic>
          </wp:inline>
        </w:drawing>
      </w:r>
      <w:r w:rsidRPr="002C71A3">
        <w:t xml:space="preserve">where </w:t>
      </w:r>
      <w:r w:rsidRPr="002C71A3">
        <w:rPr>
          <w:noProof/>
          <w:position w:val="-4"/>
        </w:rPr>
        <w:drawing>
          <wp:inline distT="0" distB="0" distL="0" distR="0" wp14:anchorId="43E7C51D" wp14:editId="2D81BAAF">
            <wp:extent cx="152400" cy="161925"/>
            <wp:effectExtent l="0" t="0" r="0" b="9525"/>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342"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2C71A3">
        <w:t xml:space="preserve"> is upper triangular.  The eigenvalues of </w:t>
      </w:r>
      <w:r w:rsidRPr="002C71A3">
        <w:rPr>
          <w:noProof/>
          <w:position w:val="-4"/>
        </w:rPr>
        <w:drawing>
          <wp:inline distT="0" distB="0" distL="0" distR="0" wp14:anchorId="64E39A8C" wp14:editId="0AACD7EF">
            <wp:extent cx="161925" cy="161925"/>
            <wp:effectExtent l="0" t="0" r="9525" b="9525"/>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1339"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 appear on the main diagonal of</w:t>
      </w:r>
      <w:r w:rsidRPr="002C71A3">
        <w:rPr>
          <w:noProof/>
          <w:position w:val="-4"/>
        </w:rPr>
        <w:drawing>
          <wp:inline distT="0" distB="0" distL="0" distR="0" wp14:anchorId="23E4B4F5" wp14:editId="17FED946">
            <wp:extent cx="152400" cy="161925"/>
            <wp:effectExtent l="0" t="0" r="0" b="9525"/>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342"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2C71A3">
        <w:t>.  The eigenvectors are contained in</w:t>
      </w:r>
      <w:r w:rsidRPr="002C71A3">
        <w:rPr>
          <w:noProof/>
          <w:position w:val="-6"/>
        </w:rPr>
        <w:drawing>
          <wp:inline distT="0" distB="0" distL="0" distR="0" wp14:anchorId="26E203BC" wp14:editId="47B60AB4">
            <wp:extent cx="161925" cy="180975"/>
            <wp:effectExtent l="0" t="0" r="9525" b="9525"/>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1340" cstate="print">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r w:rsidRPr="002C71A3">
        <w:t>, which is unitary and therefore contains complete set (LI) of orthonormal eigenvectors.  The proof involves Gram-Schmidt and induction.</w:t>
      </w:r>
    </w:p>
    <w:p w:rsidR="00EB01FB" w:rsidRPr="002C71A3" w:rsidRDefault="00EB01FB" w:rsidP="00783531"/>
    <w:p w:rsidR="00EB01FB" w:rsidRPr="002C71A3" w:rsidRDefault="00EB01FB" w:rsidP="00783531">
      <w:r w:rsidRPr="002C71A3">
        <w:t xml:space="preserve">Corollary </w:t>
      </w:r>
    </w:p>
    <w:p w:rsidR="00EB01FB" w:rsidRPr="002C71A3" w:rsidRDefault="00EB01FB" w:rsidP="00783531"/>
    <w:p w:rsidR="00EB01FB" w:rsidRPr="002C71A3" w:rsidRDefault="00EB01FB" w:rsidP="00783531">
      <w:r w:rsidRPr="002C71A3">
        <w:t xml:space="preserve">If </w:t>
      </w:r>
      <w:r w:rsidRPr="002C71A3">
        <w:rPr>
          <w:noProof/>
          <w:position w:val="-4"/>
        </w:rPr>
        <w:drawing>
          <wp:inline distT="0" distB="0" distL="0" distR="0" wp14:anchorId="2DC57934" wp14:editId="0BC78341">
            <wp:extent cx="161925" cy="161925"/>
            <wp:effectExtent l="0" t="0" r="9525" b="9525"/>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1339"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 is symmetric, then</w:t>
      </w:r>
      <w:r w:rsidRPr="002C71A3">
        <w:rPr>
          <w:noProof/>
          <w:position w:val="-4"/>
        </w:rPr>
        <w:drawing>
          <wp:inline distT="0" distB="0" distL="0" distR="0" wp14:anchorId="00031368" wp14:editId="110C3881">
            <wp:extent cx="447675" cy="190500"/>
            <wp:effectExtent l="0" t="0" r="9525"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1343" cstate="print">
                      <a:extLst>
                        <a:ext uri="{28A0092B-C50C-407E-A947-70E740481C1C}">
                          <a14:useLocalDpi xmlns:a14="http://schemas.microsoft.com/office/drawing/2010/main" val="0"/>
                        </a:ext>
                      </a:extLst>
                    </a:blip>
                    <a:srcRect/>
                    <a:stretch>
                      <a:fillRect/>
                    </a:stretch>
                  </pic:blipFill>
                  <pic:spPr bwMode="auto">
                    <a:xfrm>
                      <a:off x="0" y="0"/>
                      <a:ext cx="447675" cy="190500"/>
                    </a:xfrm>
                    <a:prstGeom prst="rect">
                      <a:avLst/>
                    </a:prstGeom>
                    <a:noFill/>
                    <a:ln>
                      <a:noFill/>
                    </a:ln>
                  </pic:spPr>
                </pic:pic>
              </a:graphicData>
            </a:graphic>
          </wp:inline>
        </w:drawing>
      </w:r>
      <w:r w:rsidRPr="002C71A3">
        <w:t xml:space="preserve">, which implies </w:t>
      </w:r>
      <w:r w:rsidRPr="002C71A3">
        <w:rPr>
          <w:noProof/>
          <w:position w:val="-4"/>
        </w:rPr>
        <w:drawing>
          <wp:inline distT="0" distB="0" distL="0" distR="0" wp14:anchorId="1CE0576D" wp14:editId="6586B882">
            <wp:extent cx="152400" cy="161925"/>
            <wp:effectExtent l="0" t="0" r="0" b="9525"/>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342"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2C71A3">
        <w:t>is diagonal.  This is the EVD when</w:t>
      </w:r>
      <w:r w:rsidRPr="002C71A3">
        <w:rPr>
          <w:noProof/>
          <w:position w:val="-4"/>
        </w:rPr>
        <w:drawing>
          <wp:inline distT="0" distB="0" distL="0" distR="0" wp14:anchorId="7C614351" wp14:editId="3A607070">
            <wp:extent cx="161925" cy="161925"/>
            <wp:effectExtent l="0" t="0" r="9525" b="9525"/>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339"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 is full rank.</w:t>
      </w:r>
    </w:p>
    <w:p w:rsidR="00EB01FB" w:rsidRPr="002C71A3" w:rsidRDefault="00EB01FB" w:rsidP="00783531"/>
    <w:p w:rsidR="00EB01FB" w:rsidRPr="002C71A3" w:rsidRDefault="00EB01FB" w:rsidP="00783531"/>
    <w:p w:rsidR="00EB01FB" w:rsidRPr="002C71A3" w:rsidRDefault="00EB01FB" w:rsidP="00783531">
      <w:r w:rsidRPr="002C71A3">
        <w:t xml:space="preserve">Suppose </w:t>
      </w:r>
      <w:r w:rsidRPr="002C71A3">
        <w:rPr>
          <w:noProof/>
          <w:position w:val="-4"/>
        </w:rPr>
        <w:drawing>
          <wp:inline distT="0" distB="0" distL="0" distR="0" wp14:anchorId="20C655D3" wp14:editId="73D75106">
            <wp:extent cx="390525" cy="142875"/>
            <wp:effectExtent l="0" t="0" r="9525" b="9525"/>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344" cstate="print">
                      <a:extLst>
                        <a:ext uri="{28A0092B-C50C-407E-A947-70E740481C1C}">
                          <a14:useLocalDpi xmlns:a14="http://schemas.microsoft.com/office/drawing/2010/main" val="0"/>
                        </a:ext>
                      </a:extLst>
                    </a:blip>
                    <a:srcRect/>
                    <a:stretch>
                      <a:fillRect/>
                    </a:stretch>
                  </pic:blipFill>
                  <pic:spPr bwMode="auto">
                    <a:xfrm>
                      <a:off x="0" y="0"/>
                      <a:ext cx="390525" cy="142875"/>
                    </a:xfrm>
                    <a:prstGeom prst="rect">
                      <a:avLst/>
                    </a:prstGeom>
                    <a:noFill/>
                    <a:ln>
                      <a:noFill/>
                    </a:ln>
                  </pic:spPr>
                </pic:pic>
              </a:graphicData>
            </a:graphic>
          </wp:inline>
        </w:drawing>
      </w:r>
      <w:r w:rsidRPr="002C71A3">
        <w:rPr>
          <w:noProof/>
          <w:position w:val="-4"/>
        </w:rPr>
        <w:drawing>
          <wp:inline distT="0" distB="0" distL="0" distR="0" wp14:anchorId="264C3710" wp14:editId="54E9193C">
            <wp:extent cx="161925" cy="161925"/>
            <wp:effectExtent l="0" t="0" r="9525" b="9525"/>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339"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 has rank r.  </w:t>
      </w:r>
      <w:r w:rsidRPr="002C71A3">
        <w:rPr>
          <w:noProof/>
          <w:position w:val="-4"/>
        </w:rPr>
        <w:drawing>
          <wp:inline distT="0" distB="0" distL="0" distR="0" wp14:anchorId="0D79E406" wp14:editId="182D69C3">
            <wp:extent cx="333375" cy="190500"/>
            <wp:effectExtent l="0" t="0" r="9525"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345" cstate="print">
                      <a:extLst>
                        <a:ext uri="{28A0092B-C50C-407E-A947-70E740481C1C}">
                          <a14:useLocalDpi xmlns:a14="http://schemas.microsoft.com/office/drawing/2010/main" val="0"/>
                        </a:ext>
                      </a:extLst>
                    </a:blip>
                    <a:srcRect/>
                    <a:stretch>
                      <a:fillRect/>
                    </a:stretch>
                  </pic:blipFill>
                  <pic:spPr bwMode="auto">
                    <a:xfrm>
                      <a:off x="0" y="0"/>
                      <a:ext cx="333375" cy="190500"/>
                    </a:xfrm>
                    <a:prstGeom prst="rect">
                      <a:avLst/>
                    </a:prstGeom>
                    <a:noFill/>
                    <a:ln>
                      <a:noFill/>
                    </a:ln>
                  </pic:spPr>
                </pic:pic>
              </a:graphicData>
            </a:graphic>
          </wp:inline>
        </w:drawing>
      </w:r>
      <w:r w:rsidRPr="002C71A3">
        <w:t xml:space="preserve"> is nxn and also has rank r because the nullity of </w:t>
      </w:r>
      <w:r w:rsidRPr="002C71A3">
        <w:rPr>
          <w:noProof/>
          <w:position w:val="-4"/>
        </w:rPr>
        <w:drawing>
          <wp:inline distT="0" distB="0" distL="0" distR="0" wp14:anchorId="213F1E6E" wp14:editId="0D7F2B78">
            <wp:extent cx="333375" cy="190500"/>
            <wp:effectExtent l="0" t="0" r="9525"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345" cstate="print">
                      <a:extLst>
                        <a:ext uri="{28A0092B-C50C-407E-A947-70E740481C1C}">
                          <a14:useLocalDpi xmlns:a14="http://schemas.microsoft.com/office/drawing/2010/main" val="0"/>
                        </a:ext>
                      </a:extLst>
                    </a:blip>
                    <a:srcRect/>
                    <a:stretch>
                      <a:fillRect/>
                    </a:stretch>
                  </pic:blipFill>
                  <pic:spPr bwMode="auto">
                    <a:xfrm>
                      <a:off x="0" y="0"/>
                      <a:ext cx="333375" cy="190500"/>
                    </a:xfrm>
                    <a:prstGeom prst="rect">
                      <a:avLst/>
                    </a:prstGeom>
                    <a:noFill/>
                    <a:ln>
                      <a:noFill/>
                    </a:ln>
                  </pic:spPr>
                </pic:pic>
              </a:graphicData>
            </a:graphic>
          </wp:inline>
        </w:drawing>
      </w:r>
      <w:r w:rsidRPr="002C71A3">
        <w:t xml:space="preserve"> is equal to the nullity of</w:t>
      </w:r>
      <w:r w:rsidRPr="002C71A3">
        <w:rPr>
          <w:noProof/>
          <w:position w:val="-4"/>
        </w:rPr>
        <w:drawing>
          <wp:inline distT="0" distB="0" distL="0" distR="0" wp14:anchorId="62B35556" wp14:editId="14DDADAB">
            <wp:extent cx="161925" cy="161925"/>
            <wp:effectExtent l="0" t="0" r="9525" b="9525"/>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339"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which is n-r by definition.  It is known as the Grammian matrix.  Therefore n-r + dim(</w:t>
      </w:r>
      <w:r w:rsidRPr="002C71A3">
        <w:rPr>
          <w:noProof/>
          <w:position w:val="-4"/>
        </w:rPr>
        <w:drawing>
          <wp:inline distT="0" distB="0" distL="0" distR="0" wp14:anchorId="175C4267" wp14:editId="496C359F">
            <wp:extent cx="333375" cy="190500"/>
            <wp:effectExtent l="0" t="0" r="9525"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345" cstate="print">
                      <a:extLst>
                        <a:ext uri="{28A0092B-C50C-407E-A947-70E740481C1C}">
                          <a14:useLocalDpi xmlns:a14="http://schemas.microsoft.com/office/drawing/2010/main" val="0"/>
                        </a:ext>
                      </a:extLst>
                    </a:blip>
                    <a:srcRect/>
                    <a:stretch>
                      <a:fillRect/>
                    </a:stretch>
                  </pic:blipFill>
                  <pic:spPr bwMode="auto">
                    <a:xfrm>
                      <a:off x="0" y="0"/>
                      <a:ext cx="333375" cy="190500"/>
                    </a:xfrm>
                    <a:prstGeom prst="rect">
                      <a:avLst/>
                    </a:prstGeom>
                    <a:noFill/>
                    <a:ln>
                      <a:noFill/>
                    </a:ln>
                  </pic:spPr>
                </pic:pic>
              </a:graphicData>
            </a:graphic>
          </wp:inline>
        </w:drawing>
      </w:r>
      <w:r w:rsidRPr="002C71A3">
        <w:t xml:space="preserve">)=n.  Intuitively, </w:t>
      </w:r>
      <w:r w:rsidRPr="002C71A3">
        <w:rPr>
          <w:noProof/>
          <w:position w:val="-4"/>
        </w:rPr>
        <w:drawing>
          <wp:inline distT="0" distB="0" distL="0" distR="0" wp14:anchorId="5751E42F" wp14:editId="7BABCD97">
            <wp:extent cx="333375" cy="190500"/>
            <wp:effectExtent l="0" t="0" r="9525"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345" cstate="print">
                      <a:extLst>
                        <a:ext uri="{28A0092B-C50C-407E-A947-70E740481C1C}">
                          <a14:useLocalDpi xmlns:a14="http://schemas.microsoft.com/office/drawing/2010/main" val="0"/>
                        </a:ext>
                      </a:extLst>
                    </a:blip>
                    <a:srcRect/>
                    <a:stretch>
                      <a:fillRect/>
                    </a:stretch>
                  </pic:blipFill>
                  <pic:spPr bwMode="auto">
                    <a:xfrm>
                      <a:off x="0" y="0"/>
                      <a:ext cx="333375" cy="190500"/>
                    </a:xfrm>
                    <a:prstGeom prst="rect">
                      <a:avLst/>
                    </a:prstGeom>
                    <a:noFill/>
                    <a:ln>
                      <a:noFill/>
                    </a:ln>
                  </pic:spPr>
                </pic:pic>
              </a:graphicData>
            </a:graphic>
          </wp:inline>
        </w:drawing>
      </w:r>
      <w:r w:rsidRPr="002C71A3">
        <w:t xml:space="preserve"> is merely a LC of columns of</w:t>
      </w:r>
      <w:r w:rsidRPr="002C71A3">
        <w:rPr>
          <w:noProof/>
          <w:position w:val="-4"/>
        </w:rPr>
        <w:drawing>
          <wp:inline distT="0" distB="0" distL="0" distR="0" wp14:anchorId="08FB16FD" wp14:editId="23ADA86D">
            <wp:extent cx="161925" cy="161925"/>
            <wp:effectExtent l="0" t="0" r="9525" b="9525"/>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339"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so that the combination is not changing the dimension of the row space or nullspace, therefore their ranks must be equal.</w:t>
      </w:r>
    </w:p>
    <w:p w:rsidR="00EB01FB" w:rsidRPr="002C71A3" w:rsidRDefault="00EB01FB" w:rsidP="00783531"/>
    <w:p w:rsidR="00EB01FB" w:rsidRPr="002C71A3" w:rsidRDefault="00EB01FB" w:rsidP="00783531"/>
    <w:p w:rsidR="00EB01FB" w:rsidRPr="002C71A3" w:rsidRDefault="00EB01FB" w:rsidP="00783531">
      <w:r w:rsidRPr="002C71A3">
        <w:t xml:space="preserve">While </w:t>
      </w:r>
      <w:r w:rsidRPr="002C71A3">
        <w:rPr>
          <w:noProof/>
          <w:position w:val="-4"/>
        </w:rPr>
        <w:drawing>
          <wp:inline distT="0" distB="0" distL="0" distR="0" wp14:anchorId="58232022" wp14:editId="56949D94">
            <wp:extent cx="161925" cy="161925"/>
            <wp:effectExtent l="0" t="0" r="9525" b="9525"/>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1339"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 is not symmetric (it is not even square), we may seek recourse in the matrix </w:t>
      </w:r>
      <w:r w:rsidRPr="002C71A3">
        <w:rPr>
          <w:noProof/>
          <w:position w:val="-4"/>
        </w:rPr>
        <w:drawing>
          <wp:inline distT="0" distB="0" distL="0" distR="0" wp14:anchorId="1E6E1FD1" wp14:editId="01C761BB">
            <wp:extent cx="333375" cy="190500"/>
            <wp:effectExtent l="0" t="0" r="9525"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345" cstate="print">
                      <a:extLst>
                        <a:ext uri="{28A0092B-C50C-407E-A947-70E740481C1C}">
                          <a14:useLocalDpi xmlns:a14="http://schemas.microsoft.com/office/drawing/2010/main" val="0"/>
                        </a:ext>
                      </a:extLst>
                    </a:blip>
                    <a:srcRect/>
                    <a:stretch>
                      <a:fillRect/>
                    </a:stretch>
                  </pic:blipFill>
                  <pic:spPr bwMode="auto">
                    <a:xfrm>
                      <a:off x="0" y="0"/>
                      <a:ext cx="333375" cy="190500"/>
                    </a:xfrm>
                    <a:prstGeom prst="rect">
                      <a:avLst/>
                    </a:prstGeom>
                    <a:noFill/>
                    <a:ln>
                      <a:noFill/>
                    </a:ln>
                  </pic:spPr>
                </pic:pic>
              </a:graphicData>
            </a:graphic>
          </wp:inline>
        </w:drawing>
      </w:r>
      <w:r w:rsidRPr="002C71A3">
        <w:t xml:space="preserve">, which is Hermitian (symmetric) and therefore from above possesses a complete set of </w:t>
      </w:r>
      <w:r w:rsidRPr="002C71A3">
        <w:lastRenderedPageBreak/>
        <w:t xml:space="preserve">orthonormal eigenvectors </w:t>
      </w:r>
      <w:r w:rsidRPr="002C71A3">
        <w:rPr>
          <w:noProof/>
          <w:position w:val="-14"/>
        </w:rPr>
        <w:drawing>
          <wp:inline distT="0" distB="0" distL="0" distR="0" wp14:anchorId="58FCFD60" wp14:editId="7C913FCA">
            <wp:extent cx="419100" cy="276225"/>
            <wp:effectExtent l="0" t="0" r="0" b="9525"/>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346" cstate="print">
                      <a:extLst>
                        <a:ext uri="{28A0092B-C50C-407E-A947-70E740481C1C}">
                          <a14:useLocalDpi xmlns:a14="http://schemas.microsoft.com/office/drawing/2010/main" val="0"/>
                        </a:ext>
                      </a:extLst>
                    </a:blip>
                    <a:srcRect/>
                    <a:stretch>
                      <a:fillRect/>
                    </a:stretch>
                  </pic:blipFill>
                  <pic:spPr bwMode="auto">
                    <a:xfrm>
                      <a:off x="0" y="0"/>
                      <a:ext cx="419100" cy="276225"/>
                    </a:xfrm>
                    <a:prstGeom prst="rect">
                      <a:avLst/>
                    </a:prstGeom>
                    <a:noFill/>
                    <a:ln>
                      <a:noFill/>
                    </a:ln>
                  </pic:spPr>
                </pic:pic>
              </a:graphicData>
            </a:graphic>
          </wp:inline>
        </w:drawing>
      </w:r>
      <w:r w:rsidRPr="002C71A3">
        <w:t xml:space="preserve"> which we place in an </w:t>
      </w:r>
      <w:r w:rsidRPr="002C71A3">
        <w:rPr>
          <w:noProof/>
          <w:position w:val="-6"/>
        </w:rPr>
        <w:drawing>
          <wp:inline distT="0" distB="0" distL="0" distR="0" wp14:anchorId="6B491926" wp14:editId="6E56AEE1">
            <wp:extent cx="314325" cy="142875"/>
            <wp:effectExtent l="0" t="0" r="9525" b="9525"/>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347" cstate="print">
                      <a:extLst>
                        <a:ext uri="{28A0092B-C50C-407E-A947-70E740481C1C}">
                          <a14:useLocalDpi xmlns:a14="http://schemas.microsoft.com/office/drawing/2010/main" val="0"/>
                        </a:ext>
                      </a:extLst>
                    </a:blip>
                    <a:srcRect/>
                    <a:stretch>
                      <a:fillRect/>
                    </a:stretch>
                  </pic:blipFill>
                  <pic:spPr bwMode="auto">
                    <a:xfrm>
                      <a:off x="0" y="0"/>
                      <a:ext cx="314325" cy="142875"/>
                    </a:xfrm>
                    <a:prstGeom prst="rect">
                      <a:avLst/>
                    </a:prstGeom>
                    <a:noFill/>
                    <a:ln>
                      <a:noFill/>
                    </a:ln>
                  </pic:spPr>
                </pic:pic>
              </a:graphicData>
            </a:graphic>
          </wp:inline>
        </w:drawing>
      </w:r>
      <w:r w:rsidRPr="002C71A3">
        <w:t xml:space="preserve"> matrix </w:t>
      </w:r>
      <w:r w:rsidR="004D6234" w:rsidRPr="002C71A3">
        <w:rPr>
          <w:noProof/>
          <w:position w:val="-12"/>
        </w:rPr>
      </w:r>
      <w:r w:rsidR="004D6234" w:rsidRPr="002C71A3">
        <w:rPr>
          <w:noProof/>
          <w:position w:val="-12"/>
        </w:rPr>
        <w:object w:dxaOrig="1579" w:dyaOrig="360" w14:anchorId="0E7FD31F">
          <v:shape id="_x0000_i1529" type="#_x0000_t75" alt="" style="width:78.15pt;height:19.9pt;mso-width-percent:0;mso-height-percent:0;mso-width-percent:0;mso-height-percent:0" o:ole="">
            <v:imagedata r:id="rId1348" o:title=""/>
          </v:shape>
          <o:OLEObject Type="Embed" ProgID="Equation.DSMT4" ShapeID="_x0000_i1529" DrawAspect="Content" ObjectID="_1851002704" r:id="rId1349"/>
        </w:object>
      </w:r>
      <w:r w:rsidRPr="002C71A3">
        <w:t xml:space="preserve"> such that the </w:t>
      </w:r>
      <w:r w:rsidRPr="002C71A3">
        <w:rPr>
          <w:noProof/>
          <w:position w:val="-12"/>
        </w:rPr>
        <w:drawing>
          <wp:inline distT="0" distB="0" distL="0" distR="0" wp14:anchorId="304B171C" wp14:editId="4BC26A9B">
            <wp:extent cx="161925" cy="228600"/>
            <wp:effectExtent l="0" t="0" r="9525"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350"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2C71A3">
        <w:t xml:space="preserve">’s are ordered according to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2"/>
        </w:rPr>
        <w:drawing>
          <wp:inline distT="0" distB="0" distL="0" distR="0" wp14:anchorId="7C80A98D" wp14:editId="6EF57FFB">
            <wp:extent cx="2581275" cy="228600"/>
            <wp:effectExtent l="0" t="0" r="9525"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351" cstate="print">
                      <a:extLst>
                        <a:ext uri="{28A0092B-C50C-407E-A947-70E740481C1C}">
                          <a14:useLocalDpi xmlns:a14="http://schemas.microsoft.com/office/drawing/2010/main" val="0"/>
                        </a:ext>
                      </a:extLst>
                    </a:blip>
                    <a:srcRect/>
                    <a:stretch>
                      <a:fillRect/>
                    </a:stretch>
                  </pic:blipFill>
                  <pic:spPr bwMode="auto">
                    <a:xfrm>
                      <a:off x="0" y="0"/>
                      <a:ext cx="2581275" cy="2286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20</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In other words, there exist r non-zero eigenvalues and a zero-eigenvalue with multiplicity n-r.  Therefore, the spectral theorem gives</w:t>
      </w:r>
      <w:r w:rsidRPr="002C71A3">
        <w:tab/>
        <w:t xml:space="preserve">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6"/>
        </w:rPr>
        <w:drawing>
          <wp:inline distT="0" distB="0" distL="0" distR="0" wp14:anchorId="5B3BA077" wp14:editId="1987DECF">
            <wp:extent cx="866775" cy="219075"/>
            <wp:effectExtent l="0" t="0" r="0" b="9525"/>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352" cstate="print">
                      <a:extLst>
                        <a:ext uri="{28A0092B-C50C-407E-A947-70E740481C1C}">
                          <a14:useLocalDpi xmlns:a14="http://schemas.microsoft.com/office/drawing/2010/main" val="0"/>
                        </a:ext>
                      </a:extLst>
                    </a:blip>
                    <a:srcRect/>
                    <a:stretch>
                      <a:fillRect/>
                    </a:stretch>
                  </pic:blipFill>
                  <pic:spPr bwMode="auto">
                    <a:xfrm>
                      <a:off x="0" y="0"/>
                      <a:ext cx="866775" cy="2190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274" w:name="ZEqnNum908133"/>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21</w:instrText>
        </w:r>
      </w:fldSimple>
      <w:r w:rsidRPr="002C71A3">
        <w:instrText>)</w:instrText>
      </w:r>
      <w:bookmarkEnd w:id="274"/>
      <w:r w:rsidRPr="002C71A3">
        <w:fldChar w:fldCharType="end"/>
      </w:r>
    </w:p>
    <w:p w:rsidR="00EB01FB" w:rsidRPr="002C71A3" w:rsidRDefault="00EB01FB" w:rsidP="00783531"/>
    <w:p w:rsidR="00EB01FB" w:rsidRPr="002C71A3" w:rsidRDefault="00EB01FB" w:rsidP="00783531">
      <w:r w:rsidRPr="002C71A3">
        <w:t xml:space="preserve">where </w:t>
      </w:r>
      <w:r w:rsidRPr="002C71A3">
        <w:rPr>
          <w:noProof/>
          <w:position w:val="-4"/>
        </w:rPr>
        <w:drawing>
          <wp:inline distT="0" distB="0" distL="0" distR="0" wp14:anchorId="0C7B5C0E" wp14:editId="7387490B">
            <wp:extent cx="161925" cy="161925"/>
            <wp:effectExtent l="0" t="0" r="9525" b="9525"/>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353"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is the diagonal matrix containg the </w:t>
      </w:r>
      <w:r w:rsidRPr="002C71A3">
        <w:rPr>
          <w:noProof/>
          <w:position w:val="-4"/>
        </w:rPr>
        <w:drawing>
          <wp:inline distT="0" distB="0" distL="0" distR="0" wp14:anchorId="280A2189" wp14:editId="27B545E2">
            <wp:extent cx="114300" cy="123825"/>
            <wp:effectExtent l="0" t="0" r="0" b="9525"/>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354" cstate="print">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sidRPr="002C71A3">
        <w:t xml:space="preserve">nonzero eigenvalues and zeros otherwise.  Let us now partition the </w:t>
      </w:r>
      <w:r w:rsidRPr="002C71A3">
        <w:rPr>
          <w:noProof/>
          <w:position w:val="-6"/>
        </w:rPr>
        <w:drawing>
          <wp:inline distT="0" distB="0" distL="0" distR="0" wp14:anchorId="7046C305" wp14:editId="65B48170">
            <wp:extent cx="333375" cy="142875"/>
            <wp:effectExtent l="0" t="0" r="9525" b="9525"/>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1355" cstate="print">
                      <a:extLst>
                        <a:ext uri="{28A0092B-C50C-407E-A947-70E740481C1C}">
                          <a14:useLocalDpi xmlns:a14="http://schemas.microsoft.com/office/drawing/2010/main" val="0"/>
                        </a:ext>
                      </a:extLst>
                    </a:blip>
                    <a:srcRect/>
                    <a:stretch>
                      <a:fillRect/>
                    </a:stretch>
                  </pic:blipFill>
                  <pic:spPr bwMode="auto">
                    <a:xfrm>
                      <a:off x="0" y="0"/>
                      <a:ext cx="333375" cy="142875"/>
                    </a:xfrm>
                    <a:prstGeom prst="rect">
                      <a:avLst/>
                    </a:prstGeom>
                    <a:noFill/>
                    <a:ln>
                      <a:noFill/>
                    </a:ln>
                  </pic:spPr>
                </pic:pic>
              </a:graphicData>
            </a:graphic>
          </wp:inline>
        </w:drawing>
      </w:r>
      <w:r w:rsidRPr="002C71A3">
        <w:t xml:space="preserve"> “silent” eigenvectors by defining </w:t>
      </w:r>
      <w:r w:rsidRPr="002C71A3">
        <w:rPr>
          <w:noProof/>
          <w:position w:val="-6"/>
        </w:rPr>
        <w:drawing>
          <wp:inline distT="0" distB="0" distL="0" distR="0" wp14:anchorId="58D691CF" wp14:editId="3AA49029">
            <wp:extent cx="314325" cy="142875"/>
            <wp:effectExtent l="0" t="0" r="9525" b="9525"/>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1347" cstate="print">
                      <a:extLst>
                        <a:ext uri="{28A0092B-C50C-407E-A947-70E740481C1C}">
                          <a14:useLocalDpi xmlns:a14="http://schemas.microsoft.com/office/drawing/2010/main" val="0"/>
                        </a:ext>
                      </a:extLst>
                    </a:blip>
                    <a:srcRect/>
                    <a:stretch>
                      <a:fillRect/>
                    </a:stretch>
                  </pic:blipFill>
                  <pic:spPr bwMode="auto">
                    <a:xfrm>
                      <a:off x="0" y="0"/>
                      <a:ext cx="314325" cy="142875"/>
                    </a:xfrm>
                    <a:prstGeom prst="rect">
                      <a:avLst/>
                    </a:prstGeom>
                    <a:noFill/>
                    <a:ln>
                      <a:noFill/>
                    </a:ln>
                  </pic:spPr>
                </pic:pic>
              </a:graphicData>
            </a:graphic>
          </wp:inline>
        </w:drawing>
      </w:r>
      <w:r w:rsidRPr="002C71A3">
        <w:rPr>
          <w:noProof/>
          <w:position w:val="-14"/>
        </w:rPr>
        <w:drawing>
          <wp:inline distT="0" distB="0" distL="0" distR="0" wp14:anchorId="563B4631" wp14:editId="3B00A2B6">
            <wp:extent cx="885825" cy="257175"/>
            <wp:effectExtent l="0" t="0" r="9525" b="9525"/>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1356" cstate="print">
                      <a:extLst>
                        <a:ext uri="{28A0092B-C50C-407E-A947-70E740481C1C}">
                          <a14:useLocalDpi xmlns:a14="http://schemas.microsoft.com/office/drawing/2010/main" val="0"/>
                        </a:ext>
                      </a:extLst>
                    </a:blip>
                    <a:srcRect/>
                    <a:stretch>
                      <a:fillRect/>
                    </a:stretch>
                  </pic:blipFill>
                  <pic:spPr bwMode="auto">
                    <a:xfrm>
                      <a:off x="0" y="0"/>
                      <a:ext cx="885825" cy="257175"/>
                    </a:xfrm>
                    <a:prstGeom prst="rect">
                      <a:avLst/>
                    </a:prstGeom>
                    <a:noFill/>
                    <a:ln>
                      <a:noFill/>
                    </a:ln>
                  </pic:spPr>
                </pic:pic>
              </a:graphicData>
            </a:graphic>
          </wp:inline>
        </w:drawing>
      </w:r>
      <w:r w:rsidRPr="002C71A3">
        <w:t xml:space="preserve"> and </w:t>
      </w:r>
      <w:r w:rsidRPr="002C71A3">
        <w:rPr>
          <w:noProof/>
          <w:position w:val="-38"/>
        </w:rPr>
        <w:drawing>
          <wp:inline distT="0" distB="0" distL="0" distR="0" wp14:anchorId="226F02F3" wp14:editId="17D0EE29">
            <wp:extent cx="1638300" cy="561975"/>
            <wp:effectExtent l="0" t="0" r="0" b="9525"/>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1357" cstate="print">
                      <a:extLst>
                        <a:ext uri="{28A0092B-C50C-407E-A947-70E740481C1C}">
                          <a14:useLocalDpi xmlns:a14="http://schemas.microsoft.com/office/drawing/2010/main" val="0"/>
                        </a:ext>
                      </a:extLst>
                    </a:blip>
                    <a:srcRect/>
                    <a:stretch>
                      <a:fillRect/>
                    </a:stretch>
                  </pic:blipFill>
                  <pic:spPr bwMode="auto">
                    <a:xfrm>
                      <a:off x="0" y="0"/>
                      <a:ext cx="1638300" cy="561975"/>
                    </a:xfrm>
                    <a:prstGeom prst="rect">
                      <a:avLst/>
                    </a:prstGeom>
                    <a:noFill/>
                    <a:ln>
                      <a:noFill/>
                    </a:ln>
                  </pic:spPr>
                </pic:pic>
              </a:graphicData>
            </a:graphic>
          </wp:inline>
        </w:drawing>
      </w:r>
      <w:r w:rsidRPr="002C71A3">
        <w:t xml:space="preserve">, where </w:t>
      </w:r>
      <w:r w:rsidRPr="002C71A3">
        <w:rPr>
          <w:noProof/>
          <w:position w:val="-4"/>
        </w:rPr>
        <w:drawing>
          <wp:inline distT="0" distB="0" distL="0" distR="0" wp14:anchorId="454D521E" wp14:editId="42541DB8">
            <wp:extent cx="342900" cy="142875"/>
            <wp:effectExtent l="0" t="0" r="0" b="9525"/>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1358" cstate="print">
                      <a:extLst>
                        <a:ext uri="{28A0092B-C50C-407E-A947-70E740481C1C}">
                          <a14:useLocalDpi xmlns:a14="http://schemas.microsoft.com/office/drawing/2010/main" val="0"/>
                        </a:ext>
                      </a:extLst>
                    </a:blip>
                    <a:srcRect/>
                    <a:stretch>
                      <a:fillRect/>
                    </a:stretch>
                  </pic:blipFill>
                  <pic:spPr bwMode="auto">
                    <a:xfrm>
                      <a:off x="0" y="0"/>
                      <a:ext cx="342900" cy="142875"/>
                    </a:xfrm>
                    <a:prstGeom prst="rect">
                      <a:avLst/>
                    </a:prstGeom>
                    <a:noFill/>
                    <a:ln>
                      <a:noFill/>
                    </a:ln>
                  </pic:spPr>
                </pic:pic>
              </a:graphicData>
            </a:graphic>
          </wp:inline>
        </w:drawing>
      </w:r>
      <w:r w:rsidRPr="002C71A3">
        <w:rPr>
          <w:noProof/>
          <w:position w:val="-12"/>
        </w:rPr>
        <w:drawing>
          <wp:inline distT="0" distB="0" distL="0" distR="0" wp14:anchorId="3004E700" wp14:editId="471EA598">
            <wp:extent cx="200025" cy="228600"/>
            <wp:effectExtent l="0" t="0" r="9525"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1359" cstate="print">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sidRPr="002C71A3">
        <w:t xml:space="preserve">contains the r eigenvectors corresponding to the non-zero eigenvalues in </w:t>
      </w:r>
      <w:r w:rsidRPr="002C71A3">
        <w:rPr>
          <w:noProof/>
          <w:position w:val="-4"/>
        </w:rPr>
        <w:drawing>
          <wp:inline distT="0" distB="0" distL="0" distR="0" wp14:anchorId="7DC393B4" wp14:editId="53065846">
            <wp:extent cx="304800" cy="123825"/>
            <wp:effectExtent l="0" t="0" r="0" b="9525"/>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360" cstate="print">
                      <a:extLst>
                        <a:ext uri="{28A0092B-C50C-407E-A947-70E740481C1C}">
                          <a14:useLocalDpi xmlns:a14="http://schemas.microsoft.com/office/drawing/2010/main" val="0"/>
                        </a:ext>
                      </a:extLst>
                    </a:blip>
                    <a:srcRect/>
                    <a:stretch>
                      <a:fillRect/>
                    </a:stretch>
                  </pic:blipFill>
                  <pic:spPr bwMode="auto">
                    <a:xfrm>
                      <a:off x="0" y="0"/>
                      <a:ext cx="304800" cy="123825"/>
                    </a:xfrm>
                    <a:prstGeom prst="rect">
                      <a:avLst/>
                    </a:prstGeom>
                    <a:noFill/>
                    <a:ln>
                      <a:noFill/>
                    </a:ln>
                  </pic:spPr>
                </pic:pic>
              </a:graphicData>
            </a:graphic>
          </wp:inline>
        </w:drawing>
      </w:r>
      <w:r w:rsidRPr="002C71A3">
        <w:rPr>
          <w:noProof/>
          <w:position w:val="-12"/>
        </w:rPr>
        <w:drawing>
          <wp:inline distT="0" distB="0" distL="0" distR="0" wp14:anchorId="3575673F" wp14:editId="7406B25A">
            <wp:extent cx="219075" cy="238125"/>
            <wp:effectExtent l="0" t="0" r="9525" b="9525"/>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1361" cstate="print">
                      <a:extLst>
                        <a:ext uri="{28A0092B-C50C-407E-A947-70E740481C1C}">
                          <a14:useLocalDpi xmlns:a14="http://schemas.microsoft.com/office/drawing/2010/main" val="0"/>
                        </a:ext>
                      </a:extLst>
                    </a:blip>
                    <a:srcRect/>
                    <a:stretch>
                      <a:fillRect/>
                    </a:stretch>
                  </pic:blipFill>
                  <pic:spPr bwMode="auto">
                    <a:xfrm>
                      <a:off x="0" y="0"/>
                      <a:ext cx="219075" cy="238125"/>
                    </a:xfrm>
                    <a:prstGeom prst="rect">
                      <a:avLst/>
                    </a:prstGeom>
                    <a:noFill/>
                    <a:ln>
                      <a:noFill/>
                    </a:ln>
                  </pic:spPr>
                </pic:pic>
              </a:graphicData>
            </a:graphic>
          </wp:inline>
        </w:drawing>
      </w:r>
      <w:r w:rsidRPr="002C71A3">
        <w:t xml:space="preserve">and </w:t>
      </w:r>
      <w:r w:rsidRPr="002C71A3">
        <w:rPr>
          <w:noProof/>
          <w:position w:val="-12"/>
        </w:rPr>
        <w:drawing>
          <wp:inline distT="0" distB="0" distL="0" distR="0" wp14:anchorId="3FF51810" wp14:editId="38A8F0E9">
            <wp:extent cx="190500" cy="228600"/>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1362"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2C71A3">
        <w:t xml:space="preserve">contains the </w:t>
      </w:r>
      <w:r w:rsidRPr="002C71A3">
        <w:rPr>
          <w:noProof/>
          <w:position w:val="-6"/>
        </w:rPr>
        <w:drawing>
          <wp:inline distT="0" distB="0" distL="0" distR="0" wp14:anchorId="442EDEFB" wp14:editId="552D0FD6">
            <wp:extent cx="333375" cy="142875"/>
            <wp:effectExtent l="0" t="0" r="9525" b="9525"/>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1355" cstate="print">
                      <a:extLst>
                        <a:ext uri="{28A0092B-C50C-407E-A947-70E740481C1C}">
                          <a14:useLocalDpi xmlns:a14="http://schemas.microsoft.com/office/drawing/2010/main" val="0"/>
                        </a:ext>
                      </a:extLst>
                    </a:blip>
                    <a:srcRect/>
                    <a:stretch>
                      <a:fillRect/>
                    </a:stretch>
                  </pic:blipFill>
                  <pic:spPr bwMode="auto">
                    <a:xfrm>
                      <a:off x="0" y="0"/>
                      <a:ext cx="333375" cy="142875"/>
                    </a:xfrm>
                    <a:prstGeom prst="rect">
                      <a:avLst/>
                    </a:prstGeom>
                    <a:noFill/>
                    <a:ln>
                      <a:noFill/>
                    </a:ln>
                  </pic:spPr>
                </pic:pic>
              </a:graphicData>
            </a:graphic>
          </wp:inline>
        </w:drawing>
      </w:r>
      <w:r w:rsidRPr="002C71A3">
        <w:t xml:space="preserve"> degenerate eigenvectors.  The reason for separation is that by doing so the reduced form diagonal matrices are now nonsingular, whereas before the zeros along the diagonal precluded inversion. Because the zero-eigenvalues contribute nothing (</w:t>
      </w:r>
      <w:r w:rsidRPr="002C71A3">
        <w:rPr>
          <w:noProof/>
          <w:position w:val="-12"/>
        </w:rPr>
        <w:drawing>
          <wp:inline distT="0" distB="0" distL="0" distR="0" wp14:anchorId="3CC5579D" wp14:editId="79BEF7D3">
            <wp:extent cx="1495425" cy="238125"/>
            <wp:effectExtent l="0" t="0" r="9525" b="9525"/>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1363" cstate="print">
                      <a:extLst>
                        <a:ext uri="{28A0092B-C50C-407E-A947-70E740481C1C}">
                          <a14:useLocalDpi xmlns:a14="http://schemas.microsoft.com/office/drawing/2010/main" val="0"/>
                        </a:ext>
                      </a:extLst>
                    </a:blip>
                    <a:srcRect/>
                    <a:stretch>
                      <a:fillRect/>
                    </a:stretch>
                  </pic:blipFill>
                  <pic:spPr bwMode="auto">
                    <a:xfrm>
                      <a:off x="0" y="0"/>
                      <a:ext cx="1495425" cy="238125"/>
                    </a:xfrm>
                    <a:prstGeom prst="rect">
                      <a:avLst/>
                    </a:prstGeom>
                    <a:noFill/>
                    <a:ln>
                      <a:noFill/>
                    </a:ln>
                  </pic:spPr>
                </pic:pic>
              </a:graphicData>
            </a:graphic>
          </wp:inline>
        </w:drawing>
      </w:r>
      <w:r w:rsidRPr="002C71A3">
        <w:t xml:space="preserve">), we may write </w:t>
      </w:r>
      <w:r w:rsidRPr="002C71A3">
        <w:fldChar w:fldCharType="begin"/>
      </w:r>
      <w:r w:rsidRPr="002C71A3">
        <w:instrText xml:space="preserve"> GOTOBUTTON ZEqnNum908133  \* MERGEFORMAT </w:instrText>
      </w:r>
      <w:fldSimple w:instr=" REF ZEqnNum908133 \! \* MERGEFORMAT ">
        <w:r w:rsidRPr="002C71A3">
          <w:instrText>(</w:instrText>
        </w:r>
        <w:r>
          <w:instrText>1</w:instrText>
        </w:r>
        <w:r w:rsidRPr="002C71A3">
          <w:instrText>.</w:instrText>
        </w:r>
        <w:r>
          <w:instrText>21</w:instrText>
        </w:r>
        <w:r w:rsidRPr="002C71A3">
          <w:instrText>)</w:instrText>
        </w:r>
      </w:fldSimple>
      <w:r w:rsidRPr="002C71A3">
        <w:fldChar w:fldCharType="end"/>
      </w:r>
      <w:r w:rsidRPr="002C71A3">
        <w:t xml:space="preserve"> as </w:t>
      </w:r>
      <w:r w:rsidRPr="002C71A3">
        <w:rPr>
          <w:noProof/>
          <w:position w:val="-12"/>
        </w:rPr>
        <w:drawing>
          <wp:inline distT="0" distB="0" distL="0" distR="0" wp14:anchorId="2E365908" wp14:editId="760259A6">
            <wp:extent cx="1323975" cy="257175"/>
            <wp:effectExtent l="0" t="0" r="9525" b="9525"/>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364" cstate="print">
                      <a:extLst>
                        <a:ext uri="{28A0092B-C50C-407E-A947-70E740481C1C}">
                          <a14:useLocalDpi xmlns:a14="http://schemas.microsoft.com/office/drawing/2010/main" val="0"/>
                        </a:ext>
                      </a:extLst>
                    </a:blip>
                    <a:srcRect/>
                    <a:stretch>
                      <a:fillRect/>
                    </a:stretch>
                  </pic:blipFill>
                  <pic:spPr bwMode="auto">
                    <a:xfrm>
                      <a:off x="0" y="0"/>
                      <a:ext cx="1323975" cy="257175"/>
                    </a:xfrm>
                    <a:prstGeom prst="rect">
                      <a:avLst/>
                    </a:prstGeom>
                    <a:noFill/>
                    <a:ln>
                      <a:noFill/>
                    </a:ln>
                  </pic:spPr>
                </pic:pic>
              </a:graphicData>
            </a:graphic>
          </wp:inline>
        </w:drawing>
      </w:r>
      <w:r w:rsidRPr="002C71A3">
        <w:t xml:space="preserve">and, defining </w:t>
      </w:r>
      <w:r w:rsidRPr="002C71A3">
        <w:rPr>
          <w:noProof/>
          <w:position w:val="-6"/>
        </w:rPr>
        <w:drawing>
          <wp:inline distT="0" distB="0" distL="0" distR="0" wp14:anchorId="53363C06" wp14:editId="62A9A2A5">
            <wp:extent cx="342900" cy="142875"/>
            <wp:effectExtent l="0" t="0" r="0" b="9525"/>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1365" cstate="print">
                      <a:extLst>
                        <a:ext uri="{28A0092B-C50C-407E-A947-70E740481C1C}">
                          <a14:useLocalDpi xmlns:a14="http://schemas.microsoft.com/office/drawing/2010/main" val="0"/>
                        </a:ext>
                      </a:extLst>
                    </a:blip>
                    <a:srcRect/>
                    <a:stretch>
                      <a:fillRect/>
                    </a:stretch>
                  </pic:blipFill>
                  <pic:spPr bwMode="auto">
                    <a:xfrm>
                      <a:off x="0" y="0"/>
                      <a:ext cx="342900" cy="142875"/>
                    </a:xfrm>
                    <a:prstGeom prst="rect">
                      <a:avLst/>
                    </a:prstGeom>
                    <a:noFill/>
                    <a:ln>
                      <a:noFill/>
                    </a:ln>
                  </pic:spPr>
                </pic:pic>
              </a:graphicData>
            </a:graphic>
          </wp:inline>
        </w:drawing>
      </w:r>
      <w:r w:rsidRPr="002C71A3">
        <w:rPr>
          <w:noProof/>
          <w:position w:val="-12"/>
        </w:rPr>
        <w:drawing>
          <wp:inline distT="0" distB="0" distL="0" distR="0" wp14:anchorId="20D1866F" wp14:editId="211F18C8">
            <wp:extent cx="942975" cy="257175"/>
            <wp:effectExtent l="0" t="0" r="9525" b="9525"/>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1366" cstate="print">
                      <a:extLst>
                        <a:ext uri="{28A0092B-C50C-407E-A947-70E740481C1C}">
                          <a14:useLocalDpi xmlns:a14="http://schemas.microsoft.com/office/drawing/2010/main" val="0"/>
                        </a:ext>
                      </a:extLst>
                    </a:blip>
                    <a:srcRect/>
                    <a:stretch>
                      <a:fillRect/>
                    </a:stretch>
                  </pic:blipFill>
                  <pic:spPr bwMode="auto">
                    <a:xfrm>
                      <a:off x="0" y="0"/>
                      <a:ext cx="942975" cy="257175"/>
                    </a:xfrm>
                    <a:prstGeom prst="rect">
                      <a:avLst/>
                    </a:prstGeom>
                    <a:noFill/>
                    <a:ln>
                      <a:noFill/>
                    </a:ln>
                  </pic:spPr>
                </pic:pic>
              </a:graphicData>
            </a:graphic>
          </wp:inline>
        </w:drawing>
      </w:r>
      <w:r w:rsidRPr="002C71A3">
        <w:t xml:space="preserve">, yields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2"/>
        </w:rPr>
        <w:drawing>
          <wp:inline distT="0" distB="0" distL="0" distR="0" wp14:anchorId="41067CEF" wp14:editId="30F3B338">
            <wp:extent cx="942975" cy="257175"/>
            <wp:effectExtent l="0" t="0" r="9525" b="9525"/>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1367" cstate="print">
                      <a:extLst>
                        <a:ext uri="{28A0092B-C50C-407E-A947-70E740481C1C}">
                          <a14:useLocalDpi xmlns:a14="http://schemas.microsoft.com/office/drawing/2010/main" val="0"/>
                        </a:ext>
                      </a:extLst>
                    </a:blip>
                    <a:srcRect/>
                    <a:stretch>
                      <a:fillRect/>
                    </a:stretch>
                  </pic:blipFill>
                  <pic:spPr bwMode="auto">
                    <a:xfrm>
                      <a:off x="0" y="0"/>
                      <a:ext cx="942975" cy="2571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275" w:name="ZEqnNum625453"/>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22</w:instrText>
        </w:r>
      </w:fldSimple>
      <w:r w:rsidRPr="002C71A3">
        <w:instrText>)</w:instrText>
      </w:r>
      <w:bookmarkEnd w:id="275"/>
      <w:r w:rsidRPr="002C71A3">
        <w:fldChar w:fldCharType="end"/>
      </w:r>
    </w:p>
    <w:p w:rsidR="00EB01FB" w:rsidRPr="002C71A3" w:rsidRDefault="00EB01FB" w:rsidP="00783531"/>
    <w:p w:rsidR="00EB01FB" w:rsidRPr="002C71A3" w:rsidRDefault="00EB01FB" w:rsidP="00783531">
      <w:pPr>
        <w:rPr>
          <w:i/>
          <w:iCs/>
        </w:rPr>
      </w:pPr>
      <w:r w:rsidRPr="002C71A3">
        <w:t xml:space="preserve">Transposing both sides of </w:t>
      </w:r>
      <w:r w:rsidRPr="002C71A3">
        <w:fldChar w:fldCharType="begin"/>
      </w:r>
      <w:r w:rsidRPr="002C71A3">
        <w:instrText xml:space="preserve"> GOTOBUTTON ZEqnNum625453  \* MERGEFORMAT </w:instrText>
      </w:r>
      <w:fldSimple w:instr=" REF ZEqnNum625453 \! \* MERGEFORMAT ">
        <w:r w:rsidRPr="002C71A3">
          <w:instrText>(</w:instrText>
        </w:r>
        <w:r>
          <w:instrText>1</w:instrText>
        </w:r>
        <w:r w:rsidRPr="002C71A3">
          <w:instrText>.</w:instrText>
        </w:r>
        <w:r>
          <w:instrText>22</w:instrText>
        </w:r>
        <w:r w:rsidRPr="002C71A3">
          <w:instrText>)</w:instrText>
        </w:r>
      </w:fldSimple>
      <w:r w:rsidRPr="002C71A3">
        <w:fldChar w:fldCharType="end"/>
      </w:r>
      <w:r w:rsidRPr="002C71A3">
        <w:t xml:space="preserve"> and defining </w:t>
      </w:r>
      <w:r w:rsidRPr="002C71A3">
        <w:rPr>
          <w:noProof/>
          <w:position w:val="-12"/>
        </w:rPr>
        <w:drawing>
          <wp:inline distT="0" distB="0" distL="0" distR="0" wp14:anchorId="102F2F62" wp14:editId="7D397360">
            <wp:extent cx="600075" cy="257175"/>
            <wp:effectExtent l="0" t="0" r="9525" b="9525"/>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1368" cstate="print">
                      <a:extLst>
                        <a:ext uri="{28A0092B-C50C-407E-A947-70E740481C1C}">
                          <a14:useLocalDpi xmlns:a14="http://schemas.microsoft.com/office/drawing/2010/main" val="0"/>
                        </a:ext>
                      </a:extLst>
                    </a:blip>
                    <a:srcRect/>
                    <a:stretch>
                      <a:fillRect/>
                    </a:stretch>
                  </pic:blipFill>
                  <pic:spPr bwMode="auto">
                    <a:xfrm>
                      <a:off x="0" y="0"/>
                      <a:ext cx="600075" cy="257175"/>
                    </a:xfrm>
                    <a:prstGeom prst="rect">
                      <a:avLst/>
                    </a:prstGeom>
                    <a:noFill/>
                    <a:ln>
                      <a:noFill/>
                    </a:ln>
                  </pic:spPr>
                </pic:pic>
              </a:graphicData>
            </a:graphic>
          </wp:inline>
        </w:drawing>
      </w:r>
      <w:r w:rsidRPr="002C71A3">
        <w:t xml:space="preserve">and the </w:t>
      </w:r>
      <w:r w:rsidRPr="002C71A3">
        <w:rPr>
          <w:i/>
          <w:iCs/>
        </w:rPr>
        <w:t>singular values</w:t>
      </w:r>
      <w:r w:rsidRPr="002C71A3">
        <w:rPr>
          <w:i/>
          <w:iCs/>
        </w:rPr>
        <w:fldChar w:fldCharType="begin"/>
      </w:r>
      <w:r w:rsidRPr="002C71A3">
        <w:instrText>xe "</w:instrText>
      </w:r>
      <w:r w:rsidRPr="002C71A3">
        <w:rPr>
          <w:i/>
          <w:iCs/>
        </w:rPr>
        <w:instrText>singular values</w:instrText>
      </w:r>
      <w:r w:rsidRPr="002C71A3">
        <w:instrText>"</w:instrText>
      </w:r>
      <w:r w:rsidRPr="002C71A3">
        <w:rPr>
          <w:i/>
          <w:iCs/>
        </w:rPr>
        <w:fldChar w:fldCharType="end"/>
      </w:r>
      <w:r w:rsidRPr="002C71A3">
        <w:t xml:space="preserve"> (SV) </w:t>
      </w:r>
      <w:r w:rsidRPr="002C71A3">
        <w:rPr>
          <w:noProof/>
          <w:position w:val="-14"/>
        </w:rPr>
        <w:drawing>
          <wp:inline distT="0" distB="0" distL="0" distR="0" wp14:anchorId="200C3398" wp14:editId="0F242284">
            <wp:extent cx="571500" cy="266700"/>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1369" cstate="print">
                      <a:extLst>
                        <a:ext uri="{28A0092B-C50C-407E-A947-70E740481C1C}">
                          <a14:useLocalDpi xmlns:a14="http://schemas.microsoft.com/office/drawing/2010/main" val="0"/>
                        </a:ext>
                      </a:extLst>
                    </a:blip>
                    <a:srcRect/>
                    <a:stretch>
                      <a:fillRect/>
                    </a:stretch>
                  </pic:blipFill>
                  <pic:spPr bwMode="auto">
                    <a:xfrm>
                      <a:off x="0" y="0"/>
                      <a:ext cx="571500" cy="266700"/>
                    </a:xfrm>
                    <a:prstGeom prst="rect">
                      <a:avLst/>
                    </a:prstGeom>
                    <a:noFill/>
                    <a:ln>
                      <a:noFill/>
                    </a:ln>
                  </pic:spPr>
                </pic:pic>
              </a:graphicData>
            </a:graphic>
          </wp:inline>
        </w:drawing>
      </w:r>
      <w:r w:rsidRPr="002C71A3">
        <w:t xml:space="preserve">yields the so called </w:t>
      </w:r>
      <w:r w:rsidRPr="002C71A3">
        <w:rPr>
          <w:i/>
          <w:iCs/>
        </w:rPr>
        <w:t>reduced form SVD</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2"/>
        </w:rPr>
        <w:drawing>
          <wp:inline distT="0" distB="0" distL="0" distR="0" wp14:anchorId="784CE2B0" wp14:editId="38A177BE">
            <wp:extent cx="828675" cy="257175"/>
            <wp:effectExtent l="0" t="0" r="9525" b="9525"/>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1370" cstate="print">
                      <a:extLst>
                        <a:ext uri="{28A0092B-C50C-407E-A947-70E740481C1C}">
                          <a14:useLocalDpi xmlns:a14="http://schemas.microsoft.com/office/drawing/2010/main" val="0"/>
                        </a:ext>
                      </a:extLst>
                    </a:blip>
                    <a:srcRect/>
                    <a:stretch>
                      <a:fillRect/>
                    </a:stretch>
                  </pic:blipFill>
                  <pic:spPr bwMode="auto">
                    <a:xfrm>
                      <a:off x="0" y="0"/>
                      <a:ext cx="828675" cy="2571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23</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rPr>
          <w:noProof/>
          <w:position w:val="-12"/>
        </w:rPr>
        <w:drawing>
          <wp:inline distT="0" distB="0" distL="0" distR="0" wp14:anchorId="257B8CF7" wp14:editId="0FDBAA83">
            <wp:extent cx="219075" cy="228600"/>
            <wp:effectExtent l="0" t="0" r="9525"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1371" cstate="print">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sidRPr="002C71A3">
        <w:t xml:space="preserve">is indeed unitary because </w:t>
      </w:r>
    </w:p>
    <w:p w:rsidR="00EB01FB" w:rsidRPr="002C71A3" w:rsidRDefault="00EB01FB" w:rsidP="00783531"/>
    <w:p w:rsidR="00EB01FB" w:rsidRPr="002C71A3" w:rsidRDefault="00EB01FB" w:rsidP="00783531">
      <w:pPr>
        <w:jc w:val="center"/>
      </w:pPr>
      <w:r w:rsidRPr="002C71A3">
        <w:rPr>
          <w:noProof/>
          <w:position w:val="-74"/>
        </w:rPr>
        <w:drawing>
          <wp:inline distT="0" distB="0" distL="0" distR="0" wp14:anchorId="792921B4" wp14:editId="39FEE67C">
            <wp:extent cx="2028825" cy="1028700"/>
            <wp:effectExtent l="0" t="0" r="9525"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1372" cstate="print">
                      <a:extLst>
                        <a:ext uri="{28A0092B-C50C-407E-A947-70E740481C1C}">
                          <a14:useLocalDpi xmlns:a14="http://schemas.microsoft.com/office/drawing/2010/main" val="0"/>
                        </a:ext>
                      </a:extLst>
                    </a:blip>
                    <a:srcRect/>
                    <a:stretch>
                      <a:fillRect/>
                    </a:stretch>
                  </pic:blipFill>
                  <pic:spPr bwMode="auto">
                    <a:xfrm>
                      <a:off x="0" y="0"/>
                      <a:ext cx="2028825" cy="1028700"/>
                    </a:xfrm>
                    <a:prstGeom prst="rect">
                      <a:avLst/>
                    </a:prstGeom>
                    <a:noFill/>
                    <a:ln>
                      <a:noFill/>
                    </a:ln>
                  </pic:spPr>
                </pic:pic>
              </a:graphicData>
            </a:graphic>
          </wp:inline>
        </w:drawing>
      </w:r>
    </w:p>
    <w:p w:rsidR="00EB01FB" w:rsidRPr="002C71A3" w:rsidRDefault="00EB01FB" w:rsidP="00783531">
      <w:pPr>
        <w:jc w:val="center"/>
      </w:pPr>
    </w:p>
    <w:p w:rsidR="00EB01FB" w:rsidRPr="002C71A3" w:rsidRDefault="00EB01FB" w:rsidP="00783531">
      <w:r w:rsidRPr="002C71A3">
        <w:lastRenderedPageBreak/>
        <w:t>Now define</w:t>
      </w:r>
      <w:r w:rsidRPr="002C71A3">
        <w:rPr>
          <w:noProof/>
          <w:position w:val="-6"/>
        </w:rPr>
        <w:drawing>
          <wp:inline distT="0" distB="0" distL="0" distR="0" wp14:anchorId="02DCF2B3" wp14:editId="715773B9">
            <wp:extent cx="390525" cy="142875"/>
            <wp:effectExtent l="0" t="0" r="9525" b="9525"/>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373" cstate="print">
                      <a:extLst>
                        <a:ext uri="{28A0092B-C50C-407E-A947-70E740481C1C}">
                          <a14:useLocalDpi xmlns:a14="http://schemas.microsoft.com/office/drawing/2010/main" val="0"/>
                        </a:ext>
                      </a:extLst>
                    </a:blip>
                    <a:srcRect/>
                    <a:stretch>
                      <a:fillRect/>
                    </a:stretch>
                  </pic:blipFill>
                  <pic:spPr bwMode="auto">
                    <a:xfrm>
                      <a:off x="0" y="0"/>
                      <a:ext cx="390525" cy="142875"/>
                    </a:xfrm>
                    <a:prstGeom prst="rect">
                      <a:avLst/>
                    </a:prstGeom>
                    <a:noFill/>
                    <a:ln>
                      <a:noFill/>
                    </a:ln>
                  </pic:spPr>
                </pic:pic>
              </a:graphicData>
            </a:graphic>
          </wp:inline>
        </w:drawing>
      </w:r>
      <w:r w:rsidRPr="002C71A3">
        <w:t xml:space="preserve"> </w:t>
      </w:r>
      <w:r w:rsidRPr="002C71A3">
        <w:rPr>
          <w:noProof/>
          <w:position w:val="-14"/>
        </w:rPr>
        <w:drawing>
          <wp:inline distT="0" distB="0" distL="0" distR="0" wp14:anchorId="42FF70FA" wp14:editId="5C9DFF76">
            <wp:extent cx="914400" cy="257175"/>
            <wp:effectExtent l="0" t="0" r="0" b="9525"/>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1374" cstate="print">
                      <a:extLst>
                        <a:ext uri="{28A0092B-C50C-407E-A947-70E740481C1C}">
                          <a14:useLocalDpi xmlns:a14="http://schemas.microsoft.com/office/drawing/2010/main" val="0"/>
                        </a:ext>
                      </a:extLst>
                    </a:blip>
                    <a:srcRect/>
                    <a:stretch>
                      <a:fillRect/>
                    </a:stretch>
                  </pic:blipFill>
                  <pic:spPr bwMode="auto">
                    <a:xfrm>
                      <a:off x="0" y="0"/>
                      <a:ext cx="914400" cy="257175"/>
                    </a:xfrm>
                    <a:prstGeom prst="rect">
                      <a:avLst/>
                    </a:prstGeom>
                    <a:noFill/>
                    <a:ln>
                      <a:noFill/>
                    </a:ln>
                  </pic:spPr>
                </pic:pic>
              </a:graphicData>
            </a:graphic>
          </wp:inline>
        </w:drawing>
      </w:r>
      <w:r w:rsidRPr="002C71A3">
        <w:t xml:space="preserve">, where </w:t>
      </w:r>
      <w:r w:rsidRPr="002C71A3">
        <w:rPr>
          <w:noProof/>
          <w:position w:val="-10"/>
        </w:rPr>
        <w:drawing>
          <wp:inline distT="0" distB="0" distL="0" distR="0" wp14:anchorId="345E2723" wp14:editId="1B103851">
            <wp:extent cx="695325" cy="200025"/>
            <wp:effectExtent l="0" t="0" r="9525" b="9525"/>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1375" cstate="print">
                      <a:extLst>
                        <a:ext uri="{28A0092B-C50C-407E-A947-70E740481C1C}">
                          <a14:useLocalDpi xmlns:a14="http://schemas.microsoft.com/office/drawing/2010/main" val="0"/>
                        </a:ext>
                      </a:extLst>
                    </a:blip>
                    <a:srcRect/>
                    <a:stretch>
                      <a:fillRect/>
                    </a:stretch>
                  </pic:blipFill>
                  <pic:spPr bwMode="auto">
                    <a:xfrm>
                      <a:off x="0" y="0"/>
                      <a:ext cx="695325" cy="200025"/>
                    </a:xfrm>
                    <a:prstGeom prst="rect">
                      <a:avLst/>
                    </a:prstGeom>
                    <a:noFill/>
                    <a:ln>
                      <a:noFill/>
                    </a:ln>
                  </pic:spPr>
                </pic:pic>
              </a:graphicData>
            </a:graphic>
          </wp:inline>
        </w:drawing>
      </w:r>
      <w:r w:rsidRPr="002C71A3">
        <w:t xml:space="preserve"> </w:t>
      </w:r>
      <w:r w:rsidRPr="002C71A3">
        <w:rPr>
          <w:noProof/>
          <w:position w:val="-12"/>
        </w:rPr>
        <w:drawing>
          <wp:inline distT="0" distB="0" distL="0" distR="0" wp14:anchorId="584D43A8" wp14:editId="272961C5">
            <wp:extent cx="219075" cy="228600"/>
            <wp:effectExtent l="0" t="0" r="9525"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1376" cstate="print">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sidRPr="002C71A3">
        <w:t xml:space="preserve">contains the eigenvectors corresponding to the zero eigenvalue, and </w:t>
      </w:r>
      <w:r w:rsidRPr="002C71A3">
        <w:rPr>
          <w:noProof/>
          <w:position w:val="-6"/>
        </w:rPr>
        <w:drawing>
          <wp:inline distT="0" distB="0" distL="0" distR="0" wp14:anchorId="79987EF5" wp14:editId="6A4B6647">
            <wp:extent cx="352425" cy="142875"/>
            <wp:effectExtent l="0" t="0" r="9525" b="9525"/>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1377" cstate="print">
                      <a:extLst>
                        <a:ext uri="{28A0092B-C50C-407E-A947-70E740481C1C}">
                          <a14:useLocalDpi xmlns:a14="http://schemas.microsoft.com/office/drawing/2010/main" val="0"/>
                        </a:ext>
                      </a:extLst>
                    </a:blip>
                    <a:srcRect/>
                    <a:stretch>
                      <a:fillRect/>
                    </a:stretch>
                  </pic:blipFill>
                  <pic:spPr bwMode="auto">
                    <a:xfrm>
                      <a:off x="0" y="0"/>
                      <a:ext cx="352425" cy="142875"/>
                    </a:xfrm>
                    <a:prstGeom prst="rect">
                      <a:avLst/>
                    </a:prstGeom>
                    <a:noFill/>
                    <a:ln>
                      <a:noFill/>
                    </a:ln>
                  </pic:spPr>
                </pic:pic>
              </a:graphicData>
            </a:graphic>
          </wp:inline>
        </w:drawing>
      </w:r>
      <w:r w:rsidRPr="002C71A3">
        <w:rPr>
          <w:noProof/>
          <w:position w:val="-34"/>
        </w:rPr>
        <w:drawing>
          <wp:inline distT="0" distB="0" distL="0" distR="0" wp14:anchorId="699F9392" wp14:editId="29ED49D1">
            <wp:extent cx="838200" cy="504825"/>
            <wp:effectExtent l="0" t="0" r="0" b="9525"/>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378" cstate="print">
                      <a:extLst>
                        <a:ext uri="{28A0092B-C50C-407E-A947-70E740481C1C}">
                          <a14:useLocalDpi xmlns:a14="http://schemas.microsoft.com/office/drawing/2010/main" val="0"/>
                        </a:ext>
                      </a:extLst>
                    </a:blip>
                    <a:srcRect/>
                    <a:stretch>
                      <a:fillRect/>
                    </a:stretch>
                  </pic:blipFill>
                  <pic:spPr bwMode="auto">
                    <a:xfrm>
                      <a:off x="0" y="0"/>
                      <a:ext cx="838200" cy="504825"/>
                    </a:xfrm>
                    <a:prstGeom prst="rect">
                      <a:avLst/>
                    </a:prstGeom>
                    <a:noFill/>
                    <a:ln>
                      <a:noFill/>
                    </a:ln>
                  </pic:spPr>
                </pic:pic>
              </a:graphicData>
            </a:graphic>
          </wp:inline>
        </w:drawing>
      </w:r>
      <w:r w:rsidRPr="002C71A3">
        <w:t>which contains the singular values .  The SVD is then formed as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52"/>
        </w:rPr>
        <w:drawing>
          <wp:inline distT="0" distB="0" distL="0" distR="0" wp14:anchorId="0F35A17C" wp14:editId="1780BB43">
            <wp:extent cx="1838325" cy="733425"/>
            <wp:effectExtent l="0" t="0" r="9525" b="9525"/>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379" cstate="print">
                      <a:extLst>
                        <a:ext uri="{28A0092B-C50C-407E-A947-70E740481C1C}">
                          <a14:useLocalDpi xmlns:a14="http://schemas.microsoft.com/office/drawing/2010/main" val="0"/>
                        </a:ext>
                      </a:extLst>
                    </a:blip>
                    <a:srcRect/>
                    <a:stretch>
                      <a:fillRect/>
                    </a:stretch>
                  </pic:blipFill>
                  <pic:spPr bwMode="auto">
                    <a:xfrm>
                      <a:off x="0" y="0"/>
                      <a:ext cx="1838325" cy="7334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24</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Thus the SVD is a general form of the EVD for non-full rank matrices, where now the diagonalization is accomplished by two </w:t>
      </w:r>
      <w:r w:rsidRPr="002C71A3">
        <w:rPr>
          <w:i/>
          <w:iCs/>
        </w:rPr>
        <w:t>different</w:t>
      </w:r>
      <w:r w:rsidRPr="002C71A3">
        <w:t xml:space="preserve"> unitary matrices.</w:t>
      </w:r>
    </w:p>
    <w:p w:rsidR="00EB01FB" w:rsidRPr="002C71A3" w:rsidRDefault="00EB01FB" w:rsidP="00783531"/>
    <w:p w:rsidR="00EB01FB" w:rsidRPr="002C71A3" w:rsidRDefault="00EB01FB" w:rsidP="00783531">
      <w:bookmarkStart w:id="276" w:name="_Toc146610604"/>
      <w:r w:rsidRPr="002C71A3">
        <w:t>Properties of SVD</w:t>
      </w:r>
      <w:bookmarkEnd w:id="276"/>
    </w:p>
    <w:p w:rsidR="00EB01FB" w:rsidRPr="002C71A3" w:rsidRDefault="00EB01FB" w:rsidP="00783531"/>
    <w:p w:rsidR="00EB01FB" w:rsidRPr="002C71A3" w:rsidRDefault="00EB01FB" w:rsidP="00EB01FB">
      <w:pPr>
        <w:numPr>
          <w:ilvl w:val="0"/>
          <w:numId w:val="3"/>
        </w:numPr>
      </w:pPr>
      <w:r w:rsidRPr="002C71A3">
        <w:rPr>
          <w:b/>
          <w:bCs/>
        </w:rPr>
        <w:t>Diagonalization</w:t>
      </w:r>
      <w:r w:rsidRPr="002C71A3">
        <w:t xml:space="preserve">.  </w:t>
      </w:r>
      <w:r w:rsidRPr="002C71A3">
        <w:rPr>
          <w:noProof/>
          <w:position w:val="-4"/>
        </w:rPr>
        <w:drawing>
          <wp:inline distT="0" distB="0" distL="0" distR="0" wp14:anchorId="409CA912" wp14:editId="550EE610">
            <wp:extent cx="161925" cy="152400"/>
            <wp:effectExtent l="0" t="0" r="9525"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1380"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C71A3">
        <w:t xml:space="preserve"> diagonalizes </w:t>
      </w:r>
      <w:r w:rsidRPr="002C71A3">
        <w:rPr>
          <w:noProof/>
          <w:position w:val="-4"/>
        </w:rPr>
        <w:drawing>
          <wp:inline distT="0" distB="0" distL="0" distR="0" wp14:anchorId="379CDB70" wp14:editId="179B398C">
            <wp:extent cx="333375" cy="190500"/>
            <wp:effectExtent l="0" t="0" r="9525"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1381" cstate="print">
                      <a:extLst>
                        <a:ext uri="{28A0092B-C50C-407E-A947-70E740481C1C}">
                          <a14:useLocalDpi xmlns:a14="http://schemas.microsoft.com/office/drawing/2010/main" val="0"/>
                        </a:ext>
                      </a:extLst>
                    </a:blip>
                    <a:srcRect/>
                    <a:stretch>
                      <a:fillRect/>
                    </a:stretch>
                  </pic:blipFill>
                  <pic:spPr bwMode="auto">
                    <a:xfrm>
                      <a:off x="0" y="0"/>
                      <a:ext cx="333375" cy="190500"/>
                    </a:xfrm>
                    <a:prstGeom prst="rect">
                      <a:avLst/>
                    </a:prstGeom>
                    <a:noFill/>
                    <a:ln>
                      <a:noFill/>
                    </a:ln>
                  </pic:spPr>
                </pic:pic>
              </a:graphicData>
            </a:graphic>
          </wp:inline>
        </w:drawing>
      </w:r>
      <w:r w:rsidRPr="002C71A3">
        <w:t xml:space="preserve">, and </w:t>
      </w:r>
      <w:r w:rsidRPr="002C71A3">
        <w:rPr>
          <w:noProof/>
          <w:position w:val="-4"/>
        </w:rPr>
        <w:drawing>
          <wp:inline distT="0" distB="0" distL="0" distR="0" wp14:anchorId="38FB6BE1" wp14:editId="20665D2C">
            <wp:extent cx="161925" cy="152400"/>
            <wp:effectExtent l="0" t="0" r="9525"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1382"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C71A3">
        <w:t>diagonalizes</w:t>
      </w:r>
      <w:r w:rsidRPr="002C71A3">
        <w:rPr>
          <w:noProof/>
          <w:position w:val="-4"/>
        </w:rPr>
        <w:drawing>
          <wp:inline distT="0" distB="0" distL="0" distR="0" wp14:anchorId="121130F0" wp14:editId="388F1365">
            <wp:extent cx="314325" cy="190500"/>
            <wp:effectExtent l="0" t="0" r="9525"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1383" cstate="print">
                      <a:extLst>
                        <a:ext uri="{28A0092B-C50C-407E-A947-70E740481C1C}">
                          <a14:useLocalDpi xmlns:a14="http://schemas.microsoft.com/office/drawing/2010/main" val="0"/>
                        </a:ext>
                      </a:extLst>
                    </a:blip>
                    <a:srcRect/>
                    <a:stretch>
                      <a:fillRect/>
                    </a:stretch>
                  </pic:blipFill>
                  <pic:spPr bwMode="auto">
                    <a:xfrm>
                      <a:off x="0" y="0"/>
                      <a:ext cx="314325" cy="190500"/>
                    </a:xfrm>
                    <a:prstGeom prst="rect">
                      <a:avLst/>
                    </a:prstGeom>
                    <a:noFill/>
                    <a:ln>
                      <a:noFill/>
                    </a:ln>
                  </pic:spPr>
                </pic:pic>
              </a:graphicData>
            </a:graphic>
          </wp:inline>
        </w:drawing>
      </w:r>
      <w:r w:rsidRPr="002C71A3">
        <w:t xml:space="preserve">, i.e.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6"/>
        </w:rPr>
        <w:drawing>
          <wp:inline distT="0" distB="0" distL="0" distR="0" wp14:anchorId="63E7E9F9" wp14:editId="5307DEF5">
            <wp:extent cx="866775" cy="219075"/>
            <wp:effectExtent l="0" t="0" r="0" b="9525"/>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1384" cstate="print">
                      <a:extLst>
                        <a:ext uri="{28A0092B-C50C-407E-A947-70E740481C1C}">
                          <a14:useLocalDpi xmlns:a14="http://schemas.microsoft.com/office/drawing/2010/main" val="0"/>
                        </a:ext>
                      </a:extLst>
                    </a:blip>
                    <a:srcRect/>
                    <a:stretch>
                      <a:fillRect/>
                    </a:stretch>
                  </pic:blipFill>
                  <pic:spPr bwMode="auto">
                    <a:xfrm>
                      <a:off x="0" y="0"/>
                      <a:ext cx="866775" cy="2190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25</w:instrText>
        </w:r>
      </w:fldSimple>
      <w:r w:rsidRPr="002C71A3">
        <w:instrText>)</w:instrText>
      </w:r>
      <w:r w:rsidRPr="002C71A3">
        <w:fldChar w:fldCharType="end"/>
      </w:r>
    </w:p>
    <w:p w:rsidR="00EB01FB" w:rsidRPr="002C71A3" w:rsidRDefault="00EB01FB" w:rsidP="00783531">
      <w:pPr>
        <w:tabs>
          <w:tab w:val="center" w:pos="4320"/>
          <w:tab w:val="right" w:pos="8640"/>
        </w:tabs>
      </w:pPr>
      <w:r w:rsidRPr="002C71A3">
        <w:tab/>
      </w:r>
      <w:r w:rsidRPr="002C71A3">
        <w:rPr>
          <w:noProof/>
          <w:position w:val="-6"/>
        </w:rPr>
        <w:drawing>
          <wp:inline distT="0" distB="0" distL="0" distR="0" wp14:anchorId="70012D40" wp14:editId="7831DEB1">
            <wp:extent cx="866775" cy="219075"/>
            <wp:effectExtent l="0" t="0" r="0" b="9525"/>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385" cstate="print">
                      <a:extLst>
                        <a:ext uri="{28A0092B-C50C-407E-A947-70E740481C1C}">
                          <a14:useLocalDpi xmlns:a14="http://schemas.microsoft.com/office/drawing/2010/main" val="0"/>
                        </a:ext>
                      </a:extLst>
                    </a:blip>
                    <a:srcRect/>
                    <a:stretch>
                      <a:fillRect/>
                    </a:stretch>
                  </pic:blipFill>
                  <pic:spPr bwMode="auto">
                    <a:xfrm>
                      <a:off x="0" y="0"/>
                      <a:ext cx="866775" cy="2190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26</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ab/>
        <w:t xml:space="preserve">Thus </w:t>
      </w:r>
      <w:r w:rsidRPr="002C71A3">
        <w:rPr>
          <w:noProof/>
          <w:position w:val="-4"/>
        </w:rPr>
        <w:drawing>
          <wp:inline distT="0" distB="0" distL="0" distR="0" wp14:anchorId="2C392277" wp14:editId="26EBF3F1">
            <wp:extent cx="161925" cy="152400"/>
            <wp:effectExtent l="0" t="0" r="9525"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1386"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C71A3">
        <w:t xml:space="preserve">contains the eigenvalues of  </w:t>
      </w:r>
      <w:r w:rsidRPr="002C71A3">
        <w:rPr>
          <w:noProof/>
          <w:position w:val="-4"/>
        </w:rPr>
        <w:drawing>
          <wp:inline distT="0" distB="0" distL="0" distR="0" wp14:anchorId="44FA2DAE" wp14:editId="4CB750D7">
            <wp:extent cx="333375" cy="190500"/>
            <wp:effectExtent l="0" t="0" r="9525"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387" cstate="print">
                      <a:extLst>
                        <a:ext uri="{28A0092B-C50C-407E-A947-70E740481C1C}">
                          <a14:useLocalDpi xmlns:a14="http://schemas.microsoft.com/office/drawing/2010/main" val="0"/>
                        </a:ext>
                      </a:extLst>
                    </a:blip>
                    <a:srcRect/>
                    <a:stretch>
                      <a:fillRect/>
                    </a:stretch>
                  </pic:blipFill>
                  <pic:spPr bwMode="auto">
                    <a:xfrm>
                      <a:off x="0" y="0"/>
                      <a:ext cx="333375" cy="190500"/>
                    </a:xfrm>
                    <a:prstGeom prst="rect">
                      <a:avLst/>
                    </a:prstGeom>
                    <a:noFill/>
                    <a:ln>
                      <a:noFill/>
                    </a:ln>
                  </pic:spPr>
                </pic:pic>
              </a:graphicData>
            </a:graphic>
          </wp:inline>
        </w:drawing>
      </w:r>
      <w:r w:rsidRPr="002C71A3">
        <w:t xml:space="preserve">and </w:t>
      </w:r>
      <w:r w:rsidRPr="002C71A3">
        <w:rPr>
          <w:noProof/>
          <w:position w:val="-4"/>
        </w:rPr>
        <w:drawing>
          <wp:inline distT="0" distB="0" distL="0" distR="0" wp14:anchorId="2FA51FC6" wp14:editId="6CC0B655">
            <wp:extent cx="161925" cy="152400"/>
            <wp:effectExtent l="0" t="0" r="9525"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1388"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C71A3">
        <w:t xml:space="preserve"> contains the eigenvalues of </w:t>
      </w:r>
      <w:r w:rsidRPr="002C71A3">
        <w:rPr>
          <w:noProof/>
          <w:position w:val="-4"/>
        </w:rPr>
        <w:drawing>
          <wp:inline distT="0" distB="0" distL="0" distR="0" wp14:anchorId="381FDF0E" wp14:editId="39BCDF72">
            <wp:extent cx="314325" cy="190500"/>
            <wp:effectExtent l="0" t="0" r="9525"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1389" cstate="print">
                      <a:extLst>
                        <a:ext uri="{28A0092B-C50C-407E-A947-70E740481C1C}">
                          <a14:useLocalDpi xmlns:a14="http://schemas.microsoft.com/office/drawing/2010/main" val="0"/>
                        </a:ext>
                      </a:extLst>
                    </a:blip>
                    <a:srcRect/>
                    <a:stretch>
                      <a:fillRect/>
                    </a:stretch>
                  </pic:blipFill>
                  <pic:spPr bwMode="auto">
                    <a:xfrm>
                      <a:off x="0" y="0"/>
                      <a:ext cx="314325" cy="190500"/>
                    </a:xfrm>
                    <a:prstGeom prst="rect">
                      <a:avLst/>
                    </a:prstGeom>
                    <a:noFill/>
                    <a:ln>
                      <a:noFill/>
                    </a:ln>
                  </pic:spPr>
                </pic:pic>
              </a:graphicData>
            </a:graphic>
          </wp:inline>
        </w:drawing>
      </w:r>
      <w:r w:rsidRPr="002C71A3">
        <w:t>.</w:t>
      </w:r>
      <w:r w:rsidRPr="002C71A3">
        <w:br/>
      </w:r>
    </w:p>
    <w:p w:rsidR="00EB01FB" w:rsidRPr="002C71A3" w:rsidRDefault="00EB01FB" w:rsidP="00EB01FB">
      <w:pPr>
        <w:numPr>
          <w:ilvl w:val="0"/>
          <w:numId w:val="3"/>
        </w:numPr>
      </w:pPr>
      <w:r w:rsidRPr="002C71A3">
        <w:rPr>
          <w:b/>
          <w:bCs/>
        </w:rPr>
        <w:t>Subspaces</w:t>
      </w:r>
      <w:r w:rsidRPr="002C71A3">
        <w:t xml:space="preserve">.  The subspace relationships are derived from the relationships,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2"/>
        </w:rPr>
        <w:drawing>
          <wp:inline distT="0" distB="0" distL="0" distR="0" wp14:anchorId="1DD4FD92" wp14:editId="0F1085C3">
            <wp:extent cx="1438275" cy="228600"/>
            <wp:effectExtent l="0" t="0" r="9525"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1390" cstate="print">
                      <a:extLst>
                        <a:ext uri="{28A0092B-C50C-407E-A947-70E740481C1C}">
                          <a14:useLocalDpi xmlns:a14="http://schemas.microsoft.com/office/drawing/2010/main" val="0"/>
                        </a:ext>
                      </a:extLst>
                    </a:blip>
                    <a:srcRect/>
                    <a:stretch>
                      <a:fillRect/>
                    </a:stretch>
                  </pic:blipFill>
                  <pic:spPr bwMode="auto">
                    <a:xfrm>
                      <a:off x="0" y="0"/>
                      <a:ext cx="1438275" cy="2286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277" w:name="ZEqnNum435046"/>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27</w:instrText>
        </w:r>
      </w:fldSimple>
      <w:r w:rsidRPr="002C71A3">
        <w:instrText>)</w:instrText>
      </w:r>
      <w:bookmarkEnd w:id="277"/>
      <w:r w:rsidRPr="002C71A3">
        <w:fldChar w:fldCharType="end"/>
      </w:r>
    </w:p>
    <w:p w:rsidR="00EB01FB" w:rsidRPr="002C71A3" w:rsidRDefault="00EB01FB" w:rsidP="00783531">
      <w:pPr>
        <w:tabs>
          <w:tab w:val="center" w:pos="4320"/>
          <w:tab w:val="right" w:pos="8640"/>
        </w:tabs>
      </w:pPr>
      <w:r w:rsidRPr="002C71A3">
        <w:tab/>
      </w:r>
      <w:r w:rsidRPr="002C71A3">
        <w:rPr>
          <w:noProof/>
          <w:position w:val="-12"/>
        </w:rPr>
        <w:drawing>
          <wp:inline distT="0" distB="0" distL="0" distR="0" wp14:anchorId="07E83467" wp14:editId="722F0D7C">
            <wp:extent cx="1476375" cy="228600"/>
            <wp:effectExtent l="0" t="0" r="9525"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1391" cstate="print">
                      <a:extLst>
                        <a:ext uri="{28A0092B-C50C-407E-A947-70E740481C1C}">
                          <a14:useLocalDpi xmlns:a14="http://schemas.microsoft.com/office/drawing/2010/main" val="0"/>
                        </a:ext>
                      </a:extLst>
                    </a:blip>
                    <a:srcRect/>
                    <a:stretch>
                      <a:fillRect/>
                    </a:stretch>
                  </pic:blipFill>
                  <pic:spPr bwMode="auto">
                    <a:xfrm>
                      <a:off x="0" y="0"/>
                      <a:ext cx="1476375" cy="2286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278" w:name="ZEqnNum588778"/>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28</w:instrText>
        </w:r>
      </w:fldSimple>
      <w:r w:rsidRPr="002C71A3">
        <w:instrText>)</w:instrText>
      </w:r>
      <w:bookmarkEnd w:id="278"/>
      <w:r w:rsidRPr="002C71A3">
        <w:fldChar w:fldCharType="end"/>
      </w:r>
    </w:p>
    <w:p w:rsidR="00EB01FB" w:rsidRPr="002C71A3" w:rsidRDefault="00EB01FB" w:rsidP="00783531">
      <w:pPr>
        <w:tabs>
          <w:tab w:val="center" w:pos="4320"/>
          <w:tab w:val="right" w:pos="8640"/>
        </w:tabs>
      </w:pPr>
      <w:r w:rsidRPr="002C71A3">
        <w:tab/>
      </w:r>
      <w:r w:rsidRPr="002C71A3">
        <w:rPr>
          <w:noProof/>
          <w:position w:val="-12"/>
        </w:rPr>
        <w:drawing>
          <wp:inline distT="0" distB="0" distL="0" distR="0" wp14:anchorId="1225457C" wp14:editId="3AE76E0E">
            <wp:extent cx="1495425" cy="238125"/>
            <wp:effectExtent l="0" t="0" r="9525" b="952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1392" cstate="print">
                      <a:extLst>
                        <a:ext uri="{28A0092B-C50C-407E-A947-70E740481C1C}">
                          <a14:useLocalDpi xmlns:a14="http://schemas.microsoft.com/office/drawing/2010/main" val="0"/>
                        </a:ext>
                      </a:extLst>
                    </a:blip>
                    <a:srcRect/>
                    <a:stretch>
                      <a:fillRect/>
                    </a:stretch>
                  </pic:blipFill>
                  <pic:spPr bwMode="auto">
                    <a:xfrm>
                      <a:off x="0" y="0"/>
                      <a:ext cx="1495425" cy="2381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279" w:name="ZEqnNum155490"/>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29</w:instrText>
        </w:r>
      </w:fldSimple>
      <w:r w:rsidRPr="002C71A3">
        <w:instrText>)</w:instrText>
      </w:r>
      <w:bookmarkEnd w:id="279"/>
      <w:r w:rsidRPr="002C71A3">
        <w:fldChar w:fldCharType="end"/>
      </w:r>
    </w:p>
    <w:p w:rsidR="00EB01FB" w:rsidRPr="002C71A3" w:rsidRDefault="00EB01FB" w:rsidP="00783531">
      <w:pPr>
        <w:tabs>
          <w:tab w:val="center" w:pos="4320"/>
          <w:tab w:val="right" w:pos="8640"/>
        </w:tabs>
      </w:pPr>
      <w:r w:rsidRPr="002C71A3">
        <w:tab/>
      </w:r>
      <w:r w:rsidRPr="002C71A3">
        <w:rPr>
          <w:noProof/>
          <w:position w:val="-12"/>
        </w:rPr>
        <w:drawing>
          <wp:inline distT="0" distB="0" distL="0" distR="0" wp14:anchorId="5B75D7EA" wp14:editId="52E91B20">
            <wp:extent cx="1562100" cy="238125"/>
            <wp:effectExtent l="0" t="0" r="0" b="9525"/>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1393" cstate="print">
                      <a:extLst>
                        <a:ext uri="{28A0092B-C50C-407E-A947-70E740481C1C}">
                          <a14:useLocalDpi xmlns:a14="http://schemas.microsoft.com/office/drawing/2010/main" val="0"/>
                        </a:ext>
                      </a:extLst>
                    </a:blip>
                    <a:srcRect/>
                    <a:stretch>
                      <a:fillRect/>
                    </a:stretch>
                  </pic:blipFill>
                  <pic:spPr bwMode="auto">
                    <a:xfrm>
                      <a:off x="0" y="0"/>
                      <a:ext cx="1562100" cy="2381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280" w:name="ZEqnNum281253"/>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30</w:instrText>
        </w:r>
      </w:fldSimple>
      <w:r w:rsidRPr="002C71A3">
        <w:instrText>)</w:instrText>
      </w:r>
      <w:bookmarkEnd w:id="280"/>
      <w:r w:rsidRPr="002C71A3">
        <w:fldChar w:fldCharType="end"/>
      </w:r>
    </w:p>
    <w:p w:rsidR="00EB01FB" w:rsidRPr="002C71A3" w:rsidRDefault="00EB01FB" w:rsidP="00783531"/>
    <w:p w:rsidR="00EB01FB" w:rsidRPr="002C71A3" w:rsidRDefault="00EB01FB" w:rsidP="00EB01FB">
      <w:pPr>
        <w:numPr>
          <w:ilvl w:val="0"/>
          <w:numId w:val="4"/>
        </w:numPr>
      </w:pPr>
      <w:r w:rsidRPr="002C71A3">
        <w:t xml:space="preserve">From </w:t>
      </w:r>
      <w:r w:rsidRPr="002C71A3">
        <w:fldChar w:fldCharType="begin"/>
      </w:r>
      <w:r w:rsidRPr="002C71A3">
        <w:instrText xml:space="preserve"> GOTOBUTTON ZEqnNum588778  \* MERGEFORMAT </w:instrText>
      </w:r>
      <w:fldSimple w:instr=" REF ZEqnNum588778 \! \* MERGEFORMAT ">
        <w:r w:rsidRPr="002C71A3">
          <w:instrText>(</w:instrText>
        </w:r>
        <w:r>
          <w:instrText>1</w:instrText>
        </w:r>
        <w:r w:rsidRPr="002C71A3">
          <w:instrText>.</w:instrText>
        </w:r>
        <w:r>
          <w:instrText>28</w:instrText>
        </w:r>
        <w:r w:rsidRPr="002C71A3">
          <w:instrText>)</w:instrText>
        </w:r>
      </w:fldSimple>
      <w:r w:rsidRPr="002C71A3">
        <w:fldChar w:fldCharType="end"/>
      </w:r>
      <w:r w:rsidRPr="002C71A3">
        <w:t xml:space="preserve"> and </w:t>
      </w:r>
      <w:r w:rsidRPr="002C71A3">
        <w:fldChar w:fldCharType="begin"/>
      </w:r>
      <w:r w:rsidRPr="002C71A3">
        <w:instrText xml:space="preserve"> GOTOBUTTON ZEqnNum281253  \* MERGEFORMAT </w:instrText>
      </w:r>
      <w:fldSimple w:instr=" REF ZEqnNum281253 \! \* MERGEFORMAT ">
        <w:r w:rsidRPr="002C71A3">
          <w:instrText>(</w:instrText>
        </w:r>
        <w:r>
          <w:instrText>1</w:instrText>
        </w:r>
        <w:r w:rsidRPr="002C71A3">
          <w:instrText>.</w:instrText>
        </w:r>
        <w:r>
          <w:instrText>30</w:instrText>
        </w:r>
        <w:r w:rsidRPr="002C71A3">
          <w:instrText>)</w:instrText>
        </w:r>
      </w:fldSimple>
      <w:r w:rsidRPr="002C71A3">
        <w:fldChar w:fldCharType="end"/>
      </w:r>
      <w:r w:rsidRPr="002C71A3">
        <w:t xml:space="preserve"> we see that </w:t>
      </w:r>
      <w:r w:rsidRPr="002C71A3">
        <w:rPr>
          <w:noProof/>
          <w:position w:val="-12"/>
        </w:rPr>
        <w:drawing>
          <wp:inline distT="0" distB="0" distL="0" distR="0" wp14:anchorId="53C282C6" wp14:editId="681FD233">
            <wp:extent cx="733425" cy="238125"/>
            <wp:effectExtent l="0" t="0" r="9525" b="9525"/>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1394" cstate="print">
                      <a:extLst>
                        <a:ext uri="{28A0092B-C50C-407E-A947-70E740481C1C}">
                          <a14:useLocalDpi xmlns:a14="http://schemas.microsoft.com/office/drawing/2010/main" val="0"/>
                        </a:ext>
                      </a:extLst>
                    </a:blip>
                    <a:srcRect/>
                    <a:stretch>
                      <a:fillRect/>
                    </a:stretch>
                  </pic:blipFill>
                  <pic:spPr bwMode="auto">
                    <a:xfrm>
                      <a:off x="0" y="0"/>
                      <a:ext cx="733425" cy="238125"/>
                    </a:xfrm>
                    <a:prstGeom prst="rect">
                      <a:avLst/>
                    </a:prstGeom>
                    <a:noFill/>
                    <a:ln>
                      <a:noFill/>
                    </a:ln>
                  </pic:spPr>
                </pic:pic>
              </a:graphicData>
            </a:graphic>
          </wp:inline>
        </w:drawing>
      </w:r>
      <w:r w:rsidRPr="002C71A3">
        <w:t>and</w:t>
      </w:r>
      <w:r w:rsidRPr="002C71A3">
        <w:rPr>
          <w:noProof/>
          <w:position w:val="-12"/>
        </w:rPr>
        <w:drawing>
          <wp:inline distT="0" distB="0" distL="0" distR="0" wp14:anchorId="27CFDA6D" wp14:editId="6BFB50A6">
            <wp:extent cx="800100" cy="257175"/>
            <wp:effectExtent l="0" t="0" r="0" b="9525"/>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1395" cstate="print">
                      <a:extLst>
                        <a:ext uri="{28A0092B-C50C-407E-A947-70E740481C1C}">
                          <a14:useLocalDpi xmlns:a14="http://schemas.microsoft.com/office/drawing/2010/main" val="0"/>
                        </a:ext>
                      </a:extLst>
                    </a:blip>
                    <a:srcRect/>
                    <a:stretch>
                      <a:fillRect/>
                    </a:stretch>
                  </pic:blipFill>
                  <pic:spPr bwMode="auto">
                    <a:xfrm>
                      <a:off x="0" y="0"/>
                      <a:ext cx="800100" cy="257175"/>
                    </a:xfrm>
                    <a:prstGeom prst="rect">
                      <a:avLst/>
                    </a:prstGeom>
                    <a:noFill/>
                    <a:ln>
                      <a:noFill/>
                    </a:ln>
                  </pic:spPr>
                </pic:pic>
              </a:graphicData>
            </a:graphic>
          </wp:inline>
        </w:drawing>
      </w:r>
      <w:r w:rsidRPr="002C71A3">
        <w:t>.  Because</w:t>
      </w:r>
      <w:r w:rsidRPr="002C71A3">
        <w:rPr>
          <w:noProof/>
          <w:position w:val="-12"/>
        </w:rPr>
        <w:drawing>
          <wp:inline distT="0" distB="0" distL="0" distR="0" wp14:anchorId="2351F455" wp14:editId="1A17164E">
            <wp:extent cx="190500" cy="228600"/>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1362"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2C71A3">
        <w:t>and</w:t>
      </w:r>
      <w:r w:rsidRPr="002C71A3">
        <w:rPr>
          <w:noProof/>
          <w:position w:val="-12"/>
        </w:rPr>
        <w:drawing>
          <wp:inline distT="0" distB="0" distL="0" distR="0" wp14:anchorId="02BF755F" wp14:editId="0606787C">
            <wp:extent cx="219075" cy="228600"/>
            <wp:effectExtent l="0" t="0" r="9525"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1376" cstate="print">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sidRPr="002C71A3">
        <w:t>are composed of orthonormal vectors, they define a basis for the nullspace and left nullspace of</w:t>
      </w:r>
      <w:r w:rsidRPr="002C71A3">
        <w:rPr>
          <w:noProof/>
          <w:position w:val="-4"/>
        </w:rPr>
        <w:drawing>
          <wp:inline distT="0" distB="0" distL="0" distR="0" wp14:anchorId="4148DEA7" wp14:editId="23928096">
            <wp:extent cx="161925" cy="161925"/>
            <wp:effectExtent l="0" t="0" r="9525" b="9525"/>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1339"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w:t>
      </w:r>
      <w:r w:rsidRPr="002C71A3">
        <w:br/>
      </w:r>
    </w:p>
    <w:p w:rsidR="00EB01FB" w:rsidRPr="002C71A3" w:rsidRDefault="00EB01FB" w:rsidP="00EB01FB">
      <w:pPr>
        <w:numPr>
          <w:ilvl w:val="0"/>
          <w:numId w:val="4"/>
        </w:numPr>
      </w:pPr>
      <w:r w:rsidRPr="002C71A3">
        <w:t xml:space="preserve">From </w:t>
      </w:r>
      <w:r w:rsidRPr="002C71A3">
        <w:fldChar w:fldCharType="begin"/>
      </w:r>
      <w:r w:rsidRPr="002C71A3">
        <w:instrText xml:space="preserve"> GOTOBUTTON ZEqnNum435046  \* MERGEFORMAT </w:instrText>
      </w:r>
      <w:fldSimple w:instr=" REF ZEqnNum435046 \! \* MERGEFORMAT ">
        <w:r w:rsidRPr="002C71A3">
          <w:instrText>(</w:instrText>
        </w:r>
        <w:r>
          <w:instrText>1</w:instrText>
        </w:r>
        <w:r w:rsidRPr="002C71A3">
          <w:instrText>.</w:instrText>
        </w:r>
        <w:r>
          <w:instrText>27</w:instrText>
        </w:r>
        <w:r w:rsidRPr="002C71A3">
          <w:instrText>)</w:instrText>
        </w:r>
      </w:fldSimple>
      <w:r w:rsidRPr="002C71A3">
        <w:fldChar w:fldCharType="end"/>
      </w:r>
      <w:r w:rsidRPr="002C71A3">
        <w:t xml:space="preserve"> we see that the </w:t>
      </w:r>
      <w:r w:rsidRPr="002C71A3">
        <w:rPr>
          <w:noProof/>
          <w:position w:val="-12"/>
        </w:rPr>
        <w:drawing>
          <wp:inline distT="0" distB="0" distL="0" distR="0" wp14:anchorId="465BB71C" wp14:editId="478C84FD">
            <wp:extent cx="657225" cy="238125"/>
            <wp:effectExtent l="0" t="0" r="9525" b="9525"/>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1396" cstate="print">
                      <a:extLst>
                        <a:ext uri="{28A0092B-C50C-407E-A947-70E740481C1C}">
                          <a14:useLocalDpi xmlns:a14="http://schemas.microsoft.com/office/drawing/2010/main" val="0"/>
                        </a:ext>
                      </a:extLst>
                    </a:blip>
                    <a:srcRect/>
                    <a:stretch>
                      <a:fillRect/>
                    </a:stretch>
                  </pic:blipFill>
                  <pic:spPr bwMode="auto">
                    <a:xfrm>
                      <a:off x="0" y="0"/>
                      <a:ext cx="657225" cy="238125"/>
                    </a:xfrm>
                    <a:prstGeom prst="rect">
                      <a:avLst/>
                    </a:prstGeom>
                    <a:noFill/>
                    <a:ln>
                      <a:noFill/>
                    </a:ln>
                  </pic:spPr>
                </pic:pic>
              </a:graphicData>
            </a:graphic>
          </wp:inline>
        </w:drawing>
      </w:r>
      <w:r w:rsidRPr="002C71A3">
        <w:t xml:space="preserve">, (LC of columns of </w:t>
      </w:r>
      <w:r w:rsidRPr="002C71A3">
        <w:rPr>
          <w:noProof/>
          <w:position w:val="-4"/>
        </w:rPr>
        <w:drawing>
          <wp:inline distT="0" distB="0" distL="0" distR="0" wp14:anchorId="74D6B340" wp14:editId="6BA79A2E">
            <wp:extent cx="161925" cy="161925"/>
            <wp:effectExtent l="0" t="0" r="9525" b="9525"/>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1339"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 therefore because they are orthonormal (LI) </w:t>
      </w:r>
      <w:r w:rsidRPr="002C71A3">
        <w:rPr>
          <w:noProof/>
          <w:position w:val="-12"/>
        </w:rPr>
        <w:drawing>
          <wp:inline distT="0" distB="0" distL="0" distR="0" wp14:anchorId="17D2C130" wp14:editId="0B4A0643">
            <wp:extent cx="219075" cy="228600"/>
            <wp:effectExtent l="0" t="0" r="9525"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1371" cstate="print">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sidRPr="002C71A3">
        <w:t xml:space="preserve">is a basis for the column space of </w:t>
      </w:r>
      <w:r w:rsidRPr="002C71A3">
        <w:rPr>
          <w:noProof/>
          <w:position w:val="-4"/>
        </w:rPr>
        <w:drawing>
          <wp:inline distT="0" distB="0" distL="0" distR="0" wp14:anchorId="31DEF82E" wp14:editId="51E3CD42">
            <wp:extent cx="161925" cy="161925"/>
            <wp:effectExtent l="0" t="0" r="9525" b="9525"/>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1339"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  Similarly, from </w:t>
      </w:r>
      <w:r w:rsidRPr="002C71A3">
        <w:fldChar w:fldCharType="begin"/>
      </w:r>
      <w:r w:rsidRPr="002C71A3">
        <w:instrText xml:space="preserve"> GOTOBUTTON ZEqnNum155490  \* MERGEFORMAT </w:instrText>
      </w:r>
      <w:fldSimple w:instr=" REF ZEqnNum155490 \! \* MERGEFORMAT ">
        <w:r w:rsidRPr="002C71A3">
          <w:instrText>(</w:instrText>
        </w:r>
        <w:r>
          <w:instrText>1</w:instrText>
        </w:r>
        <w:r w:rsidRPr="002C71A3">
          <w:instrText>.</w:instrText>
        </w:r>
        <w:r>
          <w:instrText>29</w:instrText>
        </w:r>
        <w:r w:rsidRPr="002C71A3">
          <w:instrText>)</w:instrText>
        </w:r>
      </w:fldSimple>
      <w:r w:rsidRPr="002C71A3">
        <w:fldChar w:fldCharType="end"/>
      </w:r>
      <w:r w:rsidRPr="002C71A3">
        <w:t xml:space="preserve">, the </w:t>
      </w:r>
      <w:r w:rsidRPr="002C71A3">
        <w:rPr>
          <w:noProof/>
          <w:position w:val="-12"/>
        </w:rPr>
        <w:drawing>
          <wp:inline distT="0" distB="0" distL="0" distR="0" wp14:anchorId="2B4640EF" wp14:editId="4135D024">
            <wp:extent cx="685800" cy="238125"/>
            <wp:effectExtent l="0" t="0" r="0" b="9525"/>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1397" cstate="print">
                      <a:extLst>
                        <a:ext uri="{28A0092B-C50C-407E-A947-70E740481C1C}">
                          <a14:useLocalDpi xmlns:a14="http://schemas.microsoft.com/office/drawing/2010/main" val="0"/>
                        </a:ext>
                      </a:extLst>
                    </a:blip>
                    <a:srcRect/>
                    <a:stretch>
                      <a:fillRect/>
                    </a:stretch>
                  </pic:blipFill>
                  <pic:spPr bwMode="auto">
                    <a:xfrm>
                      <a:off x="0" y="0"/>
                      <a:ext cx="685800" cy="238125"/>
                    </a:xfrm>
                    <a:prstGeom prst="rect">
                      <a:avLst/>
                    </a:prstGeom>
                    <a:noFill/>
                    <a:ln>
                      <a:noFill/>
                    </a:ln>
                  </pic:spPr>
                </pic:pic>
              </a:graphicData>
            </a:graphic>
          </wp:inline>
        </w:drawing>
      </w:r>
      <w:r w:rsidRPr="002C71A3">
        <w:t xml:space="preserve">,(LC of rows of </w:t>
      </w:r>
      <w:r w:rsidRPr="002C71A3">
        <w:rPr>
          <w:noProof/>
          <w:position w:val="-4"/>
        </w:rPr>
        <w:drawing>
          <wp:inline distT="0" distB="0" distL="0" distR="0" wp14:anchorId="487EBB36" wp14:editId="40E0E10E">
            <wp:extent cx="161925" cy="161925"/>
            <wp:effectExtent l="0" t="0" r="9525" b="9525"/>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1339"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 and </w:t>
      </w:r>
      <w:r w:rsidRPr="002C71A3">
        <w:rPr>
          <w:noProof/>
          <w:position w:val="-12"/>
        </w:rPr>
        <w:drawing>
          <wp:inline distT="0" distB="0" distL="0" distR="0" wp14:anchorId="0E26B925" wp14:editId="7E9978DC">
            <wp:extent cx="200025" cy="228600"/>
            <wp:effectExtent l="0" t="0" r="9525"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1359" cstate="print">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sidRPr="002C71A3">
        <w:t xml:space="preserve">is a basis for the row space of </w:t>
      </w:r>
      <w:r w:rsidRPr="002C71A3">
        <w:rPr>
          <w:noProof/>
          <w:position w:val="-4"/>
        </w:rPr>
        <w:drawing>
          <wp:inline distT="0" distB="0" distL="0" distR="0" wp14:anchorId="60BE8781" wp14:editId="08615C2C">
            <wp:extent cx="161925" cy="161925"/>
            <wp:effectExtent l="0" t="0" r="9525" b="9525"/>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1339"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w:t>
      </w:r>
    </w:p>
    <w:p w:rsidR="00EB01FB" w:rsidRPr="002C71A3" w:rsidRDefault="00EB01FB" w:rsidP="00783531"/>
    <w:p w:rsidR="00EB01FB" w:rsidRPr="002C71A3" w:rsidRDefault="00EB01FB" w:rsidP="00783531"/>
    <w:p w:rsidR="00EB01FB" w:rsidRPr="002C71A3" w:rsidRDefault="00EB01FB" w:rsidP="00EB01FB">
      <w:pPr>
        <w:numPr>
          <w:ilvl w:val="0"/>
          <w:numId w:val="3"/>
        </w:numPr>
      </w:pPr>
      <w:r w:rsidRPr="002C71A3">
        <w:rPr>
          <w:b/>
        </w:rPr>
        <w:lastRenderedPageBreak/>
        <w:t>Rank one</w:t>
      </w:r>
      <w:r w:rsidRPr="002C71A3">
        <w:rPr>
          <w:b/>
          <w:bCs/>
        </w:rPr>
        <w:t xml:space="preserve"> </w:t>
      </w:r>
      <w:r w:rsidRPr="002C71A3">
        <w:rPr>
          <w:b/>
        </w:rPr>
        <w:t>expansion</w:t>
      </w:r>
      <w:r w:rsidRPr="002C71A3">
        <w:t xml:space="preserve">.  The expansion in terms of rank one matrices is given by </w:t>
      </w:r>
      <w:r w:rsidRPr="002C71A3">
        <w:br/>
      </w:r>
    </w:p>
    <w:p w:rsidR="00EB01FB" w:rsidRPr="002C71A3" w:rsidRDefault="00EB01FB" w:rsidP="00783531">
      <w:pPr>
        <w:tabs>
          <w:tab w:val="center" w:pos="4320"/>
          <w:tab w:val="right" w:pos="8640"/>
        </w:tabs>
      </w:pPr>
      <w:r w:rsidRPr="002C71A3">
        <w:tab/>
      </w:r>
      <w:r w:rsidRPr="002C71A3">
        <w:rPr>
          <w:noProof/>
          <w:position w:val="-48"/>
        </w:rPr>
        <w:drawing>
          <wp:inline distT="0" distB="0" distL="0" distR="0" wp14:anchorId="1A19C493" wp14:editId="699704E8">
            <wp:extent cx="2095500" cy="685800"/>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1398" cstate="print">
                      <a:extLst>
                        <a:ext uri="{28A0092B-C50C-407E-A947-70E740481C1C}">
                          <a14:useLocalDpi xmlns:a14="http://schemas.microsoft.com/office/drawing/2010/main" val="0"/>
                        </a:ext>
                      </a:extLst>
                    </a:blip>
                    <a:srcRect/>
                    <a:stretch>
                      <a:fillRect/>
                    </a:stretch>
                  </pic:blipFill>
                  <pic:spPr bwMode="auto">
                    <a:xfrm>
                      <a:off x="0" y="0"/>
                      <a:ext cx="2095500" cy="685800"/>
                    </a:xfrm>
                    <a:prstGeom prst="rect">
                      <a:avLst/>
                    </a:prstGeom>
                    <a:noFill/>
                    <a:ln>
                      <a:noFill/>
                    </a:ln>
                  </pic:spPr>
                </pic:pic>
              </a:graphicData>
            </a:graphic>
          </wp:inline>
        </w:drawing>
      </w:r>
      <w:r w:rsidRPr="002C71A3">
        <w:tab/>
      </w:r>
      <w:r w:rsidRPr="002C71A3">
        <w:fldChar w:fldCharType="begin"/>
      </w:r>
      <w:r w:rsidRPr="002C71A3">
        <w:instrText xml:space="preserve"> GOTOBUTTON ZEqnNum639452  \* MERGEFORMAT </w:instrText>
      </w:r>
      <w:r w:rsidRPr="002C71A3">
        <w:fldChar w:fldCharType="end"/>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31</w:instrText>
        </w:r>
      </w:fldSimple>
      <w:r w:rsidRPr="002C71A3">
        <w:instrText>)</w:instrText>
      </w:r>
      <w:r w:rsidRPr="002C71A3">
        <w:fldChar w:fldCharType="end"/>
      </w:r>
    </w:p>
    <w:p w:rsidR="00EB01FB" w:rsidRPr="002C71A3" w:rsidRDefault="00EB01FB" w:rsidP="00783531"/>
    <w:p w:rsidR="00EB01FB" w:rsidRPr="002C71A3" w:rsidRDefault="00EB01FB" w:rsidP="00783531">
      <w:pPr>
        <w:ind w:left="720"/>
      </w:pPr>
      <w:r w:rsidRPr="002C71A3">
        <w:t xml:space="preserve">Therefore, </w:t>
      </w:r>
      <w:r w:rsidRPr="002C71A3">
        <w:rPr>
          <w:noProof/>
          <w:position w:val="-4"/>
        </w:rPr>
        <w:drawing>
          <wp:inline distT="0" distB="0" distL="0" distR="0" wp14:anchorId="61A41963" wp14:editId="6F6ED463">
            <wp:extent cx="161925" cy="161925"/>
            <wp:effectExtent l="0" t="0" r="9525" b="9525"/>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1339"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is composed of rank one matrices weighted by the associated singular values (zero SV contribute nothing).  If the ith SV is small in the ith direction, then it can be discarded without much alteration of</w:t>
      </w:r>
      <w:r w:rsidRPr="002C71A3">
        <w:rPr>
          <w:noProof/>
          <w:position w:val="-4"/>
        </w:rPr>
        <w:drawing>
          <wp:inline distT="0" distB="0" distL="0" distR="0" wp14:anchorId="09D6C99D" wp14:editId="100131E1">
            <wp:extent cx="161925" cy="161925"/>
            <wp:effectExtent l="0" t="0" r="9525" b="9525"/>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1339"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  The rank of </w:t>
      </w:r>
      <w:r w:rsidRPr="002C71A3">
        <w:rPr>
          <w:noProof/>
          <w:position w:val="-4"/>
        </w:rPr>
        <w:drawing>
          <wp:inline distT="0" distB="0" distL="0" distR="0" wp14:anchorId="18E32DCD" wp14:editId="5E60D9A1">
            <wp:extent cx="161925" cy="161925"/>
            <wp:effectExtent l="0" t="0" r="9525" b="9525"/>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1339"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is then the number of non-zero singular values.</w:t>
      </w:r>
      <w:r w:rsidRPr="002C71A3">
        <w:br/>
      </w:r>
    </w:p>
    <w:p w:rsidR="00EB01FB" w:rsidRPr="002C71A3" w:rsidRDefault="00EB01FB" w:rsidP="00EB01FB">
      <w:pPr>
        <w:numPr>
          <w:ilvl w:val="0"/>
          <w:numId w:val="3"/>
        </w:numPr>
      </w:pPr>
      <w:r w:rsidRPr="002C71A3">
        <w:rPr>
          <w:b/>
          <w:bCs/>
        </w:rPr>
        <w:t>Misc</w:t>
      </w:r>
      <w:r w:rsidRPr="002C71A3">
        <w:t>.  The SVD also contains information about the norm of a matrix, its condition number, and the closest lower rank matrix.</w:t>
      </w:r>
    </w:p>
    <w:p w:rsidR="00EB01FB" w:rsidRPr="002C71A3" w:rsidRDefault="00EB01FB" w:rsidP="00783531"/>
    <w:p w:rsidR="00EB01FB" w:rsidRPr="002C71A3" w:rsidRDefault="00EB01FB" w:rsidP="00783531"/>
    <w:p w:rsidR="00EB01FB" w:rsidRPr="00B75359" w:rsidRDefault="00EB01FB" w:rsidP="00C871C4">
      <w:pPr>
        <w:pStyle w:val="Heading2"/>
        <w:numPr>
          <w:ilvl w:val="1"/>
          <w:numId w:val="1"/>
        </w:numPr>
      </w:pPr>
      <w:bookmarkStart w:id="281" w:name="_Toc280363502"/>
      <w:bookmarkStart w:id="282" w:name="_Toc209776320"/>
      <w:bookmarkStart w:id="283" w:name="_Toc209776842"/>
      <w:bookmarkStart w:id="284" w:name="_Toc209781613"/>
      <w:bookmarkStart w:id="285" w:name="_Toc209787353"/>
      <w:bookmarkStart w:id="286" w:name="_Toc229856978"/>
      <w:bookmarkStart w:id="287" w:name="_Toc229926032"/>
      <w:r w:rsidRPr="00B75359">
        <w:t>Matrix Norms</w:t>
      </w:r>
      <w:bookmarkEnd w:id="281"/>
      <w:bookmarkEnd w:id="282"/>
      <w:bookmarkEnd w:id="283"/>
      <w:bookmarkEnd w:id="284"/>
      <w:bookmarkEnd w:id="285"/>
      <w:bookmarkEnd w:id="286"/>
      <w:bookmarkEnd w:id="287"/>
    </w:p>
    <w:p w:rsidR="00EB01FB" w:rsidRPr="002C71A3" w:rsidRDefault="00EB01FB" w:rsidP="00783531"/>
    <w:p w:rsidR="00EB01FB" w:rsidRPr="00B75359" w:rsidRDefault="00EB01FB" w:rsidP="00C871C4">
      <w:pPr>
        <w:pStyle w:val="Heading3"/>
        <w:numPr>
          <w:ilvl w:val="2"/>
          <w:numId w:val="1"/>
        </w:numPr>
      </w:pPr>
      <w:bookmarkStart w:id="288" w:name="_Toc280363479"/>
      <w:bookmarkStart w:id="289" w:name="_Toc209776321"/>
      <w:bookmarkStart w:id="290" w:name="_Toc209776843"/>
      <w:bookmarkStart w:id="291" w:name="_Toc209781614"/>
      <w:bookmarkStart w:id="292" w:name="_Toc209787354"/>
      <w:bookmarkStart w:id="293" w:name="_Toc229856979"/>
      <w:bookmarkStart w:id="294" w:name="_Toc229926033"/>
      <w:r w:rsidRPr="00B75359">
        <w:t>Raleigh’s Quotient</w:t>
      </w:r>
      <w:bookmarkEnd w:id="288"/>
      <w:bookmarkEnd w:id="289"/>
      <w:bookmarkEnd w:id="290"/>
      <w:bookmarkEnd w:id="291"/>
      <w:bookmarkEnd w:id="292"/>
      <w:bookmarkEnd w:id="293"/>
      <w:bookmarkEnd w:id="294"/>
    </w:p>
    <w:p w:rsidR="00EB01FB" w:rsidRPr="002C71A3" w:rsidRDefault="00EB01FB" w:rsidP="00783531"/>
    <w:p w:rsidR="00EB01FB" w:rsidRPr="002C71A3" w:rsidRDefault="00EB01FB" w:rsidP="00783531">
      <w:r w:rsidRPr="002C71A3">
        <w:t>Suppose we have the quadratic form</w:t>
      </w:r>
      <w:r w:rsidRPr="002C71A3">
        <w:rPr>
          <w:noProof/>
          <w:position w:val="-10"/>
        </w:rPr>
        <w:drawing>
          <wp:inline distT="0" distB="0" distL="0" distR="0" wp14:anchorId="4489CC41" wp14:editId="756DC07D">
            <wp:extent cx="800100" cy="238125"/>
            <wp:effectExtent l="0" t="0" r="0" b="9525"/>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1399" cstate="print">
                      <a:extLst>
                        <a:ext uri="{28A0092B-C50C-407E-A947-70E740481C1C}">
                          <a14:useLocalDpi xmlns:a14="http://schemas.microsoft.com/office/drawing/2010/main" val="0"/>
                        </a:ext>
                      </a:extLst>
                    </a:blip>
                    <a:srcRect/>
                    <a:stretch>
                      <a:fillRect/>
                    </a:stretch>
                  </pic:blipFill>
                  <pic:spPr bwMode="auto">
                    <a:xfrm>
                      <a:off x="0" y="0"/>
                      <a:ext cx="800100" cy="238125"/>
                    </a:xfrm>
                    <a:prstGeom prst="rect">
                      <a:avLst/>
                    </a:prstGeom>
                    <a:noFill/>
                    <a:ln>
                      <a:noFill/>
                    </a:ln>
                  </pic:spPr>
                </pic:pic>
              </a:graphicData>
            </a:graphic>
          </wp:inline>
        </w:drawing>
      </w:r>
      <w:r w:rsidRPr="002C71A3">
        <w:t xml:space="preserve">, where A has the spectral decomposition </w:t>
      </w:r>
      <w:r w:rsidRPr="002C71A3">
        <w:rPr>
          <w:noProof/>
          <w:position w:val="-6"/>
        </w:rPr>
        <w:drawing>
          <wp:inline distT="0" distB="0" distL="0" distR="0" wp14:anchorId="0E7E6450" wp14:editId="21DB0FEE">
            <wp:extent cx="638175" cy="219075"/>
            <wp:effectExtent l="0" t="0" r="0" b="9525"/>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400" cstate="print">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Pr="002C71A3">
        <w:t xml:space="preserve"> , orthonormal eigenvectors</w:t>
      </w:r>
      <w:r w:rsidRPr="002C71A3">
        <w:rPr>
          <w:noProof/>
          <w:position w:val="-16"/>
        </w:rPr>
        <w:drawing>
          <wp:inline distT="0" distB="0" distL="0" distR="0" wp14:anchorId="6BFEE025" wp14:editId="2BE9DE9C">
            <wp:extent cx="419100" cy="314325"/>
            <wp:effectExtent l="0" t="0" r="0" b="9525"/>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401" cstate="print">
                      <a:extLst>
                        <a:ext uri="{28A0092B-C50C-407E-A947-70E740481C1C}">
                          <a14:useLocalDpi xmlns:a14="http://schemas.microsoft.com/office/drawing/2010/main" val="0"/>
                        </a:ext>
                      </a:extLst>
                    </a:blip>
                    <a:srcRect/>
                    <a:stretch>
                      <a:fillRect/>
                    </a:stretch>
                  </pic:blipFill>
                  <pic:spPr bwMode="auto">
                    <a:xfrm>
                      <a:off x="0" y="0"/>
                      <a:ext cx="419100" cy="314325"/>
                    </a:xfrm>
                    <a:prstGeom prst="rect">
                      <a:avLst/>
                    </a:prstGeom>
                    <a:noFill/>
                    <a:ln>
                      <a:noFill/>
                    </a:ln>
                  </pic:spPr>
                </pic:pic>
              </a:graphicData>
            </a:graphic>
          </wp:inline>
        </w:drawing>
      </w:r>
      <w:r w:rsidRPr="002C71A3">
        <w:t>, and eigenvalues</w:t>
      </w:r>
      <w:r w:rsidRPr="002C71A3">
        <w:rPr>
          <w:noProof/>
          <w:position w:val="-12"/>
        </w:rPr>
        <w:drawing>
          <wp:inline distT="0" distB="0" distL="0" distR="0" wp14:anchorId="460DC131" wp14:editId="18B94953">
            <wp:extent cx="1057275" cy="238125"/>
            <wp:effectExtent l="0" t="0" r="9525" b="9525"/>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402" cstate="print">
                      <a:extLst>
                        <a:ext uri="{28A0092B-C50C-407E-A947-70E740481C1C}">
                          <a14:useLocalDpi xmlns:a14="http://schemas.microsoft.com/office/drawing/2010/main" val="0"/>
                        </a:ext>
                      </a:extLst>
                    </a:blip>
                    <a:srcRect/>
                    <a:stretch>
                      <a:fillRect/>
                    </a:stretch>
                  </pic:blipFill>
                  <pic:spPr bwMode="auto">
                    <a:xfrm>
                      <a:off x="0" y="0"/>
                      <a:ext cx="1057275" cy="238125"/>
                    </a:xfrm>
                    <a:prstGeom prst="rect">
                      <a:avLst/>
                    </a:prstGeom>
                    <a:noFill/>
                    <a:ln>
                      <a:noFill/>
                    </a:ln>
                  </pic:spPr>
                </pic:pic>
              </a:graphicData>
            </a:graphic>
          </wp:inline>
        </w:drawing>
      </w:r>
      <w:r w:rsidRPr="002C71A3">
        <w:t>.  Employing the decomposition we write</w:t>
      </w:r>
      <w:r w:rsidRPr="002C71A3">
        <w:rPr>
          <w:noProof/>
          <w:position w:val="-10"/>
        </w:rPr>
        <w:drawing>
          <wp:inline distT="0" distB="0" distL="0" distR="0" wp14:anchorId="173EA46F" wp14:editId="59370167">
            <wp:extent cx="838200" cy="238125"/>
            <wp:effectExtent l="0" t="0" r="0" b="9525"/>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1403" cstate="print">
                      <a:extLst>
                        <a:ext uri="{28A0092B-C50C-407E-A947-70E740481C1C}">
                          <a14:useLocalDpi xmlns:a14="http://schemas.microsoft.com/office/drawing/2010/main" val="0"/>
                        </a:ext>
                      </a:extLst>
                    </a:blip>
                    <a:srcRect/>
                    <a:stretch>
                      <a:fillRect/>
                    </a:stretch>
                  </pic:blipFill>
                  <pic:spPr bwMode="auto">
                    <a:xfrm>
                      <a:off x="0" y="0"/>
                      <a:ext cx="838200" cy="238125"/>
                    </a:xfrm>
                    <a:prstGeom prst="rect">
                      <a:avLst/>
                    </a:prstGeom>
                    <a:noFill/>
                    <a:ln>
                      <a:noFill/>
                    </a:ln>
                  </pic:spPr>
                </pic:pic>
              </a:graphicData>
            </a:graphic>
          </wp:inline>
        </w:drawing>
      </w:r>
      <w:r w:rsidRPr="002C71A3">
        <w:t>, where</w:t>
      </w:r>
      <w:r w:rsidRPr="002C71A3">
        <w:rPr>
          <w:noProof/>
          <w:position w:val="-10"/>
        </w:rPr>
        <w:drawing>
          <wp:inline distT="0" distB="0" distL="0" distR="0" wp14:anchorId="2E3DA669" wp14:editId="0E25C365">
            <wp:extent cx="447675" cy="200025"/>
            <wp:effectExtent l="0" t="0" r="9525" b="9525"/>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1404" cstate="print">
                      <a:extLst>
                        <a:ext uri="{28A0092B-C50C-407E-A947-70E740481C1C}">
                          <a14:useLocalDpi xmlns:a14="http://schemas.microsoft.com/office/drawing/2010/main" val="0"/>
                        </a:ext>
                      </a:extLst>
                    </a:blip>
                    <a:srcRect/>
                    <a:stretch>
                      <a:fillRect/>
                    </a:stretch>
                  </pic:blipFill>
                  <pic:spPr bwMode="auto">
                    <a:xfrm>
                      <a:off x="0" y="0"/>
                      <a:ext cx="447675" cy="200025"/>
                    </a:xfrm>
                    <a:prstGeom prst="rect">
                      <a:avLst/>
                    </a:prstGeom>
                    <a:noFill/>
                    <a:ln>
                      <a:noFill/>
                    </a:ln>
                  </pic:spPr>
                </pic:pic>
              </a:graphicData>
            </a:graphic>
          </wp:inline>
        </w:drawing>
      </w:r>
      <w:r w:rsidRPr="002C71A3">
        <w:t>.  Then we have</w:t>
      </w:r>
    </w:p>
    <w:p w:rsidR="00EB01FB" w:rsidRPr="002C71A3" w:rsidRDefault="00EB01FB" w:rsidP="00783531"/>
    <w:p w:rsidR="00EB01FB" w:rsidRPr="002C71A3" w:rsidRDefault="00EB01FB" w:rsidP="00783531"/>
    <w:p w:rsidR="00EB01FB" w:rsidRPr="002C71A3" w:rsidRDefault="00EB01FB" w:rsidP="00783531"/>
    <w:p w:rsidR="00EB01FB" w:rsidRPr="002C71A3" w:rsidRDefault="00EB01FB" w:rsidP="00783531">
      <w:pPr>
        <w:jc w:val="center"/>
      </w:pPr>
      <w:r w:rsidRPr="002C71A3">
        <w:rPr>
          <w:noProof/>
          <w:position w:val="-28"/>
        </w:rPr>
        <w:drawing>
          <wp:inline distT="0" distB="0" distL="0" distR="0" wp14:anchorId="59C5A479" wp14:editId="0E43AB4C">
            <wp:extent cx="3305175" cy="457200"/>
            <wp:effectExtent l="0" t="0" r="9525"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1405" cstate="print">
                      <a:extLst>
                        <a:ext uri="{28A0092B-C50C-407E-A947-70E740481C1C}">
                          <a14:useLocalDpi xmlns:a14="http://schemas.microsoft.com/office/drawing/2010/main" val="0"/>
                        </a:ext>
                      </a:extLst>
                    </a:blip>
                    <a:srcRect/>
                    <a:stretch>
                      <a:fillRect/>
                    </a:stretch>
                  </pic:blipFill>
                  <pic:spPr bwMode="auto">
                    <a:xfrm>
                      <a:off x="0" y="0"/>
                      <a:ext cx="3305175" cy="457200"/>
                    </a:xfrm>
                    <a:prstGeom prst="rect">
                      <a:avLst/>
                    </a:prstGeom>
                    <a:noFill/>
                    <a:ln>
                      <a:noFill/>
                    </a:ln>
                  </pic:spPr>
                </pic:pic>
              </a:graphicData>
            </a:graphic>
          </wp:inline>
        </w:drawing>
      </w:r>
    </w:p>
    <w:p w:rsidR="00EB01FB" w:rsidRPr="002C71A3" w:rsidRDefault="00EB01FB" w:rsidP="00783531">
      <w:pPr>
        <w:jc w:val="center"/>
      </w:pPr>
    </w:p>
    <w:p w:rsidR="00EB01FB" w:rsidRPr="002C71A3" w:rsidRDefault="00EB01FB" w:rsidP="00783531">
      <w:r w:rsidRPr="002C71A3">
        <w:t>and, similarly,</w:t>
      </w:r>
    </w:p>
    <w:p w:rsidR="00EB01FB" w:rsidRPr="002C71A3" w:rsidRDefault="00EB01FB" w:rsidP="00783531"/>
    <w:p w:rsidR="00EB01FB" w:rsidRPr="002C71A3" w:rsidRDefault="00EB01FB" w:rsidP="00783531">
      <w:pPr>
        <w:jc w:val="center"/>
      </w:pPr>
      <w:r w:rsidRPr="002C71A3">
        <w:rPr>
          <w:noProof/>
          <w:position w:val="-28"/>
        </w:rPr>
        <w:drawing>
          <wp:inline distT="0" distB="0" distL="0" distR="0" wp14:anchorId="550F4751" wp14:editId="462FDDEB">
            <wp:extent cx="2781300" cy="457200"/>
            <wp:effectExtent l="0" t="0" r="0" b="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406" cstate="print">
                      <a:extLst>
                        <a:ext uri="{28A0092B-C50C-407E-A947-70E740481C1C}">
                          <a14:useLocalDpi xmlns:a14="http://schemas.microsoft.com/office/drawing/2010/main" val="0"/>
                        </a:ext>
                      </a:extLst>
                    </a:blip>
                    <a:srcRect/>
                    <a:stretch>
                      <a:fillRect/>
                    </a:stretch>
                  </pic:blipFill>
                  <pic:spPr bwMode="auto">
                    <a:xfrm>
                      <a:off x="0" y="0"/>
                      <a:ext cx="2781300" cy="457200"/>
                    </a:xfrm>
                    <a:prstGeom prst="rect">
                      <a:avLst/>
                    </a:prstGeom>
                    <a:noFill/>
                    <a:ln>
                      <a:noFill/>
                    </a:ln>
                  </pic:spPr>
                </pic:pic>
              </a:graphicData>
            </a:graphic>
          </wp:inline>
        </w:drawing>
      </w:r>
    </w:p>
    <w:p w:rsidR="00EB01FB" w:rsidRPr="002C71A3" w:rsidRDefault="00EB01FB" w:rsidP="00783531"/>
    <w:p w:rsidR="00EB01FB" w:rsidRPr="002C71A3" w:rsidRDefault="00EB01FB" w:rsidP="00783531"/>
    <w:p w:rsidR="00EB01FB" w:rsidRPr="002C71A3" w:rsidRDefault="00EB01FB" w:rsidP="00783531">
      <w:r w:rsidRPr="002C71A3">
        <w:t xml:space="preserve">And for </w:t>
      </w:r>
      <w:r w:rsidR="004D6234" w:rsidRPr="002C71A3">
        <w:rPr>
          <w:noProof/>
          <w:position w:val="-12"/>
        </w:rPr>
      </w:r>
      <w:r w:rsidR="004D6234" w:rsidRPr="002C71A3">
        <w:rPr>
          <w:noProof/>
          <w:position w:val="-12"/>
        </w:rPr>
        <w:object w:dxaOrig="240" w:dyaOrig="360" w14:anchorId="35616500">
          <v:shape id="_x0000_i1530" type="#_x0000_t75" alt="" style="width:13pt;height:19.9pt;mso-width-percent:0;mso-height-percent:0;mso-width-percent:0;mso-height-percent:0" o:ole="">
            <v:imagedata r:id="rId1407" o:title=""/>
          </v:shape>
          <o:OLEObject Type="Embed" ProgID="Equation.DSMT4" ShapeID="_x0000_i1530" DrawAspect="Content" ObjectID="_1851002705" r:id="rId1408"/>
        </w:object>
      </w:r>
      <w:r w:rsidRPr="002C71A3">
        <w:rPr>
          <w:noProof/>
          <w:position w:val="-10"/>
        </w:rPr>
        <w:t xml:space="preserve"> </w:t>
      </w:r>
      <w:r w:rsidRPr="002C71A3">
        <w:t>, from which we obtain the upper and lower bounds on q</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2"/>
        </w:rPr>
        <w:drawing>
          <wp:inline distT="0" distB="0" distL="0" distR="0" wp14:anchorId="02C3CF88" wp14:editId="2CFD4BEE">
            <wp:extent cx="1362075" cy="257175"/>
            <wp:effectExtent l="0" t="0" r="0" b="9525"/>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409" cstate="print">
                      <a:extLst>
                        <a:ext uri="{28A0092B-C50C-407E-A947-70E740481C1C}">
                          <a14:useLocalDpi xmlns:a14="http://schemas.microsoft.com/office/drawing/2010/main" val="0"/>
                        </a:ext>
                      </a:extLst>
                    </a:blip>
                    <a:srcRect/>
                    <a:stretch>
                      <a:fillRect/>
                    </a:stretch>
                  </pic:blipFill>
                  <pic:spPr bwMode="auto">
                    <a:xfrm>
                      <a:off x="0" y="0"/>
                      <a:ext cx="1362075" cy="2571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32</w:instrText>
        </w:r>
      </w:fldSimple>
      <w:r w:rsidRPr="002C71A3">
        <w:instrText>)</w:instrText>
      </w:r>
      <w:r w:rsidRPr="002C71A3">
        <w:fldChar w:fldCharType="end"/>
      </w:r>
    </w:p>
    <w:p w:rsidR="00EB01FB" w:rsidRPr="002C71A3" w:rsidRDefault="00EB01FB" w:rsidP="00783531">
      <w:pPr>
        <w:tabs>
          <w:tab w:val="center" w:pos="4320"/>
          <w:tab w:val="right" w:pos="8640"/>
        </w:tabs>
      </w:pPr>
    </w:p>
    <w:p w:rsidR="00EB01FB" w:rsidRPr="002C71A3" w:rsidRDefault="00EB01FB" w:rsidP="00783531">
      <w:pPr>
        <w:tabs>
          <w:tab w:val="center" w:pos="4320"/>
          <w:tab w:val="right" w:pos="8640"/>
        </w:tabs>
      </w:pPr>
      <w:r w:rsidRPr="002C71A3">
        <w:t xml:space="preserve">The directions along which the minimum and maximum occur are </w:t>
      </w:r>
      <w:r w:rsidR="004D6234" w:rsidRPr="002C71A3">
        <w:rPr>
          <w:noProof/>
          <w:position w:val="-12"/>
        </w:rPr>
      </w:r>
      <w:r w:rsidR="004D6234" w:rsidRPr="002C71A3">
        <w:rPr>
          <w:noProof/>
          <w:position w:val="-12"/>
        </w:rPr>
        <w:object w:dxaOrig="220" w:dyaOrig="360" w14:anchorId="0C56B3CC">
          <v:shape id="_x0000_i1531" type="#_x0000_t75" alt="" style="width:13pt;height:19.9pt;mso-width-percent:0;mso-height-percent:0;mso-width-percent:0;mso-height-percent:0" o:ole="">
            <v:imagedata r:id="rId1410" o:title=""/>
          </v:shape>
          <o:OLEObject Type="Embed" ProgID="Equation.DSMT4" ShapeID="_x0000_i1531" DrawAspect="Content" ObjectID="_1851002706" r:id="rId1411"/>
        </w:object>
      </w:r>
      <w:r w:rsidRPr="002C71A3">
        <w:t xml:space="preserve"> and </w:t>
      </w:r>
      <w:r w:rsidR="004D6234" w:rsidRPr="002C71A3">
        <w:rPr>
          <w:noProof/>
          <w:position w:val="-12"/>
        </w:rPr>
      </w:r>
      <w:r w:rsidR="004D6234" w:rsidRPr="002C71A3">
        <w:rPr>
          <w:noProof/>
          <w:position w:val="-12"/>
        </w:rPr>
        <w:object w:dxaOrig="240" w:dyaOrig="360" w14:anchorId="24199643">
          <v:shape id="_x0000_i1532" type="#_x0000_t75" alt="" style="width:13pt;height:19.9pt;mso-width-percent:0;mso-height-percent:0;mso-width-percent:0;mso-height-percent:0" o:ole="">
            <v:imagedata r:id="rId1412" o:title=""/>
          </v:shape>
          <o:OLEObject Type="Embed" ProgID="Equation.DSMT4" ShapeID="_x0000_i1532" DrawAspect="Content" ObjectID="_1851002707" r:id="rId1413"/>
        </w:object>
      </w:r>
      <w:r w:rsidRPr="002C71A3">
        <w:t xml:space="preserve"> , respectively.</w:t>
      </w:r>
    </w:p>
    <w:p w:rsidR="00EB01FB" w:rsidRPr="002C71A3" w:rsidRDefault="00EB01FB" w:rsidP="00783531"/>
    <w:p w:rsidR="00EB01FB" w:rsidRPr="002C71A3" w:rsidRDefault="00EB01FB" w:rsidP="00783531">
      <w:r w:rsidRPr="002C71A3">
        <w:t xml:space="preserve">Defining the </w:t>
      </w:r>
      <w:r w:rsidRPr="002C71A3">
        <w:rPr>
          <w:i/>
          <w:iCs/>
        </w:rPr>
        <w:t>Rayleigh quotient</w:t>
      </w:r>
      <w:r w:rsidRPr="002C71A3">
        <w:t xml:space="preserve"> as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24"/>
        </w:rPr>
        <w:drawing>
          <wp:inline distT="0" distB="0" distL="0" distR="0" wp14:anchorId="7C56A44C" wp14:editId="22E9E5D5">
            <wp:extent cx="838200" cy="428625"/>
            <wp:effectExtent l="0" t="0" r="0" b="9525"/>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414" cstate="print">
                      <a:extLst>
                        <a:ext uri="{28A0092B-C50C-407E-A947-70E740481C1C}">
                          <a14:useLocalDpi xmlns:a14="http://schemas.microsoft.com/office/drawing/2010/main" val="0"/>
                        </a:ext>
                      </a:extLst>
                    </a:blip>
                    <a:srcRect/>
                    <a:stretch>
                      <a:fillRect/>
                    </a:stretch>
                  </pic:blipFill>
                  <pic:spPr bwMode="auto">
                    <a:xfrm>
                      <a:off x="0" y="0"/>
                      <a:ext cx="838200" cy="4286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33</w:instrText>
        </w:r>
      </w:fldSimple>
      <w:r w:rsidRPr="002C71A3">
        <w:instrText>)</w:instrText>
      </w:r>
      <w:r w:rsidRPr="002C71A3">
        <w:fldChar w:fldCharType="end"/>
      </w:r>
    </w:p>
    <w:p w:rsidR="00EB01FB" w:rsidRPr="002C71A3" w:rsidRDefault="00EB01FB" w:rsidP="00783531">
      <w:r w:rsidRPr="002C71A3">
        <w:t>we may bound ()as</w:t>
      </w:r>
    </w:p>
    <w:p w:rsidR="00EB01FB" w:rsidRPr="002C71A3" w:rsidRDefault="00EB01FB" w:rsidP="00783531"/>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2"/>
        </w:rPr>
        <w:drawing>
          <wp:inline distT="0" distB="0" distL="0" distR="0" wp14:anchorId="0222D75A" wp14:editId="0DAC494D">
            <wp:extent cx="904875" cy="238125"/>
            <wp:effectExtent l="0" t="0" r="9525" b="9525"/>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415" cstate="print">
                      <a:extLst>
                        <a:ext uri="{28A0092B-C50C-407E-A947-70E740481C1C}">
                          <a14:useLocalDpi xmlns:a14="http://schemas.microsoft.com/office/drawing/2010/main" val="0"/>
                        </a:ext>
                      </a:extLst>
                    </a:blip>
                    <a:srcRect/>
                    <a:stretch>
                      <a:fillRect/>
                    </a:stretch>
                  </pic:blipFill>
                  <pic:spPr bwMode="auto">
                    <a:xfrm>
                      <a:off x="0" y="0"/>
                      <a:ext cx="904875" cy="2381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34</w:instrText>
        </w:r>
      </w:fldSimple>
      <w:r w:rsidRPr="002C71A3">
        <w:instrText>)</w:instrText>
      </w:r>
      <w:r w:rsidRPr="002C71A3">
        <w:fldChar w:fldCharType="end"/>
      </w:r>
    </w:p>
    <w:p w:rsidR="00EB01FB" w:rsidRPr="002C71A3" w:rsidRDefault="00EB01FB" w:rsidP="00783531"/>
    <w:p w:rsidR="00EB01FB" w:rsidRPr="002C71A3" w:rsidRDefault="00EB01FB" w:rsidP="00783531"/>
    <w:p w:rsidR="00EB01FB" w:rsidRPr="002C71A3" w:rsidRDefault="00EB01FB" w:rsidP="00783531">
      <w:r w:rsidRPr="002C71A3">
        <w:t xml:space="preserve">The above represents an algebraic proof and does not rest on the p.d. of A.  Geometrically, q(x)=1 defines an ellipsoid for p.d. A, with axes length </w:t>
      </w:r>
      <w:r w:rsidR="004D6234" w:rsidRPr="002C71A3">
        <w:rPr>
          <w:noProof/>
          <w:position w:val="-14"/>
        </w:rPr>
      </w:r>
      <w:r w:rsidR="004D6234" w:rsidRPr="002C71A3">
        <w:rPr>
          <w:noProof/>
          <w:position w:val="-14"/>
        </w:rPr>
        <w:object w:dxaOrig="440" w:dyaOrig="420" w14:anchorId="2584CBE5">
          <v:shape id="_x0000_i1533" type="#_x0000_t75" alt="" style="width:19.9pt;height:19.9pt;mso-width-percent:0;mso-height-percent:0;mso-width-percent:0;mso-height-percent:0" o:ole="">
            <v:imagedata r:id="rId1416" o:title=""/>
          </v:shape>
          <o:OLEObject Type="Embed" ProgID="Equation.DSMT4" ShapeID="_x0000_i1533" DrawAspect="Content" ObjectID="_1851002708" r:id="rId1417"/>
        </w:object>
      </w:r>
      <w:r w:rsidRPr="002C71A3">
        <w:t xml:space="preserve"> and thus with the numerator fixed at 1, the denominator is the distance from the origin which is maximized by the eigenvector corresponding to the minimum eigenvalue.</w:t>
      </w:r>
    </w:p>
    <w:p w:rsidR="00EB01FB" w:rsidRPr="002C71A3" w:rsidRDefault="00EB01FB" w:rsidP="00783531"/>
    <w:p w:rsidR="00EB01FB" w:rsidRPr="002C71A3" w:rsidRDefault="00EB01FB" w:rsidP="00783531">
      <w:r w:rsidRPr="002C71A3">
        <w:t xml:space="preserve">This approach may also be used to rank the directions of maximum extent.  In the orthogonal coordinate system provided by the eigenvectors the hyper-ellipse </w:t>
      </w:r>
    </w:p>
    <w:p w:rsidR="00EB01FB" w:rsidRPr="002C71A3" w:rsidRDefault="00EB01FB" w:rsidP="00783531"/>
    <w:p w:rsidR="00EB01FB" w:rsidRPr="002C71A3" w:rsidRDefault="00EB01FB" w:rsidP="00783531">
      <w:r w:rsidRPr="002C71A3">
        <w:tab/>
      </w:r>
      <w:r w:rsidR="004D6234" w:rsidRPr="002C71A3">
        <w:rPr>
          <w:noProof/>
          <w:position w:val="-28"/>
        </w:rPr>
      </w:r>
      <w:r w:rsidR="004D6234" w:rsidRPr="002C71A3">
        <w:rPr>
          <w:noProof/>
          <w:position w:val="-28"/>
        </w:rPr>
        <w:object w:dxaOrig="1100" w:dyaOrig="680" w14:anchorId="6B87B6AF">
          <v:shape id="_x0000_i1534" type="#_x0000_t75" alt="" style="width:52.1pt;height:32.95pt;mso-width-percent:0;mso-height-percent:0;mso-width-percent:0;mso-height-percent:0" o:ole="">
            <v:imagedata r:id="rId1418" o:title=""/>
          </v:shape>
          <o:OLEObject Type="Embed" ProgID="Equation.DSMT4" ShapeID="_x0000_i1534" DrawAspect="Content" ObjectID="_1851002709" r:id="rId1419"/>
        </w:object>
      </w:r>
      <w:r w:rsidRPr="002C71A3">
        <w:t xml:space="preserve"> </w:t>
      </w:r>
    </w:p>
    <w:p w:rsidR="00EB01FB" w:rsidRPr="002C71A3" w:rsidRDefault="00EB01FB" w:rsidP="00783531"/>
    <w:p w:rsidR="00EB01FB" w:rsidRPr="002C71A3" w:rsidRDefault="00EB01FB" w:rsidP="00783531">
      <w:r w:rsidRPr="002C71A3">
        <w:t>A common minimization problem is to minimize () under the constraint</w:t>
      </w:r>
      <w:r w:rsidRPr="002C71A3">
        <w:rPr>
          <w:noProof/>
          <w:position w:val="-16"/>
        </w:rPr>
        <w:drawing>
          <wp:inline distT="0" distB="0" distL="0" distR="0" wp14:anchorId="33818267" wp14:editId="0A7481D6">
            <wp:extent cx="495300" cy="314325"/>
            <wp:effectExtent l="0" t="0" r="0" b="9525"/>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420" cstate="print">
                      <a:extLst>
                        <a:ext uri="{28A0092B-C50C-407E-A947-70E740481C1C}">
                          <a14:useLocalDpi xmlns:a14="http://schemas.microsoft.com/office/drawing/2010/main" val="0"/>
                        </a:ext>
                      </a:extLst>
                    </a:blip>
                    <a:srcRect/>
                    <a:stretch>
                      <a:fillRect/>
                    </a:stretch>
                  </pic:blipFill>
                  <pic:spPr bwMode="auto">
                    <a:xfrm>
                      <a:off x="0" y="0"/>
                      <a:ext cx="495300" cy="314325"/>
                    </a:xfrm>
                    <a:prstGeom prst="rect">
                      <a:avLst/>
                    </a:prstGeom>
                    <a:noFill/>
                    <a:ln>
                      <a:noFill/>
                    </a:ln>
                  </pic:spPr>
                </pic:pic>
              </a:graphicData>
            </a:graphic>
          </wp:inline>
        </w:drawing>
      </w:r>
      <w:r w:rsidRPr="002C71A3">
        <w:t>.  In other words, find the minimum point on the ellipsoid that intersects the unit sphere.  From (),</w:t>
      </w:r>
      <w:r w:rsidRPr="002C71A3">
        <w:rPr>
          <w:noProof/>
          <w:position w:val="-12"/>
        </w:rPr>
        <w:drawing>
          <wp:inline distT="0" distB="0" distL="0" distR="0" wp14:anchorId="32A5AF1B" wp14:editId="193B79C6">
            <wp:extent cx="885825" cy="238125"/>
            <wp:effectExtent l="0" t="0" r="9525" b="9525"/>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421" cstate="print">
                      <a:extLst>
                        <a:ext uri="{28A0092B-C50C-407E-A947-70E740481C1C}">
                          <a14:useLocalDpi xmlns:a14="http://schemas.microsoft.com/office/drawing/2010/main" val="0"/>
                        </a:ext>
                      </a:extLst>
                    </a:blip>
                    <a:srcRect/>
                    <a:stretch>
                      <a:fillRect/>
                    </a:stretch>
                  </pic:blipFill>
                  <pic:spPr bwMode="auto">
                    <a:xfrm>
                      <a:off x="0" y="0"/>
                      <a:ext cx="885825" cy="238125"/>
                    </a:xfrm>
                    <a:prstGeom prst="rect">
                      <a:avLst/>
                    </a:prstGeom>
                    <a:noFill/>
                    <a:ln>
                      <a:noFill/>
                    </a:ln>
                  </pic:spPr>
                </pic:pic>
              </a:graphicData>
            </a:graphic>
          </wp:inline>
        </w:drawing>
      </w:r>
      <w:r w:rsidRPr="002C71A3">
        <w:t xml:space="preserve"> , and since</w:t>
      </w:r>
      <w:r w:rsidRPr="002C71A3">
        <w:rPr>
          <w:noProof/>
          <w:position w:val="-16"/>
        </w:rPr>
        <w:drawing>
          <wp:inline distT="0" distB="0" distL="0" distR="0" wp14:anchorId="19BB680A" wp14:editId="45930992">
            <wp:extent cx="1666875" cy="314325"/>
            <wp:effectExtent l="0" t="0" r="9525" b="9525"/>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1422" cstate="print">
                      <a:extLst>
                        <a:ext uri="{28A0092B-C50C-407E-A947-70E740481C1C}">
                          <a14:useLocalDpi xmlns:a14="http://schemas.microsoft.com/office/drawing/2010/main" val="0"/>
                        </a:ext>
                      </a:extLst>
                    </a:blip>
                    <a:srcRect/>
                    <a:stretch>
                      <a:fillRect/>
                    </a:stretch>
                  </pic:blipFill>
                  <pic:spPr bwMode="auto">
                    <a:xfrm>
                      <a:off x="0" y="0"/>
                      <a:ext cx="1666875" cy="314325"/>
                    </a:xfrm>
                    <a:prstGeom prst="rect">
                      <a:avLst/>
                    </a:prstGeom>
                    <a:noFill/>
                    <a:ln>
                      <a:noFill/>
                    </a:ln>
                  </pic:spPr>
                </pic:pic>
              </a:graphicData>
            </a:graphic>
          </wp:inline>
        </w:drawing>
      </w:r>
      <w:r w:rsidRPr="002C71A3">
        <w:t>, the minimum is achieved at this eigenvector.</w:t>
      </w:r>
    </w:p>
    <w:p w:rsidR="00EB01FB" w:rsidRPr="002C71A3" w:rsidRDefault="00EB01FB" w:rsidP="00783531"/>
    <w:p w:rsidR="00EB01FB" w:rsidRPr="002C71A3" w:rsidRDefault="00EB01FB" w:rsidP="00783531"/>
    <w:p w:rsidR="00EB01FB" w:rsidRPr="002C71A3" w:rsidRDefault="00EB01FB" w:rsidP="00783531">
      <w:r w:rsidRPr="002C71A3">
        <w:t>Matrix norms allow distance between matrices.  Useful in solving least squares optimization.</w:t>
      </w:r>
    </w:p>
    <w:p w:rsidR="00EB01FB" w:rsidRPr="002C71A3" w:rsidRDefault="00EB01FB" w:rsidP="00783531"/>
    <w:p w:rsidR="00EB01FB" w:rsidRPr="002C71A3" w:rsidRDefault="00EB01FB" w:rsidP="00783531">
      <w:r w:rsidRPr="002C71A3">
        <w:t>Matrix norm bounds the “amplifying” power of the matrix. Ax=cx in general, i.e.  not for eigenvectors only where ratio = lambdamax.  See strang pg 366.</w:t>
      </w:r>
    </w:p>
    <w:p w:rsidR="00EB01FB" w:rsidRPr="002C71A3" w:rsidRDefault="00EB01FB" w:rsidP="00783531"/>
    <w:p w:rsidR="00EB01FB" w:rsidRPr="002C71A3" w:rsidRDefault="004D6234" w:rsidP="00783531">
      <w:r w:rsidRPr="002C71A3">
        <w:rPr>
          <w:noProof/>
          <w:position w:val="-32"/>
        </w:rPr>
      </w:r>
      <w:r w:rsidR="004D6234" w:rsidRPr="002C71A3">
        <w:rPr>
          <w:noProof/>
          <w:position w:val="-32"/>
        </w:rPr>
        <w:object w:dxaOrig="1640" w:dyaOrig="740" w14:anchorId="34E2F9E3">
          <v:shape id="_x0000_i1535" type="#_x0000_t75" alt="" style="width:85pt;height:39.05pt;mso-width-percent:0;mso-height-percent:0;mso-width-percent:0;mso-height-percent:0" o:ole="">
            <v:imagedata r:id="rId1423" o:title=""/>
          </v:shape>
          <o:OLEObject Type="Embed" ProgID="Equation.DSMT4" ShapeID="_x0000_i1535" DrawAspect="Content" ObjectID="_1851002710" r:id="rId1424"/>
        </w:object>
      </w:r>
      <w:r w:rsidR="00EB01FB" w:rsidRPr="002C71A3">
        <w:t xml:space="preserve"> from which we see the norm satisfies, as any norm does on a vector space (in this case the space of square matrices).  Refered to as an induced norm as it does not an “entrywise” norm involving Aij.</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16"/>
        </w:rPr>
      </w:r>
      <w:r w:rsidR="004D6234" w:rsidRPr="002C71A3">
        <w:rPr>
          <w:noProof/>
          <w:position w:val="-16"/>
        </w:rPr>
        <w:object w:dxaOrig="1460" w:dyaOrig="440" w14:anchorId="4AD67A48">
          <v:shape id="_x0000_i1536" type="#_x0000_t75" alt="" style="width:1in;height:19.9pt;mso-width-percent:0;mso-height-percent:0;mso-width-percent:0;mso-height-percent:0" o:ole="">
            <v:imagedata r:id="rId1425" o:title=""/>
          </v:shape>
          <o:OLEObject Type="Embed" ProgID="Equation.DSMT4" ShapeID="_x0000_i1536" DrawAspect="Content" ObjectID="_1851002711" r:id="rId1426"/>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35</w:instrText>
        </w:r>
      </w:fldSimple>
      <w:r w:rsidRPr="002C71A3">
        <w:instrText>)</w:instrText>
      </w:r>
      <w:r w:rsidRPr="002C71A3">
        <w:fldChar w:fldCharType="end"/>
      </w:r>
    </w:p>
    <w:p w:rsidR="00EB01FB" w:rsidRPr="00B75359" w:rsidRDefault="00EB01FB" w:rsidP="00C871C4">
      <w:pPr>
        <w:pStyle w:val="Heading3"/>
        <w:numPr>
          <w:ilvl w:val="2"/>
          <w:numId w:val="1"/>
        </w:numPr>
      </w:pPr>
      <w:bookmarkStart w:id="295" w:name="_Toc280363503"/>
      <w:bookmarkStart w:id="296" w:name="_Toc209776322"/>
      <w:bookmarkStart w:id="297" w:name="_Toc209776844"/>
      <w:bookmarkStart w:id="298" w:name="_Toc209781615"/>
      <w:bookmarkStart w:id="299" w:name="_Toc209787355"/>
      <w:bookmarkStart w:id="300" w:name="_Toc229856980"/>
      <w:bookmarkStart w:id="301" w:name="_Toc229926034"/>
      <w:r w:rsidRPr="00B75359">
        <w:t>Spectral radius</w:t>
      </w:r>
      <w:bookmarkEnd w:id="295"/>
      <w:bookmarkEnd w:id="296"/>
      <w:bookmarkEnd w:id="297"/>
      <w:bookmarkEnd w:id="298"/>
      <w:bookmarkEnd w:id="299"/>
      <w:bookmarkEnd w:id="300"/>
      <w:bookmarkEnd w:id="301"/>
    </w:p>
    <w:p w:rsidR="00EB01FB" w:rsidRPr="002C71A3" w:rsidRDefault="00EB01FB" w:rsidP="00783531">
      <w:pPr>
        <w:tabs>
          <w:tab w:val="center" w:pos="4320"/>
          <w:tab w:val="right" w:pos="8640"/>
        </w:tabs>
      </w:pPr>
      <w:r w:rsidRPr="002C71A3">
        <w:t>Max eigenvalue, also known as the L2 matrix norm</w:t>
      </w:r>
    </w:p>
    <w:p w:rsidR="00EB01FB" w:rsidRPr="002C71A3" w:rsidRDefault="00EB01FB" w:rsidP="00783531">
      <w:pPr>
        <w:tabs>
          <w:tab w:val="center" w:pos="4320"/>
          <w:tab w:val="right" w:pos="8640"/>
        </w:tabs>
      </w:pPr>
    </w:p>
    <w:p w:rsidR="00EB01FB" w:rsidRPr="002C71A3" w:rsidRDefault="00EB01FB" w:rsidP="00783531">
      <w:pPr>
        <w:tabs>
          <w:tab w:val="center" w:pos="4320"/>
          <w:tab w:val="right" w:pos="8640"/>
        </w:tabs>
      </w:pPr>
    </w:p>
    <w:p w:rsidR="00EB01FB" w:rsidRPr="00B75359" w:rsidRDefault="00EB01FB" w:rsidP="00C871C4">
      <w:pPr>
        <w:pStyle w:val="Heading3"/>
        <w:numPr>
          <w:ilvl w:val="2"/>
          <w:numId w:val="1"/>
        </w:numPr>
      </w:pPr>
      <w:bookmarkStart w:id="302" w:name="_Toc209776323"/>
      <w:bookmarkStart w:id="303" w:name="_Toc209776845"/>
      <w:bookmarkStart w:id="304" w:name="_Toc209781616"/>
      <w:bookmarkStart w:id="305" w:name="_Toc209787356"/>
      <w:bookmarkStart w:id="306" w:name="_Toc229856981"/>
      <w:bookmarkStart w:id="307" w:name="_Toc229926035"/>
      <w:r w:rsidRPr="00B75359">
        <w:t>Frobenius Norm</w:t>
      </w:r>
      <w:bookmarkEnd w:id="302"/>
      <w:bookmarkEnd w:id="303"/>
      <w:bookmarkEnd w:id="304"/>
      <w:bookmarkEnd w:id="305"/>
      <w:bookmarkEnd w:id="306"/>
      <w:bookmarkEnd w:id="307"/>
    </w:p>
    <w:p w:rsidR="00EB01FB" w:rsidRPr="002C71A3" w:rsidRDefault="00EB01FB" w:rsidP="00783531">
      <w:pPr>
        <w:tabs>
          <w:tab w:val="center" w:pos="4320"/>
          <w:tab w:val="right" w:pos="8640"/>
        </w:tabs>
      </w:pPr>
    </w:p>
    <w:p w:rsidR="00EB01FB" w:rsidRPr="002C71A3" w:rsidRDefault="00EB01FB" w:rsidP="00783531">
      <w:r w:rsidRPr="002C71A3">
        <w:tab/>
      </w:r>
      <w:r w:rsidR="004D6234" w:rsidRPr="002C71A3">
        <w:rPr>
          <w:noProof/>
          <w:position w:val="-30"/>
        </w:rPr>
      </w:r>
      <w:r w:rsidR="004D6234" w:rsidRPr="002C71A3">
        <w:rPr>
          <w:noProof/>
          <w:position w:val="-30"/>
        </w:rPr>
        <w:object w:dxaOrig="3780" w:dyaOrig="720" w14:anchorId="14F785E0">
          <v:shape id="_x0000_i1537" type="#_x0000_t75" alt="" style="width:189.95pt;height:39.05pt;mso-width-percent:0;mso-height-percent:0;mso-width-percent:0;mso-height-percent:0" o:ole="">
            <v:imagedata r:id="rId1427" o:title=""/>
          </v:shape>
          <o:OLEObject Type="Embed" ProgID="Equation.DSMT4" ShapeID="_x0000_i1537" DrawAspect="Content" ObjectID="_1851002712" r:id="rId1428"/>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308" w:name="ZEqnNum360286"/>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1</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36</w:instrText>
      </w:r>
      <w:r w:rsidRPr="002C71A3">
        <w:rPr>
          <w:noProof/>
        </w:rPr>
        <w:fldChar w:fldCharType="end"/>
      </w:r>
      <w:r w:rsidRPr="002C71A3">
        <w:instrText>)</w:instrText>
      </w:r>
      <w:bookmarkEnd w:id="308"/>
      <w:r w:rsidRPr="002C71A3">
        <w:fldChar w:fldCharType="end"/>
      </w:r>
    </w:p>
    <w:p w:rsidR="00EB01FB" w:rsidRPr="002C71A3" w:rsidRDefault="00EB01FB" w:rsidP="00783531"/>
    <w:p w:rsidR="00EB01FB" w:rsidRPr="002C71A3" w:rsidRDefault="00EB01FB" w:rsidP="00783531">
      <w:pPr>
        <w:tabs>
          <w:tab w:val="center" w:pos="4320"/>
          <w:tab w:val="right" w:pos="8640"/>
        </w:tabs>
      </w:pPr>
      <w:r w:rsidRPr="002C71A3">
        <w:t>Measure of the size of A.  Consider symmetric A, then</w:t>
      </w:r>
    </w:p>
    <w:p w:rsidR="00EB01FB" w:rsidRPr="002C71A3" w:rsidRDefault="004D6234" w:rsidP="00783531">
      <w:pPr>
        <w:tabs>
          <w:tab w:val="center" w:pos="4320"/>
          <w:tab w:val="right" w:pos="8640"/>
        </w:tabs>
      </w:pPr>
      <w:r w:rsidRPr="002C71A3">
        <w:rPr>
          <w:noProof/>
          <w:position w:val="-30"/>
        </w:rPr>
      </w:r>
      <w:r w:rsidR="004D6234" w:rsidRPr="002C71A3">
        <w:rPr>
          <w:noProof/>
          <w:position w:val="-30"/>
        </w:rPr>
        <w:object w:dxaOrig="6720" w:dyaOrig="620" w14:anchorId="49BEC54C">
          <v:shape id="_x0000_i1538" type="#_x0000_t75" alt="" style="width:333.95pt;height:32.95pt;mso-width-percent:0;mso-height-percent:0;mso-width-percent:0;mso-height-percent:0" o:ole="">
            <v:imagedata r:id="rId1429" o:title=""/>
          </v:shape>
          <o:OLEObject Type="Embed" ProgID="Equation.DSMT4" ShapeID="_x0000_i1538" DrawAspect="Content" ObjectID="_1851002713" r:id="rId1430"/>
        </w:object>
      </w:r>
      <w:r w:rsidR="00EB01FB" w:rsidRPr="002C71A3">
        <w:t xml:space="preserve"> . Then the Frobenius norm of A is the diagonal of the unit cube operated on by A and the determinant is its volume.  The spectral radius is the length of the longest side.  Thus F is an average of the size and the sup(Ax) is the worst case.</w:t>
      </w:r>
    </w:p>
    <w:p w:rsidR="00EB01FB" w:rsidRPr="002C71A3" w:rsidRDefault="00EB01FB" w:rsidP="00783531"/>
    <w:p w:rsidR="00EB01FB" w:rsidRPr="002C71A3" w:rsidRDefault="00EB01FB" w:rsidP="00783531"/>
    <w:p w:rsidR="00EB01FB" w:rsidRPr="00B75359" w:rsidRDefault="00EB01FB" w:rsidP="00C871C4">
      <w:pPr>
        <w:pStyle w:val="Heading2"/>
        <w:numPr>
          <w:ilvl w:val="1"/>
          <w:numId w:val="1"/>
        </w:numPr>
      </w:pPr>
      <w:bookmarkStart w:id="309" w:name="_Toc209776324"/>
      <w:bookmarkStart w:id="310" w:name="_Toc209776846"/>
      <w:bookmarkStart w:id="311" w:name="_Toc209781617"/>
      <w:bookmarkStart w:id="312" w:name="_Toc209787357"/>
      <w:bookmarkStart w:id="313" w:name="_Toc229856982"/>
      <w:bookmarkStart w:id="314" w:name="_Toc229926036"/>
      <w:r w:rsidRPr="00B75359">
        <w:t>Low Rank Approximation</w:t>
      </w:r>
      <w:bookmarkEnd w:id="309"/>
      <w:bookmarkEnd w:id="310"/>
      <w:bookmarkEnd w:id="311"/>
      <w:bookmarkEnd w:id="312"/>
      <w:bookmarkEnd w:id="313"/>
      <w:bookmarkEnd w:id="314"/>
      <w:r w:rsidRPr="00B75359">
        <w:t xml:space="preserve"> </w:t>
      </w:r>
    </w:p>
    <w:p w:rsidR="00EB01FB" w:rsidRPr="002C71A3" w:rsidRDefault="00EB01FB" w:rsidP="00783531"/>
    <w:p w:rsidR="00EB01FB" w:rsidRPr="002C71A3" w:rsidRDefault="00EB01FB" w:rsidP="00783531">
      <w:r w:rsidRPr="002C71A3">
        <w:t xml:space="preserve">Given a square matrix </w:t>
      </w:r>
      <w:r w:rsidR="004D6234" w:rsidRPr="002C71A3">
        <w:rPr>
          <w:noProof/>
          <w:position w:val="-4"/>
        </w:rPr>
      </w:r>
      <w:r w:rsidR="004D6234" w:rsidRPr="002C71A3">
        <w:rPr>
          <w:noProof/>
          <w:position w:val="-4"/>
        </w:rPr>
        <w:object w:dxaOrig="260" w:dyaOrig="260" w14:anchorId="42C6FF62">
          <v:shape id="_x0000_i1539" type="#_x0000_t75" alt="" style="width:13pt;height:13pt;mso-width-percent:0;mso-height-percent:0;mso-width-percent:0;mso-height-percent:0" o:ole="">
            <v:imagedata r:id="rId1431" o:title=""/>
          </v:shape>
          <o:OLEObject Type="Embed" ProgID="Equation.DSMT4" ShapeID="_x0000_i1539" DrawAspect="Content" ObjectID="_1851002714" r:id="rId1432"/>
        </w:object>
      </w:r>
      <w:r w:rsidRPr="002C71A3">
        <w:t xml:space="preserve">of rank N, it is often of interest to find another matrix </w:t>
      </w:r>
      <w:r w:rsidR="004D6234" w:rsidRPr="002C71A3">
        <w:rPr>
          <w:noProof/>
          <w:position w:val="-12"/>
        </w:rPr>
      </w:r>
      <w:r w:rsidR="004D6234" w:rsidRPr="002C71A3">
        <w:rPr>
          <w:noProof/>
          <w:position w:val="-12"/>
        </w:rPr>
        <w:object w:dxaOrig="380" w:dyaOrig="400" w14:anchorId="250F700D">
          <v:shape id="_x0000_i1540" type="#_x0000_t75" alt="" style="width:19.9pt;height:19.9pt;mso-width-percent:0;mso-height-percent:0;mso-width-percent:0;mso-height-percent:0" o:ole="">
            <v:imagedata r:id="rId1433" o:title=""/>
          </v:shape>
          <o:OLEObject Type="Embed" ProgID="Equation.DSMT4" ShapeID="_x0000_i1540" DrawAspect="Content" ObjectID="_1851002715" r:id="rId1434"/>
        </w:object>
      </w:r>
      <w:r w:rsidRPr="002C71A3">
        <w:t xml:space="preserve"> of rank K&lt;N which is closest to</w:t>
      </w:r>
      <w:r w:rsidR="004D6234" w:rsidRPr="002C71A3">
        <w:rPr>
          <w:noProof/>
          <w:position w:val="-4"/>
        </w:rPr>
      </w:r>
      <w:r w:rsidR="004D6234" w:rsidRPr="002C71A3">
        <w:rPr>
          <w:noProof/>
          <w:position w:val="-4"/>
        </w:rPr>
        <w:object w:dxaOrig="260" w:dyaOrig="260" w14:anchorId="2D8015AE">
          <v:shape id="_x0000_i1541" type="#_x0000_t75" alt="" style="width:13pt;height:13pt;mso-width-percent:0;mso-height-percent:0;mso-width-percent:0;mso-height-percent:0" o:ole="">
            <v:imagedata r:id="rId1431" o:title=""/>
          </v:shape>
          <o:OLEObject Type="Embed" ProgID="Equation.DSMT4" ShapeID="_x0000_i1541" DrawAspect="Content" ObjectID="_1851002716" r:id="rId1435"/>
        </w:object>
      </w:r>
      <w:r w:rsidRPr="002C71A3">
        <w:t xml:space="preserve">.  In the least squares sense, the appropriate distance measure is the sum of squared elements, the Frobenius norm.  The solution to the optimization problem </w:t>
      </w:r>
    </w:p>
    <w:p w:rsidR="00EB01FB" w:rsidRPr="002C71A3" w:rsidRDefault="00EB01FB" w:rsidP="00783531"/>
    <w:p w:rsidR="00EB01FB" w:rsidRPr="002C71A3" w:rsidRDefault="00EB01FB" w:rsidP="00783531">
      <w:r w:rsidRPr="002C71A3">
        <w:tab/>
      </w:r>
      <w:r w:rsidR="004D6234" w:rsidRPr="002C71A3">
        <w:rPr>
          <w:noProof/>
          <w:position w:val="-22"/>
        </w:rPr>
      </w:r>
      <w:r w:rsidR="004D6234" w:rsidRPr="002C71A3">
        <w:rPr>
          <w:noProof/>
          <w:position w:val="-22"/>
        </w:rPr>
        <w:object w:dxaOrig="1460" w:dyaOrig="520" w14:anchorId="315BB273">
          <v:shape id="_x0000_i1542" type="#_x0000_t75" alt="" style="width:1in;height:26.05pt;mso-width-percent:0;mso-height-percent:0;mso-width-percent:0;mso-height-percent:0" o:ole="">
            <v:imagedata r:id="rId1436" o:title=""/>
          </v:shape>
          <o:OLEObject Type="Embed" ProgID="Equation.DSMT4" ShapeID="_x0000_i1542" DrawAspect="Content" ObjectID="_1851002717" r:id="rId1437"/>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315" w:name="ZEqnNum952219"/>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1</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37</w:instrText>
      </w:r>
      <w:r w:rsidRPr="002C71A3">
        <w:rPr>
          <w:noProof/>
        </w:rPr>
        <w:fldChar w:fldCharType="end"/>
      </w:r>
      <w:r w:rsidRPr="002C71A3">
        <w:instrText>)</w:instrText>
      </w:r>
      <w:bookmarkEnd w:id="315"/>
      <w:r w:rsidRPr="002C71A3">
        <w:fldChar w:fldCharType="end"/>
      </w:r>
    </w:p>
    <w:p w:rsidR="00EB01FB" w:rsidRPr="002C71A3" w:rsidRDefault="00EB01FB" w:rsidP="00783531"/>
    <w:p w:rsidR="00EB01FB" w:rsidRPr="002C71A3" w:rsidRDefault="00EB01FB" w:rsidP="00783531">
      <w:r w:rsidRPr="002C71A3">
        <w:t xml:space="preserve">is known as the Eckhart Young Theorem which we now prove. Since any matrix can be written as the product of two matrices, without loss of generality we can use a subspace representation to first find the </w:t>
      </w:r>
      <w:r w:rsidR="004D6234" w:rsidRPr="002C71A3">
        <w:rPr>
          <w:noProof/>
          <w:position w:val="-6"/>
        </w:rPr>
      </w:r>
      <w:r w:rsidR="004D6234" w:rsidRPr="002C71A3">
        <w:rPr>
          <w:noProof/>
          <w:position w:val="-6"/>
        </w:rPr>
        <w:object w:dxaOrig="660" w:dyaOrig="279" w14:anchorId="2D6AE424">
          <v:shape id="_x0000_i1543" type="#_x0000_t75" alt="" style="width:32.95pt;height:13pt;mso-width-percent:0;mso-height-percent:0;mso-width-percent:0;mso-height-percent:0" o:ole="">
            <v:imagedata r:id="rId1438" o:title=""/>
          </v:shape>
          <o:OLEObject Type="Embed" ProgID="Equation.DSMT4" ShapeID="_x0000_i1543" DrawAspect="Content" ObjectID="_1851002718" r:id="rId1439"/>
        </w:object>
      </w:r>
      <w:r w:rsidRPr="002C71A3">
        <w:t xml:space="preserve"> matrix </w:t>
      </w:r>
      <w:r w:rsidR="004D6234" w:rsidRPr="002C71A3">
        <w:rPr>
          <w:noProof/>
          <w:position w:val="-6"/>
        </w:rPr>
      </w:r>
      <w:r w:rsidR="004D6234" w:rsidRPr="002C71A3">
        <w:rPr>
          <w:noProof/>
          <w:position w:val="-6"/>
        </w:rPr>
        <w:object w:dxaOrig="260" w:dyaOrig="279" w14:anchorId="53966671">
          <v:shape id="_x0000_i1544" type="#_x0000_t75" alt="" style="width:13pt;height:13pt;mso-width-percent:0;mso-height-percent:0;mso-width-percent:0;mso-height-percent:0" o:ole="">
            <v:imagedata r:id="rId1440" o:title=""/>
          </v:shape>
          <o:OLEObject Type="Embed" ProgID="Equation.DSMT4" ShapeID="_x0000_i1544" DrawAspect="Content" ObjectID="_1851002719" r:id="rId1441"/>
        </w:object>
      </w:r>
      <w:r w:rsidRPr="002C71A3">
        <w:t xml:space="preserve"> whose columns </w:t>
      </w:r>
      <w:r w:rsidR="004D6234" w:rsidRPr="002C71A3">
        <w:rPr>
          <w:noProof/>
          <w:position w:val="-12"/>
        </w:rPr>
      </w:r>
      <w:r w:rsidR="004D6234" w:rsidRPr="002C71A3">
        <w:rPr>
          <w:noProof/>
          <w:position w:val="-12"/>
        </w:rPr>
        <w:object w:dxaOrig="279" w:dyaOrig="360" w14:anchorId="25AA33C7">
          <v:shape id="_x0000_i1545" type="#_x0000_t75" alt="" style="width:13pt;height:19.9pt;mso-width-percent:0;mso-height-percent:0;mso-width-percent:0;mso-height-percent:0" o:ole="">
            <v:imagedata r:id="rId1442" o:title=""/>
          </v:shape>
          <o:OLEObject Type="Embed" ProgID="Equation.DSMT4" ShapeID="_x0000_i1545" DrawAspect="Content" ObjectID="_1851002720" r:id="rId1443"/>
        </w:object>
      </w:r>
      <w:r w:rsidRPr="002C71A3">
        <w:t xml:space="preserve"> contain the K coefficients associated with each vector in the orthonormal basis </w:t>
      </w:r>
      <w:r w:rsidR="004D6234" w:rsidRPr="002C71A3">
        <w:rPr>
          <w:noProof/>
          <w:position w:val="-12"/>
        </w:rPr>
      </w:r>
      <w:r w:rsidR="004D6234" w:rsidRPr="002C71A3">
        <w:rPr>
          <w:noProof/>
          <w:position w:val="-12"/>
        </w:rPr>
        <w:object w:dxaOrig="380" w:dyaOrig="360" w14:anchorId="12F3D89A">
          <v:shape id="_x0000_i1546" type="#_x0000_t75" alt="" style="width:19.9pt;height:19.9pt;mso-width-percent:0;mso-height-percent:0;mso-width-percent:0;mso-height-percent:0" o:ole="">
            <v:imagedata r:id="rId1444" o:title=""/>
          </v:shape>
          <o:OLEObject Type="Embed" ProgID="Equation.DSMT4" ShapeID="_x0000_i1546" DrawAspect="Content" ObjectID="_1851002721" r:id="rId1445"/>
        </w:object>
      </w:r>
      <w:r w:rsidRPr="002C71A3">
        <w:t xml:space="preserve"> .  Thus with </w:t>
      </w:r>
      <w:r w:rsidR="004D6234" w:rsidRPr="002C71A3">
        <w:rPr>
          <w:noProof/>
          <w:position w:val="-12"/>
        </w:rPr>
      </w:r>
      <w:r w:rsidR="004D6234" w:rsidRPr="002C71A3">
        <w:rPr>
          <w:noProof/>
          <w:position w:val="-12"/>
        </w:rPr>
        <w:object w:dxaOrig="1140" w:dyaOrig="360" w14:anchorId="55C3ED37">
          <v:shape id="_x0000_i1547" type="#_x0000_t75" alt="" style="width:59.75pt;height:19.9pt;mso-width-percent:0;mso-height-percent:0;mso-width-percent:0;mso-height-percent:0" o:ole="">
            <v:imagedata r:id="rId1446" o:title=""/>
          </v:shape>
          <o:OLEObject Type="Embed" ProgID="Equation.DSMT4" ShapeID="_x0000_i1547" DrawAspect="Content" ObjectID="_1851002722" r:id="rId1447"/>
        </w:object>
      </w:r>
      <w:r w:rsidRPr="002C71A3">
        <w:t xml:space="preserve"> we convert </w:t>
      </w:r>
      <w:r w:rsidRPr="002C71A3">
        <w:fldChar w:fldCharType="begin"/>
      </w:r>
      <w:r w:rsidRPr="002C71A3">
        <w:instrText xml:space="preserve"> GOTOBUTTON ZEqnNum952219  \* MERGEFORMAT </w:instrText>
      </w:r>
      <w:fldSimple w:instr=" REF ZEqnNum952219 \* Charformat \! \* MERGEFORMAT ">
        <w:r w:rsidRPr="002C71A3">
          <w:instrText>(</w:instrText>
        </w:r>
        <w:r>
          <w:instrText>1</w:instrText>
        </w:r>
        <w:r w:rsidRPr="002C71A3">
          <w:instrText>.</w:instrText>
        </w:r>
        <w:r>
          <w:instrText>37</w:instrText>
        </w:r>
        <w:r w:rsidRPr="002C71A3">
          <w:instrText>)</w:instrText>
        </w:r>
      </w:fldSimple>
      <w:r w:rsidRPr="002C71A3">
        <w:fldChar w:fldCharType="end"/>
      </w:r>
      <w:r w:rsidRPr="002C71A3">
        <w:t xml:space="preserve"> to</w:t>
      </w:r>
    </w:p>
    <w:p w:rsidR="00EB01FB" w:rsidRPr="002C71A3" w:rsidRDefault="00EB01FB" w:rsidP="00783531">
      <w:r w:rsidRPr="002C71A3">
        <w:tab/>
      </w:r>
      <w:r w:rsidR="004D6234" w:rsidRPr="002C71A3">
        <w:rPr>
          <w:noProof/>
          <w:position w:val="-22"/>
        </w:rPr>
      </w:r>
      <w:r w:rsidR="004D6234" w:rsidRPr="002C71A3">
        <w:rPr>
          <w:noProof/>
          <w:position w:val="-22"/>
        </w:rPr>
        <w:object w:dxaOrig="1640" w:dyaOrig="520" w14:anchorId="67354A1C">
          <v:shape id="_x0000_i1548" type="#_x0000_t75" alt="" style="width:85pt;height:26.05pt;mso-width-percent:0;mso-height-percent:0;mso-width-percent:0;mso-height-percent:0" o:ole="">
            <v:imagedata r:id="rId1448" o:title=""/>
          </v:shape>
          <o:OLEObject Type="Embed" ProgID="Equation.DSMT4" ShapeID="_x0000_i1548" DrawAspect="Content" ObjectID="_1851002723" r:id="rId1449"/>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1</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38</w:instrText>
      </w:r>
      <w:r w:rsidRPr="002C71A3">
        <w:rPr>
          <w:noProof/>
        </w:rPr>
        <w:fldChar w:fldCharType="end"/>
      </w:r>
      <w:r w:rsidRPr="002C71A3">
        <w:instrText>)</w:instrText>
      </w:r>
      <w:r w:rsidRPr="002C71A3">
        <w:fldChar w:fldCharType="end"/>
      </w:r>
    </w:p>
    <w:p w:rsidR="00EB01FB" w:rsidRPr="002C71A3" w:rsidRDefault="00EB01FB" w:rsidP="00783531"/>
    <w:p w:rsidR="00EB01FB" w:rsidRPr="002C71A3" w:rsidRDefault="00EB01FB" w:rsidP="00783531">
      <w:r w:rsidRPr="002C71A3">
        <w:t xml:space="preserve">subject to the constraint </w:t>
      </w:r>
      <w:r w:rsidR="004D6234" w:rsidRPr="002C71A3">
        <w:rPr>
          <w:noProof/>
          <w:position w:val="-8"/>
        </w:rPr>
      </w:r>
      <w:r w:rsidR="004D6234" w:rsidRPr="002C71A3">
        <w:rPr>
          <w:noProof/>
          <w:position w:val="-8"/>
        </w:rPr>
        <w:object w:dxaOrig="880" w:dyaOrig="340" w14:anchorId="0FE42ABB">
          <v:shape id="_x0000_i1549" type="#_x0000_t75" alt="" style="width:45.95pt;height:19.9pt;mso-width-percent:0;mso-height-percent:0;mso-width-percent:0;mso-height-percent:0" o:ole="">
            <v:imagedata r:id="rId1450" o:title=""/>
          </v:shape>
          <o:OLEObject Type="Embed" ProgID="Equation.DSMT4" ShapeID="_x0000_i1549" DrawAspect="Content" ObjectID="_1851002724" r:id="rId1451"/>
        </w:object>
      </w:r>
      <w:r w:rsidRPr="002C71A3">
        <w:t xml:space="preserve">.  With </w:t>
      </w:r>
      <w:r w:rsidR="004D6234" w:rsidRPr="002C71A3">
        <w:rPr>
          <w:noProof/>
          <w:position w:val="-12"/>
        </w:rPr>
      </w:r>
      <w:r w:rsidR="004D6234" w:rsidRPr="002C71A3">
        <w:rPr>
          <w:noProof/>
          <w:position w:val="-12"/>
        </w:rPr>
        <w:object w:dxaOrig="380" w:dyaOrig="360" w14:anchorId="459C29CE">
          <v:shape id="_x0000_i1550" type="#_x0000_t75" alt="" style="width:19.9pt;height:19.9pt;mso-width-percent:0;mso-height-percent:0;mso-width-percent:0;mso-height-percent:0" o:ole="">
            <v:imagedata r:id="rId1452" o:title=""/>
          </v:shape>
          <o:OLEObject Type="Embed" ProgID="Equation.DSMT4" ShapeID="_x0000_i1550" DrawAspect="Content" ObjectID="_1851002725" r:id="rId1453"/>
        </w:object>
      </w:r>
      <w:r w:rsidRPr="002C71A3">
        <w:t xml:space="preserve">unknown but fixed we can break the optimization into a series of least squares problems using the trace identity </w:t>
      </w:r>
      <w:r w:rsidRPr="002C71A3">
        <w:fldChar w:fldCharType="begin"/>
      </w:r>
      <w:r w:rsidRPr="002C71A3">
        <w:instrText xml:space="preserve"> GOTOBUTTON ZEqnNum360286  \* MERGEFORMAT </w:instrText>
      </w:r>
      <w:fldSimple w:instr=" REF ZEqnNum360286 \* Charformat \! \* MERGEFORMAT ">
        <w:r w:rsidRPr="002C71A3">
          <w:instrText>(</w:instrText>
        </w:r>
        <w:r>
          <w:instrText>1</w:instrText>
        </w:r>
        <w:r w:rsidRPr="002C71A3">
          <w:instrText>.</w:instrText>
        </w:r>
        <w:r>
          <w:instrText>36</w:instrText>
        </w:r>
        <w:r w:rsidRPr="002C71A3">
          <w:instrText>)</w:instrText>
        </w:r>
      </w:fldSimple>
      <w:r w:rsidRPr="002C71A3">
        <w:fldChar w:fldCharType="end"/>
      </w:r>
      <w:r w:rsidRPr="002C71A3">
        <w:t>, to yield</w:t>
      </w:r>
    </w:p>
    <w:p w:rsidR="00EB01FB" w:rsidRPr="002C71A3" w:rsidRDefault="00EB01FB" w:rsidP="00783531"/>
    <w:p w:rsidR="00EB01FB" w:rsidRPr="002C71A3" w:rsidRDefault="00EB01FB" w:rsidP="00783531">
      <w:r w:rsidRPr="002C71A3">
        <w:tab/>
      </w:r>
      <w:r w:rsidR="004D6234" w:rsidRPr="002C71A3">
        <w:rPr>
          <w:noProof/>
          <w:position w:val="-28"/>
        </w:rPr>
      </w:r>
      <w:r w:rsidR="004D6234" w:rsidRPr="002C71A3">
        <w:rPr>
          <w:noProof/>
          <w:position w:val="-28"/>
        </w:rPr>
        <w:object w:dxaOrig="1980" w:dyaOrig="680" w14:anchorId="004DE69E">
          <v:shape id="_x0000_i1551" type="#_x0000_t75" alt="" style="width:98.05pt;height:32.95pt;mso-width-percent:0;mso-height-percent:0;mso-width-percent:0;mso-height-percent:0" o:ole="">
            <v:imagedata r:id="rId1454" o:title=""/>
          </v:shape>
          <o:OLEObject Type="Embed" ProgID="Equation.DSMT4" ShapeID="_x0000_i1551" DrawAspect="Content" ObjectID="_1851002726" r:id="rId1455"/>
        </w:object>
      </w:r>
      <w:r w:rsidRPr="002C71A3">
        <w:t xml:space="preserve"> ,</w:t>
      </w:r>
    </w:p>
    <w:p w:rsidR="00EB01FB" w:rsidRPr="002C71A3" w:rsidRDefault="00EB01FB" w:rsidP="00783531"/>
    <w:p w:rsidR="00EB01FB" w:rsidRPr="002C71A3" w:rsidRDefault="00EB01FB" w:rsidP="00783531">
      <w:r w:rsidRPr="002C71A3">
        <w:lastRenderedPageBreak/>
        <w:t xml:space="preserve">which due to the orthonormality of Q has the standard LS solution </w:t>
      </w:r>
      <w:r w:rsidR="004D6234" w:rsidRPr="002C71A3">
        <w:rPr>
          <w:noProof/>
          <w:position w:val="-12"/>
        </w:rPr>
      </w:r>
      <w:r w:rsidR="004D6234" w:rsidRPr="002C71A3">
        <w:rPr>
          <w:noProof/>
          <w:position w:val="-12"/>
        </w:rPr>
        <w:object w:dxaOrig="999" w:dyaOrig="400" w14:anchorId="38F8A967">
          <v:shape id="_x0000_i1552" type="#_x0000_t75" alt="" style="width:52.1pt;height:19.9pt;mso-width-percent:0;mso-height-percent:0;mso-width-percent:0;mso-height-percent:0" o:ole="">
            <v:imagedata r:id="rId1456" o:title=""/>
          </v:shape>
          <o:OLEObject Type="Embed" ProgID="Equation.DSMT4" ShapeID="_x0000_i1552" DrawAspect="Content" ObjectID="_1851002727" r:id="rId1457"/>
        </w:object>
      </w:r>
      <w:r w:rsidRPr="002C71A3">
        <w:t xml:space="preserve"> where </w:t>
      </w:r>
      <w:r w:rsidR="004D6234" w:rsidRPr="002C71A3">
        <w:rPr>
          <w:noProof/>
          <w:position w:val="-12"/>
        </w:rPr>
      </w:r>
      <w:r w:rsidR="004D6234" w:rsidRPr="002C71A3">
        <w:rPr>
          <w:noProof/>
          <w:position w:val="-12"/>
        </w:rPr>
        <w:object w:dxaOrig="2100" w:dyaOrig="400" w14:anchorId="0A8EB5AF">
          <v:shape id="_x0000_i1553" type="#_x0000_t75" alt="" style="width:104.95pt;height:19.9pt;mso-width-percent:0;mso-height-percent:0;mso-width-percent:0;mso-height-percent:0" o:ole="">
            <v:imagedata r:id="rId1458" o:title=""/>
          </v:shape>
          <o:OLEObject Type="Embed" ProgID="Equation.DSMT4" ShapeID="_x0000_i1553" DrawAspect="Content" ObjectID="_1851002728" r:id="rId1459"/>
        </w:object>
      </w:r>
      <w:r w:rsidRPr="002C71A3">
        <w:t xml:space="preserve">.  The original problem is now converted from finding an arbitrary matrix into a search over the set of orthogonal projection matrices </w:t>
      </w:r>
      <w:r w:rsidR="004D6234" w:rsidRPr="002C71A3">
        <w:rPr>
          <w:noProof/>
          <w:position w:val="-8"/>
        </w:rPr>
      </w:r>
      <w:r w:rsidR="004D6234" w:rsidRPr="002C71A3">
        <w:rPr>
          <w:noProof/>
          <w:position w:val="-8"/>
        </w:rPr>
        <w:object w:dxaOrig="540" w:dyaOrig="340" w14:anchorId="6F7B60FD">
          <v:shape id="_x0000_i1554" type="#_x0000_t75" alt="" style="width:26.05pt;height:19.9pt;mso-width-percent:0;mso-height-percent:0;mso-width-percent:0;mso-height-percent:0" o:ole="">
            <v:imagedata r:id="rId1460" o:title=""/>
          </v:shape>
          <o:OLEObject Type="Embed" ProgID="Equation.DSMT4" ShapeID="_x0000_i1554" DrawAspect="Content" ObjectID="_1851002729" r:id="rId1461"/>
        </w:object>
      </w:r>
      <w:r w:rsidRPr="002C71A3">
        <w:t xml:space="preserve"> which solve</w:t>
      </w:r>
    </w:p>
    <w:p w:rsidR="00EB01FB" w:rsidRPr="002C71A3" w:rsidRDefault="00EB01FB" w:rsidP="00783531"/>
    <w:p w:rsidR="00EB01FB" w:rsidRPr="002C71A3" w:rsidRDefault="00EB01FB" w:rsidP="00783531">
      <w:r w:rsidRPr="002C71A3">
        <w:tab/>
      </w:r>
      <w:r w:rsidR="004D6234" w:rsidRPr="002C71A3">
        <w:rPr>
          <w:noProof/>
          <w:position w:val="-22"/>
        </w:rPr>
      </w:r>
      <w:r w:rsidR="004D6234" w:rsidRPr="002C71A3">
        <w:rPr>
          <w:noProof/>
          <w:position w:val="-22"/>
        </w:rPr>
        <w:object w:dxaOrig="5880" w:dyaOrig="499" w14:anchorId="45F9CF83">
          <v:shape id="_x0000_i1555" type="#_x0000_t75" alt="" style="width:294.15pt;height:26.05pt;mso-width-percent:0;mso-height-percent:0;mso-width-percent:0;mso-height-percent:0" o:ole="">
            <v:imagedata r:id="rId1462" o:title=""/>
          </v:shape>
          <o:OLEObject Type="Embed" ProgID="Equation.DSMT4" ShapeID="_x0000_i1555" DrawAspect="Content" ObjectID="_1851002730" r:id="rId1463"/>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316" w:name="ZEqnNum610127"/>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1</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39</w:instrText>
      </w:r>
      <w:r w:rsidRPr="002C71A3">
        <w:rPr>
          <w:noProof/>
        </w:rPr>
        <w:fldChar w:fldCharType="end"/>
      </w:r>
      <w:r w:rsidRPr="002C71A3">
        <w:instrText>)</w:instrText>
      </w:r>
      <w:bookmarkEnd w:id="316"/>
      <w:r w:rsidRPr="002C71A3">
        <w:fldChar w:fldCharType="end"/>
      </w:r>
    </w:p>
    <w:p w:rsidR="00EB01FB" w:rsidRPr="002C71A3" w:rsidRDefault="00EB01FB" w:rsidP="00783531"/>
    <w:p w:rsidR="00EB01FB" w:rsidRPr="002C71A3" w:rsidRDefault="00EB01FB" w:rsidP="00783531">
      <w:r w:rsidRPr="002C71A3">
        <w:t>where we have used the cyclic permutation and idempotence property of the trace operator and projection matrices, respectively in the simplification.  Employing the EVD</w:t>
      </w:r>
      <w:r w:rsidR="004D6234" w:rsidRPr="002C71A3">
        <w:rPr>
          <w:noProof/>
          <w:position w:val="-6"/>
        </w:rPr>
      </w:r>
      <w:r w:rsidR="004D6234" w:rsidRPr="002C71A3">
        <w:rPr>
          <w:noProof/>
          <w:position w:val="-6"/>
        </w:rPr>
        <w:object w:dxaOrig="1500" w:dyaOrig="320" w14:anchorId="19F42EAF">
          <v:shape id="_x0000_i1556" type="#_x0000_t75" alt="" style="width:1in;height:13pt;mso-width-percent:0;mso-height-percent:0;mso-width-percent:0;mso-height-percent:0" o:ole="">
            <v:imagedata r:id="rId1464" o:title=""/>
          </v:shape>
          <o:OLEObject Type="Embed" ProgID="Equation.DSMT4" ShapeID="_x0000_i1556" DrawAspect="Content" ObjectID="_1851002731" r:id="rId1465"/>
        </w:object>
      </w:r>
      <w:r w:rsidRPr="002C71A3">
        <w:t xml:space="preserve"> since it is symmetric has ON and positive EV and defining the also orthonormal </w:t>
      </w:r>
      <w:r w:rsidR="004D6234" w:rsidRPr="002C71A3">
        <w:rPr>
          <w:noProof/>
          <w:position w:val="-6"/>
        </w:rPr>
      </w:r>
      <w:r w:rsidR="004D6234" w:rsidRPr="002C71A3">
        <w:rPr>
          <w:noProof/>
          <w:position w:val="-6"/>
        </w:rPr>
        <w:object w:dxaOrig="660" w:dyaOrig="279" w14:anchorId="3B6D5499">
          <v:shape id="_x0000_i1557" type="#_x0000_t75" alt="" style="width:32.95pt;height:13pt;mso-width-percent:0;mso-height-percent:0;mso-width-percent:0;mso-height-percent:0" o:ole="">
            <v:imagedata r:id="rId1466" o:title=""/>
          </v:shape>
          <o:OLEObject Type="Embed" ProgID="Equation.DSMT4" ShapeID="_x0000_i1557" DrawAspect="Content" ObjectID="_1851002732" r:id="rId1467"/>
        </w:object>
      </w:r>
      <w:r w:rsidRPr="002C71A3">
        <w:t xml:space="preserve"> matrix </w:t>
      </w:r>
      <w:r w:rsidR="004D6234" w:rsidRPr="002C71A3">
        <w:rPr>
          <w:noProof/>
          <w:position w:val="-12"/>
        </w:rPr>
      </w:r>
      <w:r w:rsidR="004D6234" w:rsidRPr="002C71A3">
        <w:rPr>
          <w:noProof/>
          <w:position w:val="-12"/>
        </w:rPr>
        <w:object w:dxaOrig="1140" w:dyaOrig="380" w14:anchorId="51228FAF">
          <v:shape id="_x0000_i1558" type="#_x0000_t75" alt="" style="width:59.75pt;height:19.9pt;mso-width-percent:0;mso-height-percent:0;mso-width-percent:0;mso-height-percent:0" o:ole="">
            <v:imagedata r:id="rId1468" o:title=""/>
          </v:shape>
          <o:OLEObject Type="Embed" ProgID="Equation.DSMT4" ShapeID="_x0000_i1558" DrawAspect="Content" ObjectID="_1851002733" r:id="rId1469"/>
        </w:object>
      </w:r>
      <w:r w:rsidRPr="002C71A3">
        <w:t xml:space="preserve">, we may write </w:t>
      </w:r>
      <w:r w:rsidRPr="002C71A3">
        <w:fldChar w:fldCharType="begin"/>
      </w:r>
      <w:r w:rsidRPr="002C71A3">
        <w:instrText xml:space="preserve"> GOTOBUTTON ZEqnNum610127  \* MERGEFORMAT </w:instrText>
      </w:r>
      <w:fldSimple w:instr=" REF ZEqnNum610127 \* Charformat \! \* MERGEFORMAT ">
        <w:r w:rsidRPr="002C71A3">
          <w:instrText>(</w:instrText>
        </w:r>
        <w:r>
          <w:instrText>1</w:instrText>
        </w:r>
        <w:r w:rsidRPr="002C71A3">
          <w:instrText>.</w:instrText>
        </w:r>
        <w:r>
          <w:instrText>39</w:instrText>
        </w:r>
        <w:r w:rsidRPr="002C71A3">
          <w:instrText>)</w:instrText>
        </w:r>
      </w:fldSimple>
      <w:r w:rsidRPr="002C71A3">
        <w:fldChar w:fldCharType="end"/>
      </w:r>
      <w:r w:rsidRPr="002C71A3">
        <w:t xml:space="preserve"> as</w:t>
      </w:r>
    </w:p>
    <w:p w:rsidR="00EB01FB" w:rsidRPr="002C71A3" w:rsidRDefault="00EB01FB" w:rsidP="00783531">
      <w:r w:rsidRPr="002C71A3">
        <w:tab/>
      </w:r>
      <w:r w:rsidR="004D6234" w:rsidRPr="002C71A3">
        <w:rPr>
          <w:noProof/>
          <w:position w:val="-24"/>
        </w:rPr>
      </w:r>
      <w:r w:rsidR="004D6234" w:rsidRPr="002C71A3">
        <w:rPr>
          <w:noProof/>
          <w:position w:val="-24"/>
        </w:rPr>
        <w:object w:dxaOrig="1940" w:dyaOrig="540" w14:anchorId="2E5FDBF9">
          <v:shape id="_x0000_i1559" type="#_x0000_t75" alt="" style="width:98.05pt;height:26.05pt;mso-width-percent:0;mso-height-percent:0;mso-width-percent:0;mso-height-percent:0" o:ole="">
            <v:imagedata r:id="rId1470" o:title=""/>
          </v:shape>
          <o:OLEObject Type="Embed" ProgID="Equation.DSMT4" ShapeID="_x0000_i1559" DrawAspect="Content" ObjectID="_1851002734" r:id="rId1471"/>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1</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40</w:instrText>
      </w:r>
      <w:r w:rsidRPr="002C71A3">
        <w:rPr>
          <w:noProof/>
        </w:rPr>
        <w:fldChar w:fldCharType="end"/>
      </w:r>
      <w:r w:rsidRPr="002C71A3">
        <w:instrText>)</w:instrText>
      </w:r>
      <w:r w:rsidRPr="002C71A3">
        <w:fldChar w:fldCharType="end"/>
      </w:r>
    </w:p>
    <w:p w:rsidR="00EB01FB" w:rsidRPr="002C71A3" w:rsidRDefault="00EB01FB" w:rsidP="00783531"/>
    <w:p w:rsidR="00EB01FB" w:rsidRPr="002C71A3" w:rsidRDefault="00EB01FB" w:rsidP="00783531">
      <w:r w:rsidRPr="002C71A3">
        <w:t>Simplifying one last time we arrive at the final expression</w:t>
      </w:r>
    </w:p>
    <w:p w:rsidR="00EB01FB" w:rsidRPr="002C71A3" w:rsidRDefault="00EB01FB" w:rsidP="00783531">
      <w:r w:rsidRPr="002C71A3">
        <w:tab/>
      </w:r>
      <w:r w:rsidR="004D6234" w:rsidRPr="002C71A3">
        <w:rPr>
          <w:noProof/>
          <w:position w:val="-28"/>
        </w:rPr>
      </w:r>
      <w:r w:rsidR="004D6234" w:rsidRPr="002C71A3">
        <w:rPr>
          <w:noProof/>
          <w:position w:val="-28"/>
        </w:rPr>
        <w:object w:dxaOrig="4200" w:dyaOrig="680" w14:anchorId="00883568">
          <v:shape id="_x0000_i1560" type="#_x0000_t75" alt="" style="width:209.85pt;height:32.95pt;mso-width-percent:0;mso-height-percent:0;mso-width-percent:0;mso-height-percent:0" o:ole="">
            <v:imagedata r:id="rId1472" o:title=""/>
          </v:shape>
          <o:OLEObject Type="Embed" ProgID="Equation.DSMT4" ShapeID="_x0000_i1560" DrawAspect="Content" ObjectID="_1851002735" r:id="rId1473"/>
        </w:object>
      </w:r>
      <w:r w:rsidRPr="002C71A3">
        <w:t xml:space="preserve"> .</w:t>
      </w:r>
    </w:p>
    <w:p w:rsidR="00EB01FB" w:rsidRPr="002C71A3" w:rsidRDefault="00EB01FB" w:rsidP="00783531">
      <w:r w:rsidRPr="002C71A3">
        <w:t xml:space="preserve">which we can solve by inspection.   To see this, note that the last sum on the right </w:t>
      </w:r>
      <w:r w:rsidR="004D6234" w:rsidRPr="002C71A3">
        <w:rPr>
          <w:noProof/>
          <w:position w:val="-16"/>
        </w:rPr>
      </w:r>
      <w:r w:rsidR="004D6234" w:rsidRPr="002C71A3">
        <w:rPr>
          <w:noProof/>
          <w:position w:val="-16"/>
        </w:rPr>
        <w:object w:dxaOrig="1560" w:dyaOrig="460" w14:anchorId="2D9348A6">
          <v:shape id="_x0000_i1561" type="#_x0000_t75" alt="" style="width:78.15pt;height:19.9pt;mso-width-percent:0;mso-height-percent:0;mso-width-percent:0;mso-height-percent:0" o:ole="">
            <v:imagedata r:id="rId1474" o:title=""/>
          </v:shape>
          <o:OLEObject Type="Embed" ProgID="Equation.DSMT4" ShapeID="_x0000_i1561" DrawAspect="Content" ObjectID="_1851002736" r:id="rId1475"/>
        </w:object>
      </w:r>
      <w:r w:rsidRPr="002C71A3">
        <w:t xml:space="preserve">  is the sum of the rows of W (over column indices 1 through K).  Because W is the product of two ON matrices, the sum of the squares of its columns (W’W) sum to one, hence summing the columns then summing the rows must yield at total sum of all elements</w:t>
      </w:r>
      <w:r w:rsidR="004D6234" w:rsidRPr="002C71A3">
        <w:rPr>
          <w:noProof/>
          <w:position w:val="-16"/>
        </w:rPr>
      </w:r>
      <w:r w:rsidR="004D6234" w:rsidRPr="002C71A3">
        <w:rPr>
          <w:noProof/>
          <w:position w:val="-16"/>
        </w:rPr>
        <w:object w:dxaOrig="1420" w:dyaOrig="460" w14:anchorId="4D30128F">
          <v:shape id="_x0000_i1562" type="#_x0000_t75" alt="" style="width:1in;height:19.9pt;mso-width-percent:0;mso-height-percent:0;mso-width-percent:0;mso-height-percent:0" o:ole="">
            <v:imagedata r:id="rId1476" o:title=""/>
          </v:shape>
          <o:OLEObject Type="Embed" ProgID="Equation.DSMT4" ShapeID="_x0000_i1562" DrawAspect="Content" ObjectID="_1851002737" r:id="rId1477"/>
        </w:object>
      </w:r>
      <w:r w:rsidRPr="002C71A3">
        <w:t xml:space="preserve">.  It would also help if we didn’t have to worry about any large numbers in the maximization.  Indeed, because rank K WK is part of a larger basis of rank N, e.g. W=[WK WN-K], and the sum of the squares of each row of W is equal to 1, therefore the sum of the squares of the first K columns in a row, the sum of any K&lt;N cannot have any squared element greater than or equal to one.  Thus the constrained maximization problem is </w:t>
      </w:r>
    </w:p>
    <w:p w:rsidR="00EB01FB" w:rsidRPr="002C71A3" w:rsidRDefault="00EB01FB" w:rsidP="00783531">
      <w:r w:rsidRPr="002C71A3">
        <w:tab/>
      </w:r>
      <w:r w:rsidR="004D6234" w:rsidRPr="002C71A3">
        <w:rPr>
          <w:noProof/>
          <w:position w:val="-28"/>
        </w:rPr>
      </w:r>
      <w:r w:rsidR="004D6234" w:rsidRPr="002C71A3">
        <w:rPr>
          <w:noProof/>
          <w:position w:val="-28"/>
        </w:rPr>
        <w:object w:dxaOrig="1440" w:dyaOrig="680" w14:anchorId="1329D46B">
          <v:shape id="_x0000_i1563" type="#_x0000_t75" alt="" style="width:1in;height:32.95pt;mso-width-percent:0;mso-height-percent:0;mso-width-percent:0;mso-height-percent:0" o:ole="">
            <v:imagedata r:id="rId1478" o:title=""/>
          </v:shape>
          <o:OLEObject Type="Embed" ProgID="Equation.DSMT4" ShapeID="_x0000_i1563" DrawAspect="Content" ObjectID="_1851002738" r:id="rId1479"/>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1</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41</w:instrText>
      </w:r>
      <w:r w:rsidRPr="002C71A3">
        <w:rPr>
          <w:noProof/>
        </w:rPr>
        <w:fldChar w:fldCharType="end"/>
      </w:r>
      <w:r w:rsidRPr="002C71A3">
        <w:instrText>)</w:instrText>
      </w:r>
      <w:r w:rsidRPr="002C71A3">
        <w:fldChar w:fldCharType="end"/>
      </w:r>
    </w:p>
    <w:p w:rsidR="00EB01FB" w:rsidRPr="002C71A3" w:rsidRDefault="00EB01FB" w:rsidP="00783531">
      <w:r w:rsidRPr="002C71A3">
        <w:t xml:space="preserve">subject to </w:t>
      </w:r>
      <w:r w:rsidR="004D6234" w:rsidRPr="002C71A3">
        <w:rPr>
          <w:noProof/>
          <w:position w:val="-16"/>
        </w:rPr>
      </w:r>
      <w:r w:rsidR="004D6234" w:rsidRPr="002C71A3">
        <w:rPr>
          <w:noProof/>
          <w:position w:val="-16"/>
        </w:rPr>
        <w:object w:dxaOrig="1420" w:dyaOrig="460" w14:anchorId="53CD90FC">
          <v:shape id="_x0000_i1564" type="#_x0000_t75" alt="" style="width:1in;height:19.9pt;mso-width-percent:0;mso-height-percent:0;mso-width-percent:0;mso-height-percent:0" o:ole="">
            <v:imagedata r:id="rId1480" o:title=""/>
          </v:shape>
          <o:OLEObject Type="Embed" ProgID="Equation.DSMT4" ShapeID="_x0000_i1564" DrawAspect="Content" ObjectID="_1851002739" r:id="rId1481"/>
        </w:object>
      </w:r>
      <w:r w:rsidRPr="002C71A3">
        <w:t xml:space="preserve"> and </w:t>
      </w:r>
      <w:r w:rsidR="004D6234" w:rsidRPr="002C71A3">
        <w:rPr>
          <w:noProof/>
          <w:position w:val="-10"/>
        </w:rPr>
      </w:r>
      <w:r w:rsidR="004D6234" w:rsidRPr="002C71A3">
        <w:rPr>
          <w:noProof/>
          <w:position w:val="-10"/>
        </w:rPr>
        <w:object w:dxaOrig="1140" w:dyaOrig="320" w14:anchorId="7EBF496D">
          <v:shape id="_x0000_i1565" type="#_x0000_t75" alt="" style="width:59.75pt;height:13pt;mso-width-percent:0;mso-height-percent:0;mso-width-percent:0;mso-height-percent:0" o:ole="">
            <v:imagedata r:id="rId1482" o:title=""/>
          </v:shape>
          <o:OLEObject Type="Embed" ProgID="Equation.DSMT4" ShapeID="_x0000_i1565" DrawAspect="Content" ObjectID="_1851002740" r:id="rId1483"/>
        </w:object>
      </w:r>
      <w:r w:rsidRPr="002C71A3">
        <w:t>.  Since the summands are all nonnegative, we set all row sums to equal to the maximum permitted value which is one up to the max total number of rows allowed under the constraint, which is K.  Thus we front load the first K eigenvalues according to the distribution</w:t>
      </w:r>
    </w:p>
    <w:p w:rsidR="00EB01FB" w:rsidRPr="002C71A3" w:rsidRDefault="00EB01FB" w:rsidP="00783531">
      <w:r w:rsidRPr="002C71A3">
        <w:tab/>
      </w:r>
      <w:r w:rsidR="004D6234" w:rsidRPr="002C71A3">
        <w:rPr>
          <w:noProof/>
          <w:position w:val="-30"/>
        </w:rPr>
      </w:r>
      <w:r w:rsidR="004D6234" w:rsidRPr="002C71A3">
        <w:rPr>
          <w:noProof/>
          <w:position w:val="-30"/>
        </w:rPr>
        <w:object w:dxaOrig="2439" w:dyaOrig="720" w14:anchorId="0535E8D3">
          <v:shape id="_x0000_i1566" type="#_x0000_t75" alt="" style="width:124.1pt;height:39.05pt;mso-width-percent:0;mso-height-percent:0;mso-width-percent:0;mso-height-percent:0" o:ole="">
            <v:imagedata r:id="rId1484" o:title=""/>
          </v:shape>
          <o:OLEObject Type="Embed" ProgID="Equation.DSMT4" ShapeID="_x0000_i1566" DrawAspect="Content" ObjectID="_1851002741" r:id="rId1485"/>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317" w:name="ZEqnNum450364"/>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1</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42</w:instrText>
      </w:r>
      <w:r w:rsidRPr="002C71A3">
        <w:rPr>
          <w:noProof/>
        </w:rPr>
        <w:fldChar w:fldCharType="end"/>
      </w:r>
      <w:r w:rsidRPr="002C71A3">
        <w:instrText>)</w:instrText>
      </w:r>
      <w:bookmarkEnd w:id="317"/>
      <w:r w:rsidRPr="002C71A3">
        <w:fldChar w:fldCharType="end"/>
      </w:r>
    </w:p>
    <w:p w:rsidR="00EB01FB" w:rsidRPr="002C71A3" w:rsidRDefault="00EB01FB" w:rsidP="00783531"/>
    <w:p w:rsidR="00EB01FB" w:rsidRPr="002C71A3" w:rsidRDefault="00EB01FB" w:rsidP="00783531">
      <w:r w:rsidRPr="002C71A3">
        <w:t xml:space="preserve">One possible matrix which satisfies the constraint in </w:t>
      </w:r>
      <w:r w:rsidRPr="002C71A3">
        <w:fldChar w:fldCharType="begin"/>
      </w:r>
      <w:r w:rsidRPr="002C71A3">
        <w:instrText xml:space="preserve"> GOTOBUTTON ZEqnNum450364  \* MERGEFORMAT </w:instrText>
      </w:r>
      <w:fldSimple w:instr=" REF ZEqnNum450364 \* Charformat \! \* MERGEFORMAT ">
        <w:r w:rsidRPr="002C71A3">
          <w:instrText>(</w:instrText>
        </w:r>
        <w:r>
          <w:instrText>1</w:instrText>
        </w:r>
        <w:r w:rsidRPr="002C71A3">
          <w:instrText>.</w:instrText>
        </w:r>
        <w:r>
          <w:instrText>42</w:instrText>
        </w:r>
        <w:r w:rsidRPr="002C71A3">
          <w:instrText>)</w:instrText>
        </w:r>
      </w:fldSimple>
      <w:r w:rsidRPr="002C71A3">
        <w:fldChar w:fldCharType="end"/>
      </w:r>
      <w:r w:rsidRPr="002C71A3">
        <w:t xml:space="preserve"> is</w:t>
      </w:r>
    </w:p>
    <w:p w:rsidR="00EB01FB" w:rsidRPr="002C71A3" w:rsidRDefault="00EB01FB" w:rsidP="00783531">
      <w:r w:rsidRPr="002C71A3">
        <w:tab/>
      </w:r>
      <w:r w:rsidR="004D6234" w:rsidRPr="002C71A3">
        <w:rPr>
          <w:noProof/>
          <w:position w:val="-32"/>
        </w:rPr>
      </w:r>
      <w:r w:rsidR="004D6234" w:rsidRPr="002C71A3">
        <w:rPr>
          <w:noProof/>
          <w:position w:val="-32"/>
        </w:rPr>
        <w:object w:dxaOrig="1620" w:dyaOrig="760" w14:anchorId="0A4611EA">
          <v:shape id="_x0000_i1567" type="#_x0000_t75" alt="" style="width:78.15pt;height:39.05pt;mso-width-percent:0;mso-height-percent:0;mso-width-percent:0;mso-height-percent:0" o:ole="">
            <v:imagedata r:id="rId1486" o:title=""/>
          </v:shape>
          <o:OLEObject Type="Embed" ProgID="Equation.DSMT4" ShapeID="_x0000_i1567" DrawAspect="Content" ObjectID="_1851002742" r:id="rId1487"/>
        </w:object>
      </w:r>
      <w:r w:rsidRPr="002C71A3">
        <w:t xml:space="preserve"> </w:t>
      </w:r>
    </w:p>
    <w:p w:rsidR="00EB01FB" w:rsidRPr="002C71A3" w:rsidRDefault="00EB01FB" w:rsidP="00783531">
      <w:r w:rsidRPr="002C71A3">
        <w:t xml:space="preserve"> Then </w:t>
      </w:r>
    </w:p>
    <w:p w:rsidR="00EB01FB" w:rsidRPr="002C71A3" w:rsidRDefault="00EB01FB" w:rsidP="00783531">
      <w:r w:rsidRPr="002C71A3">
        <w:tab/>
      </w:r>
      <w:r w:rsidR="004D6234" w:rsidRPr="002C71A3">
        <w:rPr>
          <w:noProof/>
          <w:position w:val="-12"/>
        </w:rPr>
      </w:r>
      <w:r w:rsidR="004D6234" w:rsidRPr="002C71A3">
        <w:rPr>
          <w:noProof/>
          <w:position w:val="-12"/>
        </w:rPr>
        <w:object w:dxaOrig="940" w:dyaOrig="400" w14:anchorId="0C672A81">
          <v:shape id="_x0000_i1568" type="#_x0000_t75" alt="" style="width:45.95pt;height:19.9pt;mso-width-percent:0;mso-height-percent:0;mso-width-percent:0;mso-height-percent:0" o:ole="">
            <v:imagedata r:id="rId1488" o:title=""/>
          </v:shape>
          <o:OLEObject Type="Embed" ProgID="Equation.DSMT4" ShapeID="_x0000_i1568" DrawAspect="Content" ObjectID="_1851002743" r:id="rId1489"/>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1</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43</w:instrText>
      </w:r>
      <w:r w:rsidRPr="002C71A3">
        <w:rPr>
          <w:noProof/>
        </w:rPr>
        <w:fldChar w:fldCharType="end"/>
      </w:r>
      <w:r w:rsidRPr="002C71A3">
        <w:instrText>)</w:instrText>
      </w:r>
      <w:r w:rsidRPr="002C71A3">
        <w:fldChar w:fldCharType="end"/>
      </w:r>
    </w:p>
    <w:p w:rsidR="00EB01FB" w:rsidRPr="002C71A3" w:rsidRDefault="00EB01FB" w:rsidP="00783531"/>
    <w:p w:rsidR="00EB01FB" w:rsidRPr="002C71A3" w:rsidRDefault="00EB01FB" w:rsidP="00783531">
      <w:r w:rsidRPr="002C71A3">
        <w:lastRenderedPageBreak/>
        <w:t>and the complete solution is simply</w:t>
      </w:r>
    </w:p>
    <w:p w:rsidR="00EB01FB" w:rsidRPr="002C71A3" w:rsidRDefault="00EB01FB" w:rsidP="00783531"/>
    <w:p w:rsidR="00EB01FB" w:rsidRPr="002C71A3" w:rsidRDefault="00EB01FB" w:rsidP="00783531">
      <w:r w:rsidRPr="002C71A3">
        <w:tab/>
      </w:r>
      <w:r w:rsidR="004D6234" w:rsidRPr="002C71A3">
        <w:rPr>
          <w:noProof/>
          <w:position w:val="-34"/>
        </w:rPr>
      </w:r>
      <w:r w:rsidR="004D6234" w:rsidRPr="002C71A3">
        <w:rPr>
          <w:noProof/>
          <w:position w:val="-34"/>
        </w:rPr>
        <w:object w:dxaOrig="1440" w:dyaOrig="800" w14:anchorId="7680FFA9">
          <v:shape id="_x0000_i1569" type="#_x0000_t75" alt="" style="width:1in;height:39.05pt;mso-width-percent:0;mso-height-percent:0;mso-width-percent:0;mso-height-percent:0" o:ole="">
            <v:imagedata r:id="rId1490" o:title=""/>
          </v:shape>
          <o:OLEObject Type="Embed" ProgID="Equation.DSMT4" ShapeID="_x0000_i1569" DrawAspect="Content" ObjectID="_1851002744" r:id="rId1491"/>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1</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44</w:instrText>
      </w:r>
      <w:r w:rsidRPr="002C71A3">
        <w:rPr>
          <w:noProof/>
        </w:rPr>
        <w:fldChar w:fldCharType="end"/>
      </w:r>
      <w:r w:rsidRPr="002C71A3">
        <w:instrText>)</w:instrText>
      </w:r>
      <w:r w:rsidRPr="002C71A3">
        <w:fldChar w:fldCharType="end"/>
      </w:r>
    </w:p>
    <w:p w:rsidR="00EB01FB" w:rsidRPr="002C71A3" w:rsidRDefault="00EB01FB" w:rsidP="00783531"/>
    <w:p w:rsidR="00EB01FB" w:rsidRPr="002C71A3" w:rsidRDefault="00EB01FB" w:rsidP="00783531">
      <w:r w:rsidRPr="002C71A3">
        <w:t>This means we project A onto the subspace space defined by the first K eigenvectors.  The approximation error is</w:t>
      </w:r>
    </w:p>
    <w:p w:rsidR="00EB01FB" w:rsidRPr="002C71A3" w:rsidRDefault="00EB01FB" w:rsidP="00783531">
      <w:r w:rsidRPr="002C71A3">
        <w:tab/>
      </w:r>
      <w:r w:rsidR="004D6234" w:rsidRPr="002C71A3">
        <w:rPr>
          <w:noProof/>
          <w:position w:val="-134"/>
        </w:rPr>
      </w:r>
      <w:r w:rsidR="004D6234" w:rsidRPr="002C71A3">
        <w:rPr>
          <w:noProof/>
          <w:position w:val="-134"/>
        </w:rPr>
        <w:object w:dxaOrig="2760" w:dyaOrig="2640" w14:anchorId="2D6C45AE">
          <v:shape id="_x0000_i1570" type="#_x0000_t75" alt="" style="width:137.85pt;height:131pt;mso-width-percent:0;mso-height-percent:0;mso-width-percent:0;mso-height-percent:0" o:ole="">
            <v:imagedata r:id="rId1492" o:title=""/>
          </v:shape>
          <o:OLEObject Type="Embed" ProgID="Equation.DSMT4" ShapeID="_x0000_i1570" DrawAspect="Content" ObjectID="_1851002745" r:id="rId1493"/>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2C71A3">
        <w:instrText>.</w:instrText>
      </w:r>
      <w:r>
        <w:rPr>
          <w:noProof/>
        </w:rPr>
        <w:fldChar w:fldCharType="begin"/>
      </w:r>
      <w:r>
        <w:rPr>
          <w:noProof/>
        </w:rPr>
        <w:instrText xml:space="preserve"> SEQ MTEqn \c \* Arabic \* MERGEFORMAT </w:instrText>
      </w:r>
      <w:r>
        <w:rPr>
          <w:noProof/>
        </w:rPr>
        <w:fldChar w:fldCharType="separate"/>
      </w:r>
      <w:r>
        <w:rPr>
          <w:noProof/>
        </w:rPr>
        <w:instrText>45</w:instrText>
      </w:r>
      <w:r>
        <w:rPr>
          <w:noProof/>
        </w:rPr>
        <w:fldChar w:fldCharType="end"/>
      </w:r>
      <w:r w:rsidRPr="002C71A3">
        <w:instrText>)</w:instrText>
      </w:r>
      <w:r w:rsidRPr="002C71A3">
        <w:fldChar w:fldCharType="end"/>
      </w:r>
    </w:p>
    <w:p w:rsidR="00EB01FB" w:rsidRPr="00B75359" w:rsidRDefault="00EB01FB" w:rsidP="00C871C4">
      <w:pPr>
        <w:pStyle w:val="Heading3"/>
        <w:numPr>
          <w:ilvl w:val="2"/>
          <w:numId w:val="1"/>
        </w:numPr>
      </w:pPr>
      <w:bookmarkStart w:id="318" w:name="_Toc209776325"/>
      <w:bookmarkStart w:id="319" w:name="_Toc209776847"/>
      <w:bookmarkStart w:id="320" w:name="_Toc209781618"/>
      <w:bookmarkStart w:id="321" w:name="_Toc209787358"/>
      <w:bookmarkStart w:id="322" w:name="_Toc229856983"/>
      <w:bookmarkStart w:id="323" w:name="_Toc229926037"/>
      <w:r w:rsidRPr="00B75359">
        <w:t>Orthogonal Procrustes Problem</w:t>
      </w:r>
      <w:bookmarkEnd w:id="318"/>
      <w:bookmarkEnd w:id="319"/>
      <w:bookmarkEnd w:id="320"/>
      <w:bookmarkEnd w:id="321"/>
      <w:bookmarkEnd w:id="322"/>
      <w:bookmarkEnd w:id="323"/>
    </w:p>
    <w:p w:rsidR="00EB01FB" w:rsidRPr="002C71A3" w:rsidRDefault="00EB01FB" w:rsidP="00783531"/>
    <w:p w:rsidR="00EB01FB" w:rsidRPr="002C71A3" w:rsidRDefault="00EB01FB" w:rsidP="00783531">
      <w:r w:rsidRPr="002C71A3">
        <w:t>Find the minimum value of</w:t>
      </w:r>
    </w:p>
    <w:p w:rsidR="00EB01FB" w:rsidRPr="002C71A3" w:rsidRDefault="00EB01FB" w:rsidP="00783531">
      <w:r w:rsidRPr="002C71A3">
        <w:tab/>
      </w:r>
      <w:r w:rsidR="004D6234" w:rsidRPr="002C71A3">
        <w:rPr>
          <w:noProof/>
          <w:position w:val="-14"/>
        </w:rPr>
      </w:r>
      <w:r w:rsidR="004D6234" w:rsidRPr="002C71A3">
        <w:rPr>
          <w:noProof/>
          <w:position w:val="-14"/>
        </w:rPr>
        <w:object w:dxaOrig="1480" w:dyaOrig="440" w14:anchorId="51853F37">
          <v:shape id="_x0000_i1571" type="#_x0000_t75" alt="" style="width:1in;height:19.9pt;mso-width-percent:0;mso-height-percent:0;mso-width-percent:0;mso-height-percent:0" o:ole="">
            <v:imagedata r:id="rId1494" o:title=""/>
          </v:shape>
          <o:OLEObject Type="Embed" ProgID="Equation.DSMT4" ShapeID="_x0000_i1571" DrawAspect="Content" ObjectID="_1851002746" r:id="rId1495"/>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2C71A3">
        <w:instrText>.</w:instrText>
      </w:r>
      <w:r>
        <w:rPr>
          <w:noProof/>
        </w:rPr>
        <w:fldChar w:fldCharType="begin"/>
      </w:r>
      <w:r>
        <w:rPr>
          <w:noProof/>
        </w:rPr>
        <w:instrText xml:space="preserve"> SEQ MTEqn \c \* Arabic \* MERGEFORMAT </w:instrText>
      </w:r>
      <w:r>
        <w:rPr>
          <w:noProof/>
        </w:rPr>
        <w:fldChar w:fldCharType="separate"/>
      </w:r>
      <w:r>
        <w:rPr>
          <w:noProof/>
        </w:rPr>
        <w:instrText>46</w:instrText>
      </w:r>
      <w:r>
        <w:rPr>
          <w:noProof/>
        </w:rPr>
        <w:fldChar w:fldCharType="end"/>
      </w:r>
      <w:r w:rsidRPr="002C71A3">
        <w:instrText>)</w:instrText>
      </w:r>
      <w:r w:rsidRPr="002C71A3">
        <w:fldChar w:fldCharType="end"/>
      </w:r>
    </w:p>
    <w:p w:rsidR="00EB01FB" w:rsidRPr="002C71A3" w:rsidRDefault="00EB01FB" w:rsidP="00783531"/>
    <w:p w:rsidR="00EB01FB" w:rsidRPr="002C71A3" w:rsidRDefault="00EB01FB" w:rsidP="00783531">
      <w:r w:rsidRPr="002C71A3">
        <w:t>With respect to R subject to the constrain R’R=I, in otherwords R is an orthogongal matrix.  To be more specific if we require to restrict R to strict rotation matrix, and not a reflection matrix, then we add the constrain det®=1.  Involving both constraints requires lagrange multipliers which is not explicitly carried out.</w:t>
      </w:r>
    </w:p>
    <w:p w:rsidR="00EB01FB" w:rsidRPr="002C71A3" w:rsidRDefault="00EB01FB" w:rsidP="00783531">
      <w:r w:rsidRPr="002C71A3">
        <w:tab/>
      </w:r>
      <w:r w:rsidR="004D6234" w:rsidRPr="002C71A3">
        <w:rPr>
          <w:noProof/>
          <w:position w:val="-36"/>
        </w:rPr>
      </w:r>
      <w:r w:rsidR="004D6234" w:rsidRPr="002C71A3">
        <w:rPr>
          <w:noProof/>
          <w:position w:val="-36"/>
        </w:rPr>
        <w:object w:dxaOrig="2920" w:dyaOrig="840" w14:anchorId="7701E935">
          <v:shape id="_x0000_i1572" type="#_x0000_t75" alt="" style="width:2in;height:39.05pt;mso-width-percent:0;mso-height-percent:0;mso-width-percent:0;mso-height-percent:0" o:ole="">
            <v:imagedata r:id="rId1496" o:title=""/>
          </v:shape>
          <o:OLEObject Type="Embed" ProgID="Equation.DSMT4" ShapeID="_x0000_i1572" DrawAspect="Content" ObjectID="_1851002747" r:id="rId1497"/>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324" w:name="ZEqnNum663650"/>
      <w:r w:rsidRPr="002C71A3">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2C71A3">
        <w:instrText>.</w:instrText>
      </w:r>
      <w:r>
        <w:rPr>
          <w:noProof/>
        </w:rPr>
        <w:fldChar w:fldCharType="begin"/>
      </w:r>
      <w:r>
        <w:rPr>
          <w:noProof/>
        </w:rPr>
        <w:instrText xml:space="preserve"> SEQ MTEqn \c \* Arabic \* MERGEFORMAT </w:instrText>
      </w:r>
      <w:r>
        <w:rPr>
          <w:noProof/>
        </w:rPr>
        <w:fldChar w:fldCharType="separate"/>
      </w:r>
      <w:r>
        <w:rPr>
          <w:noProof/>
        </w:rPr>
        <w:instrText>47</w:instrText>
      </w:r>
      <w:r>
        <w:rPr>
          <w:noProof/>
        </w:rPr>
        <w:fldChar w:fldCharType="end"/>
      </w:r>
      <w:r w:rsidRPr="002C71A3">
        <w:instrText>)</w:instrText>
      </w:r>
      <w:bookmarkEnd w:id="324"/>
      <w:r w:rsidRPr="002C71A3">
        <w:fldChar w:fldCharType="end"/>
      </w:r>
    </w:p>
    <w:p w:rsidR="00EB01FB" w:rsidRPr="002C71A3" w:rsidRDefault="00EB01FB" w:rsidP="00783531"/>
    <w:p w:rsidR="00EB01FB" w:rsidRPr="002C71A3" w:rsidRDefault="00EB01FB" w:rsidP="00783531">
      <w:r w:rsidRPr="002C71A3">
        <w:t>Where we have invoked the constraint in the first term and used the properties of the trace operator.</w:t>
      </w:r>
    </w:p>
    <w:p w:rsidR="00EB01FB" w:rsidRPr="002C71A3" w:rsidRDefault="00EB01FB" w:rsidP="00783531">
      <w:r w:rsidRPr="002C71A3">
        <w:t xml:space="preserve">To minimize </w:t>
      </w:r>
      <w:r w:rsidRPr="002C71A3">
        <w:fldChar w:fldCharType="begin"/>
      </w:r>
      <w:r w:rsidRPr="002C71A3">
        <w:instrText xml:space="preserve"> GOTOBUTTON ZEqnNum663650  \* MERGEFORMAT </w:instrText>
      </w:r>
      <w:fldSimple w:instr=" REF ZEqnNum663650 \* Charformat \! \* MERGEFORMAT ">
        <w:r w:rsidRPr="002C71A3">
          <w:instrText>(</w:instrText>
        </w:r>
        <w:r>
          <w:instrText>1</w:instrText>
        </w:r>
        <w:r w:rsidRPr="002C71A3">
          <w:instrText>.</w:instrText>
        </w:r>
        <w:r>
          <w:instrText>47</w:instrText>
        </w:r>
        <w:r w:rsidRPr="002C71A3">
          <w:instrText>)</w:instrText>
        </w:r>
      </w:fldSimple>
      <w:r w:rsidRPr="002C71A3">
        <w:fldChar w:fldCharType="end"/>
      </w:r>
      <w:r w:rsidRPr="002C71A3">
        <w:t xml:space="preserve"> we maximize</w:t>
      </w:r>
      <w:r w:rsidR="004D6234" w:rsidRPr="002C71A3">
        <w:rPr>
          <w:noProof/>
          <w:position w:val="-10"/>
        </w:rPr>
      </w:r>
      <w:r w:rsidR="004D6234" w:rsidRPr="002C71A3">
        <w:rPr>
          <w:noProof/>
          <w:position w:val="-10"/>
        </w:rPr>
        <w:object w:dxaOrig="1040" w:dyaOrig="360" w14:anchorId="3AA67F0D">
          <v:shape id="_x0000_i1573" type="#_x0000_t75" alt="" style="width:52.1pt;height:19.9pt;mso-width-percent:0;mso-height-percent:0;mso-width-percent:0;mso-height-percent:0" o:ole="">
            <v:imagedata r:id="rId1498" o:title=""/>
          </v:shape>
          <o:OLEObject Type="Embed" ProgID="Equation.DSMT4" ShapeID="_x0000_i1573" DrawAspect="Content" ObjectID="_1851002748" r:id="rId1499"/>
        </w:object>
      </w:r>
      <w:r w:rsidRPr="002C71A3">
        <w:t xml:space="preserve">.  Let </w:t>
      </w:r>
      <w:r w:rsidR="004D6234" w:rsidRPr="002C71A3">
        <w:rPr>
          <w:noProof/>
          <w:position w:val="-6"/>
        </w:rPr>
      </w:r>
      <w:r w:rsidR="004D6234" w:rsidRPr="002C71A3">
        <w:rPr>
          <w:noProof/>
          <w:position w:val="-6"/>
        </w:rPr>
        <w:object w:dxaOrig="660" w:dyaOrig="320" w14:anchorId="57CF00F2">
          <v:shape id="_x0000_i1574" type="#_x0000_t75" alt="" style="width:32.95pt;height:13pt;mso-width-percent:0;mso-height-percent:0;mso-width-percent:0;mso-height-percent:0" o:ole="">
            <v:imagedata r:id="rId1500" o:title=""/>
          </v:shape>
          <o:OLEObject Type="Embed" ProgID="Equation.DSMT4" ShapeID="_x0000_i1574" DrawAspect="Content" ObjectID="_1851002749" r:id="rId1501"/>
        </w:object>
      </w:r>
      <w:r w:rsidRPr="002C71A3">
        <w:t xml:space="preserve">be the SVD of </w:t>
      </w:r>
      <w:r w:rsidR="004D6234" w:rsidRPr="002C71A3">
        <w:rPr>
          <w:noProof/>
          <w:position w:val="-4"/>
        </w:rPr>
      </w:r>
      <w:r w:rsidR="004D6234" w:rsidRPr="002C71A3">
        <w:rPr>
          <w:noProof/>
          <w:position w:val="-4"/>
        </w:rPr>
        <w:object w:dxaOrig="520" w:dyaOrig="300" w14:anchorId="0BE19AC3">
          <v:shape id="_x0000_i1575" type="#_x0000_t75" alt="" style="width:26.05pt;height:13pt;mso-width-percent:0;mso-height-percent:0;mso-width-percent:0;mso-height-percent:0" o:ole="">
            <v:imagedata r:id="rId1502" o:title=""/>
          </v:shape>
          <o:OLEObject Type="Embed" ProgID="Equation.DSMT4" ShapeID="_x0000_i1575" DrawAspect="Content" ObjectID="_1851002750" r:id="rId1503"/>
        </w:object>
      </w:r>
      <w:r w:rsidRPr="002C71A3">
        <w:t xml:space="preserve"> , then</w:t>
      </w:r>
    </w:p>
    <w:p w:rsidR="00EB01FB" w:rsidRPr="002C71A3" w:rsidRDefault="00EB01FB" w:rsidP="00783531"/>
    <w:p w:rsidR="00EB01FB" w:rsidRPr="002C71A3" w:rsidRDefault="00EB01FB" w:rsidP="00783531">
      <w:r w:rsidRPr="002C71A3">
        <w:tab/>
      </w:r>
      <w:r w:rsidR="004D6234" w:rsidRPr="002C71A3">
        <w:rPr>
          <w:noProof/>
          <w:position w:val="-10"/>
        </w:rPr>
      </w:r>
      <w:r w:rsidR="004D6234" w:rsidRPr="002C71A3">
        <w:rPr>
          <w:noProof/>
          <w:position w:val="-10"/>
        </w:rPr>
        <w:object w:dxaOrig="4700" w:dyaOrig="360" w14:anchorId="7B2CBB39">
          <v:shape id="_x0000_i1576" type="#_x0000_t75" alt="" style="width:235.9pt;height:19.9pt;mso-width-percent:0;mso-height-percent:0;mso-width-percent:0;mso-height-percent:0" o:ole="">
            <v:imagedata r:id="rId1504" o:title=""/>
          </v:shape>
          <o:OLEObject Type="Embed" ProgID="Equation.DSMT4" ShapeID="_x0000_i1576" DrawAspect="Content" ObjectID="_1851002751" r:id="rId1505"/>
        </w:object>
      </w:r>
      <w:r w:rsidRPr="002C71A3">
        <w:t xml:space="preserve"> </w:t>
      </w:r>
    </w:p>
    <w:p w:rsidR="00EB01FB" w:rsidRPr="002C71A3" w:rsidRDefault="00EB01FB" w:rsidP="00783531"/>
    <w:p w:rsidR="00EB01FB" w:rsidRPr="002C71A3" w:rsidRDefault="00EB01FB" w:rsidP="00783531">
      <w:r w:rsidRPr="002C71A3">
        <w:t xml:space="preserve">where </w:t>
      </w:r>
      <w:r w:rsidR="004D6234" w:rsidRPr="002C71A3">
        <w:rPr>
          <w:noProof/>
          <w:position w:val="-6"/>
        </w:rPr>
      </w:r>
      <w:r w:rsidR="004D6234" w:rsidRPr="002C71A3">
        <w:rPr>
          <w:noProof/>
          <w:position w:val="-6"/>
        </w:rPr>
        <w:object w:dxaOrig="1200" w:dyaOrig="320" w14:anchorId="66398AFA">
          <v:shape id="_x0000_i1577" type="#_x0000_t75" alt="" style="width:59pt;height:13pt;mso-width-percent:0;mso-height-percent:0;mso-width-percent:0;mso-height-percent:0" o:ole="">
            <v:imagedata r:id="rId1506" o:title=""/>
          </v:shape>
          <o:OLEObject Type="Embed" ProgID="Equation.DSMT4" ShapeID="_x0000_i1577" DrawAspect="Content" ObjectID="_1851002752" r:id="rId1507"/>
        </w:object>
      </w:r>
      <w:r w:rsidRPr="002C71A3">
        <w:t xml:space="preserve"> is also an orthogonal matrix.  Since </w:t>
      </w:r>
      <w:r w:rsidR="004D6234" w:rsidRPr="002C71A3">
        <w:rPr>
          <w:noProof/>
          <w:position w:val="-4"/>
        </w:rPr>
      </w:r>
      <w:r w:rsidR="004D6234" w:rsidRPr="002C71A3">
        <w:rPr>
          <w:noProof/>
          <w:position w:val="-4"/>
        </w:rPr>
        <w:object w:dxaOrig="220" w:dyaOrig="240" w14:anchorId="2C89DEF5">
          <v:shape id="_x0000_i1578" type="#_x0000_t75" alt="" style="width:13pt;height:13pt;mso-width-percent:0;mso-height-percent:0;mso-width-percent:0;mso-height-percent:0" o:ole="">
            <v:imagedata r:id="rId1508" o:title=""/>
          </v:shape>
          <o:OLEObject Type="Embed" ProgID="Equation.DSMT4" ShapeID="_x0000_i1578" DrawAspect="Content" ObjectID="_1851002753" r:id="rId1509"/>
        </w:object>
      </w:r>
      <w:r w:rsidRPr="002C71A3">
        <w:t xml:space="preserve"> is diagonal, </w:t>
      </w:r>
    </w:p>
    <w:p w:rsidR="00EB01FB" w:rsidRPr="002C71A3" w:rsidRDefault="00EB01FB" w:rsidP="00783531"/>
    <w:p w:rsidR="00EB01FB" w:rsidRPr="002C71A3" w:rsidRDefault="00EB01FB" w:rsidP="00783531">
      <w:r w:rsidRPr="002C71A3">
        <w:tab/>
      </w:r>
      <w:r w:rsidR="004D6234" w:rsidRPr="002C71A3">
        <w:rPr>
          <w:noProof/>
          <w:position w:val="-28"/>
        </w:rPr>
      </w:r>
      <w:r w:rsidR="004D6234" w:rsidRPr="002C71A3">
        <w:rPr>
          <w:noProof/>
          <w:position w:val="-28"/>
        </w:rPr>
        <w:object w:dxaOrig="2420" w:dyaOrig="680" w14:anchorId="3ADC0C55">
          <v:shape id="_x0000_i1579" type="#_x0000_t75" alt="" style="width:124.1pt;height:32.95pt;mso-width-percent:0;mso-height-percent:0;mso-width-percent:0;mso-height-percent:0" o:ole="">
            <v:imagedata r:id="rId1510" o:title=""/>
          </v:shape>
          <o:OLEObject Type="Embed" ProgID="Equation.DSMT4" ShapeID="_x0000_i1579" DrawAspect="Content" ObjectID="_1851002754" r:id="rId1511"/>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2C71A3">
        <w:instrText>.</w:instrText>
      </w:r>
      <w:r>
        <w:rPr>
          <w:noProof/>
        </w:rPr>
        <w:fldChar w:fldCharType="begin"/>
      </w:r>
      <w:r>
        <w:rPr>
          <w:noProof/>
        </w:rPr>
        <w:instrText xml:space="preserve"> SEQ MTEqn \c \* Arabic \* MERGEFORMAT </w:instrText>
      </w:r>
      <w:r>
        <w:rPr>
          <w:noProof/>
        </w:rPr>
        <w:fldChar w:fldCharType="separate"/>
      </w:r>
      <w:r>
        <w:rPr>
          <w:noProof/>
        </w:rPr>
        <w:instrText>48</w:instrText>
      </w:r>
      <w:r>
        <w:rPr>
          <w:noProof/>
        </w:rPr>
        <w:fldChar w:fldCharType="end"/>
      </w:r>
      <w:r w:rsidRPr="002C71A3">
        <w:instrText>)</w:instrText>
      </w:r>
      <w:r w:rsidRPr="002C71A3">
        <w:fldChar w:fldCharType="end"/>
      </w:r>
    </w:p>
    <w:p w:rsidR="00EB01FB" w:rsidRPr="002C71A3" w:rsidRDefault="00EB01FB" w:rsidP="00783531">
      <w:r w:rsidRPr="002C71A3">
        <w:t xml:space="preserve">The </w:t>
      </w:r>
      <w:r w:rsidR="004D6234" w:rsidRPr="002C71A3">
        <w:rPr>
          <w:noProof/>
          <w:position w:val="-12"/>
        </w:rPr>
      </w:r>
      <w:r w:rsidR="004D6234" w:rsidRPr="002C71A3">
        <w:rPr>
          <w:noProof/>
          <w:position w:val="-12"/>
        </w:rPr>
        <w:object w:dxaOrig="300" w:dyaOrig="360" w14:anchorId="5C6270A8">
          <v:shape id="_x0000_i1580" type="#_x0000_t75" alt="" style="width:13pt;height:19.9pt;mso-width-percent:0;mso-height-percent:0;mso-width-percent:0;mso-height-percent:0" o:ole="">
            <v:imagedata r:id="rId1512" o:title=""/>
          </v:shape>
          <o:OLEObject Type="Embed" ProgID="Equation.DSMT4" ShapeID="_x0000_i1580" DrawAspect="Content" ObjectID="_1851002755" r:id="rId1513"/>
        </w:object>
      </w:r>
      <w:r w:rsidRPr="002C71A3">
        <w:t xml:space="preserve"> are non-negative and W is orthogonal which implies that </w:t>
      </w:r>
      <w:r w:rsidR="004D6234" w:rsidRPr="002C71A3">
        <w:rPr>
          <w:noProof/>
          <w:position w:val="-14"/>
        </w:rPr>
      </w:r>
      <w:r w:rsidR="004D6234" w:rsidRPr="002C71A3">
        <w:rPr>
          <w:noProof/>
          <w:position w:val="-14"/>
        </w:rPr>
        <w:object w:dxaOrig="1219" w:dyaOrig="380" w14:anchorId="64DC03A9">
          <v:shape id="_x0000_i1581" type="#_x0000_t75" alt="" style="width:59pt;height:19.9pt;mso-width-percent:0;mso-height-percent:0;mso-width-percent:0;mso-height-percent:0" o:ole="">
            <v:imagedata r:id="rId1514" o:title=""/>
          </v:shape>
          <o:OLEObject Type="Embed" ProgID="Equation.DSMT4" ShapeID="_x0000_i1581" DrawAspect="Content" ObjectID="_1851002756" r:id="rId1515"/>
        </w:object>
      </w:r>
      <w:r w:rsidRPr="002C71A3">
        <w:t xml:space="preserve">, i.e, </w:t>
      </w:r>
      <w:r w:rsidR="004D6234" w:rsidRPr="002C71A3">
        <w:rPr>
          <w:noProof/>
          <w:position w:val="-16"/>
        </w:rPr>
      </w:r>
      <w:r w:rsidR="004D6234" w:rsidRPr="002C71A3">
        <w:rPr>
          <w:noProof/>
          <w:position w:val="-16"/>
        </w:rPr>
        <w:object w:dxaOrig="4860" w:dyaOrig="460" w14:anchorId="0393CA0D">
          <v:shape id="_x0000_i1582" type="#_x0000_t75" alt="" style="width:242.05pt;height:19.9pt;mso-width-percent:0;mso-height-percent:0;mso-width-percent:0;mso-height-percent:0" o:ole="">
            <v:imagedata r:id="rId1516" o:title=""/>
          </v:shape>
          <o:OLEObject Type="Embed" ProgID="Equation.DSMT4" ShapeID="_x0000_i1582" DrawAspect="Content" ObjectID="_1851002757" r:id="rId1517"/>
        </w:object>
      </w:r>
      <w:r w:rsidRPr="002C71A3">
        <w:t xml:space="preserve"> .  Thus the maximum is achieved by choosing </w:t>
      </w:r>
      <w:r w:rsidRPr="002C71A3">
        <w:lastRenderedPageBreak/>
        <w:t xml:space="preserve">R such that </w:t>
      </w:r>
      <w:r w:rsidR="004D6234" w:rsidRPr="002C71A3">
        <w:rPr>
          <w:noProof/>
          <w:position w:val="-14"/>
        </w:rPr>
      </w:r>
      <w:r w:rsidR="004D6234" w:rsidRPr="002C71A3">
        <w:rPr>
          <w:noProof/>
          <w:position w:val="-14"/>
        </w:rPr>
        <w:object w:dxaOrig="1140" w:dyaOrig="380" w14:anchorId="3EE58ACD">
          <v:shape id="_x0000_i1583" type="#_x0000_t75" alt="" style="width:59.75pt;height:19.9pt;mso-width-percent:0;mso-height-percent:0;mso-width-percent:0;mso-height-percent:0" o:ole="">
            <v:imagedata r:id="rId1518" o:title=""/>
          </v:shape>
          <o:OLEObject Type="Embed" ProgID="Equation.DSMT4" ShapeID="_x0000_i1583" DrawAspect="Content" ObjectID="_1851002758" r:id="rId1519"/>
        </w:object>
      </w:r>
      <w:r w:rsidRPr="002C71A3">
        <w:t xml:space="preserve"> , or </w:t>
      </w:r>
      <w:r w:rsidR="004D6234" w:rsidRPr="002C71A3">
        <w:rPr>
          <w:noProof/>
          <w:position w:val="-6"/>
        </w:rPr>
      </w:r>
      <w:r w:rsidR="004D6234" w:rsidRPr="002C71A3">
        <w:rPr>
          <w:noProof/>
          <w:position w:val="-6"/>
        </w:rPr>
        <w:object w:dxaOrig="3440" w:dyaOrig="320" w14:anchorId="3FFC3B03">
          <v:shape id="_x0000_i1584" type="#_x0000_t75" alt="" style="width:170.05pt;height:13pt;mso-width-percent:0;mso-height-percent:0;mso-width-percent:0;mso-height-percent:0" o:ole="">
            <v:imagedata r:id="rId1520" o:title=""/>
          </v:shape>
          <o:OLEObject Type="Embed" ProgID="Equation.DSMT4" ShapeID="_x0000_i1584" DrawAspect="Content" ObjectID="_1851002759" r:id="rId1521"/>
        </w:object>
      </w:r>
      <w:r w:rsidRPr="002C71A3">
        <w:t>(U,V are symmetric).  In order to ensure R is a strict rotation, the added constraint on the determinant yields</w:t>
      </w:r>
    </w:p>
    <w:p w:rsidR="00EB01FB" w:rsidRPr="002C71A3" w:rsidRDefault="00EB01FB" w:rsidP="00783531"/>
    <w:p w:rsidR="00EB01FB" w:rsidRPr="002C71A3" w:rsidRDefault="00EB01FB" w:rsidP="00783531">
      <w:r w:rsidRPr="002C71A3">
        <w:tab/>
      </w:r>
      <w:r w:rsidR="004D6234" w:rsidRPr="002C71A3">
        <w:rPr>
          <w:noProof/>
          <w:position w:val="-6"/>
        </w:rPr>
      </w:r>
      <w:r w:rsidR="004D6234" w:rsidRPr="002C71A3">
        <w:rPr>
          <w:noProof/>
          <w:position w:val="-6"/>
        </w:rPr>
        <w:object w:dxaOrig="1120" w:dyaOrig="320" w14:anchorId="611D342F">
          <v:shape id="_x0000_i1585" type="#_x0000_t75" alt="" style="width:59pt;height:13pt;mso-width-percent:0;mso-height-percent:0;mso-width-percent:0;mso-height-percent:0" o:ole="">
            <v:imagedata r:id="rId1522" o:title=""/>
          </v:shape>
          <o:OLEObject Type="Embed" ProgID="Equation.DSMT4" ShapeID="_x0000_i1585" DrawAspect="Content" ObjectID="_1851002760" r:id="rId1523"/>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2C71A3">
        <w:instrText>.</w:instrText>
      </w:r>
      <w:r>
        <w:rPr>
          <w:noProof/>
        </w:rPr>
        <w:fldChar w:fldCharType="begin"/>
      </w:r>
      <w:r>
        <w:rPr>
          <w:noProof/>
        </w:rPr>
        <w:instrText xml:space="preserve"> SEQ MTEqn \c \* Arabic \* MERGEFORMAT </w:instrText>
      </w:r>
      <w:r>
        <w:rPr>
          <w:noProof/>
        </w:rPr>
        <w:fldChar w:fldCharType="separate"/>
      </w:r>
      <w:r>
        <w:rPr>
          <w:noProof/>
        </w:rPr>
        <w:instrText>49</w:instrText>
      </w:r>
      <w:r>
        <w:rPr>
          <w:noProof/>
        </w:rPr>
        <w:fldChar w:fldCharType="end"/>
      </w:r>
      <w:r w:rsidRPr="002C71A3">
        <w:instrText>)</w:instrText>
      </w:r>
      <w:r w:rsidRPr="002C71A3">
        <w:fldChar w:fldCharType="end"/>
      </w:r>
    </w:p>
    <w:p w:rsidR="00EB01FB" w:rsidRPr="002C71A3" w:rsidRDefault="00EB01FB" w:rsidP="00783531">
      <w:r w:rsidRPr="002C71A3">
        <w:t>Where</w:t>
      </w:r>
    </w:p>
    <w:p w:rsidR="00EB01FB" w:rsidRPr="002C71A3" w:rsidRDefault="00EB01FB" w:rsidP="00783531">
      <w:r w:rsidRPr="002C71A3">
        <w:tab/>
      </w:r>
      <w:r w:rsidR="004D6234" w:rsidRPr="002C71A3">
        <w:rPr>
          <w:noProof/>
          <w:position w:val="-16"/>
        </w:rPr>
      </w:r>
      <w:r w:rsidR="004D6234" w:rsidRPr="002C71A3">
        <w:rPr>
          <w:noProof/>
          <w:position w:val="-16"/>
        </w:rPr>
        <w:object w:dxaOrig="2380" w:dyaOrig="440" w14:anchorId="037EE90F">
          <v:shape id="_x0000_i1586" type="#_x0000_t75" alt="" style="width:117.95pt;height:19.9pt;mso-width-percent:0;mso-height-percent:0;mso-width-percent:0;mso-height-percent:0" o:ole="">
            <v:imagedata r:id="rId1524" o:title=""/>
          </v:shape>
          <o:OLEObject Type="Embed" ProgID="Equation.DSMT4" ShapeID="_x0000_i1586" DrawAspect="Content" ObjectID="_1851002761" r:id="rId1525"/>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2C71A3">
        <w:instrText>.</w:instrText>
      </w:r>
      <w:r>
        <w:rPr>
          <w:noProof/>
        </w:rPr>
        <w:fldChar w:fldCharType="begin"/>
      </w:r>
      <w:r>
        <w:rPr>
          <w:noProof/>
        </w:rPr>
        <w:instrText xml:space="preserve"> SEQ MTEqn \c \* Arabic \* MERGEFORMAT </w:instrText>
      </w:r>
      <w:r>
        <w:rPr>
          <w:noProof/>
        </w:rPr>
        <w:fldChar w:fldCharType="separate"/>
      </w:r>
      <w:r>
        <w:rPr>
          <w:noProof/>
        </w:rPr>
        <w:instrText>50</w:instrText>
      </w:r>
      <w:r>
        <w:rPr>
          <w:noProof/>
        </w:rPr>
        <w:fldChar w:fldCharType="end"/>
      </w:r>
      <w:r w:rsidRPr="002C71A3">
        <w:instrText>)</w:instrText>
      </w:r>
      <w:r w:rsidRPr="002C71A3">
        <w:fldChar w:fldCharType="end"/>
      </w:r>
    </w:p>
    <w:p w:rsidR="00EB01FB" w:rsidRPr="002C71A3" w:rsidRDefault="00EB01FB" w:rsidP="00783531"/>
    <w:p w:rsidR="00EB01FB" w:rsidRPr="002C71A3" w:rsidRDefault="00EB01FB" w:rsidP="00783531"/>
    <w:p w:rsidR="00EB01FB" w:rsidRPr="002C71A3" w:rsidRDefault="00EB01FB" w:rsidP="00783531">
      <w:r w:rsidRPr="002C71A3">
        <w:br/>
      </w:r>
    </w:p>
    <w:p w:rsidR="00EB01FB" w:rsidRPr="00B75359" w:rsidRDefault="00EB01FB" w:rsidP="00C871C4">
      <w:pPr>
        <w:pStyle w:val="Heading2"/>
        <w:numPr>
          <w:ilvl w:val="1"/>
          <w:numId w:val="1"/>
        </w:numPr>
      </w:pPr>
      <w:bookmarkStart w:id="325" w:name="_Toc280363482"/>
      <w:bookmarkStart w:id="326" w:name="_Toc209776326"/>
      <w:bookmarkStart w:id="327" w:name="_Toc209776848"/>
      <w:bookmarkStart w:id="328" w:name="_Toc209781619"/>
      <w:bookmarkStart w:id="329" w:name="_Toc209787359"/>
      <w:bookmarkStart w:id="330" w:name="_Toc229856984"/>
      <w:bookmarkStart w:id="331" w:name="_Toc229926038"/>
      <w:bookmarkStart w:id="332" w:name="_Toc145482109"/>
      <w:bookmarkStart w:id="333" w:name="_Toc146610605"/>
      <w:bookmarkEnd w:id="228"/>
      <w:r w:rsidRPr="00B75359">
        <w:t>Solutions to Linear Systems</w:t>
      </w:r>
      <w:bookmarkEnd w:id="325"/>
      <w:bookmarkEnd w:id="326"/>
      <w:bookmarkEnd w:id="327"/>
      <w:bookmarkEnd w:id="328"/>
      <w:bookmarkEnd w:id="329"/>
      <w:bookmarkEnd w:id="330"/>
      <w:bookmarkEnd w:id="331"/>
    </w:p>
    <w:p w:rsidR="00EB01FB" w:rsidRPr="002C71A3" w:rsidRDefault="00EB01FB" w:rsidP="00783531"/>
    <w:p w:rsidR="00EB01FB" w:rsidRPr="002C71A3" w:rsidRDefault="00EB01FB" w:rsidP="00783531">
      <w:r w:rsidRPr="002C71A3">
        <w:t>A system of equations</w:t>
      </w:r>
      <w:r w:rsidRPr="002C71A3">
        <w:rPr>
          <w:noProof/>
          <w:position w:val="-4"/>
        </w:rPr>
        <w:drawing>
          <wp:inline distT="0" distB="0" distL="0" distR="0" wp14:anchorId="6F8A6CE3" wp14:editId="2C8037AD">
            <wp:extent cx="485775" cy="152400"/>
            <wp:effectExtent l="0" t="0" r="9525"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1526" cstate="print">
                      <a:extLst>
                        <a:ext uri="{28A0092B-C50C-407E-A947-70E740481C1C}">
                          <a14:useLocalDpi xmlns:a14="http://schemas.microsoft.com/office/drawing/2010/main" val="0"/>
                        </a:ext>
                      </a:extLst>
                    </a:blip>
                    <a:srcRect/>
                    <a:stretch>
                      <a:fillRect/>
                    </a:stretch>
                  </pic:blipFill>
                  <pic:spPr bwMode="auto">
                    <a:xfrm>
                      <a:off x="0" y="0"/>
                      <a:ext cx="485775" cy="152400"/>
                    </a:xfrm>
                    <a:prstGeom prst="rect">
                      <a:avLst/>
                    </a:prstGeom>
                    <a:noFill/>
                    <a:ln>
                      <a:noFill/>
                    </a:ln>
                  </pic:spPr>
                </pic:pic>
              </a:graphicData>
            </a:graphic>
          </wp:inline>
        </w:drawing>
      </w:r>
      <w:r w:rsidRPr="002C71A3">
        <w:t xml:space="preserve">is described by the </w:t>
      </w:r>
      <w:r w:rsidRPr="002C71A3">
        <w:rPr>
          <w:noProof/>
          <w:position w:val="-4"/>
        </w:rPr>
        <w:drawing>
          <wp:inline distT="0" distB="0" distL="0" distR="0" wp14:anchorId="4DE4C163" wp14:editId="5BDBCF20">
            <wp:extent cx="390525" cy="142875"/>
            <wp:effectExtent l="0" t="0" r="9525" b="9525"/>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1527" cstate="print">
                      <a:extLst>
                        <a:ext uri="{28A0092B-C50C-407E-A947-70E740481C1C}">
                          <a14:useLocalDpi xmlns:a14="http://schemas.microsoft.com/office/drawing/2010/main" val="0"/>
                        </a:ext>
                      </a:extLst>
                    </a:blip>
                    <a:srcRect/>
                    <a:stretch>
                      <a:fillRect/>
                    </a:stretch>
                  </pic:blipFill>
                  <pic:spPr bwMode="auto">
                    <a:xfrm>
                      <a:off x="0" y="0"/>
                      <a:ext cx="390525" cy="142875"/>
                    </a:xfrm>
                    <a:prstGeom prst="rect">
                      <a:avLst/>
                    </a:prstGeom>
                    <a:noFill/>
                    <a:ln>
                      <a:noFill/>
                    </a:ln>
                  </pic:spPr>
                </pic:pic>
              </a:graphicData>
            </a:graphic>
          </wp:inline>
        </w:drawing>
      </w:r>
      <w:r w:rsidRPr="002C71A3">
        <w:t xml:space="preserve">matrix </w:t>
      </w:r>
      <w:r w:rsidRPr="002C71A3">
        <w:rPr>
          <w:noProof/>
          <w:position w:val="-4"/>
        </w:rPr>
        <w:drawing>
          <wp:inline distT="0" distB="0" distL="0" distR="0" wp14:anchorId="1AA5E880" wp14:editId="69D54339">
            <wp:extent cx="161925" cy="152400"/>
            <wp:effectExtent l="0" t="0" r="9525"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1528"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C71A3">
        <w:t xml:space="preserve">, the </w:t>
      </w:r>
      <w:r w:rsidRPr="002C71A3">
        <w:rPr>
          <w:noProof/>
          <w:position w:val="-4"/>
        </w:rPr>
        <w:drawing>
          <wp:inline distT="0" distB="0" distL="0" distR="0" wp14:anchorId="3580E1E9" wp14:editId="2C677951">
            <wp:extent cx="333375" cy="152400"/>
            <wp:effectExtent l="0" t="0" r="9525"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1529" cstate="print">
                      <a:extLst>
                        <a:ext uri="{28A0092B-C50C-407E-A947-70E740481C1C}">
                          <a14:useLocalDpi xmlns:a14="http://schemas.microsoft.com/office/drawing/2010/main" val="0"/>
                        </a:ext>
                      </a:extLst>
                    </a:blip>
                    <a:srcRect/>
                    <a:stretch>
                      <a:fillRect/>
                    </a:stretch>
                  </pic:blipFill>
                  <pic:spPr bwMode="auto">
                    <a:xfrm>
                      <a:off x="0" y="0"/>
                      <a:ext cx="333375" cy="152400"/>
                    </a:xfrm>
                    <a:prstGeom prst="rect">
                      <a:avLst/>
                    </a:prstGeom>
                    <a:noFill/>
                    <a:ln>
                      <a:noFill/>
                    </a:ln>
                  </pic:spPr>
                </pic:pic>
              </a:graphicData>
            </a:graphic>
          </wp:inline>
        </w:drawing>
      </w:r>
      <w:r w:rsidRPr="002C71A3">
        <w:t xml:space="preserve">solution vector </w:t>
      </w:r>
      <w:r w:rsidRPr="002C71A3">
        <w:rPr>
          <w:noProof/>
          <w:position w:val="-4"/>
        </w:rPr>
        <w:drawing>
          <wp:inline distT="0" distB="0" distL="0" distR="0" wp14:anchorId="18A5F1D1" wp14:editId="313AAD27">
            <wp:extent cx="123825" cy="123825"/>
            <wp:effectExtent l="0" t="0" r="9525" b="9525"/>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1530"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2C71A3">
        <w:t xml:space="preserve">, and the </w:t>
      </w:r>
      <w:r w:rsidRPr="002C71A3">
        <w:rPr>
          <w:noProof/>
          <w:position w:val="-4"/>
        </w:rPr>
        <w:drawing>
          <wp:inline distT="0" distB="0" distL="0" distR="0" wp14:anchorId="33117CEC" wp14:editId="40F235B6">
            <wp:extent cx="371475" cy="152400"/>
            <wp:effectExtent l="0" t="0" r="9525"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1531" cstate="print">
                      <a:extLst>
                        <a:ext uri="{28A0092B-C50C-407E-A947-70E740481C1C}">
                          <a14:useLocalDpi xmlns:a14="http://schemas.microsoft.com/office/drawing/2010/main" val="0"/>
                        </a:ext>
                      </a:extLst>
                    </a:blip>
                    <a:srcRect/>
                    <a:stretch>
                      <a:fillRect/>
                    </a:stretch>
                  </pic:blipFill>
                  <pic:spPr bwMode="auto">
                    <a:xfrm>
                      <a:off x="0" y="0"/>
                      <a:ext cx="371475" cy="152400"/>
                    </a:xfrm>
                    <a:prstGeom prst="rect">
                      <a:avLst/>
                    </a:prstGeom>
                    <a:noFill/>
                    <a:ln>
                      <a:noFill/>
                    </a:ln>
                  </pic:spPr>
                </pic:pic>
              </a:graphicData>
            </a:graphic>
          </wp:inline>
        </w:drawing>
      </w:r>
      <w:r w:rsidRPr="002C71A3">
        <w:t xml:space="preserve">rhs vector </w:t>
      </w:r>
      <w:r w:rsidRPr="002C71A3">
        <w:rPr>
          <w:noProof/>
          <w:position w:val="-4"/>
        </w:rPr>
        <w:drawing>
          <wp:inline distT="0" distB="0" distL="0" distR="0" wp14:anchorId="27036800" wp14:editId="48B99C85">
            <wp:extent cx="142875" cy="152400"/>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1532" cstate="print">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rsidRPr="002C71A3">
        <w:t>.  Since both</w:t>
      </w:r>
      <w:r w:rsidRPr="002C71A3">
        <w:rPr>
          <w:noProof/>
          <w:position w:val="-10"/>
        </w:rPr>
        <w:drawing>
          <wp:inline distT="0" distB="0" distL="0" distR="0" wp14:anchorId="13B66FF6" wp14:editId="58F1FB72">
            <wp:extent cx="838200" cy="22860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1533" cstate="print">
                      <a:extLst>
                        <a:ext uri="{28A0092B-C50C-407E-A947-70E740481C1C}">
                          <a14:useLocalDpi xmlns:a14="http://schemas.microsoft.com/office/drawing/2010/main" val="0"/>
                        </a:ext>
                      </a:extLst>
                    </a:blip>
                    <a:srcRect/>
                    <a:stretch>
                      <a:fillRect/>
                    </a:stretch>
                  </pic:blipFill>
                  <pic:spPr bwMode="auto">
                    <a:xfrm>
                      <a:off x="0" y="0"/>
                      <a:ext cx="838200" cy="228600"/>
                    </a:xfrm>
                    <a:prstGeom prst="rect">
                      <a:avLst/>
                    </a:prstGeom>
                    <a:noFill/>
                    <a:ln>
                      <a:noFill/>
                    </a:ln>
                  </pic:spPr>
                </pic:pic>
              </a:graphicData>
            </a:graphic>
          </wp:inline>
        </w:drawing>
      </w:r>
      <w:r w:rsidRPr="002C71A3">
        <w:t xml:space="preserve">and </w:t>
      </w:r>
      <w:r w:rsidRPr="002C71A3">
        <w:rPr>
          <w:noProof/>
          <w:position w:val="-10"/>
        </w:rPr>
        <w:drawing>
          <wp:inline distT="0" distB="0" distL="0" distR="0" wp14:anchorId="56481E67" wp14:editId="27C33507">
            <wp:extent cx="847725" cy="228600"/>
            <wp:effectExtent l="0" t="0" r="9525"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1534" cstate="print">
                      <a:extLst>
                        <a:ext uri="{28A0092B-C50C-407E-A947-70E740481C1C}">
                          <a14:useLocalDpi xmlns:a14="http://schemas.microsoft.com/office/drawing/2010/main" val="0"/>
                        </a:ext>
                      </a:extLst>
                    </a:blip>
                    <a:srcRect/>
                    <a:stretch>
                      <a:fillRect/>
                    </a:stretch>
                  </pic:blipFill>
                  <pic:spPr bwMode="auto">
                    <a:xfrm>
                      <a:off x="0" y="0"/>
                      <a:ext cx="847725" cy="228600"/>
                    </a:xfrm>
                    <a:prstGeom prst="rect">
                      <a:avLst/>
                    </a:prstGeom>
                    <a:noFill/>
                    <a:ln>
                      <a:noFill/>
                    </a:ln>
                  </pic:spPr>
                </pic:pic>
              </a:graphicData>
            </a:graphic>
          </wp:inline>
        </w:drawing>
      </w:r>
      <w:r w:rsidRPr="002C71A3">
        <w:t xml:space="preserve">we intuitively expect the solutions to be related to these fundamental subspaces.  </w:t>
      </w:r>
    </w:p>
    <w:p w:rsidR="00EB01FB" w:rsidRPr="002C71A3" w:rsidRDefault="00EB01FB" w:rsidP="00783531"/>
    <w:p w:rsidR="00EB01FB" w:rsidRPr="002C71A3" w:rsidRDefault="00EB01FB" w:rsidP="00783531">
      <w:r w:rsidRPr="002C71A3">
        <w:t xml:space="preserve">Since </w:t>
      </w:r>
      <w:r w:rsidRPr="002C71A3">
        <w:rPr>
          <w:b/>
          <w:bCs/>
        </w:rPr>
        <w:t xml:space="preserve">b </w:t>
      </w:r>
      <w:r w:rsidRPr="002C71A3">
        <w:t xml:space="preserve">is a LC of the columns of </w:t>
      </w:r>
      <w:r w:rsidRPr="002C71A3">
        <w:rPr>
          <w:b/>
          <w:bCs/>
        </w:rPr>
        <w:t>A</w:t>
      </w:r>
      <w:r w:rsidRPr="002C71A3">
        <w:t>, ie</w:t>
      </w:r>
      <w:r w:rsidRPr="002C71A3">
        <w:rPr>
          <w:noProof/>
          <w:position w:val="-10"/>
        </w:rPr>
        <w:drawing>
          <wp:inline distT="0" distB="0" distL="0" distR="0" wp14:anchorId="06D61EB2" wp14:editId="5F643B46">
            <wp:extent cx="1209675" cy="200025"/>
            <wp:effectExtent l="0" t="0" r="9525" b="9525"/>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1535" cstate="print">
                      <a:extLst>
                        <a:ext uri="{28A0092B-C50C-407E-A947-70E740481C1C}">
                          <a14:useLocalDpi xmlns:a14="http://schemas.microsoft.com/office/drawing/2010/main" val="0"/>
                        </a:ext>
                      </a:extLst>
                    </a:blip>
                    <a:srcRect/>
                    <a:stretch>
                      <a:fillRect/>
                    </a:stretch>
                  </pic:blipFill>
                  <pic:spPr bwMode="auto">
                    <a:xfrm>
                      <a:off x="0" y="0"/>
                      <a:ext cx="1209675" cy="200025"/>
                    </a:xfrm>
                    <a:prstGeom prst="rect">
                      <a:avLst/>
                    </a:prstGeom>
                    <a:noFill/>
                    <a:ln>
                      <a:noFill/>
                    </a:ln>
                  </pic:spPr>
                </pic:pic>
              </a:graphicData>
            </a:graphic>
          </wp:inline>
        </w:drawing>
      </w:r>
      <w:r w:rsidRPr="002C71A3">
        <w:t xml:space="preserve">, </w:t>
      </w:r>
      <w:r w:rsidRPr="002C71A3">
        <w:rPr>
          <w:b/>
          <w:bCs/>
        </w:rPr>
        <w:t xml:space="preserve">b </w:t>
      </w:r>
      <w:r w:rsidRPr="002C71A3">
        <w:t xml:space="preserve">must be in the column space of </w:t>
      </w:r>
      <w:r w:rsidRPr="002C71A3">
        <w:rPr>
          <w:b/>
          <w:bCs/>
        </w:rPr>
        <w:t xml:space="preserve">A </w:t>
      </w:r>
      <w:r w:rsidRPr="002C71A3">
        <w:t xml:space="preserve">for a solution to exist.  Thus if the column space spans </w:t>
      </w:r>
      <w:r w:rsidRPr="002C71A3">
        <w:rPr>
          <w:noProof/>
          <w:position w:val="-4"/>
        </w:rPr>
        <w:drawing>
          <wp:inline distT="0" distB="0" distL="0" distR="0" wp14:anchorId="2342D781" wp14:editId="565238FE">
            <wp:extent cx="238125" cy="190500"/>
            <wp:effectExtent l="0" t="0" r="9525"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1536" cstate="print">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r w:rsidRPr="002C71A3">
        <w:t xml:space="preserve">there is </w:t>
      </w:r>
      <w:r w:rsidRPr="002C71A3">
        <w:rPr>
          <w:i/>
          <w:iCs/>
        </w:rPr>
        <w:t>at least one</w:t>
      </w:r>
      <w:r w:rsidRPr="002C71A3">
        <w:t xml:space="preserve"> solution because every vector can be expressed by a LC of the columns if the span condition is met.  This condition occurs only obviously only for </w:t>
      </w:r>
      <w:r w:rsidRPr="002C71A3">
        <w:rPr>
          <w:noProof/>
          <w:position w:val="-4"/>
        </w:rPr>
        <w:drawing>
          <wp:inline distT="0" distB="0" distL="0" distR="0" wp14:anchorId="2B614CE7" wp14:editId="4ED01195">
            <wp:extent cx="390525" cy="152400"/>
            <wp:effectExtent l="0" t="0" r="9525"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1537" cstate="print">
                      <a:extLst>
                        <a:ext uri="{28A0092B-C50C-407E-A947-70E740481C1C}">
                          <a14:useLocalDpi xmlns:a14="http://schemas.microsoft.com/office/drawing/2010/main" val="0"/>
                        </a:ext>
                      </a:extLst>
                    </a:blip>
                    <a:srcRect/>
                    <a:stretch>
                      <a:fillRect/>
                    </a:stretch>
                  </pic:blipFill>
                  <pic:spPr bwMode="auto">
                    <a:xfrm>
                      <a:off x="0" y="0"/>
                      <a:ext cx="390525" cy="152400"/>
                    </a:xfrm>
                    <a:prstGeom prst="rect">
                      <a:avLst/>
                    </a:prstGeom>
                    <a:noFill/>
                    <a:ln>
                      <a:noFill/>
                    </a:ln>
                  </pic:spPr>
                </pic:pic>
              </a:graphicData>
            </a:graphic>
          </wp:inline>
        </w:drawing>
      </w:r>
      <w:r w:rsidRPr="002C71A3">
        <w:t xml:space="preserve">(underdetermined system, less equations than unknowns) and occurs when the rank of the matrix r equal m.  If </w:t>
      </w:r>
      <w:r w:rsidRPr="002C71A3">
        <w:rPr>
          <w:noProof/>
          <w:position w:val="-4"/>
        </w:rPr>
        <w:drawing>
          <wp:inline distT="0" distB="0" distL="0" distR="0" wp14:anchorId="1F3F6EE7" wp14:editId="5F8E4B5D">
            <wp:extent cx="381000" cy="152400"/>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1538" cstate="print">
                      <a:extLst>
                        <a:ext uri="{28A0092B-C50C-407E-A947-70E740481C1C}">
                          <a14:useLocalDpi xmlns:a14="http://schemas.microsoft.com/office/drawing/2010/main" val="0"/>
                        </a:ext>
                      </a:extLst>
                    </a:blip>
                    <a:srcRect/>
                    <a:stretch>
                      <a:fillRect/>
                    </a:stretch>
                  </pic:blipFill>
                  <pic:spPr bwMode="auto">
                    <a:xfrm>
                      <a:off x="0" y="0"/>
                      <a:ext cx="381000" cy="152400"/>
                    </a:xfrm>
                    <a:prstGeom prst="rect">
                      <a:avLst/>
                    </a:prstGeom>
                    <a:noFill/>
                    <a:ln>
                      <a:noFill/>
                    </a:ln>
                  </pic:spPr>
                </pic:pic>
              </a:graphicData>
            </a:graphic>
          </wp:inline>
        </w:drawing>
      </w:r>
      <w:r w:rsidRPr="002C71A3">
        <w:t xml:space="preserve">the m there will be at least one row of zeros in the echelon matrix U which represent conditions on b that must be satisfied in order for a solution to exist.  If the constraint is satisfied the solution will be the sum of a particular solution </w:t>
      </w:r>
      <w:r w:rsidRPr="002C71A3">
        <w:rPr>
          <w:noProof/>
          <w:position w:val="-14"/>
        </w:rPr>
        <w:drawing>
          <wp:inline distT="0" distB="0" distL="0" distR="0" wp14:anchorId="70EE1882" wp14:editId="792F1860">
            <wp:extent cx="180975" cy="228600"/>
            <wp:effectExtent l="0" t="0" r="9525"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1539" cstate="print">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sidRPr="002C71A3">
        <w:t xml:space="preserve">and a homogenious solution </w:t>
      </w:r>
      <w:r w:rsidRPr="002C71A3">
        <w:rPr>
          <w:noProof/>
          <w:position w:val="-10"/>
        </w:rPr>
        <w:drawing>
          <wp:inline distT="0" distB="0" distL="0" distR="0" wp14:anchorId="1EC72352" wp14:editId="58A2D1C9">
            <wp:extent cx="180975" cy="200025"/>
            <wp:effectExtent l="0" t="0" r="9525" b="952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1540" cstate="print">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sidRPr="002C71A3">
        <w:t xml:space="preserve">which satisfies </w:t>
      </w:r>
      <w:r w:rsidRPr="002C71A3">
        <w:rPr>
          <w:noProof/>
          <w:position w:val="-10"/>
        </w:rPr>
        <w:drawing>
          <wp:inline distT="0" distB="0" distL="0" distR="0" wp14:anchorId="7956F36B" wp14:editId="17C54330">
            <wp:extent cx="533400" cy="200025"/>
            <wp:effectExtent l="0" t="0" r="0" b="952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1541" cstate="print">
                      <a:extLst>
                        <a:ext uri="{28A0092B-C50C-407E-A947-70E740481C1C}">
                          <a14:useLocalDpi xmlns:a14="http://schemas.microsoft.com/office/drawing/2010/main" val="0"/>
                        </a:ext>
                      </a:extLst>
                    </a:blip>
                    <a:srcRect/>
                    <a:stretch>
                      <a:fillRect/>
                    </a:stretch>
                  </pic:blipFill>
                  <pic:spPr bwMode="auto">
                    <a:xfrm>
                      <a:off x="0" y="0"/>
                      <a:ext cx="533400" cy="200025"/>
                    </a:xfrm>
                    <a:prstGeom prst="rect">
                      <a:avLst/>
                    </a:prstGeom>
                    <a:noFill/>
                    <a:ln>
                      <a:noFill/>
                    </a:ln>
                  </pic:spPr>
                </pic:pic>
              </a:graphicData>
            </a:graphic>
          </wp:inline>
        </w:drawing>
      </w:r>
      <w:r w:rsidRPr="002C71A3">
        <w:t xml:space="preserve">, ie </w:t>
      </w:r>
      <w:r w:rsidRPr="002C71A3">
        <w:rPr>
          <w:noProof/>
          <w:position w:val="-10"/>
        </w:rPr>
        <w:drawing>
          <wp:inline distT="0" distB="0" distL="0" distR="0" wp14:anchorId="05AF50E6" wp14:editId="31BF2D78">
            <wp:extent cx="733425" cy="219075"/>
            <wp:effectExtent l="0" t="0" r="9525" b="952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1542" cstate="print">
                      <a:extLst>
                        <a:ext uri="{28A0092B-C50C-407E-A947-70E740481C1C}">
                          <a14:useLocalDpi xmlns:a14="http://schemas.microsoft.com/office/drawing/2010/main" val="0"/>
                        </a:ext>
                      </a:extLst>
                    </a:blip>
                    <a:srcRect/>
                    <a:stretch>
                      <a:fillRect/>
                    </a:stretch>
                  </pic:blipFill>
                  <pic:spPr bwMode="auto">
                    <a:xfrm>
                      <a:off x="0" y="0"/>
                      <a:ext cx="733425" cy="219075"/>
                    </a:xfrm>
                    <a:prstGeom prst="rect">
                      <a:avLst/>
                    </a:prstGeom>
                    <a:noFill/>
                    <a:ln>
                      <a:noFill/>
                    </a:ln>
                  </pic:spPr>
                </pic:pic>
              </a:graphicData>
            </a:graphic>
          </wp:inline>
        </w:drawing>
      </w:r>
      <w:r w:rsidRPr="002C71A3">
        <w:t xml:space="preserve"> with dimension equal to the number of free variables (pivots) n-r.  If there the column space spans Rm, then there is no constraint and the row rank is as large as possible and a right inverse exists mxm, note that the inverses are always of the smaller of m,n because the appropriate Rm or Rm needs to be spanned so that all columns of the inverse can be generated.</w:t>
      </w:r>
    </w:p>
    <w:p w:rsidR="00EB01FB" w:rsidRPr="002C71A3" w:rsidRDefault="00EB01FB" w:rsidP="00783531"/>
    <w:p w:rsidR="00EB01FB" w:rsidRPr="002C71A3" w:rsidRDefault="00EB01FB" w:rsidP="00783531">
      <w:r w:rsidRPr="002C71A3">
        <w:t>Example 3x4 matrix</w:t>
      </w:r>
    </w:p>
    <w:p w:rsidR="00EB01FB" w:rsidRPr="002C71A3" w:rsidRDefault="00EB01FB" w:rsidP="00783531"/>
    <w:p w:rsidR="00EB01FB" w:rsidRPr="002C71A3" w:rsidRDefault="00EB01FB" w:rsidP="00783531">
      <w:r w:rsidRPr="002C71A3">
        <w:t xml:space="preserve">For the overdetermined case </w:t>
      </w:r>
      <w:r w:rsidRPr="002C71A3">
        <w:rPr>
          <w:noProof/>
          <w:position w:val="-4"/>
        </w:rPr>
        <w:drawing>
          <wp:inline distT="0" distB="0" distL="0" distR="0" wp14:anchorId="0E402AFD" wp14:editId="4EBDEFF2">
            <wp:extent cx="390525" cy="152400"/>
            <wp:effectExtent l="0" t="0" r="9525"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1543" cstate="print">
                      <a:extLst>
                        <a:ext uri="{28A0092B-C50C-407E-A947-70E740481C1C}">
                          <a14:useLocalDpi xmlns:a14="http://schemas.microsoft.com/office/drawing/2010/main" val="0"/>
                        </a:ext>
                      </a:extLst>
                    </a:blip>
                    <a:srcRect/>
                    <a:stretch>
                      <a:fillRect/>
                    </a:stretch>
                  </pic:blipFill>
                  <pic:spPr bwMode="auto">
                    <a:xfrm>
                      <a:off x="0" y="0"/>
                      <a:ext cx="390525" cy="152400"/>
                    </a:xfrm>
                    <a:prstGeom prst="rect">
                      <a:avLst/>
                    </a:prstGeom>
                    <a:noFill/>
                    <a:ln>
                      <a:noFill/>
                    </a:ln>
                  </pic:spPr>
                </pic:pic>
              </a:graphicData>
            </a:graphic>
          </wp:inline>
        </w:drawing>
      </w:r>
      <w:r w:rsidRPr="002C71A3">
        <w:t xml:space="preserve">there is in general no solution.  If however, r=n, then the columns are LI, because there are no free variables, the nullspace contains only the zero vector, Rn is spanned, and the system has either no solution, or a unique solution.  Obviously the columns can only be LI if </w:t>
      </w:r>
      <w:r w:rsidRPr="002C71A3">
        <w:rPr>
          <w:noProof/>
          <w:position w:val="-4"/>
        </w:rPr>
        <w:drawing>
          <wp:inline distT="0" distB="0" distL="0" distR="0" wp14:anchorId="67AAEE0E" wp14:editId="237B7271">
            <wp:extent cx="390525" cy="152400"/>
            <wp:effectExtent l="0" t="0" r="9525"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1544" cstate="print">
                      <a:extLst>
                        <a:ext uri="{28A0092B-C50C-407E-A947-70E740481C1C}">
                          <a14:useLocalDpi xmlns:a14="http://schemas.microsoft.com/office/drawing/2010/main" val="0"/>
                        </a:ext>
                      </a:extLst>
                    </a:blip>
                    <a:srcRect/>
                    <a:stretch>
                      <a:fillRect/>
                    </a:stretch>
                  </pic:blipFill>
                  <pic:spPr bwMode="auto">
                    <a:xfrm>
                      <a:off x="0" y="0"/>
                      <a:ext cx="390525" cy="152400"/>
                    </a:xfrm>
                    <a:prstGeom prst="rect">
                      <a:avLst/>
                    </a:prstGeom>
                    <a:noFill/>
                    <a:ln>
                      <a:noFill/>
                    </a:ln>
                  </pic:spPr>
                </pic:pic>
              </a:graphicData>
            </a:graphic>
          </wp:inline>
        </w:drawing>
      </w:r>
      <w:r w:rsidRPr="002C71A3">
        <w:t>.  In this case there is a left inverse that is nxn.</w:t>
      </w:r>
    </w:p>
    <w:p w:rsidR="00EB01FB" w:rsidRPr="002C71A3" w:rsidRDefault="00EB01FB" w:rsidP="00783531"/>
    <w:p w:rsidR="00EB01FB" w:rsidRPr="002C71A3" w:rsidRDefault="00EB01FB" w:rsidP="00783531">
      <w:r w:rsidRPr="002C71A3">
        <w:t>If m=n, then there is one solution or zero solutions, ie existence implies uniquenss. If the rank =m=n, there are n LI columns, the nullspace contains only the zero vector and the left inerse equals the right.</w:t>
      </w:r>
    </w:p>
    <w:p w:rsidR="00EB01FB" w:rsidRPr="002C71A3" w:rsidRDefault="00EB01FB" w:rsidP="00783531"/>
    <w:p w:rsidR="00EB01FB" w:rsidRPr="002C71A3" w:rsidRDefault="00EB01FB" w:rsidP="00783531">
      <w:r w:rsidRPr="002C71A3">
        <w:t>Example 4x3 matrix</w:t>
      </w:r>
    </w:p>
    <w:p w:rsidR="00EB01FB" w:rsidRPr="002C71A3" w:rsidRDefault="00EB01FB" w:rsidP="00783531"/>
    <w:p w:rsidR="00EB01FB" w:rsidRPr="002C71A3" w:rsidRDefault="00EB01FB" w:rsidP="00783531"/>
    <w:p w:rsidR="00EB01FB" w:rsidRPr="002C71A3" w:rsidRDefault="00EB01FB" w:rsidP="00783531">
      <w:r w:rsidRPr="002C71A3">
        <w:lastRenderedPageBreak/>
        <w:t xml:space="preserve">In the case where the constraint vector is outside the column space, ie the columns of A do not span </w:t>
      </w:r>
      <w:r w:rsidRPr="002C71A3">
        <w:rPr>
          <w:noProof/>
          <w:position w:val="-6"/>
        </w:rPr>
        <w:drawing>
          <wp:inline distT="0" distB="0" distL="0" distR="0" wp14:anchorId="51E22D58" wp14:editId="6CF27011">
            <wp:extent cx="238125" cy="200025"/>
            <wp:effectExtent l="0" t="0" r="9525" b="952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1545" cstate="print">
                      <a:extLst>
                        <a:ext uri="{28A0092B-C50C-407E-A947-70E740481C1C}">
                          <a14:useLocalDpi xmlns:a14="http://schemas.microsoft.com/office/drawing/2010/main" val="0"/>
                        </a:ext>
                      </a:extLst>
                    </a:blip>
                    <a:srcRect/>
                    <a:stretch>
                      <a:fillRect/>
                    </a:stretch>
                  </pic:blipFill>
                  <pic:spPr bwMode="auto">
                    <a:xfrm>
                      <a:off x="0" y="0"/>
                      <a:ext cx="238125" cy="200025"/>
                    </a:xfrm>
                    <a:prstGeom prst="rect">
                      <a:avLst/>
                    </a:prstGeom>
                    <a:noFill/>
                    <a:ln>
                      <a:noFill/>
                    </a:ln>
                  </pic:spPr>
                </pic:pic>
              </a:graphicData>
            </a:graphic>
          </wp:inline>
        </w:drawing>
      </w:r>
      <w:r w:rsidRPr="002C71A3">
        <w:t xml:space="preserve"> (or the rows are dependent, ie a row of zeros in U), there is no solution.  However, if the columns are LI, the least squares solution finds the minimum squared error solution </w:t>
      </w:r>
      <w:r w:rsidRPr="002C71A3">
        <w:rPr>
          <w:noProof/>
          <w:position w:val="-10"/>
        </w:rPr>
        <w:drawing>
          <wp:inline distT="0" distB="0" distL="0" distR="0" wp14:anchorId="2BC239FB" wp14:editId="55372B1F">
            <wp:extent cx="1028700" cy="228600"/>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1546" cstate="print">
                      <a:extLst>
                        <a:ext uri="{28A0092B-C50C-407E-A947-70E740481C1C}">
                          <a14:useLocalDpi xmlns:a14="http://schemas.microsoft.com/office/drawing/2010/main" val="0"/>
                        </a:ext>
                      </a:extLst>
                    </a:blip>
                    <a:srcRect/>
                    <a:stretch>
                      <a:fillRect/>
                    </a:stretch>
                  </pic:blipFill>
                  <pic:spPr bwMode="auto">
                    <a:xfrm>
                      <a:off x="0" y="0"/>
                      <a:ext cx="1028700" cy="228600"/>
                    </a:xfrm>
                    <a:prstGeom prst="rect">
                      <a:avLst/>
                    </a:prstGeom>
                    <a:noFill/>
                    <a:ln>
                      <a:noFill/>
                    </a:ln>
                  </pic:spPr>
                </pic:pic>
              </a:graphicData>
            </a:graphic>
          </wp:inline>
        </w:drawing>
      </w:r>
      <w:r w:rsidRPr="002C71A3">
        <w:t xml:space="preserve">.  If the columns of A are not LI, there exist n-r free variables and an infinity of solutions because the nullspace is nonempty.  In this case we must choose an optimal solution out of the infinity of possible solutions.  Recall that the general solution is composed of a particular solution </w:t>
      </w:r>
      <w:r w:rsidRPr="002C71A3">
        <w:rPr>
          <w:noProof/>
          <w:position w:val="-14"/>
        </w:rPr>
        <w:drawing>
          <wp:inline distT="0" distB="0" distL="0" distR="0" wp14:anchorId="407E3567" wp14:editId="44D394E6">
            <wp:extent cx="190500" cy="22860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1547"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2C71A3">
        <w:t xml:space="preserve">in the row space of A, and a nullspace component </w:t>
      </w:r>
      <w:r w:rsidRPr="002C71A3">
        <w:rPr>
          <w:noProof/>
          <w:position w:val="-10"/>
        </w:rPr>
        <w:drawing>
          <wp:inline distT="0" distB="0" distL="0" distR="0" wp14:anchorId="0404054A" wp14:editId="294B912C">
            <wp:extent cx="180975" cy="200025"/>
            <wp:effectExtent l="0" t="0" r="9525" b="952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1548" cstate="print">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sidRPr="002C71A3">
        <w:t xml:space="preserve">(remember the action of a mxn matrix is to take a vector x in it’s rowspace into a vector b in its column space).  All of the solutions have the same row space component but different nullspace components, hence the solution with the minimum length has </w:t>
      </w:r>
      <w:r w:rsidRPr="002C71A3">
        <w:rPr>
          <w:noProof/>
          <w:position w:val="-10"/>
        </w:rPr>
        <w:drawing>
          <wp:inline distT="0" distB="0" distL="0" distR="0" wp14:anchorId="530CFBAE" wp14:editId="342032FB">
            <wp:extent cx="428625" cy="200025"/>
            <wp:effectExtent l="0" t="0" r="9525" b="9525"/>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1549" cstate="print">
                      <a:extLst>
                        <a:ext uri="{28A0092B-C50C-407E-A947-70E740481C1C}">
                          <a14:useLocalDpi xmlns:a14="http://schemas.microsoft.com/office/drawing/2010/main" val="0"/>
                        </a:ext>
                      </a:extLst>
                    </a:blip>
                    <a:srcRect/>
                    <a:stretch>
                      <a:fillRect/>
                    </a:stretch>
                  </pic:blipFill>
                  <pic:spPr bwMode="auto">
                    <a:xfrm>
                      <a:off x="0" y="0"/>
                      <a:ext cx="428625" cy="200025"/>
                    </a:xfrm>
                    <a:prstGeom prst="rect">
                      <a:avLst/>
                    </a:prstGeom>
                    <a:noFill/>
                    <a:ln>
                      <a:noFill/>
                    </a:ln>
                  </pic:spPr>
                </pic:pic>
              </a:graphicData>
            </a:graphic>
          </wp:inline>
        </w:drawing>
      </w:r>
      <w:r w:rsidRPr="002C71A3">
        <w:t xml:space="preserve">.  For a rectangular diagonal matrix with m&gt;n, and elements </w:t>
      </w:r>
      <w:r w:rsidRPr="002C71A3">
        <w:rPr>
          <w:noProof/>
          <w:position w:val="-10"/>
        </w:rPr>
        <w:drawing>
          <wp:inline distT="0" distB="0" distL="0" distR="0" wp14:anchorId="525088D2" wp14:editId="769DBE9F">
            <wp:extent cx="762000" cy="200025"/>
            <wp:effectExtent l="0" t="0" r="0" b="9525"/>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1550" cstate="print">
                      <a:extLst>
                        <a:ext uri="{28A0092B-C50C-407E-A947-70E740481C1C}">
                          <a14:useLocalDpi xmlns:a14="http://schemas.microsoft.com/office/drawing/2010/main" val="0"/>
                        </a:ext>
                      </a:extLst>
                    </a:blip>
                    <a:srcRect/>
                    <a:stretch>
                      <a:fillRect/>
                    </a:stretch>
                  </pic:blipFill>
                  <pic:spPr bwMode="auto">
                    <a:xfrm>
                      <a:off x="0" y="0"/>
                      <a:ext cx="762000" cy="200025"/>
                    </a:xfrm>
                    <a:prstGeom prst="rect">
                      <a:avLst/>
                    </a:prstGeom>
                    <a:noFill/>
                    <a:ln>
                      <a:noFill/>
                    </a:ln>
                  </pic:spPr>
                </pic:pic>
              </a:graphicData>
            </a:graphic>
          </wp:inline>
        </w:drawing>
      </w:r>
      <w:r w:rsidRPr="002C71A3">
        <w:t xml:space="preserve">, the solution is simple: to invert A where possible, and set the nullspace components to zero.  We denote this special inverse as </w:t>
      </w:r>
      <w:r w:rsidRPr="002C71A3">
        <w:rPr>
          <w:noProof/>
          <w:position w:val="-4"/>
        </w:rPr>
        <w:drawing>
          <wp:inline distT="0" distB="0" distL="0" distR="0" wp14:anchorId="1CA6CDE7" wp14:editId="4635DF39">
            <wp:extent cx="219075" cy="190500"/>
            <wp:effectExtent l="0" t="0" r="9525"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1551" cstate="print">
                      <a:extLst>
                        <a:ext uri="{28A0092B-C50C-407E-A947-70E740481C1C}">
                          <a14:useLocalDpi xmlns:a14="http://schemas.microsoft.com/office/drawing/2010/main" val="0"/>
                        </a:ext>
                      </a:extLst>
                    </a:blip>
                    <a:srcRect/>
                    <a:stretch>
                      <a:fillRect/>
                    </a:stretch>
                  </pic:blipFill>
                  <pic:spPr bwMode="auto">
                    <a:xfrm>
                      <a:off x="0" y="0"/>
                      <a:ext cx="219075" cy="190500"/>
                    </a:xfrm>
                    <a:prstGeom prst="rect">
                      <a:avLst/>
                    </a:prstGeom>
                    <a:noFill/>
                    <a:ln>
                      <a:noFill/>
                    </a:ln>
                  </pic:spPr>
                </pic:pic>
              </a:graphicData>
            </a:graphic>
          </wp:inline>
        </w:drawing>
      </w:r>
      <w:r w:rsidRPr="002C71A3">
        <w:t xml:space="preserve">.  </w:t>
      </w:r>
    </w:p>
    <w:p w:rsidR="00EB01FB" w:rsidRPr="002C71A3" w:rsidRDefault="00EB01FB" w:rsidP="00783531"/>
    <w:p w:rsidR="00EB01FB" w:rsidRPr="002C71A3" w:rsidRDefault="00EB01FB" w:rsidP="00783531">
      <w:r w:rsidRPr="002C71A3">
        <w:t>Example:</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84"/>
        </w:rPr>
        <w:drawing>
          <wp:inline distT="0" distB="0" distL="0" distR="0" wp14:anchorId="1BC1726A" wp14:editId="674F04C7">
            <wp:extent cx="1790700" cy="1152525"/>
            <wp:effectExtent l="0" t="0" r="0" b="952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1552" cstate="print">
                      <a:extLst>
                        <a:ext uri="{28A0092B-C50C-407E-A947-70E740481C1C}">
                          <a14:useLocalDpi xmlns:a14="http://schemas.microsoft.com/office/drawing/2010/main" val="0"/>
                        </a:ext>
                      </a:extLst>
                    </a:blip>
                    <a:srcRect/>
                    <a:stretch>
                      <a:fillRect/>
                    </a:stretch>
                  </pic:blipFill>
                  <pic:spPr bwMode="auto">
                    <a:xfrm>
                      <a:off x="0" y="0"/>
                      <a:ext cx="1790700" cy="1152525"/>
                    </a:xfrm>
                    <a:prstGeom prst="rect">
                      <a:avLst/>
                    </a:prstGeom>
                    <a:noFill/>
                    <a:ln>
                      <a:noFill/>
                    </a:ln>
                  </pic:spPr>
                </pic:pic>
              </a:graphicData>
            </a:graphic>
          </wp:inline>
        </w:drawing>
      </w:r>
    </w:p>
    <w:p w:rsidR="00EB01FB" w:rsidRPr="002C71A3" w:rsidRDefault="00EB01FB" w:rsidP="00783531"/>
    <w:p w:rsidR="00EB01FB" w:rsidRPr="002C71A3" w:rsidRDefault="00EB01FB" w:rsidP="00783531">
      <w:r w:rsidRPr="002C71A3">
        <w:t xml:space="preserve">Then </w:t>
      </w:r>
      <w:r w:rsidRPr="002C71A3">
        <w:rPr>
          <w:noProof/>
          <w:position w:val="-10"/>
        </w:rPr>
        <w:drawing>
          <wp:inline distT="0" distB="0" distL="0" distR="0" wp14:anchorId="5D772FF1" wp14:editId="40770EBC">
            <wp:extent cx="2171700" cy="200025"/>
            <wp:effectExtent l="0" t="0" r="0" b="952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1553" cstate="print">
                      <a:extLst>
                        <a:ext uri="{28A0092B-C50C-407E-A947-70E740481C1C}">
                          <a14:useLocalDpi xmlns:a14="http://schemas.microsoft.com/office/drawing/2010/main" val="0"/>
                        </a:ext>
                      </a:extLst>
                    </a:blip>
                    <a:srcRect/>
                    <a:stretch>
                      <a:fillRect/>
                    </a:stretch>
                  </pic:blipFill>
                  <pic:spPr bwMode="auto">
                    <a:xfrm>
                      <a:off x="0" y="0"/>
                      <a:ext cx="2171700" cy="200025"/>
                    </a:xfrm>
                    <a:prstGeom prst="rect">
                      <a:avLst/>
                    </a:prstGeom>
                    <a:noFill/>
                    <a:ln>
                      <a:noFill/>
                    </a:ln>
                  </pic:spPr>
                </pic:pic>
              </a:graphicData>
            </a:graphic>
          </wp:inline>
        </w:drawing>
      </w:r>
      <w:r w:rsidRPr="002C71A3">
        <w:t xml:space="preserve">, but </w:t>
      </w:r>
      <w:r w:rsidRPr="002C71A3">
        <w:rPr>
          <w:noProof/>
          <w:position w:val="-10"/>
        </w:rPr>
        <w:drawing>
          <wp:inline distT="0" distB="0" distL="0" distR="0" wp14:anchorId="327D2880" wp14:editId="0687870D">
            <wp:extent cx="180975" cy="200025"/>
            <wp:effectExtent l="0" t="0" r="9525" b="952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1554" cstate="print">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sidRPr="002C71A3">
        <w:t xml:space="preserve">and </w:t>
      </w:r>
      <w:r w:rsidRPr="002C71A3">
        <w:rPr>
          <w:noProof/>
          <w:position w:val="-10"/>
        </w:rPr>
        <w:drawing>
          <wp:inline distT="0" distB="0" distL="0" distR="0" wp14:anchorId="1854BB51" wp14:editId="05A2D1BE">
            <wp:extent cx="180975" cy="200025"/>
            <wp:effectExtent l="0" t="0" r="9525" b="952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1555" cstate="print">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sidRPr="002C71A3">
        <w:t xml:space="preserve">are completely arbitrary.  Therefore we set </w:t>
      </w:r>
      <w:r w:rsidRPr="002C71A3">
        <w:rPr>
          <w:noProof/>
          <w:position w:val="-10"/>
        </w:rPr>
        <w:drawing>
          <wp:inline distT="0" distB="0" distL="0" distR="0" wp14:anchorId="52552C28" wp14:editId="288BD4F9">
            <wp:extent cx="723900" cy="200025"/>
            <wp:effectExtent l="0" t="0" r="0" b="952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1556" cstate="print">
                      <a:extLst>
                        <a:ext uri="{28A0092B-C50C-407E-A947-70E740481C1C}">
                          <a14:useLocalDpi xmlns:a14="http://schemas.microsoft.com/office/drawing/2010/main" val="0"/>
                        </a:ext>
                      </a:extLst>
                    </a:blip>
                    <a:srcRect/>
                    <a:stretch>
                      <a:fillRect/>
                    </a:stretch>
                  </pic:blipFill>
                  <pic:spPr bwMode="auto">
                    <a:xfrm>
                      <a:off x="0" y="0"/>
                      <a:ext cx="723900" cy="200025"/>
                    </a:xfrm>
                    <a:prstGeom prst="rect">
                      <a:avLst/>
                    </a:prstGeom>
                    <a:noFill/>
                    <a:ln>
                      <a:noFill/>
                    </a:ln>
                  </pic:spPr>
                </pic:pic>
              </a:graphicData>
            </a:graphic>
          </wp:inline>
        </w:drawing>
      </w:r>
      <w:r w:rsidRPr="002C71A3">
        <w:t xml:space="preserve"> and the minimum norm solution is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84"/>
        </w:rPr>
        <w:drawing>
          <wp:inline distT="0" distB="0" distL="0" distR="0" wp14:anchorId="17761127" wp14:editId="277CBD97">
            <wp:extent cx="828675" cy="1152525"/>
            <wp:effectExtent l="0" t="0" r="9525" b="952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1557" cstate="print">
                      <a:extLst>
                        <a:ext uri="{28A0092B-C50C-407E-A947-70E740481C1C}">
                          <a14:useLocalDpi xmlns:a14="http://schemas.microsoft.com/office/drawing/2010/main" val="0"/>
                        </a:ext>
                      </a:extLst>
                    </a:blip>
                    <a:srcRect/>
                    <a:stretch>
                      <a:fillRect/>
                    </a:stretch>
                  </pic:blipFill>
                  <pic:spPr bwMode="auto">
                    <a:xfrm>
                      <a:off x="0" y="0"/>
                      <a:ext cx="828675" cy="1152525"/>
                    </a:xfrm>
                    <a:prstGeom prst="rect">
                      <a:avLst/>
                    </a:prstGeom>
                    <a:noFill/>
                    <a:ln>
                      <a:noFill/>
                    </a:ln>
                  </pic:spPr>
                </pic:pic>
              </a:graphicData>
            </a:graphic>
          </wp:inline>
        </w:drawing>
      </w:r>
    </w:p>
    <w:p w:rsidR="00EB01FB" w:rsidRPr="002C71A3" w:rsidRDefault="00EB01FB" w:rsidP="00783531"/>
    <w:p w:rsidR="00EB01FB" w:rsidRPr="002C71A3" w:rsidRDefault="00EB01FB" w:rsidP="00783531"/>
    <w:p w:rsidR="00EB01FB" w:rsidRPr="002C71A3" w:rsidRDefault="00EB01FB" w:rsidP="00783531">
      <w:r w:rsidRPr="002C71A3">
        <w:t xml:space="preserve">For the general case we minimize </w:t>
      </w:r>
      <w:r w:rsidRPr="002C71A3">
        <w:rPr>
          <w:noProof/>
          <w:position w:val="-16"/>
        </w:rPr>
        <w:drawing>
          <wp:inline distT="0" distB="0" distL="0" distR="0" wp14:anchorId="77821B13" wp14:editId="5555A435">
            <wp:extent cx="561975" cy="295275"/>
            <wp:effectExtent l="0" t="0" r="9525" b="952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1558" cstate="print">
                      <a:extLst>
                        <a:ext uri="{28A0092B-C50C-407E-A947-70E740481C1C}">
                          <a14:useLocalDpi xmlns:a14="http://schemas.microsoft.com/office/drawing/2010/main" val="0"/>
                        </a:ext>
                      </a:extLst>
                    </a:blip>
                    <a:srcRect/>
                    <a:stretch>
                      <a:fillRect/>
                    </a:stretch>
                  </pic:blipFill>
                  <pic:spPr bwMode="auto">
                    <a:xfrm>
                      <a:off x="0" y="0"/>
                      <a:ext cx="561975" cy="295275"/>
                    </a:xfrm>
                    <a:prstGeom prst="rect">
                      <a:avLst/>
                    </a:prstGeom>
                    <a:noFill/>
                    <a:ln>
                      <a:noFill/>
                    </a:ln>
                  </pic:spPr>
                </pic:pic>
              </a:graphicData>
            </a:graphic>
          </wp:inline>
        </w:drawing>
      </w:r>
      <w:r w:rsidRPr="002C71A3">
        <w:t xml:space="preserve">where </w:t>
      </w:r>
      <w:r w:rsidRPr="002C71A3">
        <w:rPr>
          <w:noProof/>
          <w:position w:val="-4"/>
        </w:rPr>
        <w:drawing>
          <wp:inline distT="0" distB="0" distL="0" distR="0" wp14:anchorId="51896C48" wp14:editId="200BD6A2">
            <wp:extent cx="142875" cy="200025"/>
            <wp:effectExtent l="0" t="0" r="0" b="952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1559" cstate="print">
                      <a:extLst>
                        <a:ext uri="{28A0092B-C50C-407E-A947-70E740481C1C}">
                          <a14:useLocalDpi xmlns:a14="http://schemas.microsoft.com/office/drawing/2010/main" val="0"/>
                        </a:ext>
                      </a:extLst>
                    </a:blip>
                    <a:srcRect/>
                    <a:stretch>
                      <a:fillRect/>
                    </a:stretch>
                  </pic:blipFill>
                  <pic:spPr bwMode="auto">
                    <a:xfrm>
                      <a:off x="0" y="0"/>
                      <a:ext cx="142875" cy="200025"/>
                    </a:xfrm>
                    <a:prstGeom prst="rect">
                      <a:avLst/>
                    </a:prstGeom>
                    <a:noFill/>
                    <a:ln>
                      <a:noFill/>
                    </a:ln>
                  </pic:spPr>
                </pic:pic>
              </a:graphicData>
            </a:graphic>
          </wp:inline>
        </w:drawing>
      </w:r>
      <w:r w:rsidRPr="002C71A3">
        <w:t>is in the column space of A.  Minimizing</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6"/>
        </w:rPr>
        <w:drawing>
          <wp:inline distT="0" distB="0" distL="0" distR="0" wp14:anchorId="0135BB7A" wp14:editId="0565FAC2">
            <wp:extent cx="3190875" cy="295275"/>
            <wp:effectExtent l="0" t="0" r="9525" b="952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1560" cstate="print">
                      <a:extLst>
                        <a:ext uri="{28A0092B-C50C-407E-A947-70E740481C1C}">
                          <a14:useLocalDpi xmlns:a14="http://schemas.microsoft.com/office/drawing/2010/main" val="0"/>
                        </a:ext>
                      </a:extLst>
                    </a:blip>
                    <a:srcRect/>
                    <a:stretch>
                      <a:fillRect/>
                    </a:stretch>
                  </pic:blipFill>
                  <pic:spPr bwMode="auto">
                    <a:xfrm>
                      <a:off x="0" y="0"/>
                      <a:ext cx="3190875" cy="2952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51</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where lengths have been preserved, by the orthogonal matrices, and thus x’ and b’ have the same lengths as xhat and bhat, therefore the problem is the same.  The system is now a diagonal problem, and the solution is to invert where possible as in the diagonal example, yielding</w:t>
      </w:r>
    </w:p>
    <w:p w:rsidR="00EB01FB" w:rsidRPr="002C71A3" w:rsidRDefault="00EB01FB" w:rsidP="00783531"/>
    <w:p w:rsidR="00EB01FB" w:rsidRPr="002C71A3" w:rsidRDefault="00EB01FB" w:rsidP="00783531">
      <w:pPr>
        <w:tabs>
          <w:tab w:val="center" w:pos="4320"/>
          <w:tab w:val="right" w:pos="8640"/>
        </w:tabs>
      </w:pPr>
      <w:r w:rsidRPr="002C71A3">
        <w:lastRenderedPageBreak/>
        <w:tab/>
      </w:r>
      <w:r w:rsidRPr="002C71A3">
        <w:rPr>
          <w:noProof/>
          <w:position w:val="-48"/>
        </w:rPr>
        <w:drawing>
          <wp:inline distT="0" distB="0" distL="0" distR="0" wp14:anchorId="3451AA3D" wp14:editId="3BFCA942">
            <wp:extent cx="1104900" cy="7239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1561" cstate="print">
                      <a:extLst>
                        <a:ext uri="{28A0092B-C50C-407E-A947-70E740481C1C}">
                          <a14:useLocalDpi xmlns:a14="http://schemas.microsoft.com/office/drawing/2010/main" val="0"/>
                        </a:ext>
                      </a:extLst>
                    </a:blip>
                    <a:srcRect/>
                    <a:stretch>
                      <a:fillRect/>
                    </a:stretch>
                  </pic:blipFill>
                  <pic:spPr bwMode="auto">
                    <a:xfrm>
                      <a:off x="0" y="0"/>
                      <a:ext cx="1104900" cy="7239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52</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where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0"/>
        </w:rPr>
        <w:drawing>
          <wp:inline distT="0" distB="0" distL="0" distR="0" wp14:anchorId="66F628EC" wp14:editId="0C8CC319">
            <wp:extent cx="1057275" cy="228600"/>
            <wp:effectExtent l="0" t="0" r="9525"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1562" cstate="print">
                      <a:extLst>
                        <a:ext uri="{28A0092B-C50C-407E-A947-70E740481C1C}">
                          <a14:useLocalDpi xmlns:a14="http://schemas.microsoft.com/office/drawing/2010/main" val="0"/>
                        </a:ext>
                      </a:extLst>
                    </a:blip>
                    <a:srcRect/>
                    <a:stretch>
                      <a:fillRect/>
                    </a:stretch>
                  </pic:blipFill>
                  <pic:spPr bwMode="auto">
                    <a:xfrm>
                      <a:off x="0" y="0"/>
                      <a:ext cx="1057275" cy="2286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53</w:instrText>
        </w:r>
      </w:fldSimple>
      <w:r w:rsidRPr="002C71A3">
        <w:instrText>)</w:instrText>
      </w:r>
      <w:r w:rsidRPr="002C71A3">
        <w:fldChar w:fldCharType="end"/>
      </w:r>
    </w:p>
    <w:p w:rsidR="00EB01FB" w:rsidRPr="002C71A3" w:rsidRDefault="00EB01FB" w:rsidP="00783531"/>
    <w:p w:rsidR="00EB01FB" w:rsidRPr="002C71A3" w:rsidRDefault="00EB01FB" w:rsidP="00783531"/>
    <w:p w:rsidR="00EB01FB" w:rsidRPr="002C71A3" w:rsidRDefault="00EB01FB" w:rsidP="00783531">
      <w:r w:rsidRPr="002C71A3">
        <w:t xml:space="preserve">is known as the </w:t>
      </w:r>
      <w:r w:rsidRPr="002C71A3">
        <w:rPr>
          <w:i/>
          <w:iCs/>
        </w:rPr>
        <w:t>pseudoinverse</w:t>
      </w:r>
      <w:r w:rsidRPr="002C71A3">
        <w:t xml:space="preserve">and is the minimim norm least squares solution.  For r=n, the solution reduces to the standard least squares problem, as can be seen by noting that A’A is square with SVD equal to the EVD with lambda=sigmaTsigma, and thus </w:t>
      </w:r>
      <w:r w:rsidRPr="002C71A3">
        <w:rPr>
          <w:noProof/>
          <w:position w:val="-10"/>
        </w:rPr>
        <w:drawing>
          <wp:inline distT="0" distB="0" distL="0" distR="0" wp14:anchorId="0F255600" wp14:editId="2660EF28">
            <wp:extent cx="2390775" cy="228600"/>
            <wp:effectExtent l="0" t="0" r="9525"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1563" cstate="print">
                      <a:extLst>
                        <a:ext uri="{28A0092B-C50C-407E-A947-70E740481C1C}">
                          <a14:useLocalDpi xmlns:a14="http://schemas.microsoft.com/office/drawing/2010/main" val="0"/>
                        </a:ext>
                      </a:extLst>
                    </a:blip>
                    <a:srcRect/>
                    <a:stretch>
                      <a:fillRect/>
                    </a:stretch>
                  </pic:blipFill>
                  <pic:spPr bwMode="auto">
                    <a:xfrm>
                      <a:off x="0" y="0"/>
                      <a:ext cx="2390775" cy="228600"/>
                    </a:xfrm>
                    <a:prstGeom prst="rect">
                      <a:avLst/>
                    </a:prstGeom>
                    <a:noFill/>
                    <a:ln>
                      <a:noFill/>
                    </a:ln>
                  </pic:spPr>
                </pic:pic>
              </a:graphicData>
            </a:graphic>
          </wp:inline>
        </w:drawing>
      </w:r>
      <w:r w:rsidRPr="002C71A3">
        <w:t xml:space="preserve">. </w:t>
      </w:r>
    </w:p>
    <w:p w:rsidR="00EB01FB" w:rsidRPr="002C71A3" w:rsidRDefault="00EB01FB" w:rsidP="00783531"/>
    <w:p w:rsidR="00EB01FB" w:rsidRPr="002C71A3" w:rsidRDefault="00EB01FB" w:rsidP="00783531">
      <w:r w:rsidRPr="002C71A3">
        <w:t>Summary</w:t>
      </w:r>
    </w:p>
    <w:p w:rsidR="00EB01FB" w:rsidRPr="002C71A3" w:rsidRDefault="00EB01FB" w:rsidP="00783531"/>
    <w:p w:rsidR="00EB01FB" w:rsidRPr="002C71A3" w:rsidRDefault="00EB01FB" w:rsidP="00783531">
      <w:r w:rsidRPr="002C71A3">
        <w:t>Existence of x : b must be in the column space or equivalently b must be perp to the left nullspace.</w:t>
      </w:r>
    </w:p>
    <w:p w:rsidR="00EB01FB" w:rsidRPr="002C71A3" w:rsidRDefault="00EB01FB" w:rsidP="00783531"/>
    <w:p w:rsidR="00EB01FB" w:rsidRPr="002C71A3" w:rsidRDefault="00EB01FB" w:rsidP="00783531">
      <w:r w:rsidRPr="002C71A3">
        <w:t>Uniqueness of x : nullspace of A must contain only the zero vector or equivalently, row space must span (be all of ) Rn.</w:t>
      </w:r>
    </w:p>
    <w:p w:rsidR="00EB01FB" w:rsidRPr="002C71A3" w:rsidRDefault="00EB01FB" w:rsidP="00783531"/>
    <w:p w:rsidR="00EB01FB" w:rsidRPr="00B75359" w:rsidRDefault="00EB01FB" w:rsidP="00C871C4">
      <w:pPr>
        <w:pStyle w:val="Heading2"/>
        <w:numPr>
          <w:ilvl w:val="1"/>
          <w:numId w:val="1"/>
        </w:numPr>
      </w:pPr>
      <w:bookmarkStart w:id="334" w:name="_Toc280363483"/>
      <w:bookmarkStart w:id="335" w:name="_Toc209776327"/>
      <w:bookmarkStart w:id="336" w:name="_Toc209776849"/>
      <w:bookmarkStart w:id="337" w:name="_Toc209781620"/>
      <w:bookmarkStart w:id="338" w:name="_Toc209787360"/>
      <w:bookmarkStart w:id="339" w:name="_Toc229856985"/>
      <w:bookmarkStart w:id="340" w:name="_Toc229926039"/>
      <w:r w:rsidRPr="00B75359">
        <w:t>Special Matrices</w:t>
      </w:r>
      <w:bookmarkEnd w:id="332"/>
      <w:bookmarkEnd w:id="333"/>
      <w:bookmarkEnd w:id="334"/>
      <w:bookmarkEnd w:id="335"/>
      <w:bookmarkEnd w:id="336"/>
      <w:bookmarkEnd w:id="337"/>
      <w:bookmarkEnd w:id="338"/>
      <w:bookmarkEnd w:id="339"/>
      <w:bookmarkEnd w:id="340"/>
    </w:p>
    <w:p w:rsidR="00EB01FB" w:rsidRPr="002C71A3" w:rsidRDefault="00EB01FB" w:rsidP="00783531"/>
    <w:p w:rsidR="00EB01FB" w:rsidRPr="002C71A3" w:rsidRDefault="00EB01FB" w:rsidP="00783531">
      <w:r w:rsidRPr="002C71A3">
        <w:t>grammian, normal, circulant, hermitian, diagonal, upper/lower triangular, Toeplitz, idempotent, skew hermitian, self-adjoint, Vandermonde, nilpotent</w:t>
      </w:r>
    </w:p>
    <w:p w:rsidR="00EB01FB" w:rsidRPr="002C71A3" w:rsidRDefault="00EB01FB" w:rsidP="00783531"/>
    <w:p w:rsidR="00EB01FB" w:rsidRPr="002C71A3" w:rsidRDefault="00EB01FB" w:rsidP="00783531"/>
    <w:p w:rsidR="00EB01FB" w:rsidRPr="002C71A3" w:rsidRDefault="00EB01FB" w:rsidP="00783531"/>
    <w:p w:rsidR="00EB01FB" w:rsidRPr="00B75359" w:rsidRDefault="00EB01FB" w:rsidP="00C871C4">
      <w:pPr>
        <w:pStyle w:val="Heading3"/>
        <w:numPr>
          <w:ilvl w:val="2"/>
          <w:numId w:val="1"/>
        </w:numPr>
      </w:pPr>
      <w:bookmarkStart w:id="341" w:name="_Toc280363484"/>
      <w:bookmarkStart w:id="342" w:name="_Toc209776328"/>
      <w:bookmarkStart w:id="343" w:name="_Toc209776850"/>
      <w:bookmarkStart w:id="344" w:name="_Toc209781621"/>
      <w:bookmarkStart w:id="345" w:name="_Toc209787361"/>
      <w:bookmarkStart w:id="346" w:name="_Toc229856986"/>
      <w:bookmarkStart w:id="347" w:name="_Toc229926040"/>
      <w:r w:rsidRPr="00B75359">
        <w:t>Hermitian</w:t>
      </w:r>
      <w:bookmarkEnd w:id="341"/>
      <w:bookmarkEnd w:id="342"/>
      <w:bookmarkEnd w:id="343"/>
      <w:bookmarkEnd w:id="344"/>
      <w:bookmarkEnd w:id="345"/>
      <w:bookmarkEnd w:id="346"/>
      <w:bookmarkEnd w:id="347"/>
    </w:p>
    <w:p w:rsidR="00EB01FB" w:rsidRPr="002C71A3" w:rsidRDefault="00EB01FB" w:rsidP="00783531"/>
    <w:p w:rsidR="00EB01FB" w:rsidRPr="002C71A3" w:rsidRDefault="00EB01FB" w:rsidP="00783531">
      <w:r w:rsidRPr="002C71A3">
        <w:t xml:space="preserve">A complex matrix </w:t>
      </w:r>
      <w:r w:rsidRPr="002C71A3">
        <w:rPr>
          <w:noProof/>
          <w:position w:val="-4"/>
        </w:rPr>
        <w:drawing>
          <wp:inline distT="0" distB="0" distL="0" distR="0" wp14:anchorId="6FC38B00" wp14:editId="3BB8650E">
            <wp:extent cx="152400" cy="161925"/>
            <wp:effectExtent l="0" t="0" r="0" b="952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1564"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2C71A3">
        <w:t xml:space="preserve">with entries </w:t>
      </w:r>
      <w:r w:rsidRPr="002C71A3">
        <w:rPr>
          <w:noProof/>
          <w:position w:val="-12"/>
        </w:rPr>
        <w:drawing>
          <wp:inline distT="0" distB="0" distL="0" distR="0" wp14:anchorId="2C098CB3" wp14:editId="056774DD">
            <wp:extent cx="981075" cy="228600"/>
            <wp:effectExtent l="0" t="0" r="9525"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1565" cstate="print">
                      <a:extLst>
                        <a:ext uri="{28A0092B-C50C-407E-A947-70E740481C1C}">
                          <a14:useLocalDpi xmlns:a14="http://schemas.microsoft.com/office/drawing/2010/main" val="0"/>
                        </a:ext>
                      </a:extLst>
                    </a:blip>
                    <a:srcRect/>
                    <a:stretch>
                      <a:fillRect/>
                    </a:stretch>
                  </pic:blipFill>
                  <pic:spPr bwMode="auto">
                    <a:xfrm>
                      <a:off x="0" y="0"/>
                      <a:ext cx="981075" cy="228600"/>
                    </a:xfrm>
                    <a:prstGeom prst="rect">
                      <a:avLst/>
                    </a:prstGeom>
                    <a:noFill/>
                    <a:ln>
                      <a:noFill/>
                    </a:ln>
                  </pic:spPr>
                </pic:pic>
              </a:graphicData>
            </a:graphic>
          </wp:inline>
        </w:drawing>
      </w:r>
      <w:r w:rsidRPr="002C71A3">
        <w:t xml:space="preserve">may be expressed as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0"/>
        </w:rPr>
        <w:drawing>
          <wp:inline distT="0" distB="0" distL="0" distR="0" wp14:anchorId="6CFB00D9" wp14:editId="745C785E">
            <wp:extent cx="733425" cy="200025"/>
            <wp:effectExtent l="0" t="0" r="9525" b="952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1566" cstate="print">
                      <a:extLst>
                        <a:ext uri="{28A0092B-C50C-407E-A947-70E740481C1C}">
                          <a14:useLocalDpi xmlns:a14="http://schemas.microsoft.com/office/drawing/2010/main" val="0"/>
                        </a:ext>
                      </a:extLst>
                    </a:blip>
                    <a:srcRect/>
                    <a:stretch>
                      <a:fillRect/>
                    </a:stretch>
                  </pic:blipFill>
                  <pic:spPr bwMode="auto">
                    <a:xfrm>
                      <a:off x="0" y="0"/>
                      <a:ext cx="733425" cy="2000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348" w:name="ZEqnNum524242"/>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54</w:instrText>
        </w:r>
      </w:fldSimple>
      <w:r w:rsidRPr="002C71A3">
        <w:instrText>)</w:instrText>
      </w:r>
      <w:bookmarkEnd w:id="348"/>
      <w:r w:rsidRPr="002C71A3">
        <w:fldChar w:fldCharType="end"/>
      </w:r>
    </w:p>
    <w:p w:rsidR="00EB01FB" w:rsidRPr="002C71A3" w:rsidRDefault="00EB01FB" w:rsidP="00783531"/>
    <w:p w:rsidR="00EB01FB" w:rsidRPr="002C71A3" w:rsidRDefault="00EB01FB" w:rsidP="00783531">
      <w:r w:rsidRPr="002C71A3">
        <w:t xml:space="preserve">where </w:t>
      </w:r>
      <w:r w:rsidRPr="002C71A3">
        <w:rPr>
          <w:noProof/>
          <w:position w:val="-4"/>
        </w:rPr>
        <w:drawing>
          <wp:inline distT="0" distB="0" distL="0" distR="0" wp14:anchorId="1A82B1CD" wp14:editId="22EBBE7F">
            <wp:extent cx="161925" cy="161925"/>
            <wp:effectExtent l="0" t="0" r="9525" b="952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995"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and </w:t>
      </w:r>
      <w:r w:rsidRPr="002C71A3">
        <w:rPr>
          <w:noProof/>
          <w:position w:val="-4"/>
        </w:rPr>
        <w:drawing>
          <wp:inline distT="0" distB="0" distL="0" distR="0" wp14:anchorId="48F7CA61" wp14:editId="651BC693">
            <wp:extent cx="152400" cy="161925"/>
            <wp:effectExtent l="0" t="0" r="0" b="952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1567"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2C71A3">
        <w:t xml:space="preserve">are real matrices.  Alternatively, we may write </w:t>
      </w:r>
      <w:r w:rsidRPr="002C71A3">
        <w:rPr>
          <w:noProof/>
          <w:position w:val="-4"/>
        </w:rPr>
        <w:drawing>
          <wp:inline distT="0" distB="0" distL="0" distR="0" wp14:anchorId="759DDF59" wp14:editId="448E5364">
            <wp:extent cx="657225" cy="152400"/>
            <wp:effectExtent l="0" t="0" r="9525"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1568" cstate="print">
                      <a:extLst>
                        <a:ext uri="{28A0092B-C50C-407E-A947-70E740481C1C}">
                          <a14:useLocalDpi xmlns:a14="http://schemas.microsoft.com/office/drawing/2010/main" val="0"/>
                        </a:ext>
                      </a:extLst>
                    </a:blip>
                    <a:srcRect/>
                    <a:stretch>
                      <a:fillRect/>
                    </a:stretch>
                  </pic:blipFill>
                  <pic:spPr bwMode="auto">
                    <a:xfrm>
                      <a:off x="0" y="0"/>
                      <a:ext cx="657225" cy="152400"/>
                    </a:xfrm>
                    <a:prstGeom prst="rect">
                      <a:avLst/>
                    </a:prstGeom>
                    <a:noFill/>
                    <a:ln>
                      <a:noFill/>
                    </a:ln>
                  </pic:spPr>
                </pic:pic>
              </a:graphicData>
            </a:graphic>
          </wp:inline>
        </w:drawing>
      </w:r>
      <w:r w:rsidRPr="002C71A3">
        <w:t>, where S is Hermitian and K is skew-Hermitian</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24"/>
        </w:rPr>
        <w:drawing>
          <wp:inline distT="0" distB="0" distL="0" distR="0" wp14:anchorId="2321F920" wp14:editId="695EF346">
            <wp:extent cx="723900" cy="428625"/>
            <wp:effectExtent l="0" t="0" r="0" b="952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1569" cstate="print">
                      <a:extLst>
                        <a:ext uri="{28A0092B-C50C-407E-A947-70E740481C1C}">
                          <a14:useLocalDpi xmlns:a14="http://schemas.microsoft.com/office/drawing/2010/main" val="0"/>
                        </a:ext>
                      </a:extLst>
                    </a:blip>
                    <a:srcRect/>
                    <a:stretch>
                      <a:fillRect/>
                    </a:stretch>
                  </pic:blipFill>
                  <pic:spPr bwMode="auto">
                    <a:xfrm>
                      <a:off x="0" y="0"/>
                      <a:ext cx="723900" cy="4286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349" w:name="ZEqnNum385939"/>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55</w:instrText>
        </w:r>
      </w:fldSimple>
      <w:r w:rsidRPr="002C71A3">
        <w:instrText>)</w:instrText>
      </w:r>
      <w:bookmarkEnd w:id="349"/>
      <w:r w:rsidRPr="002C71A3">
        <w:fldChar w:fldCharType="end"/>
      </w:r>
    </w:p>
    <w:p w:rsidR="00EB01FB" w:rsidRPr="002C71A3" w:rsidRDefault="00EB01FB" w:rsidP="00783531">
      <w:pPr>
        <w:tabs>
          <w:tab w:val="center" w:pos="4320"/>
          <w:tab w:val="right" w:pos="8640"/>
        </w:tabs>
      </w:pPr>
      <w:r w:rsidRPr="002C71A3">
        <w:lastRenderedPageBreak/>
        <w:tab/>
      </w:r>
      <w:r w:rsidRPr="002C71A3">
        <w:rPr>
          <w:noProof/>
          <w:position w:val="-24"/>
        </w:rPr>
        <w:drawing>
          <wp:inline distT="0" distB="0" distL="0" distR="0" wp14:anchorId="7AA7BC89" wp14:editId="0FF8DA7E">
            <wp:extent cx="771525" cy="428625"/>
            <wp:effectExtent l="0" t="0" r="0" b="952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1570" cstate="print">
                      <a:extLst>
                        <a:ext uri="{28A0092B-C50C-407E-A947-70E740481C1C}">
                          <a14:useLocalDpi xmlns:a14="http://schemas.microsoft.com/office/drawing/2010/main" val="0"/>
                        </a:ext>
                      </a:extLst>
                    </a:blip>
                    <a:srcRect/>
                    <a:stretch>
                      <a:fillRect/>
                    </a:stretch>
                  </pic:blipFill>
                  <pic:spPr bwMode="auto">
                    <a:xfrm>
                      <a:off x="0" y="0"/>
                      <a:ext cx="771525" cy="4286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56</w:instrText>
        </w:r>
      </w:fldSimple>
      <w:r w:rsidRPr="002C71A3">
        <w:instrText>)</w:instrText>
      </w:r>
      <w:r w:rsidRPr="002C71A3">
        <w:fldChar w:fldCharType="end"/>
      </w:r>
    </w:p>
    <w:p w:rsidR="00EB01FB" w:rsidRPr="002C71A3" w:rsidRDefault="00EB01FB" w:rsidP="00783531">
      <w:r w:rsidRPr="002C71A3">
        <w:t xml:space="preserve"> </w:t>
      </w:r>
    </w:p>
    <w:p w:rsidR="00EB01FB" w:rsidRPr="002C71A3" w:rsidRDefault="00EB01FB" w:rsidP="00783531"/>
    <w:p w:rsidR="00EB01FB" w:rsidRPr="002C71A3" w:rsidRDefault="00EB01FB" w:rsidP="00783531"/>
    <w:p w:rsidR="00EB01FB" w:rsidRPr="002C71A3" w:rsidRDefault="00EB01FB" w:rsidP="00783531">
      <w:r w:rsidRPr="002C71A3">
        <w:t>A complex square matrix</w:t>
      </w:r>
      <w:r w:rsidR="004D6234" w:rsidRPr="002C71A3">
        <w:rPr>
          <w:noProof/>
          <w:position w:val="-4"/>
        </w:rPr>
      </w:r>
      <w:r w:rsidR="004D6234" w:rsidRPr="002C71A3">
        <w:rPr>
          <w:noProof/>
          <w:position w:val="-4"/>
        </w:rPr>
        <w:object w:dxaOrig="260" w:dyaOrig="260" w14:anchorId="58E2DDE0">
          <v:shape id="_x0000_i1587" type="#_x0000_t75" alt="" style="width:13pt;height:13pt;mso-width-percent:0;mso-height-percent:0;mso-width-percent:0;mso-height-percent:0" o:ole="">
            <v:imagedata r:id="rId1571" o:title=""/>
          </v:shape>
          <o:OLEObject Type="Embed" ProgID="Equation.DSMT4" ShapeID="_x0000_i1587" DrawAspect="Content" ObjectID="_1851002762" r:id="rId1572"/>
        </w:object>
      </w:r>
      <w:r w:rsidRPr="002C71A3">
        <w:t xml:space="preserve">is </w:t>
      </w:r>
      <w:r w:rsidRPr="002C71A3">
        <w:rPr>
          <w:i/>
        </w:rPr>
        <w:t>Hermitian</w:t>
      </w:r>
      <w:r w:rsidRPr="002C71A3">
        <w:t xml:space="preserve"> or </w:t>
      </w:r>
      <w:r w:rsidRPr="002C71A3">
        <w:rPr>
          <w:i/>
        </w:rPr>
        <w:t>self-adjoint</w:t>
      </w:r>
      <w:r w:rsidRPr="002C71A3">
        <w:t xml:space="preserve"> if</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4"/>
        </w:rPr>
      </w:r>
      <w:r w:rsidR="004D6234" w:rsidRPr="002C71A3">
        <w:rPr>
          <w:noProof/>
          <w:position w:val="-4"/>
        </w:rPr>
        <w:object w:dxaOrig="780" w:dyaOrig="300" w14:anchorId="0CCE291C">
          <v:shape id="_x0000_i1588" type="#_x0000_t75" alt="" style="width:39.05pt;height:13pt;mso-width-percent:0;mso-height-percent:0;mso-width-percent:0;mso-height-percent:0" o:ole="">
            <v:imagedata r:id="rId1573" o:title=""/>
          </v:shape>
          <o:OLEObject Type="Embed" ProgID="Equation.DSMT4" ShapeID="_x0000_i1588" DrawAspect="Content" ObjectID="_1851002763" r:id="rId1574"/>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57</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and </w:t>
      </w:r>
      <w:r w:rsidRPr="002C71A3">
        <w:rPr>
          <w:i/>
        </w:rPr>
        <w:t>symmetric</w:t>
      </w:r>
      <w:r w:rsidRPr="002C71A3">
        <w:t xml:space="preserve"> if </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4"/>
        </w:rPr>
      </w:r>
      <w:r w:rsidR="004D6234" w:rsidRPr="002C71A3">
        <w:rPr>
          <w:noProof/>
          <w:position w:val="-4"/>
        </w:rPr>
        <w:object w:dxaOrig="800" w:dyaOrig="340" w14:anchorId="4961CB62">
          <v:shape id="_x0000_i1589" type="#_x0000_t75" alt="" style="width:39.05pt;height:19.9pt;mso-width-percent:0;mso-height-percent:0;mso-width-percent:0;mso-height-percent:0" o:ole="">
            <v:imagedata r:id="rId1575" o:title=""/>
          </v:shape>
          <o:OLEObject Type="Embed" ProgID="Equation.DSMT4" ShapeID="_x0000_i1589" DrawAspect="Content" ObjectID="_1851002764" r:id="rId1576"/>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58</w:instrText>
        </w:r>
      </w:fldSimple>
      <w:r w:rsidRPr="002C71A3">
        <w:instrText>)</w:instrText>
      </w:r>
      <w:r w:rsidRPr="002C71A3">
        <w:fldChar w:fldCharType="end"/>
      </w:r>
    </w:p>
    <w:p w:rsidR="00EB01FB" w:rsidRPr="002C71A3" w:rsidRDefault="00EB01FB" w:rsidP="00783531"/>
    <w:p w:rsidR="00EB01FB" w:rsidRPr="002C71A3" w:rsidRDefault="00EB01FB" w:rsidP="00783531"/>
    <w:p w:rsidR="00EB01FB" w:rsidRPr="002C71A3" w:rsidRDefault="00EB01FB" w:rsidP="00783531">
      <w:r w:rsidRPr="002C71A3">
        <w:t>Properties</w:t>
      </w:r>
    </w:p>
    <w:p w:rsidR="00EB01FB" w:rsidRPr="002C71A3" w:rsidRDefault="00EB01FB" w:rsidP="00783531">
      <w:r w:rsidRPr="002C71A3">
        <w:tab/>
        <w:t>1. Eigenvalues are real but not necessarily positive.</w:t>
      </w:r>
    </w:p>
    <w:p w:rsidR="00EB01FB" w:rsidRPr="002C71A3" w:rsidRDefault="00EB01FB" w:rsidP="00783531">
      <w:r w:rsidRPr="002C71A3">
        <w:tab/>
        <w:t>2. Has orthonormal eigenvectors for distinct eigenvalues, and therefore admits the spectral decomposition EAEt, (because Et=Einv)</w:t>
      </w:r>
    </w:p>
    <w:p w:rsidR="00EB01FB" w:rsidRPr="002C71A3" w:rsidRDefault="00EB01FB" w:rsidP="00783531"/>
    <w:p w:rsidR="00EB01FB" w:rsidRPr="002C71A3" w:rsidRDefault="00EB01FB" w:rsidP="00783531">
      <w:pPr>
        <w:keepNext/>
        <w:numPr>
          <w:ilvl w:val="3"/>
          <w:numId w:val="0"/>
        </w:numPr>
        <w:tabs>
          <w:tab w:val="num" w:pos="864"/>
        </w:tabs>
        <w:spacing w:before="240" w:after="60"/>
        <w:ind w:left="864" w:hanging="864"/>
        <w:outlineLvl w:val="3"/>
        <w:rPr>
          <w:b/>
          <w:bCs/>
        </w:rPr>
      </w:pPr>
      <w:bookmarkStart w:id="350" w:name="_Toc280363485"/>
      <w:r w:rsidRPr="002C71A3">
        <w:rPr>
          <w:b/>
          <w:bCs/>
        </w:rPr>
        <w:t>Eigenvalues and Eigenvectors for 2x2 Real Symmetric Matrix</w:t>
      </w:r>
      <w:bookmarkEnd w:id="350"/>
    </w:p>
    <w:p w:rsidR="00EB01FB" w:rsidRPr="002C71A3" w:rsidRDefault="00EB01FB" w:rsidP="00783531"/>
    <w:p w:rsidR="00EB01FB" w:rsidRPr="002C71A3" w:rsidRDefault="00EB01FB" w:rsidP="00783531">
      <w:r w:rsidRPr="002C71A3">
        <w:t>Let</w:t>
      </w:r>
    </w:p>
    <w:p w:rsidR="00EB01FB" w:rsidRPr="002C71A3" w:rsidRDefault="00EB01FB" w:rsidP="00783531"/>
    <w:p w:rsidR="00EB01FB" w:rsidRPr="002C71A3" w:rsidRDefault="004D6234" w:rsidP="00783531">
      <w:pPr>
        <w:jc w:val="center"/>
      </w:pPr>
      <w:r w:rsidRPr="002C71A3">
        <w:rPr>
          <w:noProof/>
          <w:position w:val="-30"/>
        </w:rPr>
      </w:r>
      <w:r w:rsidR="004D6234" w:rsidRPr="002C71A3">
        <w:rPr>
          <w:noProof/>
          <w:position w:val="-30"/>
        </w:rPr>
        <w:object w:dxaOrig="1180" w:dyaOrig="720" w14:anchorId="52972C24">
          <v:shape id="_x0000_i1590" type="#_x0000_t75" alt="" style="width:59pt;height:39.05pt;mso-width-percent:0;mso-height-percent:0;mso-width-percent:0;mso-height-percent:0" o:ole="">
            <v:imagedata r:id="rId1577" o:title=""/>
          </v:shape>
          <o:OLEObject Type="Embed" ProgID="Equation.DSMT4" ShapeID="_x0000_i1590" DrawAspect="Content" ObjectID="_1851002765" r:id="rId1578"/>
        </w:object>
      </w:r>
    </w:p>
    <w:p w:rsidR="00EB01FB" w:rsidRPr="002C71A3" w:rsidRDefault="00EB01FB" w:rsidP="00783531">
      <w:pPr>
        <w:jc w:val="center"/>
      </w:pPr>
    </w:p>
    <w:p w:rsidR="00EB01FB" w:rsidRDefault="00EB01FB" w:rsidP="00783531">
      <w:pPr>
        <w:rPr>
          <w:vertAlign w:val="superscript"/>
        </w:rPr>
      </w:pPr>
      <w:r w:rsidRPr="002C71A3">
        <w:t>By the quadratic formula the roots of the characteristic equation</w:t>
      </w:r>
    </w:p>
    <w:p w:rsidR="00EB01FB" w:rsidRPr="002C71A3" w:rsidRDefault="00EB01FB" w:rsidP="00783531"/>
    <w:p w:rsidR="00EB01FB" w:rsidRPr="002C71A3" w:rsidRDefault="004D6234" w:rsidP="00783531">
      <w:pPr>
        <w:jc w:val="center"/>
      </w:pPr>
      <w:r w:rsidRPr="002C71A3">
        <w:rPr>
          <w:noProof/>
          <w:position w:val="-32"/>
        </w:rPr>
      </w:r>
      <w:r w:rsidR="004D6234" w:rsidRPr="002C71A3">
        <w:rPr>
          <w:noProof/>
          <w:position w:val="-32"/>
        </w:rPr>
        <w:object w:dxaOrig="3420" w:dyaOrig="760" w14:anchorId="6F9F2A9E">
          <v:shape id="_x0000_i1591" type="#_x0000_t75" alt="" style="width:170.05pt;height:39.05pt;mso-width-percent:0;mso-height-percent:0;mso-width-percent:0;mso-height-percent:0" o:ole="">
            <v:imagedata r:id="rId1579" o:title=""/>
          </v:shape>
          <o:OLEObject Type="Embed" ProgID="Equation.DSMT4" ShapeID="_x0000_i1591" DrawAspect="Content" ObjectID="_1851002766" r:id="rId1580"/>
        </w:object>
      </w:r>
    </w:p>
    <w:p w:rsidR="00EB01FB" w:rsidRPr="002C71A3" w:rsidRDefault="00EB01FB" w:rsidP="00783531">
      <w:pPr>
        <w:jc w:val="center"/>
      </w:pPr>
    </w:p>
    <w:p w:rsidR="00EB01FB" w:rsidRPr="002C71A3" w:rsidRDefault="00EB01FB" w:rsidP="00783531">
      <w:r w:rsidRPr="002C71A3">
        <w:t>are</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66"/>
        </w:rPr>
      </w:r>
      <w:r w:rsidR="004D6234" w:rsidRPr="002C71A3">
        <w:rPr>
          <w:noProof/>
          <w:position w:val="-66"/>
        </w:rPr>
        <w:object w:dxaOrig="3220" w:dyaOrig="1440" w14:anchorId="615BC3F1">
          <v:shape id="_x0000_i1592" type="#_x0000_t75" alt="" style="width:163.15pt;height:1in;mso-width-percent:0;mso-height-percent:0;mso-width-percent:0;mso-height-percent:0" o:ole="">
            <v:imagedata r:id="rId1581" o:title=""/>
          </v:shape>
          <o:OLEObject Type="Embed" ProgID="Equation.DSMT4" ShapeID="_x0000_i1592" DrawAspect="Content" ObjectID="_1851002767" r:id="rId1582"/>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59</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The eigenvectors are chosen to lie in the nullspace of </w:t>
      </w:r>
      <w:r w:rsidR="004D6234" w:rsidRPr="002C71A3">
        <w:rPr>
          <w:noProof/>
          <w:position w:val="-6"/>
        </w:rPr>
      </w:r>
      <w:r w:rsidR="004D6234" w:rsidRPr="002C71A3">
        <w:rPr>
          <w:noProof/>
          <w:position w:val="-6"/>
        </w:rPr>
        <w:object w:dxaOrig="700" w:dyaOrig="279" w14:anchorId="6D6D45AE">
          <v:shape id="_x0000_i1593" type="#_x0000_t75" alt="" style="width:32.95pt;height:13pt;mso-width-percent:0;mso-height-percent:0;mso-width-percent:0;mso-height-percent:0" o:ole="">
            <v:imagedata r:id="rId1583" o:title=""/>
          </v:shape>
          <o:OLEObject Type="Embed" ProgID="Equation.DSMT4" ShapeID="_x0000_i1593" DrawAspect="Content" ObjectID="_1851002768" r:id="rId1584"/>
        </w:object>
      </w:r>
      <w:r w:rsidRPr="002C71A3">
        <w:t>and thus are found by solving the linear system</w:t>
      </w:r>
    </w:p>
    <w:p w:rsidR="00EB01FB" w:rsidRPr="002C71A3" w:rsidRDefault="00EB01FB" w:rsidP="00783531"/>
    <w:p w:rsidR="00EB01FB" w:rsidRPr="002C71A3" w:rsidRDefault="004D6234" w:rsidP="00783531">
      <w:pPr>
        <w:jc w:val="center"/>
      </w:pPr>
      <w:r w:rsidRPr="002C71A3">
        <w:rPr>
          <w:noProof/>
          <w:position w:val="-32"/>
        </w:rPr>
      </w:r>
      <w:r w:rsidR="004D6234" w:rsidRPr="002C71A3">
        <w:rPr>
          <w:noProof/>
          <w:position w:val="-32"/>
        </w:rPr>
        <w:object w:dxaOrig="3480" w:dyaOrig="760" w14:anchorId="535350EB">
          <v:shape id="_x0000_i1594" type="#_x0000_t75" alt="" style="width:176.95pt;height:39.05pt;mso-width-percent:0;mso-height-percent:0;mso-width-percent:0;mso-height-percent:0" o:ole="">
            <v:imagedata r:id="rId1585" o:title=""/>
          </v:shape>
          <o:OLEObject Type="Embed" ProgID="Equation.DSMT4" ShapeID="_x0000_i1594" DrawAspect="Content" ObjectID="_1851002769" r:id="rId1586"/>
        </w:object>
      </w:r>
    </w:p>
    <w:p w:rsidR="00EB01FB" w:rsidRPr="002C71A3" w:rsidRDefault="00EB01FB" w:rsidP="00783531">
      <w:pPr>
        <w:jc w:val="center"/>
      </w:pPr>
    </w:p>
    <w:p w:rsidR="00EB01FB" w:rsidRPr="002C71A3" w:rsidRDefault="004D6234" w:rsidP="00783531">
      <w:pPr>
        <w:jc w:val="center"/>
      </w:pPr>
      <w:r w:rsidRPr="002C71A3">
        <w:rPr>
          <w:noProof/>
          <w:position w:val="-30"/>
        </w:rPr>
      </w:r>
      <w:r w:rsidR="004D6234" w:rsidRPr="002C71A3">
        <w:rPr>
          <w:noProof/>
          <w:position w:val="-30"/>
        </w:rPr>
        <w:object w:dxaOrig="2020" w:dyaOrig="720" w14:anchorId="3B8B11CD">
          <v:shape id="_x0000_i1595" type="#_x0000_t75" alt="" style="width:98.05pt;height:39.05pt;mso-width-percent:0;mso-height-percent:0;mso-width-percent:0;mso-height-percent:0" o:ole="">
            <v:imagedata r:id="rId1587" o:title=""/>
          </v:shape>
          <o:OLEObject Type="Embed" ProgID="Equation.DSMT4" ShapeID="_x0000_i1595" DrawAspect="Content" ObjectID="_1851002770" r:id="rId1588"/>
        </w:object>
      </w:r>
    </w:p>
    <w:p w:rsidR="00EB01FB" w:rsidRPr="002C71A3" w:rsidRDefault="00EB01FB" w:rsidP="00783531"/>
    <w:p w:rsidR="00EB01FB" w:rsidRPr="002C71A3" w:rsidRDefault="00EB01FB" w:rsidP="00783531">
      <w:r w:rsidRPr="002C71A3">
        <w:t xml:space="preserve">For any 2x2 matrix the characteristic equation ensures that each row is a multiple of the same vector, i.e. </w:t>
      </w:r>
    </w:p>
    <w:p w:rsidR="00EB01FB" w:rsidRPr="002C71A3" w:rsidRDefault="00EB01FB" w:rsidP="00783531"/>
    <w:p w:rsidR="00EB01FB" w:rsidRPr="002C71A3" w:rsidRDefault="004D6234" w:rsidP="00783531">
      <w:pPr>
        <w:jc w:val="center"/>
      </w:pPr>
      <w:r w:rsidRPr="002C71A3">
        <w:rPr>
          <w:noProof/>
          <w:position w:val="-12"/>
        </w:rPr>
      </w:r>
      <w:r w:rsidR="004D6234" w:rsidRPr="002C71A3">
        <w:rPr>
          <w:noProof/>
          <w:position w:val="-12"/>
        </w:rPr>
        <w:object w:dxaOrig="1060" w:dyaOrig="360" w14:anchorId="09BE2F9D">
          <v:shape id="_x0000_i1596" type="#_x0000_t75" alt="" style="width:52.1pt;height:19.9pt;mso-width-percent:0;mso-height-percent:0;mso-width-percent:0;mso-height-percent:0" o:ole="">
            <v:imagedata r:id="rId1589" o:title=""/>
          </v:shape>
          <o:OLEObject Type="Embed" ProgID="Equation.DSMT4" ShapeID="_x0000_i1596" DrawAspect="Content" ObjectID="_1851002771" r:id="rId1590"/>
        </w:object>
      </w:r>
    </w:p>
    <w:p w:rsidR="00EB01FB" w:rsidRPr="002C71A3" w:rsidRDefault="00EB01FB" w:rsidP="00783531">
      <w:pPr>
        <w:jc w:val="center"/>
      </w:pPr>
    </w:p>
    <w:p w:rsidR="00EB01FB" w:rsidRPr="002C71A3" w:rsidRDefault="00EB01FB" w:rsidP="00783531">
      <w:r w:rsidRPr="002C71A3">
        <w:t>where the proportionality constant</w:t>
      </w:r>
      <w:r w:rsidR="004D6234" w:rsidRPr="002C71A3">
        <w:rPr>
          <w:noProof/>
          <w:position w:val="-12"/>
        </w:rPr>
      </w:r>
      <w:r w:rsidR="004D6234" w:rsidRPr="002C71A3">
        <w:rPr>
          <w:noProof/>
          <w:position w:val="-12"/>
        </w:rPr>
        <w:object w:dxaOrig="300" w:dyaOrig="360" w14:anchorId="76C91952">
          <v:shape id="_x0000_i1597" type="#_x0000_t75" alt="" style="width:13pt;height:19.9pt;mso-width-percent:0;mso-height-percent:0;mso-width-percent:0;mso-height-percent:0" o:ole="">
            <v:imagedata r:id="rId1591" o:title=""/>
          </v:shape>
          <o:OLEObject Type="Embed" ProgID="Equation.DSMT4" ShapeID="_x0000_i1597" DrawAspect="Content" ObjectID="_1851002772" r:id="rId1592"/>
        </w:object>
      </w:r>
      <w:r w:rsidRPr="002C71A3">
        <w:t>is defined as</w:t>
      </w:r>
    </w:p>
    <w:p w:rsidR="00EB01FB" w:rsidRPr="002C71A3" w:rsidRDefault="00EB01FB" w:rsidP="00783531"/>
    <w:p w:rsidR="00EB01FB" w:rsidRPr="002C71A3" w:rsidRDefault="004D6234" w:rsidP="00783531">
      <w:pPr>
        <w:jc w:val="center"/>
      </w:pPr>
      <w:r w:rsidRPr="002C71A3">
        <w:rPr>
          <w:noProof/>
          <w:position w:val="-30"/>
        </w:rPr>
      </w:r>
      <w:r w:rsidR="004D6234" w:rsidRPr="002C71A3">
        <w:rPr>
          <w:noProof/>
          <w:position w:val="-30"/>
        </w:rPr>
        <w:object w:dxaOrig="1980" w:dyaOrig="680" w14:anchorId="15A372AF">
          <v:shape id="_x0000_i1598" type="#_x0000_t75" alt="" style="width:98.05pt;height:32.95pt;mso-width-percent:0;mso-height-percent:0;mso-width-percent:0;mso-height-percent:0" o:ole="">
            <v:imagedata r:id="rId1593" o:title=""/>
          </v:shape>
          <o:OLEObject Type="Embed" ProgID="Equation.DSMT4" ShapeID="_x0000_i1598" DrawAspect="Content" ObjectID="_1851002773" r:id="rId1594"/>
        </w:object>
      </w:r>
    </w:p>
    <w:p w:rsidR="00EB01FB" w:rsidRPr="002C71A3" w:rsidRDefault="00EB01FB" w:rsidP="00783531"/>
    <w:p w:rsidR="00EB01FB" w:rsidRPr="002C71A3" w:rsidRDefault="00EB01FB" w:rsidP="00783531">
      <w:r w:rsidRPr="002C71A3">
        <w:t>Thus we may use either form (</w:t>
      </w:r>
      <w:r w:rsidR="004D6234" w:rsidRPr="002C71A3">
        <w:rPr>
          <w:noProof/>
          <w:position w:val="-12"/>
        </w:rPr>
      </w:r>
      <w:r w:rsidR="004D6234" w:rsidRPr="002C71A3">
        <w:rPr>
          <w:noProof/>
          <w:position w:val="-12"/>
        </w:rPr>
        <w:object w:dxaOrig="660" w:dyaOrig="360" w14:anchorId="755285BB">
          <v:shape id="_x0000_i1599" type="#_x0000_t75" alt="" style="width:32.95pt;height:19.9pt;mso-width-percent:0;mso-height-percent:0;mso-width-percent:0;mso-height-percent:0" o:ole="">
            <v:imagedata r:id="rId1595" o:title=""/>
          </v:shape>
          <o:OLEObject Type="Embed" ProgID="Equation.DSMT4" ShapeID="_x0000_i1599" DrawAspect="Content" ObjectID="_1851002774" r:id="rId1596"/>
        </w:object>
      </w:r>
      <w:r w:rsidRPr="002C71A3">
        <w:t xml:space="preserve">for </w:t>
      </w:r>
      <w:r w:rsidR="004D6234" w:rsidRPr="002C71A3">
        <w:rPr>
          <w:noProof/>
          <w:position w:val="-6"/>
        </w:rPr>
      </w:r>
      <w:r w:rsidR="004D6234" w:rsidRPr="002C71A3">
        <w:rPr>
          <w:noProof/>
          <w:position w:val="-6"/>
        </w:rPr>
        <w:object w:dxaOrig="560" w:dyaOrig="279" w14:anchorId="508BBCEB">
          <v:shape id="_x0000_i1600" type="#_x0000_t75" alt="" style="width:26.05pt;height:13pt;mso-width-percent:0;mso-height-percent:0;mso-width-percent:0;mso-height-percent:0" o:ole="">
            <v:imagedata r:id="rId1597" o:title=""/>
          </v:shape>
          <o:OLEObject Type="Embed" ProgID="Equation.DSMT4" ShapeID="_x0000_i1600" DrawAspect="Content" ObjectID="_1851002775" r:id="rId1598"/>
        </w:object>
      </w:r>
      <w:r w:rsidRPr="002C71A3">
        <w:t>) of</w:t>
      </w:r>
      <w:r w:rsidR="004D6234" w:rsidRPr="002C71A3">
        <w:rPr>
          <w:noProof/>
          <w:position w:val="-12"/>
        </w:rPr>
      </w:r>
      <w:r w:rsidR="004D6234" w:rsidRPr="002C71A3">
        <w:rPr>
          <w:noProof/>
          <w:position w:val="-12"/>
        </w:rPr>
        <w:object w:dxaOrig="300" w:dyaOrig="360" w14:anchorId="4A57297F">
          <v:shape id="_x0000_i1601" type="#_x0000_t75" alt="" style="width:13pt;height:19.9pt;mso-width-percent:0;mso-height-percent:0;mso-width-percent:0;mso-height-percent:0" o:ole="">
            <v:imagedata r:id="rId1591" o:title=""/>
          </v:shape>
          <o:OLEObject Type="Embed" ProgID="Equation.DSMT4" ShapeID="_x0000_i1601" DrawAspect="Content" ObjectID="_1851002776" r:id="rId1599"/>
        </w:object>
      </w:r>
      <w:r w:rsidRPr="002C71A3">
        <w:t>for determining the eigenvectors.  For reasons of symmetry that are not at all obvious to the unpracticed student we choose</w:t>
      </w:r>
      <w:r w:rsidR="004D6234" w:rsidRPr="002C71A3">
        <w:rPr>
          <w:noProof/>
          <w:position w:val="-12"/>
        </w:rPr>
      </w:r>
      <w:r w:rsidR="004D6234" w:rsidRPr="002C71A3">
        <w:rPr>
          <w:noProof/>
          <w:position w:val="-12"/>
        </w:rPr>
        <w:object w:dxaOrig="639" w:dyaOrig="360" w14:anchorId="7E0F8B71">
          <v:shape id="_x0000_i1602" type="#_x0000_t75" alt="" style="width:32.95pt;height:19.9pt;mso-width-percent:0;mso-height-percent:0;mso-width-percent:0;mso-height-percent:0" o:ole="">
            <v:imagedata r:id="rId1600" o:title=""/>
          </v:shape>
          <o:OLEObject Type="Embed" ProgID="Equation.DSMT4" ShapeID="_x0000_i1602" DrawAspect="Content" ObjectID="_1851002777" r:id="rId1601"/>
        </w:object>
      </w:r>
      <w:r w:rsidRPr="002C71A3">
        <w:t>with the LHS representation</w:t>
      </w:r>
      <w:r w:rsidR="004D6234" w:rsidRPr="002C71A3">
        <w:rPr>
          <w:noProof/>
          <w:position w:val="-24"/>
        </w:rPr>
      </w:r>
      <w:r w:rsidR="004D6234" w:rsidRPr="002C71A3">
        <w:rPr>
          <w:noProof/>
          <w:position w:val="-24"/>
        </w:rPr>
        <w:object w:dxaOrig="3500" w:dyaOrig="720" w14:anchorId="0BC2ADB7">
          <v:shape id="_x0000_i1603" type="#_x0000_t75" alt="" style="width:176.95pt;height:39.05pt;mso-width-percent:0;mso-height-percent:0;mso-width-percent:0;mso-height-percent:0" o:ole="">
            <v:imagedata r:id="rId1602" o:title=""/>
          </v:shape>
          <o:OLEObject Type="Embed" ProgID="Equation.DSMT4" ShapeID="_x0000_i1603" DrawAspect="Content" ObjectID="_1851002778" r:id="rId1603"/>
        </w:object>
      </w:r>
      <w:r w:rsidRPr="002C71A3">
        <w:t xml:space="preserve">and </w:t>
      </w:r>
      <w:r w:rsidR="004D6234" w:rsidRPr="002C71A3">
        <w:rPr>
          <w:noProof/>
          <w:position w:val="-12"/>
        </w:rPr>
      </w:r>
      <w:r w:rsidR="004D6234" w:rsidRPr="002C71A3">
        <w:rPr>
          <w:noProof/>
          <w:position w:val="-12"/>
        </w:rPr>
        <w:object w:dxaOrig="639" w:dyaOrig="360" w14:anchorId="7422D57F">
          <v:shape id="_x0000_i1604" type="#_x0000_t75" alt="" style="width:32.95pt;height:19.9pt;mso-width-percent:0;mso-height-percent:0;mso-width-percent:0;mso-height-percent:0" o:ole="">
            <v:imagedata r:id="rId1604" o:title=""/>
          </v:shape>
          <o:OLEObject Type="Embed" ProgID="Equation.DSMT4" ShapeID="_x0000_i1604" DrawAspect="Content" ObjectID="_1851002779" r:id="rId1605"/>
        </w:object>
      </w:r>
      <w:r w:rsidRPr="002C71A3">
        <w:t>with the RHS representation</w:t>
      </w:r>
      <w:r w:rsidR="004D6234" w:rsidRPr="002C71A3">
        <w:rPr>
          <w:noProof/>
          <w:position w:val="-36"/>
        </w:rPr>
      </w:r>
      <w:r w:rsidR="004D6234" w:rsidRPr="002C71A3">
        <w:rPr>
          <w:noProof/>
          <w:position w:val="-36"/>
        </w:rPr>
        <w:object w:dxaOrig="3519" w:dyaOrig="740" w14:anchorId="04680FBE">
          <v:shape id="_x0000_i1605" type="#_x0000_t75" alt="" style="width:176.15pt;height:39.05pt;mso-width-percent:0;mso-height-percent:0;mso-width-percent:0;mso-height-percent:0" o:ole="">
            <v:imagedata r:id="rId1606" o:title=""/>
          </v:shape>
          <o:OLEObject Type="Embed" ProgID="Equation.DSMT4" ShapeID="_x0000_i1605" DrawAspect="Content" ObjectID="_1851002780" r:id="rId1607"/>
        </w:object>
      </w:r>
      <w:r w:rsidRPr="002C71A3">
        <w:t>so that after normalization</w:t>
      </w:r>
    </w:p>
    <w:p w:rsidR="00EB01FB" w:rsidRPr="002C71A3" w:rsidRDefault="00EB01FB" w:rsidP="00783531"/>
    <w:p w:rsidR="00EB01FB" w:rsidRPr="002C71A3" w:rsidRDefault="004D6234" w:rsidP="00783531">
      <w:pPr>
        <w:jc w:val="center"/>
      </w:pPr>
      <w:r w:rsidRPr="002C71A3">
        <w:rPr>
          <w:noProof/>
          <w:position w:val="-36"/>
        </w:rPr>
      </w:r>
      <w:r w:rsidR="004D6234" w:rsidRPr="002C71A3">
        <w:rPr>
          <w:noProof/>
          <w:position w:val="-36"/>
        </w:rPr>
        <w:object w:dxaOrig="1719" w:dyaOrig="780" w14:anchorId="11C527C2">
          <v:shape id="_x0000_i1606" type="#_x0000_t75" alt="" style="width:84.25pt;height:39.05pt;mso-width-percent:0;mso-height-percent:0;mso-width-percent:0;mso-height-percent:0" o:ole="">
            <v:imagedata r:id="rId1608" o:title=""/>
          </v:shape>
          <o:OLEObject Type="Embed" ProgID="Equation.DSMT4" ShapeID="_x0000_i1606" DrawAspect="Content" ObjectID="_1851002781" r:id="rId1609"/>
        </w:object>
      </w:r>
      <w:r w:rsidR="00EB01FB" w:rsidRPr="002C71A3">
        <w:t xml:space="preserve"> and </w:t>
      </w:r>
      <w:r w:rsidRPr="002C71A3">
        <w:rPr>
          <w:noProof/>
          <w:position w:val="-36"/>
        </w:rPr>
      </w:r>
      <w:r w:rsidR="004D6234" w:rsidRPr="002C71A3">
        <w:rPr>
          <w:noProof/>
          <w:position w:val="-36"/>
        </w:rPr>
        <w:object w:dxaOrig="2480" w:dyaOrig="800" w14:anchorId="486EC416">
          <v:shape id="_x0000_i1607" type="#_x0000_t75" alt="" style="width:124.1pt;height:39.05pt;mso-width-percent:0;mso-height-percent:0;mso-width-percent:0;mso-height-percent:0" o:ole="">
            <v:imagedata r:id="rId1610" o:title=""/>
          </v:shape>
          <o:OLEObject Type="Embed" ProgID="Equation.DSMT4" ShapeID="_x0000_i1607" DrawAspect="Content" ObjectID="_1851002782" r:id="rId1611"/>
        </w:object>
      </w:r>
    </w:p>
    <w:p w:rsidR="00EB01FB" w:rsidRPr="002C71A3" w:rsidRDefault="00EB01FB" w:rsidP="00783531">
      <w:pPr>
        <w:jc w:val="center"/>
      </w:pPr>
    </w:p>
    <w:p w:rsidR="00EB01FB" w:rsidRPr="002C71A3" w:rsidRDefault="00EB01FB" w:rsidP="00783531">
      <w:r w:rsidRPr="002C71A3">
        <w:t>Further simplification is in order because</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12"/>
        </w:rPr>
      </w:r>
      <w:r w:rsidR="004D6234" w:rsidRPr="002C71A3">
        <w:rPr>
          <w:noProof/>
          <w:position w:val="-12"/>
        </w:rPr>
        <w:object w:dxaOrig="1560" w:dyaOrig="380" w14:anchorId="383106AC">
          <v:shape id="_x0000_i1608" type="#_x0000_t75" alt="" style="width:78.15pt;height:19.9pt;mso-width-percent:0;mso-height-percent:0;mso-width-percent:0;mso-height-percent:0" o:ole="">
            <v:imagedata r:id="rId1612" o:title=""/>
          </v:shape>
          <o:OLEObject Type="Embed" ProgID="Equation.DSMT4" ShapeID="_x0000_i1608" DrawAspect="Content" ObjectID="_1851002783" r:id="rId1613"/>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60</w:instrText>
        </w:r>
      </w:fldSimple>
      <w:r w:rsidRPr="002C71A3">
        <w:instrText>)</w:instrText>
      </w:r>
      <w:r w:rsidRPr="002C71A3">
        <w:fldChar w:fldCharType="end"/>
      </w:r>
    </w:p>
    <w:p w:rsidR="00EB01FB" w:rsidRPr="002C71A3" w:rsidRDefault="00EB01FB" w:rsidP="00783531">
      <w:r w:rsidRPr="002C71A3">
        <w:t>hence the eigenmanifold is</w:t>
      </w:r>
    </w:p>
    <w:p w:rsidR="00EB01FB" w:rsidRPr="002C71A3" w:rsidRDefault="00EB01FB" w:rsidP="00783531"/>
    <w:p w:rsidR="00EB01FB" w:rsidRPr="002C71A3" w:rsidRDefault="00EB01FB" w:rsidP="00783531">
      <w:pPr>
        <w:tabs>
          <w:tab w:val="center" w:pos="4320"/>
          <w:tab w:val="right" w:pos="8640"/>
        </w:tabs>
      </w:pPr>
      <w:r w:rsidRPr="002C71A3">
        <w:tab/>
      </w:r>
      <w:r>
        <w:rPr>
          <w:noProof/>
          <w:position w:val="-37"/>
        </w:rPr>
        <w:drawing>
          <wp:inline distT="0" distB="0" distL="0" distR="0" wp14:anchorId="7B20F69A" wp14:editId="3AA16111">
            <wp:extent cx="1479296" cy="477520"/>
            <wp:effectExtent l="0" t="0" r="0" b="0"/>
            <wp:docPr id="1544414813" name="Picture 1544414813" descr="{&quot;mathml&quot;:&quot;&lt;math style=\&quot;font-family:Times New Roman;font-size:12px;\&quot; xmlns=\&quot;http://www.w3.org/1998/Math/MathML\&quot; xmlns:wrs=\&quot;http://www.wiris.com/xml/mathml-extension\&quot;&gt;&lt;mi&gt;E&lt;/mi&gt;&lt;mo&gt;=&lt;/mo&gt;&lt;mfrac&gt;&lt;mn&gt;1&lt;/mn&gt;&lt;msqrt&gt;&lt;mn&gt;1&lt;/mn&gt;&lt;mo&gt;+&lt;/mo&gt;&lt;msup&gt;&lt;mi&gt;&amp;#x3B1;&lt;/mi&gt;&lt;mn&gt;2&lt;/mn&gt;&lt;/msup&gt;&lt;/msqrt&gt;&lt;/mfrac&gt;&lt;mfenced open=\&quot;[\&quot; close=\&quot;]\&quot; wrs:valign=\&quot;middle\&quot;&gt;&lt;mtable&gt;&lt;mtr&gt;&lt;mtd&gt;&lt;mi&gt;&amp;#x3B1;&lt;/mi&gt;&lt;/mtd&gt;&lt;mtd&gt;&lt;mo&gt;-&lt;/mo&gt;&lt;mn&gt;1&lt;/mn&gt;&lt;/mtd&gt;&lt;/mtr&gt;&lt;mtr&gt;&lt;mtd&gt;&lt;mn&gt;1&lt;/mn&gt;&lt;/mtd&gt;&lt;mtd&gt;&lt;mi&gt;&amp;#x3B1;&lt;/mi&gt;&lt;/mtd&gt;&lt;/mtr&gt;&lt;/mtable&gt;&lt;/mfenced&gt;&lt;/math&gt;&quot;,&quot;origin&quot;:&quot;MathType Legacy&quot;,&quot;version&quot;:&quot;v3.20.0&quot;}" title="E equals fraction numerator 1 over denominator square root of 1 plus alpha squared end root end fraction open square brackets table row alpha cell negative 1 end cell row 1 alpha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 xmlns:wrs=\&quot;http://www.wiris.com/xml/mathml-extension\&quot;&gt;&lt;mi&gt;E&lt;/mi&gt;&lt;mo&gt;=&lt;/mo&gt;&lt;mfrac&gt;&lt;mn&gt;1&lt;/mn&gt;&lt;msqrt&gt;&lt;mn&gt;1&lt;/mn&gt;&lt;mo&gt;+&lt;/mo&gt;&lt;msup&gt;&lt;mi&gt;&amp;#x3B1;&lt;/mi&gt;&lt;mn&gt;2&lt;/mn&gt;&lt;/msup&gt;&lt;/msqrt&gt;&lt;/mfrac&gt;&lt;mfenced open=\&quot;[\&quot; close=\&quot;]\&quot; wrs:valign=\&quot;middle\&quot;&gt;&lt;mtable&gt;&lt;mtr&gt;&lt;mtd&gt;&lt;mi&gt;&amp;#x3B1;&lt;/mi&gt;&lt;/mtd&gt;&lt;mtd&gt;&lt;mo&gt;-&lt;/mo&gt;&lt;mn&gt;1&lt;/mn&gt;&lt;/mtd&gt;&lt;/mtr&gt;&lt;mtr&gt;&lt;mtd&gt;&lt;mn&gt;1&lt;/mn&gt;&lt;/mtd&gt;&lt;mtd&gt;&lt;mi&gt;&amp;#x3B1;&lt;/mi&gt;&lt;/mtd&gt;&lt;/mtr&gt;&lt;/mtable&gt;&lt;/mfenced&gt;&lt;/math&gt;&quot;,&quot;origin&quot;:&quot;MathType Legacy&quot;,&quot;version&quot;:&quot;v3.20.0&quot;}" title="E equals fraction numerator 1 over denominator square root of 1 plus alpha squared end root end fraction open square brackets table row alpha cell negative 1 end cell row 1 alpha end table close square brackets"/>
                    <pic:cNvPicPr/>
                  </pic:nvPicPr>
                  <pic:blipFill>
                    <a:blip r:embed="rId1614" cstate="print">
                      <a:extLst>
                        <a:ext uri="{28A0092B-C50C-407E-A947-70E740481C1C}">
                          <a14:useLocalDpi xmlns:a14="http://schemas.microsoft.com/office/drawing/2010/main" val="0"/>
                        </a:ext>
                      </a:extLst>
                    </a:blip>
                    <a:stretch>
                      <a:fillRect/>
                    </a:stretch>
                  </pic:blipFill>
                  <pic:spPr>
                    <a:xfrm>
                      <a:off x="0" y="0"/>
                      <a:ext cx="1479296" cy="477520"/>
                    </a:xfrm>
                    <a:prstGeom prst="rect">
                      <a:avLst/>
                    </a:prstGeom>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351" w:name="ZEqnNum108067"/>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61</w:instrText>
        </w:r>
      </w:fldSimple>
      <w:r w:rsidRPr="002C71A3">
        <w:instrText>)</w:instrText>
      </w:r>
      <w:bookmarkEnd w:id="351"/>
      <w:r w:rsidRPr="002C71A3">
        <w:fldChar w:fldCharType="end"/>
      </w:r>
    </w:p>
    <w:p w:rsidR="00EB01FB" w:rsidRPr="002C71A3" w:rsidRDefault="00EB01FB" w:rsidP="00783531"/>
    <w:p w:rsidR="00EB01FB" w:rsidRPr="002C71A3" w:rsidRDefault="00EB01FB" w:rsidP="00783531">
      <w:r w:rsidRPr="002C71A3">
        <w:t xml:space="preserve">where </w:t>
      </w:r>
    </w:p>
    <w:p w:rsidR="00EB01FB" w:rsidRPr="002C71A3" w:rsidRDefault="00EB01FB" w:rsidP="00505EA8">
      <w:pPr>
        <w:jc w:val="center"/>
      </w:pPr>
    </w:p>
    <w:p w:rsidR="00EB01FB" w:rsidRPr="002C71A3" w:rsidRDefault="00EB01FB" w:rsidP="00783531">
      <w:pPr>
        <w:tabs>
          <w:tab w:val="center" w:pos="4320"/>
          <w:tab w:val="right" w:pos="8640"/>
        </w:tabs>
      </w:pPr>
      <w:r w:rsidRPr="002C71A3">
        <w:lastRenderedPageBreak/>
        <w:tab/>
      </w:r>
      <w:r w:rsidR="004D6234" w:rsidRPr="002C71A3">
        <w:rPr>
          <w:noProof/>
          <w:position w:val="-88"/>
        </w:rPr>
      </w:r>
      <w:r w:rsidR="004D6234" w:rsidRPr="002C71A3">
        <w:rPr>
          <w:noProof/>
          <w:position w:val="-88"/>
        </w:rPr>
        <w:object w:dxaOrig="2900" w:dyaOrig="1880" w14:anchorId="5C158B09">
          <v:shape id="_x0000_i1609" type="#_x0000_t75" alt="" style="width:2in;height:91.9pt;mso-width-percent:0;mso-height-percent:0;mso-width-percent:0;mso-height-percent:0" o:ole="">
            <v:imagedata r:id="rId1615" o:title=""/>
          </v:shape>
          <o:OLEObject Type="Embed" ProgID="Equation.DSMT4" ShapeID="_x0000_i1609" DrawAspect="Content" ObjectID="_1851002784" r:id="rId1616"/>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62</w:instrText>
        </w:r>
      </w:fldSimple>
      <w:r w:rsidRPr="002C71A3">
        <w:instrText>)</w:instrText>
      </w:r>
      <w:r w:rsidRPr="002C71A3">
        <w:fldChar w:fldCharType="end"/>
      </w:r>
    </w:p>
    <w:p w:rsidR="00EB01FB" w:rsidRPr="002C71A3" w:rsidRDefault="00EB01FB" w:rsidP="00783531"/>
    <w:p w:rsidR="00EB01FB" w:rsidRDefault="00EB01FB" w:rsidP="00783531">
      <w:r w:rsidRPr="002C71A3">
        <w:t xml:space="preserve">Obviously the eigenmanifold is not unique because any multiple (even negative ones) of an eigenvector will also suffice for orthonormal eigenvectors with suitable normalization.  However, the direction of the eigenvectors is fixed wrt a reference axis as determined by the parameter </w:t>
      </w:r>
      <w:r w:rsidR="004D6234" w:rsidRPr="002C71A3">
        <w:rPr>
          <w:noProof/>
          <w:position w:val="-6"/>
        </w:rPr>
      </w:r>
      <w:r w:rsidR="004D6234" w:rsidRPr="002C71A3">
        <w:rPr>
          <w:noProof/>
          <w:position w:val="-6"/>
        </w:rPr>
        <w:object w:dxaOrig="240" w:dyaOrig="220" w14:anchorId="78232200">
          <v:shape id="_x0000_i1610" type="#_x0000_t75" alt="" style="width:13pt;height:13pt;mso-width-percent:0;mso-height-percent:0;mso-width-percent:0;mso-height-percent:0" o:ole="">
            <v:imagedata r:id="rId1617" o:title=""/>
          </v:shape>
          <o:OLEObject Type="Embed" ProgID="Equation.DSMT4" ShapeID="_x0000_i1610" DrawAspect="Content" ObjectID="_1851002785" r:id="rId1618"/>
        </w:object>
      </w:r>
      <w:r w:rsidRPr="002C71A3">
        <w:t>.  This matrix can either be a rotation matrix or a reflection matrix depending on its eigenvalues.  The rotation matrix corresponds to a positive definite matrix, i.e. one for which all eigenvalues are positive.</w:t>
      </w:r>
      <w:r>
        <w:t xml:space="preserve"> In the case of a rotation matrix we can identify </w:t>
      </w:r>
    </w:p>
    <w:p w:rsidR="00EB01FB" w:rsidRDefault="00EB01FB" w:rsidP="00783531"/>
    <w:p w:rsidR="00EB01FB" w:rsidRPr="002C71A3" w:rsidRDefault="00EB01FB" w:rsidP="00505EA8">
      <w:pPr>
        <w:jc w:val="center"/>
      </w:pPr>
      <w:r>
        <w:rPr>
          <w:noProof/>
          <w:position w:val="-127"/>
        </w:rPr>
        <w:drawing>
          <wp:inline distT="0" distB="0" distL="0" distR="0" wp14:anchorId="7C07CAE2" wp14:editId="51FF2DB9">
            <wp:extent cx="1509776" cy="1538224"/>
            <wp:effectExtent l="0" t="0" r="0" b="0"/>
            <wp:docPr id="430977229" name="Picture 430977229" descr="{&quot;mathml&quot;:&quot;&lt;math style=\&quot;font-family:Times New Roman;font-size:12px;\&quot; xmlns=\&quot;http://www.w3.org/1998/Math/MathML\&quot;&gt;&lt;mi&gt;E&lt;/mi&gt;&lt;mo&gt;=&lt;/mo&gt;&lt;mi&gt;R&lt;/mi&gt;&lt;mo&gt;=&lt;/mo&gt;&lt;mfenced open=\&quot;[\&quot; close=\&quot;]\&quot;&gt;&lt;mtable&gt;&lt;mtr&gt;&lt;mtd&gt;&lt;mi&gt;cos&lt;/mi&gt;&lt;mi&gt;&amp;#x3B8;&lt;/mi&gt;&lt;/mtd&gt;&lt;mtd&gt;&lt;mo&gt;-&lt;/mo&gt;&lt;mi&gt;sin&lt;/mi&gt;&lt;mi&gt;&amp;#x3B8;&lt;/mi&gt;&lt;/mtd&gt;&lt;/mtr&gt;&lt;mtr&gt;&lt;mtd&gt;&lt;mi&gt;sin&lt;/mi&gt;&lt;mi&gt;&amp;#x3B8;&lt;/mi&gt;&lt;/mtd&gt;&lt;mtd&gt;&lt;mi&gt;cos&lt;/mi&gt;&lt;mi&gt;&amp;#x3B8;&lt;/mi&gt;&lt;/mtd&gt;&lt;/mtr&gt;&lt;/mtable&gt;&lt;/mfenced&gt;&lt;mspace linebreak=\&quot;newline\&quot;/&gt;&lt;mi&gt;cos&lt;/mi&gt;&lt;mi&gt;&amp;#x3B8;&lt;/mi&gt;&lt;mo&gt;=&lt;/mo&gt;&lt;mfrac&gt;&lt;mi&gt;&amp;#x3B1;&lt;/mi&gt;&lt;msqrt&gt;&lt;mn&gt;1&lt;/mn&gt;&lt;mo&gt;+&lt;/mo&gt;&lt;msup&gt;&lt;mi&gt;&amp;#x3B1;&lt;/mi&gt;&lt;mn&gt;2&lt;/mn&gt;&lt;/msup&gt;&lt;/msqrt&gt;&lt;/mfrac&gt;&lt;mspace linebreak=\&quot;newline\&quot;/&gt;&lt;mi&gt;sin&lt;/mi&gt;&lt;mi&gt;&amp;#x3B8;&lt;/mi&gt;&lt;mo&gt;=&lt;/mo&gt;&lt;mfrac&gt;&lt;mn&gt;1&lt;/mn&gt;&lt;msqrt&gt;&lt;mn&gt;1&lt;/mn&gt;&lt;mo&gt;+&lt;/mo&gt;&lt;msup&gt;&lt;mi&gt;&amp;#x3B1;&lt;/mi&gt;&lt;mn&gt;2&lt;/mn&gt;&lt;/msup&gt;&lt;/msqrt&gt;&lt;/mfrac&gt;&lt;/math&gt;&quot;,&quot;origin&quot;:&quot;MathType Legacy&quot;,&quot;version&quot;:&quot;v3.20.0&quot;}" title="E equals R equals open square brackets table row cell cos theta end cell cell negative sin theta end cell row cell sin theta end cell cell cos theta end cell end table close square brackets&#10;cos theta equals fraction numerator alpha over denominator square root of 1 plus alpha squared end root end fraction&#10;sin theta equals fraction numerator 1 over denominator square root of 1 plus alpha squared end root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E&lt;/mi&gt;&lt;mo&gt;=&lt;/mo&gt;&lt;mi&gt;R&lt;/mi&gt;&lt;mo&gt;=&lt;/mo&gt;&lt;mfenced open=\&quot;[\&quot; close=\&quot;]\&quot;&gt;&lt;mtable&gt;&lt;mtr&gt;&lt;mtd&gt;&lt;mi&gt;cos&lt;/mi&gt;&lt;mi&gt;&amp;#x3B8;&lt;/mi&gt;&lt;/mtd&gt;&lt;mtd&gt;&lt;mo&gt;-&lt;/mo&gt;&lt;mi&gt;sin&lt;/mi&gt;&lt;mi&gt;&amp;#x3B8;&lt;/mi&gt;&lt;/mtd&gt;&lt;/mtr&gt;&lt;mtr&gt;&lt;mtd&gt;&lt;mi&gt;sin&lt;/mi&gt;&lt;mi&gt;&amp;#x3B8;&lt;/mi&gt;&lt;/mtd&gt;&lt;mtd&gt;&lt;mi&gt;cos&lt;/mi&gt;&lt;mi&gt;&amp;#x3B8;&lt;/mi&gt;&lt;/mtd&gt;&lt;/mtr&gt;&lt;/mtable&gt;&lt;/mfenced&gt;&lt;mspace linebreak=\&quot;newline\&quot;/&gt;&lt;mi&gt;cos&lt;/mi&gt;&lt;mi&gt;&amp;#x3B8;&lt;/mi&gt;&lt;mo&gt;=&lt;/mo&gt;&lt;mfrac&gt;&lt;mi&gt;&amp;#x3B1;&lt;/mi&gt;&lt;msqrt&gt;&lt;mn&gt;1&lt;/mn&gt;&lt;mo&gt;+&lt;/mo&gt;&lt;msup&gt;&lt;mi&gt;&amp;#x3B1;&lt;/mi&gt;&lt;mn&gt;2&lt;/mn&gt;&lt;/msup&gt;&lt;/msqrt&gt;&lt;/mfrac&gt;&lt;mspace linebreak=\&quot;newline\&quot;/&gt;&lt;mi&gt;sin&lt;/mi&gt;&lt;mi&gt;&amp;#x3B8;&lt;/mi&gt;&lt;mo&gt;=&lt;/mo&gt;&lt;mfrac&gt;&lt;mn&gt;1&lt;/mn&gt;&lt;msqrt&gt;&lt;mn&gt;1&lt;/mn&gt;&lt;mo&gt;+&lt;/mo&gt;&lt;msup&gt;&lt;mi&gt;&amp;#x3B1;&lt;/mi&gt;&lt;mn&gt;2&lt;/mn&gt;&lt;/msup&gt;&lt;/msqrt&gt;&lt;/mfrac&gt;&lt;/math&gt;&quot;,&quot;origin&quot;:&quot;MathType Legacy&quot;,&quot;version&quot;:&quot;v3.20.0&quot;}" title="E equals R equals open square brackets table row cell cos theta end cell cell negative sin theta end cell row cell sin theta end cell cell cos theta end cell end table close square brackets&#10;cos theta equals fraction numerator alpha over denominator square root of 1 plus alpha squared end root end fraction&#10;sin theta equals fraction numerator 1 over denominator square root of 1 plus alpha squared end root end fraction"/>
                    <pic:cNvPicPr/>
                  </pic:nvPicPr>
                  <pic:blipFill>
                    <a:blip r:embed="rId1619" cstate="print">
                      <a:extLst>
                        <a:ext uri="{28A0092B-C50C-407E-A947-70E740481C1C}">
                          <a14:useLocalDpi xmlns:a14="http://schemas.microsoft.com/office/drawing/2010/main" val="0"/>
                        </a:ext>
                      </a:extLst>
                    </a:blip>
                    <a:stretch>
                      <a:fillRect/>
                    </a:stretch>
                  </pic:blipFill>
                  <pic:spPr>
                    <a:xfrm>
                      <a:off x="0" y="0"/>
                      <a:ext cx="1509776" cy="1538224"/>
                    </a:xfrm>
                    <a:prstGeom prst="rect">
                      <a:avLst/>
                    </a:prstGeom>
                  </pic:spPr>
                </pic:pic>
              </a:graphicData>
            </a:graphic>
          </wp:inline>
        </w:drawing>
      </w:r>
    </w:p>
    <w:p w:rsidR="00EB01FB" w:rsidRDefault="00EB01FB" w:rsidP="00783531"/>
    <w:p w:rsidR="00EB01FB" w:rsidRDefault="00EB01FB" w:rsidP="00783531">
      <w:r>
        <w:t>Geometrically,this correspondstoa rotation of coordinates.  Consider for example the ellipsedescribed by the function</w:t>
      </w:r>
    </w:p>
    <w:p w:rsidR="00EB01FB" w:rsidRDefault="00EB01FB" w:rsidP="00783531"/>
    <w:p w:rsidR="00EB01FB" w:rsidRPr="002C71A3" w:rsidRDefault="00EB01FB" w:rsidP="00505EA8">
      <w:pPr>
        <w:jc w:val="center"/>
      </w:pPr>
      <w:r>
        <w:rPr>
          <w:noProof/>
          <w:position w:val="-55"/>
        </w:rPr>
        <w:drawing>
          <wp:inline distT="0" distB="0" distL="0" distR="0" wp14:anchorId="4589E228" wp14:editId="55B5EB1A">
            <wp:extent cx="564896" cy="682752"/>
            <wp:effectExtent l="0" t="0" r="0" b="0"/>
            <wp:docPr id="109995346" name="Picture 109995346" descr="{&quot;mathml&quot;:&quot;&lt;math style=\&quot;font-family:Times New Roman;font-size:12px;\&quot; xmlns=\&quot;http://www.w3.org/1998/Math/MathML\&quot;&gt;&lt;msup&gt;&lt;mi&gt;x&lt;/mi&gt;&lt;mi&gt;T&lt;/mi&gt;&lt;/msup&gt;&lt;mi&gt;A&lt;/mi&gt;&lt;mi&gt;x&lt;/mi&gt;&lt;mo&gt;=&lt;/mo&gt;&lt;mn&gt;1&lt;/mn&gt;&lt;mspace linebreak=\&quot;newline\&quot;/&gt;&lt;msup&gt;&lt;mi&gt;y&lt;/mi&gt;&lt;mi&gt;T&lt;/mi&gt;&lt;/msup&gt;&lt;mi&gt;&amp;#x39B;&lt;/mi&gt;&lt;mi&gt;y&lt;/mi&gt;&lt;mo&gt;=&lt;/mo&gt;&lt;mn&gt;1&lt;/mn&gt;&lt;mspace linebreak=\&quot;newline\&quot;/&gt;&lt;mi&gt;y&lt;/mi&gt;&lt;mo&gt;=&lt;/mo&gt;&lt;mi&gt;E&lt;/mi&gt;&lt;mi&gt;x&lt;/mi&gt;&lt;/math&gt;&quot;,&quot;origin&quot;:&quot;MathType Legacy&quot;,&quot;version&quot;:&quot;v3.20.0&quot;}" title="x to the power of T A x equals 1&#10;y to the power of T capital lambda y equals 1&#10;y equals E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p&gt;&lt;mi&gt;x&lt;/mi&gt;&lt;mi&gt;T&lt;/mi&gt;&lt;/msup&gt;&lt;mi&gt;A&lt;/mi&gt;&lt;mi&gt;x&lt;/mi&gt;&lt;mo&gt;=&lt;/mo&gt;&lt;mn&gt;1&lt;/mn&gt;&lt;mspace linebreak=\&quot;newline\&quot;/&gt;&lt;msup&gt;&lt;mi&gt;y&lt;/mi&gt;&lt;mi&gt;T&lt;/mi&gt;&lt;/msup&gt;&lt;mi&gt;&amp;#x39B;&lt;/mi&gt;&lt;mi&gt;y&lt;/mi&gt;&lt;mo&gt;=&lt;/mo&gt;&lt;mn&gt;1&lt;/mn&gt;&lt;mspace linebreak=\&quot;newline\&quot;/&gt;&lt;mi&gt;y&lt;/mi&gt;&lt;mo&gt;=&lt;/mo&gt;&lt;mi&gt;E&lt;/mi&gt;&lt;mi&gt;x&lt;/mi&gt;&lt;/math&gt;&quot;,&quot;origin&quot;:&quot;MathType Legacy&quot;,&quot;version&quot;:&quot;v3.20.0&quot;}" title="x to the power of T A x equals 1&#10;y to the power of T capital lambda y equals 1&#10;y equals E x"/>
                    <pic:cNvPicPr/>
                  </pic:nvPicPr>
                  <pic:blipFill>
                    <a:blip r:embed="rId1620" cstate="print">
                      <a:extLst>
                        <a:ext uri="{28A0092B-C50C-407E-A947-70E740481C1C}">
                          <a14:useLocalDpi xmlns:a14="http://schemas.microsoft.com/office/drawing/2010/main" val="0"/>
                        </a:ext>
                      </a:extLst>
                    </a:blip>
                    <a:stretch>
                      <a:fillRect/>
                    </a:stretch>
                  </pic:blipFill>
                  <pic:spPr>
                    <a:xfrm>
                      <a:off x="0" y="0"/>
                      <a:ext cx="564896" cy="682752"/>
                    </a:xfrm>
                    <a:prstGeom prst="rect">
                      <a:avLst/>
                    </a:prstGeom>
                  </pic:spPr>
                </pic:pic>
              </a:graphicData>
            </a:graphic>
          </wp:inline>
        </w:drawing>
      </w:r>
    </w:p>
    <w:p w:rsidR="00EB01FB" w:rsidRDefault="00EB01FB" w:rsidP="00783531">
      <w:pPr>
        <w:spacing w:before="100" w:beforeAutospacing="1" w:after="100" w:afterAutospacing="1"/>
      </w:pPr>
    </w:p>
    <w:p w:rsidR="00EB01FB" w:rsidRDefault="00EB01FB" w:rsidP="00783531">
      <w:pPr>
        <w:spacing w:before="100" w:beforeAutospacing="1" w:after="100" w:afterAutospacing="1"/>
      </w:pPr>
      <w:r>
        <w:t>Wherethe y coordinates are rotatied by theta wrt x.  The area of the ellipse is conveniently found fromtghe lengths of the principle axes</w:t>
      </w:r>
    </w:p>
    <w:p w:rsidR="00EB01FB" w:rsidRDefault="00EB01FB" w:rsidP="00BF6615">
      <w:pPr>
        <w:spacing w:before="100" w:beforeAutospacing="1" w:after="100" w:afterAutospacing="1"/>
        <w:jc w:val="center"/>
      </w:pPr>
      <w:r>
        <w:rPr>
          <w:noProof/>
          <w:position w:val="-22"/>
        </w:rPr>
        <w:drawing>
          <wp:inline distT="0" distB="0" distL="0" distR="0" wp14:anchorId="3F0924BB" wp14:editId="5CD2DD11">
            <wp:extent cx="1832864" cy="412496"/>
            <wp:effectExtent l="0" t="0" r="0" b="0"/>
            <wp:docPr id="197965884" name="Picture 197965884" descr="{&quot;mathml&quot;:&quot;&lt;math style=\&quot;font-family:Times New Roman;font-size:12px;\&quot; xmlns=\&quot;http://www.w3.org/1998/Math/MathML\&quot;&gt;&lt;mi&gt;A&lt;/mi&gt;&lt;mo&gt;=&lt;/mo&gt;&lt;msup&gt;&lt;mfenced&gt;&lt;mrow&gt;&lt;msub&gt;&lt;mi&gt;&amp;#x3BB;&lt;/mi&gt;&lt;mn&gt;1&lt;/mn&gt;&lt;/msub&gt;&lt;msub&gt;&lt;mi&gt;&amp;#x3BB;&lt;/mi&gt;&lt;mn&gt;2&lt;/mn&gt;&lt;/msub&gt;&lt;/mrow&gt;&lt;/mfenced&gt;&lt;mrow&gt;&lt;mo&gt;-&lt;/mo&gt;&lt;mfrac&gt;&lt;mn&gt;1&lt;/mn&gt;&lt;mn&gt;2&lt;/mn&gt;&lt;/mfrac&gt;&lt;/mrow&gt;&lt;/msup&gt;&lt;mo&gt;=&lt;/mo&gt;&lt;msup&gt;&lt;mfenced&gt;&lt;mrow&gt;&lt;mi&gt;a&lt;/mi&gt;&lt;mi&gt;c&lt;/mi&gt;&lt;mo&gt;-&lt;/mo&gt;&lt;msup&gt;&lt;mi&gt;b&lt;/mi&gt;&lt;mn&gt;2&lt;/mn&gt;&lt;/msup&gt;&lt;/mrow&gt;&lt;/mfenced&gt;&lt;mrow&gt;&lt;mo&gt;-&lt;/mo&gt;&lt;mfrac&gt;&lt;mn&gt;1&lt;/mn&gt;&lt;mn&gt;2&lt;/mn&gt;&lt;/mfrac&gt;&lt;/mrow&gt;&lt;/msup&gt;&lt;/math&gt;&quot;,&quot;origin&quot;:&quot;MathType Legacy&quot;,&quot;version&quot;:&quot;v3.20.0&quot;}" title="A equals open parentheses lambda subscript 1 lambda subscript 2 close parentheses to the power of negative 1 half end exponent equals open parentheses a c minus b squared close parentheses to the power of negative 1 half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A&lt;/mi&gt;&lt;mo&gt;=&lt;/mo&gt;&lt;msup&gt;&lt;mfenced&gt;&lt;mrow&gt;&lt;msub&gt;&lt;mi&gt;&amp;#x3BB;&lt;/mi&gt;&lt;mn&gt;1&lt;/mn&gt;&lt;/msub&gt;&lt;msub&gt;&lt;mi&gt;&amp;#x3BB;&lt;/mi&gt;&lt;mn&gt;2&lt;/mn&gt;&lt;/msub&gt;&lt;/mrow&gt;&lt;/mfenced&gt;&lt;mrow&gt;&lt;mo&gt;-&lt;/mo&gt;&lt;mfrac&gt;&lt;mn&gt;1&lt;/mn&gt;&lt;mn&gt;2&lt;/mn&gt;&lt;/mfrac&gt;&lt;/mrow&gt;&lt;/msup&gt;&lt;mo&gt;=&lt;/mo&gt;&lt;msup&gt;&lt;mfenced&gt;&lt;mrow&gt;&lt;mi&gt;a&lt;/mi&gt;&lt;mi&gt;c&lt;/mi&gt;&lt;mo&gt;-&lt;/mo&gt;&lt;msup&gt;&lt;mi&gt;b&lt;/mi&gt;&lt;mn&gt;2&lt;/mn&gt;&lt;/msup&gt;&lt;/mrow&gt;&lt;/mfenced&gt;&lt;mrow&gt;&lt;mo&gt;-&lt;/mo&gt;&lt;mfrac&gt;&lt;mn&gt;1&lt;/mn&gt;&lt;mn&gt;2&lt;/mn&gt;&lt;/mfrac&gt;&lt;/mrow&gt;&lt;/msup&gt;&lt;/math&gt;&quot;,&quot;origin&quot;:&quot;MathType Legacy&quot;,&quot;version&quot;:&quot;v3.20.0&quot;}" title="A equals open parentheses lambda subscript 1 lambda subscript 2 close parentheses to the power of negative 1 half end exponent equals open parentheses a c minus b squared close parentheses to the power of negative 1 half end exponent"/>
                    <pic:cNvPicPr/>
                  </pic:nvPicPr>
                  <pic:blipFill>
                    <a:blip r:embed="rId1621" cstate="print">
                      <a:extLst>
                        <a:ext uri="{28A0092B-C50C-407E-A947-70E740481C1C}">
                          <a14:useLocalDpi xmlns:a14="http://schemas.microsoft.com/office/drawing/2010/main" val="0"/>
                        </a:ext>
                      </a:extLst>
                    </a:blip>
                    <a:stretch>
                      <a:fillRect/>
                    </a:stretch>
                  </pic:blipFill>
                  <pic:spPr>
                    <a:xfrm>
                      <a:off x="0" y="0"/>
                      <a:ext cx="1832864" cy="412496"/>
                    </a:xfrm>
                    <a:prstGeom prst="rect">
                      <a:avLst/>
                    </a:prstGeom>
                  </pic:spPr>
                </pic:pic>
              </a:graphicData>
            </a:graphic>
          </wp:inline>
        </w:drawing>
      </w:r>
    </w:p>
    <w:p w:rsidR="00EB01FB" w:rsidRPr="002C71A3" w:rsidRDefault="00EB01FB" w:rsidP="00783531">
      <w:pPr>
        <w:spacing w:before="100" w:beforeAutospacing="1" w:after="100" w:afterAutospacing="1"/>
      </w:pPr>
      <w:r w:rsidRPr="002C71A3">
        <w:t>The simplest orthogonal matrices are the 1×1 matrices [1] and [−1] which we can interpret as the identity and a reflection of the real line across the origin.</w:t>
      </w:r>
    </w:p>
    <w:p w:rsidR="00EB01FB" w:rsidRPr="002C71A3" w:rsidRDefault="00EB01FB" w:rsidP="00783531">
      <w:pPr>
        <w:spacing w:before="100" w:beforeAutospacing="1" w:after="100" w:afterAutospacing="1"/>
      </w:pPr>
      <w:r w:rsidRPr="002C71A3">
        <w:t>The 2×2 matrices have the form</w:t>
      </w:r>
    </w:p>
    <w:p w:rsidR="00EB01FB" w:rsidRPr="002C71A3" w:rsidRDefault="00EB01FB" w:rsidP="00783531">
      <w:pPr>
        <w:ind w:left="720"/>
      </w:pPr>
      <w:r w:rsidRPr="002C71A3">
        <w:rPr>
          <w:noProof/>
        </w:rPr>
        <w:lastRenderedPageBreak/>
        <w:drawing>
          <wp:inline distT="0" distB="0" distL="0" distR="0" wp14:anchorId="2077CBCA" wp14:editId="2ED1CC77">
            <wp:extent cx="542925" cy="457200"/>
            <wp:effectExtent l="0" t="0" r="3175" b="0"/>
            <wp:docPr id="196" name="Picture 196" descr="http://upload.wikimedia.org/math/4/f/8/4f89861158db8aab02970039a426247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descr="http://upload.wikimedia.org/math/4/f/8/4f89861158db8aab02970039a426247b.png"/>
                    <pic:cNvPicPr>
                      <a:picLocks noChangeAspect="1" noChangeArrowheads="1"/>
                    </pic:cNvPicPr>
                  </pic:nvPicPr>
                  <pic:blipFill>
                    <a:blip r:embed="rId1622" r:link="rId1623" cstate="print">
                      <a:extLst>
                        <a:ext uri="{28A0092B-C50C-407E-A947-70E740481C1C}">
                          <a14:useLocalDpi xmlns:a14="http://schemas.microsoft.com/office/drawing/2010/main" val="0"/>
                        </a:ext>
                      </a:extLst>
                    </a:blip>
                    <a:srcRect/>
                    <a:stretch>
                      <a:fillRect/>
                    </a:stretch>
                  </pic:blipFill>
                  <pic:spPr bwMode="auto">
                    <a:xfrm>
                      <a:off x="0" y="0"/>
                      <a:ext cx="542925" cy="457200"/>
                    </a:xfrm>
                    <a:prstGeom prst="rect">
                      <a:avLst/>
                    </a:prstGeom>
                    <a:noFill/>
                    <a:ln>
                      <a:noFill/>
                    </a:ln>
                  </pic:spPr>
                </pic:pic>
              </a:graphicData>
            </a:graphic>
          </wp:inline>
        </w:drawing>
      </w:r>
    </w:p>
    <w:p w:rsidR="00EB01FB" w:rsidRPr="002C71A3" w:rsidRDefault="00EB01FB" w:rsidP="00783531">
      <w:pPr>
        <w:spacing w:before="100" w:beforeAutospacing="1" w:after="100" w:afterAutospacing="1"/>
      </w:pPr>
      <w:r w:rsidRPr="002C71A3">
        <w:t>which orthogonality demands satisfy the three equations</w:t>
      </w:r>
    </w:p>
    <w:p w:rsidR="00EB01FB" w:rsidRPr="002C71A3" w:rsidRDefault="00EB01FB" w:rsidP="00783531">
      <w:pPr>
        <w:ind w:left="720"/>
      </w:pPr>
      <w:r w:rsidRPr="002C71A3">
        <w:rPr>
          <w:noProof/>
        </w:rPr>
        <w:drawing>
          <wp:inline distT="0" distB="0" distL="0" distR="0" wp14:anchorId="419DC108" wp14:editId="5C03148A">
            <wp:extent cx="962025" cy="752475"/>
            <wp:effectExtent l="0" t="0" r="3175" b="0"/>
            <wp:docPr id="195" name="Picture 195" descr="\begin{align}&#10;1 &amp; = p^2+q^2, \\&#10;1 &amp; = t^2+u^2, \\&#10;0 &amp; = pt+qu.&#10;\end{al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begin{align}&#10;1 &amp; = p^2+q^2, \\&#10;1 &amp; = t^2+u^2, \\&#10;0 &amp; = pt+qu.&#10;\end{align}"/>
                    <pic:cNvPicPr>
                      <a:picLocks noChangeAspect="1" noChangeArrowheads="1"/>
                    </pic:cNvPicPr>
                  </pic:nvPicPr>
                  <pic:blipFill>
                    <a:blip r:embed="rId1624" r:link="rId1625" cstate="print">
                      <a:extLst>
                        <a:ext uri="{28A0092B-C50C-407E-A947-70E740481C1C}">
                          <a14:useLocalDpi xmlns:a14="http://schemas.microsoft.com/office/drawing/2010/main" val="0"/>
                        </a:ext>
                      </a:extLst>
                    </a:blip>
                    <a:srcRect/>
                    <a:stretch>
                      <a:fillRect/>
                    </a:stretch>
                  </pic:blipFill>
                  <pic:spPr bwMode="auto">
                    <a:xfrm>
                      <a:off x="0" y="0"/>
                      <a:ext cx="962025" cy="752475"/>
                    </a:xfrm>
                    <a:prstGeom prst="rect">
                      <a:avLst/>
                    </a:prstGeom>
                    <a:noFill/>
                    <a:ln>
                      <a:noFill/>
                    </a:ln>
                  </pic:spPr>
                </pic:pic>
              </a:graphicData>
            </a:graphic>
          </wp:inline>
        </w:drawing>
      </w:r>
    </w:p>
    <w:p w:rsidR="00EB01FB" w:rsidRPr="002C71A3" w:rsidRDefault="00EB01FB" w:rsidP="00783531">
      <w:pPr>
        <w:spacing w:before="100" w:beforeAutospacing="1" w:after="100" w:afterAutospacing="1"/>
      </w:pPr>
      <w:r w:rsidRPr="002C71A3">
        <w:t xml:space="preserve">In consideration of the first equation, without loss of generality let </w:t>
      </w:r>
      <w:r w:rsidRPr="002C71A3">
        <w:rPr>
          <w:i/>
          <w:iCs/>
        </w:rPr>
        <w:t>p</w:t>
      </w:r>
      <w:r w:rsidRPr="002C71A3">
        <w:t> = cos </w:t>
      </w:r>
      <w:r w:rsidRPr="002C71A3">
        <w:rPr>
          <w:i/>
          <w:iCs/>
        </w:rPr>
        <w:t>θ</w:t>
      </w:r>
      <w:r w:rsidRPr="002C71A3">
        <w:t xml:space="preserve">, </w:t>
      </w:r>
      <w:r w:rsidRPr="002C71A3">
        <w:rPr>
          <w:i/>
          <w:iCs/>
        </w:rPr>
        <w:t>q</w:t>
      </w:r>
      <w:r w:rsidRPr="002C71A3">
        <w:t> = sin </w:t>
      </w:r>
      <w:r w:rsidRPr="002C71A3">
        <w:rPr>
          <w:i/>
          <w:iCs/>
        </w:rPr>
        <w:t>θ</w:t>
      </w:r>
      <w:r w:rsidRPr="002C71A3">
        <w:t xml:space="preserve">; then either </w:t>
      </w:r>
      <w:r w:rsidRPr="002C71A3">
        <w:rPr>
          <w:i/>
          <w:iCs/>
        </w:rPr>
        <w:t>t</w:t>
      </w:r>
      <w:r w:rsidRPr="002C71A3">
        <w:t> = −</w:t>
      </w:r>
      <w:r w:rsidRPr="002C71A3">
        <w:rPr>
          <w:i/>
          <w:iCs/>
        </w:rPr>
        <w:t>q</w:t>
      </w:r>
      <w:r w:rsidRPr="002C71A3">
        <w:t xml:space="preserve">, </w:t>
      </w:r>
      <w:r w:rsidRPr="002C71A3">
        <w:rPr>
          <w:i/>
          <w:iCs/>
        </w:rPr>
        <w:t>u</w:t>
      </w:r>
      <w:r w:rsidRPr="002C71A3">
        <w:t xml:space="preserve"> = </w:t>
      </w:r>
      <w:r w:rsidRPr="002C71A3">
        <w:rPr>
          <w:i/>
          <w:iCs/>
        </w:rPr>
        <w:t>p</w:t>
      </w:r>
      <w:r w:rsidRPr="002C71A3">
        <w:t xml:space="preserve"> or </w:t>
      </w:r>
      <w:r w:rsidRPr="002C71A3">
        <w:rPr>
          <w:i/>
          <w:iCs/>
        </w:rPr>
        <w:t>t</w:t>
      </w:r>
      <w:r w:rsidRPr="002C71A3">
        <w:t> = </w:t>
      </w:r>
      <w:r w:rsidRPr="002C71A3">
        <w:rPr>
          <w:i/>
          <w:iCs/>
        </w:rPr>
        <w:t>q</w:t>
      </w:r>
      <w:r w:rsidRPr="002C71A3">
        <w:t xml:space="preserve">, </w:t>
      </w:r>
      <w:r w:rsidRPr="002C71A3">
        <w:rPr>
          <w:i/>
          <w:iCs/>
        </w:rPr>
        <w:t>u</w:t>
      </w:r>
      <w:r w:rsidRPr="002C71A3">
        <w:t> = −</w:t>
      </w:r>
      <w:r w:rsidRPr="002C71A3">
        <w:rPr>
          <w:i/>
          <w:iCs/>
        </w:rPr>
        <w:t>p</w:t>
      </w:r>
      <w:r w:rsidRPr="002C71A3">
        <w:t xml:space="preserve">. We can interpret the first case as a rotation by </w:t>
      </w:r>
      <w:r w:rsidRPr="002C71A3">
        <w:rPr>
          <w:i/>
          <w:iCs/>
        </w:rPr>
        <w:t>θ</w:t>
      </w:r>
      <w:r w:rsidRPr="002C71A3">
        <w:t xml:space="preserve"> (where </w:t>
      </w:r>
      <w:r w:rsidRPr="002C71A3">
        <w:rPr>
          <w:i/>
          <w:iCs/>
        </w:rPr>
        <w:t>θ</w:t>
      </w:r>
      <w:r w:rsidRPr="002C71A3">
        <w:t xml:space="preserve"> = 0 is the identity), and the second as a reflection across a line at an angle of </w:t>
      </w:r>
      <w:r w:rsidRPr="002C71A3">
        <w:rPr>
          <w:i/>
          <w:iCs/>
        </w:rPr>
        <w:t>θ</w:t>
      </w:r>
      <w:r w:rsidRPr="002C71A3">
        <w:t>/2.</w:t>
      </w:r>
    </w:p>
    <w:p w:rsidR="00EB01FB" w:rsidRPr="002C71A3" w:rsidRDefault="00EB01FB" w:rsidP="00783531">
      <w:pPr>
        <w:ind w:left="720"/>
      </w:pPr>
      <w:r w:rsidRPr="002C71A3">
        <w:rPr>
          <w:noProof/>
        </w:rPr>
        <w:drawing>
          <wp:inline distT="0" distB="0" distL="0" distR="0" wp14:anchorId="7D37DAA8" wp14:editId="62CC47C7">
            <wp:extent cx="4791075" cy="457200"/>
            <wp:effectExtent l="0" t="0" r="0" b="0"/>
            <wp:docPr id="194" name="Picture 194" descr="\begin{bmatrix}&#10;\cos \theta &amp; -\sin \theta \\&#10;\sin \theta &amp; \cos \theta \\&#10;\end{bmatrix}\text{ (rotation), }\qquad&#10;\begin{bmatrix}&#10;\cos \theta &amp; \sin \theta \\&#10;\sin \theta &amp; -\cos \theta \\&#10;\end{bmatrix}\text{ (ref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descr="\begin{bmatrix}&#10;\cos \theta &amp; -\sin \theta \\&#10;\sin \theta &amp; \cos \theta \\&#10;\end{bmatrix}\text{ (rotation), }\qquad&#10;\begin{bmatrix}&#10;\cos \theta &amp; \sin \theta \\&#10;\sin \theta &amp; -\cos \theta \\&#10;\end{bmatrix}\text{ (reflection)}"/>
                    <pic:cNvPicPr>
                      <a:picLocks noChangeAspect="1" noChangeArrowheads="1"/>
                    </pic:cNvPicPr>
                  </pic:nvPicPr>
                  <pic:blipFill>
                    <a:blip r:embed="rId1626" r:link="rId1627">
                      <a:extLst>
                        <a:ext uri="{28A0092B-C50C-407E-A947-70E740481C1C}">
                          <a14:useLocalDpi xmlns:a14="http://schemas.microsoft.com/office/drawing/2010/main" val="0"/>
                        </a:ext>
                      </a:extLst>
                    </a:blip>
                    <a:srcRect/>
                    <a:stretch>
                      <a:fillRect/>
                    </a:stretch>
                  </pic:blipFill>
                  <pic:spPr bwMode="auto">
                    <a:xfrm>
                      <a:off x="0" y="0"/>
                      <a:ext cx="4791075" cy="457200"/>
                    </a:xfrm>
                    <a:prstGeom prst="rect">
                      <a:avLst/>
                    </a:prstGeom>
                    <a:noFill/>
                    <a:ln>
                      <a:noFill/>
                    </a:ln>
                  </pic:spPr>
                </pic:pic>
              </a:graphicData>
            </a:graphic>
          </wp:inline>
        </w:drawing>
      </w:r>
    </w:p>
    <w:p w:rsidR="00EB01FB" w:rsidRPr="002C71A3" w:rsidRDefault="00EB01FB" w:rsidP="00783531">
      <w:pPr>
        <w:spacing w:before="100" w:beforeAutospacing="1" w:after="100" w:afterAutospacing="1"/>
      </w:pPr>
      <w:r w:rsidRPr="002C71A3">
        <w:t xml:space="preserve">The reflection at 45° exchanges </w:t>
      </w:r>
      <w:r w:rsidRPr="002C71A3">
        <w:rPr>
          <w:i/>
          <w:iCs/>
        </w:rPr>
        <w:t>x</w:t>
      </w:r>
      <w:r w:rsidRPr="002C71A3">
        <w:t xml:space="preserve"> and </w:t>
      </w:r>
      <w:r w:rsidRPr="002C71A3">
        <w:rPr>
          <w:i/>
          <w:iCs/>
        </w:rPr>
        <w:t>y</w:t>
      </w:r>
      <w:r w:rsidRPr="002C71A3">
        <w:t xml:space="preserve">; it is a </w:t>
      </w:r>
      <w:hyperlink r:id="rId1628" w:tooltip="Permutation matrix" w:history="1">
        <w:r w:rsidRPr="002C71A3">
          <w:rPr>
            <w:color w:val="0000FF"/>
            <w:u w:val="single"/>
          </w:rPr>
          <w:t>permutation matrix</w:t>
        </w:r>
      </w:hyperlink>
      <w:r w:rsidRPr="002C71A3">
        <w:t>, with a single 1 in each column and row (and otherwise 0):</w:t>
      </w:r>
    </w:p>
    <w:p w:rsidR="00EB01FB" w:rsidRPr="002C71A3" w:rsidRDefault="00EB01FB" w:rsidP="00783531">
      <w:pPr>
        <w:ind w:left="720"/>
      </w:pPr>
      <w:r w:rsidRPr="002C71A3">
        <w:rPr>
          <w:noProof/>
        </w:rPr>
        <w:drawing>
          <wp:inline distT="0" distB="0" distL="0" distR="0" wp14:anchorId="51EA9AF2" wp14:editId="30472735">
            <wp:extent cx="533400" cy="457200"/>
            <wp:effectExtent l="0" t="0" r="0" b="0"/>
            <wp:docPr id="193" name="Picture 193" descr="http://upload.wikimedia.org/math/d/d/a/ddaf7ec945c9cbcb90a1d4b808cfad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http://upload.wikimedia.org/math/d/d/a/ddaf7ec945c9cbcb90a1d4b808cfaddf.png"/>
                    <pic:cNvPicPr>
                      <a:picLocks noChangeAspect="1" noChangeArrowheads="1"/>
                    </pic:cNvPicPr>
                  </pic:nvPicPr>
                  <pic:blipFill>
                    <a:blip r:embed="rId1629" r:link="rId1630" cstate="print">
                      <a:extLst>
                        <a:ext uri="{28A0092B-C50C-407E-A947-70E740481C1C}">
                          <a14:useLocalDpi xmlns:a14="http://schemas.microsoft.com/office/drawing/2010/main" val="0"/>
                        </a:ext>
                      </a:extLst>
                    </a:blip>
                    <a:srcRect/>
                    <a:stretch>
                      <a:fillRect/>
                    </a:stretch>
                  </pic:blipFill>
                  <pic:spPr bwMode="auto">
                    <a:xfrm>
                      <a:off x="0" y="0"/>
                      <a:ext cx="533400" cy="457200"/>
                    </a:xfrm>
                    <a:prstGeom prst="rect">
                      <a:avLst/>
                    </a:prstGeom>
                    <a:noFill/>
                    <a:ln>
                      <a:noFill/>
                    </a:ln>
                  </pic:spPr>
                </pic:pic>
              </a:graphicData>
            </a:graphic>
          </wp:inline>
        </w:drawing>
      </w:r>
    </w:p>
    <w:p w:rsidR="00EB01FB" w:rsidRPr="002C71A3" w:rsidRDefault="00EB01FB" w:rsidP="00783531">
      <w:pPr>
        <w:spacing w:before="100" w:beforeAutospacing="1" w:after="100" w:afterAutospacing="1"/>
      </w:pPr>
      <w:r w:rsidRPr="002C71A3">
        <w:t>The identity is also a permutation matrix.</w:t>
      </w:r>
    </w:p>
    <w:p w:rsidR="00EB01FB" w:rsidRPr="002C71A3" w:rsidRDefault="00EB01FB" w:rsidP="00783531">
      <w:pPr>
        <w:spacing w:before="100" w:beforeAutospacing="1" w:after="100" w:afterAutospacing="1"/>
      </w:pPr>
      <w:r w:rsidRPr="002C71A3">
        <w:t xml:space="preserve">A reflection is its own inverse, which implies that a reflection matrix is </w:t>
      </w:r>
      <w:hyperlink r:id="rId1631" w:tooltip="Symmetric matrix" w:history="1">
        <w:r w:rsidRPr="002C71A3">
          <w:rPr>
            <w:color w:val="0000FF"/>
            <w:u w:val="single"/>
          </w:rPr>
          <w:t>symmetric</w:t>
        </w:r>
      </w:hyperlink>
      <w:r w:rsidRPr="002C71A3">
        <w:t xml:space="preserve"> (equal to its transpose) as well as orthogonal. The product of two rotation matrices is a rotation matrix, and the product of two reflection matrices is also a rotation matrix.</w:t>
      </w:r>
    </w:p>
    <w:p w:rsidR="00EB01FB" w:rsidRPr="002C71A3" w:rsidRDefault="00EB01FB" w:rsidP="00783531"/>
    <w:p w:rsidR="00EB01FB" w:rsidRPr="002C71A3" w:rsidRDefault="00EB01FB" w:rsidP="00783531"/>
    <w:p w:rsidR="00EB01FB" w:rsidRPr="002C71A3" w:rsidRDefault="00EB01FB" w:rsidP="00783531"/>
    <w:p w:rsidR="00EB01FB" w:rsidRPr="002C71A3" w:rsidRDefault="00EB01FB" w:rsidP="00783531"/>
    <w:p w:rsidR="00EB01FB" w:rsidRPr="002C71A3" w:rsidRDefault="00EB01FB" w:rsidP="00783531">
      <w:r w:rsidRPr="002C71A3">
        <w:t xml:space="preserve">Note that indeed the (distinct) eigenvalues are real and the eigenvectors are orthonormal as dictated by the spectral decomposition for symmetric matrices.  We will have more to say about the geometric structure of the particular spectral decomposition for positive definite matrices where now we are assured that the eigenvalues are positive as well as real so that the matrix nonsingularity is guaranteed; in this case the form </w:t>
      </w:r>
      <w:r w:rsidRPr="002C71A3">
        <w:fldChar w:fldCharType="begin"/>
      </w:r>
      <w:r w:rsidRPr="002C71A3">
        <w:instrText xml:space="preserve"> GOTOBUTTON ZEqnNum108067  \* MERGEFORMAT </w:instrText>
      </w:r>
      <w:fldSimple w:instr=" REF ZEqnNum108067 \! \* MERGEFORMAT ">
        <w:r w:rsidRPr="002C71A3">
          <w:instrText>(</w:instrText>
        </w:r>
        <w:r>
          <w:instrText>1</w:instrText>
        </w:r>
        <w:r w:rsidRPr="002C71A3">
          <w:instrText>.</w:instrText>
        </w:r>
        <w:r>
          <w:instrText>61</w:instrText>
        </w:r>
        <w:r w:rsidRPr="002C71A3">
          <w:instrText>)</w:instrText>
        </w:r>
      </w:fldSimple>
      <w:r w:rsidRPr="002C71A3">
        <w:fldChar w:fldCharType="end"/>
      </w:r>
      <w:r w:rsidRPr="002C71A3">
        <w:t xml:space="preserve"> could easily be deduced from the structure </w:t>
      </w:r>
    </w:p>
    <w:p w:rsidR="00EB01FB" w:rsidRPr="00B75359" w:rsidRDefault="00EB01FB" w:rsidP="00C871C4">
      <w:pPr>
        <w:pStyle w:val="Heading3"/>
        <w:numPr>
          <w:ilvl w:val="2"/>
          <w:numId w:val="1"/>
        </w:numPr>
      </w:pPr>
      <w:bookmarkStart w:id="352" w:name="_Toc146610606"/>
      <w:bookmarkStart w:id="353" w:name="_Toc280363486"/>
      <w:bookmarkStart w:id="354" w:name="_Toc209776329"/>
      <w:bookmarkStart w:id="355" w:name="_Toc209776851"/>
      <w:bookmarkStart w:id="356" w:name="_Toc209781622"/>
      <w:bookmarkStart w:id="357" w:name="_Toc209787362"/>
      <w:bookmarkStart w:id="358" w:name="_Toc229856987"/>
      <w:bookmarkStart w:id="359" w:name="_Toc229926041"/>
      <w:r w:rsidRPr="00B75359">
        <w:t>Positive Definite</w:t>
      </w:r>
      <w:bookmarkEnd w:id="352"/>
      <w:bookmarkEnd w:id="353"/>
      <w:bookmarkEnd w:id="354"/>
      <w:bookmarkEnd w:id="355"/>
      <w:bookmarkEnd w:id="356"/>
      <w:bookmarkEnd w:id="357"/>
      <w:bookmarkEnd w:id="358"/>
      <w:bookmarkEnd w:id="359"/>
    </w:p>
    <w:p w:rsidR="00EB01FB" w:rsidRPr="002C71A3" w:rsidRDefault="00EB01FB" w:rsidP="00783531"/>
    <w:p w:rsidR="00EB01FB" w:rsidRPr="002C71A3" w:rsidRDefault="00EB01FB" w:rsidP="00783531">
      <w:r w:rsidRPr="002C71A3">
        <w:lastRenderedPageBreak/>
        <w:t>A Hermitian matrix</w:t>
      </w:r>
      <w:r w:rsidR="004D6234" w:rsidRPr="002C71A3">
        <w:rPr>
          <w:noProof/>
          <w:position w:val="-4"/>
        </w:rPr>
      </w:r>
      <w:r w:rsidR="004D6234" w:rsidRPr="002C71A3">
        <w:rPr>
          <w:noProof/>
          <w:position w:val="-4"/>
        </w:rPr>
        <w:object w:dxaOrig="260" w:dyaOrig="260" w14:anchorId="34B7E84F">
          <v:shape id="_x0000_i1611" type="#_x0000_t75" alt="" style="width:13pt;height:13pt;mso-width-percent:0;mso-height-percent:0;mso-width-percent:0;mso-height-percent:0" o:ole="">
            <v:imagedata r:id="rId1632" o:title=""/>
          </v:shape>
          <o:OLEObject Type="Embed" ProgID="Equation.DSMT4" ShapeID="_x0000_i1611" DrawAspect="Content" ObjectID="_1851002786" r:id="rId1633"/>
        </w:object>
      </w:r>
      <w:r w:rsidRPr="002C71A3">
        <w:t xml:space="preserve">is positive definite if the n-dimensional surface described by the quadratic form </w:t>
      </w:r>
      <w:r w:rsidRPr="002C71A3">
        <w:rPr>
          <w:noProof/>
          <w:position w:val="-6"/>
        </w:rPr>
        <w:drawing>
          <wp:inline distT="0" distB="0" distL="0" distR="0" wp14:anchorId="5C4061D6" wp14:editId="2CF624C3">
            <wp:extent cx="600075" cy="200025"/>
            <wp:effectExtent l="0" t="0" r="9525" b="952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1634" cstate="print">
                      <a:extLst>
                        <a:ext uri="{28A0092B-C50C-407E-A947-70E740481C1C}">
                          <a14:useLocalDpi xmlns:a14="http://schemas.microsoft.com/office/drawing/2010/main" val="0"/>
                        </a:ext>
                      </a:extLst>
                    </a:blip>
                    <a:srcRect/>
                    <a:stretch>
                      <a:fillRect/>
                    </a:stretch>
                  </pic:blipFill>
                  <pic:spPr bwMode="auto">
                    <a:xfrm>
                      <a:off x="0" y="0"/>
                      <a:ext cx="600075" cy="200025"/>
                    </a:xfrm>
                    <a:prstGeom prst="rect">
                      <a:avLst/>
                    </a:prstGeom>
                    <a:noFill/>
                    <a:ln>
                      <a:noFill/>
                    </a:ln>
                  </pic:spPr>
                </pic:pic>
              </a:graphicData>
            </a:graphic>
          </wp:inline>
        </w:drawing>
      </w:r>
      <w:r w:rsidRPr="002C71A3">
        <w:t xml:space="preserve">for all </w:t>
      </w:r>
      <w:r w:rsidR="004D6234" w:rsidRPr="002C71A3">
        <w:rPr>
          <w:noProof/>
          <w:position w:val="-6"/>
        </w:rPr>
      </w:r>
      <w:r w:rsidR="004D6234" w:rsidRPr="002C71A3">
        <w:rPr>
          <w:noProof/>
          <w:position w:val="-6"/>
        </w:rPr>
        <w:object w:dxaOrig="560" w:dyaOrig="279" w14:anchorId="79ED1465">
          <v:shape id="_x0000_i1612" type="#_x0000_t75" alt="" style="width:26.05pt;height:13pt;mso-width-percent:0;mso-height-percent:0;mso-width-percent:0;mso-height-percent:0" o:ole="">
            <v:imagedata r:id="rId1635" o:title=""/>
          </v:shape>
          <o:OLEObject Type="Embed" ProgID="Equation.DSMT4" ShapeID="_x0000_i1612" DrawAspect="Content" ObjectID="_1851002787" r:id="rId1636"/>
        </w:object>
      </w:r>
      <w:r w:rsidRPr="002C71A3">
        <w:t xml:space="preserve">.  This means the surface has a unique minima at </w:t>
      </w:r>
      <w:r w:rsidR="004D6234" w:rsidRPr="002C71A3">
        <w:rPr>
          <w:noProof/>
          <w:position w:val="-6"/>
        </w:rPr>
      </w:r>
      <w:r w:rsidR="004D6234" w:rsidRPr="002C71A3">
        <w:rPr>
          <w:noProof/>
          <w:position w:val="-6"/>
        </w:rPr>
        <w:object w:dxaOrig="560" w:dyaOrig="279" w14:anchorId="4D4B742B">
          <v:shape id="_x0000_i1613" type="#_x0000_t75" alt="" style="width:26.05pt;height:13pt;mso-width-percent:0;mso-height-percent:0;mso-width-percent:0;mso-height-percent:0" o:ole="">
            <v:imagedata r:id="rId1637" o:title=""/>
          </v:shape>
          <o:OLEObject Type="Embed" ProgID="Equation.DSMT4" ShapeID="_x0000_i1613" DrawAspect="Content" ObjectID="_1851002788" r:id="rId1638"/>
        </w:object>
      </w:r>
      <w:r w:rsidRPr="002C71A3">
        <w:t>.  It has the properties:</w:t>
      </w:r>
    </w:p>
    <w:p w:rsidR="00EB01FB" w:rsidRPr="002C71A3" w:rsidRDefault="00EB01FB" w:rsidP="00EB01FB">
      <w:pPr>
        <w:numPr>
          <w:ilvl w:val="0"/>
          <w:numId w:val="5"/>
        </w:numPr>
      </w:pPr>
      <w:r w:rsidRPr="002C71A3">
        <w:t>A is nonsingular</w:t>
      </w:r>
    </w:p>
    <w:p w:rsidR="00EB01FB" w:rsidRPr="002C71A3" w:rsidRDefault="00EB01FB" w:rsidP="00EB01FB">
      <w:pPr>
        <w:numPr>
          <w:ilvl w:val="0"/>
          <w:numId w:val="5"/>
        </w:numPr>
      </w:pPr>
      <w:r w:rsidRPr="002C71A3">
        <w:t>det(A)&gt;0</w:t>
      </w:r>
    </w:p>
    <w:p w:rsidR="00EB01FB" w:rsidRPr="002C71A3" w:rsidRDefault="00EB01FB" w:rsidP="00EB01FB">
      <w:pPr>
        <w:numPr>
          <w:ilvl w:val="0"/>
          <w:numId w:val="5"/>
        </w:numPr>
      </w:pPr>
      <w:r w:rsidRPr="002C71A3">
        <w:t>Eigenvalues &gt; 0 (and real from Hermtian property)</w:t>
      </w:r>
    </w:p>
    <w:p w:rsidR="00EB01FB" w:rsidRPr="002C71A3" w:rsidRDefault="00EB01FB" w:rsidP="00783531">
      <w:pPr>
        <w:ind w:left="1440"/>
      </w:pPr>
      <w:r w:rsidRPr="002C71A3">
        <w:rPr>
          <w:b/>
          <w:i/>
        </w:rPr>
        <w:t xml:space="preserve">Proof: </w:t>
      </w:r>
      <w:r w:rsidRPr="002C71A3">
        <w:t xml:space="preserve">Since </w:t>
      </w:r>
      <w:r w:rsidR="004D6234" w:rsidRPr="002C71A3">
        <w:rPr>
          <w:noProof/>
          <w:position w:val="-6"/>
        </w:rPr>
      </w:r>
      <w:r w:rsidR="004D6234" w:rsidRPr="002C71A3">
        <w:rPr>
          <w:noProof/>
          <w:position w:val="-6"/>
        </w:rPr>
        <w:object w:dxaOrig="940" w:dyaOrig="320" w14:anchorId="40F39EB8">
          <v:shape id="_x0000_i1614" type="#_x0000_t75" alt="" style="width:45.95pt;height:13pt;mso-width-percent:0;mso-height-percent:0;mso-width-percent:0;mso-height-percent:0" o:ole="">
            <v:imagedata r:id="rId1639" o:title=""/>
          </v:shape>
          <o:OLEObject Type="Embed" ProgID="Equation.DSMT4" ShapeID="_x0000_i1614" DrawAspect="Content" ObjectID="_1851002789" r:id="rId1640"/>
        </w:object>
      </w:r>
      <w:r w:rsidRPr="002C71A3">
        <w:t xml:space="preserve">for all </w:t>
      </w:r>
      <w:r w:rsidR="004D6234" w:rsidRPr="002C71A3">
        <w:rPr>
          <w:noProof/>
          <w:position w:val="-4"/>
        </w:rPr>
      </w:r>
      <w:r w:rsidR="004D6234" w:rsidRPr="002C71A3">
        <w:rPr>
          <w:noProof/>
          <w:position w:val="-4"/>
        </w:rPr>
        <w:object w:dxaOrig="200" w:dyaOrig="200" w14:anchorId="3408098D">
          <v:shape id="_x0000_i1615" type="#_x0000_t75" alt="" style="width:13pt;height:13pt;mso-width-percent:0;mso-height-percent:0;mso-width-percent:0;mso-height-percent:0" o:ole="">
            <v:imagedata r:id="rId1641" o:title=""/>
          </v:shape>
          <o:OLEObject Type="Embed" ProgID="Equation.DSMT4" ShapeID="_x0000_i1615" DrawAspect="Content" ObjectID="_1851002790" r:id="rId1642"/>
        </w:object>
      </w:r>
      <w:r w:rsidRPr="002C71A3">
        <w:t xml:space="preserve">, it is certainly true for the eigenvector </w:t>
      </w:r>
      <w:r w:rsidR="004D6234" w:rsidRPr="002C71A3">
        <w:rPr>
          <w:noProof/>
          <w:position w:val="-12"/>
        </w:rPr>
      </w:r>
      <w:r w:rsidR="004D6234" w:rsidRPr="002C71A3">
        <w:rPr>
          <w:noProof/>
          <w:position w:val="-12"/>
        </w:rPr>
        <w:object w:dxaOrig="260" w:dyaOrig="360" w14:anchorId="00C5E130">
          <v:shape id="_x0000_i1616" type="#_x0000_t75" alt="" style="width:13pt;height:19.9pt;mso-width-percent:0;mso-height-percent:0;mso-width-percent:0;mso-height-percent:0" o:ole="">
            <v:imagedata r:id="rId1643" o:title=""/>
          </v:shape>
          <o:OLEObject Type="Embed" ProgID="Equation.DSMT4" ShapeID="_x0000_i1616" DrawAspect="Content" ObjectID="_1851002791" r:id="rId1644"/>
        </w:object>
      </w:r>
      <w:r w:rsidRPr="002C71A3">
        <w:t>, hence</w:t>
      </w:r>
    </w:p>
    <w:p w:rsidR="00EB01FB" w:rsidRPr="002C71A3" w:rsidRDefault="004D6234" w:rsidP="00783531">
      <w:pPr>
        <w:ind w:left="1440"/>
      </w:pPr>
      <w:r w:rsidRPr="002C71A3">
        <w:rPr>
          <w:noProof/>
          <w:position w:val="-14"/>
        </w:rPr>
      </w:r>
      <w:r w:rsidR="004D6234" w:rsidRPr="002C71A3">
        <w:rPr>
          <w:noProof/>
          <w:position w:val="-14"/>
        </w:rPr>
        <w:object w:dxaOrig="3720" w:dyaOrig="440" w14:anchorId="76FE7CB4">
          <v:shape id="_x0000_i1617" type="#_x0000_t75" alt="" style="width:183.05pt;height:19.9pt;mso-width-percent:0;mso-height-percent:0;mso-width-percent:0;mso-height-percent:0" o:ole="">
            <v:imagedata r:id="rId1645" o:title=""/>
          </v:shape>
          <o:OLEObject Type="Embed" ProgID="Equation.DSMT4" ShapeID="_x0000_i1617" DrawAspect="Content" ObjectID="_1851002792" r:id="rId1646"/>
        </w:object>
      </w:r>
    </w:p>
    <w:p w:rsidR="00EB01FB" w:rsidRPr="002C71A3" w:rsidRDefault="00EB01FB" w:rsidP="00783531">
      <w:pPr>
        <w:ind w:left="1440"/>
      </w:pPr>
      <w:r w:rsidRPr="002C71A3">
        <w:tab/>
      </w:r>
      <w:r w:rsidRPr="002C71A3">
        <w:tab/>
      </w:r>
    </w:p>
    <w:p w:rsidR="00EB01FB" w:rsidRPr="002C71A3" w:rsidRDefault="00EB01FB" w:rsidP="00EB01FB">
      <w:pPr>
        <w:numPr>
          <w:ilvl w:val="0"/>
          <w:numId w:val="5"/>
        </w:numPr>
      </w:pPr>
      <w:r w:rsidRPr="002C71A3">
        <w:t>Has positive pivots and row exchanges necessary in Gaussian elimination</w:t>
      </w:r>
    </w:p>
    <w:p w:rsidR="00EB01FB" w:rsidRPr="002C71A3" w:rsidRDefault="00EB01FB" w:rsidP="00EB01FB">
      <w:pPr>
        <w:numPr>
          <w:ilvl w:val="0"/>
          <w:numId w:val="5"/>
        </w:numPr>
      </w:pPr>
      <w:r w:rsidRPr="002C71A3">
        <w:t>5</w:t>
      </w:r>
    </w:p>
    <w:p w:rsidR="00EB01FB" w:rsidRPr="002C71A3" w:rsidRDefault="00EB01FB" w:rsidP="00783531"/>
    <w:p w:rsidR="00EB01FB" w:rsidRPr="002C71A3" w:rsidRDefault="00EB01FB" w:rsidP="00783531">
      <w:r w:rsidRPr="002C71A3">
        <w:rPr>
          <w:noProof/>
        </w:rPr>
        <w:drawing>
          <wp:inline distT="0" distB="0" distL="0" distR="0" wp14:anchorId="39EC361F" wp14:editId="35E5275E">
            <wp:extent cx="5486400" cy="2562225"/>
            <wp:effectExtent l="0" t="0" r="0" b="952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1647">
                      <a:extLst>
                        <a:ext uri="{28A0092B-C50C-407E-A947-70E740481C1C}">
                          <a14:useLocalDpi xmlns:a14="http://schemas.microsoft.com/office/drawing/2010/main" val="0"/>
                        </a:ext>
                      </a:extLst>
                    </a:blip>
                    <a:srcRect/>
                    <a:stretch>
                      <a:fillRect/>
                    </a:stretch>
                  </pic:blipFill>
                  <pic:spPr bwMode="auto">
                    <a:xfrm>
                      <a:off x="0" y="0"/>
                      <a:ext cx="5486400" cy="2562225"/>
                    </a:xfrm>
                    <a:prstGeom prst="rect">
                      <a:avLst/>
                    </a:prstGeom>
                    <a:noFill/>
                    <a:ln>
                      <a:noFill/>
                    </a:ln>
                  </pic:spPr>
                </pic:pic>
              </a:graphicData>
            </a:graphic>
          </wp:inline>
        </w:drawing>
      </w:r>
    </w:p>
    <w:p w:rsidR="00EB01FB" w:rsidRPr="002C71A3" w:rsidRDefault="00EB01FB" w:rsidP="00783531"/>
    <w:p w:rsidR="00EB01FB" w:rsidRPr="002C71A3" w:rsidRDefault="00EB01FB" w:rsidP="00783531"/>
    <w:p w:rsidR="00EB01FB" w:rsidRPr="002C71A3" w:rsidRDefault="00EB01FB" w:rsidP="00783531"/>
    <w:p w:rsidR="00EB01FB" w:rsidRPr="00B75359" w:rsidRDefault="00EB01FB" w:rsidP="00C871C4">
      <w:pPr>
        <w:pStyle w:val="Heading3"/>
        <w:numPr>
          <w:ilvl w:val="2"/>
          <w:numId w:val="1"/>
        </w:numPr>
      </w:pPr>
      <w:bookmarkStart w:id="360" w:name="_Toc145482110"/>
      <w:bookmarkStart w:id="361" w:name="_Toc146610609"/>
      <w:bookmarkStart w:id="362" w:name="_Toc280363487"/>
      <w:bookmarkStart w:id="363" w:name="_Toc209776330"/>
      <w:bookmarkStart w:id="364" w:name="_Toc209776852"/>
      <w:bookmarkStart w:id="365" w:name="_Toc209781623"/>
      <w:bookmarkStart w:id="366" w:name="_Toc209787363"/>
      <w:bookmarkStart w:id="367" w:name="_Toc229856988"/>
      <w:bookmarkStart w:id="368" w:name="_Toc229926042"/>
      <w:r w:rsidRPr="00B75359">
        <w:t>Projection</w:t>
      </w:r>
      <w:bookmarkEnd w:id="360"/>
      <w:bookmarkEnd w:id="361"/>
      <w:bookmarkEnd w:id="362"/>
      <w:bookmarkEnd w:id="363"/>
      <w:bookmarkEnd w:id="364"/>
      <w:bookmarkEnd w:id="365"/>
      <w:bookmarkEnd w:id="366"/>
      <w:bookmarkEnd w:id="367"/>
      <w:bookmarkEnd w:id="368"/>
    </w:p>
    <w:p w:rsidR="00EB01FB" w:rsidRPr="002C71A3" w:rsidRDefault="00EB01FB" w:rsidP="00783531"/>
    <w:p w:rsidR="00EB01FB" w:rsidRPr="002C71A3" w:rsidRDefault="00EB01FB" w:rsidP="00783531">
      <w:r w:rsidRPr="002C71A3">
        <w:t xml:space="preserve">An </w:t>
      </w:r>
      <w:r w:rsidRPr="002C71A3">
        <w:rPr>
          <w:i/>
          <w:iCs/>
        </w:rPr>
        <w:t>idempotent</w:t>
      </w:r>
      <w:r w:rsidRPr="002C71A3">
        <w:t xml:space="preserve"> operator</w:t>
      </w:r>
      <w:r w:rsidRPr="002C71A3">
        <w:rPr>
          <w:noProof/>
          <w:position w:val="-4"/>
        </w:rPr>
        <w:drawing>
          <wp:inline distT="0" distB="0" distL="0" distR="0" wp14:anchorId="33240E67" wp14:editId="09494350">
            <wp:extent cx="142875" cy="161925"/>
            <wp:effectExtent l="0" t="0" r="9525" b="952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1648"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2C71A3">
        <w:t>possesses the property that</w:t>
      </w:r>
      <w:r w:rsidRPr="002C71A3">
        <w:rPr>
          <w:noProof/>
          <w:position w:val="-4"/>
        </w:rPr>
        <w:drawing>
          <wp:inline distT="0" distB="0" distL="0" distR="0" wp14:anchorId="5AA808E3" wp14:editId="7B69C879">
            <wp:extent cx="457200" cy="200025"/>
            <wp:effectExtent l="0" t="0" r="0" b="952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1649" cstate="print">
                      <a:extLst>
                        <a:ext uri="{28A0092B-C50C-407E-A947-70E740481C1C}">
                          <a14:useLocalDpi xmlns:a14="http://schemas.microsoft.com/office/drawing/2010/main" val="0"/>
                        </a:ext>
                      </a:extLst>
                    </a:blip>
                    <a:srcRect/>
                    <a:stretch>
                      <a:fillRect/>
                    </a:stretch>
                  </pic:blipFill>
                  <pic:spPr bwMode="auto">
                    <a:xfrm>
                      <a:off x="0" y="0"/>
                      <a:ext cx="457200" cy="200025"/>
                    </a:xfrm>
                    <a:prstGeom prst="rect">
                      <a:avLst/>
                    </a:prstGeom>
                    <a:noFill/>
                    <a:ln>
                      <a:noFill/>
                    </a:ln>
                  </pic:spPr>
                </pic:pic>
              </a:graphicData>
            </a:graphic>
          </wp:inline>
        </w:drawing>
      </w:r>
      <w:r w:rsidRPr="002C71A3">
        <w:t xml:space="preserve">.  A </w:t>
      </w:r>
      <w:r w:rsidRPr="002C71A3">
        <w:rPr>
          <w:i/>
          <w:iCs/>
        </w:rPr>
        <w:t>projection matrix</w:t>
      </w:r>
      <w:r w:rsidRPr="002C71A3">
        <w:rPr>
          <w:i/>
          <w:iCs/>
          <w:noProof/>
          <w:position w:val="-4"/>
        </w:rPr>
        <w:drawing>
          <wp:inline distT="0" distB="0" distL="0" distR="0" wp14:anchorId="243CCC42" wp14:editId="4B74D505">
            <wp:extent cx="142875" cy="152400"/>
            <wp:effectExtent l="0" t="0" r="9525"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1650" cstate="print">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rsidRPr="002C71A3">
        <w:t>is a linear idempotent transformation, meaning</w:t>
      </w:r>
      <w:r w:rsidRPr="002C71A3">
        <w:rPr>
          <w:noProof/>
          <w:position w:val="-4"/>
        </w:rPr>
        <w:drawing>
          <wp:inline distT="0" distB="0" distL="0" distR="0" wp14:anchorId="5C1D00E0" wp14:editId="5FB765F8">
            <wp:extent cx="457200" cy="200025"/>
            <wp:effectExtent l="0" t="0" r="0" b="952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1651" cstate="print">
                      <a:extLst>
                        <a:ext uri="{28A0092B-C50C-407E-A947-70E740481C1C}">
                          <a14:useLocalDpi xmlns:a14="http://schemas.microsoft.com/office/drawing/2010/main" val="0"/>
                        </a:ext>
                      </a:extLst>
                    </a:blip>
                    <a:srcRect/>
                    <a:stretch>
                      <a:fillRect/>
                    </a:stretch>
                  </pic:blipFill>
                  <pic:spPr bwMode="auto">
                    <a:xfrm>
                      <a:off x="0" y="0"/>
                      <a:ext cx="457200" cy="200025"/>
                    </a:xfrm>
                    <a:prstGeom prst="rect">
                      <a:avLst/>
                    </a:prstGeom>
                    <a:noFill/>
                    <a:ln>
                      <a:noFill/>
                    </a:ln>
                  </pic:spPr>
                </pic:pic>
              </a:graphicData>
            </a:graphic>
          </wp:inline>
        </w:drawing>
      </w:r>
      <w:r w:rsidRPr="002C71A3">
        <w:t xml:space="preserve">. </w:t>
      </w:r>
    </w:p>
    <w:p w:rsidR="00EB01FB" w:rsidRPr="002C71A3" w:rsidRDefault="00EB01FB" w:rsidP="00783531"/>
    <w:p w:rsidR="00EB01FB" w:rsidRPr="002C71A3" w:rsidRDefault="00EB01FB" w:rsidP="00783531">
      <w:r w:rsidRPr="002C71A3">
        <w:t xml:space="preserve">Suppose we have a vector space </w:t>
      </w:r>
      <w:r w:rsidRPr="002C71A3">
        <w:rPr>
          <w:noProof/>
          <w:position w:val="-4"/>
        </w:rPr>
        <w:drawing>
          <wp:inline distT="0" distB="0" distL="0" distR="0" wp14:anchorId="19CFB7B5" wp14:editId="50C761B6">
            <wp:extent cx="161925" cy="161925"/>
            <wp:effectExtent l="0" t="0" r="9525" b="952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1652"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and partition it into two disjoint subspaces </w:t>
      </w:r>
      <w:r w:rsidRPr="002C71A3">
        <w:rPr>
          <w:noProof/>
          <w:position w:val="-4"/>
        </w:rPr>
        <w:drawing>
          <wp:inline distT="0" distB="0" distL="0" distR="0" wp14:anchorId="0BFC5D7C" wp14:editId="6B9B13C5">
            <wp:extent cx="161925" cy="161925"/>
            <wp:effectExtent l="0" t="0" r="9525" b="9525"/>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1653"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and</w:t>
      </w:r>
      <w:r w:rsidRPr="002C71A3">
        <w:rPr>
          <w:noProof/>
          <w:position w:val="-6"/>
        </w:rPr>
        <w:drawing>
          <wp:inline distT="0" distB="0" distL="0" distR="0" wp14:anchorId="37524F79" wp14:editId="6BBFA5CD">
            <wp:extent cx="152400" cy="180975"/>
            <wp:effectExtent l="0" t="0" r="0" b="952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1654" cstate="print">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Pr="002C71A3">
        <w:t>, i.e.</w:t>
      </w:r>
      <w:r w:rsidRPr="002C71A3">
        <w:rPr>
          <w:noProof/>
          <w:position w:val="-6"/>
        </w:rPr>
        <w:drawing>
          <wp:inline distT="0" distB="0" distL="0" distR="0" wp14:anchorId="3248A94D" wp14:editId="2893C42B">
            <wp:extent cx="695325" cy="180975"/>
            <wp:effectExtent l="0" t="0" r="9525" b="952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1655" cstate="print">
                      <a:extLst>
                        <a:ext uri="{28A0092B-C50C-407E-A947-70E740481C1C}">
                          <a14:useLocalDpi xmlns:a14="http://schemas.microsoft.com/office/drawing/2010/main" val="0"/>
                        </a:ext>
                      </a:extLst>
                    </a:blip>
                    <a:srcRect/>
                    <a:stretch>
                      <a:fillRect/>
                    </a:stretch>
                  </pic:blipFill>
                  <pic:spPr bwMode="auto">
                    <a:xfrm>
                      <a:off x="0" y="0"/>
                      <a:ext cx="695325" cy="180975"/>
                    </a:xfrm>
                    <a:prstGeom prst="rect">
                      <a:avLst/>
                    </a:prstGeom>
                    <a:noFill/>
                    <a:ln>
                      <a:noFill/>
                    </a:ln>
                  </pic:spPr>
                </pic:pic>
              </a:graphicData>
            </a:graphic>
          </wp:inline>
        </w:drawing>
      </w:r>
      <w:r w:rsidRPr="002C71A3">
        <w:t>.  Then, for any</w:t>
      </w:r>
      <w:r w:rsidRPr="002C71A3">
        <w:rPr>
          <w:noProof/>
          <w:position w:val="-4"/>
        </w:rPr>
        <w:drawing>
          <wp:inline distT="0" distB="0" distL="0" distR="0" wp14:anchorId="47D96D41" wp14:editId="7B4122F6">
            <wp:extent cx="409575" cy="161925"/>
            <wp:effectExtent l="0" t="0" r="9525" b="952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1656" cstate="print">
                      <a:extLst>
                        <a:ext uri="{28A0092B-C50C-407E-A947-70E740481C1C}">
                          <a14:useLocalDpi xmlns:a14="http://schemas.microsoft.com/office/drawing/2010/main" val="0"/>
                        </a:ext>
                      </a:extLst>
                    </a:blip>
                    <a:srcRect/>
                    <a:stretch>
                      <a:fillRect/>
                    </a:stretch>
                  </pic:blipFill>
                  <pic:spPr bwMode="auto">
                    <a:xfrm>
                      <a:off x="0" y="0"/>
                      <a:ext cx="409575" cy="161925"/>
                    </a:xfrm>
                    <a:prstGeom prst="rect">
                      <a:avLst/>
                    </a:prstGeom>
                    <a:noFill/>
                    <a:ln>
                      <a:noFill/>
                    </a:ln>
                  </pic:spPr>
                </pic:pic>
              </a:graphicData>
            </a:graphic>
          </wp:inline>
        </w:drawing>
      </w:r>
      <w:r w:rsidRPr="002C71A3">
        <w:t>,</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6"/>
        </w:rPr>
        <w:drawing>
          <wp:inline distT="0" distB="0" distL="0" distR="0" wp14:anchorId="0CE73B18" wp14:editId="1DD2C7A3">
            <wp:extent cx="609600" cy="1524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1657" cstate="print">
                      <a:extLst>
                        <a:ext uri="{28A0092B-C50C-407E-A947-70E740481C1C}">
                          <a14:useLocalDpi xmlns:a14="http://schemas.microsoft.com/office/drawing/2010/main" val="0"/>
                        </a:ext>
                      </a:extLst>
                    </a:blip>
                    <a:srcRect/>
                    <a:stretch>
                      <a:fillRect/>
                    </a:stretch>
                  </pic:blipFill>
                  <pic:spPr bwMode="auto">
                    <a:xfrm>
                      <a:off x="0" y="0"/>
                      <a:ext cx="609600" cy="1524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63</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where</w:t>
      </w:r>
      <w:r w:rsidRPr="002C71A3">
        <w:rPr>
          <w:noProof/>
          <w:position w:val="-6"/>
        </w:rPr>
        <w:drawing>
          <wp:inline distT="0" distB="0" distL="0" distR="0" wp14:anchorId="3A41695E" wp14:editId="7A741AFA">
            <wp:extent cx="390525" cy="180975"/>
            <wp:effectExtent l="0" t="0" r="9525" b="952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1658" cstate="print">
                      <a:extLst>
                        <a:ext uri="{28A0092B-C50C-407E-A947-70E740481C1C}">
                          <a14:useLocalDpi xmlns:a14="http://schemas.microsoft.com/office/drawing/2010/main" val="0"/>
                        </a:ext>
                      </a:extLst>
                    </a:blip>
                    <a:srcRect/>
                    <a:stretch>
                      <a:fillRect/>
                    </a:stretch>
                  </pic:blipFill>
                  <pic:spPr bwMode="auto">
                    <a:xfrm>
                      <a:off x="0" y="0"/>
                      <a:ext cx="390525" cy="180975"/>
                    </a:xfrm>
                    <a:prstGeom prst="rect">
                      <a:avLst/>
                    </a:prstGeom>
                    <a:noFill/>
                    <a:ln>
                      <a:noFill/>
                    </a:ln>
                  </pic:spPr>
                </pic:pic>
              </a:graphicData>
            </a:graphic>
          </wp:inline>
        </w:drawing>
      </w:r>
      <w:r w:rsidRPr="002C71A3">
        <w:t>and</w:t>
      </w:r>
      <w:r w:rsidRPr="002C71A3">
        <w:rPr>
          <w:noProof/>
          <w:position w:val="-6"/>
        </w:rPr>
        <w:drawing>
          <wp:inline distT="0" distB="0" distL="0" distR="0" wp14:anchorId="533BF53C" wp14:editId="3E3BE7C6">
            <wp:extent cx="381000" cy="180975"/>
            <wp:effectExtent l="0" t="0" r="0" b="952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1659" cstate="print">
                      <a:extLst>
                        <a:ext uri="{28A0092B-C50C-407E-A947-70E740481C1C}">
                          <a14:useLocalDpi xmlns:a14="http://schemas.microsoft.com/office/drawing/2010/main" val="0"/>
                        </a:ext>
                      </a:extLst>
                    </a:blip>
                    <a:srcRect/>
                    <a:stretch>
                      <a:fillRect/>
                    </a:stretch>
                  </pic:blipFill>
                  <pic:spPr bwMode="auto">
                    <a:xfrm>
                      <a:off x="0" y="0"/>
                      <a:ext cx="381000" cy="180975"/>
                    </a:xfrm>
                    <a:prstGeom prst="rect">
                      <a:avLst/>
                    </a:prstGeom>
                    <a:noFill/>
                    <a:ln>
                      <a:noFill/>
                    </a:ln>
                  </pic:spPr>
                </pic:pic>
              </a:graphicData>
            </a:graphic>
          </wp:inline>
        </w:drawing>
      </w:r>
      <w:r w:rsidRPr="002C71A3">
        <w:t>.  Any projection matrix must have an identity mapping.  If</w:t>
      </w:r>
      <w:r w:rsidRPr="002C71A3">
        <w:rPr>
          <w:noProof/>
          <w:position w:val="-4"/>
        </w:rPr>
        <w:drawing>
          <wp:inline distT="0" distB="0" distL="0" distR="0" wp14:anchorId="1B375CC4" wp14:editId="35EE89C5">
            <wp:extent cx="142875" cy="152400"/>
            <wp:effectExtent l="0" t="0" r="9525"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1660" cstate="print">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rsidRPr="002C71A3">
        <w:t>is the identity mapping for</w:t>
      </w:r>
      <w:r w:rsidRPr="002C71A3">
        <w:rPr>
          <w:noProof/>
          <w:position w:val="-4"/>
        </w:rPr>
        <w:drawing>
          <wp:inline distT="0" distB="0" distL="0" distR="0" wp14:anchorId="1B2817BF" wp14:editId="6C23B14F">
            <wp:extent cx="161925" cy="161925"/>
            <wp:effectExtent l="0" t="0" r="9525" b="952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1661"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then</w:t>
      </w:r>
      <w:r w:rsidRPr="002C71A3">
        <w:rPr>
          <w:noProof/>
          <w:position w:val="-6"/>
        </w:rPr>
        <w:drawing>
          <wp:inline distT="0" distB="0" distL="0" distR="0" wp14:anchorId="30560302" wp14:editId="6EBE3F5D">
            <wp:extent cx="466725" cy="161925"/>
            <wp:effectExtent l="0" t="0" r="9525" b="952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1662" cstate="print">
                      <a:extLst>
                        <a:ext uri="{28A0092B-C50C-407E-A947-70E740481C1C}">
                          <a14:useLocalDpi xmlns:a14="http://schemas.microsoft.com/office/drawing/2010/main" val="0"/>
                        </a:ext>
                      </a:extLst>
                    </a:blip>
                    <a:srcRect/>
                    <a:stretch>
                      <a:fillRect/>
                    </a:stretch>
                  </pic:blipFill>
                  <pic:spPr bwMode="auto">
                    <a:xfrm>
                      <a:off x="0" y="0"/>
                      <a:ext cx="466725" cy="161925"/>
                    </a:xfrm>
                    <a:prstGeom prst="rect">
                      <a:avLst/>
                    </a:prstGeom>
                    <a:noFill/>
                    <a:ln>
                      <a:noFill/>
                    </a:ln>
                  </pic:spPr>
                </pic:pic>
              </a:graphicData>
            </a:graphic>
          </wp:inline>
        </w:drawing>
      </w:r>
      <w:r w:rsidRPr="002C71A3">
        <w:t xml:space="preserve">by definition.  Furthermore, the projection of a vector in </w:t>
      </w:r>
      <w:r w:rsidRPr="002C71A3">
        <w:rPr>
          <w:noProof/>
          <w:position w:val="-4"/>
        </w:rPr>
        <w:drawing>
          <wp:inline distT="0" distB="0" distL="0" distR="0" wp14:anchorId="1391B23F" wp14:editId="576FDE19">
            <wp:extent cx="161925" cy="161925"/>
            <wp:effectExtent l="0" t="0" r="9525" b="952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1663"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is also in</w:t>
      </w:r>
      <w:r w:rsidRPr="002C71A3">
        <w:rPr>
          <w:noProof/>
          <w:position w:val="-4"/>
        </w:rPr>
        <w:drawing>
          <wp:inline distT="0" distB="0" distL="0" distR="0" wp14:anchorId="79A83C4C" wp14:editId="461E19EF">
            <wp:extent cx="161925" cy="161925"/>
            <wp:effectExtent l="0" t="0" r="9525" b="9525"/>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1664"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because nothing has changed, hence</w:t>
      </w:r>
      <w:r w:rsidRPr="002C71A3">
        <w:rPr>
          <w:noProof/>
          <w:position w:val="-6"/>
        </w:rPr>
        <w:drawing>
          <wp:inline distT="0" distB="0" distL="0" distR="0" wp14:anchorId="0BD5B613" wp14:editId="20B6BEFC">
            <wp:extent cx="866775" cy="219075"/>
            <wp:effectExtent l="0" t="0" r="9525" b="952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1665" cstate="print">
                      <a:extLst>
                        <a:ext uri="{28A0092B-C50C-407E-A947-70E740481C1C}">
                          <a14:useLocalDpi xmlns:a14="http://schemas.microsoft.com/office/drawing/2010/main" val="0"/>
                        </a:ext>
                      </a:extLst>
                    </a:blip>
                    <a:srcRect/>
                    <a:stretch>
                      <a:fillRect/>
                    </a:stretch>
                  </pic:blipFill>
                  <pic:spPr bwMode="auto">
                    <a:xfrm>
                      <a:off x="0" y="0"/>
                      <a:ext cx="866775" cy="219075"/>
                    </a:xfrm>
                    <a:prstGeom prst="rect">
                      <a:avLst/>
                    </a:prstGeom>
                    <a:noFill/>
                    <a:ln>
                      <a:noFill/>
                    </a:ln>
                  </pic:spPr>
                </pic:pic>
              </a:graphicData>
            </a:graphic>
          </wp:inline>
        </w:drawing>
      </w:r>
      <w:r w:rsidRPr="002C71A3">
        <w:t xml:space="preserve">which is the definition of a </w:t>
      </w:r>
      <w:r w:rsidRPr="002C71A3">
        <w:lastRenderedPageBreak/>
        <w:t>projection matrix.  We see then that 1 is an eigenvalue of</w:t>
      </w:r>
      <w:r w:rsidRPr="002C71A3">
        <w:rPr>
          <w:noProof/>
          <w:position w:val="-4"/>
        </w:rPr>
        <w:drawing>
          <wp:inline distT="0" distB="0" distL="0" distR="0" wp14:anchorId="1DC99959" wp14:editId="5A0CAFF7">
            <wp:extent cx="142875" cy="152400"/>
            <wp:effectExtent l="0" t="0" r="9525"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1666" cstate="print">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rsidRPr="002C71A3">
        <w:t>and that the column space of</w:t>
      </w:r>
      <w:r w:rsidRPr="002C71A3">
        <w:rPr>
          <w:noProof/>
          <w:position w:val="-4"/>
        </w:rPr>
        <w:drawing>
          <wp:inline distT="0" distB="0" distL="0" distR="0" wp14:anchorId="33C77F42" wp14:editId="0769C95E">
            <wp:extent cx="142875" cy="152400"/>
            <wp:effectExtent l="0" t="0" r="9525"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1667" cstate="print">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rsidRPr="002C71A3">
        <w:t>is</w:t>
      </w:r>
      <w:r w:rsidRPr="002C71A3">
        <w:rPr>
          <w:noProof/>
          <w:position w:val="-4"/>
        </w:rPr>
        <w:drawing>
          <wp:inline distT="0" distB="0" distL="0" distR="0" wp14:anchorId="005ECC15" wp14:editId="4FC7E631">
            <wp:extent cx="161925" cy="161925"/>
            <wp:effectExtent l="0" t="0" r="9525" b="952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1668"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We may then write the complementary component as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28"/>
        </w:rPr>
        <w:drawing>
          <wp:inline distT="0" distB="0" distL="0" distR="0" wp14:anchorId="42D6D838" wp14:editId="4731AC38">
            <wp:extent cx="790575" cy="428625"/>
            <wp:effectExtent l="0" t="0" r="0" b="952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1669" cstate="print">
                      <a:extLst>
                        <a:ext uri="{28A0092B-C50C-407E-A947-70E740481C1C}">
                          <a14:useLocalDpi xmlns:a14="http://schemas.microsoft.com/office/drawing/2010/main" val="0"/>
                        </a:ext>
                      </a:extLst>
                    </a:blip>
                    <a:srcRect/>
                    <a:stretch>
                      <a:fillRect/>
                    </a:stretch>
                  </pic:blipFill>
                  <pic:spPr bwMode="auto">
                    <a:xfrm>
                      <a:off x="0" y="0"/>
                      <a:ext cx="790575" cy="428625"/>
                    </a:xfrm>
                    <a:prstGeom prst="rect">
                      <a:avLst/>
                    </a:prstGeom>
                    <a:noFill/>
                    <a:ln>
                      <a:noFill/>
                    </a:ln>
                  </pic:spPr>
                </pic:pic>
              </a:graphicData>
            </a:graphic>
          </wp:inline>
        </w:drawing>
      </w:r>
    </w:p>
    <w:p w:rsidR="00EB01FB" w:rsidRPr="002C71A3" w:rsidRDefault="00EB01FB" w:rsidP="00783531"/>
    <w:p w:rsidR="00EB01FB" w:rsidRPr="002C71A3" w:rsidRDefault="00EB01FB" w:rsidP="00783531">
      <w:r w:rsidRPr="002C71A3">
        <w:t xml:space="preserve">where </w:t>
      </w:r>
      <w:r w:rsidRPr="002C71A3">
        <w:rPr>
          <w:noProof/>
          <w:position w:val="-4"/>
        </w:rPr>
        <w:drawing>
          <wp:inline distT="0" distB="0" distL="0" distR="0" wp14:anchorId="57A8ABF2" wp14:editId="7CD94751">
            <wp:extent cx="342900" cy="15240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1670" cstate="print">
                      <a:extLst>
                        <a:ext uri="{28A0092B-C50C-407E-A947-70E740481C1C}">
                          <a14:useLocalDpi xmlns:a14="http://schemas.microsoft.com/office/drawing/2010/main" val="0"/>
                        </a:ext>
                      </a:extLst>
                    </a:blip>
                    <a:srcRect/>
                    <a:stretch>
                      <a:fillRect/>
                    </a:stretch>
                  </pic:blipFill>
                  <pic:spPr bwMode="auto">
                    <a:xfrm>
                      <a:off x="0" y="0"/>
                      <a:ext cx="342900" cy="152400"/>
                    </a:xfrm>
                    <a:prstGeom prst="rect">
                      <a:avLst/>
                    </a:prstGeom>
                    <a:noFill/>
                    <a:ln>
                      <a:noFill/>
                    </a:ln>
                  </pic:spPr>
                </pic:pic>
              </a:graphicData>
            </a:graphic>
          </wp:inline>
        </w:drawing>
      </w:r>
      <w:r w:rsidRPr="002C71A3">
        <w:t xml:space="preserve">is known as the </w:t>
      </w:r>
      <w:r w:rsidRPr="002C71A3">
        <w:rPr>
          <w:i/>
          <w:iCs/>
        </w:rPr>
        <w:t>complementary projection matrix</w:t>
      </w:r>
      <w:r w:rsidRPr="002C71A3">
        <w:t>.  It then follows by multiplying by P that</w:t>
      </w:r>
      <w:r w:rsidRPr="002C71A3">
        <w:rPr>
          <w:noProof/>
          <w:position w:val="-6"/>
        </w:rPr>
        <w:drawing>
          <wp:inline distT="0" distB="0" distL="0" distR="0" wp14:anchorId="3691D78D" wp14:editId="14071012">
            <wp:extent cx="457200" cy="161925"/>
            <wp:effectExtent l="0" t="0" r="0" b="952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1671" cstate="print">
                      <a:extLst>
                        <a:ext uri="{28A0092B-C50C-407E-A947-70E740481C1C}">
                          <a14:useLocalDpi xmlns:a14="http://schemas.microsoft.com/office/drawing/2010/main" val="0"/>
                        </a:ext>
                      </a:extLst>
                    </a:blip>
                    <a:srcRect/>
                    <a:stretch>
                      <a:fillRect/>
                    </a:stretch>
                  </pic:blipFill>
                  <pic:spPr bwMode="auto">
                    <a:xfrm>
                      <a:off x="0" y="0"/>
                      <a:ext cx="457200" cy="161925"/>
                    </a:xfrm>
                    <a:prstGeom prst="rect">
                      <a:avLst/>
                    </a:prstGeom>
                    <a:noFill/>
                    <a:ln>
                      <a:noFill/>
                    </a:ln>
                  </pic:spPr>
                </pic:pic>
              </a:graphicData>
            </a:graphic>
          </wp:inline>
        </w:drawing>
      </w:r>
      <w:r w:rsidRPr="002C71A3">
        <w:t xml:space="preserve">.  We have shown then that the nullspace of </w:t>
      </w:r>
      <w:r w:rsidRPr="002C71A3">
        <w:rPr>
          <w:noProof/>
          <w:position w:val="-4"/>
        </w:rPr>
        <w:drawing>
          <wp:inline distT="0" distB="0" distL="0" distR="0" wp14:anchorId="6E003FD4" wp14:editId="1A9D9830">
            <wp:extent cx="142875" cy="152400"/>
            <wp:effectExtent l="0" t="0" r="9525"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1672" cstate="print">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rsidRPr="002C71A3">
        <w:t>is</w:t>
      </w:r>
      <w:r w:rsidRPr="002C71A3">
        <w:rPr>
          <w:noProof/>
          <w:position w:val="-6"/>
        </w:rPr>
        <w:drawing>
          <wp:inline distT="0" distB="0" distL="0" distR="0" wp14:anchorId="2AE419C5" wp14:editId="0BBD541D">
            <wp:extent cx="152400" cy="180975"/>
            <wp:effectExtent l="0" t="0" r="0" b="952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1673" cstate="print">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Pr="002C71A3">
        <w:t xml:space="preserve">and that 0 is the other possible eigenvalue.  The eigenspaces corresponding to the eigenvalues 1 and 0 are </w:t>
      </w:r>
      <w:r w:rsidRPr="002C71A3">
        <w:rPr>
          <w:noProof/>
          <w:position w:val="-4"/>
        </w:rPr>
        <w:drawing>
          <wp:inline distT="0" distB="0" distL="0" distR="0" wp14:anchorId="7950A330" wp14:editId="259173A8">
            <wp:extent cx="161925" cy="161925"/>
            <wp:effectExtent l="0" t="0" r="9525" b="952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1674"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 and </w:t>
      </w:r>
      <w:r w:rsidRPr="002C71A3">
        <w:rPr>
          <w:noProof/>
          <w:position w:val="-6"/>
        </w:rPr>
        <w:drawing>
          <wp:inline distT="0" distB="0" distL="0" distR="0" wp14:anchorId="580EBA3D" wp14:editId="480B9791">
            <wp:extent cx="152400" cy="180975"/>
            <wp:effectExtent l="0" t="0" r="0" b="952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1675" cstate="print">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Pr="002C71A3">
        <w:t xml:space="preserve"> , respectively.  If </w:t>
      </w:r>
      <w:r w:rsidRPr="002C71A3">
        <w:rPr>
          <w:noProof/>
          <w:position w:val="-6"/>
        </w:rPr>
        <w:drawing>
          <wp:inline distT="0" distB="0" distL="0" distR="0" wp14:anchorId="7FC2749B" wp14:editId="620063D4">
            <wp:extent cx="161925" cy="161925"/>
            <wp:effectExtent l="0" t="0" r="9525" b="952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1676"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and </w:t>
      </w:r>
      <w:r w:rsidRPr="002C71A3">
        <w:rPr>
          <w:noProof/>
          <w:position w:val="-6"/>
        </w:rPr>
        <w:drawing>
          <wp:inline distT="0" distB="0" distL="0" distR="0" wp14:anchorId="4402B014" wp14:editId="3629D6F8">
            <wp:extent cx="161925" cy="161925"/>
            <wp:effectExtent l="0" t="0" r="9525" b="952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1677"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are bases for the column and nullspaces, respectively, then P has the diagonal form</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32"/>
        </w:rPr>
        <w:drawing>
          <wp:inline distT="0" distB="0" distL="0" distR="0" wp14:anchorId="7E28AA8D" wp14:editId="7923E7D8">
            <wp:extent cx="1971675" cy="485775"/>
            <wp:effectExtent l="0" t="0" r="9525" b="952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1678" cstate="print">
                      <a:extLst>
                        <a:ext uri="{28A0092B-C50C-407E-A947-70E740481C1C}">
                          <a14:useLocalDpi xmlns:a14="http://schemas.microsoft.com/office/drawing/2010/main" val="0"/>
                        </a:ext>
                      </a:extLst>
                    </a:blip>
                    <a:srcRect/>
                    <a:stretch>
                      <a:fillRect/>
                    </a:stretch>
                  </pic:blipFill>
                  <pic:spPr bwMode="auto">
                    <a:xfrm>
                      <a:off x="0" y="0"/>
                      <a:ext cx="1971675" cy="4857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64</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where U are the eigenvectors spanning space U and V spans the nullspace of [U,V].</w:t>
      </w:r>
    </w:p>
    <w:p w:rsidR="00EB01FB" w:rsidRPr="002C71A3" w:rsidRDefault="00EB01FB" w:rsidP="00783531">
      <w:r w:rsidRPr="002C71A3">
        <w:t xml:space="preserve">When the spaces </w:t>
      </w:r>
      <w:r w:rsidRPr="002C71A3">
        <w:rPr>
          <w:noProof/>
          <w:position w:val="-4"/>
        </w:rPr>
        <w:drawing>
          <wp:inline distT="0" distB="0" distL="0" distR="0" wp14:anchorId="718236A3" wp14:editId="2B76FE15">
            <wp:extent cx="161925" cy="161925"/>
            <wp:effectExtent l="0" t="0" r="9525" b="952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1679"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 and </w:t>
      </w:r>
      <w:r w:rsidRPr="002C71A3">
        <w:rPr>
          <w:noProof/>
          <w:position w:val="-6"/>
        </w:rPr>
        <w:drawing>
          <wp:inline distT="0" distB="0" distL="0" distR="0" wp14:anchorId="0EFE30A4" wp14:editId="489CC238">
            <wp:extent cx="152400" cy="180975"/>
            <wp:effectExtent l="0" t="0" r="0" b="952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1680" cstate="print">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Pr="002C71A3">
        <w:t xml:space="preserve"> are orthogonal complements, ie every vector in one spaces is orthogonal to every vector in the other, which we denote </w:t>
      </w:r>
      <w:r w:rsidRPr="002C71A3">
        <w:rPr>
          <w:noProof/>
          <w:position w:val="-6"/>
        </w:rPr>
        <w:drawing>
          <wp:inline distT="0" distB="0" distL="0" distR="0" wp14:anchorId="40D3B27D" wp14:editId="14733E94">
            <wp:extent cx="523875" cy="219075"/>
            <wp:effectExtent l="0" t="0" r="9525" b="952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1681" cstate="print">
                      <a:extLst>
                        <a:ext uri="{28A0092B-C50C-407E-A947-70E740481C1C}">
                          <a14:useLocalDpi xmlns:a14="http://schemas.microsoft.com/office/drawing/2010/main" val="0"/>
                        </a:ext>
                      </a:extLst>
                    </a:blip>
                    <a:srcRect/>
                    <a:stretch>
                      <a:fillRect/>
                    </a:stretch>
                  </pic:blipFill>
                  <pic:spPr bwMode="auto">
                    <a:xfrm>
                      <a:off x="0" y="0"/>
                      <a:ext cx="523875" cy="219075"/>
                    </a:xfrm>
                    <a:prstGeom prst="rect">
                      <a:avLst/>
                    </a:prstGeom>
                    <a:noFill/>
                    <a:ln>
                      <a:noFill/>
                    </a:ln>
                  </pic:spPr>
                </pic:pic>
              </a:graphicData>
            </a:graphic>
          </wp:inline>
        </w:drawing>
      </w:r>
      <w:r w:rsidRPr="002C71A3">
        <w:t xml:space="preserve"> , the projection is known as an </w:t>
      </w:r>
      <w:r w:rsidRPr="002C71A3">
        <w:rPr>
          <w:i/>
          <w:iCs/>
        </w:rPr>
        <w:t>orthogonal projection</w:t>
      </w:r>
      <w:r w:rsidRPr="002C71A3">
        <w:t xml:space="preserve">. Nonorthogonal projections are known as </w:t>
      </w:r>
      <w:r w:rsidRPr="002C71A3">
        <w:rPr>
          <w:i/>
        </w:rPr>
        <w:t>oblique</w:t>
      </w:r>
      <w:r w:rsidRPr="002C71A3">
        <w:t xml:space="preserve">.  The complementary projections of x in U and V must be orthogonal, i.e. </w:t>
      </w:r>
    </w:p>
    <w:p w:rsidR="00EB01FB" w:rsidRPr="002C71A3" w:rsidRDefault="00EB01FB" w:rsidP="00783531"/>
    <w:p w:rsidR="00EB01FB" w:rsidRPr="002C71A3" w:rsidRDefault="00EB01FB" w:rsidP="00783531">
      <w:pPr>
        <w:jc w:val="center"/>
      </w:pPr>
      <w:r w:rsidRPr="002C71A3">
        <w:rPr>
          <w:noProof/>
          <w:position w:val="-12"/>
        </w:rPr>
        <w:drawing>
          <wp:inline distT="0" distB="0" distL="0" distR="0" wp14:anchorId="24346D16" wp14:editId="0A49BD1D">
            <wp:extent cx="1143000" cy="257175"/>
            <wp:effectExtent l="0" t="0" r="0" b="952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1682" cstate="print">
                      <a:extLst>
                        <a:ext uri="{28A0092B-C50C-407E-A947-70E740481C1C}">
                          <a14:useLocalDpi xmlns:a14="http://schemas.microsoft.com/office/drawing/2010/main" val="0"/>
                        </a:ext>
                      </a:extLst>
                    </a:blip>
                    <a:srcRect/>
                    <a:stretch>
                      <a:fillRect/>
                    </a:stretch>
                  </pic:blipFill>
                  <pic:spPr bwMode="auto">
                    <a:xfrm>
                      <a:off x="0" y="0"/>
                      <a:ext cx="1143000" cy="257175"/>
                    </a:xfrm>
                    <a:prstGeom prst="rect">
                      <a:avLst/>
                    </a:prstGeom>
                    <a:noFill/>
                    <a:ln>
                      <a:noFill/>
                    </a:ln>
                  </pic:spPr>
                </pic:pic>
              </a:graphicData>
            </a:graphic>
          </wp:inline>
        </w:drawing>
      </w:r>
    </w:p>
    <w:p w:rsidR="00EB01FB" w:rsidRPr="002C71A3" w:rsidRDefault="00EB01FB" w:rsidP="00783531">
      <w:pPr>
        <w:jc w:val="center"/>
      </w:pPr>
    </w:p>
    <w:p w:rsidR="00EB01FB" w:rsidRPr="002C71A3" w:rsidRDefault="00EB01FB" w:rsidP="00783531">
      <w:r w:rsidRPr="002C71A3">
        <w:t>which together with the condition for P=P2 to constitute a project requires that P be Hermitian. This is a necessary and sufficient condition for an orthogonal projection matrix which establishes the result that an orthogonal projection matrix is also Hermitian.  Most of the time when we say projection matrix we are referring to the orthogonal kind.</w:t>
      </w:r>
    </w:p>
    <w:p w:rsidR="00EB01FB" w:rsidRPr="002C71A3" w:rsidRDefault="00EB01FB" w:rsidP="00783531"/>
    <w:p w:rsidR="00EB01FB" w:rsidRPr="002C71A3" w:rsidRDefault="00EB01FB" w:rsidP="00783531">
      <w:r w:rsidRPr="002C71A3">
        <w:t xml:space="preserve">The projection of </w:t>
      </w:r>
      <w:r w:rsidRPr="002C71A3">
        <w:rPr>
          <w:noProof/>
          <w:position w:val="-4"/>
        </w:rPr>
        <w:drawing>
          <wp:inline distT="0" distB="0" distL="0" distR="0" wp14:anchorId="49E8A606" wp14:editId="7D361FA0">
            <wp:extent cx="123825" cy="123825"/>
            <wp:effectExtent l="0" t="0" r="9525" b="952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1683"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2C71A3">
        <w:t xml:space="preserve">onto the unit vector </w:t>
      </w:r>
      <w:r w:rsidRPr="002C71A3">
        <w:rPr>
          <w:noProof/>
          <w:position w:val="-4"/>
        </w:rPr>
        <w:drawing>
          <wp:inline distT="0" distB="0" distL="0" distR="0" wp14:anchorId="20682919" wp14:editId="56FD742E">
            <wp:extent cx="114300" cy="123825"/>
            <wp:effectExtent l="0" t="0" r="0" b="952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1684" cstate="print">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sidRPr="002C71A3">
        <w:t xml:space="preserve"> is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50"/>
        </w:rPr>
        <w:drawing>
          <wp:inline distT="0" distB="0" distL="0" distR="0" wp14:anchorId="545EE938" wp14:editId="5825E162">
            <wp:extent cx="962025" cy="762000"/>
            <wp:effectExtent l="0" t="0" r="9525"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1685" cstate="print">
                      <a:extLst>
                        <a:ext uri="{28A0092B-C50C-407E-A947-70E740481C1C}">
                          <a14:useLocalDpi xmlns:a14="http://schemas.microsoft.com/office/drawing/2010/main" val="0"/>
                        </a:ext>
                      </a:extLst>
                    </a:blip>
                    <a:srcRect/>
                    <a:stretch>
                      <a:fillRect/>
                    </a:stretch>
                  </pic:blipFill>
                  <pic:spPr bwMode="auto">
                    <a:xfrm>
                      <a:off x="0" y="0"/>
                      <a:ext cx="962025" cy="762000"/>
                    </a:xfrm>
                    <a:prstGeom prst="rect">
                      <a:avLst/>
                    </a:prstGeom>
                    <a:noFill/>
                    <a:ln>
                      <a:noFill/>
                    </a:ln>
                  </pic:spPr>
                </pic:pic>
              </a:graphicData>
            </a:graphic>
          </wp:inline>
        </w:drawing>
      </w:r>
    </w:p>
    <w:p w:rsidR="00EB01FB" w:rsidRPr="002C71A3" w:rsidRDefault="00EB01FB" w:rsidP="00783531"/>
    <w:p w:rsidR="00EB01FB" w:rsidRPr="002C71A3" w:rsidRDefault="00EB01FB" w:rsidP="00783531">
      <w:r w:rsidRPr="002C71A3">
        <w:t xml:space="preserve">where </w:t>
      </w:r>
      <w:r w:rsidRPr="002C71A3">
        <w:rPr>
          <w:noProof/>
          <w:position w:val="-10"/>
        </w:rPr>
        <w:drawing>
          <wp:inline distT="0" distB="0" distL="0" distR="0" wp14:anchorId="404456DA" wp14:editId="18C4B267">
            <wp:extent cx="523875" cy="228600"/>
            <wp:effectExtent l="0" t="0" r="9525"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1686" cstate="print">
                      <a:extLst>
                        <a:ext uri="{28A0092B-C50C-407E-A947-70E740481C1C}">
                          <a14:useLocalDpi xmlns:a14="http://schemas.microsoft.com/office/drawing/2010/main" val="0"/>
                        </a:ext>
                      </a:extLst>
                    </a:blip>
                    <a:srcRect/>
                    <a:stretch>
                      <a:fillRect/>
                    </a:stretch>
                  </pic:blipFill>
                  <pic:spPr bwMode="auto">
                    <a:xfrm>
                      <a:off x="0" y="0"/>
                      <a:ext cx="523875" cy="228600"/>
                    </a:xfrm>
                    <a:prstGeom prst="rect">
                      <a:avLst/>
                    </a:prstGeom>
                    <a:noFill/>
                    <a:ln>
                      <a:noFill/>
                    </a:ln>
                  </pic:spPr>
                </pic:pic>
              </a:graphicData>
            </a:graphic>
          </wp:inline>
        </w:drawing>
      </w:r>
      <w:r w:rsidRPr="002C71A3">
        <w:t xml:space="preserve">is the orthogonal projection matrix of rank one, which projects </w:t>
      </w:r>
      <w:r w:rsidRPr="002C71A3">
        <w:rPr>
          <w:noProof/>
          <w:position w:val="-4"/>
        </w:rPr>
        <w:drawing>
          <wp:inline distT="0" distB="0" distL="0" distR="0" wp14:anchorId="4CFCDEA7" wp14:editId="1BF68037">
            <wp:extent cx="123825" cy="123825"/>
            <wp:effectExtent l="0" t="0" r="9525" b="952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1687"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2C71A3">
        <w:t xml:space="preserve">onto the line </w:t>
      </w:r>
      <w:r w:rsidRPr="002C71A3">
        <w:rPr>
          <w:noProof/>
          <w:position w:val="-4"/>
        </w:rPr>
        <w:drawing>
          <wp:inline distT="0" distB="0" distL="0" distR="0" wp14:anchorId="5AA185C3" wp14:editId="01956422">
            <wp:extent cx="114300" cy="123825"/>
            <wp:effectExtent l="0" t="0" r="0" b="952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1688" cstate="print">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sidRPr="002C71A3">
        <w:t xml:space="preserve">.  The generalization to orthogonal projections onto a space is the least squares solution which can be formulated in terms of the projection matrix </w:t>
      </w:r>
      <w:r w:rsidRPr="002C71A3">
        <w:rPr>
          <w:noProof/>
          <w:position w:val="-10"/>
        </w:rPr>
        <w:drawing>
          <wp:inline distT="0" distB="0" distL="0" distR="0" wp14:anchorId="5B2F1B1B" wp14:editId="392FC1D6">
            <wp:extent cx="1133475" cy="228600"/>
            <wp:effectExtent l="0" t="0" r="9525"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1689" cstate="print">
                      <a:extLst>
                        <a:ext uri="{28A0092B-C50C-407E-A947-70E740481C1C}">
                          <a14:useLocalDpi xmlns:a14="http://schemas.microsoft.com/office/drawing/2010/main" val="0"/>
                        </a:ext>
                      </a:extLst>
                    </a:blip>
                    <a:srcRect/>
                    <a:stretch>
                      <a:fillRect/>
                    </a:stretch>
                  </pic:blipFill>
                  <pic:spPr bwMode="auto">
                    <a:xfrm>
                      <a:off x="0" y="0"/>
                      <a:ext cx="1133475" cy="228600"/>
                    </a:xfrm>
                    <a:prstGeom prst="rect">
                      <a:avLst/>
                    </a:prstGeom>
                    <a:noFill/>
                    <a:ln>
                      <a:noFill/>
                    </a:ln>
                  </pic:spPr>
                </pic:pic>
              </a:graphicData>
            </a:graphic>
          </wp:inline>
        </w:drawing>
      </w:r>
      <w:r w:rsidRPr="002C71A3">
        <w:t xml:space="preserve">. </w:t>
      </w:r>
    </w:p>
    <w:p w:rsidR="00EB01FB" w:rsidRPr="002C71A3" w:rsidRDefault="00EB01FB" w:rsidP="00783531"/>
    <w:p w:rsidR="00EB01FB" w:rsidRPr="002C71A3" w:rsidRDefault="00EB01FB" w:rsidP="00783531">
      <w:r w:rsidRPr="002C71A3">
        <w:t xml:space="preserve">Substituting the SVD for rank </w:t>
      </w:r>
      <w:r w:rsidRPr="002C71A3">
        <w:rPr>
          <w:noProof/>
          <w:position w:val="-4"/>
        </w:rPr>
        <w:drawing>
          <wp:inline distT="0" distB="0" distL="0" distR="0" wp14:anchorId="782C0AAD" wp14:editId="4CA28A2E">
            <wp:extent cx="142875" cy="152400"/>
            <wp:effectExtent l="0" t="0" r="9525"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1690" cstate="print">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rsidRPr="002C71A3">
        <w:t xml:space="preserve"> matrix </w:t>
      </w:r>
      <w:r w:rsidRPr="002C71A3">
        <w:rPr>
          <w:noProof/>
          <w:position w:val="-10"/>
        </w:rPr>
        <w:drawing>
          <wp:inline distT="0" distB="0" distL="0" distR="0" wp14:anchorId="129BDFCE" wp14:editId="00E59431">
            <wp:extent cx="676275" cy="228600"/>
            <wp:effectExtent l="0" t="0" r="9525"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1691" cstate="print">
                      <a:extLst>
                        <a:ext uri="{28A0092B-C50C-407E-A947-70E740481C1C}">
                          <a14:useLocalDpi xmlns:a14="http://schemas.microsoft.com/office/drawing/2010/main" val="0"/>
                        </a:ext>
                      </a:extLst>
                    </a:blip>
                    <a:srcRect/>
                    <a:stretch>
                      <a:fillRect/>
                    </a:stretch>
                  </pic:blipFill>
                  <pic:spPr bwMode="auto">
                    <a:xfrm>
                      <a:off x="0" y="0"/>
                      <a:ext cx="676275" cy="228600"/>
                    </a:xfrm>
                    <a:prstGeom prst="rect">
                      <a:avLst/>
                    </a:prstGeom>
                    <a:noFill/>
                    <a:ln>
                      <a:noFill/>
                    </a:ln>
                  </pic:spPr>
                </pic:pic>
              </a:graphicData>
            </a:graphic>
          </wp:inline>
        </w:drawing>
      </w:r>
      <w:r w:rsidRPr="002C71A3">
        <w:t>into () gives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0"/>
        </w:rPr>
        <w:drawing>
          <wp:inline distT="0" distB="0" distL="0" distR="0" wp14:anchorId="0272D1AE" wp14:editId="09E2A455">
            <wp:extent cx="619125" cy="228600"/>
            <wp:effectExtent l="0" t="0" r="9525"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1692" cstate="print">
                      <a:extLst>
                        <a:ext uri="{28A0092B-C50C-407E-A947-70E740481C1C}">
                          <a14:useLocalDpi xmlns:a14="http://schemas.microsoft.com/office/drawing/2010/main" val="0"/>
                        </a:ext>
                      </a:extLst>
                    </a:blip>
                    <a:srcRect/>
                    <a:stretch>
                      <a:fillRect/>
                    </a:stretch>
                  </pic:blipFill>
                  <pic:spPr bwMode="auto">
                    <a:xfrm>
                      <a:off x="0" y="0"/>
                      <a:ext cx="619125" cy="2286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65</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where </w:t>
      </w:r>
      <w:r w:rsidRPr="002C71A3">
        <w:rPr>
          <w:noProof/>
          <w:position w:val="-4"/>
        </w:rPr>
        <w:drawing>
          <wp:inline distT="0" distB="0" distL="0" distR="0" wp14:anchorId="56C6FE9F" wp14:editId="2B22EBA2">
            <wp:extent cx="161925" cy="152400"/>
            <wp:effectExtent l="0" t="0" r="9525"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1693"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C71A3">
        <w:t xml:space="preserve">is the eigenbasis for </w:t>
      </w:r>
      <w:r w:rsidRPr="002C71A3">
        <w:rPr>
          <w:noProof/>
          <w:position w:val="-12"/>
        </w:rPr>
        <w:drawing>
          <wp:inline distT="0" distB="0" distL="0" distR="0" wp14:anchorId="75B6665D" wp14:editId="7181E6AF">
            <wp:extent cx="266700" cy="22860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1694" cstate="print">
                      <a:extLst>
                        <a:ext uri="{28A0092B-C50C-407E-A947-70E740481C1C}">
                          <a14:useLocalDpi xmlns:a14="http://schemas.microsoft.com/office/drawing/2010/main" val="0"/>
                        </a:ext>
                      </a:extLst>
                    </a:blip>
                    <a:srcRect/>
                    <a:stretch>
                      <a:fillRect/>
                    </a:stretch>
                  </pic:blipFill>
                  <pic:spPr bwMode="auto">
                    <a:xfrm>
                      <a:off x="0" y="0"/>
                      <a:ext cx="266700" cy="228600"/>
                    </a:xfrm>
                    <a:prstGeom prst="rect">
                      <a:avLst/>
                    </a:prstGeom>
                    <a:noFill/>
                    <a:ln>
                      <a:noFill/>
                    </a:ln>
                  </pic:spPr>
                </pic:pic>
              </a:graphicData>
            </a:graphic>
          </wp:inline>
        </w:drawing>
      </w:r>
      <w:r w:rsidRPr="002C71A3">
        <w:t xml:space="preserve">.  This shows the eigenvalues for U are ones because the diagonal form is the identity matrix.  The eigenvalues for Ubar are zero.  Therefore </w:t>
      </w:r>
      <w:r w:rsidRPr="002C71A3">
        <w:rPr>
          <w:noProof/>
          <w:position w:val="-12"/>
        </w:rPr>
        <w:drawing>
          <wp:inline distT="0" distB="0" distL="0" distR="0" wp14:anchorId="1F7BACCE" wp14:editId="66A11D98">
            <wp:extent cx="1209675" cy="238125"/>
            <wp:effectExtent l="0" t="0" r="9525" b="952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1695" cstate="print">
                      <a:extLst>
                        <a:ext uri="{28A0092B-C50C-407E-A947-70E740481C1C}">
                          <a14:useLocalDpi xmlns:a14="http://schemas.microsoft.com/office/drawing/2010/main" val="0"/>
                        </a:ext>
                      </a:extLst>
                    </a:blip>
                    <a:srcRect/>
                    <a:stretch>
                      <a:fillRect/>
                    </a:stretch>
                  </pic:blipFill>
                  <pic:spPr bwMode="auto">
                    <a:xfrm>
                      <a:off x="0" y="0"/>
                      <a:ext cx="1209675" cy="238125"/>
                    </a:xfrm>
                    <a:prstGeom prst="rect">
                      <a:avLst/>
                    </a:prstGeom>
                    <a:noFill/>
                    <a:ln>
                      <a:noFill/>
                    </a:ln>
                  </pic:spPr>
                </pic:pic>
              </a:graphicData>
            </a:graphic>
          </wp:inline>
        </w:drawing>
      </w:r>
      <w:r w:rsidRPr="002C71A3">
        <w:t>.</w:t>
      </w:r>
    </w:p>
    <w:p w:rsidR="00EB01FB" w:rsidRPr="002C71A3" w:rsidRDefault="00EB01FB" w:rsidP="00783531">
      <w:pPr>
        <w:jc w:val="center"/>
      </w:pPr>
      <w:r w:rsidRPr="002C71A3">
        <w:rPr>
          <w:noProof/>
          <w:position w:val="-30"/>
        </w:rPr>
        <w:drawing>
          <wp:inline distT="0" distB="0" distL="0" distR="0" wp14:anchorId="4DF94A5A" wp14:editId="6FA63B61">
            <wp:extent cx="1343025" cy="466725"/>
            <wp:effectExtent l="0" t="0" r="9525" b="952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1696" cstate="print">
                      <a:extLst>
                        <a:ext uri="{28A0092B-C50C-407E-A947-70E740481C1C}">
                          <a14:useLocalDpi xmlns:a14="http://schemas.microsoft.com/office/drawing/2010/main" val="0"/>
                        </a:ext>
                      </a:extLst>
                    </a:blip>
                    <a:srcRect/>
                    <a:stretch>
                      <a:fillRect/>
                    </a:stretch>
                  </pic:blipFill>
                  <pic:spPr bwMode="auto">
                    <a:xfrm>
                      <a:off x="0" y="0"/>
                      <a:ext cx="1343025" cy="466725"/>
                    </a:xfrm>
                    <a:prstGeom prst="rect">
                      <a:avLst/>
                    </a:prstGeom>
                    <a:noFill/>
                    <a:ln>
                      <a:noFill/>
                    </a:ln>
                  </pic:spPr>
                </pic:pic>
              </a:graphicData>
            </a:graphic>
          </wp:inline>
        </w:drawing>
      </w:r>
    </w:p>
    <w:p w:rsidR="00EB01FB" w:rsidRPr="002C71A3" w:rsidRDefault="00EB01FB" w:rsidP="00783531">
      <w:pPr>
        <w:jc w:val="center"/>
      </w:pPr>
      <w:r w:rsidRPr="002C71A3">
        <w:rPr>
          <w:noProof/>
          <w:position w:val="-4"/>
        </w:rPr>
        <w:drawing>
          <wp:inline distT="0" distB="0" distL="0" distR="0" wp14:anchorId="5740EC87" wp14:editId="70BECD48">
            <wp:extent cx="600075" cy="190500"/>
            <wp:effectExtent l="0" t="0" r="9525"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1697" cstate="print">
                      <a:extLst>
                        <a:ext uri="{28A0092B-C50C-407E-A947-70E740481C1C}">
                          <a14:useLocalDpi xmlns:a14="http://schemas.microsoft.com/office/drawing/2010/main" val="0"/>
                        </a:ext>
                      </a:extLst>
                    </a:blip>
                    <a:srcRect/>
                    <a:stretch>
                      <a:fillRect/>
                    </a:stretch>
                  </pic:blipFill>
                  <pic:spPr bwMode="auto">
                    <a:xfrm>
                      <a:off x="0" y="0"/>
                      <a:ext cx="600075" cy="190500"/>
                    </a:xfrm>
                    <a:prstGeom prst="rect">
                      <a:avLst/>
                    </a:prstGeom>
                    <a:noFill/>
                    <a:ln>
                      <a:noFill/>
                    </a:ln>
                  </pic:spPr>
                </pic:pic>
              </a:graphicData>
            </a:graphic>
          </wp:inline>
        </w:drawing>
      </w:r>
    </w:p>
    <w:p w:rsidR="00EB01FB" w:rsidRPr="002C71A3" w:rsidRDefault="00EB01FB" w:rsidP="00783531"/>
    <w:p w:rsidR="00EB01FB" w:rsidRPr="002C71A3" w:rsidRDefault="00EB01FB" w:rsidP="00783531">
      <w:r w:rsidRPr="002C71A3">
        <w:t>draw projectio comp picture</w:t>
      </w:r>
    </w:p>
    <w:p w:rsidR="00EB01FB" w:rsidRPr="002C71A3" w:rsidRDefault="00EB01FB" w:rsidP="00783531">
      <w:pPr>
        <w:rPr>
          <w:b/>
          <w:bCs/>
        </w:rPr>
      </w:pPr>
    </w:p>
    <w:p w:rsidR="00EB01FB" w:rsidRPr="002C71A3" w:rsidRDefault="00EB01FB" w:rsidP="00783531"/>
    <w:p w:rsidR="00EB01FB" w:rsidRPr="002C71A3" w:rsidRDefault="00EB01FB" w:rsidP="00783531">
      <w:pPr>
        <w:rPr>
          <w:b/>
          <w:bCs/>
          <w:smallCaps/>
        </w:rPr>
      </w:pPr>
      <w:r w:rsidRPr="002C71A3">
        <w:rPr>
          <w:b/>
          <w:bCs/>
          <w:smallCaps/>
        </w:rPr>
        <w:t xml:space="preserve">Example </w:t>
      </w:r>
      <w:r w:rsidRPr="002C71A3">
        <w:rPr>
          <w:b/>
          <w:bCs/>
          <w:smallCaps/>
        </w:rPr>
        <w:fldChar w:fldCharType="begin"/>
      </w:r>
      <w:r w:rsidRPr="002C71A3">
        <w:rPr>
          <w:b/>
          <w:bCs/>
          <w:smallCaps/>
        </w:rPr>
        <w:instrText xml:space="preserve"> STYLEREF 1 \s </w:instrText>
      </w:r>
      <w:r w:rsidRPr="002C71A3">
        <w:rPr>
          <w:b/>
          <w:bCs/>
          <w:smallCaps/>
        </w:rPr>
        <w:fldChar w:fldCharType="separate"/>
      </w:r>
      <w:r>
        <w:rPr>
          <w:b/>
          <w:bCs/>
          <w:smallCaps/>
          <w:noProof/>
        </w:rPr>
        <w:t>1</w:t>
      </w:r>
      <w:r w:rsidRPr="002C71A3">
        <w:rPr>
          <w:b/>
          <w:bCs/>
          <w:smallCaps/>
        </w:rPr>
        <w:fldChar w:fldCharType="end"/>
      </w:r>
      <w:r w:rsidRPr="002C71A3">
        <w:rPr>
          <w:b/>
          <w:bCs/>
          <w:smallCaps/>
        </w:rPr>
        <w:t>.</w:t>
      </w:r>
      <w:r w:rsidRPr="002C71A3">
        <w:rPr>
          <w:b/>
          <w:bCs/>
          <w:smallCaps/>
        </w:rPr>
        <w:fldChar w:fldCharType="begin"/>
      </w:r>
      <w:r w:rsidRPr="002C71A3">
        <w:rPr>
          <w:b/>
          <w:bCs/>
          <w:smallCaps/>
        </w:rPr>
        <w:instrText xml:space="preserve"> SEQ Example \* ARABIC \s 1 </w:instrText>
      </w:r>
      <w:r w:rsidRPr="002C71A3">
        <w:rPr>
          <w:b/>
          <w:bCs/>
          <w:smallCaps/>
        </w:rPr>
        <w:fldChar w:fldCharType="separate"/>
      </w:r>
      <w:r>
        <w:rPr>
          <w:b/>
          <w:bCs/>
          <w:smallCaps/>
          <w:noProof/>
        </w:rPr>
        <w:t>1</w:t>
      </w:r>
      <w:r w:rsidRPr="002C71A3">
        <w:rPr>
          <w:b/>
          <w:bCs/>
          <w:smallCaps/>
        </w:rPr>
        <w:fldChar w:fldCharType="end"/>
      </w:r>
      <w:r w:rsidRPr="002C71A3">
        <w:rPr>
          <w:b/>
          <w:bCs/>
          <w:smallCaps/>
        </w:rPr>
        <w:t xml:space="preserve"> – Theta Line</w:t>
      </w:r>
    </w:p>
    <w:p w:rsidR="00EB01FB" w:rsidRPr="002C71A3" w:rsidRDefault="00EB01FB" w:rsidP="00783531"/>
    <w:p w:rsidR="00EB01FB" w:rsidRPr="002C71A3" w:rsidRDefault="00EB01FB" w:rsidP="00783531">
      <w:r w:rsidRPr="002C71A3">
        <w:t xml:space="preserve">The matrix that projects onto the line </w:t>
      </w:r>
      <w:r w:rsidRPr="002C71A3">
        <w:rPr>
          <w:noProof/>
          <w:position w:val="-10"/>
        </w:rPr>
        <w:drawing>
          <wp:inline distT="0" distB="0" distL="0" distR="0" wp14:anchorId="62D645FB" wp14:editId="51478D91">
            <wp:extent cx="762000" cy="200025"/>
            <wp:effectExtent l="0" t="0" r="0" b="952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1698" cstate="print">
                      <a:extLst>
                        <a:ext uri="{28A0092B-C50C-407E-A947-70E740481C1C}">
                          <a14:useLocalDpi xmlns:a14="http://schemas.microsoft.com/office/drawing/2010/main" val="0"/>
                        </a:ext>
                      </a:extLst>
                    </a:blip>
                    <a:srcRect/>
                    <a:stretch>
                      <a:fillRect/>
                    </a:stretch>
                  </pic:blipFill>
                  <pic:spPr bwMode="auto">
                    <a:xfrm>
                      <a:off x="0" y="0"/>
                      <a:ext cx="762000" cy="200025"/>
                    </a:xfrm>
                    <a:prstGeom prst="rect">
                      <a:avLst/>
                    </a:prstGeom>
                    <a:noFill/>
                    <a:ln>
                      <a:noFill/>
                    </a:ln>
                  </pic:spPr>
                </pic:pic>
              </a:graphicData>
            </a:graphic>
          </wp:inline>
        </w:drawing>
      </w:r>
      <w:r w:rsidRPr="002C71A3">
        <w:t>is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32"/>
        </w:rPr>
        <w:drawing>
          <wp:inline distT="0" distB="0" distL="0" distR="0" wp14:anchorId="410ED648" wp14:editId="713F637E">
            <wp:extent cx="1647825" cy="485775"/>
            <wp:effectExtent l="0" t="0" r="9525" b="952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1699" cstate="print">
                      <a:extLst>
                        <a:ext uri="{28A0092B-C50C-407E-A947-70E740481C1C}">
                          <a14:useLocalDpi xmlns:a14="http://schemas.microsoft.com/office/drawing/2010/main" val="0"/>
                        </a:ext>
                      </a:extLst>
                    </a:blip>
                    <a:srcRect/>
                    <a:stretch>
                      <a:fillRect/>
                    </a:stretch>
                  </pic:blipFill>
                  <pic:spPr bwMode="auto">
                    <a:xfrm>
                      <a:off x="0" y="0"/>
                      <a:ext cx="1647825" cy="4857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66</w:instrText>
        </w:r>
      </w:fldSimple>
      <w:r w:rsidRPr="002C71A3">
        <w:instrText>)</w:instrText>
      </w:r>
      <w:r w:rsidRPr="002C71A3">
        <w:fldChar w:fldCharType="end"/>
      </w:r>
    </w:p>
    <w:p w:rsidR="00EB01FB" w:rsidRPr="002C71A3" w:rsidRDefault="00EB01FB" w:rsidP="00783531"/>
    <w:p w:rsidR="00EB01FB" w:rsidRPr="002C71A3" w:rsidRDefault="00EB01FB" w:rsidP="00783531"/>
    <w:p w:rsidR="00EB01FB" w:rsidRPr="00B75359" w:rsidRDefault="00EB01FB" w:rsidP="00C871C4">
      <w:pPr>
        <w:pStyle w:val="Heading3"/>
        <w:numPr>
          <w:ilvl w:val="2"/>
          <w:numId w:val="1"/>
        </w:numPr>
      </w:pPr>
      <w:bookmarkStart w:id="369" w:name="_Toc146610610"/>
      <w:bookmarkStart w:id="370" w:name="_Toc280363488"/>
      <w:bookmarkStart w:id="371" w:name="_Toc209776331"/>
      <w:bookmarkStart w:id="372" w:name="_Toc209776853"/>
      <w:bookmarkStart w:id="373" w:name="_Toc209781624"/>
      <w:bookmarkStart w:id="374" w:name="_Toc209787364"/>
      <w:bookmarkStart w:id="375" w:name="_Toc229856989"/>
      <w:bookmarkStart w:id="376" w:name="_Toc229926043"/>
      <w:r w:rsidRPr="00B75359">
        <w:t>Orthogonal and Unitary</w:t>
      </w:r>
      <w:bookmarkEnd w:id="369"/>
      <w:bookmarkEnd w:id="370"/>
      <w:bookmarkEnd w:id="371"/>
      <w:bookmarkEnd w:id="372"/>
      <w:bookmarkEnd w:id="373"/>
      <w:bookmarkEnd w:id="374"/>
      <w:bookmarkEnd w:id="375"/>
      <w:bookmarkEnd w:id="376"/>
    </w:p>
    <w:p w:rsidR="00EB01FB" w:rsidRPr="002C71A3" w:rsidRDefault="00EB01FB" w:rsidP="00783531"/>
    <w:p w:rsidR="00EB01FB" w:rsidRPr="002C71A3" w:rsidRDefault="00EB01FB" w:rsidP="00783531">
      <w:r w:rsidRPr="002C71A3">
        <w:t xml:space="preserve">A </w:t>
      </w:r>
      <w:r w:rsidRPr="002C71A3">
        <w:rPr>
          <w:i/>
        </w:rPr>
        <w:t>unitary matrix</w:t>
      </w:r>
      <w:r w:rsidRPr="002C71A3">
        <w:t xml:space="preserve"> </w:t>
      </w:r>
      <w:r w:rsidR="004D6234" w:rsidRPr="002C71A3">
        <w:rPr>
          <w:noProof/>
          <w:position w:val="-14"/>
        </w:rPr>
      </w:r>
      <w:r w:rsidR="004D6234" w:rsidRPr="002C71A3">
        <w:rPr>
          <w:noProof/>
          <w:position w:val="-14"/>
        </w:rPr>
        <w:object w:dxaOrig="2240" w:dyaOrig="400" w14:anchorId="27D8C2B9">
          <v:shape id="_x0000_i1618" type="#_x0000_t75" alt="" style="width:111.05pt;height:19.9pt;mso-width-percent:0;mso-height-percent:0;mso-width-percent:0;mso-height-percent:0" o:ole="">
            <v:imagedata r:id="rId1700" o:title=""/>
          </v:shape>
          <o:OLEObject Type="Embed" ProgID="Equation.DSMT4" ShapeID="_x0000_i1618" DrawAspect="Content" ObjectID="_1851002793" r:id="rId1701"/>
        </w:object>
      </w:r>
      <w:r w:rsidRPr="002C71A3">
        <w:t xml:space="preserve">is a matrix where </w:t>
      </w:r>
      <w:r w:rsidR="004D6234" w:rsidRPr="002C71A3">
        <w:rPr>
          <w:noProof/>
          <w:position w:val="-12"/>
        </w:rPr>
      </w:r>
      <w:r w:rsidR="004D6234" w:rsidRPr="002C71A3">
        <w:rPr>
          <w:noProof/>
          <w:position w:val="-12"/>
        </w:rPr>
        <w:object w:dxaOrig="980" w:dyaOrig="380" w14:anchorId="0C1CA1A4">
          <v:shape id="_x0000_i1619" type="#_x0000_t75" alt="" style="width:52.1pt;height:19.9pt;mso-width-percent:0;mso-height-percent:0;mso-width-percent:0;mso-height-percent:0" o:ole="">
            <v:imagedata r:id="rId1702" o:title=""/>
          </v:shape>
          <o:OLEObject Type="Embed" ProgID="Equation.DSMT4" ShapeID="_x0000_i1619" DrawAspect="Content" ObjectID="_1851002794" r:id="rId1703"/>
        </w:object>
      </w:r>
      <w:r w:rsidRPr="002C71A3">
        <w:t>; equivalently,</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6"/>
        </w:rPr>
        <w:drawing>
          <wp:inline distT="0" distB="0" distL="0" distR="0" wp14:anchorId="43502C35" wp14:editId="75BCCD3C">
            <wp:extent cx="981075" cy="200025"/>
            <wp:effectExtent l="0" t="0" r="9525" b="952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1704" cstate="print">
                      <a:extLst>
                        <a:ext uri="{28A0092B-C50C-407E-A947-70E740481C1C}">
                          <a14:useLocalDpi xmlns:a14="http://schemas.microsoft.com/office/drawing/2010/main" val="0"/>
                        </a:ext>
                      </a:extLst>
                    </a:blip>
                    <a:srcRect/>
                    <a:stretch>
                      <a:fillRect/>
                    </a:stretch>
                  </pic:blipFill>
                  <pic:spPr bwMode="auto">
                    <a:xfrm>
                      <a:off x="0" y="0"/>
                      <a:ext cx="981075" cy="2000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67</w:instrText>
        </w:r>
      </w:fldSimple>
      <w:r w:rsidRPr="002C71A3">
        <w:instrText>)</w:instrText>
      </w:r>
      <w:r w:rsidRPr="002C71A3">
        <w:fldChar w:fldCharType="end"/>
      </w:r>
    </w:p>
    <w:p w:rsidR="00EB01FB" w:rsidRPr="002C71A3" w:rsidRDefault="00EB01FB" w:rsidP="00783531"/>
    <w:p w:rsidR="00EB01FB" w:rsidRPr="002C71A3" w:rsidRDefault="00EB01FB" w:rsidP="00783531">
      <w:pPr>
        <w:rPr>
          <w:bCs/>
        </w:rPr>
      </w:pPr>
      <w:r w:rsidRPr="002C71A3">
        <w:rPr>
          <w:b/>
          <w:bCs/>
          <w:smallCaps/>
        </w:rPr>
        <w:t xml:space="preserve">Theorem </w:t>
      </w:r>
      <w:r w:rsidRPr="002C71A3">
        <w:rPr>
          <w:b/>
          <w:bCs/>
          <w:smallCaps/>
        </w:rPr>
        <w:fldChar w:fldCharType="begin"/>
      </w:r>
      <w:r w:rsidRPr="002C71A3">
        <w:rPr>
          <w:b/>
          <w:bCs/>
          <w:smallCaps/>
        </w:rPr>
        <w:instrText xml:space="preserve"> STYLEREF 2 \s </w:instrText>
      </w:r>
      <w:r w:rsidRPr="002C71A3">
        <w:rPr>
          <w:b/>
          <w:bCs/>
          <w:smallCaps/>
        </w:rPr>
        <w:fldChar w:fldCharType="separate"/>
      </w:r>
      <w:r>
        <w:rPr>
          <w:b/>
          <w:bCs/>
          <w:smallCaps/>
          <w:noProof/>
        </w:rPr>
        <w:t>1.13</w:t>
      </w:r>
      <w:r w:rsidRPr="002C71A3">
        <w:rPr>
          <w:b/>
          <w:bCs/>
          <w:smallCaps/>
        </w:rPr>
        <w:fldChar w:fldCharType="end"/>
      </w:r>
      <w:r w:rsidRPr="002C71A3">
        <w:rPr>
          <w:b/>
          <w:bCs/>
          <w:smallCaps/>
        </w:rPr>
        <w:t>.</w:t>
      </w:r>
      <w:r w:rsidRPr="002C71A3">
        <w:rPr>
          <w:b/>
          <w:bCs/>
          <w:smallCaps/>
        </w:rPr>
        <w:fldChar w:fldCharType="begin"/>
      </w:r>
      <w:r w:rsidRPr="002C71A3">
        <w:rPr>
          <w:b/>
          <w:bCs/>
          <w:smallCaps/>
        </w:rPr>
        <w:instrText xml:space="preserve"> SEQ Theorem \* ARABIC \s 2 </w:instrText>
      </w:r>
      <w:r w:rsidRPr="002C71A3">
        <w:rPr>
          <w:b/>
          <w:bCs/>
          <w:smallCaps/>
        </w:rPr>
        <w:fldChar w:fldCharType="separate"/>
      </w:r>
      <w:r>
        <w:rPr>
          <w:b/>
          <w:bCs/>
          <w:smallCaps/>
          <w:noProof/>
        </w:rPr>
        <w:t>1</w:t>
      </w:r>
      <w:r w:rsidRPr="002C71A3">
        <w:rPr>
          <w:b/>
          <w:bCs/>
          <w:smallCaps/>
        </w:rPr>
        <w:fldChar w:fldCharType="end"/>
      </w:r>
      <w:r w:rsidRPr="002C71A3">
        <w:rPr>
          <w:b/>
          <w:bCs/>
          <w:smallCaps/>
        </w:rPr>
        <w:t xml:space="preserve"> </w:t>
      </w:r>
      <w:r w:rsidRPr="002C71A3">
        <w:rPr>
          <w:bCs/>
        </w:rPr>
        <w:t>The columns of a unitary matrix form an orthonormal basis.</w:t>
      </w:r>
    </w:p>
    <w:p w:rsidR="00EB01FB" w:rsidRPr="002C71A3" w:rsidRDefault="00EB01FB" w:rsidP="00783531"/>
    <w:p w:rsidR="00EB01FB" w:rsidRPr="002C71A3" w:rsidRDefault="00EB01FB" w:rsidP="00783531">
      <w:r w:rsidRPr="002C71A3">
        <w:rPr>
          <w:i/>
        </w:rPr>
        <w:t>Proof:</w:t>
      </w:r>
      <w:r w:rsidRPr="002C71A3">
        <w:t xml:space="preserve"> Suppose </w:t>
      </w:r>
      <w:r w:rsidR="004D6234" w:rsidRPr="002C71A3">
        <w:rPr>
          <w:noProof/>
          <w:position w:val="-28"/>
        </w:rPr>
      </w:r>
      <w:r w:rsidR="004D6234" w:rsidRPr="002C71A3">
        <w:rPr>
          <w:noProof/>
          <w:position w:val="-28"/>
        </w:rPr>
        <w:object w:dxaOrig="1180" w:dyaOrig="680" w14:anchorId="671A6AC9">
          <v:shape id="_x0000_i1620" type="#_x0000_t75" alt="" style="width:59pt;height:32.95pt;mso-width-percent:0;mso-height-percent:0;mso-width-percent:0;mso-height-percent:0" o:ole="">
            <v:imagedata r:id="rId1705" o:title=""/>
          </v:shape>
          <o:OLEObject Type="Embed" ProgID="Equation.DSMT4" ShapeID="_x0000_i1620" DrawAspect="Content" ObjectID="_1851002795" r:id="rId1706"/>
        </w:object>
      </w:r>
      <w:r w:rsidRPr="002C71A3">
        <w:t xml:space="preserve">.  Then  </w:t>
      </w:r>
      <w:r w:rsidR="004D6234" w:rsidRPr="002C71A3">
        <w:rPr>
          <w:noProof/>
          <w:position w:val="-28"/>
        </w:rPr>
      </w:r>
      <w:r w:rsidR="004D6234" w:rsidRPr="002C71A3">
        <w:rPr>
          <w:noProof/>
          <w:position w:val="-28"/>
        </w:rPr>
        <w:object w:dxaOrig="3900" w:dyaOrig="680" w14:anchorId="65A18FB2">
          <v:shape id="_x0000_i1621" type="#_x0000_t75" alt="" style="width:196.1pt;height:32.95pt;mso-width-percent:0;mso-height-percent:0;mso-width-percent:0;mso-height-percent:0" o:ole="">
            <v:imagedata r:id="rId1707" o:title=""/>
          </v:shape>
          <o:OLEObject Type="Embed" ProgID="Equation.DSMT4" ShapeID="_x0000_i1621" DrawAspect="Content" ObjectID="_1851002796" r:id="rId1708"/>
        </w:object>
      </w:r>
      <w:r w:rsidRPr="002C71A3">
        <w:t xml:space="preserve">.  Therefore </w:t>
      </w:r>
      <w:r w:rsidR="004D6234" w:rsidRPr="002C71A3">
        <w:rPr>
          <w:noProof/>
          <w:position w:val="-12"/>
        </w:rPr>
      </w:r>
      <w:r w:rsidR="004D6234" w:rsidRPr="002C71A3">
        <w:rPr>
          <w:noProof/>
          <w:position w:val="-12"/>
        </w:rPr>
        <w:object w:dxaOrig="1060" w:dyaOrig="360" w14:anchorId="1A67548E">
          <v:shape id="_x0000_i1622" type="#_x0000_t75" alt="" style="width:52.1pt;height:19.9pt;mso-width-percent:0;mso-height-percent:0;mso-width-percent:0;mso-height-percent:0" o:ole="">
            <v:imagedata r:id="rId1709" o:title=""/>
          </v:shape>
          <o:OLEObject Type="Embed" ProgID="Equation.DSMT4" ShapeID="_x0000_i1622" DrawAspect="Content" ObjectID="_1851002797" r:id="rId1710"/>
        </w:object>
      </w:r>
      <w:r w:rsidRPr="002C71A3">
        <w:t xml:space="preserve">and the columns are LI.  Suppose columns are maximal set for </w:t>
      </w:r>
      <w:r w:rsidR="004D6234" w:rsidRPr="002C71A3">
        <w:rPr>
          <w:noProof/>
          <w:position w:val="-6"/>
        </w:rPr>
      </w:r>
      <w:r w:rsidR="004D6234" w:rsidRPr="002C71A3">
        <w:rPr>
          <w:noProof/>
          <w:position w:val="-6"/>
        </w:rPr>
        <w:object w:dxaOrig="340" w:dyaOrig="320" w14:anchorId="32E26513">
          <v:shape id="_x0000_i1623" type="#_x0000_t75" alt="" style="width:19.9pt;height:13pt;mso-width-percent:0;mso-height-percent:0;mso-width-percent:0;mso-height-percent:0" o:ole="">
            <v:imagedata r:id="rId1711" o:title=""/>
          </v:shape>
          <o:OLEObject Type="Embed" ProgID="Equation.DSMT4" ShapeID="_x0000_i1623" DrawAspect="Content" ObjectID="_1851002798" r:id="rId1712"/>
        </w:object>
      </w:r>
      <w:r w:rsidRPr="002C71A3">
        <w:t>, then for</w:t>
      </w:r>
      <w:r w:rsidR="004D6234" w:rsidRPr="002C71A3">
        <w:rPr>
          <w:noProof/>
          <w:position w:val="-6"/>
        </w:rPr>
      </w:r>
      <w:r w:rsidR="004D6234" w:rsidRPr="002C71A3">
        <w:rPr>
          <w:noProof/>
          <w:position w:val="-6"/>
        </w:rPr>
        <w:object w:dxaOrig="700" w:dyaOrig="320" w14:anchorId="346246D0">
          <v:shape id="_x0000_i1624" type="#_x0000_t75" alt="" style="width:32.95pt;height:13pt;mso-width-percent:0;mso-height-percent:0;mso-width-percent:0;mso-height-percent:0" o:ole="">
            <v:imagedata r:id="rId1713" o:title=""/>
          </v:shape>
          <o:OLEObject Type="Embed" ProgID="Equation.DSMT4" ShapeID="_x0000_i1624" DrawAspect="Content" ObjectID="_1851002799" r:id="rId1714"/>
        </w:object>
      </w:r>
      <w:r w:rsidRPr="002C71A3">
        <w:t xml:space="preserve"> </w:t>
      </w:r>
      <w:r w:rsidR="004D6234" w:rsidRPr="002C71A3">
        <w:rPr>
          <w:noProof/>
          <w:position w:val="-28"/>
        </w:rPr>
      </w:r>
      <w:r w:rsidR="004D6234" w:rsidRPr="002C71A3">
        <w:rPr>
          <w:noProof/>
          <w:position w:val="-28"/>
        </w:rPr>
        <w:object w:dxaOrig="1200" w:dyaOrig="680" w14:anchorId="6AA3B41D">
          <v:shape id="_x0000_i1625" type="#_x0000_t75" alt="" style="width:59pt;height:32.95pt;mso-width-percent:0;mso-height-percent:0;mso-width-percent:0;mso-height-percent:0" o:ole="">
            <v:imagedata r:id="rId1715" o:title=""/>
          </v:shape>
          <o:OLEObject Type="Embed" ProgID="Equation.DSMT4" ShapeID="_x0000_i1625" DrawAspect="Content" ObjectID="_1851002800" r:id="rId1716"/>
        </w:object>
      </w:r>
      <w:r w:rsidRPr="002C71A3">
        <w:t xml:space="preserve">, where </w:t>
      </w:r>
      <w:r w:rsidR="004D6234" w:rsidRPr="002C71A3">
        <w:rPr>
          <w:noProof/>
          <w:position w:val="-12"/>
        </w:rPr>
      </w:r>
      <w:r w:rsidR="004D6234" w:rsidRPr="002C71A3">
        <w:rPr>
          <w:noProof/>
          <w:position w:val="-12"/>
        </w:rPr>
        <w:object w:dxaOrig="900" w:dyaOrig="380" w14:anchorId="65D2D1C1">
          <v:shape id="_x0000_i1626" type="#_x0000_t75" alt="" style="width:45.95pt;height:19.9pt;mso-width-percent:0;mso-height-percent:0;mso-width-percent:0;mso-height-percent:0" o:ole="">
            <v:imagedata r:id="rId1717" o:title=""/>
          </v:shape>
          <o:OLEObject Type="Embed" ProgID="Equation.DSMT4" ShapeID="_x0000_i1626" DrawAspect="Content" ObjectID="_1851002801" r:id="rId1718"/>
        </w:object>
      </w:r>
      <w:r w:rsidRPr="002C71A3">
        <w:t xml:space="preserve">.  Therefore we have determined the coefficients  </w:t>
      </w:r>
      <w:r w:rsidR="004D6234" w:rsidRPr="002C71A3">
        <w:rPr>
          <w:noProof/>
          <w:position w:val="-12"/>
        </w:rPr>
      </w:r>
      <w:r w:rsidR="004D6234" w:rsidRPr="002C71A3">
        <w:rPr>
          <w:noProof/>
          <w:position w:val="-12"/>
        </w:rPr>
        <w:object w:dxaOrig="900" w:dyaOrig="380" w14:anchorId="33692110">
          <v:shape id="_x0000_i1627" type="#_x0000_t75" alt="" style="width:45.95pt;height:19.9pt;mso-width-percent:0;mso-height-percent:0;mso-width-percent:0;mso-height-percent:0" o:ole="">
            <v:imagedata r:id="rId1717" o:title=""/>
          </v:shape>
          <o:OLEObject Type="Embed" ProgID="Equation.DSMT4" ShapeID="_x0000_i1627" DrawAspect="Content" ObjectID="_1851002802" r:id="rId1719"/>
        </w:object>
      </w:r>
      <w:r w:rsidRPr="002C71A3">
        <w:t xml:space="preserve"> such that any </w:t>
      </w:r>
      <w:r w:rsidR="004D6234" w:rsidRPr="002C71A3">
        <w:rPr>
          <w:noProof/>
          <w:position w:val="-6"/>
        </w:rPr>
      </w:r>
      <w:r w:rsidR="004D6234" w:rsidRPr="002C71A3">
        <w:rPr>
          <w:noProof/>
          <w:position w:val="-6"/>
        </w:rPr>
        <w:object w:dxaOrig="700" w:dyaOrig="320" w14:anchorId="4AE39C02">
          <v:shape id="_x0000_i1628" type="#_x0000_t75" alt="" style="width:32.95pt;height:13pt;mso-width-percent:0;mso-height-percent:0;mso-width-percent:0;mso-height-percent:0" o:ole="">
            <v:imagedata r:id="rId1713" o:title=""/>
          </v:shape>
          <o:OLEObject Type="Embed" ProgID="Equation.DSMT4" ShapeID="_x0000_i1628" DrawAspect="Content" ObjectID="_1851002803" r:id="rId1720"/>
        </w:object>
      </w:r>
      <w:r w:rsidRPr="002C71A3">
        <w:t xml:space="preserve"> for can be written as a linear combination of the columns of U, which means they span </w:t>
      </w:r>
      <w:r w:rsidR="004D6234" w:rsidRPr="002C71A3">
        <w:rPr>
          <w:noProof/>
          <w:position w:val="-6"/>
        </w:rPr>
      </w:r>
      <w:r w:rsidR="004D6234" w:rsidRPr="002C71A3">
        <w:rPr>
          <w:noProof/>
          <w:position w:val="-6"/>
        </w:rPr>
        <w:object w:dxaOrig="340" w:dyaOrig="320" w14:anchorId="1B668DC2">
          <v:shape id="_x0000_i1629" type="#_x0000_t75" alt="" style="width:19.9pt;height:13pt;mso-width-percent:0;mso-height-percent:0;mso-width-percent:0;mso-height-percent:0" o:ole="">
            <v:imagedata r:id="rId1721" o:title=""/>
          </v:shape>
          <o:OLEObject Type="Embed" ProgID="Equation.DSMT4" ShapeID="_x0000_i1629" DrawAspect="Content" ObjectID="_1851002804" r:id="rId1722"/>
        </w:object>
      </w:r>
      <w:r w:rsidRPr="002C71A3">
        <w:t>.  LI + span = basis.</w:t>
      </w:r>
    </w:p>
    <w:p w:rsidR="00EB01FB" w:rsidRPr="002C71A3" w:rsidRDefault="00EB01FB" w:rsidP="00783531"/>
    <w:p w:rsidR="00EB01FB" w:rsidRPr="002C71A3" w:rsidRDefault="00EB01FB" w:rsidP="00783531">
      <w:r w:rsidRPr="002C71A3">
        <w:t>Properties</w:t>
      </w:r>
    </w:p>
    <w:p w:rsidR="00EB01FB" w:rsidRPr="002C71A3" w:rsidRDefault="00EB01FB" w:rsidP="00783531"/>
    <w:p w:rsidR="00EB01FB" w:rsidRPr="002C71A3" w:rsidRDefault="00EB01FB" w:rsidP="00783531">
      <w:pPr>
        <w:ind w:left="720"/>
      </w:pPr>
      <w:r w:rsidRPr="002C71A3">
        <w:t xml:space="preserve">1. </w:t>
      </w:r>
      <w:r w:rsidRPr="002C71A3">
        <w:rPr>
          <w:i/>
          <w:iCs/>
        </w:rPr>
        <w:t>Preserves lengths and volumes</w:t>
      </w:r>
      <w:r w:rsidRPr="002C71A3">
        <w:t xml:space="preserve">: </w:t>
      </w:r>
      <w:r w:rsidRPr="002C71A3">
        <w:rPr>
          <w:noProof/>
          <w:position w:val="-14"/>
        </w:rPr>
        <w:drawing>
          <wp:inline distT="0" distB="0" distL="0" distR="0" wp14:anchorId="1BB4EBBC" wp14:editId="06C4484B">
            <wp:extent cx="1400175" cy="276225"/>
            <wp:effectExtent l="0" t="0" r="9525"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1723" cstate="print">
                      <a:extLst>
                        <a:ext uri="{28A0092B-C50C-407E-A947-70E740481C1C}">
                          <a14:useLocalDpi xmlns:a14="http://schemas.microsoft.com/office/drawing/2010/main" val="0"/>
                        </a:ext>
                      </a:extLst>
                    </a:blip>
                    <a:srcRect/>
                    <a:stretch>
                      <a:fillRect/>
                    </a:stretch>
                  </pic:blipFill>
                  <pic:spPr bwMode="auto">
                    <a:xfrm>
                      <a:off x="0" y="0"/>
                      <a:ext cx="1400175" cy="276225"/>
                    </a:xfrm>
                    <a:prstGeom prst="rect">
                      <a:avLst/>
                    </a:prstGeom>
                    <a:noFill/>
                    <a:ln>
                      <a:noFill/>
                    </a:ln>
                  </pic:spPr>
                </pic:pic>
              </a:graphicData>
            </a:graphic>
          </wp:inline>
        </w:drawing>
      </w:r>
      <w:r w:rsidRPr="002C71A3">
        <w:t xml:space="preserve">, </w:t>
      </w:r>
    </w:p>
    <w:p w:rsidR="00EB01FB" w:rsidRPr="002C71A3" w:rsidRDefault="00EB01FB" w:rsidP="00783531">
      <w:pPr>
        <w:ind w:left="720"/>
      </w:pPr>
      <w:r w:rsidRPr="002C71A3">
        <w:t xml:space="preserve">2. </w:t>
      </w:r>
      <w:r w:rsidRPr="002C71A3">
        <w:rPr>
          <w:i/>
          <w:iCs/>
        </w:rPr>
        <w:t>Eigenvalues on unit circle</w:t>
      </w:r>
      <w:r w:rsidRPr="002C71A3">
        <w:t xml:space="preserve">, </w:t>
      </w:r>
      <w:r w:rsidRPr="002C71A3">
        <w:rPr>
          <w:noProof/>
          <w:position w:val="-14"/>
        </w:rPr>
        <w:drawing>
          <wp:inline distT="0" distB="0" distL="0" distR="0" wp14:anchorId="3316132E" wp14:editId="70EA8C72">
            <wp:extent cx="419100" cy="257175"/>
            <wp:effectExtent l="0" t="0" r="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1724" cstate="print">
                      <a:extLst>
                        <a:ext uri="{28A0092B-C50C-407E-A947-70E740481C1C}">
                          <a14:useLocalDpi xmlns:a14="http://schemas.microsoft.com/office/drawing/2010/main" val="0"/>
                        </a:ext>
                      </a:extLst>
                    </a:blip>
                    <a:srcRect/>
                    <a:stretch>
                      <a:fillRect/>
                    </a:stretch>
                  </pic:blipFill>
                  <pic:spPr bwMode="auto">
                    <a:xfrm>
                      <a:off x="0" y="0"/>
                      <a:ext cx="419100" cy="257175"/>
                    </a:xfrm>
                    <a:prstGeom prst="rect">
                      <a:avLst/>
                    </a:prstGeom>
                    <a:noFill/>
                    <a:ln>
                      <a:noFill/>
                    </a:ln>
                  </pic:spPr>
                </pic:pic>
              </a:graphicData>
            </a:graphic>
          </wp:inline>
        </w:drawing>
      </w:r>
      <w:r w:rsidRPr="002C71A3">
        <w:t xml:space="preserve">. </w:t>
      </w:r>
      <w:r w:rsidRPr="002C71A3">
        <w:rPr>
          <w:i/>
        </w:rPr>
        <w:t>Proof:</w:t>
      </w:r>
      <w:r w:rsidRPr="002C71A3">
        <w:t xml:space="preserve"> </w:t>
      </w:r>
    </w:p>
    <w:p w:rsidR="00EB01FB" w:rsidRDefault="004D6234" w:rsidP="00783531">
      <w:pPr>
        <w:ind w:left="720"/>
        <w:rPr>
          <w:noProof/>
        </w:rPr>
      </w:pPr>
      <w:r w:rsidRPr="002C71A3">
        <w:rPr>
          <w:noProof/>
          <w:position w:val="-54"/>
        </w:rPr>
      </w:r>
      <w:r w:rsidR="004D6234" w:rsidRPr="002C71A3">
        <w:rPr>
          <w:noProof/>
          <w:position w:val="-54"/>
        </w:rPr>
        <w:object w:dxaOrig="2320" w:dyaOrig="1200" w14:anchorId="711AEF37">
          <v:shape id="_x0000_i1630" type="#_x0000_t75" alt="" style="width:117.95pt;height:59pt;mso-width-percent:0;mso-height-percent:0;mso-width-percent:0;mso-height-percent:0" o:ole="">
            <v:imagedata r:id="rId1725" o:title=""/>
          </v:shape>
          <o:OLEObject Type="Embed" ProgID="Equation.DSMT4" ShapeID="_x0000_i1630" DrawAspect="Content" ObjectID="_1851002805" r:id="rId1726"/>
        </w:object>
      </w:r>
    </w:p>
    <w:p w:rsidR="00EB01FB" w:rsidRDefault="00EB01FB" w:rsidP="00783531">
      <w:pPr>
        <w:ind w:left="720"/>
        <w:rPr>
          <w:noProof/>
        </w:rPr>
      </w:pPr>
      <w:r>
        <w:rPr>
          <w:noProof/>
        </w:rPr>
        <w:t xml:space="preserve">2.Eigenvalues and eigenvectors are complex conjugates.  </w:t>
      </w:r>
      <w:r>
        <w:rPr>
          <w:noProof/>
        </w:rPr>
        <w:drawing>
          <wp:inline distT="0" distB="0" distL="0" distR="0" wp14:anchorId="1A758B60" wp14:editId="2A70A6F6">
            <wp:extent cx="2355088" cy="219456"/>
            <wp:effectExtent l="0" t="0" r="0" b="0"/>
            <wp:docPr id="540205139" name="Picture 540205139" descr="{&quot;mathml&quot;:&quot;&lt;math style=\&quot;font-family:stix;font-size:12px;\&quot; xmlns=\&quot;http://www.w3.org/1998/Math/MathML\&quot;&gt;&lt;mi&gt;U&lt;/mi&gt;&lt;msub&gt;&lt;mi&gt;e&lt;/mi&gt;&lt;mi&gt;k&lt;/mi&gt;&lt;/msub&gt;&lt;mo&gt;=&lt;/mo&gt;&lt;msub&gt;&lt;mi&gt;&amp;#x3BB;&lt;/mi&gt;&lt;mi&gt;k&lt;/mi&gt;&lt;/msub&gt;&lt;msub&gt;&lt;mi&gt;e&lt;/mi&gt;&lt;mi&gt;k&lt;/mi&gt;&lt;/msub&gt;&lt;mo&gt;&amp;#x21D2;&lt;/mo&gt;&lt;msup&gt;&lt;mi&gt;U&lt;/mi&gt;&lt;mo&gt;*&lt;/mo&gt;&lt;/msup&gt;&lt;msubsup&gt;&lt;mi&gt;e&lt;/mi&gt;&lt;mi&gt;k&lt;/mi&gt;&lt;mo&gt;*&lt;/mo&gt;&lt;/msubsup&gt;&lt;mo&gt;=&lt;/mo&gt;&lt;msubsup&gt;&lt;mi&gt;&amp;#x3BB;&lt;/mi&gt;&lt;mi&gt;k&lt;/mi&gt;&lt;mo&gt;*&lt;/mo&gt;&lt;/msubsup&gt;&lt;mo&gt;&amp;#x21D2;&lt;/mo&gt;&lt;mi&gt;U&lt;/mi&gt;&lt;msubsup&gt;&lt;mi&gt;e&lt;/mi&gt;&lt;mi&gt;k&lt;/mi&gt;&lt;mo&gt;*&lt;/mo&gt;&lt;/msubsup&gt;&lt;mo&gt;=&lt;/mo&gt;&lt;msubsup&gt;&lt;mi&gt;&amp;#x3BB;&lt;/mi&gt;&lt;mi&gt;k&lt;/mi&gt;&lt;mo&gt;*&lt;/mo&gt;&lt;/msubsup&gt;&lt;mspace linebreak=\&quot;newline\&quot;/&gt;&lt;/math&gt;&quot;,&quot;origin&quot;:&quot;MathType Legacy&quot;,&quot;version&quot;:&quot;v3.23.0&quot;}" title="U e subscript k equals lambda subscript k e subscript k rightwards double arrow U to the power of asterisk times e subscript k superscript asterisk times equals lambda subscript k superscript asterisk times rightwards double arrow U e subscript k superscript asterisk times equals lambda subscript k superscript asterisk tim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U&lt;/mi&gt;&lt;msub&gt;&lt;mi&gt;e&lt;/mi&gt;&lt;mi&gt;k&lt;/mi&gt;&lt;/msub&gt;&lt;mo&gt;=&lt;/mo&gt;&lt;msub&gt;&lt;mi&gt;&amp;#x3BB;&lt;/mi&gt;&lt;mi&gt;k&lt;/mi&gt;&lt;/msub&gt;&lt;msub&gt;&lt;mi&gt;e&lt;/mi&gt;&lt;mi&gt;k&lt;/mi&gt;&lt;/msub&gt;&lt;mo&gt;&amp;#x21D2;&lt;/mo&gt;&lt;msup&gt;&lt;mi&gt;U&lt;/mi&gt;&lt;mo&gt;*&lt;/mo&gt;&lt;/msup&gt;&lt;msubsup&gt;&lt;mi&gt;e&lt;/mi&gt;&lt;mi&gt;k&lt;/mi&gt;&lt;mo&gt;*&lt;/mo&gt;&lt;/msubsup&gt;&lt;mo&gt;=&lt;/mo&gt;&lt;msubsup&gt;&lt;mi&gt;&amp;#x3BB;&lt;/mi&gt;&lt;mi&gt;k&lt;/mi&gt;&lt;mo&gt;*&lt;/mo&gt;&lt;/msubsup&gt;&lt;mo&gt;&amp;#x21D2;&lt;/mo&gt;&lt;mi&gt;U&lt;/mi&gt;&lt;msubsup&gt;&lt;mi&gt;e&lt;/mi&gt;&lt;mi&gt;k&lt;/mi&gt;&lt;mo&gt;*&lt;/mo&gt;&lt;/msubsup&gt;&lt;mo&gt;=&lt;/mo&gt;&lt;msubsup&gt;&lt;mi&gt;&amp;#x3BB;&lt;/mi&gt;&lt;mi&gt;k&lt;/mi&gt;&lt;mo&gt;*&lt;/mo&gt;&lt;/msubsup&gt;&lt;mspace linebreak=\&quot;newline\&quot;/&gt;&lt;/math&gt;&quot;,&quot;origin&quot;:&quot;MathType Legacy&quot;,&quot;version&quot;:&quot;v3.23.0&quot;}" title="U e subscript k equals lambda subscript k e subscript k rightwards double arrow U to the power of asterisk times e subscript k superscript asterisk times equals lambda subscript k superscript asterisk times rightwards double arrow U e subscript k superscript asterisk times equals lambda subscript k superscript asterisk times&#10;"/>
                    <pic:cNvPicPr/>
                  </pic:nvPicPr>
                  <pic:blipFill>
                    <a:blip r:embed="rId1727" cstate="print">
                      <a:extLst>
                        <a:ext uri="{28A0092B-C50C-407E-A947-70E740481C1C}">
                          <a14:useLocalDpi xmlns:a14="http://schemas.microsoft.com/office/drawing/2010/main" val="0"/>
                        </a:ext>
                      </a:extLst>
                    </a:blip>
                    <a:stretch>
                      <a:fillRect/>
                    </a:stretch>
                  </pic:blipFill>
                  <pic:spPr>
                    <a:xfrm>
                      <a:off x="0" y="0"/>
                      <a:ext cx="2355088" cy="219456"/>
                    </a:xfrm>
                    <a:prstGeom prst="rect">
                      <a:avLst/>
                    </a:prstGeom>
                  </pic:spPr>
                </pic:pic>
              </a:graphicData>
            </a:graphic>
          </wp:inline>
        </w:drawing>
      </w:r>
    </w:p>
    <w:p w:rsidR="00EB01FB" w:rsidRDefault="00EB01FB" w:rsidP="00783531">
      <w:pPr>
        <w:ind w:left="720"/>
        <w:rPr>
          <w:noProof/>
        </w:rPr>
      </w:pPr>
      <w:r>
        <w:rPr>
          <w:noProof/>
        </w:rPr>
        <w:t>3. At least one eigenvalue is one.  For rotation det(U)=1. 3x3 1 + two complex conjugates</w:t>
      </w:r>
    </w:p>
    <w:p w:rsidR="00EB01FB" w:rsidRPr="002C71A3" w:rsidRDefault="00EB01FB" w:rsidP="00783531">
      <w:pPr>
        <w:ind w:left="720"/>
      </w:pPr>
      <w:r>
        <w:rPr>
          <w:noProof/>
        </w:rPr>
        <w:t>3. Eigenvalues of A^T are 1/lambda because At=inv(A)</w:t>
      </w:r>
    </w:p>
    <w:p w:rsidR="00EB01FB" w:rsidRPr="002C71A3" w:rsidRDefault="00EB01FB" w:rsidP="00783531">
      <w:pPr>
        <w:ind w:left="720"/>
      </w:pPr>
      <w:r w:rsidRPr="002C71A3">
        <w:t xml:space="preserve">3. </w:t>
      </w:r>
      <w:r w:rsidR="004D6234" w:rsidRPr="002C71A3">
        <w:rPr>
          <w:noProof/>
          <w:position w:val="-10"/>
        </w:rPr>
      </w:r>
      <w:r w:rsidR="004D6234" w:rsidRPr="002C71A3">
        <w:rPr>
          <w:noProof/>
          <w:position w:val="-10"/>
        </w:rPr>
        <w:object w:dxaOrig="680" w:dyaOrig="320" w14:anchorId="3EC1F0FA">
          <v:shape id="_x0000_i1631" type="#_x0000_t75" alt="" style="width:32.95pt;height:13pt;mso-width-percent:0;mso-height-percent:0;mso-width-percent:0;mso-height-percent:0" o:ole="">
            <v:imagedata r:id="rId1728" o:title=""/>
          </v:shape>
          <o:OLEObject Type="Embed" ProgID="Equation.DSMT4" ShapeID="_x0000_i1631" DrawAspect="Content" ObjectID="_1851002806" r:id="rId1729"/>
        </w:object>
      </w:r>
      <w:r w:rsidRPr="002C71A3">
        <w:t xml:space="preserve">. </w:t>
      </w:r>
      <w:r w:rsidRPr="002C71A3">
        <w:rPr>
          <w:i/>
        </w:rPr>
        <w:t>Proof</w:t>
      </w:r>
      <w:r w:rsidRPr="002C71A3">
        <w:t xml:space="preserve">. Determinant equals product of eigenvalues (complex conjugates).  Or by determinants, </w:t>
      </w:r>
      <w:r w:rsidR="004D6234" w:rsidRPr="002C71A3">
        <w:rPr>
          <w:noProof/>
          <w:position w:val="-10"/>
        </w:rPr>
      </w:r>
      <w:r w:rsidR="004D6234" w:rsidRPr="002C71A3">
        <w:rPr>
          <w:noProof/>
          <w:position w:val="-10"/>
        </w:rPr>
        <w:object w:dxaOrig="1960" w:dyaOrig="360" w14:anchorId="774A1601">
          <v:shape id="_x0000_i1632" type="#_x0000_t75" alt="" style="width:98.05pt;height:19.9pt;mso-width-percent:0;mso-height-percent:0;mso-width-percent:0;mso-height-percent:0" o:ole="">
            <v:imagedata r:id="rId1730" o:title=""/>
          </v:shape>
          <o:OLEObject Type="Embed" ProgID="Equation.DSMT4" ShapeID="_x0000_i1632" DrawAspect="Content" ObjectID="_1851002807" r:id="rId1731"/>
        </w:object>
      </w:r>
    </w:p>
    <w:p w:rsidR="00EB01FB" w:rsidRPr="002C71A3" w:rsidRDefault="00EB01FB" w:rsidP="00783531">
      <w:pPr>
        <w:ind w:left="720"/>
      </w:pPr>
      <w:r w:rsidRPr="002C71A3">
        <w:t xml:space="preserve">4. </w:t>
      </w:r>
      <w:r w:rsidRPr="002C71A3">
        <w:rPr>
          <w:i/>
          <w:iCs/>
        </w:rPr>
        <w:t>Orthogonal eigenvectors</w:t>
      </w:r>
      <w:r w:rsidRPr="002C71A3">
        <w:t xml:space="preserve">. </w:t>
      </w:r>
      <w:r w:rsidRPr="002C71A3">
        <w:rPr>
          <w:noProof/>
          <w:position w:val="-14"/>
        </w:rPr>
        <w:drawing>
          <wp:inline distT="0" distB="0" distL="0" distR="0" wp14:anchorId="284FBC57" wp14:editId="15F92269">
            <wp:extent cx="1647825" cy="276225"/>
            <wp:effectExtent l="0" t="0" r="952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1732" cstate="print">
                      <a:extLst>
                        <a:ext uri="{28A0092B-C50C-407E-A947-70E740481C1C}">
                          <a14:useLocalDpi xmlns:a14="http://schemas.microsoft.com/office/drawing/2010/main" val="0"/>
                        </a:ext>
                      </a:extLst>
                    </a:blip>
                    <a:srcRect/>
                    <a:stretch>
                      <a:fillRect/>
                    </a:stretch>
                  </pic:blipFill>
                  <pic:spPr bwMode="auto">
                    <a:xfrm>
                      <a:off x="0" y="0"/>
                      <a:ext cx="1647825" cy="276225"/>
                    </a:xfrm>
                    <a:prstGeom prst="rect">
                      <a:avLst/>
                    </a:prstGeom>
                    <a:noFill/>
                    <a:ln>
                      <a:noFill/>
                    </a:ln>
                  </pic:spPr>
                </pic:pic>
              </a:graphicData>
            </a:graphic>
          </wp:inline>
        </w:drawing>
      </w:r>
      <w:r w:rsidRPr="002C71A3">
        <w:t xml:space="preserve">.  But, </w:t>
      </w:r>
      <w:r w:rsidRPr="002C71A3">
        <w:rPr>
          <w:noProof/>
          <w:position w:val="-12"/>
        </w:rPr>
        <w:drawing>
          <wp:inline distT="0" distB="0" distL="0" distR="0" wp14:anchorId="11A9D097" wp14:editId="3AB3FE68">
            <wp:extent cx="504825" cy="238125"/>
            <wp:effectExtent l="0" t="0" r="9525" b="952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1733" cstate="print">
                      <a:extLst>
                        <a:ext uri="{28A0092B-C50C-407E-A947-70E740481C1C}">
                          <a14:useLocalDpi xmlns:a14="http://schemas.microsoft.com/office/drawing/2010/main" val="0"/>
                        </a:ext>
                      </a:extLst>
                    </a:blip>
                    <a:srcRect/>
                    <a:stretch>
                      <a:fillRect/>
                    </a:stretch>
                  </pic:blipFill>
                  <pic:spPr bwMode="auto">
                    <a:xfrm>
                      <a:off x="0" y="0"/>
                      <a:ext cx="504825" cy="238125"/>
                    </a:xfrm>
                    <a:prstGeom prst="rect">
                      <a:avLst/>
                    </a:prstGeom>
                    <a:noFill/>
                    <a:ln>
                      <a:noFill/>
                    </a:ln>
                  </pic:spPr>
                </pic:pic>
              </a:graphicData>
            </a:graphic>
          </wp:inline>
        </w:drawing>
      </w:r>
      <w:r w:rsidRPr="002C71A3">
        <w:t xml:space="preserve"> so </w:t>
      </w:r>
      <w:r w:rsidRPr="002C71A3">
        <w:rPr>
          <w:noProof/>
          <w:position w:val="-12"/>
        </w:rPr>
        <w:drawing>
          <wp:inline distT="0" distB="0" distL="0" distR="0" wp14:anchorId="2633B58C" wp14:editId="28C88691">
            <wp:extent cx="533400" cy="238125"/>
            <wp:effectExtent l="0" t="0" r="0"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1734" cstate="print">
                      <a:extLst>
                        <a:ext uri="{28A0092B-C50C-407E-A947-70E740481C1C}">
                          <a14:useLocalDpi xmlns:a14="http://schemas.microsoft.com/office/drawing/2010/main" val="0"/>
                        </a:ext>
                      </a:extLst>
                    </a:blip>
                    <a:srcRect/>
                    <a:stretch>
                      <a:fillRect/>
                    </a:stretch>
                  </pic:blipFill>
                  <pic:spPr bwMode="auto">
                    <a:xfrm>
                      <a:off x="0" y="0"/>
                      <a:ext cx="533400" cy="238125"/>
                    </a:xfrm>
                    <a:prstGeom prst="rect">
                      <a:avLst/>
                    </a:prstGeom>
                    <a:noFill/>
                    <a:ln>
                      <a:noFill/>
                    </a:ln>
                  </pic:spPr>
                </pic:pic>
              </a:graphicData>
            </a:graphic>
          </wp:inline>
        </w:drawing>
      </w:r>
      <w:r w:rsidRPr="002C71A3">
        <w:t xml:space="preserve">for </w:t>
      </w:r>
      <w:r w:rsidRPr="002C71A3">
        <w:rPr>
          <w:noProof/>
          <w:position w:val="-12"/>
        </w:rPr>
        <w:drawing>
          <wp:inline distT="0" distB="0" distL="0" distR="0" wp14:anchorId="2FDF1FD3" wp14:editId="1DD4AF81">
            <wp:extent cx="457200" cy="2286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1735" cstate="print">
                      <a:extLst>
                        <a:ext uri="{28A0092B-C50C-407E-A947-70E740481C1C}">
                          <a14:useLocalDpi xmlns:a14="http://schemas.microsoft.com/office/drawing/2010/main" val="0"/>
                        </a:ext>
                      </a:extLst>
                    </a:blip>
                    <a:srcRect/>
                    <a:stretch>
                      <a:fillRect/>
                    </a:stretch>
                  </pic:blipFill>
                  <pic:spPr bwMode="auto">
                    <a:xfrm>
                      <a:off x="0" y="0"/>
                      <a:ext cx="457200" cy="228600"/>
                    </a:xfrm>
                    <a:prstGeom prst="rect">
                      <a:avLst/>
                    </a:prstGeom>
                    <a:noFill/>
                    <a:ln>
                      <a:noFill/>
                    </a:ln>
                  </pic:spPr>
                </pic:pic>
              </a:graphicData>
            </a:graphic>
          </wp:inline>
        </w:drawing>
      </w:r>
      <w:r w:rsidRPr="002C71A3">
        <w:t>.</w:t>
      </w:r>
    </w:p>
    <w:p w:rsidR="00EB01FB" w:rsidRPr="002C71A3" w:rsidRDefault="00EB01FB" w:rsidP="00783531">
      <w:pPr>
        <w:ind w:left="720"/>
      </w:pPr>
      <w:r w:rsidRPr="002C71A3">
        <w:t xml:space="preserve">5. </w:t>
      </w:r>
      <w:r w:rsidR="004D6234" w:rsidRPr="002C71A3">
        <w:rPr>
          <w:noProof/>
          <w:position w:val="-6"/>
        </w:rPr>
      </w:r>
      <w:r w:rsidR="004D6234" w:rsidRPr="002C71A3">
        <w:rPr>
          <w:noProof/>
          <w:position w:val="-6"/>
        </w:rPr>
        <w:object w:dxaOrig="920" w:dyaOrig="320" w14:anchorId="035DB724">
          <v:shape id="_x0000_i1633" type="#_x0000_t75" alt="" style="width:45.95pt;height:13pt;mso-width-percent:0;mso-height-percent:0;mso-width-percent:0;mso-height-percent:0" o:ole="">
            <v:imagedata r:id="rId1736" o:title=""/>
          </v:shape>
          <o:OLEObject Type="Embed" ProgID="Equation.DSMT4" ShapeID="_x0000_i1633" DrawAspect="Content" ObjectID="_1851002808" r:id="rId1737"/>
        </w:object>
      </w:r>
      <w:r w:rsidRPr="002C71A3">
        <w:t xml:space="preserve">. </w:t>
      </w:r>
      <w:r w:rsidRPr="002C71A3">
        <w:rPr>
          <w:i/>
        </w:rPr>
        <w:t>Proof:</w:t>
      </w:r>
      <w:r w:rsidRPr="002C71A3">
        <w:t xml:space="preserve"> From the definition</w:t>
      </w:r>
    </w:p>
    <w:p w:rsidR="00EB01FB" w:rsidRPr="002C71A3" w:rsidRDefault="00EB01FB" w:rsidP="00783531"/>
    <w:p w:rsidR="00EB01FB" w:rsidRPr="002C71A3" w:rsidRDefault="00EB01FB" w:rsidP="00783531">
      <w:pPr>
        <w:ind w:left="720"/>
      </w:pPr>
    </w:p>
    <w:p w:rsidR="00EB01FB" w:rsidRPr="00B75359" w:rsidRDefault="00EB01FB" w:rsidP="00C871C4">
      <w:pPr>
        <w:pStyle w:val="Heading3"/>
        <w:numPr>
          <w:ilvl w:val="2"/>
          <w:numId w:val="1"/>
        </w:numPr>
      </w:pPr>
      <w:bookmarkStart w:id="377" w:name="_Toc209776332"/>
      <w:bookmarkStart w:id="378" w:name="_Toc209776854"/>
      <w:bookmarkStart w:id="379" w:name="_Toc209781625"/>
      <w:bookmarkStart w:id="380" w:name="_Toc209787365"/>
      <w:bookmarkStart w:id="381" w:name="_Toc229856990"/>
      <w:bookmarkStart w:id="382" w:name="_Toc229926044"/>
      <w:r w:rsidRPr="00B75359">
        <w:t>Rotation Matrices</w:t>
      </w:r>
      <w:bookmarkEnd w:id="377"/>
      <w:bookmarkEnd w:id="378"/>
      <w:bookmarkEnd w:id="379"/>
      <w:bookmarkEnd w:id="380"/>
      <w:bookmarkEnd w:id="381"/>
      <w:bookmarkEnd w:id="382"/>
    </w:p>
    <w:p w:rsidR="00EB01FB" w:rsidRPr="002C71A3" w:rsidRDefault="00EB01FB" w:rsidP="00783531"/>
    <w:p w:rsidR="00EB01FB" w:rsidRPr="002C71A3" w:rsidRDefault="00EB01FB" w:rsidP="00783531"/>
    <w:p w:rsidR="00EB01FB" w:rsidRPr="002C71A3" w:rsidRDefault="00EB01FB" w:rsidP="00783531">
      <w:r w:rsidRPr="002C71A3">
        <w:t xml:space="preserve">A rotation matrix is a real orthonormal matrix with </w:t>
      </w:r>
      <w:r w:rsidRPr="002C71A3">
        <w:rPr>
          <w:noProof/>
          <w:position w:val="-6"/>
        </w:rPr>
        <w:drawing>
          <wp:inline distT="0" distB="0" distL="0" distR="0" wp14:anchorId="7EF7349D" wp14:editId="6CAA7786">
            <wp:extent cx="352425" cy="180975"/>
            <wp:effectExtent l="0" t="0" r="9525" b="952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1738" cstate="print">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sidRPr="002C71A3">
        <w:t xml:space="preserve"> or 3.  For n=2 it is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30"/>
        </w:rPr>
        <w:drawing>
          <wp:inline distT="0" distB="0" distL="0" distR="0" wp14:anchorId="62B83FB2" wp14:editId="51707EC8">
            <wp:extent cx="1362075" cy="457200"/>
            <wp:effectExtent l="0" t="0" r="9525"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1739" cstate="print">
                      <a:extLst>
                        <a:ext uri="{28A0092B-C50C-407E-A947-70E740481C1C}">
                          <a14:useLocalDpi xmlns:a14="http://schemas.microsoft.com/office/drawing/2010/main" val="0"/>
                        </a:ext>
                      </a:extLst>
                    </a:blip>
                    <a:srcRect/>
                    <a:stretch>
                      <a:fillRect/>
                    </a:stretch>
                  </pic:blipFill>
                  <pic:spPr bwMode="auto">
                    <a:xfrm>
                      <a:off x="0" y="0"/>
                      <a:ext cx="1362075" cy="4572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383" w:name="ZEqnNum324314"/>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68</w:instrText>
        </w:r>
      </w:fldSimple>
      <w:r w:rsidRPr="002C71A3">
        <w:instrText>)</w:instrText>
      </w:r>
      <w:bookmarkEnd w:id="383"/>
      <w:r w:rsidRPr="002C71A3">
        <w:fldChar w:fldCharType="end"/>
      </w:r>
    </w:p>
    <w:p w:rsidR="00EB01FB" w:rsidRPr="002C71A3" w:rsidRDefault="00EB01FB" w:rsidP="00783531"/>
    <w:p w:rsidR="00EB01FB" w:rsidRPr="002C71A3" w:rsidRDefault="00EB01FB" w:rsidP="00783531">
      <w:r w:rsidRPr="002C71A3">
        <w:t xml:space="preserve">where the rotation angle </w:t>
      </w:r>
      <w:r w:rsidRPr="002C71A3">
        <w:rPr>
          <w:noProof/>
          <w:position w:val="-6"/>
        </w:rPr>
        <w:drawing>
          <wp:inline distT="0" distB="0" distL="0" distR="0" wp14:anchorId="63BCA6CE" wp14:editId="5758191B">
            <wp:extent cx="123825" cy="180975"/>
            <wp:effectExtent l="0" t="0" r="9525" b="952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1740" cstate="print">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2C71A3">
        <w:t>is measured CCW from the horizontal axis.</w:t>
      </w:r>
    </w:p>
    <w:p w:rsidR="00EB01FB" w:rsidRPr="002C71A3" w:rsidRDefault="00EB01FB" w:rsidP="00783531">
      <w:r w:rsidRPr="002C71A3">
        <w:t xml:space="preserve"> </w:t>
      </w:r>
    </w:p>
    <w:p w:rsidR="00EB01FB" w:rsidRPr="00487838" w:rsidRDefault="00EB01FB" w:rsidP="008E42B0">
      <w:r w:rsidRPr="002C71A3">
        <w:t> </w:t>
      </w:r>
      <w:r>
        <w:t xml:space="preserve">Let us start from the beginning.  </w:t>
      </w:r>
    </w:p>
    <w:p w:rsidR="00EB01FB" w:rsidRDefault="00EB01FB" w:rsidP="008E42B0"/>
    <w:p w:rsidR="00EB01FB" w:rsidRDefault="00EB01FB" w:rsidP="008E42B0">
      <w:r>
        <w:t xml:space="preserve">Consider a three-dimensional rigid body with an attached body reference frame B.  A point P0 on the body designated by a vector r0 from the origin to the point undergoes a spherical displacement by </w:t>
      </w:r>
      <w:r>
        <w:sym w:font="Symbol" w:char="F06D"/>
      </w:r>
      <w:r>
        <w:t>.  The new location of the point P0 is P1 also wrt B designated by the vector r1 from the origin of B to the point P1.  P1 is related to P0 by a matrix A such that</w:t>
      </w:r>
    </w:p>
    <w:p w:rsidR="00EB01FB" w:rsidRDefault="00EB01FB" w:rsidP="008E42B0"/>
    <w:p w:rsidR="00EB01FB" w:rsidRDefault="00EB01FB" w:rsidP="008E42B0">
      <w:pPr>
        <w:jc w:val="center"/>
      </w:pPr>
      <w:r>
        <w:rPr>
          <w:noProof/>
        </w:rPr>
        <w:lastRenderedPageBreak/>
        <w:drawing>
          <wp:inline distT="0" distB="0" distL="0" distR="0" wp14:anchorId="69C80CB4" wp14:editId="3A9C44CF">
            <wp:extent cx="4889610" cy="2317687"/>
            <wp:effectExtent l="0" t="0" r="0" b="0"/>
            <wp:docPr id="18381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741" cstate="print">
                      <a:extLst>
                        <a:ext uri="{28A0092B-C50C-407E-A947-70E740481C1C}">
                          <a14:useLocalDpi xmlns:a14="http://schemas.microsoft.com/office/drawing/2010/main" val="0"/>
                        </a:ext>
                      </a:extLst>
                    </a:blip>
                    <a:srcRect/>
                    <a:stretch>
                      <a:fillRect/>
                    </a:stretch>
                  </pic:blipFill>
                  <pic:spPr bwMode="auto">
                    <a:xfrm>
                      <a:off x="0" y="0"/>
                      <a:ext cx="4910216" cy="2327454"/>
                    </a:xfrm>
                    <a:prstGeom prst="rect">
                      <a:avLst/>
                    </a:prstGeom>
                    <a:noFill/>
                    <a:ln>
                      <a:noFill/>
                    </a:ln>
                  </pic:spPr>
                </pic:pic>
              </a:graphicData>
            </a:graphic>
          </wp:inline>
        </w:drawing>
      </w:r>
    </w:p>
    <w:p w:rsidR="00EB01FB" w:rsidRDefault="00EB01FB" w:rsidP="008E42B0"/>
    <w:p w:rsidR="00EB01FB" w:rsidRDefault="00EB01FB" w:rsidP="008E42B0">
      <w:r>
        <w:t>r1=Ar0.</w:t>
      </w:r>
    </w:p>
    <w:p w:rsidR="00EB01FB" w:rsidRDefault="00EB01FB" w:rsidP="008E42B0"/>
    <w:p w:rsidR="00EB01FB" w:rsidRDefault="00EB01FB" w:rsidP="008E42B0">
      <w:r>
        <w:t xml:space="preserve">Since the body is rigid the distance from the points P0 and P1 to the origin is fixed.  Thus, </w:t>
      </w:r>
      <w:r>
        <w:rPr>
          <w:noProof/>
          <w:position w:val="-19"/>
        </w:rPr>
        <w:drawing>
          <wp:inline distT="0" distB="0" distL="0" distR="0" wp14:anchorId="180896DD" wp14:editId="1C9051B6">
            <wp:extent cx="672592" cy="203200"/>
            <wp:effectExtent l="0" t="0" r="0" b="0"/>
            <wp:docPr id="790226904" name="Picture 790226904" descr="{&quot;mathml&quot;:&quot;&lt;math&gt;&lt;mfenced mathsize=\&quot;12px\&quot; open=\&quot;‖\&quot; close=\&quot;‖\&quot;&gt;&lt;msub&gt;&lt;mi&gt;r&lt;/mi&gt;&lt;mn&gt;0&lt;/mn&gt;&lt;/msub&gt;&lt;/mfenced&gt;&lt;mo mathsize=\&quot;12px\&quot;&gt;=&lt;/mo&gt;&lt;mfenced mathsize=\&quot;12px\&quot; open=\&quot;‖\&quot; close=\&quot;‖\&quot;&gt;&lt;msub&gt;&lt;mi&gt;r&lt;/mi&gt;&lt;mn&gt;1&lt;/mn&gt;&lt;/msub&gt;&lt;/mfenced&gt;&lt;/math&gt;&quot;,&quot;origin&quot;:&quot;MathType NG&quot;,&quot;version&quot;:&quot;v3.23.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gt;&lt;mfenced mathsize=\&quot;12px\&quot; open=\&quot;‖\&quot; close=\&quot;‖\&quot;&gt;&lt;msub&gt;&lt;mi&gt;r&lt;/mi&gt;&lt;mn&gt;0&lt;/mn&gt;&lt;/msub&gt;&lt;/mfenced&gt;&lt;mo mathsize=\&quot;12px\&quot;&gt;=&lt;/mo&gt;&lt;mfenced mathsize=\&quot;12px\&quot; open=\&quot;‖\&quot; close=\&quot;‖\&quot;&gt;&lt;msub&gt;&lt;mi&gt;r&lt;/mi&gt;&lt;mn&gt;1&lt;/mn&gt;&lt;/msub&gt;&lt;/mfenced&gt;&lt;/math&gt;&quot;,&quot;origin&quot;:&quot;MathType NG&quot;,&quot;version&quot;:&quot;v3.23.0&quot;}"/>
                    <pic:cNvPicPr/>
                  </pic:nvPicPr>
                  <pic:blipFill>
                    <a:blip r:embed="rId1742" cstate="print">
                      <a:extLst>
                        <a:ext uri="{28A0092B-C50C-407E-A947-70E740481C1C}">
                          <a14:useLocalDpi xmlns:a14="http://schemas.microsoft.com/office/drawing/2010/main" val="0"/>
                        </a:ext>
                      </a:extLst>
                    </a:blip>
                    <a:stretch>
                      <a:fillRect/>
                    </a:stretch>
                  </pic:blipFill>
                  <pic:spPr>
                    <a:xfrm>
                      <a:off x="0" y="0"/>
                      <a:ext cx="672592" cy="203200"/>
                    </a:xfrm>
                    <a:prstGeom prst="rect">
                      <a:avLst/>
                    </a:prstGeom>
                  </pic:spPr>
                </pic:pic>
              </a:graphicData>
            </a:graphic>
          </wp:inline>
        </w:drawing>
      </w:r>
      <w:r>
        <w:t>, which implies</w:t>
      </w:r>
    </w:p>
    <w:p w:rsidR="00EB01FB" w:rsidRDefault="00EB01FB" w:rsidP="008E42B0">
      <w:pPr>
        <w:jc w:val="center"/>
      </w:pPr>
      <w:r>
        <w:rPr>
          <w:noProof/>
          <w:position w:val="-12"/>
        </w:rPr>
        <w:drawing>
          <wp:inline distT="0" distB="0" distL="0" distR="0" wp14:anchorId="679B7A26" wp14:editId="52A9E523">
            <wp:extent cx="1387856" cy="197104"/>
            <wp:effectExtent l="0" t="0" r="0" b="0"/>
            <wp:docPr id="2075754252" name="Picture 2075754252" descr="{&quot;mathml&quot;:&quot;&lt;math style=\&quot;font-family:stix;font-size:12px;\&quot; xmlns=\&quot;http://www.w3.org/1998/Math/MathML\&quot;&gt;&lt;msubsup&gt;&lt;mi&gt;r&lt;/mi&gt;&lt;mn&gt;1&lt;/mn&gt;&lt;mi&gt;T&lt;/mi&gt;&lt;/msubsup&gt;&lt;msub&gt;&lt;mi&gt;r&lt;/mi&gt;&lt;mn&gt;1&lt;/mn&gt;&lt;/msub&gt;&lt;mo&gt;=&lt;/mo&gt;&lt;msubsup&gt;&lt;mi&gt;r&lt;/mi&gt;&lt;mn&gt;0&lt;/mn&gt;&lt;mi&gt;T&lt;/mi&gt;&lt;/msubsup&gt;&lt;msup&gt;&lt;mi&gt;A&lt;/mi&gt;&lt;mi&gt;T&lt;/mi&gt;&lt;/msup&gt;&lt;mi&gt;A&lt;/mi&gt;&lt;msub&gt;&lt;mi&gt;r&lt;/mi&gt;&lt;mn&gt;0&lt;/mn&gt;&lt;/msub&gt;&lt;mo&gt;=&lt;/mo&gt;&lt;msubsup&gt;&lt;mi&gt;r&lt;/mi&gt;&lt;mn&gt;0&lt;/mn&gt;&lt;mi&gt;T&lt;/mi&gt;&lt;/msubsup&gt;&lt;msub&gt;&lt;mi&gt;r&lt;/mi&gt;&lt;mn&gt;0&lt;/mn&gt;&lt;/msub&gt;&lt;/math&gt;&quot;,&quot;origin&quot;:&quot;MathType Legacy&quot;,&quot;version&quot;:&quot;v3.23.0&quot;}" title="r subscript 1 superscript T r subscript 1 equals r subscript 0 superscript T A to the power of T A r subscript 0 equals r subscript 0 superscript T r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sup&gt;&lt;mi&gt;r&lt;/mi&gt;&lt;mn&gt;1&lt;/mn&gt;&lt;mi&gt;T&lt;/mi&gt;&lt;/msubsup&gt;&lt;msub&gt;&lt;mi&gt;r&lt;/mi&gt;&lt;mn&gt;1&lt;/mn&gt;&lt;/msub&gt;&lt;mo&gt;=&lt;/mo&gt;&lt;msubsup&gt;&lt;mi&gt;r&lt;/mi&gt;&lt;mn&gt;0&lt;/mn&gt;&lt;mi&gt;T&lt;/mi&gt;&lt;/msubsup&gt;&lt;msup&gt;&lt;mi&gt;A&lt;/mi&gt;&lt;mi&gt;T&lt;/mi&gt;&lt;/msup&gt;&lt;mi&gt;A&lt;/mi&gt;&lt;msub&gt;&lt;mi&gt;r&lt;/mi&gt;&lt;mn&gt;0&lt;/mn&gt;&lt;/msub&gt;&lt;mo&gt;=&lt;/mo&gt;&lt;msubsup&gt;&lt;mi&gt;r&lt;/mi&gt;&lt;mn&gt;0&lt;/mn&gt;&lt;mi&gt;T&lt;/mi&gt;&lt;/msubsup&gt;&lt;msub&gt;&lt;mi&gt;r&lt;/mi&gt;&lt;mn&gt;0&lt;/mn&gt;&lt;/msub&gt;&lt;/math&gt;&quot;,&quot;origin&quot;:&quot;MathType Legacy&quot;,&quot;version&quot;:&quot;v3.23.0&quot;}" title="r subscript 1 superscript T r subscript 1 equals r subscript 0 superscript T A to the power of T A r subscript 0 equals r subscript 0 superscript T r subscript 0"/>
                    <pic:cNvPicPr/>
                  </pic:nvPicPr>
                  <pic:blipFill>
                    <a:blip r:embed="rId1743" cstate="print">
                      <a:extLst>
                        <a:ext uri="{28A0092B-C50C-407E-A947-70E740481C1C}">
                          <a14:useLocalDpi xmlns:a14="http://schemas.microsoft.com/office/drawing/2010/main" val="0"/>
                        </a:ext>
                      </a:extLst>
                    </a:blip>
                    <a:stretch>
                      <a:fillRect/>
                    </a:stretch>
                  </pic:blipFill>
                  <pic:spPr>
                    <a:xfrm>
                      <a:off x="0" y="0"/>
                      <a:ext cx="1387856" cy="197104"/>
                    </a:xfrm>
                    <a:prstGeom prst="rect">
                      <a:avLst/>
                    </a:prstGeom>
                  </pic:spPr>
                </pic:pic>
              </a:graphicData>
            </a:graphic>
          </wp:inline>
        </w:drawing>
      </w:r>
    </w:p>
    <w:p w:rsidR="00EB01FB" w:rsidRDefault="00EB01FB" w:rsidP="008E42B0"/>
    <w:p w:rsidR="00EB01FB" w:rsidRDefault="00EB01FB" w:rsidP="008E42B0"/>
    <w:p w:rsidR="00EB01FB" w:rsidRDefault="00EB01FB" w:rsidP="008E42B0">
      <w:r>
        <w:t xml:space="preserve">Therefore A is an orthonormal matrix which has either + or -1 determinant.  In this case A corresponds physically to a rotation and has determinant equal to unity.  From now on we denote such rotation matrices by R.  </w:t>
      </w:r>
    </w:p>
    <w:p w:rsidR="00EB01FB" w:rsidRDefault="00EB01FB" w:rsidP="008E42B0"/>
    <w:p w:rsidR="00EB01FB" w:rsidRDefault="00EB01FB" w:rsidP="008E42B0">
      <w:r>
        <w:t xml:space="preserve">Rotation matrices are associated with a corresponding skew-symmetric matrix.  Define two orthogonal vectors </w:t>
      </w:r>
      <w:r>
        <w:rPr>
          <w:noProof/>
          <w:position w:val="-11"/>
        </w:rPr>
        <w:drawing>
          <wp:inline distT="0" distB="0" distL="0" distR="0" wp14:anchorId="5AC847AE" wp14:editId="5072C17E">
            <wp:extent cx="753872" cy="174752"/>
            <wp:effectExtent l="0" t="0" r="0" b="0"/>
            <wp:docPr id="25681246" name="Picture 25681246" descr="{&quot;mathml&quot;:&quot;&lt;math style=\&quot;font-family:stix;font-size:12px;\&quot; xmlns=\&quot;http://www.w3.org/1998/Math/MathML\&quot;&gt;&lt;msub&gt;&lt;mi&gt;d&lt;/mi&gt;&lt;mo&gt;+&lt;/mo&gt;&lt;/msub&gt;&lt;mo&gt;=&lt;/mo&gt;&lt;msub&gt;&lt;mi&gt;r&lt;/mi&gt;&lt;mn&gt;1&lt;/mn&gt;&lt;/msub&gt;&lt;mo&gt;+&lt;/mo&gt;&lt;msub&gt;&lt;mi&gt;r&lt;/mi&gt;&lt;mn&gt;0&lt;/mn&gt;&lt;/msub&gt;&lt;/math&gt;&quot;,&quot;origin&quot;:&quot;MathType Legacy&quot;,&quot;version&quot;:&quot;v3.23.0&quot;}" title="d subscript plus equals r subscript 1 plus r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d&lt;/mi&gt;&lt;mo&gt;+&lt;/mo&gt;&lt;/msub&gt;&lt;mo&gt;=&lt;/mo&gt;&lt;msub&gt;&lt;mi&gt;r&lt;/mi&gt;&lt;mn&gt;1&lt;/mn&gt;&lt;/msub&gt;&lt;mo&gt;+&lt;/mo&gt;&lt;msub&gt;&lt;mi&gt;r&lt;/mi&gt;&lt;mn&gt;0&lt;/mn&gt;&lt;/msub&gt;&lt;/math&gt;&quot;,&quot;origin&quot;:&quot;MathType Legacy&quot;,&quot;version&quot;:&quot;v3.23.0&quot;}" title="d subscript plus equals r subscript 1 plus r subscript 0"/>
                    <pic:cNvPicPr/>
                  </pic:nvPicPr>
                  <pic:blipFill>
                    <a:blip r:embed="rId1744" cstate="print">
                      <a:extLst>
                        <a:ext uri="{28A0092B-C50C-407E-A947-70E740481C1C}">
                          <a14:useLocalDpi xmlns:a14="http://schemas.microsoft.com/office/drawing/2010/main" val="0"/>
                        </a:ext>
                      </a:extLst>
                    </a:blip>
                    <a:stretch>
                      <a:fillRect/>
                    </a:stretch>
                  </pic:blipFill>
                  <pic:spPr>
                    <a:xfrm>
                      <a:off x="0" y="0"/>
                      <a:ext cx="753872" cy="174752"/>
                    </a:xfrm>
                    <a:prstGeom prst="rect">
                      <a:avLst/>
                    </a:prstGeom>
                  </pic:spPr>
                </pic:pic>
              </a:graphicData>
            </a:graphic>
          </wp:inline>
        </w:drawing>
      </w:r>
      <w:r>
        <w:t xml:space="preserve"> and </w:t>
      </w:r>
      <w:r>
        <w:rPr>
          <w:noProof/>
          <w:position w:val="-10"/>
        </w:rPr>
        <w:drawing>
          <wp:inline distT="0" distB="0" distL="0" distR="0" wp14:anchorId="5D75CC19" wp14:editId="0B23C64F">
            <wp:extent cx="753872" cy="170688"/>
            <wp:effectExtent l="0" t="0" r="0" b="0"/>
            <wp:docPr id="241075246" name="Picture 241075246" descr="{&quot;mathml&quot;:&quot;&lt;math style=\&quot;font-family:stix;font-size:12px;\&quot; xmlns=\&quot;http://www.w3.org/1998/Math/MathML\&quot;&gt;&lt;msub&gt;&lt;mi&gt;d&lt;/mi&gt;&lt;mo&gt;-&lt;/mo&gt;&lt;/msub&gt;&lt;mo&gt;=&lt;/mo&gt;&lt;msub&gt;&lt;mi&gt;r&lt;/mi&gt;&lt;mn&gt;1&lt;/mn&gt;&lt;/msub&gt;&lt;mo&gt;-&lt;/mo&gt;&lt;msub&gt;&lt;mi&gt;r&lt;/mi&gt;&lt;mn&gt;0&lt;/mn&gt;&lt;/msub&gt;&lt;/math&gt;&quot;,&quot;origin&quot;:&quot;MathType Legacy&quot;,&quot;version&quot;:&quot;v3.23.0&quot;}" title="d subscript minus equals r subscript 1 minus r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d&lt;/mi&gt;&lt;mo&gt;-&lt;/mo&gt;&lt;/msub&gt;&lt;mo&gt;=&lt;/mo&gt;&lt;msub&gt;&lt;mi&gt;r&lt;/mi&gt;&lt;mn&gt;1&lt;/mn&gt;&lt;/msub&gt;&lt;mo&gt;-&lt;/mo&gt;&lt;msub&gt;&lt;mi&gt;r&lt;/mi&gt;&lt;mn&gt;0&lt;/mn&gt;&lt;/msub&gt;&lt;/math&gt;&quot;,&quot;origin&quot;:&quot;MathType Legacy&quot;,&quot;version&quot;:&quot;v3.23.0&quot;}" title="d subscript minus equals r subscript 1 minus r subscript 0"/>
                    <pic:cNvPicPr/>
                  </pic:nvPicPr>
                  <pic:blipFill>
                    <a:blip r:embed="rId1745" cstate="print">
                      <a:extLst>
                        <a:ext uri="{28A0092B-C50C-407E-A947-70E740481C1C}">
                          <a14:useLocalDpi xmlns:a14="http://schemas.microsoft.com/office/drawing/2010/main" val="0"/>
                        </a:ext>
                      </a:extLst>
                    </a:blip>
                    <a:stretch>
                      <a:fillRect/>
                    </a:stretch>
                  </pic:blipFill>
                  <pic:spPr>
                    <a:xfrm>
                      <a:off x="0" y="0"/>
                      <a:ext cx="753872" cy="170688"/>
                    </a:xfrm>
                    <a:prstGeom prst="rect">
                      <a:avLst/>
                    </a:prstGeom>
                  </pic:spPr>
                </pic:pic>
              </a:graphicData>
            </a:graphic>
          </wp:inline>
        </w:drawing>
      </w:r>
      <w:r>
        <w:t xml:space="preserve"> which are the diagonal in the rhombus depicted in Figure ().  They are orthogonal because</w:t>
      </w:r>
    </w:p>
    <w:p w:rsidR="00EB01FB" w:rsidRDefault="00EB01FB" w:rsidP="008E42B0"/>
    <w:p w:rsidR="00EB01FB" w:rsidRDefault="00EB01FB" w:rsidP="008E42B0">
      <w:pPr>
        <w:jc w:val="center"/>
      </w:pPr>
      <w:r>
        <w:rPr>
          <w:noProof/>
          <w:position w:val="-14"/>
        </w:rPr>
        <w:drawing>
          <wp:inline distT="0" distB="0" distL="0" distR="0" wp14:anchorId="767B7566" wp14:editId="7953CCCD">
            <wp:extent cx="2430272" cy="231648"/>
            <wp:effectExtent l="0" t="0" r="0" b="0"/>
            <wp:docPr id="1724188408" name="Picture 1724188408" descr="{&quot;mathml&quot;:&quot;&lt;math style=\&quot;font-family:stix;font-size:12px;\&quot; xmlns=\&quot;http://www.w3.org/1998/Math/MathML\&quot;&gt;&lt;mtable columnspacing=\&quot;0px\&quot; columnalign=\&quot;right center left\&quot;&gt;&lt;mtr&gt;&lt;mtd&gt;&lt;msup&gt;&lt;mfenced open=\&quot;|\&quot; close=\&quot;|\&quot;&gt;&lt;msub&gt;&lt;mi&gt;r&lt;/mi&gt;&lt;mn&gt;1&lt;/mn&gt;&lt;/msub&gt;&lt;/mfenced&gt;&lt;mn&gt;2&lt;/mn&gt;&lt;/msup&gt;&lt;mo&gt;-&lt;/mo&gt;&lt;msup&gt;&lt;mfenced open=\&quot;|\&quot; close=\&quot;|\&quot;&gt;&lt;msub&gt;&lt;mi&gt;r&lt;/mi&gt;&lt;mn&gt;0&lt;/mn&gt;&lt;/msub&gt;&lt;/mfenced&gt;&lt;mn&gt;2&lt;/mn&gt;&lt;/msup&gt;&lt;/mtd&gt;&lt;mtd&gt;&lt;mo&gt;=&lt;/mo&gt;&lt;/mtd&gt;&lt;mtd&gt;&lt;mn&gt;0&lt;/mn&gt;&lt;mo&gt;=&lt;/mo&gt;&lt;msup&gt;&lt;mfenced&gt;&lt;mrow&gt;&lt;msub&gt;&lt;mi&gt;r&lt;/mi&gt;&lt;mn&gt;1&lt;/mn&gt;&lt;/msub&gt;&lt;mo&gt;+&lt;/mo&gt;&lt;msub&gt;&lt;mi&gt;r&lt;/mi&gt;&lt;mn&gt;0&lt;/mn&gt;&lt;/msub&gt;&lt;/mrow&gt;&lt;/mfenced&gt;&lt;mi&gt;T&lt;/mi&gt;&lt;/msup&gt;&lt;mfenced&gt;&lt;mrow&gt;&lt;msub&gt;&lt;mi&gt;r&lt;/mi&gt;&lt;mn&gt;1&lt;/mn&gt;&lt;/msub&gt;&lt;mo&gt;-&lt;/mo&gt;&lt;msub&gt;&lt;mi&gt;r&lt;/mi&gt;&lt;mn&gt;0&lt;/mn&gt;&lt;/msub&gt;&lt;/mrow&gt;&lt;/mfenced&gt;&lt;/mtd&gt;&lt;/mtr&gt;&lt;/mtable&gt;&lt;/math&gt;&quot;,&quot;origin&quot;:&quot;MathType Legacy&quot;,&quot;version&quot;:&quot;v3.23.0&quot;}" title="table row cell open vertical bar r subscript 1 close vertical bar squared minus open vertical bar r subscript 0 close vertical bar squared end cell equals cell 0 equals open parentheses r subscript 1 plus r subscript 0 close parentheses to the power of T open parentheses r subscript 1 minus r subscript 0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sup&gt;&lt;mfenced open=\&quot;|\&quot; close=\&quot;|\&quot;&gt;&lt;msub&gt;&lt;mi&gt;r&lt;/mi&gt;&lt;mn&gt;1&lt;/mn&gt;&lt;/msub&gt;&lt;/mfenced&gt;&lt;mn&gt;2&lt;/mn&gt;&lt;/msup&gt;&lt;mo&gt;-&lt;/mo&gt;&lt;msup&gt;&lt;mfenced open=\&quot;|\&quot; close=\&quot;|\&quot;&gt;&lt;msub&gt;&lt;mi&gt;r&lt;/mi&gt;&lt;mn&gt;0&lt;/mn&gt;&lt;/msub&gt;&lt;/mfenced&gt;&lt;mn&gt;2&lt;/mn&gt;&lt;/msup&gt;&lt;/mtd&gt;&lt;mtd&gt;&lt;mo&gt;=&lt;/mo&gt;&lt;/mtd&gt;&lt;mtd&gt;&lt;mn&gt;0&lt;/mn&gt;&lt;mo&gt;=&lt;/mo&gt;&lt;msup&gt;&lt;mfenced&gt;&lt;mrow&gt;&lt;msub&gt;&lt;mi&gt;r&lt;/mi&gt;&lt;mn&gt;1&lt;/mn&gt;&lt;/msub&gt;&lt;mo&gt;+&lt;/mo&gt;&lt;msub&gt;&lt;mi&gt;r&lt;/mi&gt;&lt;mn&gt;0&lt;/mn&gt;&lt;/msub&gt;&lt;/mrow&gt;&lt;/mfenced&gt;&lt;mi&gt;T&lt;/mi&gt;&lt;/msup&gt;&lt;mfenced&gt;&lt;mrow&gt;&lt;msub&gt;&lt;mi&gt;r&lt;/mi&gt;&lt;mn&gt;1&lt;/mn&gt;&lt;/msub&gt;&lt;mo&gt;-&lt;/mo&gt;&lt;msub&gt;&lt;mi&gt;r&lt;/mi&gt;&lt;mn&gt;0&lt;/mn&gt;&lt;/msub&gt;&lt;/mrow&gt;&lt;/mfenced&gt;&lt;/mtd&gt;&lt;/mtr&gt;&lt;/mtable&gt;&lt;/math&gt;&quot;,&quot;origin&quot;:&quot;MathType Legacy&quot;,&quot;version&quot;:&quot;v3.23.0&quot;}" title="table row cell open vertical bar r subscript 1 close vertical bar squared minus open vertical bar r subscript 0 close vertical bar squared end cell equals cell 0 equals open parentheses r subscript 1 plus r subscript 0 close parentheses to the power of T open parentheses r subscript 1 minus r subscript 0 close parentheses end cell end table"/>
                    <pic:cNvPicPr/>
                  </pic:nvPicPr>
                  <pic:blipFill>
                    <a:blip r:embed="rId1746" cstate="print">
                      <a:extLst>
                        <a:ext uri="{28A0092B-C50C-407E-A947-70E740481C1C}">
                          <a14:useLocalDpi xmlns:a14="http://schemas.microsoft.com/office/drawing/2010/main" val="0"/>
                        </a:ext>
                      </a:extLst>
                    </a:blip>
                    <a:stretch>
                      <a:fillRect/>
                    </a:stretch>
                  </pic:blipFill>
                  <pic:spPr>
                    <a:xfrm>
                      <a:off x="0" y="0"/>
                      <a:ext cx="2430272" cy="231648"/>
                    </a:xfrm>
                    <a:prstGeom prst="rect">
                      <a:avLst/>
                    </a:prstGeom>
                  </pic:spPr>
                </pic:pic>
              </a:graphicData>
            </a:graphic>
          </wp:inline>
        </w:drawing>
      </w:r>
    </w:p>
    <w:p w:rsidR="00EB01FB" w:rsidRDefault="00EB01FB" w:rsidP="008E42B0">
      <w:pPr>
        <w:jc w:val="center"/>
      </w:pPr>
    </w:p>
    <w:p w:rsidR="00EB01FB" w:rsidRDefault="00EB01FB" w:rsidP="008E42B0">
      <w:r>
        <w:t>Expressing the diagonals in terms of R as</w:t>
      </w:r>
    </w:p>
    <w:p w:rsidR="00EB01FB" w:rsidRDefault="00EB01FB" w:rsidP="008E42B0"/>
    <w:p w:rsidR="00EB01FB" w:rsidRDefault="00EB01FB" w:rsidP="008E42B0">
      <w:pPr>
        <w:jc w:val="center"/>
      </w:pPr>
      <w:r>
        <w:rPr>
          <w:noProof/>
          <w:position w:val="-19"/>
        </w:rPr>
        <w:drawing>
          <wp:inline distT="0" distB="0" distL="0" distR="0" wp14:anchorId="1EE4D354" wp14:editId="4B8C04EC">
            <wp:extent cx="1528064" cy="477520"/>
            <wp:effectExtent l="0" t="0" r="0" b="0"/>
            <wp:docPr id="452264945" name="Picture 452264945" descr="{&quot;mathml&quot;:&quot;&lt;math style=\&quot;font-family:stix;font-size:12px;\&quot; xmlns=\&quot;http://www.w3.org/1998/Math/MathML\&quot;&gt;&lt;msub&gt;&lt;mi&gt;d&lt;/mi&gt;&lt;mo&gt;+&lt;/mo&gt;&lt;/msub&gt;&lt;mo&gt;=&lt;/mo&gt;&lt;msub&gt;&lt;mi&gt;r&lt;/mi&gt;&lt;mn&gt;1&lt;/mn&gt;&lt;/msub&gt;&lt;mo&gt;+&lt;/mo&gt;&lt;msub&gt;&lt;mi&gt;r&lt;/mi&gt;&lt;mn&gt;0&lt;/mn&gt;&lt;/msub&gt;&lt;mo&gt;=&lt;/mo&gt;&lt;mfenced&gt;&lt;mrow&gt;&lt;mi&gt;I&lt;/mi&gt;&lt;mo&gt;+&lt;/mo&gt;&lt;mi&gt;R&lt;/mi&gt;&lt;/mrow&gt;&lt;/mfenced&gt;&lt;msub&gt;&lt;mi&gt;r&lt;/mi&gt;&lt;mn&gt;0&lt;/mn&gt;&lt;/msub&gt;&lt;mspace linebreak=\&quot;newline\&quot;/&gt;&lt;msub&gt;&lt;mi&gt;d&lt;/mi&gt;&lt;mo&gt;-&lt;/mo&gt;&lt;/msub&gt;&lt;mo&gt;=&lt;/mo&gt;&lt;msub&gt;&lt;mi&gt;r&lt;/mi&gt;&lt;mn&gt;1&lt;/mn&gt;&lt;/msub&gt;&lt;mo&gt;-&lt;/mo&gt;&lt;msub&gt;&lt;mi&gt;r&lt;/mi&gt;&lt;mn&gt;0&lt;/mn&gt;&lt;/msub&gt;&lt;mo&gt;=&lt;/mo&gt;&lt;mfenced&gt;&lt;mrow&gt;&lt;mi&gt;I&lt;/mi&gt;&lt;mo&gt;-&lt;/mo&gt;&lt;mi&gt;R&lt;/mi&gt;&lt;/mrow&gt;&lt;/mfenced&gt;&lt;msub&gt;&lt;mi&gt;r&lt;/mi&gt;&lt;mn&gt;0&lt;/mn&gt;&lt;/msub&gt;&lt;mspace linebreak=\&quot;newline\&quot;/&gt;&lt;/math&gt;&quot;,&quot;origin&quot;:&quot;MathType Legacy&quot;,&quot;version&quot;:&quot;v3.23.0&quot;}" title="d subscript plus equals r subscript 1 plus r subscript 0 equals open parentheses I plus R close parentheses r subscript 0&#10;d subscript minus equals r subscript 1 minus r subscript 0 equals open parentheses I minus R close parentheses r subscript 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d&lt;/mi&gt;&lt;mo&gt;+&lt;/mo&gt;&lt;/msub&gt;&lt;mo&gt;=&lt;/mo&gt;&lt;msub&gt;&lt;mi&gt;r&lt;/mi&gt;&lt;mn&gt;1&lt;/mn&gt;&lt;/msub&gt;&lt;mo&gt;+&lt;/mo&gt;&lt;msub&gt;&lt;mi&gt;r&lt;/mi&gt;&lt;mn&gt;0&lt;/mn&gt;&lt;/msub&gt;&lt;mo&gt;=&lt;/mo&gt;&lt;mfenced&gt;&lt;mrow&gt;&lt;mi&gt;I&lt;/mi&gt;&lt;mo&gt;+&lt;/mo&gt;&lt;mi&gt;R&lt;/mi&gt;&lt;/mrow&gt;&lt;/mfenced&gt;&lt;msub&gt;&lt;mi&gt;r&lt;/mi&gt;&lt;mn&gt;0&lt;/mn&gt;&lt;/msub&gt;&lt;mspace linebreak=\&quot;newline\&quot;/&gt;&lt;msub&gt;&lt;mi&gt;d&lt;/mi&gt;&lt;mo&gt;-&lt;/mo&gt;&lt;/msub&gt;&lt;mo&gt;=&lt;/mo&gt;&lt;msub&gt;&lt;mi&gt;r&lt;/mi&gt;&lt;mn&gt;1&lt;/mn&gt;&lt;/msub&gt;&lt;mo&gt;-&lt;/mo&gt;&lt;msub&gt;&lt;mi&gt;r&lt;/mi&gt;&lt;mn&gt;0&lt;/mn&gt;&lt;/msub&gt;&lt;mo&gt;=&lt;/mo&gt;&lt;mfenced&gt;&lt;mrow&gt;&lt;mi&gt;I&lt;/mi&gt;&lt;mo&gt;-&lt;/mo&gt;&lt;mi&gt;R&lt;/mi&gt;&lt;/mrow&gt;&lt;/mfenced&gt;&lt;msub&gt;&lt;mi&gt;r&lt;/mi&gt;&lt;mn&gt;0&lt;/mn&gt;&lt;/msub&gt;&lt;mspace linebreak=\&quot;newline\&quot;/&gt;&lt;/math&gt;&quot;,&quot;origin&quot;:&quot;MathType Legacy&quot;,&quot;version&quot;:&quot;v3.23.0&quot;}" title="d subscript plus equals r subscript 1 plus r subscript 0 equals open parentheses I plus R close parentheses r subscript 0&#10;d subscript minus equals r subscript 1 minus r subscript 0 equals open parentheses I minus R close parentheses r subscript 0&#10;"/>
                    <pic:cNvPicPr/>
                  </pic:nvPicPr>
                  <pic:blipFill>
                    <a:blip r:embed="rId1747" cstate="print">
                      <a:extLst>
                        <a:ext uri="{28A0092B-C50C-407E-A947-70E740481C1C}">
                          <a14:useLocalDpi xmlns:a14="http://schemas.microsoft.com/office/drawing/2010/main" val="0"/>
                        </a:ext>
                      </a:extLst>
                    </a:blip>
                    <a:stretch>
                      <a:fillRect/>
                    </a:stretch>
                  </pic:blipFill>
                  <pic:spPr>
                    <a:xfrm>
                      <a:off x="0" y="0"/>
                      <a:ext cx="1528064" cy="477520"/>
                    </a:xfrm>
                    <a:prstGeom prst="rect">
                      <a:avLst/>
                    </a:prstGeom>
                  </pic:spPr>
                </pic:pic>
              </a:graphicData>
            </a:graphic>
          </wp:inline>
        </w:drawing>
      </w:r>
    </w:p>
    <w:p w:rsidR="00EB01FB" w:rsidRDefault="00EB01FB" w:rsidP="008E42B0"/>
    <w:p w:rsidR="00EB01FB" w:rsidRDefault="00EB01FB" w:rsidP="008E42B0">
      <w:r>
        <w:t>and solving for d- in terms of d+ through r0, establishes the relationship</w:t>
      </w:r>
    </w:p>
    <w:p w:rsidR="00EB01FB" w:rsidRDefault="00EB01FB" w:rsidP="008E42B0"/>
    <w:p w:rsidR="00EB01FB" w:rsidRDefault="00EB01FB" w:rsidP="008E42B0">
      <w:pPr>
        <w:jc w:val="center"/>
      </w:pPr>
      <w:r>
        <w:rPr>
          <w:noProof/>
          <w:position w:val="-11"/>
        </w:rPr>
        <w:drawing>
          <wp:inline distT="0" distB="0" distL="0" distR="0" wp14:anchorId="55A5AF8B" wp14:editId="504C5138">
            <wp:extent cx="615696" cy="174752"/>
            <wp:effectExtent l="0" t="0" r="0" b="0"/>
            <wp:docPr id="2111861612" name="Picture 2111861612" descr="{&quot;mathml&quot;:&quot;&lt;math style=\&quot;font-family:stix;font-size:12px;\&quot; xmlns=\&quot;http://www.w3.org/1998/Math/MathML\&quot;&gt;&lt;msub&gt;&lt;mi&gt;d&lt;/mi&gt;&lt;mo&gt;-&lt;/mo&gt;&lt;/msub&gt;&lt;mo&gt;=&lt;/mo&gt;&lt;mi&gt;B&lt;/mi&gt;&lt;msub&gt;&lt;mi&gt;d&lt;/mi&gt;&lt;mo&gt;+&lt;/mo&gt;&lt;/msub&gt;&lt;/math&gt;&quot;,&quot;origin&quot;:&quot;MathType Legacy&quot;,&quot;version&quot;:&quot;v3.23.0&quot;}" title="d subscript minus equals B d subscript p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d&lt;/mi&gt;&lt;mo&gt;-&lt;/mo&gt;&lt;/msub&gt;&lt;mo&gt;=&lt;/mo&gt;&lt;mi&gt;B&lt;/mi&gt;&lt;msub&gt;&lt;mi&gt;d&lt;/mi&gt;&lt;mo&gt;+&lt;/mo&gt;&lt;/msub&gt;&lt;/math&gt;&quot;,&quot;origin&quot;:&quot;MathType Legacy&quot;,&quot;version&quot;:&quot;v3.23.0&quot;}" title="d subscript minus equals B d subscript plus"/>
                    <pic:cNvPicPr/>
                  </pic:nvPicPr>
                  <pic:blipFill>
                    <a:blip r:embed="rId1748" cstate="print">
                      <a:extLst>
                        <a:ext uri="{28A0092B-C50C-407E-A947-70E740481C1C}">
                          <a14:useLocalDpi xmlns:a14="http://schemas.microsoft.com/office/drawing/2010/main" val="0"/>
                        </a:ext>
                      </a:extLst>
                    </a:blip>
                    <a:stretch>
                      <a:fillRect/>
                    </a:stretch>
                  </pic:blipFill>
                  <pic:spPr>
                    <a:xfrm>
                      <a:off x="0" y="0"/>
                      <a:ext cx="615696" cy="174752"/>
                    </a:xfrm>
                    <a:prstGeom prst="rect">
                      <a:avLst/>
                    </a:prstGeom>
                  </pic:spPr>
                </pic:pic>
              </a:graphicData>
            </a:graphic>
          </wp:inline>
        </w:drawing>
      </w:r>
    </w:p>
    <w:p w:rsidR="00EB01FB" w:rsidRDefault="00EB01FB" w:rsidP="008E42B0"/>
    <w:p w:rsidR="00EB01FB" w:rsidRDefault="00EB01FB" w:rsidP="008E42B0">
      <w:r>
        <w:t xml:space="preserve">where </w:t>
      </w:r>
    </w:p>
    <w:p w:rsidR="00EB01FB" w:rsidRDefault="00EB01FB" w:rsidP="008E42B0"/>
    <w:p w:rsidR="00EB01FB" w:rsidRDefault="00EB01FB" w:rsidP="008E42B0">
      <w:pPr>
        <w:jc w:val="center"/>
      </w:pPr>
      <w:r>
        <w:rPr>
          <w:noProof/>
          <w:position w:val="-4"/>
        </w:rPr>
        <w:drawing>
          <wp:inline distT="0" distB="0" distL="0" distR="0" wp14:anchorId="1AD4B680" wp14:editId="6D6A0837">
            <wp:extent cx="1414272" cy="154432"/>
            <wp:effectExtent l="0" t="0" r="0" b="0"/>
            <wp:docPr id="827801494" name="Picture 827801494" descr="{&quot;mathml&quot;:&quot;&lt;math style=\&quot;font-family:stix;font-size:12px;\&quot; xmlns=\&quot;http://www.w3.org/1998/Math/MathML\&quot;&gt;&lt;mi&gt;B&lt;/mi&gt;&lt;mo&gt;=&lt;/mo&gt;&lt;mfenced&gt;&lt;mrow&gt;&lt;mi&gt;I&lt;/mi&gt;&lt;mo&gt;-&lt;/mo&gt;&lt;mi&gt;R&lt;/mi&gt;&lt;/mrow&gt;&lt;/mfenced&gt;&lt;msup&gt;&lt;mfenced&gt;&lt;mrow&gt;&lt;mi&gt;I&lt;/mi&gt;&lt;mo&gt;+&lt;/mo&gt;&lt;mi&gt;R&lt;/mi&gt;&lt;/mrow&gt;&lt;/mfenced&gt;&lt;mrow&gt;&lt;mo&gt;-&lt;/mo&gt;&lt;mn&gt;1&lt;/mn&gt;&lt;/mrow&gt;&lt;/msup&gt;&lt;/math&gt;&quot;,&quot;origin&quot;:&quot;MathType Legacy&quot;,&quot;version&quot;:&quot;v3.23.0&quot;}" title="B equals open parentheses I minus R close parentheses open parentheses I plus R close parentheses to the power of negative 1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B&lt;/mi&gt;&lt;mo&gt;=&lt;/mo&gt;&lt;mfenced&gt;&lt;mrow&gt;&lt;mi&gt;I&lt;/mi&gt;&lt;mo&gt;-&lt;/mo&gt;&lt;mi&gt;R&lt;/mi&gt;&lt;/mrow&gt;&lt;/mfenced&gt;&lt;msup&gt;&lt;mfenced&gt;&lt;mrow&gt;&lt;mi&gt;I&lt;/mi&gt;&lt;mo&gt;+&lt;/mo&gt;&lt;mi&gt;R&lt;/mi&gt;&lt;/mrow&gt;&lt;/mfenced&gt;&lt;mrow&gt;&lt;mo&gt;-&lt;/mo&gt;&lt;mn&gt;1&lt;/mn&gt;&lt;/mrow&gt;&lt;/msup&gt;&lt;/math&gt;&quot;,&quot;origin&quot;:&quot;MathType Legacy&quot;,&quot;version&quot;:&quot;v3.23.0&quot;}" title="B equals open parentheses I minus R close parentheses open parentheses I plus R close parentheses to the power of negative 1 end exponent"/>
                    <pic:cNvPicPr/>
                  </pic:nvPicPr>
                  <pic:blipFill>
                    <a:blip r:embed="rId1749" cstate="print">
                      <a:extLst>
                        <a:ext uri="{28A0092B-C50C-407E-A947-70E740481C1C}">
                          <a14:useLocalDpi xmlns:a14="http://schemas.microsoft.com/office/drawing/2010/main" val="0"/>
                        </a:ext>
                      </a:extLst>
                    </a:blip>
                    <a:stretch>
                      <a:fillRect/>
                    </a:stretch>
                  </pic:blipFill>
                  <pic:spPr>
                    <a:xfrm>
                      <a:off x="0" y="0"/>
                      <a:ext cx="1414272" cy="154432"/>
                    </a:xfrm>
                    <a:prstGeom prst="rect">
                      <a:avLst/>
                    </a:prstGeom>
                  </pic:spPr>
                </pic:pic>
              </a:graphicData>
            </a:graphic>
          </wp:inline>
        </w:drawing>
      </w:r>
    </w:p>
    <w:p w:rsidR="00EB01FB" w:rsidRDefault="00EB01FB" w:rsidP="008E42B0">
      <w:pPr>
        <w:jc w:val="center"/>
      </w:pPr>
    </w:p>
    <w:p w:rsidR="00EB01FB" w:rsidRDefault="00EB01FB" w:rsidP="008E42B0">
      <w:r>
        <w:lastRenderedPageBreak/>
        <w:t xml:space="preserve">Since d- and d+ are orthogonal, it must be that for any vector x, Bx produces an orthogonal vector such that </w:t>
      </w:r>
      <w:r>
        <w:rPr>
          <w:noProof/>
        </w:rPr>
        <w:drawing>
          <wp:inline distT="0" distB="0" distL="0" distR="0" wp14:anchorId="17CA1D45" wp14:editId="3FD19A23">
            <wp:extent cx="540512" cy="119888"/>
            <wp:effectExtent l="0" t="0" r="0" b="0"/>
            <wp:docPr id="1358956715" name="Picture 1358956715" descr="{&quot;mathml&quot;:&quot;&lt;math style=\&quot;font-family:stix;font-size:12px;\&quot; xmlns=\&quot;http://www.w3.org/1998/Math/MathML\&quot;&gt;&lt;msup&gt;&lt;mi&gt;x&lt;/mi&gt;&lt;mi&gt;T&lt;/mi&gt;&lt;/msup&gt;&lt;mi&gt;B&lt;/mi&gt;&lt;mi&gt;x&lt;/mi&gt;&lt;mo&gt;=&lt;/mo&gt;&lt;mn&gt;0&lt;/mn&gt;&lt;/math&gt;&quot;,&quot;origin&quot;:&quot;MathType Legacy&quot;,&quot;version&quot;:&quot;v3.23.0&quot;}" title="x to the power of T B x equals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i&gt;x&lt;/mi&gt;&lt;mi&gt;T&lt;/mi&gt;&lt;/msup&gt;&lt;mi&gt;B&lt;/mi&gt;&lt;mi&gt;x&lt;/mi&gt;&lt;mo&gt;=&lt;/mo&gt;&lt;mn&gt;0&lt;/mn&gt;&lt;/math&gt;&quot;,&quot;origin&quot;:&quot;MathType Legacy&quot;,&quot;version&quot;:&quot;v3.23.0&quot;}" title="x to the power of T B x equals 0"/>
                    <pic:cNvPicPr/>
                  </pic:nvPicPr>
                  <pic:blipFill>
                    <a:blip r:embed="rId1750" cstate="print">
                      <a:extLst>
                        <a:ext uri="{28A0092B-C50C-407E-A947-70E740481C1C}">
                          <a14:useLocalDpi xmlns:a14="http://schemas.microsoft.com/office/drawing/2010/main" val="0"/>
                        </a:ext>
                      </a:extLst>
                    </a:blip>
                    <a:stretch>
                      <a:fillRect/>
                    </a:stretch>
                  </pic:blipFill>
                  <pic:spPr>
                    <a:xfrm>
                      <a:off x="0" y="0"/>
                      <a:ext cx="540512" cy="119888"/>
                    </a:xfrm>
                    <a:prstGeom prst="rect">
                      <a:avLst/>
                    </a:prstGeom>
                  </pic:spPr>
                </pic:pic>
              </a:graphicData>
            </a:graphic>
          </wp:inline>
        </w:drawing>
      </w:r>
      <w:r>
        <w:t xml:space="preserve"> for any x.  Recalling from section (MA skew-symmetric) such relationship defines a three parameter skew-symmetric matrix with the property that </w:t>
      </w:r>
      <w:r>
        <w:rPr>
          <w:noProof/>
        </w:rPr>
        <w:drawing>
          <wp:inline distT="0" distB="0" distL="0" distR="0" wp14:anchorId="671301C9" wp14:editId="5F386A63">
            <wp:extent cx="577088" cy="119888"/>
            <wp:effectExtent l="0" t="0" r="0" b="0"/>
            <wp:docPr id="1856869477" name="Picture 1856869477" descr="{&quot;mathml&quot;:&quot;&lt;math style=\&quot;font-family:stix;font-size:12px;\&quot; xmlns=\&quot;http://www.w3.org/1998/Math/MathML\&quot;&gt;&lt;msup&gt;&lt;mi&gt;B&lt;/mi&gt;&lt;mi&gt;T&lt;/mi&gt;&lt;/msup&gt;&lt;mo&gt;=&lt;/mo&gt;&lt;mo&gt;-&lt;/mo&gt;&lt;mi&gt;B&lt;/mi&gt;&lt;/math&gt;&quot;,&quot;origin&quot;:&quot;MathType Legacy&quot;,&quot;version&quot;:&quot;v3.23.0&quot;}" title="B to the power of T equals negativ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i&gt;B&lt;/mi&gt;&lt;mi&gt;T&lt;/mi&gt;&lt;/msup&gt;&lt;mo&gt;=&lt;/mo&gt;&lt;mo&gt;-&lt;/mo&gt;&lt;mi&gt;B&lt;/mi&gt;&lt;/math&gt;&quot;,&quot;origin&quot;:&quot;MathType Legacy&quot;,&quot;version&quot;:&quot;v3.23.0&quot;}" title="B to the power of T equals negative B"/>
                    <pic:cNvPicPr/>
                  </pic:nvPicPr>
                  <pic:blipFill>
                    <a:blip r:embed="rId1751" cstate="print">
                      <a:extLst>
                        <a:ext uri="{28A0092B-C50C-407E-A947-70E740481C1C}">
                          <a14:useLocalDpi xmlns:a14="http://schemas.microsoft.com/office/drawing/2010/main" val="0"/>
                        </a:ext>
                      </a:extLst>
                    </a:blip>
                    <a:stretch>
                      <a:fillRect/>
                    </a:stretch>
                  </pic:blipFill>
                  <pic:spPr>
                    <a:xfrm>
                      <a:off x="0" y="0"/>
                      <a:ext cx="577088" cy="119888"/>
                    </a:xfrm>
                    <a:prstGeom prst="rect">
                      <a:avLst/>
                    </a:prstGeom>
                  </pic:spPr>
                </pic:pic>
              </a:graphicData>
            </a:graphic>
          </wp:inline>
        </w:drawing>
      </w:r>
      <w:r>
        <w:t>.  Thus,</w:t>
      </w:r>
    </w:p>
    <w:p w:rsidR="00EB01FB" w:rsidRDefault="00EB01FB" w:rsidP="008E42B0"/>
    <w:p w:rsidR="00EB01FB" w:rsidRDefault="00EB01FB" w:rsidP="008E42B0">
      <w:pPr>
        <w:jc w:val="center"/>
      </w:pPr>
      <w:r>
        <w:rPr>
          <w:noProof/>
          <w:position w:val="-60"/>
        </w:rPr>
        <w:drawing>
          <wp:inline distT="0" distB="0" distL="0" distR="0" wp14:anchorId="12564729" wp14:editId="12F4B8A7">
            <wp:extent cx="1343152" cy="806704"/>
            <wp:effectExtent l="0" t="0" r="0" b="0"/>
            <wp:docPr id="66730079" name="Picture 66730079" descr="{&quot;mathml&quot;:&quot;&lt;math style=\&quot;font-family:stix;font-size:12px;\&quot; xmlns=\&quot;http://www.w3.org/1998/Math/MathML\&quot;&gt;&lt;mi mathvariant=\&quot;bold\&quot;&gt;B&lt;/mi&gt;&lt;mo&gt;=&lt;/mo&gt;&lt;mfenced open=\&quot;[\&quot; close=\&quot;]\&quot;&gt;&lt;mtable&gt;&lt;mtr&gt;&lt;mtd&gt;&lt;mn&gt;0&lt;/mn&gt;&lt;/mtd&gt;&lt;mtd&gt;&lt;mo&gt;-&lt;/mo&gt;&lt;msub&gt;&lt;mi&gt;b&lt;/mi&gt;&lt;mn&gt;3&lt;/mn&gt;&lt;/msub&gt;&lt;/mtd&gt;&lt;mtd&gt;&lt;mo&gt;-&lt;/mo&gt;&lt;msub&gt;&lt;mi&gt;b&lt;/mi&gt;&lt;mn&gt;2&lt;/mn&gt;&lt;/msub&gt;&lt;/mtd&gt;&lt;/mtr&gt;&lt;mtr&gt;&lt;mtd&gt;&lt;msub&gt;&lt;mi&gt;b&lt;/mi&gt;&lt;mn&gt;3&lt;/mn&gt;&lt;/msub&gt;&lt;/mtd&gt;&lt;mtd&gt;&lt;mn&gt;0&lt;/mn&gt;&lt;/mtd&gt;&lt;mtd&gt;&lt;mo&gt;-&lt;/mo&gt;&lt;msub&gt;&lt;mi&gt;b&lt;/mi&gt;&lt;mn&gt;1&lt;/mn&gt;&lt;/msub&gt;&lt;/mtd&gt;&lt;/mtr&gt;&lt;mtr&gt;&lt;mtd&gt;&lt;msub&gt;&lt;mi&gt;b&lt;/mi&gt;&lt;mn&gt;2&lt;/mn&gt;&lt;/msub&gt;&lt;/mtd&gt;&lt;mtd&gt;&lt;msub&gt;&lt;mi&gt;b&lt;/mi&gt;&lt;mn&gt;1&lt;/mn&gt;&lt;/msub&gt;&lt;/mtd&gt;&lt;mtd&gt;&lt;mn&gt;0&lt;/mn&gt;&lt;/mtd&gt;&lt;/mtr&gt;&lt;/mtable&gt;&lt;/mfenced&gt;&lt;/math&gt;&quot;,&quot;origin&quot;:&quot;MathType Legacy&quot;,&quot;version&quot;:&quot;v3.23.0&quot;}" title="bold B equals open square brackets table row 0 cell negative b subscript 3 end cell cell negative b subscript 2 end cell row cell b subscript 3 end cell 0 cell negative b subscript 1 end cell row cell b subscript 2 end cell cell b subscript 1 end cell 0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 mathvariant=\&quot;bold\&quot;&gt;B&lt;/mi&gt;&lt;mo&gt;=&lt;/mo&gt;&lt;mfenced open=\&quot;[\&quot; close=\&quot;]\&quot;&gt;&lt;mtable&gt;&lt;mtr&gt;&lt;mtd&gt;&lt;mn&gt;0&lt;/mn&gt;&lt;/mtd&gt;&lt;mtd&gt;&lt;mo&gt;-&lt;/mo&gt;&lt;msub&gt;&lt;mi&gt;b&lt;/mi&gt;&lt;mn&gt;3&lt;/mn&gt;&lt;/msub&gt;&lt;/mtd&gt;&lt;mtd&gt;&lt;mo&gt;-&lt;/mo&gt;&lt;msub&gt;&lt;mi&gt;b&lt;/mi&gt;&lt;mn&gt;2&lt;/mn&gt;&lt;/msub&gt;&lt;/mtd&gt;&lt;/mtr&gt;&lt;mtr&gt;&lt;mtd&gt;&lt;msub&gt;&lt;mi&gt;b&lt;/mi&gt;&lt;mn&gt;3&lt;/mn&gt;&lt;/msub&gt;&lt;/mtd&gt;&lt;mtd&gt;&lt;mn&gt;0&lt;/mn&gt;&lt;/mtd&gt;&lt;mtd&gt;&lt;mo&gt;-&lt;/mo&gt;&lt;msub&gt;&lt;mi&gt;b&lt;/mi&gt;&lt;mn&gt;1&lt;/mn&gt;&lt;/msub&gt;&lt;/mtd&gt;&lt;/mtr&gt;&lt;mtr&gt;&lt;mtd&gt;&lt;msub&gt;&lt;mi&gt;b&lt;/mi&gt;&lt;mn&gt;2&lt;/mn&gt;&lt;/msub&gt;&lt;/mtd&gt;&lt;mtd&gt;&lt;msub&gt;&lt;mi&gt;b&lt;/mi&gt;&lt;mn&gt;1&lt;/mn&gt;&lt;/msub&gt;&lt;/mtd&gt;&lt;mtd&gt;&lt;mn&gt;0&lt;/mn&gt;&lt;/mtd&gt;&lt;/mtr&gt;&lt;/mtable&gt;&lt;/mfenced&gt;&lt;/math&gt;&quot;,&quot;origin&quot;:&quot;MathType Legacy&quot;,&quot;version&quot;:&quot;v3.23.0&quot;}" title="bold B equals open square brackets table row 0 cell negative b subscript 3 end cell cell negative b subscript 2 end cell row cell b subscript 3 end cell 0 cell negative b subscript 1 end cell row cell b subscript 2 end cell cell b subscript 1 end cell 0 end table close square brackets"/>
                    <pic:cNvPicPr/>
                  </pic:nvPicPr>
                  <pic:blipFill>
                    <a:blip r:embed="rId1752" cstate="print">
                      <a:extLst>
                        <a:ext uri="{28A0092B-C50C-407E-A947-70E740481C1C}">
                          <a14:useLocalDpi xmlns:a14="http://schemas.microsoft.com/office/drawing/2010/main" val="0"/>
                        </a:ext>
                      </a:extLst>
                    </a:blip>
                    <a:stretch>
                      <a:fillRect/>
                    </a:stretch>
                  </pic:blipFill>
                  <pic:spPr>
                    <a:xfrm>
                      <a:off x="0" y="0"/>
                      <a:ext cx="1343152" cy="806704"/>
                    </a:xfrm>
                    <a:prstGeom prst="rect">
                      <a:avLst/>
                    </a:prstGeom>
                  </pic:spPr>
                </pic:pic>
              </a:graphicData>
            </a:graphic>
          </wp:inline>
        </w:drawing>
      </w:r>
    </w:p>
    <w:p w:rsidR="00EB01FB" w:rsidRDefault="00EB01FB" w:rsidP="008E42B0"/>
    <w:p w:rsidR="00EB01FB" w:rsidRDefault="00EB01FB" w:rsidP="008E42B0">
      <w:r>
        <w:t xml:space="preserve"> and has the property that it implements the cross product </w:t>
      </w:r>
    </w:p>
    <w:p w:rsidR="00EB01FB" w:rsidRDefault="00EB01FB" w:rsidP="008E42B0"/>
    <w:p w:rsidR="00EB01FB" w:rsidRDefault="00EB01FB" w:rsidP="008E42B0">
      <w:pPr>
        <w:jc w:val="center"/>
      </w:pPr>
      <w:r>
        <w:rPr>
          <w:noProof/>
          <w:position w:val="-18"/>
        </w:rPr>
        <w:drawing>
          <wp:inline distT="0" distB="0" distL="0" distR="0" wp14:anchorId="515CA074" wp14:editId="69846E69">
            <wp:extent cx="3451962" cy="264465"/>
            <wp:effectExtent l="0" t="0" r="0" b="0"/>
            <wp:docPr id="1691209646" name="Picture 1691209646" descr="{&quot;mathml&quot;:&quot;&lt;math style=\&quot;font-family:stix;font-size:12px;\&quot; xmlns=\&quot;http://www.w3.org/1998/Math/MathML\&quot;&gt;&lt;mi&gt;b&lt;/mi&gt;&lt;mo&gt;&amp;#xD7;&lt;/mo&gt;&lt;mi&gt;x&lt;/mi&gt;&lt;mo&gt;=&lt;/mo&gt;&lt;mi&gt;B&lt;/mi&gt;&lt;mi&gt;x&lt;/mi&gt;&lt;mo&gt;=&lt;/mo&gt;&lt;mfenced&gt;&lt;mtable&gt;&lt;mtr&gt;&lt;mtd&gt;&lt;msub&gt;&lt;mi&gt;b&lt;/mi&gt;&lt;mn&gt;2&lt;/mn&gt;&lt;/msub&gt;&lt;msub&gt;&lt;mi&gt;x&lt;/mi&gt;&lt;mn&gt;3&lt;/mn&gt;&lt;/msub&gt;&lt;mo&gt;-&lt;/mo&gt;&lt;msub&gt;&lt;mi&gt;b&lt;/mi&gt;&lt;mn&gt;3&lt;/mn&gt;&lt;/msub&gt;&lt;msub&gt;&lt;mi&gt;x&lt;/mi&gt;&lt;mn&gt;2&lt;/mn&gt;&lt;/msub&gt;&lt;/mtd&gt;&lt;mtd&gt;&lt;msub&gt;&lt;mi&gt;b&lt;/mi&gt;&lt;mn&gt;3&lt;/mn&gt;&lt;/msub&gt;&lt;msub&gt;&lt;mi&gt;x&lt;/mi&gt;&lt;mn&gt;1&lt;/mn&gt;&lt;/msub&gt;&lt;mo&gt;-&lt;/mo&gt;&lt;msub&gt;&lt;mi&gt;b&lt;/mi&gt;&lt;mn&gt;1&lt;/mn&gt;&lt;/msub&gt;&lt;msub&gt;&lt;mi&gt;x&lt;/mi&gt;&lt;mn&gt;3&lt;/mn&gt;&lt;/msub&gt;&lt;/mtd&gt;&lt;mtd&gt;&lt;msub&gt;&lt;mi&gt;b&lt;/mi&gt;&lt;mn&gt;1&lt;/mn&gt;&lt;/msub&gt;&lt;msub&gt;&lt;mi&gt;x&lt;/mi&gt;&lt;mn&gt;2&lt;/mn&gt;&lt;/msub&gt;&lt;mo&gt;-&lt;/mo&gt;&lt;msub&gt;&lt;mi&gt;b&lt;/mi&gt;&lt;mn&gt;2&lt;/mn&gt;&lt;/msub&gt;&lt;msub&gt;&lt;mi&gt;x&lt;/mi&gt;&lt;mn&gt;1&lt;/mn&gt;&lt;/msub&gt;&lt;/mtd&gt;&lt;/mtr&gt;&lt;/mtable&gt;&lt;/mfenced&gt;&lt;/math&gt;&quot;,&quot;origin&quot;:&quot;MathType Legacy&quot;,&quot;version&quot;:&quot;v3.23.0&quot;}" title="b cross times x equals B x equals open parentheses table row cell b subscript 2 x subscript 3 minus b subscript 3 x subscript 2 end cell cell b subscript 3 x subscript 1 minus b subscript 1 x subscript 3 end cell cell b subscript 1 x subscript 2 minus b subscript 2 x subscript 1 end cell end table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b&lt;/mi&gt;&lt;mo&gt;&amp;#xD7;&lt;/mo&gt;&lt;mi&gt;x&lt;/mi&gt;&lt;mo&gt;=&lt;/mo&gt;&lt;mi&gt;B&lt;/mi&gt;&lt;mi&gt;x&lt;/mi&gt;&lt;mo&gt;=&lt;/mo&gt;&lt;mfenced&gt;&lt;mtable&gt;&lt;mtr&gt;&lt;mtd&gt;&lt;msub&gt;&lt;mi&gt;b&lt;/mi&gt;&lt;mn&gt;2&lt;/mn&gt;&lt;/msub&gt;&lt;msub&gt;&lt;mi&gt;x&lt;/mi&gt;&lt;mn&gt;3&lt;/mn&gt;&lt;/msub&gt;&lt;mo&gt;-&lt;/mo&gt;&lt;msub&gt;&lt;mi&gt;b&lt;/mi&gt;&lt;mn&gt;3&lt;/mn&gt;&lt;/msub&gt;&lt;msub&gt;&lt;mi&gt;x&lt;/mi&gt;&lt;mn&gt;2&lt;/mn&gt;&lt;/msub&gt;&lt;/mtd&gt;&lt;mtd&gt;&lt;msub&gt;&lt;mi&gt;b&lt;/mi&gt;&lt;mn&gt;3&lt;/mn&gt;&lt;/msub&gt;&lt;msub&gt;&lt;mi&gt;x&lt;/mi&gt;&lt;mn&gt;1&lt;/mn&gt;&lt;/msub&gt;&lt;mo&gt;-&lt;/mo&gt;&lt;msub&gt;&lt;mi&gt;b&lt;/mi&gt;&lt;mn&gt;1&lt;/mn&gt;&lt;/msub&gt;&lt;msub&gt;&lt;mi&gt;x&lt;/mi&gt;&lt;mn&gt;3&lt;/mn&gt;&lt;/msub&gt;&lt;/mtd&gt;&lt;mtd&gt;&lt;msub&gt;&lt;mi&gt;b&lt;/mi&gt;&lt;mn&gt;1&lt;/mn&gt;&lt;/msub&gt;&lt;msub&gt;&lt;mi&gt;x&lt;/mi&gt;&lt;mn&gt;2&lt;/mn&gt;&lt;/msub&gt;&lt;mo&gt;-&lt;/mo&gt;&lt;msub&gt;&lt;mi&gt;b&lt;/mi&gt;&lt;mn&gt;2&lt;/mn&gt;&lt;/msub&gt;&lt;msub&gt;&lt;mi&gt;x&lt;/mi&gt;&lt;mn&gt;1&lt;/mn&gt;&lt;/msub&gt;&lt;/mtd&gt;&lt;/mtr&gt;&lt;/mtable&gt;&lt;/mfenced&gt;&lt;/math&gt;&quot;,&quot;origin&quot;:&quot;MathType Legacy&quot;,&quot;version&quot;:&quot;v3.23.0&quot;}" title="b cross times x equals B x equals open parentheses table row cell b subscript 2 x subscript 3 minus b subscript 3 x subscript 2 end cell cell b subscript 3 x subscript 1 minus b subscript 1 x subscript 3 end cell cell b subscript 1 x subscript 2 minus b subscript 2 x subscript 1 end cell end table close parentheses"/>
                    <pic:cNvPicPr/>
                  </pic:nvPicPr>
                  <pic:blipFill>
                    <a:blip r:embed="rId1753" cstate="print">
                      <a:extLst>
                        <a:ext uri="{28A0092B-C50C-407E-A947-70E740481C1C}">
                          <a14:useLocalDpi xmlns:a14="http://schemas.microsoft.com/office/drawing/2010/main" val="0"/>
                        </a:ext>
                      </a:extLst>
                    </a:blip>
                    <a:stretch>
                      <a:fillRect/>
                    </a:stretch>
                  </pic:blipFill>
                  <pic:spPr>
                    <a:xfrm>
                      <a:off x="0" y="0"/>
                      <a:ext cx="3451962" cy="264465"/>
                    </a:xfrm>
                    <a:prstGeom prst="rect">
                      <a:avLst/>
                    </a:prstGeom>
                  </pic:spPr>
                </pic:pic>
              </a:graphicData>
            </a:graphic>
          </wp:inline>
        </w:drawing>
      </w:r>
    </w:p>
    <w:p w:rsidR="00EB01FB" w:rsidRDefault="00EB01FB" w:rsidP="008E42B0"/>
    <w:p w:rsidR="00EB01FB" w:rsidRDefault="00EB01FB" w:rsidP="008E42B0">
      <w:r>
        <w:t>Due to the skew-symmetry of Omega, the orthogonality of R (</w:t>
      </w:r>
      <w:r>
        <w:rPr>
          <w:noProof/>
        </w:rPr>
        <w:drawing>
          <wp:inline distT="0" distB="0" distL="0" distR="0" wp14:anchorId="188C9E0B" wp14:editId="6597D50D">
            <wp:extent cx="591312" cy="128016"/>
            <wp:effectExtent l="0" t="0" r="0" b="0"/>
            <wp:docPr id="935244495" name="Picture 935244495" descr="{&quot;mathml&quot;:&quot;&lt;math style=\&quot;font-family:stix;font-size:12px;\&quot; xmlns=\&quot;http://www.w3.org/1998/Math/MathML\&quot;&gt;&lt;msup&gt;&lt;mi&gt;R&lt;/mi&gt;&lt;mrow&gt;&lt;mo&gt;-&lt;/mo&gt;&lt;mn&gt;1&lt;/mn&gt;&lt;/mrow&gt;&lt;/msup&gt;&lt;mo&gt;=&lt;/mo&gt;&lt;msup&gt;&lt;mi&gt;R&lt;/mi&gt;&lt;mi&gt;T&lt;/mi&gt;&lt;/msup&gt;&lt;/math&gt;&quot;,&quot;origin&quot;:&quot;MathType Legacy&quot;,&quot;version&quot;:&quot;v3.23.0&quot;}" title="R to the power of negative 1 end exponent equals R to the power of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i&gt;R&lt;/mi&gt;&lt;mrow&gt;&lt;mo&gt;-&lt;/mo&gt;&lt;mn&gt;1&lt;/mn&gt;&lt;/mrow&gt;&lt;/msup&gt;&lt;mo&gt;=&lt;/mo&gt;&lt;msup&gt;&lt;mi&gt;R&lt;/mi&gt;&lt;mi&gt;T&lt;/mi&gt;&lt;/msup&gt;&lt;/math&gt;&quot;,&quot;origin&quot;:&quot;MathType Legacy&quot;,&quot;version&quot;:&quot;v3.23.0&quot;}" title="R to the power of negative 1 end exponent equals R to the power of T"/>
                    <pic:cNvPicPr/>
                  </pic:nvPicPr>
                  <pic:blipFill>
                    <a:blip r:embed="rId1754" cstate="print">
                      <a:extLst>
                        <a:ext uri="{28A0092B-C50C-407E-A947-70E740481C1C}">
                          <a14:useLocalDpi xmlns:a14="http://schemas.microsoft.com/office/drawing/2010/main" val="0"/>
                        </a:ext>
                      </a:extLst>
                    </a:blip>
                    <a:stretch>
                      <a:fillRect/>
                    </a:stretch>
                  </pic:blipFill>
                  <pic:spPr>
                    <a:xfrm>
                      <a:off x="0" y="0"/>
                      <a:ext cx="591312" cy="128016"/>
                    </a:xfrm>
                    <a:prstGeom prst="rect">
                      <a:avLst/>
                    </a:prstGeom>
                  </pic:spPr>
                </pic:pic>
              </a:graphicData>
            </a:graphic>
          </wp:inline>
        </w:drawing>
      </w:r>
      <w:r>
        <w:t xml:space="preserve">), and </w:t>
      </w:r>
      <w:r>
        <w:rPr>
          <w:noProof/>
          <w:position w:val="-4"/>
        </w:rPr>
        <w:drawing>
          <wp:inline distT="0" distB="0" distL="0" distR="0" wp14:anchorId="0CD53163" wp14:editId="69D45863">
            <wp:extent cx="1184656" cy="158496"/>
            <wp:effectExtent l="0" t="0" r="0" b="0"/>
            <wp:docPr id="399444686" name="Picture 399444686" descr="{&quot;mathml&quot;:&quot;&lt;math style=\&quot;font-family:stix;font-size:12px;\&quot; xmlns=\&quot;http://www.w3.org/1998/Math/MathML\&quot;&gt;&lt;msup&gt;&lt;mfenced&gt;&lt;msup&gt;&lt;mi&gt;A&lt;/mi&gt;&lt;mrow&gt;&lt;mo&gt;-&lt;/mo&gt;&lt;mn&gt;1&lt;/mn&gt;&lt;/mrow&gt;&lt;/msup&gt;&lt;/mfenced&gt;&lt;mi&gt;T&lt;/mi&gt;&lt;/msup&gt;&lt;mo&gt;=&lt;/mo&gt;&lt;msup&gt;&lt;mfenced&gt;&lt;msup&gt;&lt;mi&gt;A&lt;/mi&gt;&lt;mi&gt;T&lt;/mi&gt;&lt;/msup&gt;&lt;/mfenced&gt;&lt;mrow&gt;&lt;mo&gt;-&lt;/mo&gt;&lt;mn&gt;1&lt;/mn&gt;&lt;/mrow&gt;&lt;/msup&gt;&lt;/math&gt;&quot;,&quot;origin&quot;:&quot;MathType Legacy&quot;,&quot;version&quot;:&quot;v3.23.0&quot;}" title="open parentheses A to the power of negative 1 end exponent close parentheses to the power of T equals open parentheses A to the power of T close parentheses to the power of negative 1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fenced&gt;&lt;msup&gt;&lt;mi&gt;A&lt;/mi&gt;&lt;mrow&gt;&lt;mo&gt;-&lt;/mo&gt;&lt;mn&gt;1&lt;/mn&gt;&lt;/mrow&gt;&lt;/msup&gt;&lt;/mfenced&gt;&lt;mi&gt;T&lt;/mi&gt;&lt;/msup&gt;&lt;mo&gt;=&lt;/mo&gt;&lt;msup&gt;&lt;mfenced&gt;&lt;msup&gt;&lt;mi&gt;A&lt;/mi&gt;&lt;mi&gt;T&lt;/mi&gt;&lt;/msup&gt;&lt;/mfenced&gt;&lt;mrow&gt;&lt;mo&gt;-&lt;/mo&gt;&lt;mn&gt;1&lt;/mn&gt;&lt;/mrow&gt;&lt;/msup&gt;&lt;/math&gt;&quot;,&quot;origin&quot;:&quot;MathType Legacy&quot;,&quot;version&quot;:&quot;v3.23.0&quot;}" title="open parentheses A to the power of negative 1 end exponent close parentheses to the power of T equals open parentheses A to the power of T close parentheses to the power of negative 1 end exponent"/>
                    <pic:cNvPicPr/>
                  </pic:nvPicPr>
                  <pic:blipFill>
                    <a:blip r:embed="rId1755" cstate="print">
                      <a:extLst>
                        <a:ext uri="{28A0092B-C50C-407E-A947-70E740481C1C}">
                          <a14:useLocalDpi xmlns:a14="http://schemas.microsoft.com/office/drawing/2010/main" val="0"/>
                        </a:ext>
                      </a:extLst>
                    </a:blip>
                    <a:stretch>
                      <a:fillRect/>
                    </a:stretch>
                  </pic:blipFill>
                  <pic:spPr>
                    <a:xfrm>
                      <a:off x="0" y="0"/>
                      <a:ext cx="1184656" cy="158496"/>
                    </a:xfrm>
                    <a:prstGeom prst="rect">
                      <a:avLst/>
                    </a:prstGeom>
                  </pic:spPr>
                </pic:pic>
              </a:graphicData>
            </a:graphic>
          </wp:inline>
        </w:drawing>
      </w:r>
      <w:r>
        <w:t>, R can be expressed in terms of B as the product of two commuting matrices as</w:t>
      </w:r>
    </w:p>
    <w:p w:rsidR="00EB01FB" w:rsidRDefault="00EB01FB" w:rsidP="008E42B0"/>
    <w:p w:rsidR="00EB01FB" w:rsidRDefault="00EB01FB" w:rsidP="008E42B0">
      <w:pPr>
        <w:jc w:val="center"/>
      </w:pPr>
      <w:r>
        <w:rPr>
          <w:noProof/>
          <w:position w:val="-35"/>
        </w:rPr>
        <w:drawing>
          <wp:inline distT="0" distB="0" distL="0" distR="0" wp14:anchorId="124FBB5D" wp14:editId="17D399C2">
            <wp:extent cx="1414272" cy="418592"/>
            <wp:effectExtent l="0" t="0" r="0" b="0"/>
            <wp:docPr id="1209809178" name="Picture 1209809178" descr="{&quot;mathml&quot;:&quot;&lt;math style=\&quot;font-family:stix;font-size:12px;\&quot; xmlns=\&quot;http://www.w3.org/1998/Math/MathML\&quot;&gt;&lt;mtable columnspacing=\&quot;0px\&quot; columnalign=\&quot;right center left\&quot;&gt;&lt;mtr&gt;&lt;mtd&gt;&lt;mi&gt;R&lt;/mi&gt;&lt;/mtd&gt;&lt;mtd&gt;&lt;mo&gt;=&lt;/mo&gt;&lt;/mtd&gt;&lt;mtd&gt;&lt;mfenced&gt;&lt;mrow&gt;&lt;mi&gt;I&lt;/mi&gt;&lt;mo&gt;+&lt;/mo&gt;&lt;mi&gt;B&lt;/mi&gt;&lt;/mrow&gt;&lt;/mfenced&gt;&lt;msup&gt;&lt;mfenced&gt;&lt;mrow&gt;&lt;mi&gt;I&lt;/mi&gt;&lt;mo&gt;-&lt;/mo&gt;&lt;mi&gt;B&lt;/mi&gt;&lt;/mrow&gt;&lt;/mfenced&gt;&lt;mrow&gt;&lt;mo&gt;-&lt;/mo&gt;&lt;mn&gt;1&lt;/mn&gt;&lt;/mrow&gt;&lt;/msup&gt;&lt;/mtd&gt;&lt;/mtr&gt;&lt;mtr&gt;&lt;mtd/&gt;&lt;mtd&gt;&lt;mo&gt;=&lt;/mo&gt;&lt;/mtd&gt;&lt;mtd&gt;&lt;msup&gt;&lt;mfenced&gt;&lt;mrow&gt;&lt;mi&gt;I&lt;/mi&gt;&lt;mo&gt;-&lt;/mo&gt;&lt;mi&gt;B&lt;/mi&gt;&lt;/mrow&gt;&lt;/mfenced&gt;&lt;mrow&gt;&lt;mo&gt;-&lt;/mo&gt;&lt;mn&gt;1&lt;/mn&gt;&lt;/mrow&gt;&lt;/msup&gt;&lt;mfenced&gt;&lt;mrow&gt;&lt;mi&gt;I&lt;/mi&gt;&lt;mo&gt;+&lt;/mo&gt;&lt;mi&gt;B&lt;/mi&gt;&lt;/mrow&gt;&lt;/mfenced&gt;&lt;/mtd&gt;&lt;/mtr&gt;&lt;/mtable&gt;&lt;/math&gt;&quot;,&quot;origin&quot;:&quot;MathType Legacy&quot;,&quot;version&quot;:&quot;v3.23.0&quot;}" title="table row R equals cell open parentheses I plus B close parentheses open parentheses I minus B close parentheses to the power of negative 1 end exponent end cell row blank equals cell open parentheses I minus B close parentheses to the power of negative 1 end exponent open parentheses I plus B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R&lt;/mi&gt;&lt;/mtd&gt;&lt;mtd&gt;&lt;mo&gt;=&lt;/mo&gt;&lt;/mtd&gt;&lt;mtd&gt;&lt;mfenced&gt;&lt;mrow&gt;&lt;mi&gt;I&lt;/mi&gt;&lt;mo&gt;+&lt;/mo&gt;&lt;mi&gt;B&lt;/mi&gt;&lt;/mrow&gt;&lt;/mfenced&gt;&lt;msup&gt;&lt;mfenced&gt;&lt;mrow&gt;&lt;mi&gt;I&lt;/mi&gt;&lt;mo&gt;-&lt;/mo&gt;&lt;mi&gt;B&lt;/mi&gt;&lt;/mrow&gt;&lt;/mfenced&gt;&lt;mrow&gt;&lt;mo&gt;-&lt;/mo&gt;&lt;mn&gt;1&lt;/mn&gt;&lt;/mrow&gt;&lt;/msup&gt;&lt;/mtd&gt;&lt;/mtr&gt;&lt;mtr&gt;&lt;mtd/&gt;&lt;mtd&gt;&lt;mo&gt;=&lt;/mo&gt;&lt;/mtd&gt;&lt;mtd&gt;&lt;msup&gt;&lt;mfenced&gt;&lt;mrow&gt;&lt;mi&gt;I&lt;/mi&gt;&lt;mo&gt;-&lt;/mo&gt;&lt;mi&gt;B&lt;/mi&gt;&lt;/mrow&gt;&lt;/mfenced&gt;&lt;mrow&gt;&lt;mo&gt;-&lt;/mo&gt;&lt;mn&gt;1&lt;/mn&gt;&lt;/mrow&gt;&lt;/msup&gt;&lt;mfenced&gt;&lt;mrow&gt;&lt;mi&gt;I&lt;/mi&gt;&lt;mo&gt;+&lt;/mo&gt;&lt;mi&gt;B&lt;/mi&gt;&lt;/mrow&gt;&lt;/mfenced&gt;&lt;/mtd&gt;&lt;/mtr&gt;&lt;/mtable&gt;&lt;/math&gt;&quot;,&quot;origin&quot;:&quot;MathType Legacy&quot;,&quot;version&quot;:&quot;v3.23.0&quot;}" title="table row R equals cell open parentheses I plus B close parentheses open parentheses I minus B close parentheses to the power of negative 1 end exponent end cell row blank equals cell open parentheses I minus B close parentheses to the power of negative 1 end exponent open parentheses I plus B close parentheses end cell end table"/>
                    <pic:cNvPicPr/>
                  </pic:nvPicPr>
                  <pic:blipFill>
                    <a:blip r:embed="rId1756" cstate="print">
                      <a:extLst>
                        <a:ext uri="{28A0092B-C50C-407E-A947-70E740481C1C}">
                          <a14:useLocalDpi xmlns:a14="http://schemas.microsoft.com/office/drawing/2010/main" val="0"/>
                        </a:ext>
                      </a:extLst>
                    </a:blip>
                    <a:stretch>
                      <a:fillRect/>
                    </a:stretch>
                  </pic:blipFill>
                  <pic:spPr>
                    <a:xfrm>
                      <a:off x="0" y="0"/>
                      <a:ext cx="1414272" cy="418592"/>
                    </a:xfrm>
                    <a:prstGeom prst="rect">
                      <a:avLst/>
                    </a:prstGeom>
                  </pic:spPr>
                </pic:pic>
              </a:graphicData>
            </a:graphic>
          </wp:inline>
        </w:drawing>
      </w:r>
    </w:p>
    <w:p w:rsidR="00EB01FB" w:rsidRDefault="00EB01FB" w:rsidP="008E42B0">
      <w:pPr>
        <w:jc w:val="center"/>
      </w:pPr>
    </w:p>
    <w:p w:rsidR="00EB01FB" w:rsidRDefault="00EB01FB" w:rsidP="008E42B0">
      <w:r>
        <w:t xml:space="preserve">which is known as the </w:t>
      </w:r>
      <w:r w:rsidRPr="00FC34D5">
        <w:rPr>
          <w:i/>
          <w:iCs/>
        </w:rPr>
        <w:t xml:space="preserve">Cayley </w:t>
      </w:r>
      <w:r>
        <w:rPr>
          <w:i/>
          <w:iCs/>
        </w:rPr>
        <w:t>Transform</w:t>
      </w:r>
      <w:r>
        <w:t xml:space="preserve">.  In order to relate the above development to rotational motion, we need to invoke the spectral decomposition of rotation matrices from (section ()).  The determinant of R is 1, so the product of the eigenvalues is 1.  The eigenvectors represent three orthogonal directions, one of which will be the axis of rotation, and the other two will define a plane perpendicular to the axis parametized by angle </w:t>
      </w:r>
      <w:r>
        <w:sym w:font="Symbol" w:char="F06D"/>
      </w:r>
      <w:r>
        <w:t xml:space="preserve">.  The action of R on the axis, say omega, will be leave vector unchanged because it's on a fixed line, so lambda1 = 1 corresponds to the axis.  Since R is orthogonal, the remaining eigenvalues are </w:t>
      </w:r>
      <w:r>
        <w:rPr>
          <w:noProof/>
          <w:position w:val="-12"/>
        </w:rPr>
        <w:drawing>
          <wp:inline distT="0" distB="0" distL="0" distR="0" wp14:anchorId="2BBE5915" wp14:editId="406C378C">
            <wp:extent cx="672592" cy="201168"/>
            <wp:effectExtent l="0" t="0" r="0" b="0"/>
            <wp:docPr id="1923882335" name="Picture 1923882335" descr="{&quot;mathml&quot;:&quot;&lt;math style=\&quot;font-family:stix;font-size:12px;\&quot; xmlns=\&quot;http://www.w3.org/1998/Math/MathML\&quot;&gt;&lt;msub&gt;&lt;mi&gt;&amp;#x3BB;&lt;/mi&gt;&lt;mrow&gt;&lt;mn&gt;2&lt;/mn&gt;&lt;mo&gt;,&lt;/mo&gt;&lt;mn&gt;3&lt;/mn&gt;&lt;/mrow&gt;&lt;/msub&gt;&lt;mo&gt;=&lt;/mo&gt;&lt;msup&gt;&lt;mi&gt;e&lt;/mi&gt;&lt;mrow&gt;&lt;mo&gt;&amp;#xB1;&lt;/mo&gt;&lt;mi&gt;j&lt;/mi&gt;&lt;mi&gt;&amp;#x3BC;&lt;/mi&gt;&lt;/mrow&gt;&lt;/msup&gt;&lt;/math&gt;&quot;,&quot;origin&quot;:&quot;MathType Legacy&quot;,&quot;version&quot;:&quot;v3.23.0&quot;}" title="lambda subscript 2 comma 3 end subscript equals e to the power of plus-or-minus j mu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amp;#x3BB;&lt;/mi&gt;&lt;mrow&gt;&lt;mn&gt;2&lt;/mn&gt;&lt;mo&gt;,&lt;/mo&gt;&lt;mn&gt;3&lt;/mn&gt;&lt;/mrow&gt;&lt;/msub&gt;&lt;mo&gt;=&lt;/mo&gt;&lt;msup&gt;&lt;mi&gt;e&lt;/mi&gt;&lt;mrow&gt;&lt;mo&gt;&amp;#xB1;&lt;/mo&gt;&lt;mi&gt;j&lt;/mi&gt;&lt;mi&gt;&amp;#x3BC;&lt;/mi&gt;&lt;/mrow&gt;&lt;/msup&gt;&lt;/math&gt;&quot;,&quot;origin&quot;:&quot;MathType Legacy&quot;,&quot;version&quot;:&quot;v3.23.0&quot;}" title="lambda subscript 2 comma 3 end subscript equals e to the power of plus-or-minus j mu end exponent"/>
                    <pic:cNvPicPr/>
                  </pic:nvPicPr>
                  <pic:blipFill>
                    <a:blip r:embed="rId1757" cstate="print">
                      <a:extLst>
                        <a:ext uri="{28A0092B-C50C-407E-A947-70E740481C1C}">
                          <a14:useLocalDpi xmlns:a14="http://schemas.microsoft.com/office/drawing/2010/main" val="0"/>
                        </a:ext>
                      </a:extLst>
                    </a:blip>
                    <a:stretch>
                      <a:fillRect/>
                    </a:stretch>
                  </pic:blipFill>
                  <pic:spPr>
                    <a:xfrm>
                      <a:off x="0" y="0"/>
                      <a:ext cx="672592" cy="201168"/>
                    </a:xfrm>
                    <a:prstGeom prst="rect">
                      <a:avLst/>
                    </a:prstGeom>
                  </pic:spPr>
                </pic:pic>
              </a:graphicData>
            </a:graphic>
          </wp:inline>
        </w:drawing>
      </w:r>
      <w:r>
        <w:t xml:space="preserve">, where </w:t>
      </w:r>
      <w:r>
        <w:sym w:font="Symbol" w:char="F06D"/>
      </w:r>
      <w:r>
        <w:t xml:space="preserve"> is related to R by</w:t>
      </w:r>
    </w:p>
    <w:p w:rsidR="00EB01FB" w:rsidRDefault="00EB01FB" w:rsidP="008E42B0"/>
    <w:p w:rsidR="00EB01FB" w:rsidRDefault="00EB01FB" w:rsidP="008E42B0">
      <w:pPr>
        <w:jc w:val="center"/>
      </w:pPr>
      <w:r>
        <w:rPr>
          <w:noProof/>
          <w:position w:val="-10"/>
        </w:rPr>
        <w:drawing>
          <wp:inline distT="0" distB="0" distL="0" distR="0" wp14:anchorId="129BC330" wp14:editId="7C9BCD4B">
            <wp:extent cx="3092729" cy="729437"/>
            <wp:effectExtent l="0" t="0" r="0" b="0"/>
            <wp:docPr id="543794176" name="Picture 543794176" descr="{&quot;mathml&quot;:&quot;&lt;math style=\&quot;font-family:stix;font-size:12px;\&quot; xmlns=\&quot;http://www.w3.org/1998/Math/MathML\&quot;&gt;&lt;mi mathvariant=\&quot;double-struck\&quot;&gt;T&lt;/mi&gt;&lt;mfenced open=\&quot;{\&quot; close=\&quot;}\&quot;&gt;&lt;mi&gt;R&lt;/mi&gt;&lt;/mfenced&gt;&lt;mo&gt;=&lt;/mo&gt;&lt;msub&gt;&lt;mi&gt;&amp;#x3BB;&lt;/mi&gt;&lt;mn&gt;1&lt;/mn&gt;&lt;/msub&gt;&lt;mo&gt;+&lt;/mo&gt;&lt;msub&gt;&lt;mi&gt;&amp;#x3BB;&lt;/mi&gt;&lt;mn&gt;2&lt;/mn&gt;&lt;/msub&gt;&lt;mo&gt;+&lt;/mo&gt;&lt;msub&gt;&lt;mi&gt;&amp;#x3BB;&lt;/mi&gt;&lt;mn&gt;3&lt;/mn&gt;&lt;/msub&gt;&lt;mo&gt;=&lt;/mo&gt;&lt;mn&gt;1&lt;/mn&gt;&lt;mo&gt;+&lt;/mo&gt;&lt;mn&gt;2&lt;/mn&gt;&lt;mi&gt;cos&lt;/mi&gt;&lt;mi&gt;&amp;#x3BC;&lt;/mi&gt;&lt;mo&gt;=&lt;/mo&gt;&lt;msub&gt;&lt;mi&gt;R&lt;/mi&gt;&lt;mn&gt;11&lt;/mn&gt;&lt;/msub&gt;&lt;mo&gt;+&lt;/mo&gt;&lt;msub&gt;&lt;mi&gt;R&lt;/mi&gt;&lt;mn&gt;22&lt;/mn&gt;&lt;/msub&gt;&lt;mo&gt;+&lt;/mo&gt;&lt;msub&gt;&lt;mi&gt;R&lt;/mi&gt;&lt;mn&gt;33&lt;/mn&gt;&lt;/msub&gt;&lt;mspace linebreak=\&quot;newline\&quot;/&gt;&lt;mi&gt;&amp;#x3BC;&lt;/mi&gt;&lt;mo&gt;=&lt;/mo&gt;&lt;mtext&gt;arccos&lt;/mtext&gt;&lt;mfenced open=\&quot;[\&quot; close=\&quot;]\&quot;&gt;&lt;mfrac&gt;&lt;mrow&gt;&lt;msub&gt;&lt;mi&gt;R&lt;/mi&gt;&lt;mn&gt;11&lt;/mn&gt;&lt;/msub&gt;&lt;mo&gt;+&lt;/mo&gt;&lt;msub&gt;&lt;mi&gt;R&lt;/mi&gt;&lt;mn&gt;22&lt;/mn&gt;&lt;/msub&gt;&lt;mo&gt;+&lt;/mo&gt;&lt;msub&gt;&lt;mi&gt;R&lt;/mi&gt;&lt;mn&gt;33&lt;/mn&gt;&lt;/msub&gt;&lt;mo&gt;-&lt;/mo&gt;&lt;mn&gt;1&lt;/mn&gt;&lt;/mrow&gt;&lt;mn&gt;2&lt;/mn&gt;&lt;/mfrac&gt;&lt;/mfenced&gt;&lt;/math&gt;&quot;,&quot;origin&quot;:&quot;MathType Legacy&quot;,&quot;version&quot;:&quot;v3.23.0&quot;}" title="double-struck T open curly brackets R close curly brackets equals lambda subscript 1 plus lambda subscript 2 plus lambda subscript 3 equals 1 plus 2 cos mu equals R subscript 11 plus R subscript 22 plus R subscript 33&#10;mu equals text arccos end text open square brackets fraction numerator R subscript 11 plus R subscript 22 plus R subscript 33 minus 1 over denominator 2 end fraction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 mathvariant=\&quot;double-struck\&quot;&gt;T&lt;/mi&gt;&lt;mfenced open=\&quot;{\&quot; close=\&quot;}\&quot;&gt;&lt;mi&gt;R&lt;/mi&gt;&lt;/mfenced&gt;&lt;mo&gt;=&lt;/mo&gt;&lt;msub&gt;&lt;mi&gt;&amp;#x3BB;&lt;/mi&gt;&lt;mn&gt;1&lt;/mn&gt;&lt;/msub&gt;&lt;mo&gt;+&lt;/mo&gt;&lt;msub&gt;&lt;mi&gt;&amp;#x3BB;&lt;/mi&gt;&lt;mn&gt;2&lt;/mn&gt;&lt;/msub&gt;&lt;mo&gt;+&lt;/mo&gt;&lt;msub&gt;&lt;mi&gt;&amp;#x3BB;&lt;/mi&gt;&lt;mn&gt;3&lt;/mn&gt;&lt;/msub&gt;&lt;mo&gt;=&lt;/mo&gt;&lt;mn&gt;1&lt;/mn&gt;&lt;mo&gt;+&lt;/mo&gt;&lt;mn&gt;2&lt;/mn&gt;&lt;mi&gt;cos&lt;/mi&gt;&lt;mi&gt;&amp;#x3BC;&lt;/mi&gt;&lt;mo&gt;=&lt;/mo&gt;&lt;msub&gt;&lt;mi&gt;R&lt;/mi&gt;&lt;mn&gt;11&lt;/mn&gt;&lt;/msub&gt;&lt;mo&gt;+&lt;/mo&gt;&lt;msub&gt;&lt;mi&gt;R&lt;/mi&gt;&lt;mn&gt;22&lt;/mn&gt;&lt;/msub&gt;&lt;mo&gt;+&lt;/mo&gt;&lt;msub&gt;&lt;mi&gt;R&lt;/mi&gt;&lt;mn&gt;33&lt;/mn&gt;&lt;/msub&gt;&lt;mspace linebreak=\&quot;newline\&quot;/&gt;&lt;mi&gt;&amp;#x3BC;&lt;/mi&gt;&lt;mo&gt;=&lt;/mo&gt;&lt;mtext&gt;arccos&lt;/mtext&gt;&lt;mfenced open=\&quot;[\&quot; close=\&quot;]\&quot;&gt;&lt;mfrac&gt;&lt;mrow&gt;&lt;msub&gt;&lt;mi&gt;R&lt;/mi&gt;&lt;mn&gt;11&lt;/mn&gt;&lt;/msub&gt;&lt;mo&gt;+&lt;/mo&gt;&lt;msub&gt;&lt;mi&gt;R&lt;/mi&gt;&lt;mn&gt;22&lt;/mn&gt;&lt;/msub&gt;&lt;mo&gt;+&lt;/mo&gt;&lt;msub&gt;&lt;mi&gt;R&lt;/mi&gt;&lt;mn&gt;33&lt;/mn&gt;&lt;/msub&gt;&lt;mo&gt;-&lt;/mo&gt;&lt;mn&gt;1&lt;/mn&gt;&lt;/mrow&gt;&lt;mn&gt;2&lt;/mn&gt;&lt;/mfrac&gt;&lt;/mfenced&gt;&lt;/math&gt;&quot;,&quot;origin&quot;:&quot;MathType Legacy&quot;,&quot;version&quot;:&quot;v3.23.0&quot;}" title="double-struck T open curly brackets R close curly brackets equals lambda subscript 1 plus lambda subscript 2 plus lambda subscript 3 equals 1 plus 2 cos mu equals R subscript 11 plus R subscript 22 plus R subscript 33&#10;mu equals text arccos end text open square brackets fraction numerator R subscript 11 plus R subscript 22 plus R subscript 33 minus 1 over denominator 2 end fraction close square brackets"/>
                    <pic:cNvPicPr/>
                  </pic:nvPicPr>
                  <pic:blipFill>
                    <a:blip r:embed="rId1758" cstate="print">
                      <a:extLst>
                        <a:ext uri="{28A0092B-C50C-407E-A947-70E740481C1C}">
                          <a14:useLocalDpi xmlns:a14="http://schemas.microsoft.com/office/drawing/2010/main" val="0"/>
                        </a:ext>
                      </a:extLst>
                    </a:blip>
                    <a:stretch>
                      <a:fillRect/>
                    </a:stretch>
                  </pic:blipFill>
                  <pic:spPr>
                    <a:xfrm>
                      <a:off x="0" y="0"/>
                      <a:ext cx="3092729" cy="729437"/>
                    </a:xfrm>
                    <a:prstGeom prst="rect">
                      <a:avLst/>
                    </a:prstGeom>
                  </pic:spPr>
                </pic:pic>
              </a:graphicData>
            </a:graphic>
          </wp:inline>
        </w:drawing>
      </w:r>
    </w:p>
    <w:p w:rsidR="00EB01FB" w:rsidRDefault="00EB01FB" w:rsidP="008E42B0"/>
    <w:p w:rsidR="00EB01FB" w:rsidRDefault="00EB01FB" w:rsidP="008E42B0">
      <w:r>
        <w:t>The characteristic polynomial can be expressed in terms of R as</w:t>
      </w:r>
    </w:p>
    <w:p w:rsidR="00EB01FB" w:rsidRDefault="00EB01FB" w:rsidP="008E42B0"/>
    <w:p w:rsidR="00EB01FB" w:rsidRDefault="00EB01FB" w:rsidP="008E42B0">
      <w:pPr>
        <w:jc w:val="center"/>
      </w:pPr>
      <w:r>
        <w:rPr>
          <w:noProof/>
          <w:position w:val="-6"/>
        </w:rPr>
        <w:drawing>
          <wp:inline distT="0" distB="0" distL="0" distR="0" wp14:anchorId="001FB3AE" wp14:editId="5B3CD03C">
            <wp:extent cx="2298192" cy="449072"/>
            <wp:effectExtent l="0" t="0" r="0" b="0"/>
            <wp:docPr id="386729620" name="Picture 386729620" descr="{&quot;mathml&quot;:&quot;&lt;math style=\&quot;font-family:stix;font-size:12px;\&quot; xmlns=\&quot;http://www.w3.org/1998/Math/MathML\&quot;&gt;&lt;mtable columnspacing=\&quot;0px\&quot; columnalign=\&quot;right center left\&quot;&gt;&lt;mtr&gt;&lt;mtd&gt;&lt;mi&gt;p&lt;/mi&gt;&lt;mfenced&gt;&lt;mi&gt;&amp;#x3BB;&lt;/mi&gt;&lt;/mfenced&gt;&lt;/mtd&gt;&lt;mtd&gt;&lt;mo&gt;=&lt;/mo&gt;&lt;/mtd&gt;&lt;mtd&gt;&lt;mfenced&gt;&lt;mrow&gt;&lt;mi&gt;&amp;#x3BB;&lt;/mi&gt;&lt;mo&gt;-&lt;/mo&gt;&lt;mn&gt;1&lt;/mn&gt;&lt;/mrow&gt;&lt;/mfenced&gt;&lt;mfenced&gt;&lt;mrow&gt;&lt;mi&gt;&amp;#x3BB;&lt;/mi&gt;&lt;mo&gt;-&lt;/mo&gt;&lt;msup&gt;&lt;mi&gt;e&lt;/mi&gt;&lt;mrow&gt;&lt;mi&gt;j&lt;/mi&gt;&lt;mi&gt;&amp;#x3BC;&lt;/mi&gt;&lt;/mrow&gt;&lt;/msup&gt;&lt;/mrow&gt;&lt;/mfenced&gt;&lt;mfenced&gt;&lt;mrow&gt;&lt;mi&gt;&amp;#x3BB;&lt;/mi&gt;&lt;mo&gt;-&lt;/mo&gt;&lt;msup&gt;&lt;mi&gt;e&lt;/mi&gt;&lt;mrow&gt;&lt;mo&gt;-&lt;/mo&gt;&lt;mi&gt;j&lt;/mi&gt;&lt;mi&gt;&amp;#x3BC;&lt;/mi&gt;&lt;/mrow&gt;&lt;/msup&gt;&lt;/mrow&gt;&lt;/mfenced&gt;&lt;/mtd&gt;&lt;/mtr&gt;&lt;mtr&gt;&lt;mtd/&gt;&lt;mtd&gt;&lt;mo&gt;=&lt;/mo&gt;&lt;/mtd&gt;&lt;mtd&gt;&lt;msup&gt;&lt;mi&gt;&amp;#x3BB;&lt;/mi&gt;&lt;mn&gt;3&lt;/mn&gt;&lt;/msup&gt;&lt;mo&gt;-&lt;/mo&gt;&lt;mi mathvariant=\&quot;double-struck\&quot;&gt;T&lt;/mi&gt;&lt;mfenced open=\&quot;{\&quot; close=\&quot;}\&quot;&gt;&lt;mi&gt;R&lt;/mi&gt;&lt;/mfenced&gt;&lt;msup&gt;&lt;mi&gt;&amp;#x3BB;&lt;/mi&gt;&lt;mn&gt;2&lt;/mn&gt;&lt;/msup&gt;&lt;mo&gt;+&lt;/mo&gt;&lt;mi mathvariant=\&quot;double-struck\&quot;&gt;T&lt;/mi&gt;&lt;mfenced open=\&quot;{\&quot; close=\&quot;}\&quot;&gt;&lt;mi&gt;R&lt;/mi&gt;&lt;/mfenced&gt;&lt;mi&gt;&amp;#x3BB;&lt;/mi&gt;&lt;mo&gt;-&lt;/mo&gt;&lt;mn&gt;1&lt;/mn&gt;&lt;/mtd&gt;&lt;/mtr&gt;&lt;/mtable&gt;&lt;/math&gt;&quot;,&quot;origin&quot;:&quot;MathType Legacy&quot;,&quot;version&quot;:&quot;v3.23.0&quot;}" title="table row cell p open parentheses lambda close parentheses end cell equals cell open parentheses lambda minus 1 close parentheses open parentheses lambda minus e to the power of j mu end exponent close parentheses open parentheses lambda minus e to the power of negative j mu end exponent close parentheses end cell row blank equals cell lambda cubed minus double-struck T open curly brackets R close curly brackets lambda squared plus double-struck T open curly brackets R close curly brackets lambda minus 1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p&lt;/mi&gt;&lt;mfenced&gt;&lt;mi&gt;&amp;#x3BB;&lt;/mi&gt;&lt;/mfenced&gt;&lt;/mtd&gt;&lt;mtd&gt;&lt;mo&gt;=&lt;/mo&gt;&lt;/mtd&gt;&lt;mtd&gt;&lt;mfenced&gt;&lt;mrow&gt;&lt;mi&gt;&amp;#x3BB;&lt;/mi&gt;&lt;mo&gt;-&lt;/mo&gt;&lt;mn&gt;1&lt;/mn&gt;&lt;/mrow&gt;&lt;/mfenced&gt;&lt;mfenced&gt;&lt;mrow&gt;&lt;mi&gt;&amp;#x3BB;&lt;/mi&gt;&lt;mo&gt;-&lt;/mo&gt;&lt;msup&gt;&lt;mi&gt;e&lt;/mi&gt;&lt;mrow&gt;&lt;mi&gt;j&lt;/mi&gt;&lt;mi&gt;&amp;#x3BC;&lt;/mi&gt;&lt;/mrow&gt;&lt;/msup&gt;&lt;/mrow&gt;&lt;/mfenced&gt;&lt;mfenced&gt;&lt;mrow&gt;&lt;mi&gt;&amp;#x3BB;&lt;/mi&gt;&lt;mo&gt;-&lt;/mo&gt;&lt;msup&gt;&lt;mi&gt;e&lt;/mi&gt;&lt;mrow&gt;&lt;mo&gt;-&lt;/mo&gt;&lt;mi&gt;j&lt;/mi&gt;&lt;mi&gt;&amp;#x3BC;&lt;/mi&gt;&lt;/mrow&gt;&lt;/msup&gt;&lt;/mrow&gt;&lt;/mfenced&gt;&lt;/mtd&gt;&lt;/mtr&gt;&lt;mtr&gt;&lt;mtd/&gt;&lt;mtd&gt;&lt;mo&gt;=&lt;/mo&gt;&lt;/mtd&gt;&lt;mtd&gt;&lt;msup&gt;&lt;mi&gt;&amp;#x3BB;&lt;/mi&gt;&lt;mn&gt;3&lt;/mn&gt;&lt;/msup&gt;&lt;mo&gt;-&lt;/mo&gt;&lt;mi mathvariant=\&quot;double-struck\&quot;&gt;T&lt;/mi&gt;&lt;mfenced open=\&quot;{\&quot; close=\&quot;}\&quot;&gt;&lt;mi&gt;R&lt;/mi&gt;&lt;/mfenced&gt;&lt;msup&gt;&lt;mi&gt;&amp;#x3BB;&lt;/mi&gt;&lt;mn&gt;2&lt;/mn&gt;&lt;/msup&gt;&lt;mo&gt;+&lt;/mo&gt;&lt;mi mathvariant=\&quot;double-struck\&quot;&gt;T&lt;/mi&gt;&lt;mfenced open=\&quot;{\&quot; close=\&quot;}\&quot;&gt;&lt;mi&gt;R&lt;/mi&gt;&lt;/mfenced&gt;&lt;mi&gt;&amp;#x3BB;&lt;/mi&gt;&lt;mo&gt;-&lt;/mo&gt;&lt;mn&gt;1&lt;/mn&gt;&lt;/mtd&gt;&lt;/mtr&gt;&lt;/mtable&gt;&lt;/math&gt;&quot;,&quot;origin&quot;:&quot;MathType Legacy&quot;,&quot;version&quot;:&quot;v3.23.0&quot;}" title="table row cell p open parentheses lambda close parentheses end cell equals cell open parentheses lambda minus 1 close parentheses open parentheses lambda minus e to the power of j mu end exponent close parentheses open parentheses lambda minus e to the power of negative j mu end exponent close parentheses end cell row blank equals cell lambda cubed minus double-struck T open curly brackets R close curly brackets lambda squared plus double-struck T open curly brackets R close curly brackets lambda minus 1 end cell end table"/>
                    <pic:cNvPicPr/>
                  </pic:nvPicPr>
                  <pic:blipFill>
                    <a:blip r:embed="rId1759" cstate="print">
                      <a:extLst>
                        <a:ext uri="{28A0092B-C50C-407E-A947-70E740481C1C}">
                          <a14:useLocalDpi xmlns:a14="http://schemas.microsoft.com/office/drawing/2010/main" val="0"/>
                        </a:ext>
                      </a:extLst>
                    </a:blip>
                    <a:stretch>
                      <a:fillRect/>
                    </a:stretch>
                  </pic:blipFill>
                  <pic:spPr>
                    <a:xfrm>
                      <a:off x="0" y="0"/>
                      <a:ext cx="2298192" cy="449072"/>
                    </a:xfrm>
                    <a:prstGeom prst="rect">
                      <a:avLst/>
                    </a:prstGeom>
                  </pic:spPr>
                </pic:pic>
              </a:graphicData>
            </a:graphic>
          </wp:inline>
        </w:drawing>
      </w:r>
    </w:p>
    <w:p w:rsidR="00EB01FB" w:rsidRDefault="00EB01FB" w:rsidP="008E42B0"/>
    <w:p w:rsidR="00EB01FB" w:rsidRDefault="00EB01FB" w:rsidP="008E42B0">
      <w:r>
        <w:t xml:space="preserve">Let the eigenvectors be </w:t>
      </w:r>
      <w:r>
        <w:rPr>
          <w:noProof/>
          <w:position w:val="-10"/>
        </w:rPr>
        <w:drawing>
          <wp:inline distT="0" distB="0" distL="0" distR="0" wp14:anchorId="470D6637" wp14:editId="68171ABA">
            <wp:extent cx="640080" cy="132080"/>
            <wp:effectExtent l="0" t="0" r="0" b="0"/>
            <wp:docPr id="193314996" name="Picture 193314996" descr="{&quot;mathml&quot;:&quot;&lt;math style=\&quot;font-family:stix;font-size:12px;\&quot; xmlns=\&quot;http://www.w3.org/1998/Math/MathML\&quot;&gt;&lt;msub&gt;&lt;mi&gt;&amp;#x3C6;&lt;/mi&gt;&lt;mn&gt;1&lt;/mn&gt;&lt;/msub&gt;&lt;mo&gt;,&lt;/mo&gt;&lt;msub&gt;&lt;mi&gt;&amp;#x3C6;&lt;/mi&gt;&lt;mn&gt;2&lt;/mn&gt;&lt;/msub&gt;&lt;mo&gt;,&lt;/mo&gt;&lt;msub&gt;&lt;mi&gt;&amp;#x3C6;&lt;/mi&gt;&lt;mn&gt;3&lt;/mn&gt;&lt;/msub&gt;&lt;/math&gt;&quot;,&quot;origin&quot;:&quot;MathType Legacy&quot;,&quot;version&quot;:&quot;v3.23.0&quot;}" title="phi subscript 1 comma phi subscript 2 comma phi subscrip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amp;#x3C6;&lt;/mi&gt;&lt;mn&gt;1&lt;/mn&gt;&lt;/msub&gt;&lt;mo&gt;,&lt;/mo&gt;&lt;msub&gt;&lt;mi&gt;&amp;#x3C6;&lt;/mi&gt;&lt;mn&gt;2&lt;/mn&gt;&lt;/msub&gt;&lt;mo&gt;,&lt;/mo&gt;&lt;msub&gt;&lt;mi&gt;&amp;#x3C6;&lt;/mi&gt;&lt;mn&gt;3&lt;/mn&gt;&lt;/msub&gt;&lt;/math&gt;&quot;,&quot;origin&quot;:&quot;MathType Legacy&quot;,&quot;version&quot;:&quot;v3.23.0&quot;}" title="phi subscript 1 comma phi subscript 2 comma phi subscript 3"/>
                    <pic:cNvPicPr/>
                  </pic:nvPicPr>
                  <pic:blipFill>
                    <a:blip r:embed="rId1760" cstate="print">
                      <a:extLst>
                        <a:ext uri="{28A0092B-C50C-407E-A947-70E740481C1C}">
                          <a14:useLocalDpi xmlns:a14="http://schemas.microsoft.com/office/drawing/2010/main" val="0"/>
                        </a:ext>
                      </a:extLst>
                    </a:blip>
                    <a:stretch>
                      <a:fillRect/>
                    </a:stretch>
                  </pic:blipFill>
                  <pic:spPr>
                    <a:xfrm>
                      <a:off x="0" y="0"/>
                      <a:ext cx="640080" cy="132080"/>
                    </a:xfrm>
                    <a:prstGeom prst="rect">
                      <a:avLst/>
                    </a:prstGeom>
                  </pic:spPr>
                </pic:pic>
              </a:graphicData>
            </a:graphic>
          </wp:inline>
        </w:drawing>
      </w:r>
      <w:r>
        <w:t xml:space="preserve">, with </w:t>
      </w:r>
      <w:r>
        <w:rPr>
          <w:noProof/>
          <w:position w:val="-10"/>
        </w:rPr>
        <w:drawing>
          <wp:inline distT="0" distB="0" distL="0" distR="0" wp14:anchorId="59694E1A" wp14:editId="37E610F0">
            <wp:extent cx="168656" cy="130048"/>
            <wp:effectExtent l="0" t="0" r="0" b="0"/>
            <wp:docPr id="2004731246" name="Picture 2004731246" descr="{&quot;mathml&quot;:&quot;&lt;math style=\&quot;font-family:stix;font-size:12px;\&quot; xmlns=\&quot;http://www.w3.org/1998/Math/MathML\&quot;&gt;&lt;msub&gt;&lt;mi&gt;&amp;#x3C6;&lt;/mi&gt;&lt;mn&gt;1&lt;/mn&gt;&lt;/msub&gt;&lt;/math&gt;&quot;,&quot;origin&quot;:&quot;MathType Legacy&quot;,&quot;version&quot;:&quot;v3.23.0&quot;}" title="phi subscrip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amp;#x3C6;&lt;/mi&gt;&lt;mn&gt;1&lt;/mn&gt;&lt;/msub&gt;&lt;/math&gt;&quot;,&quot;origin&quot;:&quot;MathType Legacy&quot;,&quot;version&quot;:&quot;v3.23.0&quot;}" title="phi subscript 1"/>
                    <pic:cNvPicPr/>
                  </pic:nvPicPr>
                  <pic:blipFill>
                    <a:blip r:embed="rId1761" cstate="print">
                      <a:extLst>
                        <a:ext uri="{28A0092B-C50C-407E-A947-70E740481C1C}">
                          <a14:useLocalDpi xmlns:a14="http://schemas.microsoft.com/office/drawing/2010/main" val="0"/>
                        </a:ext>
                      </a:extLst>
                    </a:blip>
                    <a:stretch>
                      <a:fillRect/>
                    </a:stretch>
                  </pic:blipFill>
                  <pic:spPr>
                    <a:xfrm>
                      <a:off x="0" y="0"/>
                      <a:ext cx="168656" cy="130048"/>
                    </a:xfrm>
                    <a:prstGeom prst="rect">
                      <a:avLst/>
                    </a:prstGeom>
                  </pic:spPr>
                </pic:pic>
              </a:graphicData>
            </a:graphic>
          </wp:inline>
        </w:drawing>
      </w:r>
      <w:r>
        <w:t xml:space="preserve"> corresponding to </w:t>
      </w:r>
      <w:r>
        <w:rPr>
          <w:noProof/>
          <w:position w:val="-10"/>
        </w:rPr>
        <w:drawing>
          <wp:inline distT="0" distB="0" distL="0" distR="0" wp14:anchorId="1024AAB2" wp14:editId="69B52A88">
            <wp:extent cx="361696" cy="168656"/>
            <wp:effectExtent l="0" t="0" r="0" b="0"/>
            <wp:docPr id="772139393" name="Picture 772139393" descr="{&quot;mathml&quot;:&quot;&lt;math style=\&quot;font-family:stix;font-size:12px;\&quot; xmlns=\&quot;http://www.w3.org/1998/Math/MathML\&quot;&gt;&lt;msub&gt;&lt;mi&gt;&amp;#x3BB;&lt;/mi&gt;&lt;mn&gt;1&lt;/mn&gt;&lt;/msub&gt;&lt;mo&gt;=&lt;/mo&gt;&lt;mn&gt;1&lt;/mn&gt;&lt;/math&gt;&quot;,&quot;origin&quot;:&quot;MathType Legacy&quot;,&quot;version&quot;:&quot;v3.23.0&quot;}" title="lambda subscript 1 equa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amp;#x3BB;&lt;/mi&gt;&lt;mn&gt;1&lt;/mn&gt;&lt;/msub&gt;&lt;mo&gt;=&lt;/mo&gt;&lt;mn&gt;1&lt;/mn&gt;&lt;/math&gt;&quot;,&quot;origin&quot;:&quot;MathType Legacy&quot;,&quot;version&quot;:&quot;v3.23.0&quot;}" title="lambda subscript 1 equals 1"/>
                    <pic:cNvPicPr/>
                  </pic:nvPicPr>
                  <pic:blipFill>
                    <a:blip r:embed="rId1762" cstate="print">
                      <a:extLst>
                        <a:ext uri="{28A0092B-C50C-407E-A947-70E740481C1C}">
                          <a14:useLocalDpi xmlns:a14="http://schemas.microsoft.com/office/drawing/2010/main" val="0"/>
                        </a:ext>
                      </a:extLst>
                    </a:blip>
                    <a:stretch>
                      <a:fillRect/>
                    </a:stretch>
                  </pic:blipFill>
                  <pic:spPr>
                    <a:xfrm>
                      <a:off x="0" y="0"/>
                      <a:ext cx="361696" cy="168656"/>
                    </a:xfrm>
                    <a:prstGeom prst="rect">
                      <a:avLst/>
                    </a:prstGeom>
                  </pic:spPr>
                </pic:pic>
              </a:graphicData>
            </a:graphic>
          </wp:inline>
        </w:drawing>
      </w:r>
      <w:r>
        <w:t xml:space="preserve">.  The effect of R on the axis is identity hence to find </w:t>
      </w:r>
      <w:r>
        <w:rPr>
          <w:noProof/>
          <w:position w:val="-10"/>
        </w:rPr>
        <w:drawing>
          <wp:inline distT="0" distB="0" distL="0" distR="0" wp14:anchorId="662D8243" wp14:editId="7AEB42E4">
            <wp:extent cx="168656" cy="130048"/>
            <wp:effectExtent l="0" t="0" r="0" b="0"/>
            <wp:docPr id="809161526" name="Picture 809161526" descr="{&quot;mathml&quot;:&quot;&lt;math style=\&quot;font-family:stix;font-size:12px;\&quot; xmlns=\&quot;http://www.w3.org/1998/Math/MathML\&quot;&gt;&lt;msub&gt;&lt;mi&gt;&amp;#x3C6;&lt;/mi&gt;&lt;mn&gt;1&lt;/mn&gt;&lt;/msub&gt;&lt;/math&gt;&quot;,&quot;origin&quot;:&quot;MathType Legacy&quot;,&quot;version&quot;:&quot;v3.23.0&quot;}" title="phi subscrip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amp;#x3C6;&lt;/mi&gt;&lt;mn&gt;1&lt;/mn&gt;&lt;/msub&gt;&lt;/math&gt;&quot;,&quot;origin&quot;:&quot;MathType Legacy&quot;,&quot;version&quot;:&quot;v3.23.0&quot;}" title="phi subscript 1"/>
                    <pic:cNvPicPr/>
                  </pic:nvPicPr>
                  <pic:blipFill>
                    <a:blip r:embed="rId1761" cstate="print">
                      <a:extLst>
                        <a:ext uri="{28A0092B-C50C-407E-A947-70E740481C1C}">
                          <a14:useLocalDpi xmlns:a14="http://schemas.microsoft.com/office/drawing/2010/main" val="0"/>
                        </a:ext>
                      </a:extLst>
                    </a:blip>
                    <a:stretch>
                      <a:fillRect/>
                    </a:stretch>
                  </pic:blipFill>
                  <pic:spPr>
                    <a:xfrm>
                      <a:off x="0" y="0"/>
                      <a:ext cx="168656" cy="130048"/>
                    </a:xfrm>
                    <a:prstGeom prst="rect">
                      <a:avLst/>
                    </a:prstGeom>
                  </pic:spPr>
                </pic:pic>
              </a:graphicData>
            </a:graphic>
          </wp:inline>
        </w:drawing>
      </w:r>
      <w:r>
        <w:t>we must solve</w:t>
      </w:r>
      <w:r>
        <w:rPr>
          <w:noProof/>
          <w:position w:val="-10"/>
        </w:rPr>
        <w:drawing>
          <wp:inline distT="0" distB="0" distL="0" distR="0" wp14:anchorId="2E721D04" wp14:editId="6ACFE36A">
            <wp:extent cx="568960" cy="162560"/>
            <wp:effectExtent l="0" t="0" r="0" b="0"/>
            <wp:docPr id="1323348901" name="Picture 1323348901" descr="{&quot;mathml&quot;:&quot;&lt;math style=\&quot;font-family:stix;font-size:12px;\&quot; xmlns=\&quot;http://www.w3.org/1998/Math/MathML\&quot;&gt;&lt;mi&gt;R&lt;/mi&gt;&lt;msub&gt;&lt;mi&gt;&amp;#x3C6;&lt;/mi&gt;&lt;mn&gt;1&lt;/mn&gt;&lt;/msub&gt;&lt;mo&gt;=&lt;/mo&gt;&lt;msub&gt;&lt;mi&gt;&amp;#x3C6;&lt;/mi&gt;&lt;mn&gt;1&lt;/mn&gt;&lt;/msub&gt;&lt;/math&gt;&quot;,&quot;origin&quot;:&quot;MathType Legacy&quot;,&quot;version&quot;:&quot;v3.23.0&quot;}" title="R phi subscript 1 equals phi subscrip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R&lt;/mi&gt;&lt;msub&gt;&lt;mi&gt;&amp;#x3C6;&lt;/mi&gt;&lt;mn&gt;1&lt;/mn&gt;&lt;/msub&gt;&lt;mo&gt;=&lt;/mo&gt;&lt;msub&gt;&lt;mi&gt;&amp;#x3C6;&lt;/mi&gt;&lt;mn&gt;1&lt;/mn&gt;&lt;/msub&gt;&lt;/math&gt;&quot;,&quot;origin&quot;:&quot;MathType Legacy&quot;,&quot;version&quot;:&quot;v3.23.0&quot;}" title="R phi subscript 1 equals phi subscript 1"/>
                    <pic:cNvPicPr/>
                  </pic:nvPicPr>
                  <pic:blipFill>
                    <a:blip r:embed="rId1763" cstate="print">
                      <a:extLst>
                        <a:ext uri="{28A0092B-C50C-407E-A947-70E740481C1C}">
                          <a14:useLocalDpi xmlns:a14="http://schemas.microsoft.com/office/drawing/2010/main" val="0"/>
                        </a:ext>
                      </a:extLst>
                    </a:blip>
                    <a:stretch>
                      <a:fillRect/>
                    </a:stretch>
                  </pic:blipFill>
                  <pic:spPr>
                    <a:xfrm>
                      <a:off x="0" y="0"/>
                      <a:ext cx="568960" cy="162560"/>
                    </a:xfrm>
                    <a:prstGeom prst="rect">
                      <a:avLst/>
                    </a:prstGeom>
                  </pic:spPr>
                </pic:pic>
              </a:graphicData>
            </a:graphic>
          </wp:inline>
        </w:drawing>
      </w:r>
      <w:r>
        <w:t xml:space="preserve"> or equivalently,</w:t>
      </w:r>
    </w:p>
    <w:p w:rsidR="00EB01FB" w:rsidRDefault="00EB01FB" w:rsidP="008E42B0"/>
    <w:p w:rsidR="00EB01FB" w:rsidRDefault="00EB01FB" w:rsidP="008E42B0">
      <w:pPr>
        <w:jc w:val="center"/>
      </w:pPr>
      <w:r>
        <w:rPr>
          <w:noProof/>
          <w:position w:val="-10"/>
        </w:rPr>
        <w:drawing>
          <wp:inline distT="0" distB="0" distL="0" distR="0" wp14:anchorId="445445DB" wp14:editId="7008AF0F">
            <wp:extent cx="885952" cy="166624"/>
            <wp:effectExtent l="0" t="0" r="0" b="0"/>
            <wp:docPr id="2120711005" name="Picture 2120711005" descr="{&quot;mathml&quot;:&quot;&lt;math style=\&quot;font-family:stix;font-size:12px;\&quot; xmlns=\&quot;http://www.w3.org/1998/Math/MathML\&quot;&gt;&lt;mfenced&gt;&lt;mrow&gt;&lt;mi&gt;R&lt;/mi&gt;&lt;mo&gt;-&lt;/mo&gt;&lt;mi&gt;I&lt;/mi&gt;&lt;/mrow&gt;&lt;/mfenced&gt;&lt;msub&gt;&lt;mi&gt;&amp;#x3C6;&lt;/mi&gt;&lt;mn&gt;1&lt;/mn&gt;&lt;/msub&gt;&lt;mo&gt;=&lt;/mo&gt;&lt;mn&gt;0&lt;/mn&gt;&lt;/math&gt;&quot;,&quot;origin&quot;:&quot;MathType Legacy&quot;,&quot;version&quot;:&quot;v3.23.0&quot;}" title="open parentheses R minus I close parentheses phi subscript 1 equals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fenced&gt;&lt;mrow&gt;&lt;mi&gt;R&lt;/mi&gt;&lt;mo&gt;-&lt;/mo&gt;&lt;mi&gt;I&lt;/mi&gt;&lt;/mrow&gt;&lt;/mfenced&gt;&lt;msub&gt;&lt;mi&gt;&amp;#x3C6;&lt;/mi&gt;&lt;mn&gt;1&lt;/mn&gt;&lt;/msub&gt;&lt;mo&gt;=&lt;/mo&gt;&lt;mn&gt;0&lt;/mn&gt;&lt;/math&gt;&quot;,&quot;origin&quot;:&quot;MathType Legacy&quot;,&quot;version&quot;:&quot;v3.23.0&quot;}" title="open parentheses R minus I close parentheses phi subscript 1 equals 0"/>
                    <pic:cNvPicPr/>
                  </pic:nvPicPr>
                  <pic:blipFill>
                    <a:blip r:embed="rId1764" cstate="print">
                      <a:extLst>
                        <a:ext uri="{28A0092B-C50C-407E-A947-70E740481C1C}">
                          <a14:useLocalDpi xmlns:a14="http://schemas.microsoft.com/office/drawing/2010/main" val="0"/>
                        </a:ext>
                      </a:extLst>
                    </a:blip>
                    <a:stretch>
                      <a:fillRect/>
                    </a:stretch>
                  </pic:blipFill>
                  <pic:spPr>
                    <a:xfrm>
                      <a:off x="0" y="0"/>
                      <a:ext cx="885952" cy="166624"/>
                    </a:xfrm>
                    <a:prstGeom prst="rect">
                      <a:avLst/>
                    </a:prstGeom>
                  </pic:spPr>
                </pic:pic>
              </a:graphicData>
            </a:graphic>
          </wp:inline>
        </w:drawing>
      </w:r>
      <w:r>
        <w:t>.</w:t>
      </w:r>
    </w:p>
    <w:p w:rsidR="00EB01FB" w:rsidRDefault="00EB01FB" w:rsidP="008E42B0"/>
    <w:p w:rsidR="00EB01FB" w:rsidRDefault="00EB01FB" w:rsidP="008E42B0">
      <w:r>
        <w:t xml:space="preserve">There are many ways to do this and we will investigate a few.  </w:t>
      </w:r>
    </w:p>
    <w:p w:rsidR="00EB01FB" w:rsidRDefault="00EB01FB" w:rsidP="008E42B0"/>
    <w:p w:rsidR="00EB01FB" w:rsidRDefault="00EB01FB" w:rsidP="008E42B0">
      <w:r>
        <w:t>Method 1: Nullspace</w:t>
      </w:r>
    </w:p>
    <w:p w:rsidR="00EB01FB" w:rsidRDefault="00EB01FB" w:rsidP="008E42B0"/>
    <w:p w:rsidR="00EB01FB" w:rsidRDefault="00EB01FB" w:rsidP="008E42B0">
      <w:r>
        <w:t>Since the rows (or columns) are already an orthonormal set, perhaps the simplest is to associate the rows (or columns) of R = (rx ry rz)^T with a right handed coordinate system.  We can do this because the condition det(R)=1 ensures the vectors point according to the right hand rule.  This can be demonstrated by the scalar triple product between the columns</w:t>
      </w:r>
    </w:p>
    <w:p w:rsidR="00EB01FB" w:rsidRDefault="00EB01FB" w:rsidP="008E42B0"/>
    <w:p w:rsidR="00EB01FB" w:rsidRDefault="00EB01FB" w:rsidP="008E42B0">
      <w:pPr>
        <w:jc w:val="center"/>
      </w:pPr>
      <w:r>
        <w:rPr>
          <w:noProof/>
          <w:position w:val="-4"/>
        </w:rPr>
        <w:drawing>
          <wp:inline distT="0" distB="0" distL="0" distR="0" wp14:anchorId="1830BDC0" wp14:editId="20EC266D">
            <wp:extent cx="1371600" cy="229616"/>
            <wp:effectExtent l="0" t="0" r="0" b="0"/>
            <wp:docPr id="1727532263" name="Picture 1727532263" descr="{&quot;mathml&quot;:&quot;&lt;math style=\&quot;font-family:stix;font-size:12px;\&quot; xmlns=\&quot;http://www.w3.org/1998/Math/MathML\&quot;&gt;&lt;mfenced open=\&quot;|\&quot; close=\&quot;|\&quot;&gt;&lt;mi&gt;R&lt;/mi&gt;&lt;/mfenced&gt;&lt;mo&gt;=&lt;/mo&gt;&lt;msup&gt;&lt;msub&gt;&lt;mi&gt;r&lt;/mi&gt;&lt;mi&gt;x&lt;/mi&gt;&lt;/msub&gt;&lt;mi&gt;T&lt;/mi&gt;&lt;/msup&gt;&lt;mfenced&gt;&lt;mrow&gt;&lt;msub&gt;&lt;mi&gt;r&lt;/mi&gt;&lt;mi&gt;y&lt;/mi&gt;&lt;/msub&gt;&lt;mo&gt;&amp;#xD7;&lt;/mo&gt;&lt;msub&gt;&lt;mi&gt;r&lt;/mi&gt;&lt;mi&gt;z&lt;/mi&gt;&lt;/msub&gt;&lt;/mrow&gt;&lt;/mfenced&gt;&lt;mo&gt;&amp;gt;&lt;/mo&gt;&lt;mn&gt;0&lt;/mn&gt;&lt;/math&gt;&quot;,&quot;origin&quot;:&quot;MathType Legacy&quot;,&quot;version&quot;:&quot;v3.23.0&quot;}" title="open vertical bar R close vertical bar equals r subscript x to the power of T open parentheses r subscript y cross times r subscript z close parentheses greater than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fenced open=\&quot;|\&quot; close=\&quot;|\&quot;&gt;&lt;mi&gt;R&lt;/mi&gt;&lt;/mfenced&gt;&lt;mo&gt;=&lt;/mo&gt;&lt;msup&gt;&lt;msub&gt;&lt;mi&gt;r&lt;/mi&gt;&lt;mi&gt;x&lt;/mi&gt;&lt;/msub&gt;&lt;mi&gt;T&lt;/mi&gt;&lt;/msup&gt;&lt;mfenced&gt;&lt;mrow&gt;&lt;msub&gt;&lt;mi&gt;r&lt;/mi&gt;&lt;mi&gt;y&lt;/mi&gt;&lt;/msub&gt;&lt;mo&gt;&amp;#xD7;&lt;/mo&gt;&lt;msub&gt;&lt;mi&gt;r&lt;/mi&gt;&lt;mi&gt;z&lt;/mi&gt;&lt;/msub&gt;&lt;/mrow&gt;&lt;/mfenced&gt;&lt;mo&gt;&amp;gt;&lt;/mo&gt;&lt;mn&gt;0&lt;/mn&gt;&lt;/math&gt;&quot;,&quot;origin&quot;:&quot;MathType Legacy&quot;,&quot;version&quot;:&quot;v3.23.0&quot;}" title="open vertical bar R close vertical bar equals r subscript x to the power of T open parentheses r subscript y cross times r subscript z close parentheses greater than 0"/>
                    <pic:cNvPicPr/>
                  </pic:nvPicPr>
                  <pic:blipFill>
                    <a:blip r:embed="rId1765" cstate="print">
                      <a:extLst>
                        <a:ext uri="{28A0092B-C50C-407E-A947-70E740481C1C}">
                          <a14:useLocalDpi xmlns:a14="http://schemas.microsoft.com/office/drawing/2010/main" val="0"/>
                        </a:ext>
                      </a:extLst>
                    </a:blip>
                    <a:stretch>
                      <a:fillRect/>
                    </a:stretch>
                  </pic:blipFill>
                  <pic:spPr>
                    <a:xfrm>
                      <a:off x="0" y="0"/>
                      <a:ext cx="1371600" cy="229616"/>
                    </a:xfrm>
                    <a:prstGeom prst="rect">
                      <a:avLst/>
                    </a:prstGeom>
                  </pic:spPr>
                </pic:pic>
              </a:graphicData>
            </a:graphic>
          </wp:inline>
        </w:drawing>
      </w:r>
    </w:p>
    <w:p w:rsidR="00EB01FB" w:rsidRDefault="00EB01FB" w:rsidP="008E42B0"/>
    <w:p w:rsidR="00EB01FB" w:rsidRDefault="00EB01FB" w:rsidP="008E42B0">
      <w:r>
        <w:t>If any of the directions is point opposite right hand rule would not hold, e.g. it must be</w:t>
      </w:r>
    </w:p>
    <w:p w:rsidR="00EB01FB" w:rsidRDefault="00EB01FB" w:rsidP="008E42B0"/>
    <w:p w:rsidR="00EB01FB" w:rsidRDefault="00EB01FB" w:rsidP="008E42B0">
      <w:pPr>
        <w:jc w:val="center"/>
      </w:pPr>
      <w:r>
        <w:rPr>
          <w:noProof/>
          <w:position w:val="-29"/>
        </w:rPr>
        <w:drawing>
          <wp:inline distT="0" distB="0" distL="0" distR="0" wp14:anchorId="1E8AD581" wp14:editId="4F2D684A">
            <wp:extent cx="680720" cy="772160"/>
            <wp:effectExtent l="0" t="0" r="0" b="0"/>
            <wp:docPr id="805635431" name="Picture 805635431" descr="{&quot;mathml&quot;:&quot;&lt;math style=\&quot;font-family:stix;font-size:12px;\&quot; xmlns=\&quot;http://www.w3.org/1998/Math/MathML\&quot;&gt;&lt;msub&gt;&lt;mi&gt;r&lt;/mi&gt;&lt;mi&gt;x&lt;/mi&gt;&lt;/msub&gt;&lt;mo&gt;&amp;#xD7;&lt;/mo&gt;&lt;msub&gt;&lt;mi&gt;r&lt;/mi&gt;&lt;mi&gt;y&lt;/mi&gt;&lt;/msub&gt;&lt;mo&gt;=&lt;/mo&gt;&lt;msub&gt;&lt;mi&gt;r&lt;/mi&gt;&lt;mi&gt;z&lt;/mi&gt;&lt;/msub&gt;&lt;mspace linebreak=\&quot;newline\&quot;/&gt;&lt;msub&gt;&lt;mi&gt;r&lt;/mi&gt;&lt;mi&gt;y&lt;/mi&gt;&lt;/msub&gt;&lt;mo&gt;&amp;#xD7;&lt;/mo&gt;&lt;msub&gt;&lt;mi&gt;r&lt;/mi&gt;&lt;mi&gt;z&lt;/mi&gt;&lt;/msub&gt;&lt;mo&gt;=&lt;/mo&gt;&lt;msub&gt;&lt;mi&gt;r&lt;/mi&gt;&lt;mi&gt;x&lt;/mi&gt;&lt;/msub&gt;&lt;mspace linebreak=\&quot;newline\&quot;/&gt;&lt;msub&gt;&lt;mi&gt;r&lt;/mi&gt;&lt;mi&gt;z&lt;/mi&gt;&lt;/msub&gt;&lt;mo&gt;&amp;#xD7;&lt;/mo&gt;&lt;msub&gt;&lt;mi&gt;r&lt;/mi&gt;&lt;mi&gt;x&lt;/mi&gt;&lt;/msub&gt;&lt;mo&gt;=&lt;/mo&gt;&lt;msub&gt;&lt;mi&gt;r&lt;/mi&gt;&lt;mi&gt;y&lt;/mi&gt;&lt;/msub&gt;&lt;mspace linebreak=\&quot;newline\&quot;/&gt;&lt;/math&gt;&quot;,&quot;origin&quot;:&quot;MathType Legacy&quot;,&quot;version&quot;:&quot;v3.23.0&quot;}" title="r subscript x cross times r subscript y equals r subscript z&#10;r subscript y cross times r subscript z equals r subscript x&#10;r subscript z cross times r subscript x equals r subscript y&#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r&lt;/mi&gt;&lt;mi&gt;x&lt;/mi&gt;&lt;/msub&gt;&lt;mo&gt;&amp;#xD7;&lt;/mo&gt;&lt;msub&gt;&lt;mi&gt;r&lt;/mi&gt;&lt;mi&gt;y&lt;/mi&gt;&lt;/msub&gt;&lt;mo&gt;=&lt;/mo&gt;&lt;msub&gt;&lt;mi&gt;r&lt;/mi&gt;&lt;mi&gt;z&lt;/mi&gt;&lt;/msub&gt;&lt;mspace linebreak=\&quot;newline\&quot;/&gt;&lt;msub&gt;&lt;mi&gt;r&lt;/mi&gt;&lt;mi&gt;y&lt;/mi&gt;&lt;/msub&gt;&lt;mo&gt;&amp;#xD7;&lt;/mo&gt;&lt;msub&gt;&lt;mi&gt;r&lt;/mi&gt;&lt;mi&gt;z&lt;/mi&gt;&lt;/msub&gt;&lt;mo&gt;=&lt;/mo&gt;&lt;msub&gt;&lt;mi&gt;r&lt;/mi&gt;&lt;mi&gt;x&lt;/mi&gt;&lt;/msub&gt;&lt;mspace linebreak=\&quot;newline\&quot;/&gt;&lt;msub&gt;&lt;mi&gt;r&lt;/mi&gt;&lt;mi&gt;z&lt;/mi&gt;&lt;/msub&gt;&lt;mo&gt;&amp;#xD7;&lt;/mo&gt;&lt;msub&gt;&lt;mi&gt;r&lt;/mi&gt;&lt;mi&gt;x&lt;/mi&gt;&lt;/msub&gt;&lt;mo&gt;=&lt;/mo&gt;&lt;msub&gt;&lt;mi&gt;r&lt;/mi&gt;&lt;mi&gt;y&lt;/mi&gt;&lt;/msub&gt;&lt;mspace linebreak=\&quot;newline\&quot;/&gt;&lt;/math&gt;&quot;,&quot;origin&quot;:&quot;MathType Legacy&quot;,&quot;version&quot;:&quot;v3.23.0&quot;}" title="r subscript x cross times r subscript y equals r subscript z&#10;r subscript y cross times r subscript z equals r subscript x&#10;r subscript z cross times r subscript x equals r subscript y&#10;"/>
                    <pic:cNvPicPr/>
                  </pic:nvPicPr>
                  <pic:blipFill>
                    <a:blip r:embed="rId1766" cstate="print">
                      <a:extLst>
                        <a:ext uri="{28A0092B-C50C-407E-A947-70E740481C1C}">
                          <a14:useLocalDpi xmlns:a14="http://schemas.microsoft.com/office/drawing/2010/main" val="0"/>
                        </a:ext>
                      </a:extLst>
                    </a:blip>
                    <a:stretch>
                      <a:fillRect/>
                    </a:stretch>
                  </pic:blipFill>
                  <pic:spPr>
                    <a:xfrm>
                      <a:off x="0" y="0"/>
                      <a:ext cx="680720" cy="772160"/>
                    </a:xfrm>
                    <a:prstGeom prst="rect">
                      <a:avLst/>
                    </a:prstGeom>
                  </pic:spPr>
                </pic:pic>
              </a:graphicData>
            </a:graphic>
          </wp:inline>
        </w:drawing>
      </w:r>
    </w:p>
    <w:p w:rsidR="00EB01FB" w:rsidRDefault="00EB01FB" w:rsidP="008E42B0"/>
    <w:p w:rsidR="00EB01FB" w:rsidRDefault="00EB01FB" w:rsidP="008E42B0">
      <w:r>
        <w:t>A solution to () is to select two rows and find a vector orthogonal to both using the cross product.  For example taking the first two rows gives</w:t>
      </w:r>
    </w:p>
    <w:p w:rsidR="00EB01FB" w:rsidRDefault="00EB01FB" w:rsidP="008E42B0"/>
    <w:p w:rsidR="00EB01FB" w:rsidRDefault="00EB01FB" w:rsidP="008E42B0">
      <w:pPr>
        <w:jc w:val="center"/>
      </w:pPr>
      <w:r>
        <w:rPr>
          <w:noProof/>
          <w:position w:val="-14"/>
        </w:rPr>
        <w:drawing>
          <wp:inline distT="0" distB="0" distL="0" distR="0" wp14:anchorId="1C06C217" wp14:editId="4A50B2B6">
            <wp:extent cx="3107063" cy="1237454"/>
            <wp:effectExtent l="0" t="0" r="0" b="0"/>
            <wp:docPr id="1757364037" name="Picture 1757364037" descr="{&quot;mathml&quot;:&quot;&lt;math style=\&quot;font-family:stix;font-size:12px;\&quot; xmlns=\&quot;http://www.w3.org/1998/Math/MathML\&quot;&gt;&lt;mtable columnspacing=\&quot;0px\&quot; columnalign=\&quot;right center left\&quot;&gt;&lt;mtr&gt;&lt;mtd&gt;&lt;msub&gt;&lt;mi&gt;&amp;#x3C6;&lt;/mi&gt;&lt;mn&gt;1&lt;/mn&gt;&lt;/msub&gt;&lt;/mtd&gt;&lt;mtd&gt;&lt;mo&gt;=&lt;/mo&gt;&lt;/mtd&gt;&lt;mtd&gt;&lt;mfenced&gt;&lt;mrow&gt;&lt;msub&gt;&lt;mi&gt;r&lt;/mi&gt;&lt;mi&gt;x&lt;/mi&gt;&lt;/msub&gt;&lt;mo&gt;-&lt;/mo&gt;&lt;msub&gt;&lt;mi&gt;e&lt;/mi&gt;&lt;mi&gt;x&lt;/mi&gt;&lt;/msub&gt;&lt;/mrow&gt;&lt;/mfenced&gt;&lt;mo&gt;&amp;#xD7;&lt;/mo&gt;&lt;mfenced&gt;&lt;mrow&gt;&lt;msub&gt;&lt;mi&gt;r&lt;/mi&gt;&lt;mi&gt;y&lt;/mi&gt;&lt;/msub&gt;&lt;mo&gt;-&lt;/mo&gt;&lt;msub&gt;&lt;mi&gt;e&lt;/mi&gt;&lt;mi&gt;y&lt;/mi&gt;&lt;/msub&gt;&lt;/mrow&gt;&lt;/mfenced&gt;&lt;/mtd&gt;&lt;/mtr&gt;&lt;mtr&gt;&lt;mtd/&gt;&lt;mtd&gt;&lt;mo&gt;=&lt;/mo&gt;&lt;/mtd&gt;&lt;mtd&gt;&lt;msub&gt;&lt;mi&gt;r&lt;/mi&gt;&lt;mi&gt;x&lt;/mi&gt;&lt;/msub&gt;&lt;mo&gt;&amp;#xD7;&lt;/mo&gt;&lt;msub&gt;&lt;mi&gt;r&lt;/mi&gt;&lt;mi&gt;y&lt;/mi&gt;&lt;/msub&gt;&lt;mo&gt;-&lt;/mo&gt;&lt;msub&gt;&lt;mi&gt;e&lt;/mi&gt;&lt;mi&gt;x&lt;/mi&gt;&lt;/msub&gt;&lt;mo&gt;&amp;#xD7;&lt;/mo&gt;&lt;msub&gt;&lt;mi&gt;r&lt;/mi&gt;&lt;mi&gt;y&lt;/mi&gt;&lt;/msub&gt;&lt;mo&gt;-&lt;/mo&gt;&lt;msub&gt;&lt;mi&gt;r&lt;/mi&gt;&lt;mi&gt;x&lt;/mi&gt;&lt;/msub&gt;&lt;mo&gt;&amp;#xD7;&lt;/mo&gt;&lt;msub&gt;&lt;mi&gt;e&lt;/mi&gt;&lt;mi&gt;y&lt;/mi&gt;&lt;/msub&gt;&lt;mo&gt;+&lt;/mo&gt;&lt;msub&gt;&lt;mi&gt;e&lt;/mi&gt;&lt;mi&gt;x&lt;/mi&gt;&lt;/msub&gt;&lt;mo&gt;&amp;#xD7;&lt;/mo&gt;&lt;msub&gt;&lt;mi&gt;e&lt;/mi&gt;&lt;mi&gt;y&lt;/mi&gt;&lt;/msub&gt;&lt;/mtd&gt;&lt;/mtr&gt;&lt;mtr&gt;&lt;mtd/&gt;&lt;mtd&gt;&lt;mo&gt;=&lt;/mo&gt;&lt;/mtd&gt;&lt;mtd&gt;&lt;msub&gt;&lt;mi&gt;r&lt;/mi&gt;&lt;mi&gt;z&lt;/mi&gt;&lt;/msub&gt;&lt;mo&gt;-&lt;/mo&gt;&lt;mfenced&gt;&lt;mtable&gt;&lt;mtr&gt;&lt;mtd&gt;&lt;mn&gt;0&lt;/mn&gt;&lt;/mtd&gt;&lt;mtd&gt;&lt;mo&gt;-&lt;/mo&gt;&lt;msub&gt;&lt;mi&gt;r&lt;/mi&gt;&lt;mn&gt;23&lt;/mn&gt;&lt;/msub&gt;&lt;/mtd&gt;&lt;mtd&gt;&lt;msub&gt;&lt;mi&gt;r&lt;/mi&gt;&lt;mn&gt;22&lt;/mn&gt;&lt;/msub&gt;&lt;/mtd&gt;&lt;/mtr&gt;&lt;/mtable&gt;&lt;/mfenced&gt;&lt;mo&gt;-&lt;/mo&gt;&lt;mfenced&gt;&lt;mtable&gt;&lt;mtr&gt;&lt;mtd&gt;&lt;mo&gt;-&lt;/mo&gt;&lt;msub&gt;&lt;mi&gt;r&lt;/mi&gt;&lt;mn&gt;13&lt;/mn&gt;&lt;/msub&gt;&lt;/mtd&gt;&lt;mtd&gt;&lt;mn&gt;0&lt;/mn&gt;&lt;/mtd&gt;&lt;mtd&gt;&lt;msub&gt;&lt;mi&gt;r&lt;/mi&gt;&lt;mn&gt;11&lt;/mn&gt;&lt;/msub&gt;&lt;/mtd&gt;&lt;/mtr&gt;&lt;/mtable&gt;&lt;/mfenced&gt;&lt;mo&gt;+&lt;/mo&gt;&lt;msub&gt;&lt;mi&gt;e&lt;/mi&gt;&lt;mi&gt;z&lt;/mi&gt;&lt;/msub&gt;&lt;/mtd&gt;&lt;/mtr&gt;&lt;mtr&gt;&lt;mtd/&gt;&lt;mtd&gt;&lt;mo&gt;=&lt;/mo&gt;&lt;/mtd&gt;&lt;mtd&gt;&lt;mfenced&gt;&lt;mrow&gt;&lt;mtable&gt;&lt;mtr&gt;&lt;mtd&gt;&lt;msub&gt;&lt;mi&gt;r&lt;/mi&gt;&lt;mn&gt;31&lt;/mn&gt;&lt;/msub&gt;&lt;mo&gt;+&lt;/mo&gt;&lt;msub&gt;&lt;mi&gt;r&lt;/mi&gt;&lt;mn&gt;13&lt;/mn&gt;&lt;/msub&gt;&lt;/mtd&gt;&lt;mtd&gt;&lt;msub&gt;&lt;mi&gt;r&lt;/mi&gt;&lt;mn&gt;32&lt;/mn&gt;&lt;/msub&gt;&lt;mo&gt;+&lt;/mo&gt;&lt;msub&gt;&lt;mi&gt;r&lt;/mi&gt;&lt;mn&gt;23&lt;/mn&gt;&lt;/msub&gt;&lt;/mtd&gt;&lt;mtd&gt;&lt;msub&gt;&lt;mi&gt;r&lt;/mi&gt;&lt;mn&gt;33&lt;/mn&gt;&lt;/msub&gt;&lt;mo&gt;+&lt;/mo&gt;&lt;msub&gt;&lt;mi&gt;r&lt;/mi&gt;&lt;mn&gt;22&lt;/mn&gt;&lt;/msub&gt;&lt;mo&gt;-&lt;/mo&gt;&lt;msub&gt;&lt;mi&gt;r&lt;/mi&gt;&lt;mn&gt;11&lt;/mn&gt;&lt;/msub&gt;&lt;/mtd&gt;&lt;/mtr&gt;&lt;/mtable&gt;&lt;mo&gt;+&lt;/mo&gt;&lt;mn&gt;1&lt;/mn&gt;&lt;/mrow&gt;&lt;/mfenced&gt;&lt;/mtd&gt;&lt;/mtr&gt;&lt;/mtable&gt;&lt;/math&gt;&quot;,&quot;origin&quot;:&quot;MathType Legacy&quot;,&quot;version&quot;:&quot;v3.23.0&quot;}" title="table row cell phi subscript 1 end cell equals cell open parentheses r subscript x minus e subscript x close parentheses cross times open parentheses r subscript y minus e subscript y close parentheses end cell row blank equals cell r subscript x cross times r subscript y minus e subscript x cross times r subscript y minus r subscript x cross times e subscript y plus e subscript x cross times e subscript y end cell row blank equals cell r subscript z minus open parentheses table row 0 cell negative r subscript 23 end cell cell r subscript 22 end cell end table close parentheses minus open parentheses table row cell negative r subscript 13 end cell 0 cell r subscript 11 end cell end table close parentheses plus e subscript z end cell row blank equals cell open parentheses table row cell r subscript 31 plus r subscript 13 end cell cell r subscript 32 plus r subscript 23 end cell cell r subscript 33 plus r subscript 22 minus r subscript 11 end cell end table plus 1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sub&gt;&lt;mi&gt;&amp;#x3C6;&lt;/mi&gt;&lt;mn&gt;1&lt;/mn&gt;&lt;/msub&gt;&lt;/mtd&gt;&lt;mtd&gt;&lt;mo&gt;=&lt;/mo&gt;&lt;/mtd&gt;&lt;mtd&gt;&lt;mfenced&gt;&lt;mrow&gt;&lt;msub&gt;&lt;mi&gt;r&lt;/mi&gt;&lt;mi&gt;x&lt;/mi&gt;&lt;/msub&gt;&lt;mo&gt;-&lt;/mo&gt;&lt;msub&gt;&lt;mi&gt;e&lt;/mi&gt;&lt;mi&gt;x&lt;/mi&gt;&lt;/msub&gt;&lt;/mrow&gt;&lt;/mfenced&gt;&lt;mo&gt;&amp;#xD7;&lt;/mo&gt;&lt;mfenced&gt;&lt;mrow&gt;&lt;msub&gt;&lt;mi&gt;r&lt;/mi&gt;&lt;mi&gt;y&lt;/mi&gt;&lt;/msub&gt;&lt;mo&gt;-&lt;/mo&gt;&lt;msub&gt;&lt;mi&gt;e&lt;/mi&gt;&lt;mi&gt;y&lt;/mi&gt;&lt;/msub&gt;&lt;/mrow&gt;&lt;/mfenced&gt;&lt;/mtd&gt;&lt;/mtr&gt;&lt;mtr&gt;&lt;mtd/&gt;&lt;mtd&gt;&lt;mo&gt;=&lt;/mo&gt;&lt;/mtd&gt;&lt;mtd&gt;&lt;msub&gt;&lt;mi&gt;r&lt;/mi&gt;&lt;mi&gt;x&lt;/mi&gt;&lt;/msub&gt;&lt;mo&gt;&amp;#xD7;&lt;/mo&gt;&lt;msub&gt;&lt;mi&gt;r&lt;/mi&gt;&lt;mi&gt;y&lt;/mi&gt;&lt;/msub&gt;&lt;mo&gt;-&lt;/mo&gt;&lt;msub&gt;&lt;mi&gt;e&lt;/mi&gt;&lt;mi&gt;x&lt;/mi&gt;&lt;/msub&gt;&lt;mo&gt;&amp;#xD7;&lt;/mo&gt;&lt;msub&gt;&lt;mi&gt;r&lt;/mi&gt;&lt;mi&gt;y&lt;/mi&gt;&lt;/msub&gt;&lt;mo&gt;-&lt;/mo&gt;&lt;msub&gt;&lt;mi&gt;r&lt;/mi&gt;&lt;mi&gt;x&lt;/mi&gt;&lt;/msub&gt;&lt;mo&gt;&amp;#xD7;&lt;/mo&gt;&lt;msub&gt;&lt;mi&gt;e&lt;/mi&gt;&lt;mi&gt;y&lt;/mi&gt;&lt;/msub&gt;&lt;mo&gt;+&lt;/mo&gt;&lt;msub&gt;&lt;mi&gt;e&lt;/mi&gt;&lt;mi&gt;x&lt;/mi&gt;&lt;/msub&gt;&lt;mo&gt;&amp;#xD7;&lt;/mo&gt;&lt;msub&gt;&lt;mi&gt;e&lt;/mi&gt;&lt;mi&gt;y&lt;/mi&gt;&lt;/msub&gt;&lt;/mtd&gt;&lt;/mtr&gt;&lt;mtr&gt;&lt;mtd/&gt;&lt;mtd&gt;&lt;mo&gt;=&lt;/mo&gt;&lt;/mtd&gt;&lt;mtd&gt;&lt;msub&gt;&lt;mi&gt;r&lt;/mi&gt;&lt;mi&gt;z&lt;/mi&gt;&lt;/msub&gt;&lt;mo&gt;-&lt;/mo&gt;&lt;mfenced&gt;&lt;mtable&gt;&lt;mtr&gt;&lt;mtd&gt;&lt;mn&gt;0&lt;/mn&gt;&lt;/mtd&gt;&lt;mtd&gt;&lt;mo&gt;-&lt;/mo&gt;&lt;msub&gt;&lt;mi&gt;r&lt;/mi&gt;&lt;mn&gt;23&lt;/mn&gt;&lt;/msub&gt;&lt;/mtd&gt;&lt;mtd&gt;&lt;msub&gt;&lt;mi&gt;r&lt;/mi&gt;&lt;mn&gt;22&lt;/mn&gt;&lt;/msub&gt;&lt;/mtd&gt;&lt;/mtr&gt;&lt;/mtable&gt;&lt;/mfenced&gt;&lt;mo&gt;-&lt;/mo&gt;&lt;mfenced&gt;&lt;mtable&gt;&lt;mtr&gt;&lt;mtd&gt;&lt;mo&gt;-&lt;/mo&gt;&lt;msub&gt;&lt;mi&gt;r&lt;/mi&gt;&lt;mn&gt;13&lt;/mn&gt;&lt;/msub&gt;&lt;/mtd&gt;&lt;mtd&gt;&lt;mn&gt;0&lt;/mn&gt;&lt;/mtd&gt;&lt;mtd&gt;&lt;msub&gt;&lt;mi&gt;r&lt;/mi&gt;&lt;mn&gt;11&lt;/mn&gt;&lt;/msub&gt;&lt;/mtd&gt;&lt;/mtr&gt;&lt;/mtable&gt;&lt;/mfenced&gt;&lt;mo&gt;+&lt;/mo&gt;&lt;msub&gt;&lt;mi&gt;e&lt;/mi&gt;&lt;mi&gt;z&lt;/mi&gt;&lt;/msub&gt;&lt;/mtd&gt;&lt;/mtr&gt;&lt;mtr&gt;&lt;mtd/&gt;&lt;mtd&gt;&lt;mo&gt;=&lt;/mo&gt;&lt;/mtd&gt;&lt;mtd&gt;&lt;mfenced&gt;&lt;mrow&gt;&lt;mtable&gt;&lt;mtr&gt;&lt;mtd&gt;&lt;msub&gt;&lt;mi&gt;r&lt;/mi&gt;&lt;mn&gt;31&lt;/mn&gt;&lt;/msub&gt;&lt;mo&gt;+&lt;/mo&gt;&lt;msub&gt;&lt;mi&gt;r&lt;/mi&gt;&lt;mn&gt;13&lt;/mn&gt;&lt;/msub&gt;&lt;/mtd&gt;&lt;mtd&gt;&lt;msub&gt;&lt;mi&gt;r&lt;/mi&gt;&lt;mn&gt;32&lt;/mn&gt;&lt;/msub&gt;&lt;mo&gt;+&lt;/mo&gt;&lt;msub&gt;&lt;mi&gt;r&lt;/mi&gt;&lt;mn&gt;23&lt;/mn&gt;&lt;/msub&gt;&lt;/mtd&gt;&lt;mtd&gt;&lt;msub&gt;&lt;mi&gt;r&lt;/mi&gt;&lt;mn&gt;33&lt;/mn&gt;&lt;/msub&gt;&lt;mo&gt;+&lt;/mo&gt;&lt;msub&gt;&lt;mi&gt;r&lt;/mi&gt;&lt;mn&gt;22&lt;/mn&gt;&lt;/msub&gt;&lt;mo&gt;-&lt;/mo&gt;&lt;msub&gt;&lt;mi&gt;r&lt;/mi&gt;&lt;mn&gt;11&lt;/mn&gt;&lt;/msub&gt;&lt;/mtd&gt;&lt;/mtr&gt;&lt;/mtable&gt;&lt;mo&gt;+&lt;/mo&gt;&lt;mn&gt;1&lt;/mn&gt;&lt;/mrow&gt;&lt;/mfenced&gt;&lt;/mtd&gt;&lt;/mtr&gt;&lt;/mtable&gt;&lt;/math&gt;&quot;,&quot;origin&quot;:&quot;MathType Legacy&quot;,&quot;version&quot;:&quot;v3.23.0&quot;}" title="table row cell phi subscript 1 end cell equals cell open parentheses r subscript x minus e subscript x close parentheses cross times open parentheses r subscript y minus e subscript y close parentheses end cell row blank equals cell r subscript x cross times r subscript y minus e subscript x cross times r subscript y minus r subscript x cross times e subscript y plus e subscript x cross times e subscript y end cell row blank equals cell r subscript z minus open parentheses table row 0 cell negative r subscript 23 end cell cell r subscript 22 end cell end table close parentheses minus open parentheses table row cell negative r subscript 13 end cell 0 cell r subscript 11 end cell end table close parentheses plus e subscript z end cell row blank equals cell open parentheses table row cell r subscript 31 plus r subscript 13 end cell cell r subscript 32 plus r subscript 23 end cell cell r subscript 33 plus r subscript 22 minus r subscript 11 end cell end table plus 1 close parentheses end cell end table"/>
                    <pic:cNvPicPr/>
                  </pic:nvPicPr>
                  <pic:blipFill>
                    <a:blip r:embed="rId1767" cstate="print">
                      <a:extLst>
                        <a:ext uri="{28A0092B-C50C-407E-A947-70E740481C1C}">
                          <a14:useLocalDpi xmlns:a14="http://schemas.microsoft.com/office/drawing/2010/main" val="0"/>
                        </a:ext>
                      </a:extLst>
                    </a:blip>
                    <a:stretch>
                      <a:fillRect/>
                    </a:stretch>
                  </pic:blipFill>
                  <pic:spPr>
                    <a:xfrm>
                      <a:off x="0" y="0"/>
                      <a:ext cx="3107063" cy="1237454"/>
                    </a:xfrm>
                    <a:prstGeom prst="rect">
                      <a:avLst/>
                    </a:prstGeom>
                  </pic:spPr>
                </pic:pic>
              </a:graphicData>
            </a:graphic>
          </wp:inline>
        </w:drawing>
      </w:r>
    </w:p>
    <w:p w:rsidR="00EB01FB" w:rsidRDefault="00EB01FB" w:rsidP="008E42B0"/>
    <w:p w:rsidR="00EB01FB" w:rsidRDefault="00EB01FB" w:rsidP="008E42B0">
      <w:r>
        <w:t>Method 2: Skew-Symmetry</w:t>
      </w:r>
    </w:p>
    <w:p w:rsidR="00EB01FB" w:rsidRDefault="00EB01FB" w:rsidP="008E42B0"/>
    <w:p w:rsidR="00EB01FB" w:rsidRDefault="00EB01FB" w:rsidP="008E42B0">
      <w:r>
        <w:t xml:space="preserve">Another way to find the axis is to consider the skew symmetric part of R </w:t>
      </w:r>
    </w:p>
    <w:p w:rsidR="00EB01FB" w:rsidRDefault="00EB01FB" w:rsidP="008E42B0"/>
    <w:p w:rsidR="00EB01FB" w:rsidRDefault="00EB01FB" w:rsidP="008E42B0">
      <w:pPr>
        <w:jc w:val="center"/>
      </w:pPr>
      <w:r>
        <w:rPr>
          <w:noProof/>
          <w:position w:val="-67"/>
        </w:rPr>
        <w:drawing>
          <wp:inline distT="0" distB="0" distL="0" distR="0" wp14:anchorId="14E4DF77" wp14:editId="2B5D8890">
            <wp:extent cx="2442464" cy="1101344"/>
            <wp:effectExtent l="0" t="0" r="0" b="0"/>
            <wp:docPr id="646287428" name="Picture 646287428" descr="{&quot;mathml&quot;:&quot;&lt;math style=\&quot;font-family:stix;font-size:12px;\&quot; xmlns=\&quot;http://www.w3.org/1998/Math/MathML\&quot;&gt;&lt;mtable columnspacing=\&quot;0px\&quot; columnalign=\&quot;right center left\&quot;&gt;&lt;mtr&gt;&lt;mtd&gt;&lt;mi&gt;K&lt;/mi&gt;&lt;/mtd&gt;&lt;mtd&gt;&lt;mo&gt;=&lt;/mo&gt;&lt;/mtd&gt;&lt;mtd&gt;&lt;mi&gt;R&lt;/mi&gt;&lt;mo&gt;-&lt;/mo&gt;&lt;msup&gt;&lt;mi&gt;R&lt;/mi&gt;&lt;mi&gt;T&lt;/mi&gt;&lt;/msup&gt;&lt;/mtd&gt;&lt;/mtr&gt;&lt;mtr&gt;&lt;mtd/&gt;&lt;mtd&gt;&lt;mo&gt;=&lt;/mo&gt;&lt;/mtd&gt;&lt;mtd&gt;&lt;mfenced open=\&quot;[\&quot; close=\&quot;]\&quot;&gt;&lt;mtable&gt;&lt;mtr&gt;&lt;mtd&gt;&lt;mn&gt;0&lt;/mn&gt;&lt;/mtd&gt;&lt;mtd&gt;&lt;msub&gt;&lt;mi&gt;R&lt;/mi&gt;&lt;mn&gt;12&lt;/mn&gt;&lt;/msub&gt;&lt;mo&gt;-&lt;/mo&gt;&lt;msub&gt;&lt;mi&gt;R&lt;/mi&gt;&lt;mn&gt;21&lt;/mn&gt;&lt;/msub&gt;&lt;/mtd&gt;&lt;mtd&gt;&lt;msub&gt;&lt;mi&gt;R&lt;/mi&gt;&lt;mn&gt;13&lt;/mn&gt;&lt;/msub&gt;&lt;mo&gt;-&lt;/mo&gt;&lt;msub&gt;&lt;mi&gt;R&lt;/mi&gt;&lt;mn&gt;31&lt;/mn&gt;&lt;/msub&gt;&lt;/mtd&gt;&lt;/mtr&gt;&lt;mtr&gt;&lt;mtd&gt;&lt;msub&gt;&lt;mi&gt;R&lt;/mi&gt;&lt;mn&gt;21&lt;/mn&gt;&lt;/msub&gt;&lt;mo&gt;-&lt;/mo&gt;&lt;msub&gt;&lt;mi&gt;R&lt;/mi&gt;&lt;mn&gt;12&lt;/mn&gt;&lt;/msub&gt;&lt;/mtd&gt;&lt;mtd&gt;&lt;mn&gt;0&lt;/mn&gt;&lt;/mtd&gt;&lt;mtd&gt;&lt;msub&gt;&lt;mi&gt;R&lt;/mi&gt;&lt;mn&gt;23&lt;/mn&gt;&lt;/msub&gt;&lt;mo&gt;-&lt;/mo&gt;&lt;msub&gt;&lt;mi&gt;R&lt;/mi&gt;&lt;mn&gt;32&lt;/mn&gt;&lt;/msub&gt;&lt;/mtd&gt;&lt;/mtr&gt;&lt;mtr&gt;&lt;mtd&gt;&lt;msub&gt;&lt;mi&gt;R&lt;/mi&gt;&lt;mn&gt;31&lt;/mn&gt;&lt;/msub&gt;&lt;mo&gt;-&lt;/mo&gt;&lt;msub&gt;&lt;mi&gt;R&lt;/mi&gt;&lt;mn&gt;13&lt;/mn&gt;&lt;/msub&gt;&lt;/mtd&gt;&lt;mtd&gt;&lt;msub&gt;&lt;mi&gt;R&lt;/mi&gt;&lt;mn&gt;32&lt;/mn&gt;&lt;/msub&gt;&lt;mo&gt;-&lt;/mo&gt;&lt;msub&gt;&lt;mi&gt;R&lt;/mi&gt;&lt;mn&gt;33&lt;/mn&gt;&lt;/msub&gt;&lt;/mtd&gt;&lt;mtd&gt;&lt;mn&gt;0&lt;/mn&gt;&lt;/mtd&gt;&lt;/mtr&gt;&lt;/mtable&gt;&lt;/mfenced&gt;&lt;/mtd&gt;&lt;/mtr&gt;&lt;mtr&gt;&lt;mtd/&gt;&lt;mtd/&gt;&lt;mtd/&gt;&lt;/mtr&gt;&lt;/mtable&gt;&lt;/math&gt;&quot;,&quot;origin&quot;:&quot;MathType Legacy&quot;,&quot;version&quot;:&quot;v3.23.0&quot;}" title="table row K equals cell R minus R to the power of T end cell row blank equals cell open square brackets table row 0 cell R subscript 12 minus R subscript 21 end cell cell R subscript 13 minus R subscript 31 end cell row cell R subscript 21 minus R subscript 12 end cell 0 cell R subscript 23 minus R subscript 32 end cell row cell R subscript 31 minus R subscript 13 end cell cell R subscript 32 minus R subscript 33 end cell 0 end table close square brackets end cell row blank blank blank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K&lt;/mi&gt;&lt;/mtd&gt;&lt;mtd&gt;&lt;mo&gt;=&lt;/mo&gt;&lt;/mtd&gt;&lt;mtd&gt;&lt;mi&gt;R&lt;/mi&gt;&lt;mo&gt;-&lt;/mo&gt;&lt;msup&gt;&lt;mi&gt;R&lt;/mi&gt;&lt;mi&gt;T&lt;/mi&gt;&lt;/msup&gt;&lt;/mtd&gt;&lt;/mtr&gt;&lt;mtr&gt;&lt;mtd/&gt;&lt;mtd&gt;&lt;mo&gt;=&lt;/mo&gt;&lt;/mtd&gt;&lt;mtd&gt;&lt;mfenced open=\&quot;[\&quot; close=\&quot;]\&quot;&gt;&lt;mtable&gt;&lt;mtr&gt;&lt;mtd&gt;&lt;mn&gt;0&lt;/mn&gt;&lt;/mtd&gt;&lt;mtd&gt;&lt;msub&gt;&lt;mi&gt;R&lt;/mi&gt;&lt;mn&gt;12&lt;/mn&gt;&lt;/msub&gt;&lt;mo&gt;-&lt;/mo&gt;&lt;msub&gt;&lt;mi&gt;R&lt;/mi&gt;&lt;mn&gt;21&lt;/mn&gt;&lt;/msub&gt;&lt;/mtd&gt;&lt;mtd&gt;&lt;msub&gt;&lt;mi&gt;R&lt;/mi&gt;&lt;mn&gt;13&lt;/mn&gt;&lt;/msub&gt;&lt;mo&gt;-&lt;/mo&gt;&lt;msub&gt;&lt;mi&gt;R&lt;/mi&gt;&lt;mn&gt;31&lt;/mn&gt;&lt;/msub&gt;&lt;/mtd&gt;&lt;/mtr&gt;&lt;mtr&gt;&lt;mtd&gt;&lt;msub&gt;&lt;mi&gt;R&lt;/mi&gt;&lt;mn&gt;21&lt;/mn&gt;&lt;/msub&gt;&lt;mo&gt;-&lt;/mo&gt;&lt;msub&gt;&lt;mi&gt;R&lt;/mi&gt;&lt;mn&gt;12&lt;/mn&gt;&lt;/msub&gt;&lt;/mtd&gt;&lt;mtd&gt;&lt;mn&gt;0&lt;/mn&gt;&lt;/mtd&gt;&lt;mtd&gt;&lt;msub&gt;&lt;mi&gt;R&lt;/mi&gt;&lt;mn&gt;23&lt;/mn&gt;&lt;/msub&gt;&lt;mo&gt;-&lt;/mo&gt;&lt;msub&gt;&lt;mi&gt;R&lt;/mi&gt;&lt;mn&gt;32&lt;/mn&gt;&lt;/msub&gt;&lt;/mtd&gt;&lt;/mtr&gt;&lt;mtr&gt;&lt;mtd&gt;&lt;msub&gt;&lt;mi&gt;R&lt;/mi&gt;&lt;mn&gt;31&lt;/mn&gt;&lt;/msub&gt;&lt;mo&gt;-&lt;/mo&gt;&lt;msub&gt;&lt;mi&gt;R&lt;/mi&gt;&lt;mn&gt;13&lt;/mn&gt;&lt;/msub&gt;&lt;/mtd&gt;&lt;mtd&gt;&lt;msub&gt;&lt;mi&gt;R&lt;/mi&gt;&lt;mn&gt;32&lt;/mn&gt;&lt;/msub&gt;&lt;mo&gt;-&lt;/mo&gt;&lt;msub&gt;&lt;mi&gt;R&lt;/mi&gt;&lt;mn&gt;33&lt;/mn&gt;&lt;/msub&gt;&lt;/mtd&gt;&lt;mtd&gt;&lt;mn&gt;0&lt;/mn&gt;&lt;/mtd&gt;&lt;/mtr&gt;&lt;/mtable&gt;&lt;/mfenced&gt;&lt;/mtd&gt;&lt;/mtr&gt;&lt;mtr&gt;&lt;mtd/&gt;&lt;mtd/&gt;&lt;mtd/&gt;&lt;/mtr&gt;&lt;/mtable&gt;&lt;/math&gt;&quot;,&quot;origin&quot;:&quot;MathType Legacy&quot;,&quot;version&quot;:&quot;v3.23.0&quot;}" title="table row K equals cell R minus R to the power of T end cell row blank equals cell open square brackets table row 0 cell R subscript 12 minus R subscript 21 end cell cell R subscript 13 minus R subscript 31 end cell row cell R subscript 21 minus R subscript 12 end cell 0 cell R subscript 23 minus R subscript 32 end cell row cell R subscript 31 minus R subscript 13 end cell cell R subscript 32 minus R subscript 33 end cell 0 end table close square brackets end cell row blank blank blank end table"/>
                    <pic:cNvPicPr/>
                  </pic:nvPicPr>
                  <pic:blipFill>
                    <a:blip r:embed="rId1768" cstate="print">
                      <a:extLst>
                        <a:ext uri="{28A0092B-C50C-407E-A947-70E740481C1C}">
                          <a14:useLocalDpi xmlns:a14="http://schemas.microsoft.com/office/drawing/2010/main" val="0"/>
                        </a:ext>
                      </a:extLst>
                    </a:blip>
                    <a:stretch>
                      <a:fillRect/>
                    </a:stretch>
                  </pic:blipFill>
                  <pic:spPr>
                    <a:xfrm>
                      <a:off x="0" y="0"/>
                      <a:ext cx="2442464" cy="1101344"/>
                    </a:xfrm>
                    <a:prstGeom prst="rect">
                      <a:avLst/>
                    </a:prstGeom>
                  </pic:spPr>
                </pic:pic>
              </a:graphicData>
            </a:graphic>
          </wp:inline>
        </w:drawing>
      </w:r>
    </w:p>
    <w:p w:rsidR="00EB01FB" w:rsidRDefault="00EB01FB" w:rsidP="008E42B0"/>
    <w:p w:rsidR="00EB01FB" w:rsidRDefault="00EB01FB" w:rsidP="008E42B0">
      <w:r>
        <w:t>and instead of finding the orthogonal subspace to the axis, we find its parallel complement.  Since R and RT share the same eigenvectors and have conjugate eigenvalues, we can write</w:t>
      </w:r>
    </w:p>
    <w:p w:rsidR="00EB01FB" w:rsidRDefault="00EB01FB" w:rsidP="008E42B0"/>
    <w:p w:rsidR="00EB01FB" w:rsidRDefault="00EB01FB" w:rsidP="008E42B0">
      <w:pPr>
        <w:jc w:val="center"/>
      </w:pPr>
      <w:r>
        <w:rPr>
          <w:noProof/>
          <w:position w:val="-43"/>
        </w:rPr>
        <w:lastRenderedPageBreak/>
        <w:drawing>
          <wp:inline distT="0" distB="0" distL="0" distR="0" wp14:anchorId="3E4CB5DC" wp14:editId="1FE97F95">
            <wp:extent cx="3122261" cy="796773"/>
            <wp:effectExtent l="0" t="0" r="0" b="0"/>
            <wp:docPr id="2091539768" name="Picture 2091539768" descr="{&quot;mathml&quot;:&quot;&lt;math style=\&quot;font-family:stix;font-size:12px;\&quot; xmlns=\&quot;http://www.w3.org/1998/Math/MathML\&quot;&gt;&lt;mi&gt;K&lt;/mi&gt;&lt;msub&gt;&lt;mi&gt;&amp;#x3C6;&lt;/mi&gt;&lt;mn&gt;1&lt;/mn&gt;&lt;/msub&gt;&lt;mo&gt;=&lt;/mo&gt;&lt;mfenced&gt;&lt;mrow&gt;&lt;mi&gt;R&lt;/mi&gt;&lt;mo&gt;-&lt;/mo&gt;&lt;msup&gt;&lt;mi&gt;R&lt;/mi&gt;&lt;mi&gt;T&lt;/mi&gt;&lt;/msup&gt;&lt;/mrow&gt;&lt;/mfenced&gt;&lt;msub&gt;&lt;mi&gt;&amp;#x3C6;&lt;/mi&gt;&lt;mn&gt;1&lt;/mn&gt;&lt;/msub&gt;&lt;mo&gt;=&lt;/mo&gt;&lt;msub&gt;&lt;mi&gt;&amp;#x3C6;&lt;/mi&gt;&lt;mn&gt;1&lt;/mn&gt;&lt;/msub&gt;&lt;mo&gt;-&lt;/mo&gt;&lt;msub&gt;&lt;mi&gt;&amp;#x3C6;&lt;/mi&gt;&lt;mn&gt;1&lt;/mn&gt;&lt;/msub&gt;&lt;mo&gt;=&lt;/mo&gt;&lt;mn&gt;0&lt;/mn&gt;&lt;mspace linebreak=\&quot;newline\&quot;/&gt;&lt;mi&gt;K&lt;/mi&gt;&lt;msub&gt;&lt;mi&gt;&amp;#x3C6;&lt;/mi&gt;&lt;mn&gt;2&lt;/mn&gt;&lt;/msub&gt;&lt;mo&gt;=&lt;/mo&gt;&lt;mfenced&gt;&lt;mrow&gt;&lt;mi&gt;R&lt;/mi&gt;&lt;mo&gt;-&lt;/mo&gt;&lt;msup&gt;&lt;mi&gt;R&lt;/mi&gt;&lt;mi&gt;T&lt;/mi&gt;&lt;/msup&gt;&lt;/mrow&gt;&lt;/mfenced&gt;&lt;msub&gt;&lt;mi&gt;&amp;#x3C6;&lt;/mi&gt;&lt;mn&gt;2&lt;/mn&gt;&lt;/msub&gt;&lt;mo&gt;=&lt;/mo&gt;&lt;mfenced&gt;&lt;mrow&gt;&lt;msup&gt;&lt;mi&gt;e&lt;/mi&gt;&lt;mrow&gt;&lt;mi&gt;j&lt;/mi&gt;&lt;mi&gt;&amp;#x3BC;&lt;/mi&gt;&lt;/mrow&gt;&lt;/msup&gt;&lt;mo&gt;-&lt;/mo&gt;&lt;msup&gt;&lt;mi&gt;e&lt;/mi&gt;&lt;mrow&gt;&lt;mo&gt;-&lt;/mo&gt;&lt;mi&gt;j&lt;/mi&gt;&lt;mi&gt;&amp;#x3BC;&lt;/mi&gt;&lt;/mrow&gt;&lt;/msup&gt;&lt;/mrow&gt;&lt;/mfenced&gt;&lt;msub&gt;&lt;mi&gt;&amp;#x3C6;&lt;/mi&gt;&lt;mn&gt;2&lt;/mn&gt;&lt;/msub&gt;&lt;mo&gt;=&lt;/mo&gt;&lt;mn&gt;2&lt;/mn&gt;&lt;mi&gt;j&lt;/mi&gt;&lt;mi&gt;sin&lt;/mi&gt;&lt;mi&gt;&amp;#x3BC;&lt;/mi&gt;&lt;msub&gt;&lt;mi&gt;&amp;#x3C6;&lt;/mi&gt;&lt;mn&gt;2&lt;/mn&gt;&lt;/msub&gt;&lt;mspace linebreak=\&quot;newline\&quot;/&gt;&lt;mi&gt;K&lt;/mi&gt;&lt;msub&gt;&lt;mi&gt;&amp;#x3C6;&lt;/mi&gt;&lt;mn&gt;3&lt;/mn&gt;&lt;/msub&gt;&lt;mo&gt;=&lt;/mo&gt;&lt;mfenced&gt;&lt;mrow&gt;&lt;mi&gt;R&lt;/mi&gt;&lt;mo&gt;-&lt;/mo&gt;&lt;msup&gt;&lt;mi&gt;R&lt;/mi&gt;&lt;mi&gt;T&lt;/mi&gt;&lt;/msup&gt;&lt;/mrow&gt;&lt;/mfenced&gt;&lt;msub&gt;&lt;mi&gt;&amp;#x3C6;&lt;/mi&gt;&lt;mn&gt;3&lt;/mn&gt;&lt;/msub&gt;&lt;mo&gt;=&lt;/mo&gt;&lt;mfenced&gt;&lt;mrow&gt;&lt;msup&gt;&lt;mi&gt;e&lt;/mi&gt;&lt;mrow&gt;&lt;mo&gt;-&lt;/mo&gt;&lt;mi&gt;j&lt;/mi&gt;&lt;mi&gt;&amp;#x3BC;&lt;/mi&gt;&lt;/mrow&gt;&lt;/msup&gt;&lt;mo&gt;-&lt;/mo&gt;&lt;msup&gt;&lt;mi&gt;e&lt;/mi&gt;&lt;mrow&gt;&lt;mi&gt;j&lt;/mi&gt;&lt;mi&gt;&amp;#x3BC;&lt;/mi&gt;&lt;/mrow&gt;&lt;/msup&gt;&lt;/mrow&gt;&lt;/mfenced&gt;&lt;msub&gt;&lt;mi&gt;&amp;#x3C6;&lt;/mi&gt;&lt;mn&gt;3&lt;/mn&gt;&lt;/msub&gt;&lt;mo&gt;=&lt;/mo&gt;&lt;mo&gt;-&lt;/mo&gt;&lt;mn&gt;2&lt;/mn&gt;&lt;mi&gt;j&lt;/mi&gt;&lt;mi&gt;sin&lt;/mi&gt;&lt;mi&gt;&amp;#x3BC;&lt;/mi&gt;&lt;msub&gt;&lt;mi&gt;&amp;#x3C6;&lt;/mi&gt;&lt;mn&gt;3&lt;/mn&gt;&lt;/msub&gt;&lt;mspace linebreak=\&quot;newline\&quot;/&gt;&lt;/math&gt;&quot;,&quot;origin&quot;:&quot;MathType Legacy&quot;,&quot;version&quot;:&quot;v3.23.0&quot;}" title="K phi subscript 1 equals open parentheses R minus R to the power of T close parentheses phi subscript 1 equals phi subscript 1 minus phi subscript 1 equals 0&#10;K phi subscript 2 equals open parentheses R minus R to the power of T close parentheses phi subscript 2 equals open parentheses e to the power of j mu end exponent minus e to the power of negative j mu end exponent close parentheses phi subscript 2 equals 2 j sin mu phi subscript 2&#10;K phi subscript 3 equals open parentheses R minus R to the power of T close parentheses phi subscript 3 equals open parentheses e to the power of negative j mu end exponent minus e to the power of j mu end exponent close parentheses phi subscript 3 equals negative 2 j sin mu phi subscript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K&lt;/mi&gt;&lt;msub&gt;&lt;mi&gt;&amp;#x3C6;&lt;/mi&gt;&lt;mn&gt;1&lt;/mn&gt;&lt;/msub&gt;&lt;mo&gt;=&lt;/mo&gt;&lt;mfenced&gt;&lt;mrow&gt;&lt;mi&gt;R&lt;/mi&gt;&lt;mo&gt;-&lt;/mo&gt;&lt;msup&gt;&lt;mi&gt;R&lt;/mi&gt;&lt;mi&gt;T&lt;/mi&gt;&lt;/msup&gt;&lt;/mrow&gt;&lt;/mfenced&gt;&lt;msub&gt;&lt;mi&gt;&amp;#x3C6;&lt;/mi&gt;&lt;mn&gt;1&lt;/mn&gt;&lt;/msub&gt;&lt;mo&gt;=&lt;/mo&gt;&lt;msub&gt;&lt;mi&gt;&amp;#x3C6;&lt;/mi&gt;&lt;mn&gt;1&lt;/mn&gt;&lt;/msub&gt;&lt;mo&gt;-&lt;/mo&gt;&lt;msub&gt;&lt;mi&gt;&amp;#x3C6;&lt;/mi&gt;&lt;mn&gt;1&lt;/mn&gt;&lt;/msub&gt;&lt;mo&gt;=&lt;/mo&gt;&lt;mn&gt;0&lt;/mn&gt;&lt;mspace linebreak=\&quot;newline\&quot;/&gt;&lt;mi&gt;K&lt;/mi&gt;&lt;msub&gt;&lt;mi&gt;&amp;#x3C6;&lt;/mi&gt;&lt;mn&gt;2&lt;/mn&gt;&lt;/msub&gt;&lt;mo&gt;=&lt;/mo&gt;&lt;mfenced&gt;&lt;mrow&gt;&lt;mi&gt;R&lt;/mi&gt;&lt;mo&gt;-&lt;/mo&gt;&lt;msup&gt;&lt;mi&gt;R&lt;/mi&gt;&lt;mi&gt;T&lt;/mi&gt;&lt;/msup&gt;&lt;/mrow&gt;&lt;/mfenced&gt;&lt;msub&gt;&lt;mi&gt;&amp;#x3C6;&lt;/mi&gt;&lt;mn&gt;2&lt;/mn&gt;&lt;/msub&gt;&lt;mo&gt;=&lt;/mo&gt;&lt;mfenced&gt;&lt;mrow&gt;&lt;msup&gt;&lt;mi&gt;e&lt;/mi&gt;&lt;mrow&gt;&lt;mi&gt;j&lt;/mi&gt;&lt;mi&gt;&amp;#x3BC;&lt;/mi&gt;&lt;/mrow&gt;&lt;/msup&gt;&lt;mo&gt;-&lt;/mo&gt;&lt;msup&gt;&lt;mi&gt;e&lt;/mi&gt;&lt;mrow&gt;&lt;mo&gt;-&lt;/mo&gt;&lt;mi&gt;j&lt;/mi&gt;&lt;mi&gt;&amp;#x3BC;&lt;/mi&gt;&lt;/mrow&gt;&lt;/msup&gt;&lt;/mrow&gt;&lt;/mfenced&gt;&lt;msub&gt;&lt;mi&gt;&amp;#x3C6;&lt;/mi&gt;&lt;mn&gt;2&lt;/mn&gt;&lt;/msub&gt;&lt;mo&gt;=&lt;/mo&gt;&lt;mn&gt;2&lt;/mn&gt;&lt;mi&gt;j&lt;/mi&gt;&lt;mi&gt;sin&lt;/mi&gt;&lt;mi&gt;&amp;#x3BC;&lt;/mi&gt;&lt;msub&gt;&lt;mi&gt;&amp;#x3C6;&lt;/mi&gt;&lt;mn&gt;2&lt;/mn&gt;&lt;/msub&gt;&lt;mspace linebreak=\&quot;newline\&quot;/&gt;&lt;mi&gt;K&lt;/mi&gt;&lt;msub&gt;&lt;mi&gt;&amp;#x3C6;&lt;/mi&gt;&lt;mn&gt;3&lt;/mn&gt;&lt;/msub&gt;&lt;mo&gt;=&lt;/mo&gt;&lt;mfenced&gt;&lt;mrow&gt;&lt;mi&gt;R&lt;/mi&gt;&lt;mo&gt;-&lt;/mo&gt;&lt;msup&gt;&lt;mi&gt;R&lt;/mi&gt;&lt;mi&gt;T&lt;/mi&gt;&lt;/msup&gt;&lt;/mrow&gt;&lt;/mfenced&gt;&lt;msub&gt;&lt;mi&gt;&amp;#x3C6;&lt;/mi&gt;&lt;mn&gt;3&lt;/mn&gt;&lt;/msub&gt;&lt;mo&gt;=&lt;/mo&gt;&lt;mfenced&gt;&lt;mrow&gt;&lt;msup&gt;&lt;mi&gt;e&lt;/mi&gt;&lt;mrow&gt;&lt;mo&gt;-&lt;/mo&gt;&lt;mi&gt;j&lt;/mi&gt;&lt;mi&gt;&amp;#x3BC;&lt;/mi&gt;&lt;/mrow&gt;&lt;/msup&gt;&lt;mo&gt;-&lt;/mo&gt;&lt;msup&gt;&lt;mi&gt;e&lt;/mi&gt;&lt;mrow&gt;&lt;mi&gt;j&lt;/mi&gt;&lt;mi&gt;&amp;#x3BC;&lt;/mi&gt;&lt;/mrow&gt;&lt;/msup&gt;&lt;/mrow&gt;&lt;/mfenced&gt;&lt;msub&gt;&lt;mi&gt;&amp;#x3C6;&lt;/mi&gt;&lt;mn&gt;3&lt;/mn&gt;&lt;/msub&gt;&lt;mo&gt;=&lt;/mo&gt;&lt;mo&gt;-&lt;/mo&gt;&lt;mn&gt;2&lt;/mn&gt;&lt;mi&gt;j&lt;/mi&gt;&lt;mi&gt;sin&lt;/mi&gt;&lt;mi&gt;&amp;#x3BC;&lt;/mi&gt;&lt;msub&gt;&lt;mi&gt;&amp;#x3C6;&lt;/mi&gt;&lt;mn&gt;3&lt;/mn&gt;&lt;/msub&gt;&lt;mspace linebreak=\&quot;newline\&quot;/&gt;&lt;/math&gt;&quot;,&quot;origin&quot;:&quot;MathType Legacy&quot;,&quot;version&quot;:&quot;v3.23.0&quot;}" title="K phi subscript 1 equals open parentheses R minus R to the power of T close parentheses phi subscript 1 equals phi subscript 1 minus phi subscript 1 equals 0&#10;K phi subscript 2 equals open parentheses R minus R to the power of T close parentheses phi subscript 2 equals open parentheses e to the power of j mu end exponent minus e to the power of negative j mu end exponent close parentheses phi subscript 2 equals 2 j sin mu phi subscript 2&#10;K phi subscript 3 equals open parentheses R minus R to the power of T close parentheses phi subscript 3 equals open parentheses e to the power of negative j mu end exponent minus e to the power of j mu end exponent close parentheses phi subscript 3 equals negative 2 j sin mu phi subscript 3&#10;"/>
                    <pic:cNvPicPr/>
                  </pic:nvPicPr>
                  <pic:blipFill>
                    <a:blip r:embed="rId1769" cstate="print">
                      <a:extLst>
                        <a:ext uri="{28A0092B-C50C-407E-A947-70E740481C1C}">
                          <a14:useLocalDpi xmlns:a14="http://schemas.microsoft.com/office/drawing/2010/main" val="0"/>
                        </a:ext>
                      </a:extLst>
                    </a:blip>
                    <a:stretch>
                      <a:fillRect/>
                    </a:stretch>
                  </pic:blipFill>
                  <pic:spPr>
                    <a:xfrm>
                      <a:off x="0" y="0"/>
                      <a:ext cx="3122261" cy="796773"/>
                    </a:xfrm>
                    <a:prstGeom prst="rect">
                      <a:avLst/>
                    </a:prstGeom>
                  </pic:spPr>
                </pic:pic>
              </a:graphicData>
            </a:graphic>
          </wp:inline>
        </w:drawing>
      </w:r>
    </w:p>
    <w:p w:rsidR="00EB01FB" w:rsidRDefault="00EB01FB" w:rsidP="008E42B0"/>
    <w:p w:rsidR="00EB01FB" w:rsidRDefault="00EB01FB" w:rsidP="008E42B0">
      <w:r>
        <w:t xml:space="preserve">Thus phi 1 is in the nullspace of K which has rank 2, and since the image of K on phi1 is </w:t>
      </w:r>
      <w:r>
        <w:rPr>
          <w:noProof/>
          <w:position w:val="-1"/>
        </w:rPr>
        <w:drawing>
          <wp:inline distT="0" distB="0" distL="0" distR="0" wp14:anchorId="5BD0359E" wp14:editId="5DA5DAF8">
            <wp:extent cx="587248" cy="107696"/>
            <wp:effectExtent l="0" t="0" r="0" b="0"/>
            <wp:docPr id="278836726" name="Picture 278836726" descr="{&quot;mathml&quot;:&quot;&lt;math style=\&quot;font-family:stix;font-size:12px;\&quot; xmlns=\&quot;http://www.w3.org/1998/Math/MathML\&quot;&gt;&lt;mi&gt;&amp;#x3C9;&lt;/mi&gt;&lt;mo&gt;&amp;#xD7;&lt;/mo&gt;&lt;mi&gt;&amp;#x3C9;&lt;/mi&gt;&lt;mo&gt;=&lt;/mo&gt;&lt;mn&gt;0&lt;/mn&gt;&lt;/math&gt;&quot;,&quot;origin&quot;:&quot;MathType Legacy&quot;,&quot;version&quot;:&quot;v3.23.0&quot;}" title="omega cross times omega equals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C9;&lt;/mi&gt;&lt;mo&gt;&amp;#xD7;&lt;/mo&gt;&lt;mi&gt;&amp;#x3C9;&lt;/mi&gt;&lt;mo&gt;=&lt;/mo&gt;&lt;mn&gt;0&lt;/mn&gt;&lt;/math&gt;&quot;,&quot;origin&quot;:&quot;MathType Legacy&quot;,&quot;version&quot;:&quot;v3.23.0&quot;}" title="omega cross times omega equals 0"/>
                    <pic:cNvPicPr/>
                  </pic:nvPicPr>
                  <pic:blipFill>
                    <a:blip r:embed="rId1770" cstate="print">
                      <a:extLst>
                        <a:ext uri="{28A0092B-C50C-407E-A947-70E740481C1C}">
                          <a14:useLocalDpi xmlns:a14="http://schemas.microsoft.com/office/drawing/2010/main" val="0"/>
                        </a:ext>
                      </a:extLst>
                    </a:blip>
                    <a:stretch>
                      <a:fillRect/>
                    </a:stretch>
                  </pic:blipFill>
                  <pic:spPr>
                    <a:xfrm>
                      <a:off x="0" y="0"/>
                      <a:ext cx="587248" cy="107696"/>
                    </a:xfrm>
                    <a:prstGeom prst="rect">
                      <a:avLst/>
                    </a:prstGeom>
                  </pic:spPr>
                </pic:pic>
              </a:graphicData>
            </a:graphic>
          </wp:inline>
        </w:drawing>
      </w:r>
      <w:r>
        <w:t>, phi1 is the axis.  The remaining eigenvectors have eigenvalues 2jsinmu which indicate the magnitude of K’s generating vector is 2sinmu.  Therefore we can define a unit rotation axis corresponding to the first eigenvector as</w:t>
      </w:r>
    </w:p>
    <w:p w:rsidR="00EB01FB" w:rsidRDefault="00EB01FB" w:rsidP="008E42B0"/>
    <w:p w:rsidR="00EB01FB" w:rsidRDefault="00EB01FB" w:rsidP="008E42B0">
      <w:pPr>
        <w:jc w:val="center"/>
      </w:pPr>
      <w:r>
        <w:rPr>
          <w:noProof/>
          <w:position w:val="-47"/>
        </w:rPr>
        <w:drawing>
          <wp:inline distT="0" distB="0" distL="0" distR="0" wp14:anchorId="3ECE3D80" wp14:editId="091A3670">
            <wp:extent cx="2919984" cy="516128"/>
            <wp:effectExtent l="0" t="0" r="0" b="0"/>
            <wp:docPr id="217133233" name="Picture 217133233" descr="{&quot;mathml&quot;:&quot;&lt;math style=\&quot;font-family:stix;font-size:12px;\&quot; xmlns=\&quot;http://www.w3.org/1998/Math/MathML\&quot;&gt;&lt;mtable columnspacing=\&quot;0px\&quot; columnalign=\&quot;right center left\&quot;&gt;&lt;mtr&gt;&lt;mtd&gt;&lt;mi&gt;&amp;#x3C9;&lt;/mi&gt;&lt;/mtd&gt;&lt;mtd&gt;&lt;mo&gt;&amp;#x2261;&lt;/mo&gt;&lt;/mtd&gt;&lt;mtd&gt;&lt;msub&gt;&lt;mi&gt;&amp;#x3C6;&lt;/mi&gt;&lt;mn&gt;1&lt;/mn&gt;&lt;/msub&gt;&lt;mo&gt;=&lt;/mo&gt;&lt;mfrac&gt;&lt;mfenced&gt;&lt;mtable&gt;&lt;mtr&gt;&lt;mtd&gt;&lt;msub&gt;&lt;mi&gt;R&lt;/mi&gt;&lt;mn&gt;32&lt;/mn&gt;&lt;/msub&gt;&lt;mo&gt;-&lt;/mo&gt;&lt;msub&gt;&lt;mi&gt;R&lt;/mi&gt;&lt;mn&gt;23&lt;/mn&gt;&lt;/msub&gt;&lt;/mtd&gt;&lt;mtd&gt;&lt;msub&gt;&lt;mi&gt;R&lt;/mi&gt;&lt;mn&gt;13&lt;/mn&gt;&lt;/msub&gt;&lt;mo&gt;-&lt;/mo&gt;&lt;msub&gt;&lt;mi&gt;R&lt;/mi&gt;&lt;mn&gt;31&lt;/mn&gt;&lt;/msub&gt;&lt;/mtd&gt;&lt;mtd&gt;&lt;msub&gt;&lt;mi&gt;R&lt;/mi&gt;&lt;mn&gt;21&lt;/mn&gt;&lt;/msub&gt;&lt;mo&gt;-&lt;/mo&gt;&lt;msub&gt;&lt;mi&gt;R&lt;/mi&gt;&lt;mn&gt;12&lt;/mn&gt;&lt;/msub&gt;&lt;/mtd&gt;&lt;/mtr&gt;&lt;/mtable&gt;&lt;/mfenced&gt;&lt;mrow&gt;&lt;mn&gt;2&lt;/mn&gt;&lt;mi&gt;sin&lt;/mi&gt;&lt;mi&gt;&amp;#x3BC;&lt;/mi&gt;&lt;/mrow&gt;&lt;/mfrac&gt;&lt;/mtd&gt;&lt;/mtr&gt;&lt;/mtable&gt;&lt;/math&gt;&quot;,&quot;origin&quot;:&quot;MathType Legacy&quot;,&quot;version&quot;:&quot;v3.23.0&quot;}" title="table row omega identical to cell phi subscript 1 equals fraction numerator open parentheses table row cell R subscript 32 minus R subscript 23 end cell cell R subscript 13 minus R subscript 31 end cell cell R subscript 21 minus R subscript 12 end cell end table close parentheses over denominator 2 sin mu end fraction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amp;#x3C9;&lt;/mi&gt;&lt;/mtd&gt;&lt;mtd&gt;&lt;mo&gt;&amp;#x2261;&lt;/mo&gt;&lt;/mtd&gt;&lt;mtd&gt;&lt;msub&gt;&lt;mi&gt;&amp;#x3C6;&lt;/mi&gt;&lt;mn&gt;1&lt;/mn&gt;&lt;/msub&gt;&lt;mo&gt;=&lt;/mo&gt;&lt;mfrac&gt;&lt;mfenced&gt;&lt;mtable&gt;&lt;mtr&gt;&lt;mtd&gt;&lt;msub&gt;&lt;mi&gt;R&lt;/mi&gt;&lt;mn&gt;32&lt;/mn&gt;&lt;/msub&gt;&lt;mo&gt;-&lt;/mo&gt;&lt;msub&gt;&lt;mi&gt;R&lt;/mi&gt;&lt;mn&gt;23&lt;/mn&gt;&lt;/msub&gt;&lt;/mtd&gt;&lt;mtd&gt;&lt;msub&gt;&lt;mi&gt;R&lt;/mi&gt;&lt;mn&gt;13&lt;/mn&gt;&lt;/msub&gt;&lt;mo&gt;-&lt;/mo&gt;&lt;msub&gt;&lt;mi&gt;R&lt;/mi&gt;&lt;mn&gt;31&lt;/mn&gt;&lt;/msub&gt;&lt;/mtd&gt;&lt;mtd&gt;&lt;msub&gt;&lt;mi&gt;R&lt;/mi&gt;&lt;mn&gt;21&lt;/mn&gt;&lt;/msub&gt;&lt;mo&gt;-&lt;/mo&gt;&lt;msub&gt;&lt;mi&gt;R&lt;/mi&gt;&lt;mn&gt;12&lt;/mn&gt;&lt;/msub&gt;&lt;/mtd&gt;&lt;/mtr&gt;&lt;/mtable&gt;&lt;/mfenced&gt;&lt;mrow&gt;&lt;mn&gt;2&lt;/mn&gt;&lt;mi&gt;sin&lt;/mi&gt;&lt;mi&gt;&amp;#x3BC;&lt;/mi&gt;&lt;/mrow&gt;&lt;/mfrac&gt;&lt;/mtd&gt;&lt;/mtr&gt;&lt;/mtable&gt;&lt;/math&gt;&quot;,&quot;origin&quot;:&quot;MathType Legacy&quot;,&quot;version&quot;:&quot;v3.23.0&quot;}" title="table row omega identical to cell phi subscript 1 equals fraction numerator open parentheses table row cell R subscript 32 minus R subscript 23 end cell cell R subscript 13 minus R subscript 31 end cell cell R subscript 21 minus R subscript 12 end cell end table close parentheses over denominator 2 sin mu end fraction end cell end table"/>
                    <pic:cNvPicPr/>
                  </pic:nvPicPr>
                  <pic:blipFill>
                    <a:blip r:embed="rId1771" cstate="print">
                      <a:extLst>
                        <a:ext uri="{28A0092B-C50C-407E-A947-70E740481C1C}">
                          <a14:useLocalDpi xmlns:a14="http://schemas.microsoft.com/office/drawing/2010/main" val="0"/>
                        </a:ext>
                      </a:extLst>
                    </a:blip>
                    <a:stretch>
                      <a:fillRect/>
                    </a:stretch>
                  </pic:blipFill>
                  <pic:spPr>
                    <a:xfrm>
                      <a:off x="0" y="0"/>
                      <a:ext cx="2919984" cy="516128"/>
                    </a:xfrm>
                    <a:prstGeom prst="rect">
                      <a:avLst/>
                    </a:prstGeom>
                  </pic:spPr>
                </pic:pic>
              </a:graphicData>
            </a:graphic>
          </wp:inline>
        </w:drawing>
      </w:r>
    </w:p>
    <w:p w:rsidR="00EB01FB" w:rsidRDefault="00EB01FB" w:rsidP="008E42B0"/>
    <w:p w:rsidR="00EB01FB" w:rsidRDefault="00EB01FB" w:rsidP="008E42B0">
      <w:r>
        <w:t>where the rotation angle is computed as</w:t>
      </w:r>
    </w:p>
    <w:p w:rsidR="00EB01FB" w:rsidRDefault="00EB01FB" w:rsidP="008E42B0"/>
    <w:p w:rsidR="00EB01FB" w:rsidRDefault="00EB01FB" w:rsidP="008E42B0">
      <w:pPr>
        <w:jc w:val="center"/>
      </w:pPr>
      <w:r>
        <w:rPr>
          <w:noProof/>
          <w:position w:val="-25"/>
        </w:rPr>
        <w:drawing>
          <wp:inline distT="0" distB="0" distL="0" distR="0" wp14:anchorId="4DA71F7C" wp14:editId="1F6FA5C0">
            <wp:extent cx="3906672" cy="395783"/>
            <wp:effectExtent l="0" t="0" r="0" b="0"/>
            <wp:docPr id="993281192" name="Picture 993281192" descr="{&quot;mathml&quot;:&quot;&lt;math style=\&quot;font-family:stix;font-size:12px;\&quot; xmlns=\&quot;http://www.w3.org/1998/Math/MathML\&quot;&gt;&lt;mi&gt;&amp;#x3BC;&lt;/mi&gt;&lt;mo&gt;=&lt;/mo&gt;&lt;mtext&gt;arcsin&lt;/mtext&gt;&lt;mtable columnspacing=\&quot;0px\&quot; columnalign=\&quot;right center left\&quot;&gt;&lt;mtr&gt;&lt;mtd/&gt;&lt;mtd/&gt;&lt;mtd&gt;&lt;mfenced open=\&quot;[\&quot; close=\&quot;]\&quot;&gt;&lt;mrow&gt;&lt;mfrac&gt;&lt;mn&gt;1&lt;/mn&gt;&lt;mn&gt;2&lt;/mn&gt;&lt;/mfrac&gt;&lt;msqrt&gt;&lt;msup&gt;&lt;mfenced&gt;&lt;mrow&gt;&lt;msub&gt;&lt;mi&gt;R&lt;/mi&gt;&lt;mn&gt;32&lt;/mn&gt;&lt;/msub&gt;&lt;mo&gt;-&lt;/mo&gt;&lt;msub&gt;&lt;mi&gt;R&lt;/mi&gt;&lt;mn&gt;23&lt;/mn&gt;&lt;/msub&gt;&lt;/mrow&gt;&lt;/mfenced&gt;&lt;mn&gt;2&lt;/mn&gt;&lt;/msup&gt;&lt;mo&gt;+&lt;/mo&gt;&lt;msup&gt;&lt;mfenced&gt;&lt;mrow&gt;&lt;msub&gt;&lt;mi&gt;R&lt;/mi&gt;&lt;mn&gt;13&lt;/mn&gt;&lt;/msub&gt;&lt;mo&gt;-&lt;/mo&gt;&lt;msub&gt;&lt;mi&gt;R&lt;/mi&gt;&lt;mn&gt;31&lt;/mn&gt;&lt;/msub&gt;&lt;/mrow&gt;&lt;/mfenced&gt;&lt;mn&gt;2&lt;/mn&gt;&lt;/msup&gt;&lt;mo&gt;+&lt;/mo&gt;&lt;msup&gt;&lt;mfenced&gt;&lt;mrow&gt;&lt;msub&gt;&lt;mi&gt;R&lt;/mi&gt;&lt;mn&gt;21&lt;/mn&gt;&lt;/msub&gt;&lt;mo&gt;-&lt;/mo&gt;&lt;msub&gt;&lt;mi&gt;R&lt;/mi&gt;&lt;mn&gt;12&lt;/mn&gt;&lt;/msub&gt;&lt;/mrow&gt;&lt;/mfenced&gt;&lt;mn&gt;2&lt;/mn&gt;&lt;/msup&gt;&lt;/msqrt&gt;&lt;/mrow&gt;&lt;/mfenced&gt;&lt;/mtd&gt;&lt;/mtr&gt;&lt;/mtable&gt;&lt;/math&gt;&quot;,&quot;origin&quot;:&quot;MathType Legacy&quot;,&quot;version&quot;:&quot;v3.23.0&quot;}" title="mu equals text arcsin end text table row blank blank cell open square brackets 1 half square root of open parentheses R subscript 32 minus R subscript 23 close parentheses squared plus open parentheses R subscript 13 minus R subscript 31 close parentheses squared plus open parentheses R subscript 21 minus R subscript 12 close parentheses squared end root close square bracket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BC;&lt;/mi&gt;&lt;mo&gt;=&lt;/mo&gt;&lt;mtext&gt;arcsin&lt;/mtext&gt;&lt;mtable columnspacing=\&quot;0px\&quot; columnalign=\&quot;right center left\&quot;&gt;&lt;mtr&gt;&lt;mtd/&gt;&lt;mtd/&gt;&lt;mtd&gt;&lt;mfenced open=\&quot;[\&quot; close=\&quot;]\&quot;&gt;&lt;mrow&gt;&lt;mfrac&gt;&lt;mn&gt;1&lt;/mn&gt;&lt;mn&gt;2&lt;/mn&gt;&lt;/mfrac&gt;&lt;msqrt&gt;&lt;msup&gt;&lt;mfenced&gt;&lt;mrow&gt;&lt;msub&gt;&lt;mi&gt;R&lt;/mi&gt;&lt;mn&gt;32&lt;/mn&gt;&lt;/msub&gt;&lt;mo&gt;-&lt;/mo&gt;&lt;msub&gt;&lt;mi&gt;R&lt;/mi&gt;&lt;mn&gt;23&lt;/mn&gt;&lt;/msub&gt;&lt;/mrow&gt;&lt;/mfenced&gt;&lt;mn&gt;2&lt;/mn&gt;&lt;/msup&gt;&lt;mo&gt;+&lt;/mo&gt;&lt;msup&gt;&lt;mfenced&gt;&lt;mrow&gt;&lt;msub&gt;&lt;mi&gt;R&lt;/mi&gt;&lt;mn&gt;13&lt;/mn&gt;&lt;/msub&gt;&lt;mo&gt;-&lt;/mo&gt;&lt;msub&gt;&lt;mi&gt;R&lt;/mi&gt;&lt;mn&gt;31&lt;/mn&gt;&lt;/msub&gt;&lt;/mrow&gt;&lt;/mfenced&gt;&lt;mn&gt;2&lt;/mn&gt;&lt;/msup&gt;&lt;mo&gt;+&lt;/mo&gt;&lt;msup&gt;&lt;mfenced&gt;&lt;mrow&gt;&lt;msub&gt;&lt;mi&gt;R&lt;/mi&gt;&lt;mn&gt;21&lt;/mn&gt;&lt;/msub&gt;&lt;mo&gt;-&lt;/mo&gt;&lt;msub&gt;&lt;mi&gt;R&lt;/mi&gt;&lt;mn&gt;12&lt;/mn&gt;&lt;/msub&gt;&lt;/mrow&gt;&lt;/mfenced&gt;&lt;mn&gt;2&lt;/mn&gt;&lt;/msup&gt;&lt;/msqrt&gt;&lt;/mrow&gt;&lt;/mfenced&gt;&lt;/mtd&gt;&lt;/mtr&gt;&lt;/mtable&gt;&lt;/math&gt;&quot;,&quot;origin&quot;:&quot;MathType Legacy&quot;,&quot;version&quot;:&quot;v3.23.0&quot;}" title="mu equals text arcsin end text table row blank blank cell open square brackets 1 half square root of open parentheses R subscript 32 minus R subscript 23 close parentheses squared plus open parentheses R subscript 13 minus R subscript 31 close parentheses squared plus open parentheses R subscript 21 minus R subscript 12 close parentheses squared end root close square brackets end cell end table"/>
                    <pic:cNvPicPr/>
                  </pic:nvPicPr>
                  <pic:blipFill>
                    <a:blip r:embed="rId1772" cstate="print">
                      <a:extLst>
                        <a:ext uri="{28A0092B-C50C-407E-A947-70E740481C1C}">
                          <a14:useLocalDpi xmlns:a14="http://schemas.microsoft.com/office/drawing/2010/main" val="0"/>
                        </a:ext>
                      </a:extLst>
                    </a:blip>
                    <a:stretch>
                      <a:fillRect/>
                    </a:stretch>
                  </pic:blipFill>
                  <pic:spPr>
                    <a:xfrm>
                      <a:off x="0" y="0"/>
                      <a:ext cx="3906672" cy="395783"/>
                    </a:xfrm>
                    <a:prstGeom prst="rect">
                      <a:avLst/>
                    </a:prstGeom>
                  </pic:spPr>
                </pic:pic>
              </a:graphicData>
            </a:graphic>
          </wp:inline>
        </w:drawing>
      </w:r>
    </w:p>
    <w:p w:rsidR="00EB01FB" w:rsidRDefault="00EB01FB" w:rsidP="008E42B0"/>
    <w:p w:rsidR="00EB01FB" w:rsidRDefault="00EB01FB" w:rsidP="008E42B0">
      <w:r>
        <w:t xml:space="preserve">From now on we denote such matrices defined by a unit vector </w:t>
      </w:r>
      <w:r>
        <w:rPr>
          <w:noProof/>
          <w:position w:val="-14"/>
        </w:rPr>
        <w:drawing>
          <wp:inline distT="0" distB="0" distL="0" distR="0" wp14:anchorId="19367817" wp14:editId="59A9CCD1">
            <wp:extent cx="1113536" cy="266192"/>
            <wp:effectExtent l="0" t="0" r="0" b="0"/>
            <wp:docPr id="1691008282" name="Picture 1691008282" descr="{&quot;mathml&quot;:&quot;&lt;math style=\&quot;font-family:stix;font-size:12px;\&quot; xmlns=\&quot;http://www.w3.org/1998/Math/MathML\&quot;&gt;&lt;mi mathvariant=\&quot;bold\&quot;&gt;u&lt;/mi&gt;&lt;mo&gt;=&lt;/mo&gt;&lt;mfenced&gt;&lt;mtable&gt;&lt;mtr&gt;&lt;mtd&gt;&lt;msub&gt;&lt;mi&gt;u&lt;/mi&gt;&lt;mn&gt;1&lt;/mn&gt;&lt;/msub&gt;&lt;/mtd&gt;&lt;mtd&gt;&lt;msub&gt;&lt;mi&gt;u&lt;/mi&gt;&lt;mn&gt;2&lt;/mn&gt;&lt;/msub&gt;&lt;/mtd&gt;&lt;mtd&gt;&lt;msub&gt;&lt;mi&gt;u&lt;/mi&gt;&lt;mn&gt;3&lt;/mn&gt;&lt;/msub&gt;&lt;/mtd&gt;&lt;/mtr&gt;&lt;/mtable&gt;&lt;/mfenced&gt;&lt;/math&gt;&quot;,&quot;origin&quot;:&quot;MathType Legacy&quot;,&quot;version&quot;:&quot;v3.23.0&quot;}" title="bold u equals open parentheses table row cell u subscript 1 end cell cell u subscript 2 end cell cell u subscript 3 end cell end table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 mathvariant=\&quot;bold\&quot;&gt;u&lt;/mi&gt;&lt;mo&gt;=&lt;/mo&gt;&lt;mfenced&gt;&lt;mtable&gt;&lt;mtr&gt;&lt;mtd&gt;&lt;msub&gt;&lt;mi&gt;u&lt;/mi&gt;&lt;mn&gt;1&lt;/mn&gt;&lt;/msub&gt;&lt;/mtd&gt;&lt;mtd&gt;&lt;msub&gt;&lt;mi&gt;u&lt;/mi&gt;&lt;mn&gt;2&lt;/mn&gt;&lt;/msub&gt;&lt;/mtd&gt;&lt;mtd&gt;&lt;msub&gt;&lt;mi&gt;u&lt;/mi&gt;&lt;mn&gt;3&lt;/mn&gt;&lt;/msub&gt;&lt;/mtd&gt;&lt;/mtr&gt;&lt;/mtable&gt;&lt;/mfenced&gt;&lt;/math&gt;&quot;,&quot;origin&quot;:&quot;MathType Legacy&quot;,&quot;version&quot;:&quot;v3.23.0&quot;}" title="bold u equals open parentheses table row cell u subscript 1 end cell cell u subscript 2 end cell cell u subscript 3 end cell end table close parentheses"/>
                    <pic:cNvPicPr/>
                  </pic:nvPicPr>
                  <pic:blipFill>
                    <a:blip r:embed="rId1773" cstate="print">
                      <a:extLst>
                        <a:ext uri="{28A0092B-C50C-407E-A947-70E740481C1C}">
                          <a14:useLocalDpi xmlns:a14="http://schemas.microsoft.com/office/drawing/2010/main" val="0"/>
                        </a:ext>
                      </a:extLst>
                    </a:blip>
                    <a:stretch>
                      <a:fillRect/>
                    </a:stretch>
                  </pic:blipFill>
                  <pic:spPr>
                    <a:xfrm>
                      <a:off x="0" y="0"/>
                      <a:ext cx="1113536" cy="266192"/>
                    </a:xfrm>
                    <a:prstGeom prst="rect">
                      <a:avLst/>
                    </a:prstGeom>
                  </pic:spPr>
                </pic:pic>
              </a:graphicData>
            </a:graphic>
          </wp:inline>
        </w:drawing>
      </w:r>
      <w:r>
        <w:t>as</w:t>
      </w:r>
    </w:p>
    <w:p w:rsidR="00EB01FB" w:rsidRDefault="00EB01FB" w:rsidP="008E42B0"/>
    <w:p w:rsidR="00EB01FB" w:rsidRDefault="00EB01FB" w:rsidP="008E42B0">
      <w:pPr>
        <w:jc w:val="center"/>
      </w:pPr>
      <w:r>
        <w:rPr>
          <w:noProof/>
          <w:position w:val="-60"/>
        </w:rPr>
        <w:drawing>
          <wp:inline distT="0" distB="0" distL="0" distR="0" wp14:anchorId="62234C2F" wp14:editId="7F2E943E">
            <wp:extent cx="1633728" cy="804672"/>
            <wp:effectExtent l="0" t="0" r="0" b="0"/>
            <wp:docPr id="679367848" name="Picture 679367848" descr="{&quot;mathml&quot;:&quot;&lt;math style=\&quot;font-family:stix;font-size:12px;\&quot; xmlns=\&quot;http://www.w3.org/1998/Math/MathML\&quot;&gt;&lt;mi mathvariant=\&quot;bold\&quot;&gt;&amp;#x3A9;&lt;/mi&gt;&lt;mfenced&gt;&lt;mi mathvariant=\&quot;bold\&quot;&gt;u&lt;/mi&gt;&lt;/mfenced&gt;&lt;mo&gt;=&lt;/mo&gt;&lt;mfenced open=\&quot;[\&quot; close=\&quot;]\&quot;&gt;&lt;mtable&gt;&lt;mtr&gt;&lt;mtd&gt;&lt;mn&gt;0&lt;/mn&gt;&lt;/mtd&gt;&lt;mtd&gt;&lt;mo&gt;-&lt;/mo&gt;&lt;msub&gt;&lt;mi&gt;u&lt;/mi&gt;&lt;mn&gt;3&lt;/mn&gt;&lt;/msub&gt;&lt;/mtd&gt;&lt;mtd&gt;&lt;mo&gt;-&lt;/mo&gt;&lt;msub&gt;&lt;mi&gt;u&lt;/mi&gt;&lt;mn&gt;2&lt;/mn&gt;&lt;/msub&gt;&lt;/mtd&gt;&lt;/mtr&gt;&lt;mtr&gt;&lt;mtd&gt;&lt;msub&gt;&lt;mi&gt;u&lt;/mi&gt;&lt;mn&gt;3&lt;/mn&gt;&lt;/msub&gt;&lt;/mtd&gt;&lt;mtd&gt;&lt;mn&gt;0&lt;/mn&gt;&lt;/mtd&gt;&lt;mtd&gt;&lt;mo&gt;-&lt;/mo&gt;&lt;msub&gt;&lt;mi&gt;u&lt;/mi&gt;&lt;mn&gt;1&lt;/mn&gt;&lt;/msub&gt;&lt;/mtd&gt;&lt;/mtr&gt;&lt;mtr&gt;&lt;mtd&gt;&lt;msub&gt;&lt;mi&gt;u&lt;/mi&gt;&lt;mn&gt;2&lt;/mn&gt;&lt;/msub&gt;&lt;/mtd&gt;&lt;mtd&gt;&lt;msub&gt;&lt;mi&gt;u&lt;/mi&gt;&lt;mn&gt;1&lt;/mn&gt;&lt;/msub&gt;&lt;/mtd&gt;&lt;mtd&gt;&lt;mn&gt;0&lt;/mn&gt;&lt;/mtd&gt;&lt;/mtr&gt;&lt;/mtable&gt;&lt;/mfenced&gt;&lt;/math&gt;&quot;,&quot;origin&quot;:&quot;MathType Legacy&quot;,&quot;version&quot;:&quot;v3.23.0&quot;}" title="bold capital omega open parentheses bold u close parentheses equals open square brackets table row 0 cell negative u subscript 3 end cell cell negative u subscript 2 end cell row cell u subscript 3 end cell 0 cell negative u subscript 1 end cell row cell u subscript 2 end cell cell u subscript 1 end cell 0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 mathvariant=\&quot;bold\&quot;&gt;&amp;#x3A9;&lt;/mi&gt;&lt;mfenced&gt;&lt;mi mathvariant=\&quot;bold\&quot;&gt;u&lt;/mi&gt;&lt;/mfenced&gt;&lt;mo&gt;=&lt;/mo&gt;&lt;mfenced open=\&quot;[\&quot; close=\&quot;]\&quot;&gt;&lt;mtable&gt;&lt;mtr&gt;&lt;mtd&gt;&lt;mn&gt;0&lt;/mn&gt;&lt;/mtd&gt;&lt;mtd&gt;&lt;mo&gt;-&lt;/mo&gt;&lt;msub&gt;&lt;mi&gt;u&lt;/mi&gt;&lt;mn&gt;3&lt;/mn&gt;&lt;/msub&gt;&lt;/mtd&gt;&lt;mtd&gt;&lt;mo&gt;-&lt;/mo&gt;&lt;msub&gt;&lt;mi&gt;u&lt;/mi&gt;&lt;mn&gt;2&lt;/mn&gt;&lt;/msub&gt;&lt;/mtd&gt;&lt;/mtr&gt;&lt;mtr&gt;&lt;mtd&gt;&lt;msub&gt;&lt;mi&gt;u&lt;/mi&gt;&lt;mn&gt;3&lt;/mn&gt;&lt;/msub&gt;&lt;/mtd&gt;&lt;mtd&gt;&lt;mn&gt;0&lt;/mn&gt;&lt;/mtd&gt;&lt;mtd&gt;&lt;mo&gt;-&lt;/mo&gt;&lt;msub&gt;&lt;mi&gt;u&lt;/mi&gt;&lt;mn&gt;1&lt;/mn&gt;&lt;/msub&gt;&lt;/mtd&gt;&lt;/mtr&gt;&lt;mtr&gt;&lt;mtd&gt;&lt;msub&gt;&lt;mi&gt;u&lt;/mi&gt;&lt;mn&gt;2&lt;/mn&gt;&lt;/msub&gt;&lt;/mtd&gt;&lt;mtd&gt;&lt;msub&gt;&lt;mi&gt;u&lt;/mi&gt;&lt;mn&gt;1&lt;/mn&gt;&lt;/msub&gt;&lt;/mtd&gt;&lt;mtd&gt;&lt;mn&gt;0&lt;/mn&gt;&lt;/mtd&gt;&lt;/mtr&gt;&lt;/mtable&gt;&lt;/mfenced&gt;&lt;/math&gt;&quot;,&quot;origin&quot;:&quot;MathType Legacy&quot;,&quot;version&quot;:&quot;v3.23.0&quot;}" title="bold capital omega open parentheses bold u close parentheses equals open square brackets table row 0 cell negative u subscript 3 end cell cell negative u subscript 2 end cell row cell u subscript 3 end cell 0 cell negative u subscript 1 end cell row cell u subscript 2 end cell cell u subscript 1 end cell 0 end table close square brackets"/>
                    <pic:cNvPicPr/>
                  </pic:nvPicPr>
                  <pic:blipFill>
                    <a:blip r:embed="rId1774" cstate="print">
                      <a:extLst>
                        <a:ext uri="{28A0092B-C50C-407E-A947-70E740481C1C}">
                          <a14:useLocalDpi xmlns:a14="http://schemas.microsoft.com/office/drawing/2010/main" val="0"/>
                        </a:ext>
                      </a:extLst>
                    </a:blip>
                    <a:stretch>
                      <a:fillRect/>
                    </a:stretch>
                  </pic:blipFill>
                  <pic:spPr>
                    <a:xfrm>
                      <a:off x="0" y="0"/>
                      <a:ext cx="1633728" cy="804672"/>
                    </a:xfrm>
                    <a:prstGeom prst="rect">
                      <a:avLst/>
                    </a:prstGeom>
                  </pic:spPr>
                </pic:pic>
              </a:graphicData>
            </a:graphic>
          </wp:inline>
        </w:drawing>
      </w:r>
      <w:r>
        <w:t>.</w:t>
      </w:r>
    </w:p>
    <w:p w:rsidR="00EB01FB" w:rsidRDefault="00EB01FB" w:rsidP="008E42B0"/>
    <w:p w:rsidR="00EB01FB" w:rsidRDefault="00EB01FB" w:rsidP="008E42B0">
      <w:r>
        <w:t>Method 3: Geometry</w:t>
      </w:r>
    </w:p>
    <w:p w:rsidR="00EB01FB" w:rsidRDefault="00EB01FB" w:rsidP="008E42B0"/>
    <w:p w:rsidR="00EB01FB" w:rsidRDefault="00EB01FB" w:rsidP="008E42B0">
      <w:r>
        <w:t>Substituting () into () and multiplying by (I-B) yields</w:t>
      </w:r>
    </w:p>
    <w:p w:rsidR="00EB01FB" w:rsidRDefault="00EB01FB" w:rsidP="008E42B0"/>
    <w:p w:rsidR="00EB01FB" w:rsidRDefault="00EB01FB" w:rsidP="008E42B0">
      <w:pPr>
        <w:jc w:val="center"/>
      </w:pPr>
      <w:r>
        <w:rPr>
          <w:noProof/>
          <w:position w:val="-60"/>
        </w:rPr>
        <w:drawing>
          <wp:inline distT="0" distB="0" distL="0" distR="0" wp14:anchorId="38FA0150" wp14:editId="6A113E64">
            <wp:extent cx="2393696" cy="1103376"/>
            <wp:effectExtent l="0" t="0" r="0" b="0"/>
            <wp:docPr id="1449935319" name="Picture 1449935319" descr="{&quot;mathml&quot;:&quot;&lt;math style=\&quot;font-family:stix;font-size:12px;\&quot; xmlns=\&quot;http://www.w3.org/1998/Math/MathML\&quot;&gt;&lt;mtable columnspacing=\&quot;0px\&quot; columnalign=\&quot;right center left\&quot;&gt;&lt;mtr&gt;&lt;mtd&gt;&lt;mn&gt;0&lt;/mn&gt;&lt;/mtd&gt;&lt;mtd&gt;&lt;mo&gt;=&lt;/mo&gt;&lt;/mtd&gt;&lt;mtd&gt;&lt;mfenced&gt;&lt;mrow&gt;&lt;mi&gt;R&lt;/mi&gt;&lt;mo&gt;-&lt;/mo&gt;&lt;mi&gt;I&lt;/mi&gt;&lt;/mrow&gt;&lt;/mfenced&gt;&lt;msub&gt;&lt;mi&gt;&amp;#x3C6;&lt;/mi&gt;&lt;mn&gt;1&lt;/mn&gt;&lt;/msub&gt;&lt;/mtd&gt;&lt;/mtr&gt;&lt;mtr&gt;&lt;mtd/&gt;&lt;mtd&gt;&lt;mo&gt;=&lt;/mo&gt;&lt;/mtd&gt;&lt;mtd&gt;&lt;mfenced open=\&quot;[\&quot; close=\&quot;]\&quot;&gt;&lt;mrow&gt;&lt;msup&gt;&lt;mfenced&gt;&lt;mrow&gt;&lt;mi&gt;I&lt;/mi&gt;&lt;mo&gt;-&lt;/mo&gt;&lt;mi&gt;B&lt;/mi&gt;&lt;/mrow&gt;&lt;/mfenced&gt;&lt;mrow&gt;&lt;mo&gt;-&lt;/mo&gt;&lt;mn&gt;1&lt;/mn&gt;&lt;/mrow&gt;&lt;/msup&gt;&lt;mfenced&gt;&lt;mrow&gt;&lt;mi&gt;I&lt;/mi&gt;&lt;mo&gt;+&lt;/mo&gt;&lt;mi&gt;B&lt;/mi&gt;&lt;/mrow&gt;&lt;/mfenced&gt;&lt;mo&gt;-&lt;/mo&gt;&lt;mi&gt;I&lt;/mi&gt;&lt;/mrow&gt;&lt;/mfenced&gt;&lt;msub&gt;&lt;mi&gt;&amp;#x3C6;&lt;/mi&gt;&lt;mn&gt;1&lt;/mn&gt;&lt;/msub&gt;&lt;/mtd&gt;&lt;/mtr&gt;&lt;mtr&gt;&lt;mtd/&gt;&lt;mtd&gt;&lt;mo&gt;=&lt;/mo&gt;&lt;/mtd&gt;&lt;mtd&gt;&lt;mfenced&gt;&lt;mrow&gt;&lt;mi&gt;I&lt;/mi&gt;&lt;mo&gt;-&lt;/mo&gt;&lt;mi&gt;B&lt;/mi&gt;&lt;/mrow&gt;&lt;/mfenced&gt;&lt;mfenced open=\&quot;[\&quot; close=\&quot;]\&quot;&gt;&lt;mrow&gt;&lt;msup&gt;&lt;mfenced&gt;&lt;mrow&gt;&lt;mi&gt;I&lt;/mi&gt;&lt;mo&gt;-&lt;/mo&gt;&lt;mi&gt;B&lt;/mi&gt;&lt;/mrow&gt;&lt;/mfenced&gt;&lt;mrow&gt;&lt;mo&gt;-&lt;/mo&gt;&lt;mn&gt;1&lt;/mn&gt;&lt;/mrow&gt;&lt;/msup&gt;&lt;mfenced&gt;&lt;mrow&gt;&lt;mi&gt;I&lt;/mi&gt;&lt;mo&gt;+&lt;/mo&gt;&lt;mi&gt;B&lt;/mi&gt;&lt;/mrow&gt;&lt;/mfenced&gt;&lt;mo&gt;-&lt;/mo&gt;&lt;mi&gt;I&lt;/mi&gt;&lt;/mrow&gt;&lt;/mfenced&gt;&lt;msub&gt;&lt;mi&gt;&amp;#x3C6;&lt;/mi&gt;&lt;mn&gt;1&lt;/mn&gt;&lt;/msub&gt;&lt;/mtd&gt;&lt;/mtr&gt;&lt;mtr&gt;&lt;mtd/&gt;&lt;mtd&gt;&lt;mo&gt;=&lt;/mo&gt;&lt;/mtd&gt;&lt;mtd&gt;&lt;mn&gt;2&lt;/mn&gt;&lt;mi&gt;B&lt;/mi&gt;&lt;msub&gt;&lt;mi&gt;&amp;#x3C6;&lt;/mi&gt;&lt;mn&gt;1&lt;/mn&gt;&lt;/msub&gt;&lt;/mtd&gt;&lt;/mtr&gt;&lt;mtr&gt;&lt;mtd/&gt;&lt;mtd/&gt;&lt;mtd/&gt;&lt;/mtr&gt;&lt;mtr&gt;&lt;mtd/&gt;&lt;mtd/&gt;&lt;mtd/&gt;&lt;/mtr&gt;&lt;/mtable&gt;&lt;/math&gt;&quot;,&quot;origin&quot;:&quot;MathType Legacy&quot;,&quot;version&quot;:&quot;v3.23.0&quot;}" title="table row 0 equals cell open parentheses R minus I close parentheses phi subscript 1 end cell row blank equals cell open square brackets open parentheses I minus B close parentheses to the power of negative 1 end exponent open parentheses I plus B close parentheses minus I close square brackets phi subscript 1 end cell row blank equals cell open parentheses I minus B close parentheses open square brackets open parentheses I minus B close parentheses to the power of negative 1 end exponent open parentheses I plus B close parentheses minus I close square brackets phi subscript 1 end cell row blank equals cell 2 B phi subscript 1 end cell row blank blank blank row blank blank blank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n&gt;0&lt;/mn&gt;&lt;/mtd&gt;&lt;mtd&gt;&lt;mo&gt;=&lt;/mo&gt;&lt;/mtd&gt;&lt;mtd&gt;&lt;mfenced&gt;&lt;mrow&gt;&lt;mi&gt;R&lt;/mi&gt;&lt;mo&gt;-&lt;/mo&gt;&lt;mi&gt;I&lt;/mi&gt;&lt;/mrow&gt;&lt;/mfenced&gt;&lt;msub&gt;&lt;mi&gt;&amp;#x3C6;&lt;/mi&gt;&lt;mn&gt;1&lt;/mn&gt;&lt;/msub&gt;&lt;/mtd&gt;&lt;/mtr&gt;&lt;mtr&gt;&lt;mtd/&gt;&lt;mtd&gt;&lt;mo&gt;=&lt;/mo&gt;&lt;/mtd&gt;&lt;mtd&gt;&lt;mfenced open=\&quot;[\&quot; close=\&quot;]\&quot;&gt;&lt;mrow&gt;&lt;msup&gt;&lt;mfenced&gt;&lt;mrow&gt;&lt;mi&gt;I&lt;/mi&gt;&lt;mo&gt;-&lt;/mo&gt;&lt;mi&gt;B&lt;/mi&gt;&lt;/mrow&gt;&lt;/mfenced&gt;&lt;mrow&gt;&lt;mo&gt;-&lt;/mo&gt;&lt;mn&gt;1&lt;/mn&gt;&lt;/mrow&gt;&lt;/msup&gt;&lt;mfenced&gt;&lt;mrow&gt;&lt;mi&gt;I&lt;/mi&gt;&lt;mo&gt;+&lt;/mo&gt;&lt;mi&gt;B&lt;/mi&gt;&lt;/mrow&gt;&lt;/mfenced&gt;&lt;mo&gt;-&lt;/mo&gt;&lt;mi&gt;I&lt;/mi&gt;&lt;/mrow&gt;&lt;/mfenced&gt;&lt;msub&gt;&lt;mi&gt;&amp;#x3C6;&lt;/mi&gt;&lt;mn&gt;1&lt;/mn&gt;&lt;/msub&gt;&lt;/mtd&gt;&lt;/mtr&gt;&lt;mtr&gt;&lt;mtd/&gt;&lt;mtd&gt;&lt;mo&gt;=&lt;/mo&gt;&lt;/mtd&gt;&lt;mtd&gt;&lt;mfenced&gt;&lt;mrow&gt;&lt;mi&gt;I&lt;/mi&gt;&lt;mo&gt;-&lt;/mo&gt;&lt;mi&gt;B&lt;/mi&gt;&lt;/mrow&gt;&lt;/mfenced&gt;&lt;mfenced open=\&quot;[\&quot; close=\&quot;]\&quot;&gt;&lt;mrow&gt;&lt;msup&gt;&lt;mfenced&gt;&lt;mrow&gt;&lt;mi&gt;I&lt;/mi&gt;&lt;mo&gt;-&lt;/mo&gt;&lt;mi&gt;B&lt;/mi&gt;&lt;/mrow&gt;&lt;/mfenced&gt;&lt;mrow&gt;&lt;mo&gt;-&lt;/mo&gt;&lt;mn&gt;1&lt;/mn&gt;&lt;/mrow&gt;&lt;/msup&gt;&lt;mfenced&gt;&lt;mrow&gt;&lt;mi&gt;I&lt;/mi&gt;&lt;mo&gt;+&lt;/mo&gt;&lt;mi&gt;B&lt;/mi&gt;&lt;/mrow&gt;&lt;/mfenced&gt;&lt;mo&gt;-&lt;/mo&gt;&lt;mi&gt;I&lt;/mi&gt;&lt;/mrow&gt;&lt;/mfenced&gt;&lt;msub&gt;&lt;mi&gt;&amp;#x3C6;&lt;/mi&gt;&lt;mn&gt;1&lt;/mn&gt;&lt;/msub&gt;&lt;/mtd&gt;&lt;/mtr&gt;&lt;mtr&gt;&lt;mtd/&gt;&lt;mtd&gt;&lt;mo&gt;=&lt;/mo&gt;&lt;/mtd&gt;&lt;mtd&gt;&lt;mn&gt;2&lt;/mn&gt;&lt;mi&gt;B&lt;/mi&gt;&lt;msub&gt;&lt;mi&gt;&amp;#x3C6;&lt;/mi&gt;&lt;mn&gt;1&lt;/mn&gt;&lt;/msub&gt;&lt;/mtd&gt;&lt;/mtr&gt;&lt;mtr&gt;&lt;mtd/&gt;&lt;mtd/&gt;&lt;mtd/&gt;&lt;/mtr&gt;&lt;mtr&gt;&lt;mtd/&gt;&lt;mtd/&gt;&lt;mtd/&gt;&lt;/mtr&gt;&lt;/mtable&gt;&lt;/math&gt;&quot;,&quot;origin&quot;:&quot;MathType Legacy&quot;,&quot;version&quot;:&quot;v3.23.0&quot;}" title="table row 0 equals cell open parentheses R minus I close parentheses phi subscript 1 end cell row blank equals cell open square brackets open parentheses I minus B close parentheses to the power of negative 1 end exponent open parentheses I plus B close parentheses minus I close square brackets phi subscript 1 end cell row blank equals cell open parentheses I minus B close parentheses open square brackets open parentheses I minus B close parentheses to the power of negative 1 end exponent open parentheses I plus B close parentheses minus I close square brackets phi subscript 1 end cell row blank equals cell 2 B phi subscript 1 end cell row blank blank blank row blank blank blank end table"/>
                    <pic:cNvPicPr/>
                  </pic:nvPicPr>
                  <pic:blipFill>
                    <a:blip r:embed="rId1775" cstate="print">
                      <a:extLst>
                        <a:ext uri="{28A0092B-C50C-407E-A947-70E740481C1C}">
                          <a14:useLocalDpi xmlns:a14="http://schemas.microsoft.com/office/drawing/2010/main" val="0"/>
                        </a:ext>
                      </a:extLst>
                    </a:blip>
                    <a:stretch>
                      <a:fillRect/>
                    </a:stretch>
                  </pic:blipFill>
                  <pic:spPr>
                    <a:xfrm>
                      <a:off x="0" y="0"/>
                      <a:ext cx="2393696" cy="1103376"/>
                    </a:xfrm>
                    <a:prstGeom prst="rect">
                      <a:avLst/>
                    </a:prstGeom>
                  </pic:spPr>
                </pic:pic>
              </a:graphicData>
            </a:graphic>
          </wp:inline>
        </w:drawing>
      </w:r>
    </w:p>
    <w:p w:rsidR="00EB01FB" w:rsidRDefault="00EB01FB" w:rsidP="008E42B0"/>
    <w:p w:rsidR="00EB01FB" w:rsidRDefault="00EB01FB" w:rsidP="008E42B0">
      <w:r>
        <w:t>which means the vector in B(b), b, is perpendicular to phi1.  .  Since b is computed from R via the Cayley Transform, all that remains is to find mag(b) in terms of something easy.  From, ()</w:t>
      </w:r>
    </w:p>
    <w:p w:rsidR="00EB01FB" w:rsidRDefault="00EB01FB" w:rsidP="008E42B0"/>
    <w:p w:rsidR="00EB01FB" w:rsidRDefault="00EB01FB" w:rsidP="008E42B0">
      <w:pPr>
        <w:jc w:val="center"/>
      </w:pPr>
      <w:r>
        <w:rPr>
          <w:noProof/>
          <w:position w:val="-14"/>
        </w:rPr>
        <w:drawing>
          <wp:inline distT="0" distB="0" distL="0" distR="0" wp14:anchorId="3293647C" wp14:editId="5B82C0F0">
            <wp:extent cx="2247392" cy="229616"/>
            <wp:effectExtent l="0" t="0" r="0" b="0"/>
            <wp:docPr id="663194625" name="Picture 663194625" descr="{&quot;mathml&quot;:&quot;&lt;math style=\&quot;font-family:stix;font-size:12px;\&quot; xmlns=\&quot;http://www.w3.org/1998/Math/MathML\&quot;&gt;&lt;msub&gt;&lt;mi&gt;r&lt;/mi&gt;&lt;mn&gt;1&lt;/mn&gt;&lt;/msub&gt;&lt;mo&gt;-&lt;/mo&gt;&lt;msub&gt;&lt;mi&gt;r&lt;/mi&gt;&lt;mn&gt;0&lt;/mn&gt;&lt;/msub&gt;&lt;mo&gt;=&lt;/mo&gt;&lt;mi&gt;B&lt;/mi&gt;&lt;mfenced&gt;&lt;mrow&gt;&lt;msub&gt;&lt;mi&gt;r&lt;/mi&gt;&lt;mn&gt;1&lt;/mn&gt;&lt;/msub&gt;&lt;mo&gt;+&lt;/mo&gt;&lt;msub&gt;&lt;mi&gt;r&lt;/mi&gt;&lt;mn&gt;0&lt;/mn&gt;&lt;/msub&gt;&lt;/mrow&gt;&lt;/mfenced&gt;&lt;mo&gt;=&lt;/mo&gt;&lt;mi&gt;b&lt;/mi&gt;&lt;mo&gt;&amp;#xD7;&lt;/mo&gt;&lt;mfenced&gt;&lt;mrow&gt;&lt;msub&gt;&lt;mi&gt;r&lt;/mi&gt;&lt;mn&gt;1&lt;/mn&gt;&lt;/msub&gt;&lt;mo&gt;+&lt;/mo&gt;&lt;msub&gt;&lt;mi&gt;r&lt;/mi&gt;&lt;mn&gt;0&lt;/mn&gt;&lt;/msub&gt;&lt;/mrow&gt;&lt;/mfenced&gt;&lt;/math&gt;&quot;,&quot;origin&quot;:&quot;MathType Legacy&quot;,&quot;version&quot;:&quot;v3.23.0&quot;}" title="r subscript 1 minus r subscript 0 equals B open parentheses r subscript 1 plus r subscript 0 close parentheses equals b cross times open parentheses r subscript 1 plus r subscript 0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r&lt;/mi&gt;&lt;mn&gt;1&lt;/mn&gt;&lt;/msub&gt;&lt;mo&gt;-&lt;/mo&gt;&lt;msub&gt;&lt;mi&gt;r&lt;/mi&gt;&lt;mn&gt;0&lt;/mn&gt;&lt;/msub&gt;&lt;mo&gt;=&lt;/mo&gt;&lt;mi&gt;B&lt;/mi&gt;&lt;mfenced&gt;&lt;mrow&gt;&lt;msub&gt;&lt;mi&gt;r&lt;/mi&gt;&lt;mn&gt;1&lt;/mn&gt;&lt;/msub&gt;&lt;mo&gt;+&lt;/mo&gt;&lt;msub&gt;&lt;mi&gt;r&lt;/mi&gt;&lt;mn&gt;0&lt;/mn&gt;&lt;/msub&gt;&lt;/mrow&gt;&lt;/mfenced&gt;&lt;mo&gt;=&lt;/mo&gt;&lt;mi&gt;b&lt;/mi&gt;&lt;mo&gt;&amp;#xD7;&lt;/mo&gt;&lt;mfenced&gt;&lt;mrow&gt;&lt;msub&gt;&lt;mi&gt;r&lt;/mi&gt;&lt;mn&gt;1&lt;/mn&gt;&lt;/msub&gt;&lt;mo&gt;+&lt;/mo&gt;&lt;msub&gt;&lt;mi&gt;r&lt;/mi&gt;&lt;mn&gt;0&lt;/mn&gt;&lt;/msub&gt;&lt;/mrow&gt;&lt;/mfenced&gt;&lt;/math&gt;&quot;,&quot;origin&quot;:&quot;MathType Legacy&quot;,&quot;version&quot;:&quot;v3.23.0&quot;}" title="r subscript 1 minus r subscript 0 equals B open parentheses r subscript 1 plus r subscript 0 close parentheses equals b cross times open parentheses r subscript 1 plus r subscript 0 close parentheses"/>
                    <pic:cNvPicPr/>
                  </pic:nvPicPr>
                  <pic:blipFill>
                    <a:blip r:embed="rId1776" cstate="print">
                      <a:extLst>
                        <a:ext uri="{28A0092B-C50C-407E-A947-70E740481C1C}">
                          <a14:useLocalDpi xmlns:a14="http://schemas.microsoft.com/office/drawing/2010/main" val="0"/>
                        </a:ext>
                      </a:extLst>
                    </a:blip>
                    <a:stretch>
                      <a:fillRect/>
                    </a:stretch>
                  </pic:blipFill>
                  <pic:spPr>
                    <a:xfrm>
                      <a:off x="0" y="0"/>
                      <a:ext cx="2247392" cy="229616"/>
                    </a:xfrm>
                    <a:prstGeom prst="rect">
                      <a:avLst/>
                    </a:prstGeom>
                  </pic:spPr>
                </pic:pic>
              </a:graphicData>
            </a:graphic>
          </wp:inline>
        </w:drawing>
      </w:r>
    </w:p>
    <w:p w:rsidR="00EB01FB" w:rsidRDefault="00EB01FB" w:rsidP="008E42B0">
      <w:r>
        <w:t>and from Figure ()</w:t>
      </w:r>
    </w:p>
    <w:p w:rsidR="00EB01FB" w:rsidRDefault="00EB01FB" w:rsidP="008E42B0"/>
    <w:p w:rsidR="00EB01FB" w:rsidRDefault="00EB01FB" w:rsidP="00A20522">
      <w:pPr>
        <w:jc w:val="center"/>
      </w:pPr>
      <w:r>
        <w:rPr>
          <w:noProof/>
          <w:position w:val="-37"/>
        </w:rPr>
        <w:lastRenderedPageBreak/>
        <w:drawing>
          <wp:inline distT="0" distB="0" distL="0" distR="0" wp14:anchorId="42309380" wp14:editId="5C9766F2">
            <wp:extent cx="1373632" cy="556768"/>
            <wp:effectExtent l="0" t="0" r="0" b="0"/>
            <wp:docPr id="569342464" name="Picture 569342464" descr="{&quot;mathml&quot;:&quot;&lt;math style=\&quot;font-family:stix;font-size:12px;\&quot; xmlns=\&quot;http://www.w3.org/1998/Math/MathML\&quot;&gt;&lt;mi&gt;tan&lt;/mi&gt;&lt;mfrac&gt;&lt;mi&gt;&amp;#x3BC;&lt;/mi&gt;&lt;mn&gt;2&lt;/mn&gt;&lt;/mfrac&gt;&lt;mo&gt;=&lt;/mo&gt;&lt;mfrac&gt;&lt;mfenced open=\&quot;|\&quot; close=\&quot;|\&quot;&gt;&lt;mrow&gt;&lt;msub&gt;&lt;mi mathvariant=\&quot;bold\&quot;&gt;d&lt;/mi&gt;&lt;mo&gt;-&lt;/mo&gt;&lt;/msub&gt;&lt;mo&gt;/&lt;/mo&gt;&lt;mn&gt;2&lt;/mn&gt;&lt;/mrow&gt;&lt;/mfenced&gt;&lt;mfenced open=\&quot;|\&quot; close=\&quot;|\&quot;&gt;&lt;mrow&gt;&lt;msub&gt;&lt;mi mathvariant=\&quot;bold\&quot;&gt;d&lt;/mi&gt;&lt;mo&gt;+&lt;/mo&gt;&lt;/msub&gt;&lt;mo&gt;/&lt;/mo&gt;&lt;mn&gt;2&lt;/mn&gt;&lt;/mrow&gt;&lt;/mfenced&gt;&lt;/mfrac&gt;&lt;mo&gt;=&lt;/mo&gt;&lt;mfenced open=\&quot;|\&quot; close=\&quot;|\&quot;&gt;&lt;mi mathvariant=\&quot;bold\&quot;&gt;b&lt;/mi&gt;&lt;/mfenced&gt;&lt;/math&gt;&quot;,&quot;origin&quot;:&quot;MathType Legacy&quot;,&quot;version&quot;:&quot;v3.23.0&quot;}" title="tan mu over 2 equals fraction numerator open vertical bar bold d subscript minus divided by 2 close vertical bar over denominator open vertical bar bold d subscript plus divided by 2 close vertical bar end fraction equals open vertical bar bold b close vertical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tan&lt;/mi&gt;&lt;mfrac&gt;&lt;mi&gt;&amp;#x3BC;&lt;/mi&gt;&lt;mn&gt;2&lt;/mn&gt;&lt;/mfrac&gt;&lt;mo&gt;=&lt;/mo&gt;&lt;mfrac&gt;&lt;mfenced open=\&quot;|\&quot; close=\&quot;|\&quot;&gt;&lt;mrow&gt;&lt;msub&gt;&lt;mi mathvariant=\&quot;bold\&quot;&gt;d&lt;/mi&gt;&lt;mo&gt;-&lt;/mo&gt;&lt;/msub&gt;&lt;mo&gt;/&lt;/mo&gt;&lt;mn&gt;2&lt;/mn&gt;&lt;/mrow&gt;&lt;/mfenced&gt;&lt;mfenced open=\&quot;|\&quot; close=\&quot;|\&quot;&gt;&lt;mrow&gt;&lt;msub&gt;&lt;mi mathvariant=\&quot;bold\&quot;&gt;d&lt;/mi&gt;&lt;mo&gt;+&lt;/mo&gt;&lt;/msub&gt;&lt;mo&gt;/&lt;/mo&gt;&lt;mn&gt;2&lt;/mn&gt;&lt;/mrow&gt;&lt;/mfenced&gt;&lt;/mfrac&gt;&lt;mo&gt;=&lt;/mo&gt;&lt;mfenced open=\&quot;|\&quot; close=\&quot;|\&quot;&gt;&lt;mi mathvariant=\&quot;bold\&quot;&gt;b&lt;/mi&gt;&lt;/mfenced&gt;&lt;/math&gt;&quot;,&quot;origin&quot;:&quot;MathType Legacy&quot;,&quot;version&quot;:&quot;v3.23.0&quot;}" title="tan mu over 2 equals fraction numerator open vertical bar bold d subscript minus divided by 2 close vertical bar over denominator open vertical bar bold d subscript plus divided by 2 close vertical bar end fraction equals open vertical bar bold b close vertical bar"/>
                    <pic:cNvPicPr/>
                  </pic:nvPicPr>
                  <pic:blipFill>
                    <a:blip r:embed="rId1777" cstate="print">
                      <a:extLst>
                        <a:ext uri="{28A0092B-C50C-407E-A947-70E740481C1C}">
                          <a14:useLocalDpi xmlns:a14="http://schemas.microsoft.com/office/drawing/2010/main" val="0"/>
                        </a:ext>
                      </a:extLst>
                    </a:blip>
                    <a:stretch>
                      <a:fillRect/>
                    </a:stretch>
                  </pic:blipFill>
                  <pic:spPr>
                    <a:xfrm>
                      <a:off x="0" y="0"/>
                      <a:ext cx="1373632" cy="556768"/>
                    </a:xfrm>
                    <a:prstGeom prst="rect">
                      <a:avLst/>
                    </a:prstGeom>
                  </pic:spPr>
                </pic:pic>
              </a:graphicData>
            </a:graphic>
          </wp:inline>
        </w:drawing>
      </w:r>
    </w:p>
    <w:p w:rsidR="00EB01FB" w:rsidRDefault="00EB01FB" w:rsidP="008E42B0"/>
    <w:p w:rsidR="00EB01FB" w:rsidRDefault="00EB01FB" w:rsidP="008E42B0"/>
    <w:p w:rsidR="00EB01FB" w:rsidRDefault="00EB01FB" w:rsidP="008E42B0">
      <w:r>
        <w:t>Hence,</w:t>
      </w:r>
    </w:p>
    <w:p w:rsidR="00EB01FB" w:rsidRDefault="00EB01FB" w:rsidP="008E42B0">
      <w:pPr>
        <w:jc w:val="center"/>
      </w:pPr>
      <w:r>
        <w:rPr>
          <w:noProof/>
          <w:position w:val="-10"/>
        </w:rPr>
        <w:drawing>
          <wp:inline distT="0" distB="0" distL="0" distR="0" wp14:anchorId="37553CC3" wp14:editId="5C08DF6D">
            <wp:extent cx="1664208" cy="420624"/>
            <wp:effectExtent l="0" t="0" r="0" b="0"/>
            <wp:docPr id="585682664" name="Picture 585682664" descr="{&quot;mathml&quot;:&quot;&lt;math style=\&quot;font-family:stix;font-size:12px;\&quot; xmlns=\&quot;http://www.w3.org/1998/Math/MathML\&quot;&gt;&lt;mi mathvariant=\&quot;bold\&quot;&gt;b&lt;/mi&gt;&lt;mo&gt;=&lt;/mo&gt;&lt;mstyle mathvariant=\&quot;bold\&quot;&gt;&lt;mo stretchy=\&quot;true\&quot;&gt;|&lt;/mo&gt;&lt;mi&gt;b&lt;/mi&gt;&lt;mo stretchy=\&quot;true\&quot;&gt;|&lt;/mo&gt;&lt;/mstyle&gt;&lt;msub&gt;&lt;mi mathvariant=\&quot;bold\&quot;&gt;&amp;#x3C6;&lt;/mi&gt;&lt;mn mathvariant=\&quot;bold\&quot;&gt;1&lt;/mn&gt;&lt;/msub&gt;&lt;mo&gt;=&lt;/mo&gt;&lt;mi&gt;tan&lt;/mi&gt;&lt;mfenced&gt;&lt;mfrac&gt;&lt;mi&gt;&amp;#x3BC;&lt;/mi&gt;&lt;mn&gt;2&lt;/mn&gt;&lt;/mfrac&gt;&lt;/mfenced&gt;&lt;msub&gt;&lt;mi mathvariant=\&quot;bold\&quot;&gt;&amp;#x3C6;&lt;/mi&gt;&lt;mn mathvariant=\&quot;bold\&quot;&gt;1&lt;/mn&gt;&lt;/msub&gt;&lt;mo mathvariant=\&quot;bold\&quot;&gt;=&lt;/mo&gt;&lt;mi mathvariant=\&quot;bold\&quot;&gt;&amp;#x3C9;&lt;/mi&gt;&lt;/math&gt;&quot;,&quot;origin&quot;:&quot;MathType Legacy&quot;,&quot;version&quot;:&quot;v3.23.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 mathvariant=\&quot;bold\&quot;&gt;b&lt;/mi&gt;&lt;mo&gt;=&lt;/mo&gt;&lt;mstyle mathvariant=\&quot;bold\&quot;&gt;&lt;mo stretchy=\&quot;true\&quot;&gt;|&lt;/mo&gt;&lt;mi&gt;b&lt;/mi&gt;&lt;mo stretchy=\&quot;true\&quot;&gt;|&lt;/mo&gt;&lt;/mstyle&gt;&lt;msub&gt;&lt;mi mathvariant=\&quot;bold\&quot;&gt;&amp;#x3C6;&lt;/mi&gt;&lt;mn mathvariant=\&quot;bold\&quot;&gt;1&lt;/mn&gt;&lt;/msub&gt;&lt;mo&gt;=&lt;/mo&gt;&lt;mi&gt;tan&lt;/mi&gt;&lt;mfenced&gt;&lt;mfrac&gt;&lt;mi&gt;&amp;#x3BC;&lt;/mi&gt;&lt;mn&gt;2&lt;/mn&gt;&lt;/mfrac&gt;&lt;/mfenced&gt;&lt;msub&gt;&lt;mi mathvariant=\&quot;bold\&quot;&gt;&amp;#x3C6;&lt;/mi&gt;&lt;mn mathvariant=\&quot;bold\&quot;&gt;1&lt;/mn&gt;&lt;/msub&gt;&lt;mo mathvariant=\&quot;bold\&quot;&gt;=&lt;/mo&gt;&lt;mi mathvariant=\&quot;bold\&quot;&gt;&amp;#x3C9;&lt;/mi&gt;&lt;/math&gt;&quot;,&quot;origin&quot;:&quot;MathType Legacy&quot;,&quot;version&quot;:&quot;v3.23.0&quot;}"/>
                    <pic:cNvPicPr/>
                  </pic:nvPicPr>
                  <pic:blipFill>
                    <a:blip r:embed="rId1778" cstate="print">
                      <a:extLst>
                        <a:ext uri="{28A0092B-C50C-407E-A947-70E740481C1C}">
                          <a14:useLocalDpi xmlns:a14="http://schemas.microsoft.com/office/drawing/2010/main" val="0"/>
                        </a:ext>
                      </a:extLst>
                    </a:blip>
                    <a:stretch>
                      <a:fillRect/>
                    </a:stretch>
                  </pic:blipFill>
                  <pic:spPr>
                    <a:xfrm>
                      <a:off x="0" y="0"/>
                      <a:ext cx="1664208" cy="420624"/>
                    </a:xfrm>
                    <a:prstGeom prst="rect">
                      <a:avLst/>
                    </a:prstGeom>
                  </pic:spPr>
                </pic:pic>
              </a:graphicData>
            </a:graphic>
          </wp:inline>
        </w:drawing>
      </w:r>
    </w:p>
    <w:p w:rsidR="00EB01FB" w:rsidRDefault="00EB01FB" w:rsidP="008E42B0"/>
    <w:p w:rsidR="00EB01FB" w:rsidRDefault="00EB01FB" w:rsidP="008E42B0"/>
    <w:p w:rsidR="00EB01FB" w:rsidRDefault="00EB01FB" w:rsidP="008E42B0">
      <w:r>
        <w:t xml:space="preserve">and </w:t>
      </w:r>
    </w:p>
    <w:p w:rsidR="00EB01FB" w:rsidRDefault="00EB01FB" w:rsidP="008E42B0"/>
    <w:p w:rsidR="00EB01FB" w:rsidRDefault="00EB01FB" w:rsidP="008E42B0">
      <w:pPr>
        <w:jc w:val="center"/>
      </w:pPr>
      <w:r>
        <w:rPr>
          <w:noProof/>
          <w:position w:val="-21"/>
        </w:rPr>
        <w:drawing>
          <wp:inline distT="0" distB="0" distL="0" distR="0" wp14:anchorId="5B704997" wp14:editId="7DC3FC65">
            <wp:extent cx="991616" cy="306832"/>
            <wp:effectExtent l="0" t="0" r="0" b="0"/>
            <wp:docPr id="1714893252" name="Picture 1714893252" descr="{&quot;mathml&quot;:&quot;&lt;math style=\&quot;font-family:stix;font-size:12px;\&quot; xmlns=\&quot;http://www.w3.org/1998/Math/MathML\&quot;&gt;&lt;mi&gt;B&lt;/mi&gt;&lt;mo&gt;=&lt;/mo&gt;&lt;mi&gt;tan&lt;/mi&gt;&lt;mfrac&gt;&lt;mi&gt;&amp;#x3BC;&lt;/mi&gt;&lt;mn&gt;2&lt;/mn&gt;&lt;/mfrac&gt;&lt;mi&gt;&amp;#x3A9;&lt;/mi&gt;&lt;mfenced&gt;&lt;mi&gt;u&lt;/mi&gt;&lt;/mfenced&gt;&lt;/math&gt;&quot;,&quot;origin&quot;:&quot;MathType Legacy&quot;,&quot;version&quot;:&quot;v3.23.0&quot;}" title="B equals tan mu over 2 capital omega open parentheses u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B&lt;/mi&gt;&lt;mo&gt;=&lt;/mo&gt;&lt;mi&gt;tan&lt;/mi&gt;&lt;mfrac&gt;&lt;mi&gt;&amp;#x3BC;&lt;/mi&gt;&lt;mn&gt;2&lt;/mn&gt;&lt;/mfrac&gt;&lt;mi&gt;&amp;#x3A9;&lt;/mi&gt;&lt;mfenced&gt;&lt;mi&gt;u&lt;/mi&gt;&lt;/mfenced&gt;&lt;/math&gt;&quot;,&quot;origin&quot;:&quot;MathType Legacy&quot;,&quot;version&quot;:&quot;v3.23.0&quot;}" title="B equals tan mu over 2 capital omega open parentheses u close parentheses"/>
                    <pic:cNvPicPr/>
                  </pic:nvPicPr>
                  <pic:blipFill>
                    <a:blip r:embed="rId1779" cstate="print">
                      <a:extLst>
                        <a:ext uri="{28A0092B-C50C-407E-A947-70E740481C1C}">
                          <a14:useLocalDpi xmlns:a14="http://schemas.microsoft.com/office/drawing/2010/main" val="0"/>
                        </a:ext>
                      </a:extLst>
                    </a:blip>
                    <a:stretch>
                      <a:fillRect/>
                    </a:stretch>
                  </pic:blipFill>
                  <pic:spPr>
                    <a:xfrm>
                      <a:off x="0" y="0"/>
                      <a:ext cx="991616" cy="306832"/>
                    </a:xfrm>
                    <a:prstGeom prst="rect">
                      <a:avLst/>
                    </a:prstGeom>
                  </pic:spPr>
                </pic:pic>
              </a:graphicData>
            </a:graphic>
          </wp:inline>
        </w:drawing>
      </w:r>
    </w:p>
    <w:p w:rsidR="00EB01FB" w:rsidRDefault="00EB01FB" w:rsidP="008E42B0"/>
    <w:p w:rsidR="00EB01FB" w:rsidRDefault="00EB01FB" w:rsidP="008E42B0">
      <w:r>
        <w:t>Substituting () into () expresses a rotation matrix in terms of its axis-angle representation</w:t>
      </w:r>
    </w:p>
    <w:p w:rsidR="00EB01FB" w:rsidRDefault="00EB01FB" w:rsidP="008E42B0"/>
    <w:p w:rsidR="00EB01FB" w:rsidRDefault="00EB01FB" w:rsidP="008E42B0">
      <w:pPr>
        <w:jc w:val="center"/>
      </w:pPr>
      <w:r>
        <w:rPr>
          <w:noProof/>
          <w:position w:val="-28"/>
        </w:rPr>
        <w:drawing>
          <wp:inline distT="0" distB="0" distL="0" distR="0" wp14:anchorId="62B6A706" wp14:editId="14328672">
            <wp:extent cx="2056384" cy="420624"/>
            <wp:effectExtent l="0" t="0" r="0" b="0"/>
            <wp:docPr id="477601386" name="Picture 477601386" descr="{&quot;mathml&quot;:&quot;&lt;math style=\&quot;font-family:stix;font-size:12px;\&quot; xmlns=\&quot;http://www.w3.org/1998/Math/MathML\&quot;&gt;&lt;mi&gt;R&lt;/mi&gt;&lt;mo&gt;=&lt;/mo&gt;&lt;msup&gt;&lt;mfenced&gt;&lt;mrow&gt;&lt;mi&gt;I&lt;/mi&gt;&lt;mo&gt;-&lt;/mo&gt;&lt;mi&gt;tan&lt;/mi&gt;&lt;mfrac&gt;&lt;mi&gt;&amp;#x3BC;&lt;/mi&gt;&lt;mn&gt;2&lt;/mn&gt;&lt;/mfrac&gt;&lt;mi&gt;&amp;#x3A9;&lt;/mi&gt;&lt;/mrow&gt;&lt;/mfenced&gt;&lt;mrow&gt;&lt;mo&gt;-&lt;/mo&gt;&lt;mn&gt;1&lt;/mn&gt;&lt;/mrow&gt;&lt;/msup&gt;&lt;mfenced&gt;&lt;mrow&gt;&lt;mi&gt;I&lt;/mi&gt;&lt;mo&gt;+&lt;/mo&gt;&lt;mi&gt;tan&lt;/mi&gt;&lt;mfrac&gt;&lt;mi&gt;&amp;#x3BC;&lt;/mi&gt;&lt;mn&gt;2&lt;/mn&gt;&lt;/mfrac&gt;&lt;mi&gt;&amp;#x3A9;&lt;/mi&gt;&lt;/mrow&gt;&lt;/mfenced&gt;&lt;/math&gt;&quot;,&quot;origin&quot;:&quot;MathType Legacy&quot;,&quot;version&quot;:&quot;v3.23.0&quot;}" title="R equals open parentheses I minus tan mu over 2 capital omega close parentheses to the power of negative 1 end exponent open parentheses I plus tan mu over 2 capital omega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R&lt;/mi&gt;&lt;mo&gt;=&lt;/mo&gt;&lt;msup&gt;&lt;mfenced&gt;&lt;mrow&gt;&lt;mi&gt;I&lt;/mi&gt;&lt;mo&gt;-&lt;/mo&gt;&lt;mi&gt;tan&lt;/mi&gt;&lt;mfrac&gt;&lt;mi&gt;&amp;#x3BC;&lt;/mi&gt;&lt;mn&gt;2&lt;/mn&gt;&lt;/mfrac&gt;&lt;mi&gt;&amp;#x3A9;&lt;/mi&gt;&lt;/mrow&gt;&lt;/mfenced&gt;&lt;mrow&gt;&lt;mo&gt;-&lt;/mo&gt;&lt;mn&gt;1&lt;/mn&gt;&lt;/mrow&gt;&lt;/msup&gt;&lt;mfenced&gt;&lt;mrow&gt;&lt;mi&gt;I&lt;/mi&gt;&lt;mo&gt;+&lt;/mo&gt;&lt;mi&gt;tan&lt;/mi&gt;&lt;mfrac&gt;&lt;mi&gt;&amp;#x3BC;&lt;/mi&gt;&lt;mn&gt;2&lt;/mn&gt;&lt;/mfrac&gt;&lt;mi&gt;&amp;#x3A9;&lt;/mi&gt;&lt;/mrow&gt;&lt;/mfenced&gt;&lt;/math&gt;&quot;,&quot;origin&quot;:&quot;MathType Legacy&quot;,&quot;version&quot;:&quot;v3.23.0&quot;}" title="R equals open parentheses I minus tan mu over 2 capital omega close parentheses to the power of negative 1 end exponent open parentheses I plus tan mu over 2 capital omega close parentheses"/>
                    <pic:cNvPicPr/>
                  </pic:nvPicPr>
                  <pic:blipFill>
                    <a:blip r:embed="rId1780" cstate="print">
                      <a:extLst>
                        <a:ext uri="{28A0092B-C50C-407E-A947-70E740481C1C}">
                          <a14:useLocalDpi xmlns:a14="http://schemas.microsoft.com/office/drawing/2010/main" val="0"/>
                        </a:ext>
                      </a:extLst>
                    </a:blip>
                    <a:stretch>
                      <a:fillRect/>
                    </a:stretch>
                  </pic:blipFill>
                  <pic:spPr>
                    <a:xfrm>
                      <a:off x="0" y="0"/>
                      <a:ext cx="2056384" cy="420624"/>
                    </a:xfrm>
                    <a:prstGeom prst="rect">
                      <a:avLst/>
                    </a:prstGeom>
                  </pic:spPr>
                </pic:pic>
              </a:graphicData>
            </a:graphic>
          </wp:inline>
        </w:drawing>
      </w:r>
    </w:p>
    <w:p w:rsidR="00EB01FB" w:rsidRDefault="00EB01FB" w:rsidP="008E42B0"/>
    <w:p w:rsidR="00EB01FB" w:rsidRDefault="00EB01FB" w:rsidP="008E42B0">
      <w:r>
        <w:t xml:space="preserve">Applying the Neuman expansion from section (1.15.2) in </w:t>
      </w:r>
      <w:r>
        <w:rPr>
          <w:noProof/>
          <w:position w:val="-21"/>
        </w:rPr>
        <w:drawing>
          <wp:inline distT="0" distB="0" distL="0" distR="0" wp14:anchorId="715C8127" wp14:editId="04D3A8C9">
            <wp:extent cx="581152" cy="306832"/>
            <wp:effectExtent l="0" t="0" r="0" b="0"/>
            <wp:docPr id="4257471" name="Picture 4257471" descr="{&quot;mathml&quot;:&quot;&lt;math style=\&quot;font-family:stix;font-size:12px;\&quot; xmlns=\&quot;http://www.w3.org/1998/Math/MathML\&quot;&gt;&lt;mi&gt;&amp;#x3B2;&lt;/mi&gt;&lt;mo&gt;=&lt;/mo&gt;&lt;mi&gt;tan&lt;/mi&gt;&lt;mfrac&gt;&lt;mi&gt;&amp;#x3BC;&lt;/mi&gt;&lt;mn&gt;2&lt;/mn&gt;&lt;/mfrac&gt;&lt;/math&gt;&quot;,&quot;origin&quot;:&quot;MathType Legacy&quot;,&quot;version&quot;:&quot;v3.23.0&quot;}" title="beta equals tan mu ov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B2;&lt;/mi&gt;&lt;mo&gt;=&lt;/mo&gt;&lt;mi&gt;tan&lt;/mi&gt;&lt;mfrac&gt;&lt;mi&gt;&amp;#x3BC;&lt;/mi&gt;&lt;mn&gt;2&lt;/mn&gt;&lt;/mfrac&gt;&lt;/math&gt;&quot;,&quot;origin&quot;:&quot;MathType Legacy&quot;,&quot;version&quot;:&quot;v3.23.0&quot;}" title="beta equals tan mu over 2"/>
                    <pic:cNvPicPr/>
                  </pic:nvPicPr>
                  <pic:blipFill>
                    <a:blip r:embed="rId1781" cstate="print">
                      <a:extLst>
                        <a:ext uri="{28A0092B-C50C-407E-A947-70E740481C1C}">
                          <a14:useLocalDpi xmlns:a14="http://schemas.microsoft.com/office/drawing/2010/main" val="0"/>
                        </a:ext>
                      </a:extLst>
                    </a:blip>
                    <a:stretch>
                      <a:fillRect/>
                    </a:stretch>
                  </pic:blipFill>
                  <pic:spPr>
                    <a:xfrm>
                      <a:off x="0" y="0"/>
                      <a:ext cx="581152" cy="306832"/>
                    </a:xfrm>
                    <a:prstGeom prst="rect">
                      <a:avLst/>
                    </a:prstGeom>
                  </pic:spPr>
                </pic:pic>
              </a:graphicData>
            </a:graphic>
          </wp:inline>
        </w:drawing>
      </w:r>
      <w:r>
        <w:t>to the first term and using the skew-symmetric properties, yields</w:t>
      </w:r>
    </w:p>
    <w:p w:rsidR="00EB01FB" w:rsidRDefault="00EB01FB" w:rsidP="008E42B0"/>
    <w:p w:rsidR="00EB01FB" w:rsidRDefault="00EB01FB" w:rsidP="008E42B0">
      <w:pPr>
        <w:jc w:val="center"/>
      </w:pPr>
      <w:r>
        <w:rPr>
          <w:noProof/>
          <w:position w:val="-35"/>
        </w:rPr>
        <w:drawing>
          <wp:inline distT="0" distB="0" distL="0" distR="0" wp14:anchorId="46FEE4FC" wp14:editId="3BA379B4">
            <wp:extent cx="1231392" cy="418592"/>
            <wp:effectExtent l="0" t="0" r="0" b="0"/>
            <wp:docPr id="1107630100" name="Picture 1107630100" descr="{&quot;mathml&quot;:&quot;&lt;math style=\&quot;font-family:stix;font-size:12px;\&quot; xmlns=\&quot;http://www.w3.org/1998/Math/MathML\&quot;&gt;&lt;msup&gt;&lt;mi&gt;&amp;#x3A9;&lt;/mi&gt;&lt;mrow&gt;&lt;mn&gt;2&lt;/mn&gt;&lt;mi&gt;n&lt;/mi&gt;&lt;/mrow&gt;&lt;/msup&gt;&lt;mo&gt;=&lt;/mo&gt;&lt;msup&gt;&lt;mfenced&gt;&lt;mrow&gt;&lt;mo&gt;-&lt;/mo&gt;&lt;mn&gt;1&lt;/mn&gt;&lt;/mrow&gt;&lt;/mfenced&gt;&lt;mrow&gt;&lt;mi&gt;n&lt;/mi&gt;&lt;mo&gt;+&lt;/mo&gt;&lt;mn&gt;1&lt;/mn&gt;&lt;/mrow&gt;&lt;/msup&gt;&lt;msup&gt;&lt;mi&gt;&amp;#x3A9;&lt;/mi&gt;&lt;mn&gt;2&lt;/mn&gt;&lt;/msup&gt;&lt;mspace linebreak=\&quot;newline\&quot;/&gt;&lt;msup&gt;&lt;mi&gt;&amp;#x3A9;&lt;/mi&gt;&lt;mrow&gt;&lt;mn&gt;2&lt;/mn&gt;&lt;mi&gt;n&lt;/mi&gt;&lt;mo&gt;+&lt;/mo&gt;&lt;mn&gt;1&lt;/mn&gt;&lt;/mrow&gt;&lt;/msup&gt;&lt;mo&gt;=&lt;/mo&gt;&lt;msup&gt;&lt;mfenced&gt;&lt;mrow&gt;&lt;mo&gt;-&lt;/mo&gt;&lt;mn&gt;1&lt;/mn&gt;&lt;/mrow&gt;&lt;/mfenced&gt;&lt;mi&gt;n&lt;/mi&gt;&lt;/msup&gt;&lt;mi&gt;&amp;#x3A9;&lt;/mi&gt;&lt;/math&gt;&quot;,&quot;origin&quot;:&quot;MathType Legacy&quot;,&quot;version&quot;:&quot;v3.23.0&quot;}" title="capital omega to the power of 2 n end exponent equals open parentheses negative 1 close parentheses to the power of n plus 1 end exponent capital omega squared&#10;capital omega to the power of 2 n plus 1 end exponent equals open parentheses negative 1 close parentheses to the power of n capital om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i&gt;&amp;#x3A9;&lt;/mi&gt;&lt;mrow&gt;&lt;mn&gt;2&lt;/mn&gt;&lt;mi&gt;n&lt;/mi&gt;&lt;/mrow&gt;&lt;/msup&gt;&lt;mo&gt;=&lt;/mo&gt;&lt;msup&gt;&lt;mfenced&gt;&lt;mrow&gt;&lt;mo&gt;-&lt;/mo&gt;&lt;mn&gt;1&lt;/mn&gt;&lt;/mrow&gt;&lt;/mfenced&gt;&lt;mrow&gt;&lt;mi&gt;n&lt;/mi&gt;&lt;mo&gt;+&lt;/mo&gt;&lt;mn&gt;1&lt;/mn&gt;&lt;/mrow&gt;&lt;/msup&gt;&lt;msup&gt;&lt;mi&gt;&amp;#x3A9;&lt;/mi&gt;&lt;mn&gt;2&lt;/mn&gt;&lt;/msup&gt;&lt;mspace linebreak=\&quot;newline\&quot;/&gt;&lt;msup&gt;&lt;mi&gt;&amp;#x3A9;&lt;/mi&gt;&lt;mrow&gt;&lt;mn&gt;2&lt;/mn&gt;&lt;mi&gt;n&lt;/mi&gt;&lt;mo&gt;+&lt;/mo&gt;&lt;mn&gt;1&lt;/mn&gt;&lt;/mrow&gt;&lt;/msup&gt;&lt;mo&gt;=&lt;/mo&gt;&lt;msup&gt;&lt;mfenced&gt;&lt;mrow&gt;&lt;mo&gt;-&lt;/mo&gt;&lt;mn&gt;1&lt;/mn&gt;&lt;/mrow&gt;&lt;/mfenced&gt;&lt;mi&gt;n&lt;/mi&gt;&lt;/msup&gt;&lt;mi&gt;&amp;#x3A9;&lt;/mi&gt;&lt;/math&gt;&quot;,&quot;origin&quot;:&quot;MathType Legacy&quot;,&quot;version&quot;:&quot;v3.23.0&quot;}" title="capital omega to the power of 2 n end exponent equals open parentheses negative 1 close parentheses to the power of n plus 1 end exponent capital omega squared&#10;capital omega to the power of 2 n plus 1 end exponent equals open parentheses negative 1 close parentheses to the power of n capital omega"/>
                    <pic:cNvPicPr/>
                  </pic:nvPicPr>
                  <pic:blipFill>
                    <a:blip r:embed="rId1782" cstate="print">
                      <a:extLst>
                        <a:ext uri="{28A0092B-C50C-407E-A947-70E740481C1C}">
                          <a14:useLocalDpi xmlns:a14="http://schemas.microsoft.com/office/drawing/2010/main" val="0"/>
                        </a:ext>
                      </a:extLst>
                    </a:blip>
                    <a:stretch>
                      <a:fillRect/>
                    </a:stretch>
                  </pic:blipFill>
                  <pic:spPr>
                    <a:xfrm>
                      <a:off x="0" y="0"/>
                      <a:ext cx="1231392" cy="418592"/>
                    </a:xfrm>
                    <a:prstGeom prst="rect">
                      <a:avLst/>
                    </a:prstGeom>
                  </pic:spPr>
                </pic:pic>
              </a:graphicData>
            </a:graphic>
          </wp:inline>
        </w:drawing>
      </w:r>
    </w:p>
    <w:p w:rsidR="00EB01FB" w:rsidRDefault="00EB01FB" w:rsidP="008E42B0"/>
    <w:p w:rsidR="00EB01FB" w:rsidRDefault="00EB01FB" w:rsidP="008E42B0">
      <w:pPr>
        <w:jc w:val="center"/>
      </w:pPr>
      <w:r>
        <w:rPr>
          <w:noProof/>
          <w:position w:val="-76"/>
        </w:rPr>
        <w:drawing>
          <wp:inline distT="0" distB="0" distL="0" distR="0" wp14:anchorId="0980C649" wp14:editId="2C439478">
            <wp:extent cx="3746500" cy="966597"/>
            <wp:effectExtent l="0" t="0" r="0" b="0"/>
            <wp:docPr id="1360807488" name="Picture 1360807488" descr="{&quot;mathml&quot;:&quot;&lt;math style=\&quot;font-family:stix;font-size:12px;\&quot; xmlns=\&quot;http://www.w3.org/1998/Math/MathML\&quot;&gt;&lt;mtable columnspacing=\&quot;0px\&quot; columnalign=\&quot;right center left\&quot;&gt;&lt;mtr&gt;&lt;mtd&gt;&lt;mi&gt;R&lt;/mi&gt;&lt;/mtd&gt;&lt;mtd&gt;&lt;mo&gt;=&lt;/mo&gt;&lt;/mtd&gt;&lt;mtd&gt;&lt;mi&gt;I&lt;/mi&gt;&lt;mo&gt;+&lt;/mo&gt;&lt;mn&gt;2&lt;/mn&gt;&lt;mi&gt;&amp;#x3B2;&lt;/mi&gt;&lt;mfenced&gt;&lt;mrow&gt;&lt;mn&gt;1&lt;/mn&gt;&lt;mo&gt;-&lt;/mo&gt;&lt;msup&gt;&lt;mi&gt;&amp;#x3B2;&lt;/mi&gt;&lt;mn&gt;2&lt;/mn&gt;&lt;/msup&gt;&lt;mo&gt;+&lt;/mo&gt;&lt;msup&gt;&lt;mi&gt;&amp;#x3B2;&lt;/mi&gt;&lt;mn&gt;4&lt;/mn&gt;&lt;/msup&gt;&lt;mo&gt;-&lt;/mo&gt;&lt;mo&gt;.&lt;/mo&gt;&lt;mo&gt;.&lt;/mo&gt;&lt;mo&gt;.&lt;/mo&gt;&lt;/mrow&gt;&lt;/mfenced&gt;&lt;mi&gt;&amp;#x3A9;&lt;/mi&gt;&lt;mo&gt;+&lt;/mo&gt;&lt;mn&gt;2&lt;/mn&gt;&lt;msup&gt;&lt;mi&gt;&amp;#x3B2;&lt;/mi&gt;&lt;mn&gt;2&lt;/mn&gt;&lt;/msup&gt;&lt;mfenced&gt;&lt;mrow&gt;&lt;mn&gt;1&lt;/mn&gt;&lt;mo&gt;-&lt;/mo&gt;&lt;msup&gt;&lt;mi&gt;&amp;#x3B2;&lt;/mi&gt;&lt;mn&gt;2&lt;/mn&gt;&lt;/msup&gt;&lt;mo&gt;+&lt;/mo&gt;&lt;msup&gt;&lt;mi&gt;&amp;#x3B2;&lt;/mi&gt;&lt;mn&gt;4&lt;/mn&gt;&lt;/msup&gt;&lt;mo&gt;-&lt;/mo&gt;&lt;mo&gt;.&lt;/mo&gt;&lt;mo&gt;.&lt;/mo&gt;&lt;mo&gt;.&lt;/mo&gt;&lt;/mrow&gt;&lt;/mfenced&gt;&lt;msup&gt;&lt;mi&gt;&amp;#x3A9;&lt;/mi&gt;&lt;mn&gt;2&lt;/mn&gt;&lt;/msup&gt;&lt;/mtd&gt;&lt;/mtr&gt;&lt;mtr&gt;&lt;mtd/&gt;&lt;mtd&gt;&lt;mo&gt;=&lt;/mo&gt;&lt;/mtd&gt;&lt;mtd&gt;&lt;mi&gt;I&lt;/mi&gt;&lt;mo&gt;+&lt;/mo&gt;&lt;mfrac&gt;&lt;mrow&gt;&lt;mn&gt;2&lt;/mn&gt;&lt;mi&gt;&amp;#x3B2;&lt;/mi&gt;&lt;/mrow&gt;&lt;mrow&gt;&lt;mn&gt;1&lt;/mn&gt;&lt;mo&gt;+&lt;/mo&gt;&lt;msup&gt;&lt;mi&gt;&amp;#x3B2;&lt;/mi&gt;&lt;mn&gt;2&lt;/mn&gt;&lt;/msup&gt;&lt;/mrow&gt;&lt;/mfrac&gt;&lt;mi&gt;&amp;#x3A9;&lt;/mi&gt;&lt;mo&gt;+&lt;/mo&gt;&lt;mfrac&gt;&lt;mrow&gt;&lt;mn&gt;2&lt;/mn&gt;&lt;msup&gt;&lt;mi&gt;&amp;#x3B2;&lt;/mi&gt;&lt;mn&gt;2&lt;/mn&gt;&lt;/msup&gt;&lt;/mrow&gt;&lt;mrow&gt;&lt;mn&gt;1&lt;/mn&gt;&lt;mo&gt;+&lt;/mo&gt;&lt;msup&gt;&lt;mi&gt;&amp;#x3B2;&lt;/mi&gt;&lt;mn&gt;2&lt;/mn&gt;&lt;/msup&gt;&lt;/mrow&gt;&lt;/mfrac&gt;&lt;msup&gt;&lt;mi&gt;&amp;#x3A9;&lt;/mi&gt;&lt;mn&gt;2&lt;/mn&gt;&lt;/msup&gt;&lt;/mtd&gt;&lt;/mtr&gt;&lt;mtr&gt;&lt;mtd/&gt;&lt;mtd&gt;&lt;mo&gt;=&lt;/mo&gt;&lt;/mtd&gt;&lt;mtd&gt;&lt;mi&gt;I&lt;/mi&gt;&lt;mo&gt;+&lt;/mo&gt;&lt;mi&gt;sin&lt;/mi&gt;&lt;mi&gt;&amp;#x3BC;&lt;/mi&gt;&lt;mi&gt;&amp;#x3A9;&lt;/mi&gt;&lt;mo&gt;+&lt;/mo&gt;&lt;mfenced&gt;&lt;mrow&gt;&lt;mn&gt;1&lt;/mn&gt;&lt;mo&gt;-&lt;/mo&gt;&lt;mi&gt;cos&lt;/mi&gt;&lt;mi&gt;&amp;#x3BC;&lt;/mi&gt;&lt;/mrow&gt;&lt;/mfenced&gt;&lt;msup&gt;&lt;mi&gt;&amp;#x3A9;&lt;/mi&gt;&lt;mn&gt;2&lt;/mn&gt;&lt;/msup&gt;&lt;/mtd&gt;&lt;/mtr&gt;&lt;/mtable&gt;&lt;/math&gt;&quot;,&quot;origin&quot;:&quot;MathType Legacy&quot;,&quot;version&quot;:&quot;v3.23.0&quot;}" title="table row R equals cell I plus 2 beta open parentheses 1 minus beta squared plus beta to the power of 4 minus... close parentheses capital omega plus 2 beta squared open parentheses 1 minus beta squared plus beta to the power of 4 minus... close parentheses capital omega squared end cell row blank equals cell I plus fraction numerator 2 beta over denominator 1 plus beta squared end fraction capital omega plus fraction numerator 2 beta squared over denominator 1 plus beta squared end fraction capital omega squared end cell row blank equals cell I plus sin mu capital omega plus open parentheses 1 minus cos mu close parentheses capital omega squared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R&lt;/mi&gt;&lt;/mtd&gt;&lt;mtd&gt;&lt;mo&gt;=&lt;/mo&gt;&lt;/mtd&gt;&lt;mtd&gt;&lt;mi&gt;I&lt;/mi&gt;&lt;mo&gt;+&lt;/mo&gt;&lt;mn&gt;2&lt;/mn&gt;&lt;mi&gt;&amp;#x3B2;&lt;/mi&gt;&lt;mfenced&gt;&lt;mrow&gt;&lt;mn&gt;1&lt;/mn&gt;&lt;mo&gt;-&lt;/mo&gt;&lt;msup&gt;&lt;mi&gt;&amp;#x3B2;&lt;/mi&gt;&lt;mn&gt;2&lt;/mn&gt;&lt;/msup&gt;&lt;mo&gt;+&lt;/mo&gt;&lt;msup&gt;&lt;mi&gt;&amp;#x3B2;&lt;/mi&gt;&lt;mn&gt;4&lt;/mn&gt;&lt;/msup&gt;&lt;mo&gt;-&lt;/mo&gt;&lt;mo&gt;.&lt;/mo&gt;&lt;mo&gt;.&lt;/mo&gt;&lt;mo&gt;.&lt;/mo&gt;&lt;/mrow&gt;&lt;/mfenced&gt;&lt;mi&gt;&amp;#x3A9;&lt;/mi&gt;&lt;mo&gt;+&lt;/mo&gt;&lt;mn&gt;2&lt;/mn&gt;&lt;msup&gt;&lt;mi&gt;&amp;#x3B2;&lt;/mi&gt;&lt;mn&gt;2&lt;/mn&gt;&lt;/msup&gt;&lt;mfenced&gt;&lt;mrow&gt;&lt;mn&gt;1&lt;/mn&gt;&lt;mo&gt;-&lt;/mo&gt;&lt;msup&gt;&lt;mi&gt;&amp;#x3B2;&lt;/mi&gt;&lt;mn&gt;2&lt;/mn&gt;&lt;/msup&gt;&lt;mo&gt;+&lt;/mo&gt;&lt;msup&gt;&lt;mi&gt;&amp;#x3B2;&lt;/mi&gt;&lt;mn&gt;4&lt;/mn&gt;&lt;/msup&gt;&lt;mo&gt;-&lt;/mo&gt;&lt;mo&gt;.&lt;/mo&gt;&lt;mo&gt;.&lt;/mo&gt;&lt;mo&gt;.&lt;/mo&gt;&lt;/mrow&gt;&lt;/mfenced&gt;&lt;msup&gt;&lt;mi&gt;&amp;#x3A9;&lt;/mi&gt;&lt;mn&gt;2&lt;/mn&gt;&lt;/msup&gt;&lt;/mtd&gt;&lt;/mtr&gt;&lt;mtr&gt;&lt;mtd/&gt;&lt;mtd&gt;&lt;mo&gt;=&lt;/mo&gt;&lt;/mtd&gt;&lt;mtd&gt;&lt;mi&gt;I&lt;/mi&gt;&lt;mo&gt;+&lt;/mo&gt;&lt;mfrac&gt;&lt;mrow&gt;&lt;mn&gt;2&lt;/mn&gt;&lt;mi&gt;&amp;#x3B2;&lt;/mi&gt;&lt;/mrow&gt;&lt;mrow&gt;&lt;mn&gt;1&lt;/mn&gt;&lt;mo&gt;+&lt;/mo&gt;&lt;msup&gt;&lt;mi&gt;&amp;#x3B2;&lt;/mi&gt;&lt;mn&gt;2&lt;/mn&gt;&lt;/msup&gt;&lt;/mrow&gt;&lt;/mfrac&gt;&lt;mi&gt;&amp;#x3A9;&lt;/mi&gt;&lt;mo&gt;+&lt;/mo&gt;&lt;mfrac&gt;&lt;mrow&gt;&lt;mn&gt;2&lt;/mn&gt;&lt;msup&gt;&lt;mi&gt;&amp;#x3B2;&lt;/mi&gt;&lt;mn&gt;2&lt;/mn&gt;&lt;/msup&gt;&lt;/mrow&gt;&lt;mrow&gt;&lt;mn&gt;1&lt;/mn&gt;&lt;mo&gt;+&lt;/mo&gt;&lt;msup&gt;&lt;mi&gt;&amp;#x3B2;&lt;/mi&gt;&lt;mn&gt;2&lt;/mn&gt;&lt;/msup&gt;&lt;/mrow&gt;&lt;/mfrac&gt;&lt;msup&gt;&lt;mi&gt;&amp;#x3A9;&lt;/mi&gt;&lt;mn&gt;2&lt;/mn&gt;&lt;/msup&gt;&lt;/mtd&gt;&lt;/mtr&gt;&lt;mtr&gt;&lt;mtd/&gt;&lt;mtd&gt;&lt;mo&gt;=&lt;/mo&gt;&lt;/mtd&gt;&lt;mtd&gt;&lt;mi&gt;I&lt;/mi&gt;&lt;mo&gt;+&lt;/mo&gt;&lt;mi&gt;sin&lt;/mi&gt;&lt;mi&gt;&amp;#x3BC;&lt;/mi&gt;&lt;mi&gt;&amp;#x3A9;&lt;/mi&gt;&lt;mo&gt;+&lt;/mo&gt;&lt;mfenced&gt;&lt;mrow&gt;&lt;mn&gt;1&lt;/mn&gt;&lt;mo&gt;-&lt;/mo&gt;&lt;mi&gt;cos&lt;/mi&gt;&lt;mi&gt;&amp;#x3BC;&lt;/mi&gt;&lt;/mrow&gt;&lt;/mfenced&gt;&lt;msup&gt;&lt;mi&gt;&amp;#x3A9;&lt;/mi&gt;&lt;mn&gt;2&lt;/mn&gt;&lt;/msup&gt;&lt;/mtd&gt;&lt;/mtr&gt;&lt;/mtable&gt;&lt;/math&gt;&quot;,&quot;origin&quot;:&quot;MathType Legacy&quot;,&quot;version&quot;:&quot;v3.23.0&quot;}" title="table row R equals cell I plus 2 beta open parentheses 1 minus beta squared plus beta to the power of 4 minus... close parentheses capital omega plus 2 beta squared open parentheses 1 minus beta squared plus beta to the power of 4 minus... close parentheses capital omega squared end cell row blank equals cell I plus fraction numerator 2 beta over denominator 1 plus beta squared end fraction capital omega plus fraction numerator 2 beta squared over denominator 1 plus beta squared end fraction capital omega squared end cell row blank equals cell I plus sin mu capital omega plus open parentheses 1 minus cos mu close parentheses capital omega squared end cell end table"/>
                    <pic:cNvPicPr/>
                  </pic:nvPicPr>
                  <pic:blipFill>
                    <a:blip r:embed="rId1783" cstate="print">
                      <a:extLst>
                        <a:ext uri="{28A0092B-C50C-407E-A947-70E740481C1C}">
                          <a14:useLocalDpi xmlns:a14="http://schemas.microsoft.com/office/drawing/2010/main" val="0"/>
                        </a:ext>
                      </a:extLst>
                    </a:blip>
                    <a:stretch>
                      <a:fillRect/>
                    </a:stretch>
                  </pic:blipFill>
                  <pic:spPr>
                    <a:xfrm>
                      <a:off x="0" y="0"/>
                      <a:ext cx="3746500" cy="966597"/>
                    </a:xfrm>
                    <a:prstGeom prst="rect">
                      <a:avLst/>
                    </a:prstGeom>
                  </pic:spPr>
                </pic:pic>
              </a:graphicData>
            </a:graphic>
          </wp:inline>
        </w:drawing>
      </w:r>
    </w:p>
    <w:p w:rsidR="00EB01FB" w:rsidRDefault="00EB01FB" w:rsidP="008E42B0"/>
    <w:p w:rsidR="00EB01FB" w:rsidRDefault="00EB01FB" w:rsidP="008E42B0">
      <w:r>
        <w:t>where we have used</w:t>
      </w:r>
    </w:p>
    <w:p w:rsidR="00EB01FB" w:rsidRDefault="00EB01FB" w:rsidP="008E42B0"/>
    <w:p w:rsidR="00EB01FB" w:rsidRDefault="00EB01FB" w:rsidP="008E42B0">
      <w:pPr>
        <w:jc w:val="center"/>
      </w:pPr>
      <w:r>
        <w:rPr>
          <w:noProof/>
          <w:position w:val="-94"/>
        </w:rPr>
        <w:drawing>
          <wp:inline distT="0" distB="0" distL="0" distR="0" wp14:anchorId="37A3910B" wp14:editId="1900177C">
            <wp:extent cx="1749552" cy="1420368"/>
            <wp:effectExtent l="0" t="0" r="0" b="0"/>
            <wp:docPr id="156876098" name="Picture 156876098" descr="{&quot;mathml&quot;:&quot;&lt;math style=\&quot;font-family:stix;font-size:12px;\&quot; xmlns=\&quot;http://www.w3.org/1998/Math/MathML\&quot;&gt;&lt;mfrac&gt;&lt;mn&gt;1&lt;/mn&gt;&lt;mrow&gt;&lt;mn&gt;1&lt;/mn&gt;&lt;mo&gt;+&lt;/mo&gt;&lt;msup&gt;&lt;mi&gt;&amp;#x3B2;&lt;/mi&gt;&lt;mn&gt;2&lt;/mn&gt;&lt;/msup&gt;&lt;/mrow&gt;&lt;/mfrac&gt;&lt;mo&gt;=&lt;/mo&gt;&lt;mstyle displaystyle=\&quot;false\&quot;&gt;&lt;munderover&gt;&lt;mo&gt;&amp;#x2211;&lt;/mo&gt;&lt;mrow&gt;&lt;mi&gt;n&lt;/mi&gt;&lt;mo&gt;=&lt;/mo&gt;&lt;mn&gt;0&lt;/mn&gt;&lt;/mrow&gt;&lt;mo&gt;&amp;#x221E;&lt;/mo&gt;&lt;/munderover&gt;&lt;/mstyle&gt;&lt;msup&gt;&lt;mfenced&gt;&lt;mrow&gt;&lt;mo&gt;-&lt;/mo&gt;&lt;mn&gt;1&lt;/mn&gt;&lt;/mrow&gt;&lt;/mfenced&gt;&lt;mi&gt;n&lt;/mi&gt;&lt;/msup&gt;&lt;msup&gt;&lt;mi&gt;&amp;#x3B2;&lt;/mi&gt;&lt;mrow&gt;&lt;mn&gt;2&lt;/mn&gt;&lt;mi&gt;n&lt;/mi&gt;&lt;/mrow&gt;&lt;/msup&gt;&lt;mspace linebreak=\&quot;newline\&quot;/&gt;&lt;mi&gt;sin&lt;/mi&gt;&lt;mi&gt;&amp;#x3BC;&lt;/mi&gt;&lt;mo&gt;=&lt;/mo&gt;&lt;mfrac&gt;&lt;mrow&gt;&lt;mn&gt;2&lt;/mn&gt;&lt;mi&gt;&amp;#x3B2;&lt;/mi&gt;&lt;/mrow&gt;&lt;mrow&gt;&lt;mn&gt;1&lt;/mn&gt;&lt;mo&gt;+&lt;/mo&gt;&lt;msup&gt;&lt;mi&gt;&amp;#x3B2;&lt;/mi&gt;&lt;mn&gt;2&lt;/mn&gt;&lt;/msup&gt;&lt;/mrow&gt;&lt;/mfrac&gt;&lt;mspace linebreak=\&quot;newline\&quot;/&gt;&lt;mn&gt;1&lt;/mn&gt;&lt;mo&gt;-&lt;/mo&gt;&lt;mi&gt;cos&lt;/mi&gt;&lt;mi&gt;&amp;#x3BC;&lt;/mi&gt;&lt;mo&gt;=&lt;/mo&gt;&lt;mfrac&gt;&lt;mrow&gt;&lt;mn&gt;2&lt;/mn&gt;&lt;msup&gt;&lt;mi&gt;&amp;#x3B2;&lt;/mi&gt;&lt;mn&gt;2&lt;/mn&gt;&lt;/msup&gt;&lt;/mrow&gt;&lt;mrow&gt;&lt;mn&gt;1&lt;/mn&gt;&lt;mo&gt;+&lt;/mo&gt;&lt;msup&gt;&lt;mi&gt;&amp;#x3B2;&lt;/mi&gt;&lt;mn&gt;2&lt;/mn&gt;&lt;/msup&gt;&lt;/mrow&gt;&lt;/mfrac&gt;&lt;mspace linebreak=\&quot;newline\&quot;/&gt;&lt;/math&gt;&quot;,&quot;origin&quot;:&quot;MathType Legacy&quot;,&quot;version&quot;:&quot;v3.23.0&quot;}" title="fraction numerator 1 over denominator 1 plus beta squared end fraction equals sum from n equals 0 to infinity of open parentheses negative 1 close parentheses to the power of n beta to the power of 2 n end exponent&#10;sin mu equals fraction numerator 2 beta over denominator 1 plus beta squared end fraction&#10;1 minus cos mu equals fraction numerator 2 beta squared over denominator 1 plus beta squared end fracti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frac&gt;&lt;mn&gt;1&lt;/mn&gt;&lt;mrow&gt;&lt;mn&gt;1&lt;/mn&gt;&lt;mo&gt;+&lt;/mo&gt;&lt;msup&gt;&lt;mi&gt;&amp;#x3B2;&lt;/mi&gt;&lt;mn&gt;2&lt;/mn&gt;&lt;/msup&gt;&lt;/mrow&gt;&lt;/mfrac&gt;&lt;mo&gt;=&lt;/mo&gt;&lt;mstyle displaystyle=\&quot;false\&quot;&gt;&lt;munderover&gt;&lt;mo&gt;&amp;#x2211;&lt;/mo&gt;&lt;mrow&gt;&lt;mi&gt;n&lt;/mi&gt;&lt;mo&gt;=&lt;/mo&gt;&lt;mn&gt;0&lt;/mn&gt;&lt;/mrow&gt;&lt;mo&gt;&amp;#x221E;&lt;/mo&gt;&lt;/munderover&gt;&lt;/mstyle&gt;&lt;msup&gt;&lt;mfenced&gt;&lt;mrow&gt;&lt;mo&gt;-&lt;/mo&gt;&lt;mn&gt;1&lt;/mn&gt;&lt;/mrow&gt;&lt;/mfenced&gt;&lt;mi&gt;n&lt;/mi&gt;&lt;/msup&gt;&lt;msup&gt;&lt;mi&gt;&amp;#x3B2;&lt;/mi&gt;&lt;mrow&gt;&lt;mn&gt;2&lt;/mn&gt;&lt;mi&gt;n&lt;/mi&gt;&lt;/mrow&gt;&lt;/msup&gt;&lt;mspace linebreak=\&quot;newline\&quot;/&gt;&lt;mi&gt;sin&lt;/mi&gt;&lt;mi&gt;&amp;#x3BC;&lt;/mi&gt;&lt;mo&gt;=&lt;/mo&gt;&lt;mfrac&gt;&lt;mrow&gt;&lt;mn&gt;2&lt;/mn&gt;&lt;mi&gt;&amp;#x3B2;&lt;/mi&gt;&lt;/mrow&gt;&lt;mrow&gt;&lt;mn&gt;1&lt;/mn&gt;&lt;mo&gt;+&lt;/mo&gt;&lt;msup&gt;&lt;mi&gt;&amp;#x3B2;&lt;/mi&gt;&lt;mn&gt;2&lt;/mn&gt;&lt;/msup&gt;&lt;/mrow&gt;&lt;/mfrac&gt;&lt;mspace linebreak=\&quot;newline\&quot;/&gt;&lt;mn&gt;1&lt;/mn&gt;&lt;mo&gt;-&lt;/mo&gt;&lt;mi&gt;cos&lt;/mi&gt;&lt;mi&gt;&amp;#x3BC;&lt;/mi&gt;&lt;mo&gt;=&lt;/mo&gt;&lt;mfrac&gt;&lt;mrow&gt;&lt;mn&gt;2&lt;/mn&gt;&lt;msup&gt;&lt;mi&gt;&amp;#x3B2;&lt;/mi&gt;&lt;mn&gt;2&lt;/mn&gt;&lt;/msup&gt;&lt;/mrow&gt;&lt;mrow&gt;&lt;mn&gt;1&lt;/mn&gt;&lt;mo&gt;+&lt;/mo&gt;&lt;msup&gt;&lt;mi&gt;&amp;#x3B2;&lt;/mi&gt;&lt;mn&gt;2&lt;/mn&gt;&lt;/msup&gt;&lt;/mrow&gt;&lt;/mfrac&gt;&lt;mspace linebreak=\&quot;newline\&quot;/&gt;&lt;/math&gt;&quot;,&quot;origin&quot;:&quot;MathType Legacy&quot;,&quot;version&quot;:&quot;v3.23.0&quot;}" title="fraction numerator 1 over denominator 1 plus beta squared end fraction equals sum from n equals 0 to infinity of open parentheses negative 1 close parentheses to the power of n beta to the power of 2 n end exponent&#10;sin mu equals fraction numerator 2 beta over denominator 1 plus beta squared end fraction&#10;1 minus cos mu equals fraction numerator 2 beta squared over denominator 1 plus beta squared end fraction&#10;"/>
                    <pic:cNvPicPr/>
                  </pic:nvPicPr>
                  <pic:blipFill>
                    <a:blip r:embed="rId1784" cstate="print">
                      <a:extLst>
                        <a:ext uri="{28A0092B-C50C-407E-A947-70E740481C1C}">
                          <a14:useLocalDpi xmlns:a14="http://schemas.microsoft.com/office/drawing/2010/main" val="0"/>
                        </a:ext>
                      </a:extLst>
                    </a:blip>
                    <a:stretch>
                      <a:fillRect/>
                    </a:stretch>
                  </pic:blipFill>
                  <pic:spPr>
                    <a:xfrm>
                      <a:off x="0" y="0"/>
                      <a:ext cx="1749552" cy="1420368"/>
                    </a:xfrm>
                    <a:prstGeom prst="rect">
                      <a:avLst/>
                    </a:prstGeom>
                  </pic:spPr>
                </pic:pic>
              </a:graphicData>
            </a:graphic>
          </wp:inline>
        </w:drawing>
      </w:r>
    </w:p>
    <w:p w:rsidR="00EB01FB" w:rsidRDefault="00EB01FB" w:rsidP="008E42B0"/>
    <w:p w:rsidR="00EB01FB" w:rsidRDefault="00EB01FB" w:rsidP="008E42B0"/>
    <w:p w:rsidR="00EB01FB" w:rsidRDefault="00EB01FB" w:rsidP="008E42B0"/>
    <w:p w:rsidR="00EB01FB" w:rsidRDefault="00EB01FB" w:rsidP="008E42B0">
      <w:r>
        <w:t xml:space="preserve">In the angle-axis representation of a rotation matrix the axis corresponds the first eigenvector which represents a fixed axis about which vectors in the perpendicular plane are rotated.  The angle axis representation of a rotation matrix is captured in </w:t>
      </w:r>
      <w:r w:rsidRPr="00FC34D5">
        <w:rPr>
          <w:i/>
          <w:iCs/>
        </w:rPr>
        <w:t>Rodrigues's formula</w:t>
      </w:r>
    </w:p>
    <w:p w:rsidR="00EB01FB" w:rsidRDefault="00EB01FB" w:rsidP="008E42B0"/>
    <w:p w:rsidR="00EB01FB" w:rsidRDefault="00EB01FB" w:rsidP="008E42B0">
      <w:pPr>
        <w:jc w:val="center"/>
      </w:pPr>
      <w:r>
        <w:rPr>
          <w:noProof/>
          <w:position w:val="-5"/>
        </w:rPr>
        <w:drawing>
          <wp:inline distT="0" distB="0" distL="0" distR="0" wp14:anchorId="3391A446" wp14:editId="7557DC0E">
            <wp:extent cx="3202517" cy="156633"/>
            <wp:effectExtent l="0" t="0" r="0" b="0"/>
            <wp:docPr id="82428739" name="Picture 82428739" descr="{&quot;mathml&quot;:&quot;&lt;math style=\&quot;font-family:stix;font-size:12px;\&quot; xmlns=\&quot;http://www.w3.org/1998/Math/MathML\&quot;&gt;&lt;mi&gt;R&lt;/mi&gt;&lt;mfenced&gt;&lt;mi&gt;&amp;#x3BC;&lt;/mi&gt;&lt;/mfenced&gt;&lt;mo&gt;=&lt;/mo&gt;&lt;mi&gt;I&lt;/mi&gt;&lt;mo&gt;+&lt;/mo&gt;&lt;mi&gt;sin&lt;/mi&gt;&lt;mi&gt;&amp;#x3BC;&lt;/mi&gt;&lt;mi&gt;&amp;#x3A9;&lt;/mi&gt;&lt;mfenced&gt;&lt;mi&gt;u&lt;/mi&gt;&lt;/mfenced&gt;&lt;mo&gt;+&lt;/mo&gt;&lt;mfenced&gt;&lt;mrow&gt;&lt;mn&gt;1&lt;/mn&gt;&lt;mo&gt;-&lt;/mo&gt;&lt;mi&gt;cos&lt;/mi&gt;&lt;mi&gt;&amp;#x3BC;&lt;/mi&gt;&lt;/mrow&gt;&lt;/mfenced&gt;&lt;msup&gt;&lt;mi&gt;&amp;#x3A9;&lt;/mi&gt;&lt;mn&gt;2&lt;/mn&gt;&lt;/msup&gt;&lt;mfenced&gt;&lt;mi&gt;u&lt;/mi&gt;&lt;/mfenced&gt;&lt;mo&gt;,&lt;/mo&gt;&lt;mfenced open=\&quot;|\&quot; close=\&quot;|\&quot;&gt;&lt;mi&gt;u&lt;/mi&gt;&lt;/mfenced&gt;&lt;mo&gt;=&lt;/mo&gt;&lt;mn&gt;1&lt;/mn&gt;&lt;/math&gt;&quot;,&quot;origin&quot;:&quot;MathType Legacy&quot;,&quot;version&quot;:&quot;v3.23.0&quot;}" title="R open parentheses mu close parentheses equals I plus sin mu capital omega open parentheses u close parentheses plus open parentheses 1 minus cos mu close parentheses capital omega squared open parentheses u close parentheses comma open vertical bar u close vertical bar equa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R&lt;/mi&gt;&lt;mfenced&gt;&lt;mi&gt;&amp;#x3BC;&lt;/mi&gt;&lt;/mfenced&gt;&lt;mo&gt;=&lt;/mo&gt;&lt;mi&gt;I&lt;/mi&gt;&lt;mo&gt;+&lt;/mo&gt;&lt;mi&gt;sin&lt;/mi&gt;&lt;mi&gt;&amp;#x3BC;&lt;/mi&gt;&lt;mi&gt;&amp;#x3A9;&lt;/mi&gt;&lt;mfenced&gt;&lt;mi&gt;u&lt;/mi&gt;&lt;/mfenced&gt;&lt;mo&gt;+&lt;/mo&gt;&lt;mfenced&gt;&lt;mrow&gt;&lt;mn&gt;1&lt;/mn&gt;&lt;mo&gt;-&lt;/mo&gt;&lt;mi&gt;cos&lt;/mi&gt;&lt;mi&gt;&amp;#x3BC;&lt;/mi&gt;&lt;/mrow&gt;&lt;/mfenced&gt;&lt;msup&gt;&lt;mi&gt;&amp;#x3A9;&lt;/mi&gt;&lt;mn&gt;2&lt;/mn&gt;&lt;/msup&gt;&lt;mfenced&gt;&lt;mi&gt;u&lt;/mi&gt;&lt;/mfenced&gt;&lt;mo&gt;,&lt;/mo&gt;&lt;mfenced open=\&quot;|\&quot; close=\&quot;|\&quot;&gt;&lt;mi&gt;u&lt;/mi&gt;&lt;/mfenced&gt;&lt;mo&gt;=&lt;/mo&gt;&lt;mn&gt;1&lt;/mn&gt;&lt;/math&gt;&quot;,&quot;origin&quot;:&quot;MathType Legacy&quot;,&quot;version&quot;:&quot;v3.23.0&quot;}" title="R open parentheses mu close parentheses equals I plus sin mu capital omega open parentheses u close parentheses plus open parentheses 1 minus cos mu close parentheses capital omega squared open parentheses u close parentheses comma open vertical bar u close vertical bar equals 1"/>
                    <pic:cNvPicPr/>
                  </pic:nvPicPr>
                  <pic:blipFill>
                    <a:blip r:embed="rId1785" cstate="print">
                      <a:extLst>
                        <a:ext uri="{28A0092B-C50C-407E-A947-70E740481C1C}">
                          <a14:useLocalDpi xmlns:a14="http://schemas.microsoft.com/office/drawing/2010/main" val="0"/>
                        </a:ext>
                      </a:extLst>
                    </a:blip>
                    <a:stretch>
                      <a:fillRect/>
                    </a:stretch>
                  </pic:blipFill>
                  <pic:spPr>
                    <a:xfrm>
                      <a:off x="0" y="0"/>
                      <a:ext cx="3202517" cy="156633"/>
                    </a:xfrm>
                    <a:prstGeom prst="rect">
                      <a:avLst/>
                    </a:prstGeom>
                  </pic:spPr>
                </pic:pic>
              </a:graphicData>
            </a:graphic>
          </wp:inline>
        </w:drawing>
      </w:r>
    </w:p>
    <w:p w:rsidR="00EB01FB" w:rsidRDefault="00EB01FB" w:rsidP="008E42B0"/>
    <w:p w:rsidR="00EB01FB" w:rsidRDefault="00EB01FB" w:rsidP="00D719EF">
      <w:r>
        <w:t>which can also be derived geometrically.  Here mu is the angle of rotation, and u is the axis.</w:t>
      </w:r>
    </w:p>
    <w:p w:rsidR="00EB01FB" w:rsidRDefault="00EB01FB" w:rsidP="008E42B0"/>
    <w:p w:rsidR="00EB01FB" w:rsidRDefault="00EB01FB" w:rsidP="008E42B0">
      <w:r>
        <w:t xml:space="preserve">By collecting even and odd powers of omega and reintegrating them with the Maclauren series for sine and cosine it is also possible to show </w:t>
      </w:r>
    </w:p>
    <w:p w:rsidR="00EB01FB" w:rsidRDefault="00EB01FB" w:rsidP="008E42B0"/>
    <w:p w:rsidR="00EB01FB" w:rsidRDefault="00EB01FB" w:rsidP="00A20522">
      <w:pPr>
        <w:jc w:val="center"/>
      </w:pPr>
      <w:r>
        <w:rPr>
          <w:noProof/>
        </w:rPr>
        <w:drawing>
          <wp:inline distT="0" distB="0" distL="0" distR="0" wp14:anchorId="46A201FE" wp14:editId="50333F52">
            <wp:extent cx="688848" cy="125984"/>
            <wp:effectExtent l="0" t="0" r="0" b="0"/>
            <wp:docPr id="1411443054" name="Picture 1411443054" descr="{&quot;mathml&quot;:&quot;&lt;math style=\&quot;font-family:stix;font-size:12px;\&quot; xmlns=\&quot;http://www.w3.org/1998/Math/MathML\&quot;&gt;&lt;mi mathvariant=\&quot;bold\&quot;&gt;R&lt;/mi&gt;&lt;mo&gt;=&lt;/mo&gt;&lt;msup&gt;&lt;mi&gt;e&lt;/mi&gt;&lt;mrow&gt;&lt;mi&gt;&amp;#x3BC;&lt;/mi&gt;&lt;mi mathvariant=\&quot;bold\&quot;&gt;&amp;#x3A9;&lt;/mi&gt;&lt;mfenced&gt;&lt;mi mathvariant=\&quot;bold\&quot;&gt;u&lt;/mi&gt;&lt;/mfenced&gt;&lt;/mrow&gt;&lt;/msup&gt;&lt;/math&gt;&quot;,&quot;origin&quot;:&quot;MathType Legacy&quot;,&quot;version&quot;:&quot;v3.23.0&quot;}" title="bold R equals e to the power of mu bold capital omega open parentheses bold u close parentheses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 mathvariant=\&quot;bold\&quot;&gt;R&lt;/mi&gt;&lt;mo&gt;=&lt;/mo&gt;&lt;msup&gt;&lt;mi&gt;e&lt;/mi&gt;&lt;mrow&gt;&lt;mi&gt;&amp;#x3BC;&lt;/mi&gt;&lt;mi mathvariant=\&quot;bold\&quot;&gt;&amp;#x3A9;&lt;/mi&gt;&lt;mfenced&gt;&lt;mi mathvariant=\&quot;bold\&quot;&gt;u&lt;/mi&gt;&lt;/mfenced&gt;&lt;/mrow&gt;&lt;/msup&gt;&lt;/math&gt;&quot;,&quot;origin&quot;:&quot;MathType Legacy&quot;,&quot;version&quot;:&quot;v3.23.0&quot;}" title="bold R equals e to the power of mu bold capital omega open parentheses bold u close parentheses end exponent"/>
                    <pic:cNvPicPr/>
                  </pic:nvPicPr>
                  <pic:blipFill>
                    <a:blip r:embed="rId1786" cstate="print">
                      <a:extLst>
                        <a:ext uri="{28A0092B-C50C-407E-A947-70E740481C1C}">
                          <a14:useLocalDpi xmlns:a14="http://schemas.microsoft.com/office/drawing/2010/main" val="0"/>
                        </a:ext>
                      </a:extLst>
                    </a:blip>
                    <a:stretch>
                      <a:fillRect/>
                    </a:stretch>
                  </pic:blipFill>
                  <pic:spPr>
                    <a:xfrm>
                      <a:off x="0" y="0"/>
                      <a:ext cx="688848" cy="125984"/>
                    </a:xfrm>
                    <a:prstGeom prst="rect">
                      <a:avLst/>
                    </a:prstGeom>
                  </pic:spPr>
                </pic:pic>
              </a:graphicData>
            </a:graphic>
          </wp:inline>
        </w:drawing>
      </w:r>
    </w:p>
    <w:p w:rsidR="00EB01FB" w:rsidRDefault="00EB01FB" w:rsidP="008E42B0"/>
    <w:p w:rsidR="00EB01FB" w:rsidRDefault="00EB01FB" w:rsidP="008E42B0">
      <w:r>
        <w:t>This formulation is useful for solving solving differential equations and taking dertivatives of R with respect to mu.</w:t>
      </w:r>
    </w:p>
    <w:p w:rsidR="00EB01FB" w:rsidRDefault="00EB01FB" w:rsidP="008E42B0">
      <w:pPr>
        <w:jc w:val="center"/>
      </w:pPr>
      <w:r w:rsidRPr="00DA30FA">
        <w:rPr>
          <w:noProof/>
        </w:rPr>
        <w:drawing>
          <wp:inline distT="0" distB="0" distL="0" distR="0" wp14:anchorId="591102A8" wp14:editId="7C9FC703">
            <wp:extent cx="4114800" cy="3771900"/>
            <wp:effectExtent l="0" t="0" r="0" b="0"/>
            <wp:docPr id="60452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27419" name=""/>
                    <pic:cNvPicPr/>
                  </pic:nvPicPr>
                  <pic:blipFill>
                    <a:blip r:embed="rId1787"/>
                    <a:stretch>
                      <a:fillRect/>
                    </a:stretch>
                  </pic:blipFill>
                  <pic:spPr>
                    <a:xfrm>
                      <a:off x="0" y="0"/>
                      <a:ext cx="4114800" cy="3771900"/>
                    </a:xfrm>
                    <a:prstGeom prst="rect">
                      <a:avLst/>
                    </a:prstGeom>
                  </pic:spPr>
                </pic:pic>
              </a:graphicData>
            </a:graphic>
          </wp:inline>
        </w:drawing>
      </w:r>
    </w:p>
    <w:p w:rsidR="00EB01FB" w:rsidRDefault="00EB01FB" w:rsidP="008E42B0">
      <w:pPr>
        <w:jc w:val="center"/>
      </w:pPr>
      <w:r w:rsidRPr="006D0A47">
        <w:rPr>
          <w:noProof/>
        </w:rPr>
        <w:lastRenderedPageBreak/>
        <w:drawing>
          <wp:inline distT="0" distB="0" distL="0" distR="0" wp14:anchorId="18A2B215" wp14:editId="34968A00">
            <wp:extent cx="3149600" cy="3263900"/>
            <wp:effectExtent l="0" t="0" r="0" b="0"/>
            <wp:docPr id="199005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53064" name=""/>
                    <pic:cNvPicPr/>
                  </pic:nvPicPr>
                  <pic:blipFill>
                    <a:blip r:embed="rId1788"/>
                    <a:stretch>
                      <a:fillRect/>
                    </a:stretch>
                  </pic:blipFill>
                  <pic:spPr>
                    <a:xfrm>
                      <a:off x="0" y="0"/>
                      <a:ext cx="3149600" cy="3263900"/>
                    </a:xfrm>
                    <a:prstGeom prst="rect">
                      <a:avLst/>
                    </a:prstGeom>
                  </pic:spPr>
                </pic:pic>
              </a:graphicData>
            </a:graphic>
          </wp:inline>
        </w:drawing>
      </w:r>
    </w:p>
    <w:p w:rsidR="00EB01FB" w:rsidRDefault="00EB01FB" w:rsidP="008E42B0">
      <w:pPr>
        <w:jc w:val="center"/>
      </w:pPr>
    </w:p>
    <w:p w:rsidR="00EB01FB" w:rsidRDefault="00EB01FB" w:rsidP="008E42B0"/>
    <w:p w:rsidR="00EB01FB" w:rsidRDefault="00EB01FB" w:rsidP="008E42B0"/>
    <w:p w:rsidR="00EB01FB" w:rsidRDefault="00EB01FB" w:rsidP="008E42B0"/>
    <w:p w:rsidR="00EB01FB" w:rsidRPr="002C71A3" w:rsidRDefault="00EB01FB" w:rsidP="008E42B0">
      <w:pPr>
        <w:spacing w:before="100" w:beforeAutospacing="1" w:after="100" w:afterAutospacing="1"/>
      </w:pPr>
    </w:p>
    <w:p w:rsidR="00EB01FB" w:rsidRPr="002C71A3" w:rsidRDefault="00EB01FB" w:rsidP="00783531">
      <w:pPr>
        <w:keepNext/>
        <w:numPr>
          <w:ilvl w:val="3"/>
          <w:numId w:val="0"/>
        </w:numPr>
        <w:tabs>
          <w:tab w:val="num" w:pos="864"/>
        </w:tabs>
        <w:spacing w:before="240" w:after="60"/>
        <w:ind w:left="864" w:hanging="864"/>
        <w:outlineLvl w:val="3"/>
        <w:rPr>
          <w:b/>
          <w:bCs/>
        </w:rPr>
      </w:pPr>
      <w:bookmarkStart w:id="384" w:name="_Toc146610613"/>
      <w:bookmarkStart w:id="385" w:name="_Toc280363490"/>
      <w:r w:rsidRPr="002C71A3">
        <w:rPr>
          <w:b/>
          <w:bCs/>
        </w:rPr>
        <w:t>Application to Quadratic Forms</w:t>
      </w:r>
      <w:bookmarkEnd w:id="384"/>
      <w:bookmarkEnd w:id="385"/>
    </w:p>
    <w:p w:rsidR="00EB01FB" w:rsidRPr="002C71A3" w:rsidRDefault="00EB01FB" w:rsidP="00783531"/>
    <w:p w:rsidR="00EB01FB" w:rsidRPr="002C71A3" w:rsidRDefault="00EB01FB" w:rsidP="00783531">
      <w:r w:rsidRPr="002C71A3">
        <w:t xml:space="preserve">A general ellipse may be represented with respect to the natural basis </w:t>
      </w:r>
      <w:r w:rsidRPr="002C71A3">
        <w:rPr>
          <w:noProof/>
          <w:position w:val="-12"/>
        </w:rPr>
        <w:drawing>
          <wp:inline distT="0" distB="0" distL="0" distR="0" wp14:anchorId="0E38E896" wp14:editId="383F7A04">
            <wp:extent cx="685800" cy="2286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1789" cstate="print">
                      <a:extLst>
                        <a:ext uri="{28A0092B-C50C-407E-A947-70E740481C1C}">
                          <a14:useLocalDpi xmlns:a14="http://schemas.microsoft.com/office/drawing/2010/main" val="0"/>
                        </a:ext>
                      </a:extLst>
                    </a:blip>
                    <a:srcRect/>
                    <a:stretch>
                      <a:fillRect/>
                    </a:stretch>
                  </pic:blipFill>
                  <pic:spPr bwMode="auto">
                    <a:xfrm>
                      <a:off x="0" y="0"/>
                      <a:ext cx="685800" cy="228600"/>
                    </a:xfrm>
                    <a:prstGeom prst="rect">
                      <a:avLst/>
                    </a:prstGeom>
                    <a:noFill/>
                    <a:ln>
                      <a:noFill/>
                    </a:ln>
                  </pic:spPr>
                </pic:pic>
              </a:graphicData>
            </a:graphic>
          </wp:inline>
        </w:drawing>
      </w:r>
      <w:r w:rsidRPr="002C71A3">
        <w:t xml:space="preserve">by the quadratic form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4"/>
        </w:rPr>
        <w:drawing>
          <wp:inline distT="0" distB="0" distL="0" distR="0" wp14:anchorId="7638B5C7" wp14:editId="78A29AAF">
            <wp:extent cx="571500" cy="1905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1790" cstate="print">
                      <a:extLst>
                        <a:ext uri="{28A0092B-C50C-407E-A947-70E740481C1C}">
                          <a14:useLocalDpi xmlns:a14="http://schemas.microsoft.com/office/drawing/2010/main" val="0"/>
                        </a:ext>
                      </a:extLst>
                    </a:blip>
                    <a:srcRect/>
                    <a:stretch>
                      <a:fillRect/>
                    </a:stretch>
                  </pic:blipFill>
                  <pic:spPr bwMode="auto">
                    <a:xfrm>
                      <a:off x="0" y="0"/>
                      <a:ext cx="571500" cy="1905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386" w:name="ZEqnNum644977"/>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69</w:instrText>
        </w:r>
      </w:fldSimple>
      <w:r w:rsidRPr="002C71A3">
        <w:instrText>)</w:instrText>
      </w:r>
      <w:bookmarkEnd w:id="386"/>
      <w:r w:rsidRPr="002C71A3">
        <w:fldChar w:fldCharType="end"/>
      </w:r>
    </w:p>
    <w:p w:rsidR="00EB01FB" w:rsidRPr="002C71A3" w:rsidRDefault="00EB01FB" w:rsidP="00783531"/>
    <w:p w:rsidR="00EB01FB" w:rsidRPr="002C71A3" w:rsidRDefault="00EB01FB" w:rsidP="00783531">
      <w:r w:rsidRPr="002C71A3">
        <w:t xml:space="preserve">where </w:t>
      </w:r>
      <w:r w:rsidRPr="002C71A3">
        <w:rPr>
          <w:noProof/>
          <w:position w:val="-30"/>
        </w:rPr>
        <w:drawing>
          <wp:inline distT="0" distB="0" distL="0" distR="0" wp14:anchorId="11153479" wp14:editId="758AB409">
            <wp:extent cx="733425" cy="457200"/>
            <wp:effectExtent l="0" t="0" r="952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1791" cstate="print">
                      <a:extLst>
                        <a:ext uri="{28A0092B-C50C-407E-A947-70E740481C1C}">
                          <a14:useLocalDpi xmlns:a14="http://schemas.microsoft.com/office/drawing/2010/main" val="0"/>
                        </a:ext>
                      </a:extLst>
                    </a:blip>
                    <a:srcRect/>
                    <a:stretch>
                      <a:fillRect/>
                    </a:stretch>
                  </pic:blipFill>
                  <pic:spPr bwMode="auto">
                    <a:xfrm>
                      <a:off x="0" y="0"/>
                      <a:ext cx="733425" cy="457200"/>
                    </a:xfrm>
                    <a:prstGeom prst="rect">
                      <a:avLst/>
                    </a:prstGeom>
                    <a:noFill/>
                    <a:ln>
                      <a:noFill/>
                    </a:ln>
                  </pic:spPr>
                </pic:pic>
              </a:graphicData>
            </a:graphic>
          </wp:inline>
        </w:drawing>
      </w:r>
      <w:r w:rsidRPr="002C71A3">
        <w:t xml:space="preserve">.  Because </w:t>
      </w:r>
      <w:r w:rsidRPr="002C71A3">
        <w:rPr>
          <w:noProof/>
          <w:position w:val="-4"/>
        </w:rPr>
        <w:drawing>
          <wp:inline distT="0" distB="0" distL="0" distR="0" wp14:anchorId="6529B24E" wp14:editId="0BAA4FE7">
            <wp:extent cx="161925" cy="161925"/>
            <wp:effectExtent l="0" t="0" r="9525" b="952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1339"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is symmetric it has an orthonormal diagonalizing matrix which achieves the familiar factorization</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4"/>
        </w:rPr>
        <w:drawing>
          <wp:inline distT="0" distB="0" distL="0" distR="0" wp14:anchorId="1FC8042C" wp14:editId="5754C8C0">
            <wp:extent cx="714375" cy="200025"/>
            <wp:effectExtent l="0" t="0" r="0"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1792" cstate="print">
                      <a:extLst>
                        <a:ext uri="{28A0092B-C50C-407E-A947-70E740481C1C}">
                          <a14:useLocalDpi xmlns:a14="http://schemas.microsoft.com/office/drawing/2010/main" val="0"/>
                        </a:ext>
                      </a:extLst>
                    </a:blip>
                    <a:srcRect/>
                    <a:stretch>
                      <a:fillRect/>
                    </a:stretch>
                  </pic:blipFill>
                  <pic:spPr bwMode="auto">
                    <a:xfrm>
                      <a:off x="0" y="0"/>
                      <a:ext cx="714375" cy="2000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387" w:name="ZEqnNum381756"/>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70</w:instrText>
        </w:r>
      </w:fldSimple>
      <w:r w:rsidRPr="002C71A3">
        <w:instrText>)</w:instrText>
      </w:r>
      <w:bookmarkEnd w:id="387"/>
      <w:r w:rsidRPr="002C71A3">
        <w:fldChar w:fldCharType="end"/>
      </w:r>
    </w:p>
    <w:p w:rsidR="00EB01FB" w:rsidRPr="002C71A3" w:rsidRDefault="00EB01FB" w:rsidP="00783531"/>
    <w:p w:rsidR="00EB01FB" w:rsidRPr="002C71A3" w:rsidRDefault="00EB01FB" w:rsidP="00783531">
      <w:r w:rsidRPr="002C71A3">
        <w:t xml:space="preserve">Applying </w:t>
      </w:r>
      <w:r w:rsidRPr="002C71A3">
        <w:fldChar w:fldCharType="begin"/>
      </w:r>
      <w:r w:rsidRPr="002C71A3">
        <w:instrText xml:space="preserve"> GOTOBUTTON ZEqnNum381756  \* MERGEFORMAT </w:instrText>
      </w:r>
      <w:fldSimple w:instr=" REF ZEqnNum381756 \! \* MERGEFORMAT ">
        <w:r w:rsidRPr="002C71A3">
          <w:instrText>(</w:instrText>
        </w:r>
        <w:r>
          <w:instrText>1</w:instrText>
        </w:r>
        <w:r w:rsidRPr="002C71A3">
          <w:instrText>.</w:instrText>
        </w:r>
        <w:r>
          <w:instrText>70</w:instrText>
        </w:r>
        <w:r w:rsidRPr="002C71A3">
          <w:instrText>)</w:instrText>
        </w:r>
      </w:fldSimple>
      <w:r w:rsidRPr="002C71A3">
        <w:fldChar w:fldCharType="end"/>
      </w:r>
      <w:r w:rsidRPr="002C71A3">
        <w:t xml:space="preserve"> to </w:t>
      </w:r>
      <w:r w:rsidRPr="002C71A3">
        <w:fldChar w:fldCharType="begin"/>
      </w:r>
      <w:r w:rsidRPr="002C71A3">
        <w:instrText xml:space="preserve"> GOTOBUTTON ZEqnNum644977  \* MERGEFORMAT </w:instrText>
      </w:r>
      <w:fldSimple w:instr=" REF ZEqnNum644977 \! \* MERGEFORMAT ">
        <w:r w:rsidRPr="002C71A3">
          <w:instrText>(</w:instrText>
        </w:r>
        <w:r>
          <w:instrText>1</w:instrText>
        </w:r>
        <w:r w:rsidRPr="002C71A3">
          <w:instrText>.</w:instrText>
        </w:r>
        <w:r>
          <w:instrText>69</w:instrText>
        </w:r>
        <w:r w:rsidRPr="002C71A3">
          <w:instrText>)</w:instrText>
        </w:r>
      </w:fldSimple>
      <w:r w:rsidRPr="002C71A3">
        <w:fldChar w:fldCharType="end"/>
      </w:r>
      <w:r w:rsidRPr="002C71A3">
        <w:t xml:space="preserve"> expresses the ellipse in its </w:t>
      </w:r>
      <w:r w:rsidRPr="002C71A3">
        <w:rPr>
          <w:i/>
          <w:iCs/>
        </w:rPr>
        <w:t>principle axis</w:t>
      </w:r>
      <w:r w:rsidRPr="002C71A3">
        <w:t xml:space="preserve"> frame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32"/>
        </w:rPr>
        <w:drawing>
          <wp:inline distT="0" distB="0" distL="0" distR="0" wp14:anchorId="6AA65380" wp14:editId="09DE48F8">
            <wp:extent cx="962025" cy="495300"/>
            <wp:effectExtent l="0" t="0" r="952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1793"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388" w:name="ZEqnNum752266"/>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71</w:instrText>
        </w:r>
      </w:fldSimple>
      <w:r w:rsidRPr="002C71A3">
        <w:instrText>)</w:instrText>
      </w:r>
      <w:bookmarkEnd w:id="388"/>
      <w:r w:rsidRPr="002C71A3">
        <w:fldChar w:fldCharType="end"/>
      </w:r>
    </w:p>
    <w:p w:rsidR="00EB01FB" w:rsidRPr="002C71A3" w:rsidRDefault="00EB01FB" w:rsidP="00783531"/>
    <w:p w:rsidR="00EB01FB" w:rsidRPr="002C71A3" w:rsidRDefault="00EB01FB" w:rsidP="00783531">
      <w:r w:rsidRPr="002C71A3">
        <w:lastRenderedPageBreak/>
        <w:t xml:space="preserve">where the natural basis is transformed to the principle basis via </w:t>
      </w:r>
      <w:r w:rsidRPr="002C71A3">
        <w:rPr>
          <w:noProof/>
          <w:position w:val="-10"/>
        </w:rPr>
        <w:drawing>
          <wp:inline distT="0" distB="0" distL="0" distR="0" wp14:anchorId="2FA2020D" wp14:editId="753569C9">
            <wp:extent cx="542925" cy="238125"/>
            <wp:effectExtent l="0" t="0" r="9525" b="95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1794" cstate="print">
                      <a:extLst>
                        <a:ext uri="{28A0092B-C50C-407E-A947-70E740481C1C}">
                          <a14:useLocalDpi xmlns:a14="http://schemas.microsoft.com/office/drawing/2010/main" val="0"/>
                        </a:ext>
                      </a:extLst>
                    </a:blip>
                    <a:srcRect/>
                    <a:stretch>
                      <a:fillRect/>
                    </a:stretch>
                  </pic:blipFill>
                  <pic:spPr bwMode="auto">
                    <a:xfrm>
                      <a:off x="0" y="0"/>
                      <a:ext cx="542925" cy="238125"/>
                    </a:xfrm>
                    <a:prstGeom prst="rect">
                      <a:avLst/>
                    </a:prstGeom>
                    <a:noFill/>
                    <a:ln>
                      <a:noFill/>
                    </a:ln>
                  </pic:spPr>
                </pic:pic>
              </a:graphicData>
            </a:graphic>
          </wp:inline>
        </w:drawing>
      </w:r>
      <w:r w:rsidRPr="002C71A3">
        <w:t xml:space="preserve">.  From our discussion of orthonormal matrices we know they preserve length, i.e. </w:t>
      </w:r>
      <w:r w:rsidRPr="002C71A3">
        <w:rPr>
          <w:noProof/>
          <w:position w:val="-14"/>
        </w:rPr>
        <w:drawing>
          <wp:inline distT="0" distB="0" distL="0" distR="0" wp14:anchorId="1D2845A6" wp14:editId="2D04ADEC">
            <wp:extent cx="419100" cy="257175"/>
            <wp:effectExtent l="0" t="0" r="0"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1795" cstate="print">
                      <a:extLst>
                        <a:ext uri="{28A0092B-C50C-407E-A947-70E740481C1C}">
                          <a14:useLocalDpi xmlns:a14="http://schemas.microsoft.com/office/drawing/2010/main" val="0"/>
                        </a:ext>
                      </a:extLst>
                    </a:blip>
                    <a:srcRect/>
                    <a:stretch>
                      <a:fillRect/>
                    </a:stretch>
                  </pic:blipFill>
                  <pic:spPr bwMode="auto">
                    <a:xfrm>
                      <a:off x="0" y="0"/>
                      <a:ext cx="419100" cy="257175"/>
                    </a:xfrm>
                    <a:prstGeom prst="rect">
                      <a:avLst/>
                    </a:prstGeom>
                    <a:noFill/>
                    <a:ln>
                      <a:noFill/>
                    </a:ln>
                  </pic:spPr>
                </pic:pic>
              </a:graphicData>
            </a:graphic>
          </wp:inline>
        </w:drawing>
      </w:r>
      <w:r w:rsidRPr="002C71A3">
        <w:t>and have</w:t>
      </w:r>
      <w:r w:rsidRPr="002C71A3">
        <w:rPr>
          <w:noProof/>
          <w:position w:val="-14"/>
        </w:rPr>
        <w:drawing>
          <wp:inline distT="0" distB="0" distL="0" distR="0" wp14:anchorId="27910E8D" wp14:editId="02E80C92">
            <wp:extent cx="419100" cy="257175"/>
            <wp:effectExtent l="0" t="0" r="0" b="952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1724" cstate="print">
                      <a:extLst>
                        <a:ext uri="{28A0092B-C50C-407E-A947-70E740481C1C}">
                          <a14:useLocalDpi xmlns:a14="http://schemas.microsoft.com/office/drawing/2010/main" val="0"/>
                        </a:ext>
                      </a:extLst>
                    </a:blip>
                    <a:srcRect/>
                    <a:stretch>
                      <a:fillRect/>
                    </a:stretch>
                  </pic:blipFill>
                  <pic:spPr bwMode="auto">
                    <a:xfrm>
                      <a:off x="0" y="0"/>
                      <a:ext cx="419100" cy="257175"/>
                    </a:xfrm>
                    <a:prstGeom prst="rect">
                      <a:avLst/>
                    </a:prstGeom>
                    <a:noFill/>
                    <a:ln>
                      <a:noFill/>
                    </a:ln>
                  </pic:spPr>
                </pic:pic>
              </a:graphicData>
            </a:graphic>
          </wp:inline>
        </w:drawing>
      </w:r>
      <w:r w:rsidRPr="002C71A3">
        <w:t xml:space="preserve">, and thus constitute a rotation matrix of the form </w:t>
      </w:r>
      <w:r w:rsidRPr="002C71A3">
        <w:fldChar w:fldCharType="begin"/>
      </w:r>
      <w:r w:rsidRPr="002C71A3">
        <w:instrText xml:space="preserve"> GOTOBUTTON ZEqnNum324314  \* MERGEFORMAT </w:instrText>
      </w:r>
      <w:fldSimple w:instr=" REF ZEqnNum324314 \! \* MERGEFORMAT ">
        <w:r w:rsidRPr="002C71A3">
          <w:instrText>(</w:instrText>
        </w:r>
        <w:r>
          <w:instrText>1</w:instrText>
        </w:r>
        <w:r w:rsidRPr="002C71A3">
          <w:instrText>.</w:instrText>
        </w:r>
        <w:r>
          <w:instrText>68</w:instrText>
        </w:r>
        <w:r w:rsidRPr="002C71A3">
          <w:instrText>)</w:instrText>
        </w:r>
      </w:fldSimple>
      <w:r w:rsidRPr="002C71A3">
        <w:fldChar w:fldCharType="end"/>
      </w:r>
      <w:r w:rsidRPr="002C71A3">
        <w:t xml:space="preserve">.   The first column rotates </w:t>
      </w:r>
      <w:r w:rsidRPr="002C71A3">
        <w:rPr>
          <w:noProof/>
          <w:position w:val="-10"/>
        </w:rPr>
        <w:drawing>
          <wp:inline distT="0" distB="0" distL="0" distR="0" wp14:anchorId="1B36EC3F" wp14:editId="2511F100">
            <wp:extent cx="333375" cy="200025"/>
            <wp:effectExtent l="0" t="0" r="9525" b="952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1796" cstate="print">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Pr="002C71A3">
        <w:t xml:space="preserve"> and the second rotates </w:t>
      </w:r>
      <w:r w:rsidRPr="002C71A3">
        <w:rPr>
          <w:noProof/>
          <w:position w:val="-10"/>
        </w:rPr>
        <w:drawing>
          <wp:inline distT="0" distB="0" distL="0" distR="0" wp14:anchorId="3C575BC0" wp14:editId="7E67AAEA">
            <wp:extent cx="333375" cy="200025"/>
            <wp:effectExtent l="0" t="0" r="9525" b="952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1797" cstate="print">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Pr="002C71A3">
        <w:t xml:space="preserve"> CCW by </w:t>
      </w:r>
      <w:r w:rsidRPr="002C71A3">
        <w:rPr>
          <w:noProof/>
          <w:position w:val="-6"/>
        </w:rPr>
        <w:drawing>
          <wp:inline distT="0" distB="0" distL="0" distR="0" wp14:anchorId="6A14CEDD" wp14:editId="3B50D7DE">
            <wp:extent cx="123825" cy="180975"/>
            <wp:effectExtent l="0" t="0" r="9525" b="952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1740" cstate="print">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2C71A3">
        <w:t xml:space="preserve">, respectively, and CW for </w:t>
      </w:r>
      <w:r w:rsidRPr="002C71A3">
        <w:rPr>
          <w:noProof/>
          <w:position w:val="-6"/>
        </w:rPr>
        <w:drawing>
          <wp:inline distT="0" distB="0" distL="0" distR="0" wp14:anchorId="2776227C" wp14:editId="7A15C9C8">
            <wp:extent cx="352425" cy="180975"/>
            <wp:effectExtent l="0" t="0" r="9525"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1798" cstate="print">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sidRPr="002C71A3">
        <w:t xml:space="preserve">.  The eigenvectors of </w:t>
      </w:r>
      <w:r w:rsidRPr="002C71A3">
        <w:rPr>
          <w:noProof/>
          <w:position w:val="-4"/>
        </w:rPr>
        <w:drawing>
          <wp:inline distT="0" distB="0" distL="0" distR="0" wp14:anchorId="30EAFC96" wp14:editId="41E8D4CB">
            <wp:extent cx="161925" cy="152400"/>
            <wp:effectExtent l="0" t="0" r="952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1799"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C71A3">
        <w:t xml:space="preserve"> are along these new directions which form the principle axis.  Alternatively, </w:t>
      </w:r>
      <w:bookmarkStart w:id="389" w:name="OLE_LINK13"/>
      <w:bookmarkStart w:id="390" w:name="OLE_LINK14"/>
      <w:r w:rsidRPr="002C71A3">
        <w:rPr>
          <w:noProof/>
          <w:position w:val="-4"/>
        </w:rPr>
        <w:drawing>
          <wp:inline distT="0" distB="0" distL="0" distR="0" wp14:anchorId="1C384278" wp14:editId="355ABD73">
            <wp:extent cx="161925" cy="152400"/>
            <wp:effectExtent l="0" t="0" r="952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1800"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bookmarkEnd w:id="389"/>
      <w:bookmarkEnd w:id="390"/>
      <w:r w:rsidRPr="002C71A3">
        <w:t>may be written explicitly in terms of the orthonormal eigenvectors as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32"/>
        </w:rPr>
        <w:drawing>
          <wp:inline distT="0" distB="0" distL="0" distR="0" wp14:anchorId="7522C608" wp14:editId="52141844">
            <wp:extent cx="1371600" cy="485775"/>
            <wp:effectExtent l="0" t="0" r="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1801" cstate="print">
                      <a:extLst>
                        <a:ext uri="{28A0092B-C50C-407E-A947-70E740481C1C}">
                          <a14:useLocalDpi xmlns:a14="http://schemas.microsoft.com/office/drawing/2010/main" val="0"/>
                        </a:ext>
                      </a:extLst>
                    </a:blip>
                    <a:srcRect/>
                    <a:stretch>
                      <a:fillRect/>
                    </a:stretch>
                  </pic:blipFill>
                  <pic:spPr bwMode="auto">
                    <a:xfrm>
                      <a:off x="0" y="0"/>
                      <a:ext cx="1371600" cy="4857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391" w:name="ZEqnNum574501"/>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72</w:instrText>
        </w:r>
      </w:fldSimple>
      <w:r w:rsidRPr="002C71A3">
        <w:instrText>)</w:instrText>
      </w:r>
      <w:bookmarkEnd w:id="391"/>
      <w:r w:rsidRPr="002C71A3">
        <w:fldChar w:fldCharType="end"/>
      </w:r>
    </w:p>
    <w:p w:rsidR="00EB01FB" w:rsidRPr="002C71A3" w:rsidRDefault="00EB01FB" w:rsidP="00783531"/>
    <w:p w:rsidR="00EB01FB" w:rsidRPr="002C71A3" w:rsidRDefault="00EB01FB" w:rsidP="00783531">
      <w:r w:rsidRPr="002C71A3">
        <w:t xml:space="preserve">where </w:t>
      </w:r>
      <w:r w:rsidRPr="002C71A3">
        <w:rPr>
          <w:noProof/>
          <w:position w:val="-38"/>
        </w:rPr>
        <w:drawing>
          <wp:inline distT="0" distB="0" distL="0" distR="0" wp14:anchorId="67F3D02D" wp14:editId="0F8648A2">
            <wp:extent cx="1628775" cy="485775"/>
            <wp:effectExtent l="0" t="0" r="9525"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1802" cstate="print">
                      <a:extLst>
                        <a:ext uri="{28A0092B-C50C-407E-A947-70E740481C1C}">
                          <a14:useLocalDpi xmlns:a14="http://schemas.microsoft.com/office/drawing/2010/main" val="0"/>
                        </a:ext>
                      </a:extLst>
                    </a:blip>
                    <a:srcRect/>
                    <a:stretch>
                      <a:fillRect/>
                    </a:stretch>
                  </pic:blipFill>
                  <pic:spPr bwMode="auto">
                    <a:xfrm>
                      <a:off x="0" y="0"/>
                      <a:ext cx="1628775" cy="485775"/>
                    </a:xfrm>
                    <a:prstGeom prst="rect">
                      <a:avLst/>
                    </a:prstGeom>
                    <a:noFill/>
                    <a:ln>
                      <a:noFill/>
                    </a:ln>
                  </pic:spPr>
                </pic:pic>
              </a:graphicData>
            </a:graphic>
          </wp:inline>
        </w:drawing>
      </w:r>
      <w:r w:rsidRPr="002C71A3">
        <w:t xml:space="preserve">.  What remains is to determine the angle of rotation, which can be done in several ways: taking the dot product (inner product) of the two bases, using the eigenvalues to form </w:t>
      </w:r>
      <w:r w:rsidRPr="002C71A3">
        <w:rPr>
          <w:noProof/>
          <w:position w:val="-10"/>
        </w:rPr>
        <w:drawing>
          <wp:inline distT="0" distB="0" distL="0" distR="0" wp14:anchorId="2D9D331D" wp14:editId="02BEA539">
            <wp:extent cx="923925" cy="200025"/>
            <wp:effectExtent l="0" t="0" r="9525"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1803" cstate="print">
                      <a:extLst>
                        <a:ext uri="{28A0092B-C50C-407E-A947-70E740481C1C}">
                          <a14:useLocalDpi xmlns:a14="http://schemas.microsoft.com/office/drawing/2010/main" val="0"/>
                        </a:ext>
                      </a:extLst>
                    </a:blip>
                    <a:srcRect/>
                    <a:stretch>
                      <a:fillRect/>
                    </a:stretch>
                  </pic:blipFill>
                  <pic:spPr bwMode="auto">
                    <a:xfrm>
                      <a:off x="0" y="0"/>
                      <a:ext cx="923925" cy="200025"/>
                    </a:xfrm>
                    <a:prstGeom prst="rect">
                      <a:avLst/>
                    </a:prstGeom>
                    <a:noFill/>
                    <a:ln>
                      <a:noFill/>
                    </a:ln>
                  </pic:spPr>
                </pic:pic>
              </a:graphicData>
            </a:graphic>
          </wp:inline>
        </w:drawing>
      </w:r>
      <w:r w:rsidRPr="002C71A3">
        <w:t xml:space="preserve">, identifying </w:t>
      </w:r>
      <w:r w:rsidRPr="002C71A3">
        <w:fldChar w:fldCharType="begin"/>
      </w:r>
      <w:r w:rsidRPr="002C71A3">
        <w:instrText xml:space="preserve"> GOTOBUTTON ZEqnNum324314  \* MERGEFORMAT </w:instrText>
      </w:r>
      <w:fldSimple w:instr=" REF ZEqnNum324314 \! \* MERGEFORMAT ">
        <w:r w:rsidRPr="002C71A3">
          <w:instrText>(</w:instrText>
        </w:r>
        <w:r>
          <w:instrText>1</w:instrText>
        </w:r>
        <w:r w:rsidRPr="002C71A3">
          <w:instrText>.</w:instrText>
        </w:r>
        <w:r>
          <w:instrText>68</w:instrText>
        </w:r>
        <w:r w:rsidRPr="002C71A3">
          <w:instrText>)</w:instrText>
        </w:r>
      </w:fldSimple>
      <w:r w:rsidRPr="002C71A3">
        <w:fldChar w:fldCharType="end"/>
      </w:r>
      <w:r w:rsidRPr="002C71A3">
        <w:t xml:space="preserve"> with </w:t>
      </w:r>
      <w:r w:rsidRPr="002C71A3">
        <w:fldChar w:fldCharType="begin"/>
      </w:r>
      <w:r w:rsidRPr="002C71A3">
        <w:instrText xml:space="preserve"> GOTOBUTTON ZEqnNum574501  \* MERGEFORMAT </w:instrText>
      </w:r>
      <w:fldSimple w:instr=" REF ZEqnNum574501 \! \* MERGEFORMAT ">
        <w:r w:rsidRPr="002C71A3">
          <w:instrText>(</w:instrText>
        </w:r>
        <w:r>
          <w:instrText>1</w:instrText>
        </w:r>
        <w:r w:rsidRPr="002C71A3">
          <w:instrText>.</w:instrText>
        </w:r>
        <w:r>
          <w:instrText>72</w:instrText>
        </w:r>
        <w:r w:rsidRPr="002C71A3">
          <w:instrText>)</w:instrText>
        </w:r>
      </w:fldSimple>
      <w:r w:rsidRPr="002C71A3">
        <w:fldChar w:fldCharType="end"/>
      </w:r>
      <w:r w:rsidRPr="002C71A3">
        <w:t xml:space="preserve"> , or deducing the constraint on </w:t>
      </w:r>
      <w:r w:rsidRPr="002C71A3">
        <w:rPr>
          <w:noProof/>
          <w:position w:val="-6"/>
        </w:rPr>
        <w:drawing>
          <wp:inline distT="0" distB="0" distL="0" distR="0" wp14:anchorId="66D52C55" wp14:editId="1B12B4AA">
            <wp:extent cx="123825" cy="180975"/>
            <wp:effectExtent l="0" t="0" r="9525" b="952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1804" cstate="print">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2C71A3">
        <w:t xml:space="preserve">such that diagonalization is achieved.  We take the latter approach.  Writing </w:t>
      </w:r>
      <w:r w:rsidRPr="002C71A3">
        <w:fldChar w:fldCharType="begin"/>
      </w:r>
      <w:r w:rsidRPr="002C71A3">
        <w:instrText xml:space="preserve"> GOTOBUTTON ZEqnNum381756  \* MERGEFORMAT </w:instrText>
      </w:r>
      <w:fldSimple w:instr=" REF ZEqnNum381756 \! \* MERGEFORMAT ">
        <w:r w:rsidRPr="002C71A3">
          <w:instrText>(</w:instrText>
        </w:r>
        <w:r>
          <w:instrText>1</w:instrText>
        </w:r>
        <w:r w:rsidRPr="002C71A3">
          <w:instrText>.</w:instrText>
        </w:r>
        <w:r>
          <w:instrText>70</w:instrText>
        </w:r>
        <w:r w:rsidRPr="002C71A3">
          <w:instrText>)</w:instrText>
        </w:r>
      </w:fldSimple>
      <w:r w:rsidRPr="002C71A3">
        <w:fldChar w:fldCharType="end"/>
      </w:r>
      <w:r w:rsidRPr="002C71A3">
        <w:t xml:space="preserve"> as </w:t>
      </w:r>
      <w:r w:rsidRPr="002C71A3">
        <w:rPr>
          <w:noProof/>
          <w:position w:val="-4"/>
        </w:rPr>
        <w:drawing>
          <wp:inline distT="0" distB="0" distL="0" distR="0" wp14:anchorId="37A9AAEF" wp14:editId="030F701D">
            <wp:extent cx="723900" cy="200025"/>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1805" cstate="print">
                      <a:extLst>
                        <a:ext uri="{28A0092B-C50C-407E-A947-70E740481C1C}">
                          <a14:useLocalDpi xmlns:a14="http://schemas.microsoft.com/office/drawing/2010/main" val="0"/>
                        </a:ext>
                      </a:extLst>
                    </a:blip>
                    <a:srcRect/>
                    <a:stretch>
                      <a:fillRect/>
                    </a:stretch>
                  </pic:blipFill>
                  <pic:spPr bwMode="auto">
                    <a:xfrm>
                      <a:off x="0" y="0"/>
                      <a:ext cx="723900" cy="200025"/>
                    </a:xfrm>
                    <a:prstGeom prst="rect">
                      <a:avLst/>
                    </a:prstGeom>
                    <a:noFill/>
                    <a:ln>
                      <a:noFill/>
                    </a:ln>
                  </pic:spPr>
                </pic:pic>
              </a:graphicData>
            </a:graphic>
          </wp:inline>
        </w:drawing>
      </w:r>
      <w:r w:rsidRPr="002C71A3">
        <w:t xml:space="preserve"> and expressing in component form, we find the constraint on </w:t>
      </w:r>
      <w:r w:rsidRPr="002C71A3">
        <w:rPr>
          <w:noProof/>
          <w:position w:val="-6"/>
        </w:rPr>
        <w:drawing>
          <wp:inline distT="0" distB="0" distL="0" distR="0" wp14:anchorId="024CC17C" wp14:editId="55A76752">
            <wp:extent cx="123825" cy="180975"/>
            <wp:effectExtent l="0" t="0" r="9525"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1804" cstate="print">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2C71A3">
        <w:t xml:space="preserve">is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0"/>
        </w:rPr>
        <w:drawing>
          <wp:inline distT="0" distB="0" distL="0" distR="0" wp14:anchorId="1233AB40" wp14:editId="633D68C0">
            <wp:extent cx="2466975" cy="228600"/>
            <wp:effectExtent l="0" t="0" r="952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1806" cstate="print">
                      <a:extLst>
                        <a:ext uri="{28A0092B-C50C-407E-A947-70E740481C1C}">
                          <a14:useLocalDpi xmlns:a14="http://schemas.microsoft.com/office/drawing/2010/main" val="0"/>
                        </a:ext>
                      </a:extLst>
                    </a:blip>
                    <a:srcRect/>
                    <a:stretch>
                      <a:fillRect/>
                    </a:stretch>
                  </pic:blipFill>
                  <pic:spPr bwMode="auto">
                    <a:xfrm>
                      <a:off x="0" y="0"/>
                      <a:ext cx="2466975" cy="2286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392" w:name="ZEqnNum956323"/>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73</w:instrText>
        </w:r>
      </w:fldSimple>
      <w:r w:rsidRPr="002C71A3">
        <w:instrText>)</w:instrText>
      </w:r>
      <w:bookmarkEnd w:id="392"/>
      <w:r w:rsidRPr="002C71A3">
        <w:fldChar w:fldCharType="end"/>
      </w:r>
    </w:p>
    <w:p w:rsidR="00EB01FB" w:rsidRPr="002C71A3" w:rsidRDefault="00EB01FB" w:rsidP="00783531"/>
    <w:p w:rsidR="00EB01FB" w:rsidRPr="002C71A3" w:rsidRDefault="00EB01FB" w:rsidP="00783531">
      <w:r w:rsidRPr="002C71A3">
        <w:t xml:space="preserve">Employing the trigonometric double angle formulas, </w:t>
      </w:r>
      <w:r w:rsidRPr="002C71A3">
        <w:fldChar w:fldCharType="begin"/>
      </w:r>
      <w:r w:rsidRPr="002C71A3">
        <w:instrText xml:space="preserve"> GOTOBUTTON ZEqnNum956323  \* MERGEFORMAT </w:instrText>
      </w:r>
      <w:fldSimple w:instr=" REF ZEqnNum956323 \! \* MERGEFORMAT ">
        <w:r w:rsidRPr="002C71A3">
          <w:instrText>(</w:instrText>
        </w:r>
        <w:r>
          <w:instrText>1</w:instrText>
        </w:r>
        <w:r w:rsidRPr="002C71A3">
          <w:instrText>.</w:instrText>
        </w:r>
        <w:r>
          <w:instrText>73</w:instrText>
        </w:r>
        <w:r w:rsidRPr="002C71A3">
          <w:instrText>)</w:instrText>
        </w:r>
      </w:fldSimple>
      <w:r w:rsidRPr="002C71A3">
        <w:fldChar w:fldCharType="end"/>
      </w:r>
      <w:r w:rsidRPr="002C71A3">
        <w:t xml:space="preserve"> leads to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24"/>
        </w:rPr>
        <w:drawing>
          <wp:inline distT="0" distB="0" distL="0" distR="0" wp14:anchorId="45E877EC" wp14:editId="024D8157">
            <wp:extent cx="1800225" cy="390525"/>
            <wp:effectExtent l="0" t="0" r="9525"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1807" cstate="print">
                      <a:extLst>
                        <a:ext uri="{28A0092B-C50C-407E-A947-70E740481C1C}">
                          <a14:useLocalDpi xmlns:a14="http://schemas.microsoft.com/office/drawing/2010/main" val="0"/>
                        </a:ext>
                      </a:extLst>
                    </a:blip>
                    <a:srcRect/>
                    <a:stretch>
                      <a:fillRect/>
                    </a:stretch>
                  </pic:blipFill>
                  <pic:spPr bwMode="auto">
                    <a:xfrm>
                      <a:off x="0" y="0"/>
                      <a:ext cx="1800225" cy="3905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74</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rPr>
          <w:noProof/>
        </w:rPr>
        <w:drawing>
          <wp:inline distT="0" distB="0" distL="0" distR="0" wp14:anchorId="72678998" wp14:editId="091685C2">
            <wp:extent cx="4638675" cy="2990850"/>
            <wp:effectExtent l="0" t="0" r="952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1808">
                      <a:extLst>
                        <a:ext uri="{28A0092B-C50C-407E-A947-70E740481C1C}">
                          <a14:useLocalDpi xmlns:a14="http://schemas.microsoft.com/office/drawing/2010/main" val="0"/>
                        </a:ext>
                      </a:extLst>
                    </a:blip>
                    <a:srcRect/>
                    <a:stretch>
                      <a:fillRect/>
                    </a:stretch>
                  </pic:blipFill>
                  <pic:spPr bwMode="auto">
                    <a:xfrm>
                      <a:off x="0" y="0"/>
                      <a:ext cx="4638675" cy="2990850"/>
                    </a:xfrm>
                    <a:prstGeom prst="rect">
                      <a:avLst/>
                    </a:prstGeom>
                    <a:noFill/>
                    <a:ln>
                      <a:noFill/>
                    </a:ln>
                  </pic:spPr>
                </pic:pic>
              </a:graphicData>
            </a:graphic>
          </wp:inline>
        </w:drawing>
      </w:r>
    </w:p>
    <w:p w:rsidR="00EB01FB" w:rsidRPr="002C71A3" w:rsidRDefault="00EB01FB" w:rsidP="00783531"/>
    <w:p w:rsidR="00EB01FB" w:rsidRPr="002C71A3" w:rsidRDefault="00EB01FB" w:rsidP="00783531">
      <w:r w:rsidRPr="002C71A3">
        <w:lastRenderedPageBreak/>
        <w:t xml:space="preserve"> With the convention that </w:t>
      </w:r>
      <w:r w:rsidRPr="002C71A3">
        <w:rPr>
          <w:noProof/>
          <w:position w:val="-12"/>
        </w:rPr>
        <w:drawing>
          <wp:inline distT="0" distB="0" distL="0" distR="0" wp14:anchorId="40161F58" wp14:editId="2BBD51D4">
            <wp:extent cx="447675" cy="228600"/>
            <wp:effectExtent l="0" t="0" r="952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1809" cstate="print">
                      <a:extLst>
                        <a:ext uri="{28A0092B-C50C-407E-A947-70E740481C1C}">
                          <a14:useLocalDpi xmlns:a14="http://schemas.microsoft.com/office/drawing/2010/main" val="0"/>
                        </a:ext>
                      </a:extLst>
                    </a:blip>
                    <a:srcRect/>
                    <a:stretch>
                      <a:fillRect/>
                    </a:stretch>
                  </pic:blipFill>
                  <pic:spPr bwMode="auto">
                    <a:xfrm>
                      <a:off x="0" y="0"/>
                      <a:ext cx="447675" cy="228600"/>
                    </a:xfrm>
                    <a:prstGeom prst="rect">
                      <a:avLst/>
                    </a:prstGeom>
                    <a:noFill/>
                    <a:ln>
                      <a:noFill/>
                    </a:ln>
                  </pic:spPr>
                </pic:pic>
              </a:graphicData>
            </a:graphic>
          </wp:inline>
        </w:drawing>
      </w:r>
      <w:r w:rsidRPr="002C71A3">
        <w:t xml:space="preserve">, </w:t>
      </w:r>
      <w:r w:rsidRPr="002C71A3">
        <w:fldChar w:fldCharType="begin"/>
      </w:r>
      <w:r w:rsidRPr="002C71A3">
        <w:instrText xml:space="preserve"> GOTOBUTTON ZEqnNum752266  \* MERGEFORMAT </w:instrText>
      </w:r>
      <w:fldSimple w:instr=" REF ZEqnNum752266 \! \* MERGEFORMAT ">
        <w:r w:rsidRPr="002C71A3">
          <w:instrText>(</w:instrText>
        </w:r>
        <w:r>
          <w:instrText>1</w:instrText>
        </w:r>
        <w:r w:rsidRPr="002C71A3">
          <w:instrText>.</w:instrText>
        </w:r>
        <w:r>
          <w:instrText>71</w:instrText>
        </w:r>
        <w:r w:rsidRPr="002C71A3">
          <w:instrText>)</w:instrText>
        </w:r>
      </w:fldSimple>
      <w:r w:rsidRPr="002C71A3">
        <w:fldChar w:fldCharType="end"/>
      </w:r>
      <w:r w:rsidRPr="002C71A3">
        <w:t xml:space="preserve"> describes an ellipse with minor axis </w:t>
      </w:r>
      <w:bookmarkStart w:id="393" w:name="OLE_LINK11"/>
      <w:bookmarkStart w:id="394" w:name="OLE_LINK12"/>
      <w:r w:rsidRPr="002C71A3">
        <w:rPr>
          <w:noProof/>
          <w:position w:val="-34"/>
        </w:rPr>
        <w:drawing>
          <wp:inline distT="0" distB="0" distL="0" distR="0" wp14:anchorId="18F90A35" wp14:editId="25096514">
            <wp:extent cx="1076325" cy="457200"/>
            <wp:effectExtent l="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1810" cstate="print">
                      <a:extLst>
                        <a:ext uri="{28A0092B-C50C-407E-A947-70E740481C1C}">
                          <a14:useLocalDpi xmlns:a14="http://schemas.microsoft.com/office/drawing/2010/main" val="0"/>
                        </a:ext>
                      </a:extLst>
                    </a:blip>
                    <a:srcRect/>
                    <a:stretch>
                      <a:fillRect/>
                    </a:stretch>
                  </pic:blipFill>
                  <pic:spPr bwMode="auto">
                    <a:xfrm>
                      <a:off x="0" y="0"/>
                      <a:ext cx="1076325" cy="457200"/>
                    </a:xfrm>
                    <a:prstGeom prst="rect">
                      <a:avLst/>
                    </a:prstGeom>
                    <a:noFill/>
                    <a:ln>
                      <a:noFill/>
                    </a:ln>
                  </pic:spPr>
                </pic:pic>
              </a:graphicData>
            </a:graphic>
          </wp:inline>
        </w:drawing>
      </w:r>
      <w:bookmarkEnd w:id="393"/>
      <w:bookmarkEnd w:id="394"/>
      <w:r w:rsidRPr="002C71A3">
        <w:t xml:space="preserve"> and major axis </w:t>
      </w:r>
      <w:r w:rsidRPr="002C71A3">
        <w:rPr>
          <w:noProof/>
          <w:position w:val="-34"/>
        </w:rPr>
        <w:drawing>
          <wp:inline distT="0" distB="0" distL="0" distR="0" wp14:anchorId="7477713A" wp14:editId="253FAA6B">
            <wp:extent cx="1209675" cy="457200"/>
            <wp:effectExtent l="0" t="0" r="952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1811" cstate="print">
                      <a:extLst>
                        <a:ext uri="{28A0092B-C50C-407E-A947-70E740481C1C}">
                          <a14:useLocalDpi xmlns:a14="http://schemas.microsoft.com/office/drawing/2010/main" val="0"/>
                        </a:ext>
                      </a:extLst>
                    </a:blip>
                    <a:srcRect/>
                    <a:stretch>
                      <a:fillRect/>
                    </a:stretch>
                  </pic:blipFill>
                  <pic:spPr bwMode="auto">
                    <a:xfrm>
                      <a:off x="0" y="0"/>
                      <a:ext cx="1209675" cy="457200"/>
                    </a:xfrm>
                    <a:prstGeom prst="rect">
                      <a:avLst/>
                    </a:prstGeom>
                    <a:noFill/>
                    <a:ln>
                      <a:noFill/>
                    </a:ln>
                  </pic:spPr>
                </pic:pic>
              </a:graphicData>
            </a:graphic>
          </wp:inline>
        </w:drawing>
      </w:r>
      <w:r w:rsidRPr="002C71A3">
        <w:t>.</w:t>
      </w:r>
    </w:p>
    <w:p w:rsidR="00EB01FB" w:rsidRPr="002C71A3" w:rsidRDefault="00EB01FB" w:rsidP="00783531"/>
    <w:p w:rsidR="00EB01FB" w:rsidRPr="002C71A3" w:rsidRDefault="00EB01FB" w:rsidP="00783531"/>
    <w:tbl>
      <w:tblPr>
        <w:tblW w:w="0" w:type="auto"/>
        <w:jc w:val="center"/>
        <w:tblLook w:val="01E0" w:firstRow="1" w:lastRow="1" w:firstColumn="1" w:lastColumn="1" w:noHBand="0" w:noVBand="0"/>
      </w:tblPr>
      <w:tblGrid>
        <w:gridCol w:w="1476"/>
        <w:gridCol w:w="1476"/>
        <w:gridCol w:w="1476"/>
      </w:tblGrid>
      <w:tr w:rsidR="00EB01FB" w:rsidRPr="002C71A3" w:rsidTr="00003BD5">
        <w:trPr>
          <w:jc w:val="center"/>
        </w:trPr>
        <w:tc>
          <w:tcPr>
            <w:tcW w:w="1476" w:type="dxa"/>
            <w:tcBorders>
              <w:top w:val="single" w:sz="12" w:space="0" w:color="auto"/>
              <w:left w:val="single" w:sz="12" w:space="0" w:color="auto"/>
              <w:bottom w:val="single" w:sz="12" w:space="0" w:color="auto"/>
              <w:right w:val="single" w:sz="12" w:space="0" w:color="auto"/>
            </w:tcBorders>
          </w:tcPr>
          <w:p w:rsidR="00EB01FB" w:rsidRPr="002C71A3" w:rsidRDefault="00EB01FB" w:rsidP="00003BD5">
            <w:pPr>
              <w:jc w:val="center"/>
            </w:pPr>
            <w:r w:rsidRPr="002C71A3">
              <w:rPr>
                <w:noProof/>
                <w:position w:val="-6"/>
              </w:rPr>
              <w:drawing>
                <wp:inline distT="0" distB="0" distL="0" distR="0" wp14:anchorId="16799760" wp14:editId="51B102CF">
                  <wp:extent cx="333375" cy="142875"/>
                  <wp:effectExtent l="0" t="0" r="9525"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1812" cstate="print">
                            <a:extLst>
                              <a:ext uri="{28A0092B-C50C-407E-A947-70E740481C1C}">
                                <a14:useLocalDpi xmlns:a14="http://schemas.microsoft.com/office/drawing/2010/main" val="0"/>
                              </a:ext>
                            </a:extLst>
                          </a:blip>
                          <a:srcRect/>
                          <a:stretch>
                            <a:fillRect/>
                          </a:stretch>
                        </pic:blipFill>
                        <pic:spPr bwMode="auto">
                          <a:xfrm>
                            <a:off x="0" y="0"/>
                            <a:ext cx="333375" cy="142875"/>
                          </a:xfrm>
                          <a:prstGeom prst="rect">
                            <a:avLst/>
                          </a:prstGeom>
                          <a:noFill/>
                          <a:ln>
                            <a:noFill/>
                          </a:ln>
                        </pic:spPr>
                      </pic:pic>
                    </a:graphicData>
                  </a:graphic>
                </wp:inline>
              </w:drawing>
            </w:r>
          </w:p>
        </w:tc>
        <w:tc>
          <w:tcPr>
            <w:tcW w:w="1476" w:type="dxa"/>
            <w:tcBorders>
              <w:top w:val="single" w:sz="12" w:space="0" w:color="auto"/>
              <w:left w:val="single" w:sz="12" w:space="0" w:color="auto"/>
              <w:bottom w:val="single" w:sz="12" w:space="0" w:color="auto"/>
              <w:right w:val="single" w:sz="12" w:space="0" w:color="auto"/>
            </w:tcBorders>
          </w:tcPr>
          <w:p w:rsidR="00EB01FB" w:rsidRPr="002C71A3" w:rsidRDefault="00EB01FB" w:rsidP="00003BD5">
            <w:pPr>
              <w:jc w:val="center"/>
            </w:pPr>
            <w:r w:rsidRPr="002C71A3">
              <w:rPr>
                <w:noProof/>
                <w:position w:val="-6"/>
              </w:rPr>
              <w:drawing>
                <wp:inline distT="0" distB="0" distL="0" distR="0" wp14:anchorId="0EC59D3D" wp14:editId="4E2DDF10">
                  <wp:extent cx="123825" cy="180975"/>
                  <wp:effectExtent l="0" t="0" r="9525"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1804" cstate="print">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p>
        </w:tc>
        <w:tc>
          <w:tcPr>
            <w:tcW w:w="1476" w:type="dxa"/>
            <w:tcBorders>
              <w:top w:val="single" w:sz="12" w:space="0" w:color="auto"/>
              <w:left w:val="single" w:sz="12" w:space="0" w:color="auto"/>
              <w:bottom w:val="single" w:sz="12" w:space="0" w:color="auto"/>
              <w:right w:val="single" w:sz="12" w:space="0" w:color="auto"/>
            </w:tcBorders>
          </w:tcPr>
          <w:p w:rsidR="00EB01FB" w:rsidRPr="002C71A3" w:rsidRDefault="00EB01FB" w:rsidP="00003BD5">
            <w:pPr>
              <w:jc w:val="center"/>
            </w:pPr>
            <w:r w:rsidRPr="002C71A3">
              <w:t>Rotation</w:t>
            </w:r>
          </w:p>
        </w:tc>
      </w:tr>
      <w:tr w:rsidR="00EB01FB" w:rsidRPr="002C71A3" w:rsidTr="00003BD5">
        <w:trPr>
          <w:jc w:val="center"/>
        </w:trPr>
        <w:tc>
          <w:tcPr>
            <w:tcW w:w="1476" w:type="dxa"/>
            <w:tcBorders>
              <w:top w:val="single" w:sz="12" w:space="0" w:color="auto"/>
              <w:left w:val="single" w:sz="4" w:space="0" w:color="auto"/>
              <w:bottom w:val="single" w:sz="4" w:space="0" w:color="auto"/>
              <w:right w:val="single" w:sz="4" w:space="0" w:color="auto"/>
            </w:tcBorders>
            <w:vAlign w:val="center"/>
          </w:tcPr>
          <w:p w:rsidR="00EB01FB" w:rsidRPr="002C71A3" w:rsidRDefault="00EB01FB" w:rsidP="00003BD5">
            <w:pPr>
              <w:jc w:val="center"/>
            </w:pPr>
            <w:r w:rsidRPr="002C71A3">
              <w:t>&gt;0</w:t>
            </w:r>
          </w:p>
        </w:tc>
        <w:tc>
          <w:tcPr>
            <w:tcW w:w="1476" w:type="dxa"/>
            <w:tcBorders>
              <w:top w:val="single" w:sz="12" w:space="0" w:color="auto"/>
              <w:left w:val="single" w:sz="4" w:space="0" w:color="auto"/>
              <w:bottom w:val="single" w:sz="4" w:space="0" w:color="auto"/>
              <w:right w:val="single" w:sz="4" w:space="0" w:color="auto"/>
            </w:tcBorders>
            <w:vAlign w:val="center"/>
          </w:tcPr>
          <w:p w:rsidR="00EB01FB" w:rsidRPr="002C71A3" w:rsidRDefault="00EB01FB" w:rsidP="00003BD5">
            <w:pPr>
              <w:jc w:val="center"/>
            </w:pPr>
            <w:r w:rsidRPr="002C71A3">
              <w:t>&gt;0</w:t>
            </w:r>
          </w:p>
        </w:tc>
        <w:tc>
          <w:tcPr>
            <w:tcW w:w="1476" w:type="dxa"/>
            <w:tcBorders>
              <w:top w:val="single" w:sz="12" w:space="0" w:color="auto"/>
              <w:left w:val="single" w:sz="4" w:space="0" w:color="auto"/>
              <w:bottom w:val="single" w:sz="4" w:space="0" w:color="auto"/>
              <w:right w:val="single" w:sz="4" w:space="0" w:color="auto"/>
            </w:tcBorders>
            <w:vAlign w:val="center"/>
          </w:tcPr>
          <w:p w:rsidR="00EB01FB" w:rsidRPr="002C71A3" w:rsidRDefault="00EB01FB" w:rsidP="00003BD5">
            <w:pPr>
              <w:jc w:val="center"/>
            </w:pPr>
            <w:r w:rsidRPr="002C71A3">
              <w:rPr>
                <w:noProof/>
                <w:position w:val="-24"/>
              </w:rPr>
              <w:drawing>
                <wp:inline distT="0" distB="0" distL="0" distR="0" wp14:anchorId="50D3419A" wp14:editId="53889426">
                  <wp:extent cx="619125" cy="390525"/>
                  <wp:effectExtent l="0" t="0" r="9525"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1813" cstate="print">
                            <a:extLst>
                              <a:ext uri="{28A0092B-C50C-407E-A947-70E740481C1C}">
                                <a14:useLocalDpi xmlns:a14="http://schemas.microsoft.com/office/drawing/2010/main" val="0"/>
                              </a:ext>
                            </a:extLst>
                          </a:blip>
                          <a:srcRect/>
                          <a:stretch>
                            <a:fillRect/>
                          </a:stretch>
                        </pic:blipFill>
                        <pic:spPr bwMode="auto">
                          <a:xfrm>
                            <a:off x="0" y="0"/>
                            <a:ext cx="619125" cy="390525"/>
                          </a:xfrm>
                          <a:prstGeom prst="rect">
                            <a:avLst/>
                          </a:prstGeom>
                          <a:noFill/>
                          <a:ln>
                            <a:noFill/>
                          </a:ln>
                        </pic:spPr>
                      </pic:pic>
                    </a:graphicData>
                  </a:graphic>
                </wp:inline>
              </w:drawing>
            </w:r>
          </w:p>
        </w:tc>
      </w:tr>
      <w:tr w:rsidR="00EB01FB" w:rsidRPr="002C71A3" w:rsidTr="00003BD5">
        <w:trPr>
          <w:jc w:val="center"/>
        </w:trPr>
        <w:tc>
          <w:tcPr>
            <w:tcW w:w="1476" w:type="dxa"/>
            <w:tcBorders>
              <w:top w:val="single" w:sz="4" w:space="0" w:color="auto"/>
              <w:left w:val="single" w:sz="4" w:space="0" w:color="auto"/>
              <w:bottom w:val="single" w:sz="4" w:space="0" w:color="auto"/>
              <w:right w:val="single" w:sz="4" w:space="0" w:color="auto"/>
            </w:tcBorders>
            <w:vAlign w:val="center"/>
          </w:tcPr>
          <w:p w:rsidR="00EB01FB" w:rsidRPr="002C71A3" w:rsidRDefault="00EB01FB" w:rsidP="00003BD5">
            <w:pPr>
              <w:jc w:val="center"/>
            </w:pPr>
            <w:r w:rsidRPr="002C71A3">
              <w:t>&lt;0</w:t>
            </w:r>
          </w:p>
        </w:tc>
        <w:tc>
          <w:tcPr>
            <w:tcW w:w="1476" w:type="dxa"/>
            <w:tcBorders>
              <w:top w:val="single" w:sz="4" w:space="0" w:color="auto"/>
              <w:left w:val="single" w:sz="4" w:space="0" w:color="auto"/>
              <w:bottom w:val="single" w:sz="4" w:space="0" w:color="auto"/>
              <w:right w:val="single" w:sz="4" w:space="0" w:color="auto"/>
            </w:tcBorders>
            <w:vAlign w:val="center"/>
          </w:tcPr>
          <w:p w:rsidR="00EB01FB" w:rsidRPr="002C71A3" w:rsidRDefault="00EB01FB" w:rsidP="00003BD5">
            <w:pPr>
              <w:jc w:val="center"/>
            </w:pPr>
            <w:r w:rsidRPr="002C71A3">
              <w:t>&gt;0</w:t>
            </w:r>
          </w:p>
        </w:tc>
        <w:tc>
          <w:tcPr>
            <w:tcW w:w="1476" w:type="dxa"/>
            <w:tcBorders>
              <w:top w:val="single" w:sz="4" w:space="0" w:color="auto"/>
              <w:left w:val="single" w:sz="4" w:space="0" w:color="auto"/>
              <w:bottom w:val="single" w:sz="4" w:space="0" w:color="auto"/>
              <w:right w:val="single" w:sz="4" w:space="0" w:color="auto"/>
            </w:tcBorders>
            <w:vAlign w:val="center"/>
          </w:tcPr>
          <w:p w:rsidR="00EB01FB" w:rsidRPr="002C71A3" w:rsidRDefault="00EB01FB" w:rsidP="00003BD5">
            <w:pPr>
              <w:jc w:val="center"/>
            </w:pPr>
            <w:r w:rsidRPr="002C71A3">
              <w:rPr>
                <w:noProof/>
                <w:position w:val="-24"/>
              </w:rPr>
              <w:drawing>
                <wp:inline distT="0" distB="0" distL="0" distR="0" wp14:anchorId="39A86287" wp14:editId="0BD89E07">
                  <wp:extent cx="733425" cy="390525"/>
                  <wp:effectExtent l="0" t="0" r="9525"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1814" cstate="print">
                            <a:extLst>
                              <a:ext uri="{28A0092B-C50C-407E-A947-70E740481C1C}">
                                <a14:useLocalDpi xmlns:a14="http://schemas.microsoft.com/office/drawing/2010/main" val="0"/>
                              </a:ext>
                            </a:extLst>
                          </a:blip>
                          <a:srcRect/>
                          <a:stretch>
                            <a:fillRect/>
                          </a:stretch>
                        </pic:blipFill>
                        <pic:spPr bwMode="auto">
                          <a:xfrm>
                            <a:off x="0" y="0"/>
                            <a:ext cx="733425" cy="390525"/>
                          </a:xfrm>
                          <a:prstGeom prst="rect">
                            <a:avLst/>
                          </a:prstGeom>
                          <a:noFill/>
                          <a:ln>
                            <a:noFill/>
                          </a:ln>
                        </pic:spPr>
                      </pic:pic>
                    </a:graphicData>
                  </a:graphic>
                </wp:inline>
              </w:drawing>
            </w:r>
          </w:p>
        </w:tc>
      </w:tr>
      <w:tr w:rsidR="00EB01FB" w:rsidRPr="002C71A3" w:rsidTr="00003BD5">
        <w:trPr>
          <w:jc w:val="center"/>
        </w:trPr>
        <w:tc>
          <w:tcPr>
            <w:tcW w:w="1476" w:type="dxa"/>
            <w:tcBorders>
              <w:top w:val="single" w:sz="4" w:space="0" w:color="auto"/>
              <w:left w:val="single" w:sz="4" w:space="0" w:color="auto"/>
              <w:bottom w:val="single" w:sz="4" w:space="0" w:color="auto"/>
              <w:right w:val="single" w:sz="4" w:space="0" w:color="auto"/>
            </w:tcBorders>
            <w:vAlign w:val="center"/>
          </w:tcPr>
          <w:p w:rsidR="00EB01FB" w:rsidRPr="002C71A3" w:rsidRDefault="00EB01FB" w:rsidP="00003BD5">
            <w:pPr>
              <w:jc w:val="center"/>
            </w:pPr>
            <w:r w:rsidRPr="002C71A3">
              <w:t>&gt;0</w:t>
            </w:r>
          </w:p>
        </w:tc>
        <w:tc>
          <w:tcPr>
            <w:tcW w:w="1476" w:type="dxa"/>
            <w:tcBorders>
              <w:top w:val="single" w:sz="4" w:space="0" w:color="auto"/>
              <w:left w:val="single" w:sz="4" w:space="0" w:color="auto"/>
              <w:bottom w:val="single" w:sz="4" w:space="0" w:color="auto"/>
              <w:right w:val="single" w:sz="4" w:space="0" w:color="auto"/>
            </w:tcBorders>
            <w:vAlign w:val="center"/>
          </w:tcPr>
          <w:p w:rsidR="00EB01FB" w:rsidRPr="002C71A3" w:rsidRDefault="00EB01FB" w:rsidP="00003BD5">
            <w:pPr>
              <w:jc w:val="center"/>
            </w:pPr>
            <w:r w:rsidRPr="002C71A3">
              <w:t>&lt;0</w:t>
            </w:r>
          </w:p>
        </w:tc>
        <w:tc>
          <w:tcPr>
            <w:tcW w:w="1476" w:type="dxa"/>
            <w:tcBorders>
              <w:top w:val="single" w:sz="4" w:space="0" w:color="auto"/>
              <w:left w:val="single" w:sz="4" w:space="0" w:color="auto"/>
              <w:bottom w:val="single" w:sz="4" w:space="0" w:color="auto"/>
              <w:right w:val="single" w:sz="4" w:space="0" w:color="auto"/>
            </w:tcBorders>
            <w:vAlign w:val="center"/>
          </w:tcPr>
          <w:p w:rsidR="00EB01FB" w:rsidRPr="002C71A3" w:rsidRDefault="00EB01FB" w:rsidP="00003BD5">
            <w:pPr>
              <w:jc w:val="center"/>
            </w:pPr>
            <w:r w:rsidRPr="002C71A3">
              <w:rPr>
                <w:noProof/>
                <w:position w:val="-24"/>
              </w:rPr>
              <w:drawing>
                <wp:inline distT="0" distB="0" distL="0" distR="0" wp14:anchorId="103322E0" wp14:editId="14CDA4EC">
                  <wp:extent cx="733425" cy="390525"/>
                  <wp:effectExtent l="0" t="0" r="9525"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1814" cstate="print">
                            <a:extLst>
                              <a:ext uri="{28A0092B-C50C-407E-A947-70E740481C1C}">
                                <a14:useLocalDpi xmlns:a14="http://schemas.microsoft.com/office/drawing/2010/main" val="0"/>
                              </a:ext>
                            </a:extLst>
                          </a:blip>
                          <a:srcRect/>
                          <a:stretch>
                            <a:fillRect/>
                          </a:stretch>
                        </pic:blipFill>
                        <pic:spPr bwMode="auto">
                          <a:xfrm>
                            <a:off x="0" y="0"/>
                            <a:ext cx="733425" cy="390525"/>
                          </a:xfrm>
                          <a:prstGeom prst="rect">
                            <a:avLst/>
                          </a:prstGeom>
                          <a:noFill/>
                          <a:ln>
                            <a:noFill/>
                          </a:ln>
                        </pic:spPr>
                      </pic:pic>
                    </a:graphicData>
                  </a:graphic>
                </wp:inline>
              </w:drawing>
            </w:r>
          </w:p>
        </w:tc>
      </w:tr>
      <w:tr w:rsidR="00EB01FB" w:rsidRPr="002C71A3" w:rsidTr="00003BD5">
        <w:trPr>
          <w:jc w:val="center"/>
        </w:trPr>
        <w:tc>
          <w:tcPr>
            <w:tcW w:w="1476" w:type="dxa"/>
            <w:tcBorders>
              <w:top w:val="single" w:sz="4" w:space="0" w:color="auto"/>
              <w:left w:val="single" w:sz="4" w:space="0" w:color="auto"/>
              <w:bottom w:val="single" w:sz="4" w:space="0" w:color="auto"/>
              <w:right w:val="single" w:sz="4" w:space="0" w:color="auto"/>
            </w:tcBorders>
            <w:vAlign w:val="center"/>
          </w:tcPr>
          <w:p w:rsidR="00EB01FB" w:rsidRPr="002C71A3" w:rsidRDefault="00EB01FB" w:rsidP="00003BD5">
            <w:pPr>
              <w:jc w:val="center"/>
            </w:pPr>
            <w:r w:rsidRPr="002C71A3">
              <w:t>&lt;0</w:t>
            </w:r>
          </w:p>
        </w:tc>
        <w:tc>
          <w:tcPr>
            <w:tcW w:w="1476" w:type="dxa"/>
            <w:tcBorders>
              <w:top w:val="single" w:sz="4" w:space="0" w:color="auto"/>
              <w:left w:val="single" w:sz="4" w:space="0" w:color="auto"/>
              <w:bottom w:val="single" w:sz="4" w:space="0" w:color="auto"/>
              <w:right w:val="single" w:sz="4" w:space="0" w:color="auto"/>
            </w:tcBorders>
            <w:vAlign w:val="center"/>
          </w:tcPr>
          <w:p w:rsidR="00EB01FB" w:rsidRPr="002C71A3" w:rsidRDefault="00EB01FB" w:rsidP="00003BD5">
            <w:pPr>
              <w:jc w:val="center"/>
            </w:pPr>
            <w:r w:rsidRPr="002C71A3">
              <w:t>&lt;0</w:t>
            </w:r>
          </w:p>
        </w:tc>
        <w:tc>
          <w:tcPr>
            <w:tcW w:w="1476" w:type="dxa"/>
            <w:tcBorders>
              <w:top w:val="single" w:sz="4" w:space="0" w:color="auto"/>
              <w:left w:val="single" w:sz="4" w:space="0" w:color="auto"/>
              <w:bottom w:val="single" w:sz="4" w:space="0" w:color="auto"/>
              <w:right w:val="single" w:sz="4" w:space="0" w:color="auto"/>
            </w:tcBorders>
            <w:vAlign w:val="center"/>
          </w:tcPr>
          <w:p w:rsidR="00EB01FB" w:rsidRPr="002C71A3" w:rsidRDefault="00EB01FB" w:rsidP="00003BD5">
            <w:pPr>
              <w:jc w:val="center"/>
            </w:pPr>
            <w:r w:rsidRPr="002C71A3">
              <w:rPr>
                <w:noProof/>
                <w:position w:val="-24"/>
              </w:rPr>
              <w:drawing>
                <wp:inline distT="0" distB="0" distL="0" distR="0" wp14:anchorId="303CB865" wp14:editId="247AB92F">
                  <wp:extent cx="619125" cy="390525"/>
                  <wp:effectExtent l="0" t="0" r="9525"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1813" cstate="print">
                            <a:extLst>
                              <a:ext uri="{28A0092B-C50C-407E-A947-70E740481C1C}">
                                <a14:useLocalDpi xmlns:a14="http://schemas.microsoft.com/office/drawing/2010/main" val="0"/>
                              </a:ext>
                            </a:extLst>
                          </a:blip>
                          <a:srcRect/>
                          <a:stretch>
                            <a:fillRect/>
                          </a:stretch>
                        </pic:blipFill>
                        <pic:spPr bwMode="auto">
                          <a:xfrm>
                            <a:off x="0" y="0"/>
                            <a:ext cx="619125" cy="390525"/>
                          </a:xfrm>
                          <a:prstGeom prst="rect">
                            <a:avLst/>
                          </a:prstGeom>
                          <a:noFill/>
                          <a:ln>
                            <a:noFill/>
                          </a:ln>
                        </pic:spPr>
                      </pic:pic>
                    </a:graphicData>
                  </a:graphic>
                </wp:inline>
              </w:drawing>
            </w:r>
          </w:p>
        </w:tc>
      </w:tr>
      <w:tr w:rsidR="00EB01FB" w:rsidRPr="002C71A3" w:rsidTr="00003BD5">
        <w:trPr>
          <w:jc w:val="center"/>
        </w:trPr>
        <w:tc>
          <w:tcPr>
            <w:tcW w:w="1476" w:type="dxa"/>
            <w:tcBorders>
              <w:top w:val="single" w:sz="4" w:space="0" w:color="auto"/>
              <w:left w:val="single" w:sz="4" w:space="0" w:color="auto"/>
              <w:bottom w:val="single" w:sz="4" w:space="0" w:color="auto"/>
              <w:right w:val="single" w:sz="4" w:space="0" w:color="auto"/>
            </w:tcBorders>
            <w:vAlign w:val="center"/>
          </w:tcPr>
          <w:p w:rsidR="00EB01FB" w:rsidRPr="002C71A3" w:rsidRDefault="00EB01FB" w:rsidP="00003BD5">
            <w:pPr>
              <w:jc w:val="center"/>
            </w:pPr>
            <w:r w:rsidRPr="002C71A3">
              <w:t>0</w:t>
            </w:r>
          </w:p>
        </w:tc>
        <w:tc>
          <w:tcPr>
            <w:tcW w:w="1476" w:type="dxa"/>
            <w:tcBorders>
              <w:top w:val="single" w:sz="4" w:space="0" w:color="auto"/>
              <w:left w:val="single" w:sz="4" w:space="0" w:color="auto"/>
              <w:bottom w:val="single" w:sz="4" w:space="0" w:color="auto"/>
              <w:right w:val="single" w:sz="4" w:space="0" w:color="auto"/>
            </w:tcBorders>
            <w:vAlign w:val="center"/>
          </w:tcPr>
          <w:p w:rsidR="00EB01FB" w:rsidRPr="002C71A3" w:rsidRDefault="00EB01FB" w:rsidP="00003BD5">
            <w:pPr>
              <w:jc w:val="center"/>
            </w:pPr>
            <w:r w:rsidRPr="002C71A3">
              <w:t>&gt;0</w:t>
            </w:r>
          </w:p>
        </w:tc>
        <w:tc>
          <w:tcPr>
            <w:tcW w:w="1476" w:type="dxa"/>
            <w:tcBorders>
              <w:top w:val="single" w:sz="4" w:space="0" w:color="auto"/>
              <w:left w:val="single" w:sz="4" w:space="0" w:color="auto"/>
              <w:bottom w:val="single" w:sz="4" w:space="0" w:color="auto"/>
              <w:right w:val="single" w:sz="4" w:space="0" w:color="auto"/>
            </w:tcBorders>
            <w:vAlign w:val="center"/>
          </w:tcPr>
          <w:p w:rsidR="00EB01FB" w:rsidRPr="002C71A3" w:rsidRDefault="00EB01FB" w:rsidP="00003BD5">
            <w:pPr>
              <w:jc w:val="center"/>
            </w:pPr>
            <w:r w:rsidRPr="002C71A3">
              <w:rPr>
                <w:noProof/>
                <w:position w:val="-24"/>
              </w:rPr>
              <w:drawing>
                <wp:inline distT="0" distB="0" distL="0" distR="0" wp14:anchorId="131F0649" wp14:editId="2840D991">
                  <wp:extent cx="409575" cy="390525"/>
                  <wp:effectExtent l="0" t="0" r="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1815" cstate="print">
                            <a:extLst>
                              <a:ext uri="{28A0092B-C50C-407E-A947-70E740481C1C}">
                                <a14:useLocalDpi xmlns:a14="http://schemas.microsoft.com/office/drawing/2010/main" val="0"/>
                              </a:ext>
                            </a:extLst>
                          </a:blip>
                          <a:srcRect/>
                          <a:stretch>
                            <a:fillRect/>
                          </a:stretch>
                        </pic:blipFill>
                        <pic:spPr bwMode="auto">
                          <a:xfrm>
                            <a:off x="0" y="0"/>
                            <a:ext cx="409575" cy="390525"/>
                          </a:xfrm>
                          <a:prstGeom prst="rect">
                            <a:avLst/>
                          </a:prstGeom>
                          <a:noFill/>
                          <a:ln>
                            <a:noFill/>
                          </a:ln>
                        </pic:spPr>
                      </pic:pic>
                    </a:graphicData>
                  </a:graphic>
                </wp:inline>
              </w:drawing>
            </w:r>
          </w:p>
        </w:tc>
      </w:tr>
      <w:tr w:rsidR="00EB01FB" w:rsidRPr="002C71A3" w:rsidTr="00003BD5">
        <w:trPr>
          <w:jc w:val="center"/>
        </w:trPr>
        <w:tc>
          <w:tcPr>
            <w:tcW w:w="1476" w:type="dxa"/>
            <w:tcBorders>
              <w:top w:val="single" w:sz="4" w:space="0" w:color="auto"/>
              <w:left w:val="single" w:sz="4" w:space="0" w:color="auto"/>
              <w:bottom w:val="single" w:sz="4" w:space="0" w:color="auto"/>
              <w:right w:val="single" w:sz="4" w:space="0" w:color="auto"/>
            </w:tcBorders>
            <w:vAlign w:val="center"/>
          </w:tcPr>
          <w:p w:rsidR="00EB01FB" w:rsidRPr="002C71A3" w:rsidRDefault="00EB01FB" w:rsidP="00003BD5">
            <w:pPr>
              <w:jc w:val="center"/>
            </w:pPr>
            <w:r w:rsidRPr="002C71A3">
              <w:t>0</w:t>
            </w:r>
          </w:p>
        </w:tc>
        <w:tc>
          <w:tcPr>
            <w:tcW w:w="1476" w:type="dxa"/>
            <w:tcBorders>
              <w:top w:val="single" w:sz="4" w:space="0" w:color="auto"/>
              <w:left w:val="single" w:sz="4" w:space="0" w:color="auto"/>
              <w:bottom w:val="single" w:sz="4" w:space="0" w:color="auto"/>
              <w:right w:val="single" w:sz="4" w:space="0" w:color="auto"/>
            </w:tcBorders>
            <w:vAlign w:val="center"/>
          </w:tcPr>
          <w:p w:rsidR="00EB01FB" w:rsidRPr="002C71A3" w:rsidRDefault="00EB01FB" w:rsidP="00003BD5">
            <w:pPr>
              <w:jc w:val="center"/>
            </w:pPr>
            <w:r w:rsidRPr="002C71A3">
              <w:t>&lt;0</w:t>
            </w:r>
          </w:p>
        </w:tc>
        <w:tc>
          <w:tcPr>
            <w:tcW w:w="1476" w:type="dxa"/>
            <w:tcBorders>
              <w:top w:val="single" w:sz="4" w:space="0" w:color="auto"/>
              <w:left w:val="single" w:sz="4" w:space="0" w:color="auto"/>
              <w:bottom w:val="single" w:sz="4" w:space="0" w:color="auto"/>
              <w:right w:val="single" w:sz="4" w:space="0" w:color="auto"/>
            </w:tcBorders>
            <w:vAlign w:val="center"/>
          </w:tcPr>
          <w:p w:rsidR="00EB01FB" w:rsidRPr="002C71A3" w:rsidRDefault="00EB01FB" w:rsidP="00003BD5">
            <w:pPr>
              <w:jc w:val="center"/>
            </w:pPr>
            <w:r w:rsidRPr="002C71A3">
              <w:rPr>
                <w:noProof/>
                <w:position w:val="-24"/>
              </w:rPr>
              <w:drawing>
                <wp:inline distT="0" distB="0" distL="0" distR="0" wp14:anchorId="5AE7483F" wp14:editId="75CB780B">
                  <wp:extent cx="504825" cy="390525"/>
                  <wp:effectExtent l="0" t="0" r="9525"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1816" cstate="print">
                            <a:extLst>
                              <a:ext uri="{28A0092B-C50C-407E-A947-70E740481C1C}">
                                <a14:useLocalDpi xmlns:a14="http://schemas.microsoft.com/office/drawing/2010/main" val="0"/>
                              </a:ext>
                            </a:extLst>
                          </a:blip>
                          <a:srcRect/>
                          <a:stretch>
                            <a:fillRect/>
                          </a:stretch>
                        </pic:blipFill>
                        <pic:spPr bwMode="auto">
                          <a:xfrm>
                            <a:off x="0" y="0"/>
                            <a:ext cx="504825" cy="390525"/>
                          </a:xfrm>
                          <a:prstGeom prst="rect">
                            <a:avLst/>
                          </a:prstGeom>
                          <a:noFill/>
                          <a:ln>
                            <a:noFill/>
                          </a:ln>
                        </pic:spPr>
                      </pic:pic>
                    </a:graphicData>
                  </a:graphic>
                </wp:inline>
              </w:drawing>
            </w:r>
          </w:p>
        </w:tc>
      </w:tr>
    </w:tbl>
    <w:p w:rsidR="00EB01FB" w:rsidRPr="002C71A3" w:rsidRDefault="00EB01FB" w:rsidP="00783531"/>
    <w:p w:rsidR="00EB01FB" w:rsidRPr="002C71A3" w:rsidRDefault="00EB01FB" w:rsidP="00783531">
      <w:r w:rsidRPr="002C71A3">
        <w:t xml:space="preserve">Any matrix of the form </w:t>
      </w:r>
      <w:r w:rsidRPr="002C71A3">
        <w:rPr>
          <w:noProof/>
          <w:position w:val="-30"/>
        </w:rPr>
        <w:drawing>
          <wp:inline distT="0" distB="0" distL="0" distR="0" wp14:anchorId="19C93210" wp14:editId="56925139">
            <wp:extent cx="762000" cy="4572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noChangeArrowheads="1"/>
                    </pic:cNvPicPr>
                  </pic:nvPicPr>
                  <pic:blipFill>
                    <a:blip r:embed="rId1817" cstate="print">
                      <a:extLst>
                        <a:ext uri="{28A0092B-C50C-407E-A947-70E740481C1C}">
                          <a14:useLocalDpi xmlns:a14="http://schemas.microsoft.com/office/drawing/2010/main" val="0"/>
                        </a:ext>
                      </a:extLst>
                    </a:blip>
                    <a:srcRect/>
                    <a:stretch>
                      <a:fillRect/>
                    </a:stretch>
                  </pic:blipFill>
                  <pic:spPr bwMode="auto">
                    <a:xfrm>
                      <a:off x="0" y="0"/>
                      <a:ext cx="762000" cy="457200"/>
                    </a:xfrm>
                    <a:prstGeom prst="rect">
                      <a:avLst/>
                    </a:prstGeom>
                    <a:noFill/>
                    <a:ln>
                      <a:noFill/>
                    </a:ln>
                  </pic:spPr>
                </pic:pic>
              </a:graphicData>
            </a:graphic>
          </wp:inline>
        </w:drawing>
      </w:r>
      <w:r w:rsidRPr="002C71A3">
        <w:t xml:space="preserve">has eigenvectors </w:t>
      </w:r>
      <w:r w:rsidRPr="002C71A3">
        <w:rPr>
          <w:noProof/>
          <w:position w:val="-32"/>
        </w:rPr>
        <w:drawing>
          <wp:inline distT="0" distB="0" distL="0" distR="0" wp14:anchorId="4642E780" wp14:editId="0FB7F3A4">
            <wp:extent cx="952500" cy="48577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1818" cstate="print">
                      <a:extLst>
                        <a:ext uri="{28A0092B-C50C-407E-A947-70E740481C1C}">
                          <a14:useLocalDpi xmlns:a14="http://schemas.microsoft.com/office/drawing/2010/main" val="0"/>
                        </a:ext>
                      </a:extLst>
                    </a:blip>
                    <a:srcRect/>
                    <a:stretch>
                      <a:fillRect/>
                    </a:stretch>
                  </pic:blipFill>
                  <pic:spPr bwMode="auto">
                    <a:xfrm>
                      <a:off x="0" y="0"/>
                      <a:ext cx="952500" cy="485775"/>
                    </a:xfrm>
                    <a:prstGeom prst="rect">
                      <a:avLst/>
                    </a:prstGeom>
                    <a:noFill/>
                    <a:ln>
                      <a:noFill/>
                    </a:ln>
                  </pic:spPr>
                </pic:pic>
              </a:graphicData>
            </a:graphic>
          </wp:inline>
        </w:drawing>
      </w:r>
      <w:r w:rsidRPr="002C71A3">
        <w:t xml:space="preserve"> for </w:t>
      </w:r>
      <w:bookmarkStart w:id="395" w:name="OLE_LINK7"/>
      <w:bookmarkStart w:id="396" w:name="OLE_LINK8"/>
      <w:r w:rsidRPr="002C71A3">
        <w:rPr>
          <w:noProof/>
          <w:position w:val="-6"/>
        </w:rPr>
        <w:drawing>
          <wp:inline distT="0" distB="0" distL="0" distR="0" wp14:anchorId="1F0AA1C3" wp14:editId="75EC7EBE">
            <wp:extent cx="342900" cy="180975"/>
            <wp:effectExtent l="0" t="0" r="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1819" cstate="print">
                      <a:extLst>
                        <a:ext uri="{28A0092B-C50C-407E-A947-70E740481C1C}">
                          <a14:useLocalDpi xmlns:a14="http://schemas.microsoft.com/office/drawing/2010/main" val="0"/>
                        </a:ext>
                      </a:extLst>
                    </a:blip>
                    <a:srcRect/>
                    <a:stretch>
                      <a:fillRect/>
                    </a:stretch>
                  </pic:blipFill>
                  <pic:spPr bwMode="auto">
                    <a:xfrm>
                      <a:off x="0" y="0"/>
                      <a:ext cx="342900" cy="180975"/>
                    </a:xfrm>
                    <a:prstGeom prst="rect">
                      <a:avLst/>
                    </a:prstGeom>
                    <a:noFill/>
                    <a:ln>
                      <a:noFill/>
                    </a:ln>
                  </pic:spPr>
                </pic:pic>
              </a:graphicData>
            </a:graphic>
          </wp:inline>
        </w:drawing>
      </w:r>
      <w:bookmarkEnd w:id="395"/>
      <w:bookmarkEnd w:id="396"/>
      <w:r w:rsidRPr="002C71A3">
        <w:t xml:space="preserve"> and </w:t>
      </w:r>
      <w:r w:rsidRPr="002C71A3">
        <w:rPr>
          <w:noProof/>
          <w:position w:val="-32"/>
        </w:rPr>
        <w:drawing>
          <wp:inline distT="0" distB="0" distL="0" distR="0" wp14:anchorId="0CC7351D" wp14:editId="514D5733">
            <wp:extent cx="952500" cy="485775"/>
            <wp:effectExtent l="0" t="0" r="0"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pic:cNvPicPr>
                      <a:picLocks noChangeAspect="1" noChangeArrowheads="1"/>
                    </pic:cNvPicPr>
                  </pic:nvPicPr>
                  <pic:blipFill>
                    <a:blip r:embed="rId1820" cstate="print">
                      <a:extLst>
                        <a:ext uri="{28A0092B-C50C-407E-A947-70E740481C1C}">
                          <a14:useLocalDpi xmlns:a14="http://schemas.microsoft.com/office/drawing/2010/main" val="0"/>
                        </a:ext>
                      </a:extLst>
                    </a:blip>
                    <a:srcRect/>
                    <a:stretch>
                      <a:fillRect/>
                    </a:stretch>
                  </pic:blipFill>
                  <pic:spPr bwMode="auto">
                    <a:xfrm>
                      <a:off x="0" y="0"/>
                      <a:ext cx="952500" cy="485775"/>
                    </a:xfrm>
                    <a:prstGeom prst="rect">
                      <a:avLst/>
                    </a:prstGeom>
                    <a:noFill/>
                    <a:ln>
                      <a:noFill/>
                    </a:ln>
                  </pic:spPr>
                </pic:pic>
              </a:graphicData>
            </a:graphic>
          </wp:inline>
        </w:drawing>
      </w:r>
      <w:r w:rsidRPr="002C71A3">
        <w:t xml:space="preserve"> for </w:t>
      </w:r>
      <w:r w:rsidRPr="002C71A3">
        <w:rPr>
          <w:noProof/>
          <w:position w:val="-6"/>
        </w:rPr>
        <w:drawing>
          <wp:inline distT="0" distB="0" distL="0" distR="0" wp14:anchorId="1F172C2D" wp14:editId="57067C5C">
            <wp:extent cx="342900" cy="180975"/>
            <wp:effectExtent l="0" t="0" r="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1821" cstate="print">
                      <a:extLst>
                        <a:ext uri="{28A0092B-C50C-407E-A947-70E740481C1C}">
                          <a14:useLocalDpi xmlns:a14="http://schemas.microsoft.com/office/drawing/2010/main" val="0"/>
                        </a:ext>
                      </a:extLst>
                    </a:blip>
                    <a:srcRect/>
                    <a:stretch>
                      <a:fillRect/>
                    </a:stretch>
                  </pic:blipFill>
                  <pic:spPr bwMode="auto">
                    <a:xfrm>
                      <a:off x="0" y="0"/>
                      <a:ext cx="342900" cy="180975"/>
                    </a:xfrm>
                    <a:prstGeom prst="rect">
                      <a:avLst/>
                    </a:prstGeom>
                    <a:noFill/>
                    <a:ln>
                      <a:noFill/>
                    </a:ln>
                  </pic:spPr>
                </pic:pic>
              </a:graphicData>
            </a:graphic>
          </wp:inline>
        </w:drawing>
      </w:r>
      <w:r w:rsidRPr="002C71A3">
        <w:t xml:space="preserve"> which constitute a rotation of the natural basis counterclockwise and clockwise by</w:t>
      </w:r>
      <w:r w:rsidRPr="002C71A3">
        <w:rPr>
          <w:noProof/>
          <w:position w:val="-24"/>
        </w:rPr>
        <w:drawing>
          <wp:inline distT="0" distB="0" distL="0" distR="0" wp14:anchorId="2EDDB03D" wp14:editId="09BECD56">
            <wp:extent cx="161925" cy="390525"/>
            <wp:effectExtent l="0" t="0" r="9525"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pic:cNvPicPr>
                      <a:picLocks noChangeAspect="1" noChangeArrowheads="1"/>
                    </pic:cNvPicPr>
                  </pic:nvPicPr>
                  <pic:blipFill>
                    <a:blip r:embed="rId1822" cstate="print">
                      <a:extLst>
                        <a:ext uri="{28A0092B-C50C-407E-A947-70E740481C1C}">
                          <a14:useLocalDpi xmlns:a14="http://schemas.microsoft.com/office/drawing/2010/main" val="0"/>
                        </a:ext>
                      </a:extLst>
                    </a:blip>
                    <a:srcRect/>
                    <a:stretch>
                      <a:fillRect/>
                    </a:stretch>
                  </pic:blipFill>
                  <pic:spPr bwMode="auto">
                    <a:xfrm>
                      <a:off x="0" y="0"/>
                      <a:ext cx="161925" cy="390525"/>
                    </a:xfrm>
                    <a:prstGeom prst="rect">
                      <a:avLst/>
                    </a:prstGeom>
                    <a:noFill/>
                    <a:ln>
                      <a:noFill/>
                    </a:ln>
                  </pic:spPr>
                </pic:pic>
              </a:graphicData>
            </a:graphic>
          </wp:inline>
        </w:drawing>
      </w:r>
      <w:r w:rsidRPr="002C71A3">
        <w:t xml:space="preserve">, respectively.  This can also be seen by substituting </w:t>
      </w:r>
      <w:r w:rsidRPr="002C71A3">
        <w:rPr>
          <w:noProof/>
          <w:position w:val="-12"/>
        </w:rPr>
        <w:drawing>
          <wp:inline distT="0" distB="0" distL="0" distR="0" wp14:anchorId="77D8000E" wp14:editId="3487128C">
            <wp:extent cx="485775" cy="228600"/>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1823" cstate="print">
                      <a:extLst>
                        <a:ext uri="{28A0092B-C50C-407E-A947-70E740481C1C}">
                          <a14:useLocalDpi xmlns:a14="http://schemas.microsoft.com/office/drawing/2010/main" val="0"/>
                        </a:ext>
                      </a:extLst>
                    </a:blip>
                    <a:srcRect/>
                    <a:stretch>
                      <a:fillRect/>
                    </a:stretch>
                  </pic:blipFill>
                  <pic:spPr bwMode="auto">
                    <a:xfrm>
                      <a:off x="0" y="0"/>
                      <a:ext cx="485775" cy="228600"/>
                    </a:xfrm>
                    <a:prstGeom prst="rect">
                      <a:avLst/>
                    </a:prstGeom>
                    <a:noFill/>
                    <a:ln>
                      <a:noFill/>
                    </a:ln>
                  </pic:spPr>
                </pic:pic>
              </a:graphicData>
            </a:graphic>
          </wp:inline>
        </w:drawing>
      </w:r>
      <w:r w:rsidRPr="002C71A3">
        <w:t>in.  The eigenvalues are</w:t>
      </w:r>
      <w:r w:rsidRPr="002C71A3">
        <w:rPr>
          <w:noProof/>
          <w:position w:val="-12"/>
        </w:rPr>
        <w:drawing>
          <wp:inline distT="0" distB="0" distL="0" distR="0" wp14:anchorId="3CDF4945" wp14:editId="5D0AAFAF">
            <wp:extent cx="1114425" cy="228600"/>
            <wp:effectExtent l="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pic:cNvPicPr>
                      <a:picLocks noChangeAspect="1" noChangeArrowheads="1"/>
                    </pic:cNvPicPr>
                  </pic:nvPicPr>
                  <pic:blipFill>
                    <a:blip r:embed="rId1824" cstate="print">
                      <a:extLst>
                        <a:ext uri="{28A0092B-C50C-407E-A947-70E740481C1C}">
                          <a14:useLocalDpi xmlns:a14="http://schemas.microsoft.com/office/drawing/2010/main" val="0"/>
                        </a:ext>
                      </a:extLst>
                    </a:blip>
                    <a:srcRect/>
                    <a:stretch>
                      <a:fillRect/>
                    </a:stretch>
                  </pic:blipFill>
                  <pic:spPr bwMode="auto">
                    <a:xfrm>
                      <a:off x="0" y="0"/>
                      <a:ext cx="1114425" cy="228600"/>
                    </a:xfrm>
                    <a:prstGeom prst="rect">
                      <a:avLst/>
                    </a:prstGeom>
                    <a:noFill/>
                    <a:ln>
                      <a:noFill/>
                    </a:ln>
                  </pic:spPr>
                </pic:pic>
              </a:graphicData>
            </a:graphic>
          </wp:inline>
        </w:drawing>
      </w:r>
      <w:r w:rsidRPr="002C71A3">
        <w:t xml:space="preserve">.  </w:t>
      </w:r>
    </w:p>
    <w:p w:rsidR="00EB01FB" w:rsidRPr="002C71A3" w:rsidRDefault="00EB01FB" w:rsidP="00783531"/>
    <w:p w:rsidR="00EB01FB" w:rsidRPr="002C71A3" w:rsidRDefault="00EB01FB" w:rsidP="00783531">
      <w:pPr>
        <w:keepNext/>
        <w:numPr>
          <w:ilvl w:val="3"/>
          <w:numId w:val="0"/>
        </w:numPr>
        <w:tabs>
          <w:tab w:val="num" w:pos="864"/>
        </w:tabs>
        <w:spacing w:before="240" w:after="60"/>
        <w:ind w:left="864" w:hanging="864"/>
        <w:outlineLvl w:val="3"/>
        <w:rPr>
          <w:b/>
          <w:bCs/>
        </w:rPr>
      </w:pPr>
      <w:bookmarkStart w:id="397" w:name="_Toc280363491"/>
      <w:r w:rsidRPr="002C71A3">
        <w:rPr>
          <w:b/>
          <w:bCs/>
        </w:rPr>
        <w:t>Reflection Matrix</w:t>
      </w:r>
      <w:bookmarkEnd w:id="397"/>
    </w:p>
    <w:p w:rsidR="00EB01FB" w:rsidRPr="002C71A3" w:rsidRDefault="00EB01FB" w:rsidP="00783531"/>
    <w:p w:rsidR="00EB01FB" w:rsidRPr="00B75359" w:rsidRDefault="00EB01FB" w:rsidP="00C871C4">
      <w:pPr>
        <w:pStyle w:val="Heading3"/>
        <w:numPr>
          <w:ilvl w:val="2"/>
          <w:numId w:val="1"/>
        </w:numPr>
      </w:pPr>
      <w:bookmarkStart w:id="398" w:name="_Toc280363492"/>
      <w:bookmarkStart w:id="399" w:name="_Toc209776333"/>
      <w:bookmarkStart w:id="400" w:name="_Toc209776855"/>
      <w:bookmarkStart w:id="401" w:name="_Toc209781626"/>
      <w:bookmarkStart w:id="402" w:name="_Toc209787366"/>
      <w:bookmarkStart w:id="403" w:name="_Toc229856991"/>
      <w:bookmarkStart w:id="404" w:name="_Toc229926045"/>
      <w:r w:rsidRPr="00B75359">
        <w:t>2-D Transformations</w:t>
      </w:r>
      <w:bookmarkEnd w:id="398"/>
      <w:bookmarkEnd w:id="399"/>
      <w:bookmarkEnd w:id="400"/>
      <w:bookmarkEnd w:id="401"/>
      <w:bookmarkEnd w:id="402"/>
      <w:bookmarkEnd w:id="403"/>
      <w:bookmarkEnd w:id="404"/>
    </w:p>
    <w:p w:rsidR="00EB01FB" w:rsidRPr="002C71A3" w:rsidRDefault="00EB01FB" w:rsidP="00783531"/>
    <w:p w:rsidR="00EB01FB" w:rsidRPr="002C71A3" w:rsidRDefault="00EB01FB" w:rsidP="00783531">
      <w:r w:rsidRPr="002C71A3">
        <w:t>Shearing:</w:t>
      </w:r>
    </w:p>
    <w:p w:rsidR="00EB01FB" w:rsidRPr="002C71A3" w:rsidRDefault="00EB01FB" w:rsidP="00783531"/>
    <w:p w:rsidR="00EB01FB" w:rsidRPr="002C71A3" w:rsidRDefault="00EB01FB" w:rsidP="00783531"/>
    <w:p w:rsidR="00EB01FB" w:rsidRPr="002C71A3" w:rsidRDefault="00EB01FB" w:rsidP="00783531"/>
    <w:p w:rsidR="00EB01FB" w:rsidRPr="00B75359" w:rsidRDefault="00EB01FB" w:rsidP="00C871C4">
      <w:pPr>
        <w:pStyle w:val="Heading3"/>
        <w:numPr>
          <w:ilvl w:val="2"/>
          <w:numId w:val="1"/>
        </w:numPr>
      </w:pPr>
      <w:bookmarkStart w:id="405" w:name="_Toc146610615"/>
      <w:bookmarkStart w:id="406" w:name="_Toc280363493"/>
      <w:bookmarkStart w:id="407" w:name="_Toc209776334"/>
      <w:bookmarkStart w:id="408" w:name="_Toc209776856"/>
      <w:bookmarkStart w:id="409" w:name="_Toc209781627"/>
      <w:bookmarkStart w:id="410" w:name="_Toc209787367"/>
      <w:bookmarkStart w:id="411" w:name="_Toc229856992"/>
      <w:bookmarkStart w:id="412" w:name="_Toc229926046"/>
      <w:r w:rsidRPr="00B75359">
        <w:t>Normal</w:t>
      </w:r>
      <w:bookmarkEnd w:id="405"/>
      <w:bookmarkEnd w:id="406"/>
      <w:bookmarkEnd w:id="407"/>
      <w:bookmarkEnd w:id="408"/>
      <w:bookmarkEnd w:id="409"/>
      <w:bookmarkEnd w:id="410"/>
      <w:bookmarkEnd w:id="411"/>
      <w:bookmarkEnd w:id="412"/>
    </w:p>
    <w:p w:rsidR="00EB01FB" w:rsidRPr="002C71A3" w:rsidRDefault="00EB01FB" w:rsidP="00783531"/>
    <w:p w:rsidR="00EB01FB" w:rsidRPr="002C71A3" w:rsidRDefault="00EB01FB" w:rsidP="00783531">
      <w:r w:rsidRPr="002C71A3">
        <w:lastRenderedPageBreak/>
        <w:t xml:space="preserve">A is normal if AA^h=A^hA.  Diagonal, Hermitian, unitary, and skew-Hermitian matrices </w:t>
      </w:r>
    </w:p>
    <w:p w:rsidR="00EB01FB" w:rsidRPr="002C71A3" w:rsidRDefault="00EB01FB" w:rsidP="00783531">
      <w:r w:rsidRPr="002C71A3">
        <w:t>are all normal.</w:t>
      </w:r>
    </w:p>
    <w:p w:rsidR="00EB01FB" w:rsidRDefault="00EB01FB" w:rsidP="00783531"/>
    <w:p w:rsidR="00EB01FB" w:rsidRDefault="00EB01FB" w:rsidP="00C871C4">
      <w:pPr>
        <w:pStyle w:val="Heading3"/>
        <w:numPr>
          <w:ilvl w:val="2"/>
          <w:numId w:val="1"/>
        </w:numPr>
      </w:pPr>
      <w:bookmarkStart w:id="413" w:name="_Toc229856993"/>
      <w:bookmarkStart w:id="414" w:name="_Toc229926047"/>
      <w:r>
        <w:t>Skew Symmetric</w:t>
      </w:r>
      <w:bookmarkEnd w:id="413"/>
      <w:bookmarkEnd w:id="414"/>
    </w:p>
    <w:p w:rsidR="00EB01FB" w:rsidRDefault="00EB01FB" w:rsidP="00993C3D"/>
    <w:p w:rsidR="00EB01FB" w:rsidRPr="00993C3D" w:rsidRDefault="00EB01FB" w:rsidP="00993C3D"/>
    <w:p w:rsidR="00EB01FB" w:rsidRDefault="00EB01FB" w:rsidP="00D548FD">
      <w:pPr>
        <w:jc w:val="center"/>
      </w:pPr>
      <w:r>
        <w:rPr>
          <w:noProof/>
          <w:position w:val="-144"/>
        </w:rPr>
        <w:drawing>
          <wp:inline distT="0" distB="0" distL="0" distR="0" wp14:anchorId="7E02C1AF" wp14:editId="4ACD531B">
            <wp:extent cx="1757680" cy="1286256"/>
            <wp:effectExtent l="0" t="0" r="0" b="0"/>
            <wp:docPr id="799382808" name="Picture 799382808" descr="{&quot;mathml&quot;:&quot;&lt;math style=\&quot;font-family:stix;font-size:12px;\&quot; xmlns=\&quot;http://www.w3.org/1998/Math/MathML\&quot;&gt;&lt;msup&gt;&lt;mi&gt;K&lt;/mi&gt;&lt;mi&gt;T&lt;/mi&gt;&lt;/msup&gt;&lt;mo&gt;=&lt;/mo&gt;&lt;mo&gt;-&lt;/mo&gt;&lt;mi&gt;K&lt;/mi&gt;&lt;mspace linebreak=\&quot;newline\&quot;/&gt;&lt;mspace linebreak=\&quot;newline\&quot;/&gt;&lt;mi&gt;K&lt;/mi&gt;&lt;mfenced&gt;&lt;mi&gt;u&lt;/mi&gt;&lt;/mfenced&gt;&lt;mo&gt;=&lt;/mo&gt;&lt;mfenced open=\&quot;[\&quot; close=\&quot;]\&quot;&gt;&lt;mtable&gt;&lt;mtr&gt;&lt;mtd&gt;&lt;mn&gt;0&lt;/mn&gt;&lt;/mtd&gt;&lt;mtd&gt;&lt;mo&gt;-&lt;/mo&gt;&lt;msub&gt;&lt;mi&gt;u&lt;/mi&gt;&lt;mn&gt;3&lt;/mn&gt;&lt;/msub&gt;&lt;/mtd&gt;&lt;mtd&gt;&lt;msub&gt;&lt;mi&gt;u&lt;/mi&gt;&lt;mn&gt;2&lt;/mn&gt;&lt;/msub&gt;&lt;/mtd&gt;&lt;/mtr&gt;&lt;mtr&gt;&lt;mtd&gt;&lt;msub&gt;&lt;mi&gt;u&lt;/mi&gt;&lt;mn&gt;3&lt;/mn&gt;&lt;/msub&gt;&lt;/mtd&gt;&lt;mtd&gt;&lt;mn&gt;0&lt;/mn&gt;&lt;/mtd&gt;&lt;mtd&gt;&lt;mo&gt;-&lt;/mo&gt;&lt;msub&gt;&lt;mi&gt;u&lt;/mi&gt;&lt;mn&gt;1&lt;/mn&gt;&lt;/msub&gt;&lt;/mtd&gt;&lt;/mtr&gt;&lt;mtr&gt;&lt;mtd&gt;&lt;mo&gt;-&lt;/mo&gt;&lt;msub&gt;&lt;mi&gt;u&lt;/mi&gt;&lt;mn&gt;2&lt;/mn&gt;&lt;/msub&gt;&lt;/mtd&gt;&lt;mtd&gt;&lt;msub&gt;&lt;mi&gt;u&lt;/mi&gt;&lt;mn&gt;1&lt;/mn&gt;&lt;/msub&gt;&lt;/mtd&gt;&lt;mtd&gt;&lt;mn&gt;0&lt;/mn&gt;&lt;/mtd&gt;&lt;/mtr&gt;&lt;/mtable&gt;&lt;/mfenced&gt;&lt;/math&gt;&quot;,&quot;origin&quot;:&quot;MathType Legacy&quot;,&quot;version&quot;:&quot;v3.23.0&quot;}" title="K to the power of T equals negative K&#10;&#10;K open parentheses u close parentheses equals open square brackets table row 0 cell negative u subscript 3 end cell cell u subscript 2 end cell row cell u subscript 3 end cell 0 cell negative u subscript 1 end cell row cell negative u subscript 2 end cell cell u subscript 1 end cell 0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i&gt;K&lt;/mi&gt;&lt;mi&gt;T&lt;/mi&gt;&lt;/msup&gt;&lt;mo&gt;=&lt;/mo&gt;&lt;mo&gt;-&lt;/mo&gt;&lt;mi&gt;K&lt;/mi&gt;&lt;mspace linebreak=\&quot;newline\&quot;/&gt;&lt;mspace linebreak=\&quot;newline\&quot;/&gt;&lt;mi&gt;K&lt;/mi&gt;&lt;mfenced&gt;&lt;mi&gt;u&lt;/mi&gt;&lt;/mfenced&gt;&lt;mo&gt;=&lt;/mo&gt;&lt;mfenced open=\&quot;[\&quot; close=\&quot;]\&quot;&gt;&lt;mtable&gt;&lt;mtr&gt;&lt;mtd&gt;&lt;mn&gt;0&lt;/mn&gt;&lt;/mtd&gt;&lt;mtd&gt;&lt;mo&gt;-&lt;/mo&gt;&lt;msub&gt;&lt;mi&gt;u&lt;/mi&gt;&lt;mn&gt;3&lt;/mn&gt;&lt;/msub&gt;&lt;/mtd&gt;&lt;mtd&gt;&lt;msub&gt;&lt;mi&gt;u&lt;/mi&gt;&lt;mn&gt;2&lt;/mn&gt;&lt;/msub&gt;&lt;/mtd&gt;&lt;/mtr&gt;&lt;mtr&gt;&lt;mtd&gt;&lt;msub&gt;&lt;mi&gt;u&lt;/mi&gt;&lt;mn&gt;3&lt;/mn&gt;&lt;/msub&gt;&lt;/mtd&gt;&lt;mtd&gt;&lt;mn&gt;0&lt;/mn&gt;&lt;/mtd&gt;&lt;mtd&gt;&lt;mo&gt;-&lt;/mo&gt;&lt;msub&gt;&lt;mi&gt;u&lt;/mi&gt;&lt;mn&gt;1&lt;/mn&gt;&lt;/msub&gt;&lt;/mtd&gt;&lt;/mtr&gt;&lt;mtr&gt;&lt;mtd&gt;&lt;mo&gt;-&lt;/mo&gt;&lt;msub&gt;&lt;mi&gt;u&lt;/mi&gt;&lt;mn&gt;2&lt;/mn&gt;&lt;/msub&gt;&lt;/mtd&gt;&lt;mtd&gt;&lt;msub&gt;&lt;mi&gt;u&lt;/mi&gt;&lt;mn&gt;1&lt;/mn&gt;&lt;/msub&gt;&lt;/mtd&gt;&lt;mtd&gt;&lt;mn&gt;0&lt;/mn&gt;&lt;/mtd&gt;&lt;/mtr&gt;&lt;/mtable&gt;&lt;/mfenced&gt;&lt;/math&gt;&quot;,&quot;origin&quot;:&quot;MathType Legacy&quot;,&quot;version&quot;:&quot;v3.23.0&quot;}" title="K to the power of T equals negative K&#10;&#10;K open parentheses u close parentheses equals open square brackets table row 0 cell negative u subscript 3 end cell cell u subscript 2 end cell row cell u subscript 3 end cell 0 cell negative u subscript 1 end cell row cell negative u subscript 2 end cell cell u subscript 1 end cell 0 end table close square brackets"/>
                    <pic:cNvPicPr/>
                  </pic:nvPicPr>
                  <pic:blipFill>
                    <a:blip r:embed="rId1825" cstate="print">
                      <a:extLst>
                        <a:ext uri="{28A0092B-C50C-407E-A947-70E740481C1C}">
                          <a14:useLocalDpi xmlns:a14="http://schemas.microsoft.com/office/drawing/2010/main" val="0"/>
                        </a:ext>
                      </a:extLst>
                    </a:blip>
                    <a:stretch>
                      <a:fillRect/>
                    </a:stretch>
                  </pic:blipFill>
                  <pic:spPr>
                    <a:xfrm>
                      <a:off x="0" y="0"/>
                      <a:ext cx="1757680" cy="1286256"/>
                    </a:xfrm>
                    <a:prstGeom prst="rect">
                      <a:avLst/>
                    </a:prstGeom>
                  </pic:spPr>
                </pic:pic>
              </a:graphicData>
            </a:graphic>
          </wp:inline>
        </w:drawing>
      </w:r>
    </w:p>
    <w:p w:rsidR="00EB01FB" w:rsidRDefault="00EB01FB" w:rsidP="00D548FD">
      <w:pPr>
        <w:jc w:val="center"/>
      </w:pPr>
    </w:p>
    <w:p w:rsidR="00EB01FB" w:rsidRDefault="00EB01FB" w:rsidP="00540BBD">
      <w:r>
        <w:t>where u is a unit vector.  Its quadratic form is zero:</w:t>
      </w:r>
    </w:p>
    <w:p w:rsidR="00EB01FB" w:rsidRDefault="00EB01FB" w:rsidP="00540BBD"/>
    <w:p w:rsidR="00EB01FB" w:rsidRDefault="00EB01FB" w:rsidP="00540BBD">
      <w:pPr>
        <w:jc w:val="center"/>
      </w:pPr>
      <w:r>
        <w:rPr>
          <w:noProof/>
          <w:position w:val="-30"/>
        </w:rPr>
        <w:drawing>
          <wp:inline distT="0" distB="0" distL="0" distR="0" wp14:anchorId="41FA084D" wp14:editId="301D557B">
            <wp:extent cx="995680" cy="382016"/>
            <wp:effectExtent l="0" t="0" r="0" b="0"/>
            <wp:docPr id="1693098064" name="Picture 1693098064" descr="{&quot;mathml&quot;:&quot;&lt;math style=\&quot;font-family:stix;font-size:12px;\&quot; xmlns=\&quot;http://www.w3.org/1998/Math/MathML\&quot;&gt;&lt;msup&gt;&lt;mi&gt;u&lt;/mi&gt;&lt;mi&gt;T&lt;/mi&gt;&lt;/msup&gt;&lt;mi&gt;K&lt;/mi&gt;&lt;mi&gt;u&lt;/mi&gt;&lt;mo&gt;=&lt;/mo&gt;&lt;mo&gt;-&lt;/mo&gt;&lt;msup&gt;&lt;mi&gt;u&lt;/mi&gt;&lt;mi&gt;T&lt;/mi&gt;&lt;/msup&gt;&lt;mi&gt;K&lt;/mi&gt;&lt;mi&gt;u&lt;/mi&gt;&lt;mspace linebreak=\&quot;newline\&quot;/&gt;&lt;mo&gt;&amp;#x21D2;&lt;/mo&gt;&lt;mi&gt;K&lt;/mi&gt;&lt;mi&gt;u&lt;/mi&gt;&lt;mo&gt;=&lt;/mo&gt;&lt;mn&gt;0&lt;/mn&gt;&lt;/math&gt;&quot;,&quot;origin&quot;:&quot;MathType Legacy&quot;,&quot;version&quot;:&quot;v3.23.0&quot;}" title="u to the power of T K u equals negative u to the power of T K u&#10;rightwards double arrow K u equals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i&gt;u&lt;/mi&gt;&lt;mi&gt;T&lt;/mi&gt;&lt;/msup&gt;&lt;mi&gt;K&lt;/mi&gt;&lt;mi&gt;u&lt;/mi&gt;&lt;mo&gt;=&lt;/mo&gt;&lt;mo&gt;-&lt;/mo&gt;&lt;msup&gt;&lt;mi&gt;u&lt;/mi&gt;&lt;mi&gt;T&lt;/mi&gt;&lt;/msup&gt;&lt;mi&gt;K&lt;/mi&gt;&lt;mi&gt;u&lt;/mi&gt;&lt;mspace linebreak=\&quot;newline\&quot;/&gt;&lt;mo&gt;&amp;#x21D2;&lt;/mo&gt;&lt;mi&gt;K&lt;/mi&gt;&lt;mi&gt;u&lt;/mi&gt;&lt;mo&gt;=&lt;/mo&gt;&lt;mn&gt;0&lt;/mn&gt;&lt;/math&gt;&quot;,&quot;origin&quot;:&quot;MathType Legacy&quot;,&quot;version&quot;:&quot;v3.23.0&quot;}" title="u to the power of T K u equals negative u to the power of T K u&#10;rightwards double arrow K u equals 0"/>
                    <pic:cNvPicPr/>
                  </pic:nvPicPr>
                  <pic:blipFill>
                    <a:blip r:embed="rId1826" cstate="print">
                      <a:extLst>
                        <a:ext uri="{28A0092B-C50C-407E-A947-70E740481C1C}">
                          <a14:useLocalDpi xmlns:a14="http://schemas.microsoft.com/office/drawing/2010/main" val="0"/>
                        </a:ext>
                      </a:extLst>
                    </a:blip>
                    <a:stretch>
                      <a:fillRect/>
                    </a:stretch>
                  </pic:blipFill>
                  <pic:spPr>
                    <a:xfrm>
                      <a:off x="0" y="0"/>
                      <a:ext cx="995680" cy="382016"/>
                    </a:xfrm>
                    <a:prstGeom prst="rect">
                      <a:avLst/>
                    </a:prstGeom>
                  </pic:spPr>
                </pic:pic>
              </a:graphicData>
            </a:graphic>
          </wp:inline>
        </w:drawing>
      </w:r>
    </w:p>
    <w:p w:rsidR="00EB01FB" w:rsidRDefault="00EB01FB" w:rsidP="00540BBD">
      <w:pPr>
        <w:jc w:val="center"/>
      </w:pPr>
    </w:p>
    <w:p w:rsidR="00EB01FB" w:rsidRDefault="00EB01FB" w:rsidP="00D719EF">
      <w:r>
        <w:t>It represents incremental rotations and has 0 or complex conjugate eigenvalues.</w:t>
      </w:r>
    </w:p>
    <w:p w:rsidR="00EB01FB" w:rsidRDefault="00EB01FB" w:rsidP="00D719EF"/>
    <w:p w:rsidR="00EB01FB" w:rsidRDefault="00EB01FB" w:rsidP="00C871C4">
      <w:pPr>
        <w:pStyle w:val="Heading3"/>
        <w:numPr>
          <w:ilvl w:val="2"/>
          <w:numId w:val="1"/>
        </w:numPr>
      </w:pPr>
      <w:bookmarkStart w:id="415" w:name="_Toc229856994"/>
      <w:bookmarkStart w:id="416" w:name="_Toc229926048"/>
      <w:r>
        <w:t>Cross-product</w:t>
      </w:r>
      <w:bookmarkEnd w:id="415"/>
      <w:bookmarkEnd w:id="416"/>
    </w:p>
    <w:p w:rsidR="00EB01FB" w:rsidRDefault="00EB01FB" w:rsidP="00783531"/>
    <w:p w:rsidR="00EB01FB" w:rsidRDefault="00EB01FB" w:rsidP="00783531">
      <w:r>
        <w:rPr>
          <w:noProof/>
          <w:position w:val="-4"/>
        </w:rPr>
        <w:drawing>
          <wp:inline distT="0" distB="0" distL="0" distR="0" wp14:anchorId="70650B8C" wp14:editId="6F78FF14">
            <wp:extent cx="904240" cy="132080"/>
            <wp:effectExtent l="0" t="0" r="0" b="0"/>
            <wp:docPr id="417896639" name="Picture 417896639" descr="{&quot;mathml&quot;:&quot;&lt;math style=\&quot;font-family:stix;font-size:12px;\&quot; xmlns=\&quot;http://www.w3.org/1998/Math/MathML\&quot;&gt;&lt;mi&gt;K&lt;/mi&gt;&lt;mfenced&gt;&lt;mi&gt;u&lt;/mi&gt;&lt;/mfenced&gt;&lt;mi&gt;x&lt;/mi&gt;&lt;mo&gt;=&lt;/mo&gt;&lt;mi&gt;u&lt;/mi&gt;&lt;mo&gt;&amp;#xD7;&lt;/mo&gt;&lt;mi&gt;x&lt;/mi&gt;&lt;/math&gt;&quot;,&quot;origin&quot;:&quot;MathType Legacy&quot;,&quot;version&quot;:&quot;v3.23.0&quot;}" title="K open parentheses u close parentheses x equals u cross times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K&lt;/mi&gt;&lt;mfenced&gt;&lt;mi&gt;u&lt;/mi&gt;&lt;/mfenced&gt;&lt;mi&gt;x&lt;/mi&gt;&lt;mo&gt;=&lt;/mo&gt;&lt;mi&gt;u&lt;/mi&gt;&lt;mo&gt;&amp;#xD7;&lt;/mo&gt;&lt;mi&gt;x&lt;/mi&gt;&lt;/math&gt;&quot;,&quot;origin&quot;:&quot;MathType Legacy&quot;,&quot;version&quot;:&quot;v3.23.0&quot;}" title="K open parentheses u close parentheses x equals u cross times x"/>
                    <pic:cNvPicPr/>
                  </pic:nvPicPr>
                  <pic:blipFill>
                    <a:blip r:embed="rId1827" cstate="print">
                      <a:extLst>
                        <a:ext uri="{28A0092B-C50C-407E-A947-70E740481C1C}">
                          <a14:useLocalDpi xmlns:a14="http://schemas.microsoft.com/office/drawing/2010/main" val="0"/>
                        </a:ext>
                      </a:extLst>
                    </a:blip>
                    <a:stretch>
                      <a:fillRect/>
                    </a:stretch>
                  </pic:blipFill>
                  <pic:spPr>
                    <a:xfrm>
                      <a:off x="0" y="0"/>
                      <a:ext cx="904240" cy="132080"/>
                    </a:xfrm>
                    <a:prstGeom prst="rect">
                      <a:avLst/>
                    </a:prstGeom>
                  </pic:spPr>
                </pic:pic>
              </a:graphicData>
            </a:graphic>
          </wp:inline>
        </w:drawing>
      </w:r>
      <w:r>
        <w:t xml:space="preserve"> implements the cross-product in matrix form.  All powers of K can be represented in terms of K and K^2. </w:t>
      </w:r>
    </w:p>
    <w:p w:rsidR="00EB01FB" w:rsidRDefault="00EB01FB" w:rsidP="00783531"/>
    <w:p w:rsidR="00EB01FB" w:rsidRDefault="00EB01FB" w:rsidP="00783531">
      <w:r>
        <w:t>Proof: Using the vector triple product axbxc = (a.c) x b - (a.b) x c</w:t>
      </w:r>
    </w:p>
    <w:p w:rsidR="00EB01FB" w:rsidRDefault="00EB01FB" w:rsidP="00783531"/>
    <w:p w:rsidR="00EB01FB" w:rsidRDefault="00EB01FB" w:rsidP="00540BBD">
      <w:pPr>
        <w:jc w:val="center"/>
      </w:pPr>
      <w:r>
        <w:rPr>
          <w:noProof/>
          <w:position w:val="-34"/>
        </w:rPr>
        <w:drawing>
          <wp:inline distT="0" distB="0" distL="0" distR="0" wp14:anchorId="0FDEA0D3" wp14:editId="6ACC6A2F">
            <wp:extent cx="2678176" cy="652272"/>
            <wp:effectExtent l="0" t="0" r="0" b="0"/>
            <wp:docPr id="1585136405" name="Picture 1585136405" descr="{&quot;mathml&quot;:&quot;&lt;math style=\&quot;font-family:stix;font-size:12px;\&quot; xmlns=\&quot;http://www.w3.org/1998/Math/MathML\&quot;&gt;&lt;mtable columnspacing=\&quot;0px\&quot; columnalign=\&quot;right center left\&quot;&gt;&lt;mtr&gt;&lt;mtd&gt;&lt;msup&gt;&lt;mi&gt;K&lt;/mi&gt;&lt;mn&gt;2&lt;/mn&gt;&lt;/msup&gt;&lt;mfenced&gt;&lt;mi&gt;u&lt;/mi&gt;&lt;/mfenced&gt;&lt;mi&gt;x&lt;/mi&gt;&lt;/mtd&gt;&lt;mtd&gt;&lt;mo&gt;=&lt;/mo&gt;&lt;/mtd&gt;&lt;mtd&gt;&lt;mi&gt;u&lt;/mi&gt;&lt;mo&gt;&amp;#xA0;&lt;/mo&gt;&lt;mo&gt;&amp;#xD7;&lt;/mo&gt;&lt;mo&gt;&amp;#xA0;&lt;/mo&gt;&lt;mi&gt;u&lt;/mi&gt;&lt;mo&gt;&amp;#xA0;&lt;/mo&gt;&lt;mo&gt;&amp;#xD7;&lt;/mo&gt;&lt;mo&gt;&amp;#xA0;&lt;/mo&gt;&lt;mi&gt;x&lt;/mi&gt;&lt;mo&gt;=&lt;/mo&gt;&lt;mfenced&gt;&lt;mrow&gt;&lt;msup&gt;&lt;mi&gt;u&lt;/mi&gt;&lt;mi&gt;T&lt;/mi&gt;&lt;/msup&gt;&lt;mi&gt;x&lt;/mi&gt;&lt;/mrow&gt;&lt;/mfenced&gt;&lt;mi&gt;u&lt;/mi&gt;&lt;mo&gt;-&lt;/mo&gt;&lt;mfenced&gt;&lt;mrow&gt;&lt;msup&gt;&lt;mi&gt;u&lt;/mi&gt;&lt;mi&gt;T&lt;/mi&gt;&lt;/msup&gt;&lt;mi&gt;u&lt;/mi&gt;&lt;/mrow&gt;&lt;/mfenced&gt;&lt;mi&gt;x&lt;/mi&gt;&lt;/mtd&gt;&lt;/mtr&gt;&lt;mtr&gt;&lt;mtd/&gt;&lt;mtd&gt;&lt;mo&gt;=&lt;/mo&gt;&lt;/mtd&gt;&lt;mtd&gt;&lt;mfenced&gt;&lt;mrow&gt;&lt;mi&gt;u&lt;/mi&gt;&lt;msup&gt;&lt;mi&gt;u&lt;/mi&gt;&lt;mi&gt;T&lt;/mi&gt;&lt;/msup&gt;&lt;mo&gt;-&lt;/mo&gt;&lt;mi&gt;I&lt;/mi&gt;&lt;/mrow&gt;&lt;/mfenced&gt;&lt;mi&gt;x&lt;/mi&gt;&lt;/mtd&gt;&lt;/mtr&gt;&lt;mtr&gt;&lt;mtd/&gt;&lt;mtd&gt;&lt;mo&gt;&amp;#x21D2;&lt;/mo&gt;&lt;/mtd&gt;&lt;mtd&gt;&lt;msup&gt;&lt;mi&gt;K&lt;/mi&gt;&lt;mn&gt;2&lt;/mn&gt;&lt;/msup&gt;&lt;mo&gt;=&lt;/mo&gt;&lt;mi&gt;u&lt;/mi&gt;&lt;msup&gt;&lt;mi&gt;u&lt;/mi&gt;&lt;mi&gt;T&lt;/mi&gt;&lt;/msup&gt;&lt;mo&gt;-&lt;/mo&gt;&lt;mi&gt;I&lt;/mi&gt;&lt;/mtd&gt;&lt;/mtr&gt;&lt;/mtable&gt;&lt;/math&gt;&quot;,&quot;origin&quot;:&quot;MathType Legacy&quot;,&quot;version&quot;:&quot;v3.23.0&quot;}" title="table row cell K squared open parentheses u close parentheses x end cell equals cell u space cross times space u space cross times space x equals open parentheses u to the power of T x close parentheses u minus open parentheses u to the power of T u close parentheses x end cell row blank equals cell open parentheses u u to the power of T minus I close parentheses x end cell row blank rightwards double arrow cell K squared equals u u to the power of T minus I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sup&gt;&lt;mi&gt;K&lt;/mi&gt;&lt;mn&gt;2&lt;/mn&gt;&lt;/msup&gt;&lt;mfenced&gt;&lt;mi&gt;u&lt;/mi&gt;&lt;/mfenced&gt;&lt;mi&gt;x&lt;/mi&gt;&lt;/mtd&gt;&lt;mtd&gt;&lt;mo&gt;=&lt;/mo&gt;&lt;/mtd&gt;&lt;mtd&gt;&lt;mi&gt;u&lt;/mi&gt;&lt;mo&gt;&amp;#xA0;&lt;/mo&gt;&lt;mo&gt;&amp;#xD7;&lt;/mo&gt;&lt;mo&gt;&amp;#xA0;&lt;/mo&gt;&lt;mi&gt;u&lt;/mi&gt;&lt;mo&gt;&amp;#xA0;&lt;/mo&gt;&lt;mo&gt;&amp;#xD7;&lt;/mo&gt;&lt;mo&gt;&amp;#xA0;&lt;/mo&gt;&lt;mi&gt;x&lt;/mi&gt;&lt;mo&gt;=&lt;/mo&gt;&lt;mfenced&gt;&lt;mrow&gt;&lt;msup&gt;&lt;mi&gt;u&lt;/mi&gt;&lt;mi&gt;T&lt;/mi&gt;&lt;/msup&gt;&lt;mi&gt;x&lt;/mi&gt;&lt;/mrow&gt;&lt;/mfenced&gt;&lt;mi&gt;u&lt;/mi&gt;&lt;mo&gt;-&lt;/mo&gt;&lt;mfenced&gt;&lt;mrow&gt;&lt;msup&gt;&lt;mi&gt;u&lt;/mi&gt;&lt;mi&gt;T&lt;/mi&gt;&lt;/msup&gt;&lt;mi&gt;u&lt;/mi&gt;&lt;/mrow&gt;&lt;/mfenced&gt;&lt;mi&gt;x&lt;/mi&gt;&lt;/mtd&gt;&lt;/mtr&gt;&lt;mtr&gt;&lt;mtd/&gt;&lt;mtd&gt;&lt;mo&gt;=&lt;/mo&gt;&lt;/mtd&gt;&lt;mtd&gt;&lt;mfenced&gt;&lt;mrow&gt;&lt;mi&gt;u&lt;/mi&gt;&lt;msup&gt;&lt;mi&gt;u&lt;/mi&gt;&lt;mi&gt;T&lt;/mi&gt;&lt;/msup&gt;&lt;mo&gt;-&lt;/mo&gt;&lt;mi&gt;I&lt;/mi&gt;&lt;/mrow&gt;&lt;/mfenced&gt;&lt;mi&gt;x&lt;/mi&gt;&lt;/mtd&gt;&lt;/mtr&gt;&lt;mtr&gt;&lt;mtd/&gt;&lt;mtd&gt;&lt;mo&gt;&amp;#x21D2;&lt;/mo&gt;&lt;/mtd&gt;&lt;mtd&gt;&lt;msup&gt;&lt;mi&gt;K&lt;/mi&gt;&lt;mn&gt;2&lt;/mn&gt;&lt;/msup&gt;&lt;mo&gt;=&lt;/mo&gt;&lt;mi&gt;u&lt;/mi&gt;&lt;msup&gt;&lt;mi&gt;u&lt;/mi&gt;&lt;mi&gt;T&lt;/mi&gt;&lt;/msup&gt;&lt;mo&gt;-&lt;/mo&gt;&lt;mi&gt;I&lt;/mi&gt;&lt;/mtd&gt;&lt;/mtr&gt;&lt;/mtable&gt;&lt;/math&gt;&quot;,&quot;origin&quot;:&quot;MathType Legacy&quot;,&quot;version&quot;:&quot;v3.23.0&quot;}" title="table row cell K squared open parentheses u close parentheses x end cell equals cell u space cross times space u space cross times space x equals open parentheses u to the power of T x close parentheses u minus open parentheses u to the power of T u close parentheses x end cell row blank equals cell open parentheses u u to the power of T minus I close parentheses x end cell row blank rightwards double arrow cell K squared equals u u to the power of T minus I end cell end table"/>
                    <pic:cNvPicPr/>
                  </pic:nvPicPr>
                  <pic:blipFill>
                    <a:blip r:embed="rId1828" cstate="print">
                      <a:extLst>
                        <a:ext uri="{28A0092B-C50C-407E-A947-70E740481C1C}">
                          <a14:useLocalDpi xmlns:a14="http://schemas.microsoft.com/office/drawing/2010/main" val="0"/>
                        </a:ext>
                      </a:extLst>
                    </a:blip>
                    <a:stretch>
                      <a:fillRect/>
                    </a:stretch>
                  </pic:blipFill>
                  <pic:spPr>
                    <a:xfrm>
                      <a:off x="0" y="0"/>
                      <a:ext cx="2678176" cy="652272"/>
                    </a:xfrm>
                    <a:prstGeom prst="rect">
                      <a:avLst/>
                    </a:prstGeom>
                  </pic:spPr>
                </pic:pic>
              </a:graphicData>
            </a:graphic>
          </wp:inline>
        </w:drawing>
      </w:r>
    </w:p>
    <w:p w:rsidR="00EB01FB" w:rsidRDefault="00EB01FB" w:rsidP="00540BBD">
      <w:pPr>
        <w:jc w:val="center"/>
      </w:pPr>
    </w:p>
    <w:p w:rsidR="00EB01FB" w:rsidRDefault="00EB01FB" w:rsidP="00540BBD">
      <w:r>
        <w:t>From here, since Ku=0 from the quadratic form property, using () we see that</w:t>
      </w:r>
    </w:p>
    <w:p w:rsidR="00EB01FB" w:rsidRDefault="00EB01FB" w:rsidP="00540BBD"/>
    <w:p w:rsidR="00EB01FB" w:rsidRDefault="00EB01FB" w:rsidP="00540BBD">
      <w:pPr>
        <w:jc w:val="center"/>
      </w:pPr>
      <w:r>
        <w:rPr>
          <w:noProof/>
        </w:rPr>
        <w:drawing>
          <wp:inline distT="0" distB="0" distL="0" distR="0" wp14:anchorId="3F127B5E" wp14:editId="4313AD60">
            <wp:extent cx="581152" cy="125984"/>
            <wp:effectExtent l="0" t="0" r="0" b="0"/>
            <wp:docPr id="1847706404" name="Picture 1847706404" descr="{&quot;mathml&quot;:&quot;&lt;math style=\&quot;font-family:stix;font-size:12px;\&quot; xmlns=\&quot;http://www.w3.org/1998/Math/MathML\&quot;&gt;&lt;msup&gt;&lt;mi&gt;K&lt;/mi&gt;&lt;mn&gt;3&lt;/mn&gt;&lt;/msup&gt;&lt;mo&gt;=&lt;/mo&gt;&lt;mo&gt;-&lt;/mo&gt;&lt;mi&gt;K&lt;/mi&gt;&lt;/math&gt;&quot;,&quot;origin&quot;:&quot;MathType Legacy&quot;,&quot;version&quot;:&quot;v3.23.0&quot;}" title="K cubed equals negative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i&gt;K&lt;/mi&gt;&lt;mn&gt;3&lt;/mn&gt;&lt;/msup&gt;&lt;mo&gt;=&lt;/mo&gt;&lt;mo&gt;-&lt;/mo&gt;&lt;mi&gt;K&lt;/mi&gt;&lt;/math&gt;&quot;,&quot;origin&quot;:&quot;MathType Legacy&quot;,&quot;version&quot;:&quot;v3.23.0&quot;}" title="K cubed equals negative K"/>
                    <pic:cNvPicPr/>
                  </pic:nvPicPr>
                  <pic:blipFill>
                    <a:blip r:embed="rId1829" cstate="print">
                      <a:extLst>
                        <a:ext uri="{28A0092B-C50C-407E-A947-70E740481C1C}">
                          <a14:useLocalDpi xmlns:a14="http://schemas.microsoft.com/office/drawing/2010/main" val="0"/>
                        </a:ext>
                      </a:extLst>
                    </a:blip>
                    <a:stretch>
                      <a:fillRect/>
                    </a:stretch>
                  </pic:blipFill>
                  <pic:spPr>
                    <a:xfrm>
                      <a:off x="0" y="0"/>
                      <a:ext cx="581152" cy="125984"/>
                    </a:xfrm>
                    <a:prstGeom prst="rect">
                      <a:avLst/>
                    </a:prstGeom>
                  </pic:spPr>
                </pic:pic>
              </a:graphicData>
            </a:graphic>
          </wp:inline>
        </w:drawing>
      </w:r>
    </w:p>
    <w:p w:rsidR="00EB01FB" w:rsidRDefault="00EB01FB" w:rsidP="00540BBD">
      <w:r>
        <w:t>For example</w:t>
      </w:r>
    </w:p>
    <w:p w:rsidR="00EB01FB" w:rsidRDefault="00EB01FB" w:rsidP="00540BBD"/>
    <w:p w:rsidR="00EB01FB" w:rsidRDefault="00EB01FB" w:rsidP="00540BBD">
      <w:pPr>
        <w:jc w:val="center"/>
      </w:pPr>
      <w:r>
        <w:rPr>
          <w:noProof/>
          <w:position w:val="-72"/>
        </w:rPr>
        <w:drawing>
          <wp:inline distT="0" distB="0" distL="0" distR="0" wp14:anchorId="64EF08C0" wp14:editId="412F9587">
            <wp:extent cx="1316736" cy="918464"/>
            <wp:effectExtent l="0" t="0" r="0" b="0"/>
            <wp:docPr id="1134458841" name="Picture 1134458841" descr="{&quot;mathml&quot;:&quot;&lt;math style=\&quot;font-family:stix;font-size:12px;\&quot; xmlns=\&quot;http://www.w3.org/1998/Math/MathML\&quot;&gt;&lt;msup&gt;&lt;mi&gt;K&lt;/mi&gt;&lt;mn&gt;4&lt;/mn&gt;&lt;/msup&gt;&lt;mo&gt;=&lt;/mo&gt;&lt;msup&gt;&lt;mi&gt;K&lt;/mi&gt;&lt;mn&gt;3&lt;/mn&gt;&lt;/msup&gt;&lt;mi&gt;K&lt;/mi&gt;&lt;mo&gt;=&lt;/mo&gt;&lt;mo&gt;-&lt;/mo&gt;&lt;msup&gt;&lt;mi&gt;K&lt;/mi&gt;&lt;mn&gt;2&lt;/mn&gt;&lt;/msup&gt;&lt;mspace linebreak=\&quot;newline\&quot;/&gt;&lt;msup&gt;&lt;mi&gt;K&lt;/mi&gt;&lt;mn&gt;5&lt;/mn&gt;&lt;/msup&gt;&lt;mo&gt;=&lt;/mo&gt;&lt;msup&gt;&lt;mi&gt;K&lt;/mi&gt;&lt;mn&gt;4&lt;/mn&gt;&lt;/msup&gt;&lt;mi&gt;K&lt;/mi&gt;&lt;mo&gt;=&lt;/mo&gt;&lt;mo&gt;-&lt;/mo&gt;&lt;msup&gt;&lt;mi&gt;K&lt;/mi&gt;&lt;mn&gt;3&lt;/mn&gt;&lt;/msup&gt;&lt;mo&gt;=&lt;/mo&gt;&lt;mi&gt;K&lt;/mi&gt;&lt;mspace linebreak=\&quot;newline\&quot;/&gt;&lt;msup&gt;&lt;mi&gt;K&lt;/mi&gt;&lt;mn&gt;6&lt;/mn&gt;&lt;/msup&gt;&lt;mo&gt;=&lt;/mo&gt;&lt;msup&gt;&lt;mi&gt;K&lt;/mi&gt;&lt;mn&gt;2&lt;/mn&gt;&lt;/msup&gt;&lt;mspace linebreak=\&quot;newline\&quot;/&gt;&lt;msup&gt;&lt;mi&gt;K&lt;/mi&gt;&lt;mn&gt;7&lt;/mn&gt;&lt;/msup&gt;&lt;mo&gt;=&lt;/mo&gt;&lt;msup&gt;&lt;mi&gt;K&lt;/mi&gt;&lt;mn&gt;6&lt;/mn&gt;&lt;/msup&gt;&lt;mi&gt;K&lt;/mi&gt;&lt;mo&gt;=&lt;/mo&gt;&lt;msup&gt;&lt;mi&gt;K&lt;/mi&gt;&lt;mn&gt;3&lt;/mn&gt;&lt;/msup&gt;&lt;mo&gt;=&lt;/mo&gt;&lt;mo&gt;-&lt;/mo&gt;&lt;mi&gt;K&lt;/mi&gt;&lt;/math&gt;&quot;,&quot;origin&quot;:&quot;MathType Legacy&quot;,&quot;version&quot;:&quot;v3.23.0&quot;}" title="K to the power of 4 equals K cubed K equals negative K squared&#10;K to the power of 5 equals K to the power of 4 K equals negative K cubed equals K&#10;K to the power of 6 equals K squared&#10;K to the power of 7 equals K to the power of 6 K equals K cubed equals negative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i&gt;K&lt;/mi&gt;&lt;mn&gt;4&lt;/mn&gt;&lt;/msup&gt;&lt;mo&gt;=&lt;/mo&gt;&lt;msup&gt;&lt;mi&gt;K&lt;/mi&gt;&lt;mn&gt;3&lt;/mn&gt;&lt;/msup&gt;&lt;mi&gt;K&lt;/mi&gt;&lt;mo&gt;=&lt;/mo&gt;&lt;mo&gt;-&lt;/mo&gt;&lt;msup&gt;&lt;mi&gt;K&lt;/mi&gt;&lt;mn&gt;2&lt;/mn&gt;&lt;/msup&gt;&lt;mspace linebreak=\&quot;newline\&quot;/&gt;&lt;msup&gt;&lt;mi&gt;K&lt;/mi&gt;&lt;mn&gt;5&lt;/mn&gt;&lt;/msup&gt;&lt;mo&gt;=&lt;/mo&gt;&lt;msup&gt;&lt;mi&gt;K&lt;/mi&gt;&lt;mn&gt;4&lt;/mn&gt;&lt;/msup&gt;&lt;mi&gt;K&lt;/mi&gt;&lt;mo&gt;=&lt;/mo&gt;&lt;mo&gt;-&lt;/mo&gt;&lt;msup&gt;&lt;mi&gt;K&lt;/mi&gt;&lt;mn&gt;3&lt;/mn&gt;&lt;/msup&gt;&lt;mo&gt;=&lt;/mo&gt;&lt;mi&gt;K&lt;/mi&gt;&lt;mspace linebreak=\&quot;newline\&quot;/&gt;&lt;msup&gt;&lt;mi&gt;K&lt;/mi&gt;&lt;mn&gt;6&lt;/mn&gt;&lt;/msup&gt;&lt;mo&gt;=&lt;/mo&gt;&lt;msup&gt;&lt;mi&gt;K&lt;/mi&gt;&lt;mn&gt;2&lt;/mn&gt;&lt;/msup&gt;&lt;mspace linebreak=\&quot;newline\&quot;/&gt;&lt;msup&gt;&lt;mi&gt;K&lt;/mi&gt;&lt;mn&gt;7&lt;/mn&gt;&lt;/msup&gt;&lt;mo&gt;=&lt;/mo&gt;&lt;msup&gt;&lt;mi&gt;K&lt;/mi&gt;&lt;mn&gt;6&lt;/mn&gt;&lt;/msup&gt;&lt;mi&gt;K&lt;/mi&gt;&lt;mo&gt;=&lt;/mo&gt;&lt;msup&gt;&lt;mi&gt;K&lt;/mi&gt;&lt;mn&gt;3&lt;/mn&gt;&lt;/msup&gt;&lt;mo&gt;=&lt;/mo&gt;&lt;mo&gt;-&lt;/mo&gt;&lt;mi&gt;K&lt;/mi&gt;&lt;/math&gt;&quot;,&quot;origin&quot;:&quot;MathType Legacy&quot;,&quot;version&quot;:&quot;v3.23.0&quot;}" title="K to the power of 4 equals K cubed K equals negative K squared&#10;K to the power of 5 equals K to the power of 4 K equals negative K cubed equals K&#10;K to the power of 6 equals K squared&#10;K to the power of 7 equals K to the power of 6 K equals K cubed equals negative K"/>
                    <pic:cNvPicPr/>
                  </pic:nvPicPr>
                  <pic:blipFill>
                    <a:blip r:embed="rId1830" cstate="print">
                      <a:extLst>
                        <a:ext uri="{28A0092B-C50C-407E-A947-70E740481C1C}">
                          <a14:useLocalDpi xmlns:a14="http://schemas.microsoft.com/office/drawing/2010/main" val="0"/>
                        </a:ext>
                      </a:extLst>
                    </a:blip>
                    <a:stretch>
                      <a:fillRect/>
                    </a:stretch>
                  </pic:blipFill>
                  <pic:spPr>
                    <a:xfrm>
                      <a:off x="0" y="0"/>
                      <a:ext cx="1316736" cy="918464"/>
                    </a:xfrm>
                    <a:prstGeom prst="rect">
                      <a:avLst/>
                    </a:prstGeom>
                  </pic:spPr>
                </pic:pic>
              </a:graphicData>
            </a:graphic>
          </wp:inline>
        </w:drawing>
      </w:r>
    </w:p>
    <w:p w:rsidR="00EB01FB" w:rsidRDefault="00EB01FB" w:rsidP="00540BBD">
      <w:pPr>
        <w:jc w:val="center"/>
      </w:pPr>
    </w:p>
    <w:p w:rsidR="00EB01FB" w:rsidRDefault="00EB01FB" w:rsidP="00D719EF">
      <w:r>
        <w:lastRenderedPageBreak/>
        <w:t>In general</w:t>
      </w:r>
    </w:p>
    <w:p w:rsidR="00EB01FB" w:rsidRDefault="00EB01FB" w:rsidP="00D719EF"/>
    <w:p w:rsidR="00EB01FB" w:rsidRDefault="00EB01FB" w:rsidP="00D719EF">
      <w:pPr>
        <w:jc w:val="center"/>
      </w:pPr>
      <w:r>
        <w:rPr>
          <w:noProof/>
          <w:position w:val="-35"/>
        </w:rPr>
        <w:drawing>
          <wp:inline distT="0" distB="0" distL="0" distR="0" wp14:anchorId="59882579" wp14:editId="57126D18">
            <wp:extent cx="1200912" cy="418592"/>
            <wp:effectExtent l="0" t="0" r="0" b="0"/>
            <wp:docPr id="1209641690" name="Picture 1209641690" descr="{&quot;mathml&quot;:&quot;&lt;math style=\&quot;font-family:stix;font-size:12px;\&quot; xmlns=\&quot;http://www.w3.org/1998/Math/MathML\&quot;&gt;&lt;msup&gt;&lt;mi&gt;K&lt;/mi&gt;&lt;mrow&gt;&lt;mn&gt;2&lt;/mn&gt;&lt;mi&gt;n&lt;/mi&gt;&lt;mo&gt;+&lt;/mo&gt;&lt;mn&gt;1&lt;/mn&gt;&lt;/mrow&gt;&lt;/msup&gt;&lt;mo&gt;=&lt;/mo&gt;&lt;msup&gt;&lt;mfenced&gt;&lt;mrow&gt;&lt;mo&gt;-&lt;/mo&gt;&lt;mn&gt;1&lt;/mn&gt;&lt;/mrow&gt;&lt;/mfenced&gt;&lt;mi&gt;n&lt;/mi&gt;&lt;/msup&gt;&lt;mi&gt;K&lt;/mi&gt;&lt;mspace linebreak=\&quot;newline\&quot;/&gt;&lt;msup&gt;&lt;mi&gt;K&lt;/mi&gt;&lt;mrow&gt;&lt;mn&gt;2&lt;/mn&gt;&lt;mi&gt;n&lt;/mi&gt;&lt;/mrow&gt;&lt;/msup&gt;&lt;mo&gt;=&lt;/mo&gt;&lt;msup&gt;&lt;mfenced&gt;&lt;mrow&gt;&lt;mo&gt;-&lt;/mo&gt;&lt;mn&gt;1&lt;/mn&gt;&lt;/mrow&gt;&lt;/mfenced&gt;&lt;mrow&gt;&lt;mi&gt;n&lt;/mi&gt;&lt;mo&gt;+&lt;/mo&gt;&lt;mn&gt;1&lt;/mn&gt;&lt;/mrow&gt;&lt;/msup&gt;&lt;msup&gt;&lt;mi&gt;K&lt;/mi&gt;&lt;mn&gt;2&lt;/mn&gt;&lt;/msup&gt;&lt;/math&gt;&quot;,&quot;origin&quot;:&quot;MathType Legacy&quot;,&quot;version&quot;:&quot;v3.23.0&quot;}" title="K to the power of 2 n plus 1 end exponent equals open parentheses negative 1 close parentheses to the power of n K&#10;K to the power of 2 n end exponent equals open parentheses negative 1 close parentheses to the power of n plus 1 end exponent K squ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i&gt;K&lt;/mi&gt;&lt;mrow&gt;&lt;mn&gt;2&lt;/mn&gt;&lt;mi&gt;n&lt;/mi&gt;&lt;mo&gt;+&lt;/mo&gt;&lt;mn&gt;1&lt;/mn&gt;&lt;/mrow&gt;&lt;/msup&gt;&lt;mo&gt;=&lt;/mo&gt;&lt;msup&gt;&lt;mfenced&gt;&lt;mrow&gt;&lt;mo&gt;-&lt;/mo&gt;&lt;mn&gt;1&lt;/mn&gt;&lt;/mrow&gt;&lt;/mfenced&gt;&lt;mi&gt;n&lt;/mi&gt;&lt;/msup&gt;&lt;mi&gt;K&lt;/mi&gt;&lt;mspace linebreak=\&quot;newline\&quot;/&gt;&lt;msup&gt;&lt;mi&gt;K&lt;/mi&gt;&lt;mrow&gt;&lt;mn&gt;2&lt;/mn&gt;&lt;mi&gt;n&lt;/mi&gt;&lt;/mrow&gt;&lt;/msup&gt;&lt;mo&gt;=&lt;/mo&gt;&lt;msup&gt;&lt;mfenced&gt;&lt;mrow&gt;&lt;mo&gt;-&lt;/mo&gt;&lt;mn&gt;1&lt;/mn&gt;&lt;/mrow&gt;&lt;/mfenced&gt;&lt;mrow&gt;&lt;mi&gt;n&lt;/mi&gt;&lt;mo&gt;+&lt;/mo&gt;&lt;mn&gt;1&lt;/mn&gt;&lt;/mrow&gt;&lt;/msup&gt;&lt;msup&gt;&lt;mi&gt;K&lt;/mi&gt;&lt;mn&gt;2&lt;/mn&gt;&lt;/msup&gt;&lt;/math&gt;&quot;,&quot;origin&quot;:&quot;MathType Legacy&quot;,&quot;version&quot;:&quot;v3.23.0&quot;}" title="K to the power of 2 n plus 1 end exponent equals open parentheses negative 1 close parentheses to the power of n K&#10;K to the power of 2 n end exponent equals open parentheses negative 1 close parentheses to the power of n plus 1 end exponent K squared"/>
                    <pic:cNvPicPr/>
                  </pic:nvPicPr>
                  <pic:blipFill>
                    <a:blip r:embed="rId1831" cstate="print">
                      <a:extLst>
                        <a:ext uri="{28A0092B-C50C-407E-A947-70E740481C1C}">
                          <a14:useLocalDpi xmlns:a14="http://schemas.microsoft.com/office/drawing/2010/main" val="0"/>
                        </a:ext>
                      </a:extLst>
                    </a:blip>
                    <a:stretch>
                      <a:fillRect/>
                    </a:stretch>
                  </pic:blipFill>
                  <pic:spPr>
                    <a:xfrm>
                      <a:off x="0" y="0"/>
                      <a:ext cx="1200912" cy="418592"/>
                    </a:xfrm>
                    <a:prstGeom prst="rect">
                      <a:avLst/>
                    </a:prstGeom>
                  </pic:spPr>
                </pic:pic>
              </a:graphicData>
            </a:graphic>
          </wp:inline>
        </w:drawing>
      </w:r>
    </w:p>
    <w:p w:rsidR="00EB01FB" w:rsidRDefault="00EB01FB" w:rsidP="00D719EF"/>
    <w:p w:rsidR="00EB01FB" w:rsidRDefault="00EB01FB" w:rsidP="00D719EF">
      <w:r>
        <w:t>For matrix R describing rotation from coordinate frame A to B, vector u in B, and vector x in A, we can either rotate u and then take the cross-product on x, or rotate x to from A to B, take the cross-product and then rotate back to A.</w:t>
      </w:r>
    </w:p>
    <w:p w:rsidR="00EB01FB" w:rsidRDefault="00EB01FB" w:rsidP="00540BBD">
      <w:pPr>
        <w:jc w:val="center"/>
      </w:pPr>
    </w:p>
    <w:p w:rsidR="00EB01FB" w:rsidRDefault="00EB01FB" w:rsidP="00D719EF">
      <w:pPr>
        <w:jc w:val="center"/>
      </w:pPr>
      <w:r>
        <w:rPr>
          <w:noProof/>
          <w:position w:val="-4"/>
        </w:rPr>
        <w:drawing>
          <wp:inline distT="0" distB="0" distL="0" distR="0" wp14:anchorId="78F01F43" wp14:editId="2EEC3C9C">
            <wp:extent cx="1420368" cy="402336"/>
            <wp:effectExtent l="0" t="0" r="0" b="0"/>
            <wp:docPr id="1174001567" name="Picture 1174001567" descr="{&quot;mathml&quot;:&quot;&lt;math style=\&quot;font-family:stix;font-size:12px;\&quot; xmlns=\&quot;http://www.w3.org/1998/Math/MathML\&quot;&gt;&lt;mi&gt;R&lt;/mi&gt;&lt;mi&gt;u&lt;/mi&gt;&lt;mo&gt;&amp;#xD7;&lt;/mo&gt;&lt;mi&gt;x&lt;/mi&gt;&lt;mo&gt;=&lt;/mo&gt;&lt;mi&gt;R&lt;/mi&gt;&lt;mfenced&gt;&lt;mrow&gt;&lt;mi&gt;u&lt;/mi&gt;&lt;mo&gt;&amp;#xD7;&lt;/mo&gt;&lt;msup&gt;&lt;mi&gt;R&lt;/mi&gt;&lt;mi&gt;T&lt;/mi&gt;&lt;/msup&gt;&lt;mi&gt;x&lt;/mi&gt;&lt;/mrow&gt;&lt;/mfenced&gt;&lt;mspace linebreak=\&quot;newline\&quot;/&gt;&lt;mi&gt;K&lt;/mi&gt;&lt;mfenced&gt;&lt;mrow&gt;&lt;mi&gt;R&lt;/mi&gt;&lt;mi&gt;u&lt;/mi&gt;&lt;/mrow&gt;&lt;/mfenced&gt;&lt;mi&gt;x&lt;/mi&gt;&lt;mo&gt;=&lt;/mo&gt;&lt;mi&gt;R&lt;/mi&gt;&lt;mi&gt;K&lt;/mi&gt;&lt;mfenced&gt;&lt;mi&gt;u&lt;/mi&gt;&lt;/mfenced&gt;&lt;msup&gt;&lt;mi&gt;R&lt;/mi&gt;&lt;mi&gt;T&lt;/mi&gt;&lt;/msup&gt;&lt;mi&gt;x&lt;/mi&gt;&lt;/math&gt;&quot;,&quot;origin&quot;:&quot;MathType Legacy&quot;,&quot;version&quot;:&quot;v3.23.0&quot;}" title="R u cross times x equals R open parentheses u cross times R to the power of T x close parentheses&#10;K open parentheses R u close parentheses x equals R K open parentheses u close parentheses R to the power of T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R&lt;/mi&gt;&lt;mi&gt;u&lt;/mi&gt;&lt;mo&gt;&amp;#xD7;&lt;/mo&gt;&lt;mi&gt;x&lt;/mi&gt;&lt;mo&gt;=&lt;/mo&gt;&lt;mi&gt;R&lt;/mi&gt;&lt;mfenced&gt;&lt;mrow&gt;&lt;mi&gt;u&lt;/mi&gt;&lt;mo&gt;&amp;#xD7;&lt;/mo&gt;&lt;msup&gt;&lt;mi&gt;R&lt;/mi&gt;&lt;mi&gt;T&lt;/mi&gt;&lt;/msup&gt;&lt;mi&gt;x&lt;/mi&gt;&lt;/mrow&gt;&lt;/mfenced&gt;&lt;mspace linebreak=\&quot;newline\&quot;/&gt;&lt;mi&gt;K&lt;/mi&gt;&lt;mfenced&gt;&lt;mrow&gt;&lt;mi&gt;R&lt;/mi&gt;&lt;mi&gt;u&lt;/mi&gt;&lt;/mrow&gt;&lt;/mfenced&gt;&lt;mi&gt;x&lt;/mi&gt;&lt;mo&gt;=&lt;/mo&gt;&lt;mi&gt;R&lt;/mi&gt;&lt;mi&gt;K&lt;/mi&gt;&lt;mfenced&gt;&lt;mi&gt;u&lt;/mi&gt;&lt;/mfenced&gt;&lt;msup&gt;&lt;mi&gt;R&lt;/mi&gt;&lt;mi&gt;T&lt;/mi&gt;&lt;/msup&gt;&lt;mi&gt;x&lt;/mi&gt;&lt;/math&gt;&quot;,&quot;origin&quot;:&quot;MathType Legacy&quot;,&quot;version&quot;:&quot;v3.23.0&quot;}" title="R u cross times x equals R open parentheses u cross times R to the power of T x close parentheses&#10;K open parentheses R u close parentheses x equals R K open parentheses u close parentheses R to the power of T x"/>
                    <pic:cNvPicPr/>
                  </pic:nvPicPr>
                  <pic:blipFill>
                    <a:blip r:embed="rId1832" cstate="print">
                      <a:extLst>
                        <a:ext uri="{28A0092B-C50C-407E-A947-70E740481C1C}">
                          <a14:useLocalDpi xmlns:a14="http://schemas.microsoft.com/office/drawing/2010/main" val="0"/>
                        </a:ext>
                      </a:extLst>
                    </a:blip>
                    <a:stretch>
                      <a:fillRect/>
                    </a:stretch>
                  </pic:blipFill>
                  <pic:spPr>
                    <a:xfrm>
                      <a:off x="0" y="0"/>
                      <a:ext cx="1420368" cy="402336"/>
                    </a:xfrm>
                    <a:prstGeom prst="rect">
                      <a:avLst/>
                    </a:prstGeom>
                  </pic:spPr>
                </pic:pic>
              </a:graphicData>
            </a:graphic>
          </wp:inline>
        </w:drawing>
      </w:r>
    </w:p>
    <w:p w:rsidR="00EB01FB" w:rsidRDefault="00EB01FB" w:rsidP="00D719EF">
      <w:pPr>
        <w:jc w:val="center"/>
      </w:pPr>
    </w:p>
    <w:p w:rsidR="00EB01FB" w:rsidRDefault="00EB01FB" w:rsidP="00D719EF">
      <w:r>
        <w:t>Note the ordering.  Right mutliplications are wrt B, and left are wrt A.  The proof is not ellucidating, but uses the invariance property of cross products Ra x Rb = R(a x b).</w:t>
      </w:r>
    </w:p>
    <w:p w:rsidR="00EB01FB" w:rsidRDefault="00EB01FB" w:rsidP="00D719EF"/>
    <w:p w:rsidR="00EB01FB" w:rsidRDefault="00EB01FB" w:rsidP="00D719EF">
      <w:r>
        <w:t>Interestingly the skew differential matrix and its corresponding rotation commute</w:t>
      </w:r>
      <w:r w:rsidR="00B01A9C">
        <w:t xml:space="preserve"> if they share a common rotation axis.</w:t>
      </w:r>
    </w:p>
    <w:p w:rsidR="00B01A9C" w:rsidRDefault="00B01A9C" w:rsidP="00D719EF"/>
    <w:p w:rsidR="00B01A9C" w:rsidRDefault="00B01A9C" w:rsidP="00D719EF">
      <w:r>
        <w:t>Also sometimes useful is the fact that the cross product is related to the outer-product as follows.</w:t>
      </w:r>
    </w:p>
    <w:p w:rsidR="00EB01FB" w:rsidRDefault="00EB01FB" w:rsidP="00D719EF"/>
    <w:p w:rsidR="00EB01FB" w:rsidRDefault="00A82C9F" w:rsidP="00B01A9C">
      <w:pPr>
        <w:jc w:val="center"/>
      </w:pPr>
      <w:r>
        <w:rPr>
          <w:noProof/>
          <w:position w:val="-6"/>
        </w:rPr>
        <w:drawing>
          <wp:inline distT="0" distB="0" distL="0" distR="0" wp14:anchorId="29DBE348" wp14:editId="73AAFED2">
            <wp:extent cx="1326896" cy="154432"/>
            <wp:effectExtent l="0" t="0" r="0" b="0"/>
            <wp:docPr id="1107683341" name="Picture 1107683341" descr="{&quot;mathml&quot;:&quot;&lt;math style=\&quot;font-family:Times New Roman;font-size:12px;\&quot; xmlns=\&quot;http://www.w3.org/1998/Math/MathML\&quot;&gt;&lt;mi&gt;b&lt;/mi&gt;&lt;msup&gt;&lt;mi&gt;a&lt;/mi&gt;&lt;mi&gt;T&lt;/mi&gt;&lt;/msup&gt;&lt;mo&gt;-&lt;/mo&gt;&lt;mi&gt;a&lt;/mi&gt;&lt;msup&gt;&lt;mi&gt;b&lt;/mi&gt;&lt;mi&gt;T&lt;/mi&gt;&lt;/msup&gt;&lt;mo&gt;=&lt;/mo&gt;&lt;mi&gt;K&lt;/mi&gt;&lt;mfenced&gt;&lt;mrow&gt;&lt;mi&gt;a&lt;/mi&gt;&lt;mo&gt;&amp;#xD7;&lt;/mo&gt;&lt;mi&gt;b&lt;/mi&gt;&lt;/mrow&gt;&lt;/mfenced&gt;&lt;/math&gt;&quot;,&quot;origin&quot;:&quot;MathType Legacy&quot;,&quot;version&quot;:&quot;v3.23.0&quot;}" title="b a to the power of T minus a b to the power of T equals K open parentheses a cross times b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b&lt;/mi&gt;&lt;msup&gt;&lt;mi&gt;a&lt;/mi&gt;&lt;mi&gt;T&lt;/mi&gt;&lt;/msup&gt;&lt;mo&gt;-&lt;/mo&gt;&lt;mi&gt;a&lt;/mi&gt;&lt;msup&gt;&lt;mi&gt;b&lt;/mi&gt;&lt;mi&gt;T&lt;/mi&gt;&lt;/msup&gt;&lt;mo&gt;=&lt;/mo&gt;&lt;mi&gt;K&lt;/mi&gt;&lt;mfenced&gt;&lt;mrow&gt;&lt;mi&gt;a&lt;/mi&gt;&lt;mo&gt;&amp;#xD7;&lt;/mo&gt;&lt;mi&gt;b&lt;/mi&gt;&lt;/mrow&gt;&lt;/mfenced&gt;&lt;/math&gt;&quot;,&quot;origin&quot;:&quot;MathType Legacy&quot;,&quot;version&quot;:&quot;v3.23.0&quot;}" title="b a to the power of T minus a b to the power of T equals K open parentheses a cross times b close parentheses"/>
                    <pic:cNvPicPr/>
                  </pic:nvPicPr>
                  <pic:blipFill>
                    <a:blip r:embed="rId1833" cstate="print">
                      <a:extLst>
                        <a:ext uri="{28A0092B-C50C-407E-A947-70E740481C1C}">
                          <a14:useLocalDpi xmlns:a14="http://schemas.microsoft.com/office/drawing/2010/main" val="0"/>
                        </a:ext>
                      </a:extLst>
                    </a:blip>
                    <a:stretch>
                      <a:fillRect/>
                    </a:stretch>
                  </pic:blipFill>
                  <pic:spPr>
                    <a:xfrm>
                      <a:off x="0" y="0"/>
                      <a:ext cx="1326896" cy="154432"/>
                    </a:xfrm>
                    <a:prstGeom prst="rect">
                      <a:avLst/>
                    </a:prstGeom>
                  </pic:spPr>
                </pic:pic>
              </a:graphicData>
            </a:graphic>
          </wp:inline>
        </w:drawing>
      </w:r>
    </w:p>
    <w:p w:rsidR="00B01A9C" w:rsidRDefault="00B01A9C" w:rsidP="00B01A9C">
      <w:pPr>
        <w:jc w:val="center"/>
      </w:pPr>
    </w:p>
    <w:p w:rsidR="00A82C9F" w:rsidRDefault="00A82C9F" w:rsidP="00B01A9C">
      <w:r>
        <w:t>Another nice one is</w:t>
      </w:r>
    </w:p>
    <w:p w:rsidR="00A82C9F" w:rsidRDefault="00A82C9F" w:rsidP="00B01A9C"/>
    <w:p w:rsidR="00B01A9C" w:rsidRDefault="00B01A9C" w:rsidP="00A82C9F">
      <w:pPr>
        <w:jc w:val="center"/>
      </w:pPr>
      <w:r>
        <w:t xml:space="preserve">K(a)*K(b) </w:t>
      </w:r>
      <w:r w:rsidR="004D6234">
        <w:t>- K(b)*K(a)</w:t>
      </w:r>
      <w:r>
        <w:t>= K(a x b)</w:t>
      </w:r>
    </w:p>
    <w:p w:rsidR="00FA4517" w:rsidRDefault="00FA4517" w:rsidP="00A82C9F">
      <w:pPr>
        <w:jc w:val="center"/>
      </w:pPr>
    </w:p>
    <w:p w:rsidR="00FA4517" w:rsidRDefault="00FA4517" w:rsidP="00FA4517">
      <w:r>
        <w:t>Also, arguments can be extracted from</w:t>
      </w:r>
    </w:p>
    <w:p w:rsidR="00FA4517" w:rsidRDefault="00FA4517" w:rsidP="00A82C9F">
      <w:pPr>
        <w:jc w:val="center"/>
      </w:pPr>
    </w:p>
    <w:p w:rsidR="00FA4517" w:rsidRPr="002C71A3" w:rsidRDefault="00FA4517" w:rsidP="00A82C9F">
      <w:pPr>
        <w:jc w:val="center"/>
      </w:pPr>
      <w:r>
        <w:t>K(a) + K(b) = K(c), a + b = c</w:t>
      </w:r>
    </w:p>
    <w:p w:rsidR="00EB01FB" w:rsidRPr="00B75359" w:rsidRDefault="00EB01FB" w:rsidP="00C871C4">
      <w:pPr>
        <w:pStyle w:val="Heading3"/>
        <w:numPr>
          <w:ilvl w:val="2"/>
          <w:numId w:val="1"/>
        </w:numPr>
      </w:pPr>
      <w:bookmarkStart w:id="417" w:name="_Toc146610616"/>
      <w:bookmarkStart w:id="418" w:name="_Toc280363494"/>
      <w:bookmarkStart w:id="419" w:name="_Toc209776335"/>
      <w:bookmarkStart w:id="420" w:name="_Toc209776857"/>
      <w:bookmarkStart w:id="421" w:name="_Toc209781628"/>
      <w:bookmarkStart w:id="422" w:name="_Toc209787368"/>
      <w:bookmarkStart w:id="423" w:name="_Toc229856995"/>
      <w:bookmarkStart w:id="424" w:name="_Toc229926049"/>
      <w:r w:rsidRPr="00B75359">
        <w:t>Nilpotent</w:t>
      </w:r>
      <w:bookmarkEnd w:id="417"/>
      <w:bookmarkEnd w:id="418"/>
      <w:bookmarkEnd w:id="419"/>
      <w:bookmarkEnd w:id="420"/>
      <w:bookmarkEnd w:id="421"/>
      <w:bookmarkEnd w:id="422"/>
      <w:bookmarkEnd w:id="423"/>
      <w:bookmarkEnd w:id="424"/>
    </w:p>
    <w:p w:rsidR="00EB01FB" w:rsidRPr="002C71A3" w:rsidRDefault="00EB01FB" w:rsidP="00783531">
      <w:r w:rsidRPr="002C71A3">
        <w:t>A is nilpotent to index k if A^k =0 but Ak-1 ~=0</w:t>
      </w:r>
    </w:p>
    <w:p w:rsidR="00EB01FB" w:rsidRPr="002C71A3" w:rsidRDefault="00EB01FB" w:rsidP="00783531"/>
    <w:p w:rsidR="00EB01FB" w:rsidRPr="002C71A3" w:rsidRDefault="00EB01FB" w:rsidP="00783531"/>
    <w:p w:rsidR="00EB01FB" w:rsidRPr="00B75359" w:rsidRDefault="00EB01FB" w:rsidP="00C871C4">
      <w:pPr>
        <w:pStyle w:val="Heading3"/>
        <w:numPr>
          <w:ilvl w:val="2"/>
          <w:numId w:val="1"/>
        </w:numPr>
      </w:pPr>
      <w:bookmarkStart w:id="425" w:name="_Toc146610618"/>
      <w:bookmarkStart w:id="426" w:name="_Toc280363495"/>
      <w:bookmarkStart w:id="427" w:name="_Toc209776336"/>
      <w:bookmarkStart w:id="428" w:name="_Toc209776858"/>
      <w:bookmarkStart w:id="429" w:name="_Toc209781629"/>
      <w:bookmarkStart w:id="430" w:name="_Toc209787369"/>
      <w:bookmarkStart w:id="431" w:name="_Toc229856996"/>
      <w:bookmarkStart w:id="432" w:name="_Toc229926050"/>
      <w:r w:rsidRPr="00B75359">
        <w:t>Grammian</w:t>
      </w:r>
      <w:bookmarkEnd w:id="425"/>
      <w:bookmarkEnd w:id="426"/>
      <w:bookmarkEnd w:id="427"/>
      <w:bookmarkEnd w:id="428"/>
      <w:bookmarkEnd w:id="429"/>
      <w:bookmarkEnd w:id="430"/>
      <w:bookmarkEnd w:id="431"/>
      <w:bookmarkEnd w:id="432"/>
    </w:p>
    <w:p w:rsidR="00EB01FB" w:rsidRPr="002C71A3" w:rsidRDefault="00EB01FB" w:rsidP="00783531"/>
    <w:p w:rsidR="00EB01FB" w:rsidRPr="002C71A3" w:rsidRDefault="00EB01FB" w:rsidP="00783531">
      <w:r w:rsidRPr="002C71A3">
        <w:t xml:space="preserve">For an </w:t>
      </w:r>
      <w:r w:rsidRPr="002C71A3">
        <w:rPr>
          <w:noProof/>
          <w:position w:val="-6"/>
        </w:rPr>
        <w:drawing>
          <wp:inline distT="0" distB="0" distL="0" distR="0" wp14:anchorId="37DDFC79" wp14:editId="5A2B7297">
            <wp:extent cx="352425" cy="142875"/>
            <wp:effectExtent l="0" t="0" r="9525"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1834" cstate="print">
                      <a:extLst>
                        <a:ext uri="{28A0092B-C50C-407E-A947-70E740481C1C}">
                          <a14:useLocalDpi xmlns:a14="http://schemas.microsoft.com/office/drawing/2010/main" val="0"/>
                        </a:ext>
                      </a:extLst>
                    </a:blip>
                    <a:srcRect/>
                    <a:stretch>
                      <a:fillRect/>
                    </a:stretch>
                  </pic:blipFill>
                  <pic:spPr bwMode="auto">
                    <a:xfrm>
                      <a:off x="0" y="0"/>
                      <a:ext cx="352425" cy="142875"/>
                    </a:xfrm>
                    <a:prstGeom prst="rect">
                      <a:avLst/>
                    </a:prstGeom>
                    <a:noFill/>
                    <a:ln>
                      <a:noFill/>
                    </a:ln>
                  </pic:spPr>
                </pic:pic>
              </a:graphicData>
            </a:graphic>
          </wp:inline>
        </w:drawing>
      </w:r>
      <w:r w:rsidRPr="002C71A3">
        <w:t xml:space="preserve">matrix </w:t>
      </w:r>
      <w:r w:rsidRPr="002C71A3">
        <w:rPr>
          <w:noProof/>
          <w:position w:val="-4"/>
        </w:rPr>
        <w:drawing>
          <wp:inline distT="0" distB="0" distL="0" distR="0" wp14:anchorId="4FD7F361" wp14:editId="2AA0B8FD">
            <wp:extent cx="161925" cy="161925"/>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995"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the Grammian is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6"/>
        </w:rPr>
        <w:drawing>
          <wp:inline distT="0" distB="0" distL="0" distR="0" wp14:anchorId="72E59933" wp14:editId="6D332AD1">
            <wp:extent cx="609600" cy="200025"/>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1835" cstate="print">
                      <a:extLst>
                        <a:ext uri="{28A0092B-C50C-407E-A947-70E740481C1C}">
                          <a14:useLocalDpi xmlns:a14="http://schemas.microsoft.com/office/drawing/2010/main" val="0"/>
                        </a:ext>
                      </a:extLst>
                    </a:blip>
                    <a:srcRect/>
                    <a:stretch>
                      <a:fillRect/>
                    </a:stretch>
                  </pic:blipFill>
                  <pic:spPr bwMode="auto">
                    <a:xfrm>
                      <a:off x="0" y="0"/>
                      <a:ext cx="609600" cy="2000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75</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This matrix is symmetric and square.  Because</w:t>
      </w:r>
      <w:r w:rsidRPr="002C71A3">
        <w:rPr>
          <w:noProof/>
          <w:position w:val="-10"/>
        </w:rPr>
        <w:drawing>
          <wp:inline distT="0" distB="0" distL="0" distR="0" wp14:anchorId="5EFE8657" wp14:editId="65749F87">
            <wp:extent cx="1028700" cy="219075"/>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pic:cNvPicPr>
                      <a:picLocks noChangeAspect="1" noChangeArrowheads="1"/>
                    </pic:cNvPicPr>
                  </pic:nvPicPr>
                  <pic:blipFill>
                    <a:blip r:embed="rId1836" cstate="print">
                      <a:extLst>
                        <a:ext uri="{28A0092B-C50C-407E-A947-70E740481C1C}">
                          <a14:useLocalDpi xmlns:a14="http://schemas.microsoft.com/office/drawing/2010/main" val="0"/>
                        </a:ext>
                      </a:extLst>
                    </a:blip>
                    <a:srcRect/>
                    <a:stretch>
                      <a:fillRect/>
                    </a:stretch>
                  </pic:blipFill>
                  <pic:spPr bwMode="auto">
                    <a:xfrm>
                      <a:off x="0" y="0"/>
                      <a:ext cx="1028700" cy="219075"/>
                    </a:xfrm>
                    <a:prstGeom prst="rect">
                      <a:avLst/>
                    </a:prstGeom>
                    <a:noFill/>
                    <a:ln>
                      <a:noFill/>
                    </a:ln>
                  </pic:spPr>
                </pic:pic>
              </a:graphicData>
            </a:graphic>
          </wp:inline>
        </w:drawing>
      </w:r>
      <w:r w:rsidRPr="002C71A3">
        <w:t>, if</w:t>
      </w:r>
      <w:r w:rsidRPr="002C71A3">
        <w:rPr>
          <w:noProof/>
          <w:position w:val="-4"/>
        </w:rPr>
        <w:drawing>
          <wp:inline distT="0" distB="0" distL="0" distR="0" wp14:anchorId="4618FBC6" wp14:editId="477FACD4">
            <wp:extent cx="161925" cy="161925"/>
            <wp:effectExtent l="0" t="0" r="952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pic:cNvPicPr>
                      <a:picLocks noChangeAspect="1" noChangeArrowheads="1"/>
                    </pic:cNvPicPr>
                  </pic:nvPicPr>
                  <pic:blipFill>
                    <a:blip r:embed="rId995"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has linearly independent columns, i.e. its nullspace contains only the zero vector, then </w:t>
      </w:r>
      <w:r w:rsidRPr="002C71A3">
        <w:rPr>
          <w:noProof/>
          <w:position w:val="-6"/>
        </w:rPr>
        <w:drawing>
          <wp:inline distT="0" distB="0" distL="0" distR="0" wp14:anchorId="081608F3" wp14:editId="50621423">
            <wp:extent cx="161925" cy="180975"/>
            <wp:effectExtent l="0" t="0" r="9525"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1837" cstate="print">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r w:rsidRPr="002C71A3">
        <w:t xml:space="preserve">is invertible.  </w:t>
      </w:r>
    </w:p>
    <w:p w:rsidR="00EB01FB" w:rsidRPr="002C71A3" w:rsidRDefault="00EB01FB" w:rsidP="00783531"/>
    <w:p w:rsidR="00EB01FB" w:rsidRPr="00B75359" w:rsidRDefault="00EB01FB" w:rsidP="00C871C4">
      <w:pPr>
        <w:pStyle w:val="Heading3"/>
        <w:numPr>
          <w:ilvl w:val="2"/>
          <w:numId w:val="1"/>
        </w:numPr>
      </w:pPr>
      <w:bookmarkStart w:id="433" w:name="_Toc146610619"/>
      <w:bookmarkStart w:id="434" w:name="_Toc280363496"/>
      <w:bookmarkStart w:id="435" w:name="_Toc209776337"/>
      <w:bookmarkStart w:id="436" w:name="_Toc209776859"/>
      <w:bookmarkStart w:id="437" w:name="_Toc209781630"/>
      <w:bookmarkStart w:id="438" w:name="_Toc209787370"/>
      <w:bookmarkStart w:id="439" w:name="_Toc229856997"/>
      <w:bookmarkStart w:id="440" w:name="_Toc229926051"/>
      <w:r w:rsidRPr="00B75359">
        <w:lastRenderedPageBreak/>
        <w:t>Toeplitz</w:t>
      </w:r>
      <w:bookmarkEnd w:id="433"/>
      <w:bookmarkEnd w:id="434"/>
      <w:bookmarkEnd w:id="435"/>
      <w:bookmarkEnd w:id="436"/>
      <w:bookmarkEnd w:id="437"/>
      <w:bookmarkEnd w:id="438"/>
      <w:bookmarkEnd w:id="439"/>
      <w:bookmarkEnd w:id="440"/>
    </w:p>
    <w:p w:rsidR="00EB01FB" w:rsidRPr="002C71A3" w:rsidRDefault="00EB01FB" w:rsidP="00783531"/>
    <w:p w:rsidR="00EB01FB" w:rsidRPr="002C71A3" w:rsidRDefault="00EB01FB" w:rsidP="00783531">
      <w:r w:rsidRPr="002C71A3">
        <w:t xml:space="preserve">A Toeplitz matrix is an </w:t>
      </w:r>
      <w:r w:rsidRPr="002C71A3">
        <w:rPr>
          <w:noProof/>
          <w:position w:val="-6"/>
        </w:rPr>
        <w:drawing>
          <wp:inline distT="0" distB="0" distL="0" distR="0" wp14:anchorId="5DAB75F4" wp14:editId="15D8F96B">
            <wp:extent cx="314325" cy="142875"/>
            <wp:effectExtent l="0" t="0" r="952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a:blip r:embed="rId1838" cstate="print">
                      <a:extLst>
                        <a:ext uri="{28A0092B-C50C-407E-A947-70E740481C1C}">
                          <a14:useLocalDpi xmlns:a14="http://schemas.microsoft.com/office/drawing/2010/main" val="0"/>
                        </a:ext>
                      </a:extLst>
                    </a:blip>
                    <a:srcRect/>
                    <a:stretch>
                      <a:fillRect/>
                    </a:stretch>
                  </pic:blipFill>
                  <pic:spPr bwMode="auto">
                    <a:xfrm>
                      <a:off x="0" y="0"/>
                      <a:ext cx="314325" cy="142875"/>
                    </a:xfrm>
                    <a:prstGeom prst="rect">
                      <a:avLst/>
                    </a:prstGeom>
                    <a:noFill/>
                    <a:ln>
                      <a:noFill/>
                    </a:ln>
                  </pic:spPr>
                </pic:pic>
              </a:graphicData>
            </a:graphic>
          </wp:inline>
        </w:drawing>
      </w:r>
      <w:r w:rsidRPr="002C71A3">
        <w:t xml:space="preserve"> matrix </w:t>
      </w:r>
      <w:r w:rsidRPr="002C71A3">
        <w:rPr>
          <w:noProof/>
          <w:position w:val="-4"/>
        </w:rPr>
        <w:drawing>
          <wp:inline distT="0" distB="0" distL="0" distR="0" wp14:anchorId="3FE5474D" wp14:editId="59ED2F1C">
            <wp:extent cx="152400" cy="161925"/>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pic:cNvPicPr>
                      <a:picLocks noChangeAspect="1" noChangeArrowheads="1"/>
                    </pic:cNvPicPr>
                  </pic:nvPicPr>
                  <pic:blipFill>
                    <a:blip r:embed="rId1839"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2C71A3">
        <w:t xml:space="preserve">where </w:t>
      </w:r>
      <w:r w:rsidRPr="002C71A3">
        <w:rPr>
          <w:noProof/>
          <w:position w:val="-14"/>
        </w:rPr>
        <w:drawing>
          <wp:inline distT="0" distB="0" distL="0" distR="0" wp14:anchorId="7B3532B7" wp14:editId="42E785C0">
            <wp:extent cx="485775" cy="238125"/>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r:embed="rId1840" cstate="print">
                      <a:extLst>
                        <a:ext uri="{28A0092B-C50C-407E-A947-70E740481C1C}">
                          <a14:useLocalDpi xmlns:a14="http://schemas.microsoft.com/office/drawing/2010/main" val="0"/>
                        </a:ext>
                      </a:extLst>
                    </a:blip>
                    <a:srcRect/>
                    <a:stretch>
                      <a:fillRect/>
                    </a:stretch>
                  </pic:blipFill>
                  <pic:spPr bwMode="auto">
                    <a:xfrm>
                      <a:off x="0" y="0"/>
                      <a:ext cx="485775" cy="238125"/>
                    </a:xfrm>
                    <a:prstGeom prst="rect">
                      <a:avLst/>
                    </a:prstGeom>
                    <a:noFill/>
                    <a:ln>
                      <a:noFill/>
                    </a:ln>
                  </pic:spPr>
                </pic:pic>
              </a:graphicData>
            </a:graphic>
          </wp:inline>
        </w:drawing>
      </w:r>
      <w:r w:rsidRPr="002C71A3">
        <w:t>.</w:t>
      </w:r>
    </w:p>
    <w:p w:rsidR="00EB01FB" w:rsidRPr="002C71A3" w:rsidRDefault="00EB01FB" w:rsidP="00783531"/>
    <w:p w:rsidR="00EB01FB" w:rsidRPr="00B75359" w:rsidRDefault="00EB01FB" w:rsidP="00C871C4">
      <w:pPr>
        <w:pStyle w:val="Heading3"/>
        <w:numPr>
          <w:ilvl w:val="2"/>
          <w:numId w:val="1"/>
        </w:numPr>
      </w:pPr>
      <w:bookmarkStart w:id="441" w:name="_Toc146610620"/>
      <w:bookmarkStart w:id="442" w:name="_Toc280363497"/>
      <w:bookmarkStart w:id="443" w:name="_Toc209776338"/>
      <w:bookmarkStart w:id="444" w:name="_Toc209776860"/>
      <w:bookmarkStart w:id="445" w:name="_Toc209781631"/>
      <w:bookmarkStart w:id="446" w:name="_Toc209787371"/>
      <w:bookmarkStart w:id="447" w:name="_Toc229856998"/>
      <w:bookmarkStart w:id="448" w:name="_Toc229926052"/>
      <w:r w:rsidRPr="00B75359">
        <w:t>Markov</w:t>
      </w:r>
      <w:bookmarkEnd w:id="441"/>
      <w:bookmarkEnd w:id="442"/>
      <w:bookmarkEnd w:id="443"/>
      <w:bookmarkEnd w:id="444"/>
      <w:bookmarkEnd w:id="445"/>
      <w:bookmarkEnd w:id="446"/>
      <w:bookmarkEnd w:id="447"/>
      <w:bookmarkEnd w:id="448"/>
    </w:p>
    <w:p w:rsidR="00EB01FB" w:rsidRPr="002C71A3" w:rsidRDefault="00EB01FB" w:rsidP="00783531"/>
    <w:p w:rsidR="00EB01FB" w:rsidRPr="002C71A3" w:rsidRDefault="00EB01FB" w:rsidP="00783531">
      <w:r w:rsidRPr="002C71A3">
        <w:t>All rows sum to one and all eigenvalues are &lt;=1.  Also called row or right stochastic.  Proof:</w:t>
      </w:r>
    </w:p>
    <w:p w:rsidR="00EB01FB" w:rsidRPr="002C71A3" w:rsidRDefault="00EB01FB" w:rsidP="00783531"/>
    <w:p w:rsidR="00EB01FB" w:rsidRPr="002C71A3" w:rsidRDefault="00EB01FB" w:rsidP="00783531">
      <w:r w:rsidRPr="002C71A3">
        <w:tab/>
      </w:r>
      <w:r w:rsidR="004D6234" w:rsidRPr="002C71A3">
        <w:rPr>
          <w:noProof/>
          <w:position w:val="-28"/>
        </w:rPr>
      </w:r>
      <w:r w:rsidR="004D6234" w:rsidRPr="002C71A3">
        <w:rPr>
          <w:noProof/>
          <w:position w:val="-28"/>
        </w:rPr>
        <w:object w:dxaOrig="5360" w:dyaOrig="680" w14:anchorId="4702E68C">
          <v:shape id="_x0000_i1634" type="#_x0000_t75" alt="" style="width:268.1pt;height:32.95pt;mso-width-percent:0;mso-height-percent:0;mso-width-percent:0;mso-height-percent:0" o:ole="">
            <v:imagedata r:id="rId1841" o:title=""/>
          </v:shape>
          <o:OLEObject Type="Embed" ProgID="Equation.DSMT4" ShapeID="_x0000_i1634" DrawAspect="Content" ObjectID="_1851002809" r:id="rId1842"/>
        </w:object>
      </w:r>
      <w:r w:rsidRPr="002C71A3">
        <w:t xml:space="preserve"> </w:t>
      </w:r>
    </w:p>
    <w:p w:rsidR="00EB01FB" w:rsidRPr="002C71A3" w:rsidRDefault="00EB01FB" w:rsidP="00783531"/>
    <w:p w:rsidR="00EB01FB" w:rsidRPr="002C71A3" w:rsidRDefault="00EB01FB" w:rsidP="00783531">
      <w:r w:rsidRPr="002C71A3">
        <w:t xml:space="preserve">Let </w:t>
      </w:r>
      <w:r w:rsidR="004D6234" w:rsidRPr="002C71A3">
        <w:rPr>
          <w:noProof/>
          <w:position w:val="-14"/>
        </w:rPr>
      </w:r>
      <w:r w:rsidR="004D6234" w:rsidRPr="002C71A3">
        <w:rPr>
          <w:noProof/>
          <w:position w:val="-14"/>
        </w:rPr>
        <w:object w:dxaOrig="2240" w:dyaOrig="400" w14:anchorId="7D908115">
          <v:shape id="_x0000_i1635" type="#_x0000_t75" alt="" style="width:111.05pt;height:19.9pt;mso-width-percent:0;mso-height-percent:0;mso-width-percent:0;mso-height-percent:0" o:ole="">
            <v:imagedata r:id="rId1843" o:title=""/>
          </v:shape>
          <o:OLEObject Type="Embed" ProgID="Equation.DSMT4" ShapeID="_x0000_i1635" DrawAspect="Content" ObjectID="_1851002810" r:id="rId1844"/>
        </w:object>
      </w:r>
      <w:r w:rsidRPr="002C71A3">
        <w:t xml:space="preserve"> , then for i=k</w:t>
      </w:r>
    </w:p>
    <w:p w:rsidR="00EB01FB" w:rsidRPr="002C71A3" w:rsidRDefault="00EB01FB" w:rsidP="00783531"/>
    <w:p w:rsidR="00EB01FB" w:rsidRPr="002C71A3" w:rsidRDefault="00EB01FB" w:rsidP="00783531">
      <w:r w:rsidRPr="002C71A3">
        <w:tab/>
      </w:r>
      <w:r w:rsidR="004D6234" w:rsidRPr="002C71A3">
        <w:rPr>
          <w:noProof/>
          <w:position w:val="-114"/>
        </w:rPr>
      </w:r>
      <w:r w:rsidR="004D6234" w:rsidRPr="002C71A3">
        <w:rPr>
          <w:noProof/>
          <w:position w:val="-114"/>
        </w:rPr>
        <w:object w:dxaOrig="5060" w:dyaOrig="2400" w14:anchorId="56B6BF87">
          <v:shape id="_x0000_i1636" type="#_x0000_t75" alt="" style="width:255.85pt;height:117.95pt;mso-width-percent:0;mso-height-percent:0;mso-width-percent:0;mso-height-percent:0" o:ole="">
            <v:imagedata r:id="rId1845" o:title=""/>
          </v:shape>
          <o:OLEObject Type="Embed" ProgID="Equation.DSMT4" ShapeID="_x0000_i1636" DrawAspect="Content" ObjectID="_1851002811" r:id="rId1846"/>
        </w:object>
      </w:r>
      <w:r w:rsidRPr="002C71A3">
        <w:t xml:space="preserve"> </w:t>
      </w:r>
    </w:p>
    <w:p w:rsidR="00EB01FB" w:rsidRPr="002C71A3" w:rsidRDefault="00EB01FB" w:rsidP="00783531"/>
    <w:p w:rsidR="00EB01FB" w:rsidRPr="002C71A3" w:rsidRDefault="00EB01FB" w:rsidP="00783531">
      <w:r w:rsidRPr="002C71A3">
        <w:t xml:space="preserve">Therefore </w:t>
      </w:r>
      <w:r w:rsidR="004D6234" w:rsidRPr="002C71A3">
        <w:rPr>
          <w:noProof/>
          <w:position w:val="-14"/>
        </w:rPr>
      </w:r>
      <w:r w:rsidR="004D6234" w:rsidRPr="002C71A3">
        <w:rPr>
          <w:noProof/>
          <w:position w:val="-14"/>
        </w:rPr>
        <w:object w:dxaOrig="1120" w:dyaOrig="400" w14:anchorId="642DA24B">
          <v:shape id="_x0000_i1637" type="#_x0000_t75" alt="" style="width:59pt;height:19.9pt;mso-width-percent:0;mso-height-percent:0;mso-width-percent:0;mso-height-percent:0" o:ole="">
            <v:imagedata r:id="rId1847" o:title=""/>
          </v:shape>
          <o:OLEObject Type="Embed" ProgID="Equation.DSMT4" ShapeID="_x0000_i1637" DrawAspect="Content" ObjectID="_1851002812" r:id="rId1848"/>
        </w:object>
      </w:r>
      <w:r w:rsidRPr="002C71A3">
        <w:t xml:space="preserve"> which implies </w:t>
      </w:r>
      <w:r w:rsidR="004D6234" w:rsidRPr="002C71A3">
        <w:rPr>
          <w:noProof/>
          <w:position w:val="-6"/>
        </w:rPr>
      </w:r>
      <w:r w:rsidR="004D6234" w:rsidRPr="002C71A3">
        <w:rPr>
          <w:noProof/>
          <w:position w:val="-6"/>
        </w:rPr>
        <w:object w:dxaOrig="540" w:dyaOrig="279" w14:anchorId="3EC2327B">
          <v:shape id="_x0000_i1638" type="#_x0000_t75" alt="" style="width:26.05pt;height:13pt;mso-width-percent:0;mso-height-percent:0;mso-width-percent:0;mso-height-percent:0" o:ole="">
            <v:imagedata r:id="rId1849" o:title=""/>
          </v:shape>
          <o:OLEObject Type="Embed" ProgID="Equation.DSMT4" ShapeID="_x0000_i1638" DrawAspect="Content" ObjectID="_1851002813" r:id="rId1850"/>
        </w:object>
      </w:r>
      <w:r w:rsidRPr="002C71A3">
        <w:t xml:space="preserve">since W is P.D. and </w:t>
      </w:r>
      <w:r w:rsidR="004D6234" w:rsidRPr="002C71A3">
        <w:rPr>
          <w:noProof/>
          <w:position w:val="-12"/>
        </w:rPr>
      </w:r>
      <w:r w:rsidR="004D6234" w:rsidRPr="002C71A3">
        <w:rPr>
          <w:noProof/>
          <w:position w:val="-12"/>
        </w:rPr>
        <w:object w:dxaOrig="240" w:dyaOrig="360" w14:anchorId="0CFEB6F3">
          <v:shape id="_x0000_i1639" type="#_x0000_t75" alt="" style="width:13pt;height:19.9pt;mso-width-percent:0;mso-height-percent:0;mso-width-percent:0;mso-height-percent:0" o:ole="">
            <v:imagedata r:id="rId1851" o:title=""/>
          </v:shape>
          <o:OLEObject Type="Embed" ProgID="Equation.DSMT4" ShapeID="_x0000_i1639" DrawAspect="Content" ObjectID="_1851002814" r:id="rId1852"/>
        </w:object>
      </w:r>
      <w:r w:rsidRPr="002C71A3">
        <w:t xml:space="preserve"> = 1.</w:t>
      </w:r>
      <w:bookmarkStart w:id="449" w:name="_Toc280363498"/>
    </w:p>
    <w:p w:rsidR="00EB01FB" w:rsidRPr="00B75359" w:rsidRDefault="00EB01FB" w:rsidP="00C871C4">
      <w:pPr>
        <w:pStyle w:val="Heading3"/>
        <w:numPr>
          <w:ilvl w:val="2"/>
          <w:numId w:val="1"/>
        </w:numPr>
      </w:pPr>
      <w:bookmarkStart w:id="450" w:name="_Toc209776339"/>
      <w:bookmarkStart w:id="451" w:name="_Toc209776861"/>
      <w:bookmarkStart w:id="452" w:name="_Toc209781632"/>
      <w:bookmarkStart w:id="453" w:name="_Toc209787372"/>
      <w:bookmarkStart w:id="454" w:name="_Toc229856999"/>
      <w:bookmarkStart w:id="455" w:name="_Toc229926053"/>
      <w:bookmarkEnd w:id="449"/>
      <w:r w:rsidRPr="00B75359">
        <w:t>Doubly Stochastic</w:t>
      </w:r>
      <w:bookmarkEnd w:id="450"/>
      <w:bookmarkEnd w:id="451"/>
      <w:bookmarkEnd w:id="452"/>
      <w:bookmarkEnd w:id="453"/>
      <w:bookmarkEnd w:id="454"/>
      <w:bookmarkEnd w:id="455"/>
    </w:p>
    <w:p w:rsidR="00EB01FB" w:rsidRPr="002C71A3" w:rsidRDefault="00EB01FB" w:rsidP="00783531"/>
    <w:p w:rsidR="00EB01FB" w:rsidRPr="002C71A3" w:rsidRDefault="00EB01FB" w:rsidP="00783531">
      <w:r w:rsidRPr="002C71A3">
        <w:t>All rows and columns sum to one.</w:t>
      </w:r>
    </w:p>
    <w:p w:rsidR="00EB01FB" w:rsidRPr="002C71A3" w:rsidRDefault="00EB01FB" w:rsidP="00783531"/>
    <w:p w:rsidR="00EB01FB" w:rsidRPr="00B75359" w:rsidRDefault="00EB01FB" w:rsidP="00C871C4">
      <w:pPr>
        <w:pStyle w:val="Heading3"/>
        <w:numPr>
          <w:ilvl w:val="2"/>
          <w:numId w:val="1"/>
        </w:numPr>
      </w:pPr>
      <w:bookmarkStart w:id="456" w:name="_Toc146610621"/>
      <w:bookmarkStart w:id="457" w:name="_Toc280363499"/>
      <w:bookmarkStart w:id="458" w:name="_Toc209776340"/>
      <w:bookmarkStart w:id="459" w:name="_Toc209776862"/>
      <w:bookmarkStart w:id="460" w:name="_Toc209781633"/>
      <w:bookmarkStart w:id="461" w:name="_Toc209787373"/>
      <w:bookmarkStart w:id="462" w:name="_Toc229857000"/>
      <w:bookmarkStart w:id="463" w:name="_Toc229926054"/>
      <w:r w:rsidRPr="00B75359">
        <w:t>Fourier</w:t>
      </w:r>
      <w:bookmarkEnd w:id="456"/>
      <w:bookmarkEnd w:id="457"/>
      <w:bookmarkEnd w:id="458"/>
      <w:bookmarkEnd w:id="459"/>
      <w:bookmarkEnd w:id="460"/>
      <w:bookmarkEnd w:id="461"/>
      <w:bookmarkEnd w:id="462"/>
      <w:bookmarkEnd w:id="463"/>
    </w:p>
    <w:p w:rsidR="00EB01FB" w:rsidRPr="002C71A3" w:rsidRDefault="00EB01FB" w:rsidP="00783531"/>
    <w:p w:rsidR="00EB01FB" w:rsidRPr="002C71A3" w:rsidRDefault="00EB01FB" w:rsidP="00783531">
      <w:r w:rsidRPr="002C71A3">
        <w:t xml:space="preserve">Let </w:t>
      </w:r>
      <w:r w:rsidRPr="002C71A3">
        <w:rPr>
          <w:noProof/>
          <w:position w:val="-4"/>
        </w:rPr>
        <w:drawing>
          <wp:inline distT="0" distB="0" distL="0" distR="0" wp14:anchorId="53592DE0" wp14:editId="1F41D048">
            <wp:extent cx="142875" cy="161925"/>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1853"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2C71A3">
        <w:t xml:space="preserve"> denote the N x N Fourier matrix, where the mn</w:t>
      </w:r>
      <w:r w:rsidRPr="002C71A3">
        <w:rPr>
          <w:vertAlign w:val="superscript"/>
        </w:rPr>
        <w:t>th</w:t>
      </w:r>
      <w:r w:rsidRPr="002C71A3">
        <w:t xml:space="preserve"> entry is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46"/>
        </w:rPr>
        <w:drawing>
          <wp:inline distT="0" distB="0" distL="0" distR="0" wp14:anchorId="3AE00ED5" wp14:editId="40A5CF74">
            <wp:extent cx="2933700" cy="6762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1854" cstate="print">
                      <a:extLst>
                        <a:ext uri="{28A0092B-C50C-407E-A947-70E740481C1C}">
                          <a14:useLocalDpi xmlns:a14="http://schemas.microsoft.com/office/drawing/2010/main" val="0"/>
                        </a:ext>
                      </a:extLst>
                    </a:blip>
                    <a:srcRect/>
                    <a:stretch>
                      <a:fillRect/>
                    </a:stretch>
                  </pic:blipFill>
                  <pic:spPr bwMode="auto">
                    <a:xfrm>
                      <a:off x="0" y="0"/>
                      <a:ext cx="2933700" cy="6762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76</w:instrText>
        </w:r>
      </w:fldSimple>
      <w:r w:rsidRPr="002C71A3">
        <w:instrText>)</w:instrText>
      </w:r>
      <w:r w:rsidRPr="002C71A3">
        <w:fldChar w:fldCharType="end"/>
      </w:r>
    </w:p>
    <w:p w:rsidR="00EB01FB" w:rsidRPr="002C71A3" w:rsidRDefault="00EB01FB" w:rsidP="00783531"/>
    <w:p w:rsidR="00EB01FB" w:rsidRPr="002C71A3" w:rsidRDefault="00EB01FB" w:rsidP="00783531"/>
    <w:p w:rsidR="00EB01FB" w:rsidRPr="002C71A3" w:rsidRDefault="00EB01FB" w:rsidP="00783531">
      <w:pPr>
        <w:jc w:val="center"/>
      </w:pPr>
      <w:r w:rsidRPr="002C71A3">
        <w:rPr>
          <w:noProof/>
          <w:position w:val="-86"/>
        </w:rPr>
        <w:lastRenderedPageBreak/>
        <w:drawing>
          <wp:inline distT="0" distB="0" distL="0" distR="0" wp14:anchorId="34147952" wp14:editId="107F1303">
            <wp:extent cx="2847975" cy="117157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a:blip r:embed="rId1855" cstate="print">
                      <a:extLst>
                        <a:ext uri="{28A0092B-C50C-407E-A947-70E740481C1C}">
                          <a14:useLocalDpi xmlns:a14="http://schemas.microsoft.com/office/drawing/2010/main" val="0"/>
                        </a:ext>
                      </a:extLst>
                    </a:blip>
                    <a:srcRect/>
                    <a:stretch>
                      <a:fillRect/>
                    </a:stretch>
                  </pic:blipFill>
                  <pic:spPr bwMode="auto">
                    <a:xfrm>
                      <a:off x="0" y="0"/>
                      <a:ext cx="2847975" cy="1171575"/>
                    </a:xfrm>
                    <a:prstGeom prst="rect">
                      <a:avLst/>
                    </a:prstGeom>
                    <a:noFill/>
                    <a:ln>
                      <a:noFill/>
                    </a:ln>
                  </pic:spPr>
                </pic:pic>
              </a:graphicData>
            </a:graphic>
          </wp:inline>
        </w:drawing>
      </w:r>
    </w:p>
    <w:p w:rsidR="00EB01FB" w:rsidRPr="002C71A3" w:rsidRDefault="00EB01FB" w:rsidP="00783531"/>
    <w:p w:rsidR="00EB01FB" w:rsidRPr="002C71A3" w:rsidRDefault="00EB01FB" w:rsidP="00783531">
      <w:r w:rsidRPr="002C71A3">
        <w:t>For N = 4</w:t>
      </w:r>
    </w:p>
    <w:p w:rsidR="00EB01FB" w:rsidRPr="002C71A3" w:rsidRDefault="00EB01FB" w:rsidP="00783531"/>
    <w:p w:rsidR="00EB01FB" w:rsidRPr="002C71A3" w:rsidRDefault="00EB01FB" w:rsidP="00783531">
      <w:pPr>
        <w:jc w:val="center"/>
      </w:pPr>
      <w:r w:rsidRPr="002C71A3">
        <w:rPr>
          <w:noProof/>
          <w:position w:val="-10"/>
        </w:rPr>
        <w:drawing>
          <wp:inline distT="0" distB="0" distL="0" distR="0" wp14:anchorId="760913DB" wp14:editId="554BBA7C">
            <wp:extent cx="114300" cy="21907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pic:cNvPicPr>
                      <a:picLocks noChangeAspect="1" noChangeArrowheads="1"/>
                    </pic:cNvPicPr>
                  </pic:nvPicPr>
                  <pic:blipFill>
                    <a:blip r:embed="rId1856" cstate="print">
                      <a:extLst>
                        <a:ext uri="{28A0092B-C50C-407E-A947-70E740481C1C}">
                          <a14:useLocalDpi xmlns:a14="http://schemas.microsoft.com/office/drawing/2010/main" val="0"/>
                        </a:ext>
                      </a:extLst>
                    </a:blip>
                    <a:srcRect/>
                    <a:stretch>
                      <a:fillRect/>
                    </a:stretch>
                  </pic:blipFill>
                  <pic:spPr bwMode="auto">
                    <a:xfrm>
                      <a:off x="0" y="0"/>
                      <a:ext cx="114300" cy="219075"/>
                    </a:xfrm>
                    <a:prstGeom prst="rect">
                      <a:avLst/>
                    </a:prstGeom>
                    <a:noFill/>
                    <a:ln>
                      <a:noFill/>
                    </a:ln>
                  </pic:spPr>
                </pic:pic>
              </a:graphicData>
            </a:graphic>
          </wp:inline>
        </w:drawing>
      </w:r>
      <w:r w:rsidRPr="002C71A3">
        <w:rPr>
          <w:noProof/>
          <w:position w:val="-66"/>
        </w:rPr>
        <w:drawing>
          <wp:inline distT="0" distB="0" distL="0" distR="0" wp14:anchorId="553DFF89" wp14:editId="46811877">
            <wp:extent cx="1533525" cy="91440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1857" cstate="print">
                      <a:extLst>
                        <a:ext uri="{28A0092B-C50C-407E-A947-70E740481C1C}">
                          <a14:useLocalDpi xmlns:a14="http://schemas.microsoft.com/office/drawing/2010/main" val="0"/>
                        </a:ext>
                      </a:extLst>
                    </a:blip>
                    <a:srcRect/>
                    <a:stretch>
                      <a:fillRect/>
                    </a:stretch>
                  </pic:blipFill>
                  <pic:spPr bwMode="auto">
                    <a:xfrm>
                      <a:off x="0" y="0"/>
                      <a:ext cx="1533525" cy="914400"/>
                    </a:xfrm>
                    <a:prstGeom prst="rect">
                      <a:avLst/>
                    </a:prstGeom>
                    <a:noFill/>
                    <a:ln>
                      <a:noFill/>
                    </a:ln>
                  </pic:spPr>
                </pic:pic>
              </a:graphicData>
            </a:graphic>
          </wp:inline>
        </w:drawing>
      </w:r>
    </w:p>
    <w:p w:rsidR="00EB01FB" w:rsidRPr="002C71A3" w:rsidRDefault="00EB01FB" w:rsidP="00783531"/>
    <w:p w:rsidR="00EB01FB" w:rsidRPr="002C71A3" w:rsidRDefault="00EB01FB" w:rsidP="00783531">
      <w:r w:rsidRPr="002C71A3">
        <w:rPr>
          <w:noProof/>
          <w:position w:val="-4"/>
        </w:rPr>
        <w:drawing>
          <wp:inline distT="0" distB="0" distL="0" distR="0" wp14:anchorId="61946412" wp14:editId="14CFF463">
            <wp:extent cx="142875" cy="16192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1853"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2C71A3">
        <w:t>is symmetric but not Hermitian with Vandermonde structure.  Let us compute</w:t>
      </w:r>
      <w:r w:rsidRPr="002C71A3">
        <w:rPr>
          <w:noProof/>
          <w:position w:val="-4"/>
        </w:rPr>
        <w:drawing>
          <wp:inline distT="0" distB="0" distL="0" distR="0" wp14:anchorId="08DF3862" wp14:editId="7682C6D7">
            <wp:extent cx="276225" cy="19050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pic:cNvPicPr>
                      <a:picLocks noChangeAspect="1" noChangeArrowheads="1"/>
                    </pic:cNvPicPr>
                  </pic:nvPicPr>
                  <pic:blipFill>
                    <a:blip r:embed="rId1858" cstate="print">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2C71A3">
        <w:t xml:space="preserve"> for</w:t>
      </w:r>
      <w:r w:rsidRPr="002C71A3">
        <w:rPr>
          <w:noProof/>
          <w:position w:val="-6"/>
        </w:rPr>
        <w:drawing>
          <wp:inline distT="0" distB="0" distL="0" distR="0" wp14:anchorId="12130BA3" wp14:editId="7FB2247C">
            <wp:extent cx="409575" cy="15240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1859" cstate="print">
                      <a:extLst>
                        <a:ext uri="{28A0092B-C50C-407E-A947-70E740481C1C}">
                          <a14:useLocalDpi xmlns:a14="http://schemas.microsoft.com/office/drawing/2010/main" val="0"/>
                        </a:ext>
                      </a:extLst>
                    </a:blip>
                    <a:srcRect/>
                    <a:stretch>
                      <a:fillRect/>
                    </a:stretch>
                  </pic:blipFill>
                  <pic:spPr bwMode="auto">
                    <a:xfrm>
                      <a:off x="0" y="0"/>
                      <a:ext cx="409575" cy="152400"/>
                    </a:xfrm>
                    <a:prstGeom prst="rect">
                      <a:avLst/>
                    </a:prstGeom>
                    <a:noFill/>
                    <a:ln>
                      <a:noFill/>
                    </a:ln>
                  </pic:spPr>
                </pic:pic>
              </a:graphicData>
            </a:graphic>
          </wp:inline>
        </w:drawing>
      </w:r>
      <w:r w:rsidRPr="002C71A3">
        <w:t>.</w:t>
      </w:r>
    </w:p>
    <w:p w:rsidR="00EB01FB" w:rsidRPr="002C71A3" w:rsidRDefault="00EB01FB" w:rsidP="00783531"/>
    <w:p w:rsidR="00EB01FB" w:rsidRPr="002C71A3" w:rsidRDefault="00EB01FB" w:rsidP="00783531">
      <w:pPr>
        <w:jc w:val="center"/>
      </w:pPr>
      <w:r w:rsidRPr="002C71A3">
        <w:rPr>
          <w:noProof/>
          <w:position w:val="-28"/>
        </w:rPr>
        <w:drawing>
          <wp:inline distT="0" distB="0" distL="0" distR="0" wp14:anchorId="702E92B1" wp14:editId="45BE94D9">
            <wp:extent cx="4676775" cy="45720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1860" cstate="print">
                      <a:extLst>
                        <a:ext uri="{28A0092B-C50C-407E-A947-70E740481C1C}">
                          <a14:useLocalDpi xmlns:a14="http://schemas.microsoft.com/office/drawing/2010/main" val="0"/>
                        </a:ext>
                      </a:extLst>
                    </a:blip>
                    <a:srcRect/>
                    <a:stretch>
                      <a:fillRect/>
                    </a:stretch>
                  </pic:blipFill>
                  <pic:spPr bwMode="auto">
                    <a:xfrm>
                      <a:off x="0" y="0"/>
                      <a:ext cx="4676775" cy="457200"/>
                    </a:xfrm>
                    <a:prstGeom prst="rect">
                      <a:avLst/>
                    </a:prstGeom>
                    <a:noFill/>
                    <a:ln>
                      <a:noFill/>
                    </a:ln>
                  </pic:spPr>
                </pic:pic>
              </a:graphicData>
            </a:graphic>
          </wp:inline>
        </w:drawing>
      </w:r>
    </w:p>
    <w:p w:rsidR="00EB01FB" w:rsidRPr="002C71A3" w:rsidRDefault="00EB01FB" w:rsidP="00783531"/>
    <w:p w:rsidR="00EB01FB" w:rsidRPr="002C71A3" w:rsidRDefault="00EB01FB" w:rsidP="00783531">
      <w:r w:rsidRPr="002C71A3">
        <w:t>The above follows from the geometric sum formula and the fact that</w:t>
      </w:r>
      <w:r w:rsidRPr="002C71A3">
        <w:rPr>
          <w:noProof/>
          <w:position w:val="-6"/>
        </w:rPr>
        <w:drawing>
          <wp:inline distT="0" distB="0" distL="0" distR="0" wp14:anchorId="3B612F1C" wp14:editId="1A591CB1">
            <wp:extent cx="523875" cy="20002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r:embed="rId1861" cstate="print">
                      <a:extLst>
                        <a:ext uri="{28A0092B-C50C-407E-A947-70E740481C1C}">
                          <a14:useLocalDpi xmlns:a14="http://schemas.microsoft.com/office/drawing/2010/main" val="0"/>
                        </a:ext>
                      </a:extLst>
                    </a:blip>
                    <a:srcRect/>
                    <a:stretch>
                      <a:fillRect/>
                    </a:stretch>
                  </pic:blipFill>
                  <pic:spPr bwMode="auto">
                    <a:xfrm>
                      <a:off x="0" y="0"/>
                      <a:ext cx="523875" cy="200025"/>
                    </a:xfrm>
                    <a:prstGeom prst="rect">
                      <a:avLst/>
                    </a:prstGeom>
                    <a:noFill/>
                    <a:ln>
                      <a:noFill/>
                    </a:ln>
                  </pic:spPr>
                </pic:pic>
              </a:graphicData>
            </a:graphic>
          </wp:inline>
        </w:drawing>
      </w:r>
      <w:r w:rsidRPr="002C71A3">
        <w:t>, where p=m-n is an integer.  For m=n</w:t>
      </w:r>
      <w:r w:rsidRPr="002C71A3">
        <w:rPr>
          <w:noProof/>
          <w:position w:val="-12"/>
        </w:rPr>
        <w:drawing>
          <wp:inline distT="0" distB="0" distL="0" distR="0" wp14:anchorId="67AE6BC5" wp14:editId="29694A9F">
            <wp:extent cx="752475" cy="238125"/>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1862" cstate="print">
                      <a:extLst>
                        <a:ext uri="{28A0092B-C50C-407E-A947-70E740481C1C}">
                          <a14:useLocalDpi xmlns:a14="http://schemas.microsoft.com/office/drawing/2010/main" val="0"/>
                        </a:ext>
                      </a:extLst>
                    </a:blip>
                    <a:srcRect/>
                    <a:stretch>
                      <a:fillRect/>
                    </a:stretch>
                  </pic:blipFill>
                  <pic:spPr bwMode="auto">
                    <a:xfrm>
                      <a:off x="0" y="0"/>
                      <a:ext cx="752475" cy="238125"/>
                    </a:xfrm>
                    <a:prstGeom prst="rect">
                      <a:avLst/>
                    </a:prstGeom>
                    <a:noFill/>
                    <a:ln>
                      <a:noFill/>
                    </a:ln>
                  </pic:spPr>
                </pic:pic>
              </a:graphicData>
            </a:graphic>
          </wp:inline>
        </w:drawing>
      </w:r>
      <w:r w:rsidRPr="002C71A3">
        <w:t xml:space="preserve">. Thus </w:t>
      </w:r>
      <w:r w:rsidRPr="002C71A3">
        <w:rPr>
          <w:noProof/>
          <w:position w:val="-4"/>
        </w:rPr>
        <w:drawing>
          <wp:inline distT="0" distB="0" distL="0" distR="0" wp14:anchorId="4760785F" wp14:editId="5AF6C0B5">
            <wp:extent cx="142875" cy="161925"/>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1853"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2C71A3">
        <w:t xml:space="preserve"> is a unitary matrix, i.e.</w:t>
      </w:r>
    </w:p>
    <w:p w:rsidR="00EB01FB" w:rsidRPr="002C71A3" w:rsidRDefault="00EB01FB" w:rsidP="00783531">
      <w:r w:rsidRPr="002C71A3">
        <w:rPr>
          <w:noProof/>
          <w:position w:val="-4"/>
        </w:rPr>
        <w:drawing>
          <wp:inline distT="0" distB="0" distL="0" distR="0" wp14:anchorId="474BC4AF" wp14:editId="40C53AC0">
            <wp:extent cx="504825" cy="19050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1863" cstate="print">
                      <a:extLst>
                        <a:ext uri="{28A0092B-C50C-407E-A947-70E740481C1C}">
                          <a14:useLocalDpi xmlns:a14="http://schemas.microsoft.com/office/drawing/2010/main" val="0"/>
                        </a:ext>
                      </a:extLst>
                    </a:blip>
                    <a:srcRect/>
                    <a:stretch>
                      <a:fillRect/>
                    </a:stretch>
                  </pic:blipFill>
                  <pic:spPr bwMode="auto">
                    <a:xfrm>
                      <a:off x="0" y="0"/>
                      <a:ext cx="504825" cy="190500"/>
                    </a:xfrm>
                    <a:prstGeom prst="rect">
                      <a:avLst/>
                    </a:prstGeom>
                    <a:noFill/>
                    <a:ln>
                      <a:noFill/>
                    </a:ln>
                  </pic:spPr>
                </pic:pic>
              </a:graphicData>
            </a:graphic>
          </wp:inline>
        </w:drawing>
      </w:r>
      <w:r w:rsidRPr="002C71A3">
        <w:t>.  Since F is symmetric the Hermitian operator can be replaced by conjugation.  The determinant is equal to unity.</w:t>
      </w:r>
    </w:p>
    <w:p w:rsidR="00EB01FB" w:rsidRPr="002C71A3" w:rsidRDefault="00EB01FB" w:rsidP="00783531"/>
    <w:p w:rsidR="00EB01FB" w:rsidRPr="00B75359" w:rsidRDefault="00EB01FB" w:rsidP="00C871C4">
      <w:pPr>
        <w:pStyle w:val="Heading3"/>
        <w:numPr>
          <w:ilvl w:val="2"/>
          <w:numId w:val="1"/>
        </w:numPr>
      </w:pPr>
      <w:bookmarkStart w:id="464" w:name="_Toc146610622"/>
      <w:bookmarkStart w:id="465" w:name="_Toc280363500"/>
      <w:bookmarkStart w:id="466" w:name="_Toc209776341"/>
      <w:bookmarkStart w:id="467" w:name="_Toc209776863"/>
      <w:bookmarkStart w:id="468" w:name="_Toc209781634"/>
      <w:bookmarkStart w:id="469" w:name="_Toc209787374"/>
      <w:bookmarkStart w:id="470" w:name="_Toc229857001"/>
      <w:bookmarkStart w:id="471" w:name="_Toc229926055"/>
      <w:r w:rsidRPr="00B75359">
        <w:t>Circulant</w:t>
      </w:r>
      <w:bookmarkEnd w:id="464"/>
      <w:bookmarkEnd w:id="465"/>
      <w:bookmarkEnd w:id="466"/>
      <w:bookmarkEnd w:id="467"/>
      <w:bookmarkEnd w:id="468"/>
      <w:bookmarkEnd w:id="469"/>
      <w:bookmarkEnd w:id="470"/>
      <w:bookmarkEnd w:id="471"/>
    </w:p>
    <w:p w:rsidR="00EB01FB" w:rsidRPr="002C71A3" w:rsidRDefault="00EB01FB" w:rsidP="00783531"/>
    <w:p w:rsidR="00EB01FB" w:rsidRPr="002C71A3" w:rsidRDefault="00EB01FB" w:rsidP="00783531">
      <w:r w:rsidRPr="002C71A3">
        <w:t xml:space="preserve">A circulant matrix </w:t>
      </w:r>
      <w:r w:rsidRPr="002C71A3">
        <w:rPr>
          <w:noProof/>
          <w:position w:val="-6"/>
        </w:rPr>
        <w:drawing>
          <wp:inline distT="0" distB="0" distL="0" distR="0" wp14:anchorId="696BB509" wp14:editId="640CF994">
            <wp:extent cx="152400" cy="1809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1864" cstate="print">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Pr="002C71A3">
        <w:t xml:space="preserve">is a Toeplitz matrix with </w:t>
      </w:r>
      <w:r w:rsidRPr="002C71A3">
        <w:rPr>
          <w:noProof/>
          <w:position w:val="-14"/>
        </w:rPr>
        <w:drawing>
          <wp:inline distT="0" distB="0" distL="0" distR="0" wp14:anchorId="60CF7E67" wp14:editId="133114E1">
            <wp:extent cx="809625" cy="23812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1865" cstate="print">
                      <a:extLst>
                        <a:ext uri="{28A0092B-C50C-407E-A947-70E740481C1C}">
                          <a14:useLocalDpi xmlns:a14="http://schemas.microsoft.com/office/drawing/2010/main" val="0"/>
                        </a:ext>
                      </a:extLst>
                    </a:blip>
                    <a:srcRect/>
                    <a:stretch>
                      <a:fillRect/>
                    </a:stretch>
                  </pic:blipFill>
                  <pic:spPr bwMode="auto">
                    <a:xfrm>
                      <a:off x="0" y="0"/>
                      <a:ext cx="809625" cy="238125"/>
                    </a:xfrm>
                    <a:prstGeom prst="rect">
                      <a:avLst/>
                    </a:prstGeom>
                    <a:noFill/>
                    <a:ln>
                      <a:noFill/>
                    </a:ln>
                  </pic:spPr>
                </pic:pic>
              </a:graphicData>
            </a:graphic>
          </wp:inline>
        </w:drawing>
      </w:r>
      <w:r w:rsidRPr="002C71A3">
        <w:t>.  Each row is a cyclic shift of the row above it.  For N=4 we have</w:t>
      </w:r>
    </w:p>
    <w:p w:rsidR="00EB01FB" w:rsidRPr="002C71A3" w:rsidRDefault="00EB01FB" w:rsidP="00783531"/>
    <w:p w:rsidR="00EB01FB" w:rsidRPr="002C71A3" w:rsidRDefault="00EB01FB" w:rsidP="00783531">
      <w:pPr>
        <w:jc w:val="center"/>
      </w:pPr>
      <w:r w:rsidRPr="002C71A3">
        <w:rPr>
          <w:noProof/>
          <w:position w:val="-74"/>
        </w:rPr>
        <w:drawing>
          <wp:inline distT="0" distB="0" distL="0" distR="0" wp14:anchorId="5CFABEF3" wp14:editId="1A7C477F">
            <wp:extent cx="1371600" cy="101917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1866" cstate="print">
                      <a:extLst>
                        <a:ext uri="{28A0092B-C50C-407E-A947-70E740481C1C}">
                          <a14:useLocalDpi xmlns:a14="http://schemas.microsoft.com/office/drawing/2010/main" val="0"/>
                        </a:ext>
                      </a:extLst>
                    </a:blip>
                    <a:srcRect/>
                    <a:stretch>
                      <a:fillRect/>
                    </a:stretch>
                  </pic:blipFill>
                  <pic:spPr bwMode="auto">
                    <a:xfrm>
                      <a:off x="0" y="0"/>
                      <a:ext cx="1371600" cy="1019175"/>
                    </a:xfrm>
                    <a:prstGeom prst="rect">
                      <a:avLst/>
                    </a:prstGeom>
                    <a:noFill/>
                    <a:ln>
                      <a:noFill/>
                    </a:ln>
                  </pic:spPr>
                </pic:pic>
              </a:graphicData>
            </a:graphic>
          </wp:inline>
        </w:drawing>
      </w:r>
    </w:p>
    <w:p w:rsidR="00EB01FB" w:rsidRPr="002C71A3" w:rsidRDefault="00EB01FB" w:rsidP="00783531"/>
    <w:p w:rsidR="00EB01FB" w:rsidRPr="002C71A3" w:rsidRDefault="00EB01FB" w:rsidP="00783531">
      <w:r w:rsidRPr="002C71A3">
        <w:t>The eigenvalues</w:t>
      </w:r>
      <w:r w:rsidRPr="002C71A3">
        <w:rPr>
          <w:noProof/>
          <w:position w:val="-12"/>
        </w:rPr>
        <w:drawing>
          <wp:inline distT="0" distB="0" distL="0" distR="0" wp14:anchorId="2CCF9719" wp14:editId="32E46A42">
            <wp:extent cx="180975" cy="2286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1867" cstate="print">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sidRPr="002C71A3">
        <w:t xml:space="preserve">and eigenvectors </w:t>
      </w:r>
      <w:r w:rsidRPr="002C71A3">
        <w:rPr>
          <w:noProof/>
          <w:position w:val="-18"/>
        </w:rPr>
        <w:drawing>
          <wp:inline distT="0" distB="0" distL="0" distR="0" wp14:anchorId="7FCD2716" wp14:editId="7C617146">
            <wp:extent cx="1800225" cy="3048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1868" cstate="print">
                      <a:extLst>
                        <a:ext uri="{28A0092B-C50C-407E-A947-70E740481C1C}">
                          <a14:useLocalDpi xmlns:a14="http://schemas.microsoft.com/office/drawing/2010/main" val="0"/>
                        </a:ext>
                      </a:extLst>
                    </a:blip>
                    <a:srcRect/>
                    <a:stretch>
                      <a:fillRect/>
                    </a:stretch>
                  </pic:blipFill>
                  <pic:spPr bwMode="auto">
                    <a:xfrm>
                      <a:off x="0" y="0"/>
                      <a:ext cx="1800225" cy="304800"/>
                    </a:xfrm>
                    <a:prstGeom prst="rect">
                      <a:avLst/>
                    </a:prstGeom>
                    <a:noFill/>
                    <a:ln>
                      <a:noFill/>
                    </a:ln>
                  </pic:spPr>
                </pic:pic>
              </a:graphicData>
            </a:graphic>
          </wp:inline>
        </w:drawing>
      </w:r>
      <w:r w:rsidRPr="002C71A3">
        <w:t xml:space="preserve"> are solutions to the equation</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2"/>
        </w:rPr>
        <w:drawing>
          <wp:inline distT="0" distB="0" distL="0" distR="0" wp14:anchorId="4143750E" wp14:editId="53EE5FD8">
            <wp:extent cx="1819275" cy="23812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1869" cstate="print">
                      <a:extLst>
                        <a:ext uri="{28A0092B-C50C-407E-A947-70E740481C1C}">
                          <a14:useLocalDpi xmlns:a14="http://schemas.microsoft.com/office/drawing/2010/main" val="0"/>
                        </a:ext>
                      </a:extLst>
                    </a:blip>
                    <a:srcRect/>
                    <a:stretch>
                      <a:fillRect/>
                    </a:stretch>
                  </pic:blipFill>
                  <pic:spPr bwMode="auto">
                    <a:xfrm>
                      <a:off x="0" y="0"/>
                      <a:ext cx="1819275" cy="2381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472" w:name="ZEqnNum128123"/>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77</w:instrText>
        </w:r>
      </w:fldSimple>
      <w:r w:rsidRPr="002C71A3">
        <w:instrText>)</w:instrText>
      </w:r>
      <w:bookmarkEnd w:id="472"/>
      <w:r w:rsidRPr="002C71A3">
        <w:fldChar w:fldCharType="end"/>
      </w:r>
    </w:p>
    <w:p w:rsidR="00EB01FB" w:rsidRPr="002C71A3" w:rsidRDefault="00EB01FB" w:rsidP="00783531"/>
    <w:p w:rsidR="00EB01FB" w:rsidRPr="002C71A3" w:rsidRDefault="00EB01FB" w:rsidP="00783531">
      <w:r w:rsidRPr="002C71A3">
        <w:lastRenderedPageBreak/>
        <w:t xml:space="preserve">For a particular k the relationship </w:t>
      </w:r>
      <w:r w:rsidRPr="002C71A3">
        <w:fldChar w:fldCharType="begin"/>
      </w:r>
      <w:r w:rsidRPr="002C71A3">
        <w:instrText xml:space="preserve"> GOTOBUTTON ZEqnNum128123  \* MERGEFORMAT </w:instrText>
      </w:r>
      <w:fldSimple w:instr=" REF ZEqnNum128123 \! \* MERGEFORMAT ">
        <w:r w:rsidRPr="002C71A3">
          <w:instrText>(</w:instrText>
        </w:r>
        <w:r>
          <w:instrText>1</w:instrText>
        </w:r>
        <w:r w:rsidRPr="002C71A3">
          <w:instrText>.</w:instrText>
        </w:r>
        <w:r>
          <w:instrText>77</w:instrText>
        </w:r>
        <w:r w:rsidRPr="002C71A3">
          <w:instrText>)</w:instrText>
        </w:r>
      </w:fldSimple>
      <w:r w:rsidRPr="002C71A3">
        <w:fldChar w:fldCharType="end"/>
      </w:r>
      <w:r w:rsidRPr="002C71A3">
        <w:t xml:space="preserve"> may be stated as a series of </w:t>
      </w:r>
      <w:r w:rsidRPr="002C71A3">
        <w:rPr>
          <w:noProof/>
          <w:position w:val="-6"/>
        </w:rPr>
        <w:drawing>
          <wp:inline distT="0" distB="0" distL="0" distR="0" wp14:anchorId="7ADFBF6D" wp14:editId="74BFB041">
            <wp:extent cx="123825" cy="14287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341"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2C71A3">
        <w:t>difference equations.  For N=4 they are</w:t>
      </w:r>
    </w:p>
    <w:p w:rsidR="00EB01FB" w:rsidRPr="002C71A3" w:rsidRDefault="00EB01FB" w:rsidP="00783531"/>
    <w:p w:rsidR="00EB01FB" w:rsidRPr="002C71A3" w:rsidRDefault="00EB01FB" w:rsidP="00783531">
      <w:pPr>
        <w:jc w:val="center"/>
      </w:pPr>
      <w:r w:rsidRPr="002C71A3">
        <w:rPr>
          <w:noProof/>
          <w:position w:val="-72"/>
        </w:rPr>
        <w:drawing>
          <wp:inline distT="0" distB="0" distL="0" distR="0" wp14:anchorId="78D9B0F6" wp14:editId="5266B73D">
            <wp:extent cx="1905000" cy="9906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1870" cstate="print">
                      <a:extLst>
                        <a:ext uri="{28A0092B-C50C-407E-A947-70E740481C1C}">
                          <a14:useLocalDpi xmlns:a14="http://schemas.microsoft.com/office/drawing/2010/main" val="0"/>
                        </a:ext>
                      </a:extLst>
                    </a:blip>
                    <a:srcRect/>
                    <a:stretch>
                      <a:fillRect/>
                    </a:stretch>
                  </pic:blipFill>
                  <pic:spPr bwMode="auto">
                    <a:xfrm>
                      <a:off x="0" y="0"/>
                      <a:ext cx="1905000" cy="990600"/>
                    </a:xfrm>
                    <a:prstGeom prst="rect">
                      <a:avLst/>
                    </a:prstGeom>
                    <a:noFill/>
                    <a:ln>
                      <a:noFill/>
                    </a:ln>
                  </pic:spPr>
                </pic:pic>
              </a:graphicData>
            </a:graphic>
          </wp:inline>
        </w:drawing>
      </w:r>
    </w:p>
    <w:p w:rsidR="00EB01FB" w:rsidRPr="002C71A3" w:rsidRDefault="00EB01FB" w:rsidP="00783531"/>
    <w:p w:rsidR="00EB01FB" w:rsidRPr="002C71A3" w:rsidRDefault="00EB01FB" w:rsidP="00783531">
      <w:r w:rsidRPr="002C71A3">
        <w:t>Each difference equation involves terms</w:t>
      </w:r>
      <w:r w:rsidRPr="002C71A3">
        <w:rPr>
          <w:noProof/>
          <w:position w:val="-12"/>
        </w:rPr>
        <w:drawing>
          <wp:inline distT="0" distB="0" distL="0" distR="0" wp14:anchorId="49909253" wp14:editId="4A4A5AF6">
            <wp:extent cx="676275" cy="2286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1871" cstate="print">
                      <a:extLst>
                        <a:ext uri="{28A0092B-C50C-407E-A947-70E740481C1C}">
                          <a14:useLocalDpi xmlns:a14="http://schemas.microsoft.com/office/drawing/2010/main" val="0"/>
                        </a:ext>
                      </a:extLst>
                    </a:blip>
                    <a:srcRect/>
                    <a:stretch>
                      <a:fillRect/>
                    </a:stretch>
                  </pic:blipFill>
                  <pic:spPr bwMode="auto">
                    <a:xfrm>
                      <a:off x="0" y="0"/>
                      <a:ext cx="676275" cy="228600"/>
                    </a:xfrm>
                    <a:prstGeom prst="rect">
                      <a:avLst/>
                    </a:prstGeom>
                    <a:noFill/>
                    <a:ln>
                      <a:noFill/>
                    </a:ln>
                  </pic:spPr>
                </pic:pic>
              </a:graphicData>
            </a:graphic>
          </wp:inline>
        </w:drawing>
      </w:r>
      <w:r w:rsidRPr="002C71A3">
        <w:t>and terms</w:t>
      </w:r>
      <w:r w:rsidRPr="002C71A3">
        <w:rPr>
          <w:noProof/>
          <w:position w:val="-12"/>
        </w:rPr>
        <w:drawing>
          <wp:inline distT="0" distB="0" distL="0" distR="0" wp14:anchorId="21905CEC" wp14:editId="3A497D23">
            <wp:extent cx="676275" cy="2286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1872" cstate="print">
                      <a:extLst>
                        <a:ext uri="{28A0092B-C50C-407E-A947-70E740481C1C}">
                          <a14:useLocalDpi xmlns:a14="http://schemas.microsoft.com/office/drawing/2010/main" val="0"/>
                        </a:ext>
                      </a:extLst>
                    </a:blip>
                    <a:srcRect/>
                    <a:stretch>
                      <a:fillRect/>
                    </a:stretch>
                  </pic:blipFill>
                  <pic:spPr bwMode="auto">
                    <a:xfrm>
                      <a:off x="0" y="0"/>
                      <a:ext cx="676275" cy="228600"/>
                    </a:xfrm>
                    <a:prstGeom prst="rect">
                      <a:avLst/>
                    </a:prstGeom>
                    <a:noFill/>
                    <a:ln>
                      <a:noFill/>
                    </a:ln>
                  </pic:spPr>
                </pic:pic>
              </a:graphicData>
            </a:graphic>
          </wp:inline>
        </w:drawing>
      </w:r>
      <w:r w:rsidRPr="002C71A3">
        <w:t xml:space="preserve">.  As the number of terms </w:t>
      </w:r>
      <w:r w:rsidRPr="002C71A3">
        <w:rPr>
          <w:noProof/>
          <w:position w:val="-6"/>
        </w:rPr>
        <w:drawing>
          <wp:inline distT="0" distB="0" distL="0" distR="0" wp14:anchorId="3052726B" wp14:editId="65FC5061">
            <wp:extent cx="161925" cy="14287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1873" cstate="print">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sidRPr="002C71A3">
        <w:t xml:space="preserve"> in the first set becomes larger, the number of terms </w:t>
      </w:r>
      <w:r w:rsidRPr="002C71A3">
        <w:rPr>
          <w:noProof/>
          <w:position w:val="-6"/>
        </w:rPr>
        <w:drawing>
          <wp:inline distT="0" distB="0" distL="0" distR="0" wp14:anchorId="1BA48D74" wp14:editId="12D36A6B">
            <wp:extent cx="371475" cy="1428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1874" cstate="print">
                      <a:extLst>
                        <a:ext uri="{28A0092B-C50C-407E-A947-70E740481C1C}">
                          <a14:useLocalDpi xmlns:a14="http://schemas.microsoft.com/office/drawing/2010/main" val="0"/>
                        </a:ext>
                      </a:extLst>
                    </a:blip>
                    <a:srcRect/>
                    <a:stretch>
                      <a:fillRect/>
                    </a:stretch>
                  </pic:blipFill>
                  <pic:spPr bwMode="auto">
                    <a:xfrm>
                      <a:off x="0" y="0"/>
                      <a:ext cx="371475" cy="142875"/>
                    </a:xfrm>
                    <a:prstGeom prst="rect">
                      <a:avLst/>
                    </a:prstGeom>
                    <a:noFill/>
                    <a:ln>
                      <a:noFill/>
                    </a:ln>
                  </pic:spPr>
                </pic:pic>
              </a:graphicData>
            </a:graphic>
          </wp:inline>
        </w:drawing>
      </w:r>
      <w:r w:rsidRPr="002C71A3">
        <w:t xml:space="preserve"> in the second set becomes commensurately smaller.  For the </w:t>
      </w:r>
      <w:r w:rsidRPr="002C71A3">
        <w:rPr>
          <w:noProof/>
          <w:position w:val="-6"/>
        </w:rPr>
        <w:drawing>
          <wp:inline distT="0" distB="0" distL="0" distR="0" wp14:anchorId="53A64517" wp14:editId="2CB5625E">
            <wp:extent cx="333375" cy="18097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a:blip r:embed="rId1875" cstate="print">
                      <a:extLst>
                        <a:ext uri="{28A0092B-C50C-407E-A947-70E740481C1C}">
                          <a14:useLocalDpi xmlns:a14="http://schemas.microsoft.com/office/drawing/2010/main" val="0"/>
                        </a:ext>
                      </a:extLst>
                    </a:blip>
                    <a:srcRect/>
                    <a:stretch>
                      <a:fillRect/>
                    </a:stretch>
                  </pic:blipFill>
                  <pic:spPr bwMode="auto">
                    <a:xfrm>
                      <a:off x="0" y="0"/>
                      <a:ext cx="333375" cy="180975"/>
                    </a:xfrm>
                    <a:prstGeom prst="rect">
                      <a:avLst/>
                    </a:prstGeom>
                    <a:noFill/>
                    <a:ln>
                      <a:noFill/>
                    </a:ln>
                  </pic:spPr>
                </pic:pic>
              </a:graphicData>
            </a:graphic>
          </wp:inline>
        </w:drawing>
      </w:r>
      <w:r w:rsidRPr="002C71A3">
        <w:t>terms we have</w:t>
      </w:r>
    </w:p>
    <w:p w:rsidR="00EB01FB" w:rsidRPr="002C71A3" w:rsidRDefault="00EB01FB" w:rsidP="00783531"/>
    <w:p w:rsidR="00EB01FB" w:rsidRPr="002C71A3" w:rsidRDefault="00EB01FB" w:rsidP="00783531">
      <w:pPr>
        <w:jc w:val="center"/>
      </w:pPr>
      <w:r w:rsidRPr="002C71A3">
        <w:rPr>
          <w:noProof/>
          <w:position w:val="-28"/>
        </w:rPr>
        <w:drawing>
          <wp:inline distT="0" distB="0" distL="0" distR="0" wp14:anchorId="458B6FEA" wp14:editId="11512D97">
            <wp:extent cx="723900" cy="4286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1876" cstate="print">
                      <a:extLst>
                        <a:ext uri="{28A0092B-C50C-407E-A947-70E740481C1C}">
                          <a14:useLocalDpi xmlns:a14="http://schemas.microsoft.com/office/drawing/2010/main" val="0"/>
                        </a:ext>
                      </a:extLst>
                    </a:blip>
                    <a:srcRect/>
                    <a:stretch>
                      <a:fillRect/>
                    </a:stretch>
                  </pic:blipFill>
                  <pic:spPr bwMode="auto">
                    <a:xfrm>
                      <a:off x="0" y="0"/>
                      <a:ext cx="723900" cy="428625"/>
                    </a:xfrm>
                    <a:prstGeom prst="rect">
                      <a:avLst/>
                    </a:prstGeom>
                    <a:noFill/>
                    <a:ln>
                      <a:noFill/>
                    </a:ln>
                  </pic:spPr>
                </pic:pic>
              </a:graphicData>
            </a:graphic>
          </wp:inline>
        </w:drawing>
      </w:r>
    </w:p>
    <w:p w:rsidR="00EB01FB" w:rsidRPr="002C71A3" w:rsidRDefault="00EB01FB" w:rsidP="00783531">
      <w:r w:rsidRPr="002C71A3">
        <w:t xml:space="preserve">and for the </w:t>
      </w:r>
      <w:r w:rsidRPr="002C71A3">
        <w:rPr>
          <w:noProof/>
          <w:position w:val="-6"/>
        </w:rPr>
        <w:drawing>
          <wp:inline distT="0" distB="0" distL="0" distR="0" wp14:anchorId="724EBB91" wp14:editId="517E8EFA">
            <wp:extent cx="333375" cy="18097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1877" cstate="print">
                      <a:extLst>
                        <a:ext uri="{28A0092B-C50C-407E-A947-70E740481C1C}">
                          <a14:useLocalDpi xmlns:a14="http://schemas.microsoft.com/office/drawing/2010/main" val="0"/>
                        </a:ext>
                      </a:extLst>
                    </a:blip>
                    <a:srcRect/>
                    <a:stretch>
                      <a:fillRect/>
                    </a:stretch>
                  </pic:blipFill>
                  <pic:spPr bwMode="auto">
                    <a:xfrm>
                      <a:off x="0" y="0"/>
                      <a:ext cx="333375" cy="180975"/>
                    </a:xfrm>
                    <a:prstGeom prst="rect">
                      <a:avLst/>
                    </a:prstGeom>
                    <a:noFill/>
                    <a:ln>
                      <a:noFill/>
                    </a:ln>
                  </pic:spPr>
                </pic:pic>
              </a:graphicData>
            </a:graphic>
          </wp:inline>
        </w:drawing>
      </w:r>
      <w:r w:rsidRPr="002C71A3">
        <w:t>terms we have</w:t>
      </w:r>
    </w:p>
    <w:p w:rsidR="00EB01FB" w:rsidRPr="002C71A3" w:rsidRDefault="00EB01FB" w:rsidP="00783531"/>
    <w:p w:rsidR="00EB01FB" w:rsidRPr="002C71A3" w:rsidRDefault="00EB01FB" w:rsidP="00783531">
      <w:pPr>
        <w:jc w:val="center"/>
      </w:pPr>
      <w:r w:rsidRPr="002C71A3">
        <w:rPr>
          <w:noProof/>
          <w:position w:val="-28"/>
        </w:rPr>
        <w:drawing>
          <wp:inline distT="0" distB="0" distL="0" distR="0" wp14:anchorId="7F3FFCD6" wp14:editId="54D38CC9">
            <wp:extent cx="619125" cy="4286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1878" cstate="print">
                      <a:extLst>
                        <a:ext uri="{28A0092B-C50C-407E-A947-70E740481C1C}">
                          <a14:useLocalDpi xmlns:a14="http://schemas.microsoft.com/office/drawing/2010/main" val="0"/>
                        </a:ext>
                      </a:extLst>
                    </a:blip>
                    <a:srcRect/>
                    <a:stretch>
                      <a:fillRect/>
                    </a:stretch>
                  </pic:blipFill>
                  <pic:spPr bwMode="auto">
                    <a:xfrm>
                      <a:off x="0" y="0"/>
                      <a:ext cx="619125" cy="428625"/>
                    </a:xfrm>
                    <a:prstGeom prst="rect">
                      <a:avLst/>
                    </a:prstGeom>
                    <a:noFill/>
                    <a:ln>
                      <a:noFill/>
                    </a:ln>
                  </pic:spPr>
                </pic:pic>
              </a:graphicData>
            </a:graphic>
          </wp:inline>
        </w:drawing>
      </w:r>
    </w:p>
    <w:p w:rsidR="00EB01FB" w:rsidRPr="002C71A3" w:rsidRDefault="00EB01FB" w:rsidP="00783531"/>
    <w:p w:rsidR="00EB01FB" w:rsidRPr="002C71A3" w:rsidRDefault="00EB01FB" w:rsidP="00783531">
      <w:r w:rsidRPr="002C71A3">
        <w:t>The total system of equations is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28"/>
        </w:rPr>
        <w:drawing>
          <wp:inline distT="0" distB="0" distL="0" distR="0" wp14:anchorId="52CCDC33" wp14:editId="182880EC">
            <wp:extent cx="2867025" cy="42862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1879" cstate="print">
                      <a:extLst>
                        <a:ext uri="{28A0092B-C50C-407E-A947-70E740481C1C}">
                          <a14:useLocalDpi xmlns:a14="http://schemas.microsoft.com/office/drawing/2010/main" val="0"/>
                        </a:ext>
                      </a:extLst>
                    </a:blip>
                    <a:srcRect/>
                    <a:stretch>
                      <a:fillRect/>
                    </a:stretch>
                  </pic:blipFill>
                  <pic:spPr bwMode="auto">
                    <a:xfrm>
                      <a:off x="0" y="0"/>
                      <a:ext cx="2867025" cy="4286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78</w:instrText>
        </w:r>
      </w:fldSimple>
      <w:r w:rsidRPr="002C71A3">
        <w:instrText>)</w:instrText>
      </w:r>
      <w:r w:rsidRPr="002C71A3">
        <w:fldChar w:fldCharType="end"/>
      </w:r>
    </w:p>
    <w:p w:rsidR="00EB01FB" w:rsidRPr="002C71A3" w:rsidRDefault="00EB01FB" w:rsidP="00783531"/>
    <w:p w:rsidR="00EB01FB" w:rsidRPr="002C71A3" w:rsidRDefault="00EB01FB" w:rsidP="00783531">
      <w:pPr>
        <w:jc w:val="center"/>
      </w:pPr>
    </w:p>
    <w:p w:rsidR="00EB01FB" w:rsidRPr="002C71A3" w:rsidRDefault="00EB01FB" w:rsidP="00783531">
      <w:r w:rsidRPr="002C71A3">
        <w:t xml:space="preserve">Isolating the </w:t>
      </w:r>
      <w:r w:rsidRPr="002C71A3">
        <w:rPr>
          <w:noProof/>
          <w:position w:val="-12"/>
        </w:rPr>
        <w:drawing>
          <wp:inline distT="0" distB="0" distL="0" distR="0" wp14:anchorId="64E6A2E4" wp14:editId="7F03F7C4">
            <wp:extent cx="161925" cy="2286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1880"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2C71A3">
        <w:t xml:space="preserve">’s by the substitution </w:t>
      </w:r>
      <w:r w:rsidRPr="002C71A3">
        <w:rPr>
          <w:noProof/>
          <w:position w:val="-6"/>
        </w:rPr>
        <w:drawing>
          <wp:inline distT="0" distB="0" distL="0" distR="0" wp14:anchorId="56450C78" wp14:editId="31FC3195">
            <wp:extent cx="866775" cy="1809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1881" cstate="print">
                      <a:extLst>
                        <a:ext uri="{28A0092B-C50C-407E-A947-70E740481C1C}">
                          <a14:useLocalDpi xmlns:a14="http://schemas.microsoft.com/office/drawing/2010/main" val="0"/>
                        </a:ext>
                      </a:extLst>
                    </a:blip>
                    <a:srcRect/>
                    <a:stretch>
                      <a:fillRect/>
                    </a:stretch>
                  </pic:blipFill>
                  <pic:spPr bwMode="auto">
                    <a:xfrm>
                      <a:off x="0" y="0"/>
                      <a:ext cx="866775" cy="180975"/>
                    </a:xfrm>
                    <a:prstGeom prst="rect">
                      <a:avLst/>
                    </a:prstGeom>
                    <a:noFill/>
                    <a:ln>
                      <a:noFill/>
                    </a:ln>
                  </pic:spPr>
                </pic:pic>
              </a:graphicData>
            </a:graphic>
          </wp:inline>
        </w:drawing>
      </w:r>
      <w:r w:rsidRPr="002C71A3">
        <w:t xml:space="preserve">in the first sum and </w:t>
      </w:r>
      <w:r w:rsidRPr="002C71A3">
        <w:rPr>
          <w:noProof/>
          <w:position w:val="-6"/>
        </w:rPr>
        <w:drawing>
          <wp:inline distT="0" distB="0" distL="0" distR="0" wp14:anchorId="330700BD" wp14:editId="2EB423CF">
            <wp:extent cx="647700" cy="1809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1882" cstate="print">
                      <a:extLst>
                        <a:ext uri="{28A0092B-C50C-407E-A947-70E740481C1C}">
                          <a14:useLocalDpi xmlns:a14="http://schemas.microsoft.com/office/drawing/2010/main" val="0"/>
                        </a:ext>
                      </a:extLst>
                    </a:blip>
                    <a:srcRect/>
                    <a:stretch>
                      <a:fillRect/>
                    </a:stretch>
                  </pic:blipFill>
                  <pic:spPr bwMode="auto">
                    <a:xfrm>
                      <a:off x="0" y="0"/>
                      <a:ext cx="647700" cy="180975"/>
                    </a:xfrm>
                    <a:prstGeom prst="rect">
                      <a:avLst/>
                    </a:prstGeom>
                    <a:noFill/>
                    <a:ln>
                      <a:noFill/>
                    </a:ln>
                  </pic:spPr>
                </pic:pic>
              </a:graphicData>
            </a:graphic>
          </wp:inline>
        </w:drawing>
      </w:r>
      <w:r w:rsidRPr="002C71A3">
        <w:t xml:space="preserve"> in the second yields </w:t>
      </w:r>
    </w:p>
    <w:p w:rsidR="00EB01FB" w:rsidRPr="002C71A3" w:rsidRDefault="00EB01FB" w:rsidP="00783531"/>
    <w:p w:rsidR="00EB01FB" w:rsidRPr="002C71A3" w:rsidRDefault="00EB01FB" w:rsidP="00783531">
      <w:pPr>
        <w:jc w:val="center"/>
      </w:pPr>
    </w:p>
    <w:p w:rsidR="00EB01FB" w:rsidRPr="002C71A3" w:rsidRDefault="00EB01FB" w:rsidP="00783531">
      <w:pPr>
        <w:tabs>
          <w:tab w:val="center" w:pos="4320"/>
          <w:tab w:val="right" w:pos="8640"/>
        </w:tabs>
      </w:pPr>
      <w:r w:rsidRPr="002C71A3">
        <w:tab/>
      </w:r>
      <w:r w:rsidRPr="002C71A3">
        <w:rPr>
          <w:noProof/>
          <w:position w:val="-28"/>
        </w:rPr>
        <w:drawing>
          <wp:inline distT="0" distB="0" distL="0" distR="0" wp14:anchorId="4FCE8B2C" wp14:editId="41BE020F">
            <wp:extent cx="3152775" cy="4572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1883" cstate="print">
                      <a:extLst>
                        <a:ext uri="{28A0092B-C50C-407E-A947-70E740481C1C}">
                          <a14:useLocalDpi xmlns:a14="http://schemas.microsoft.com/office/drawing/2010/main" val="0"/>
                        </a:ext>
                      </a:extLst>
                    </a:blip>
                    <a:srcRect/>
                    <a:stretch>
                      <a:fillRect/>
                    </a:stretch>
                  </pic:blipFill>
                  <pic:spPr bwMode="auto">
                    <a:xfrm>
                      <a:off x="0" y="0"/>
                      <a:ext cx="3152775" cy="4572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473" w:name="ZEqnNum574060"/>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79</w:instrText>
        </w:r>
      </w:fldSimple>
      <w:r w:rsidRPr="002C71A3">
        <w:instrText>)</w:instrText>
      </w:r>
      <w:bookmarkEnd w:id="473"/>
      <w:r w:rsidRPr="002C71A3">
        <w:fldChar w:fldCharType="end"/>
      </w:r>
    </w:p>
    <w:p w:rsidR="00EB01FB" w:rsidRPr="002C71A3" w:rsidRDefault="00EB01FB" w:rsidP="00783531"/>
    <w:p w:rsidR="00EB01FB" w:rsidRPr="002C71A3" w:rsidRDefault="00EB01FB" w:rsidP="00783531">
      <w:r w:rsidRPr="002C71A3">
        <w:t xml:space="preserve">Letting </w:t>
      </w:r>
      <w:r w:rsidRPr="002C71A3">
        <w:rPr>
          <w:noProof/>
          <w:position w:val="-12"/>
        </w:rPr>
        <w:drawing>
          <wp:inline distT="0" distB="0" distL="0" distR="0" wp14:anchorId="3161C295" wp14:editId="0E728C66">
            <wp:extent cx="533400" cy="2381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1884" cstate="print">
                      <a:extLst>
                        <a:ext uri="{28A0092B-C50C-407E-A947-70E740481C1C}">
                          <a14:useLocalDpi xmlns:a14="http://schemas.microsoft.com/office/drawing/2010/main" val="0"/>
                        </a:ext>
                      </a:extLst>
                    </a:blip>
                    <a:srcRect/>
                    <a:stretch>
                      <a:fillRect/>
                    </a:stretch>
                  </pic:blipFill>
                  <pic:spPr bwMode="auto">
                    <a:xfrm>
                      <a:off x="0" y="0"/>
                      <a:ext cx="533400" cy="238125"/>
                    </a:xfrm>
                    <a:prstGeom prst="rect">
                      <a:avLst/>
                    </a:prstGeom>
                    <a:noFill/>
                    <a:ln>
                      <a:noFill/>
                    </a:ln>
                  </pic:spPr>
                </pic:pic>
              </a:graphicData>
            </a:graphic>
          </wp:inline>
        </w:drawing>
      </w:r>
      <w:r w:rsidRPr="002C71A3">
        <w:t xml:space="preserve">in </w:t>
      </w:r>
      <w:r w:rsidRPr="002C71A3">
        <w:fldChar w:fldCharType="begin"/>
      </w:r>
      <w:r w:rsidRPr="002C71A3">
        <w:instrText xml:space="preserve"> GOTOBUTTON ZEqnNum574060  \* MERGEFORMAT </w:instrText>
      </w:r>
      <w:fldSimple w:instr=" REF ZEqnNum574060 \! \* MERGEFORMAT ">
        <w:r w:rsidRPr="002C71A3">
          <w:instrText>(</w:instrText>
        </w:r>
        <w:r>
          <w:instrText>1</w:instrText>
        </w:r>
        <w:r w:rsidRPr="002C71A3">
          <w:instrText>.</w:instrText>
        </w:r>
        <w:r>
          <w:instrText>79</w:instrText>
        </w:r>
        <w:r w:rsidRPr="002C71A3">
          <w:instrText>)</w:instrText>
        </w:r>
      </w:fldSimple>
      <w:r w:rsidRPr="002C71A3">
        <w:fldChar w:fldCharType="end"/>
      </w:r>
      <w:r w:rsidRPr="002C71A3">
        <w:t xml:space="preserve"> and canceling terms yields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28"/>
        </w:rPr>
        <w:drawing>
          <wp:inline distT="0" distB="0" distL="0" distR="0" wp14:anchorId="5B80D65B" wp14:editId="78AC4ED3">
            <wp:extent cx="1819275" cy="4572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1885" cstate="print">
                      <a:extLst>
                        <a:ext uri="{28A0092B-C50C-407E-A947-70E740481C1C}">
                          <a14:useLocalDpi xmlns:a14="http://schemas.microsoft.com/office/drawing/2010/main" val="0"/>
                        </a:ext>
                      </a:extLst>
                    </a:blip>
                    <a:srcRect/>
                    <a:stretch>
                      <a:fillRect/>
                    </a:stretch>
                  </pic:blipFill>
                  <pic:spPr bwMode="auto">
                    <a:xfrm>
                      <a:off x="0" y="0"/>
                      <a:ext cx="1819275" cy="4572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80</w:instrText>
        </w:r>
      </w:fldSimple>
      <w:r w:rsidRPr="002C71A3">
        <w:instrText>)</w:instrText>
      </w:r>
      <w:r w:rsidRPr="002C71A3">
        <w:fldChar w:fldCharType="end"/>
      </w:r>
    </w:p>
    <w:p w:rsidR="00EB01FB" w:rsidRPr="002C71A3" w:rsidRDefault="00EB01FB" w:rsidP="00783531"/>
    <w:p w:rsidR="00EB01FB" w:rsidRPr="002C71A3" w:rsidRDefault="00EB01FB" w:rsidP="00783531"/>
    <w:p w:rsidR="00EB01FB" w:rsidRPr="002C71A3" w:rsidRDefault="00EB01FB" w:rsidP="00783531">
      <w:r w:rsidRPr="002C71A3">
        <w:t xml:space="preserve">Thus if we choose </w:t>
      </w:r>
      <w:r w:rsidRPr="002C71A3">
        <w:rPr>
          <w:noProof/>
          <w:position w:val="-10"/>
        </w:rPr>
        <w:drawing>
          <wp:inline distT="0" distB="0" distL="0" distR="0" wp14:anchorId="0558F8D4" wp14:editId="414EA060">
            <wp:extent cx="466725" cy="2286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pic:cNvPicPr>
                      <a:picLocks noChangeAspect="1" noChangeArrowheads="1"/>
                    </pic:cNvPicPr>
                  </pic:nvPicPr>
                  <pic:blipFill>
                    <a:blip r:embed="rId1886" cstate="print">
                      <a:extLst>
                        <a:ext uri="{28A0092B-C50C-407E-A947-70E740481C1C}">
                          <a14:useLocalDpi xmlns:a14="http://schemas.microsoft.com/office/drawing/2010/main" val="0"/>
                        </a:ext>
                      </a:extLst>
                    </a:blip>
                    <a:srcRect/>
                    <a:stretch>
                      <a:fillRect/>
                    </a:stretch>
                  </pic:blipFill>
                  <pic:spPr bwMode="auto">
                    <a:xfrm>
                      <a:off x="0" y="0"/>
                      <a:ext cx="466725" cy="228600"/>
                    </a:xfrm>
                    <a:prstGeom prst="rect">
                      <a:avLst/>
                    </a:prstGeom>
                    <a:noFill/>
                    <a:ln>
                      <a:noFill/>
                    </a:ln>
                  </pic:spPr>
                </pic:pic>
              </a:graphicData>
            </a:graphic>
          </wp:inline>
        </w:drawing>
      </w:r>
      <w:r w:rsidRPr="002C71A3">
        <w:t xml:space="preserve">, i.e. </w:t>
      </w:r>
      <w:r w:rsidRPr="002C71A3">
        <w:rPr>
          <w:noProof/>
          <w:position w:val="-10"/>
        </w:rPr>
        <w:drawing>
          <wp:inline distT="0" distB="0" distL="0" distR="0" wp14:anchorId="006B6808" wp14:editId="3382B6A0">
            <wp:extent cx="152400" cy="1619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1887"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2C71A3">
        <w:t xml:space="preserve">is one of the </w:t>
      </w:r>
      <w:r w:rsidRPr="002C71A3">
        <w:rPr>
          <w:noProof/>
          <w:position w:val="-6"/>
        </w:rPr>
        <w:drawing>
          <wp:inline distT="0" distB="0" distL="0" distR="0" wp14:anchorId="38A4E90D" wp14:editId="298D5D4C">
            <wp:extent cx="123825" cy="1428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341"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2C71A3">
        <w:t>distinct complex roots of unity, the sums combine and the eigenvalue is</w:t>
      </w:r>
    </w:p>
    <w:p w:rsidR="00EB01FB" w:rsidRPr="002C71A3" w:rsidRDefault="00EB01FB" w:rsidP="00783531"/>
    <w:p w:rsidR="00EB01FB" w:rsidRPr="002C71A3" w:rsidRDefault="00EB01FB" w:rsidP="00783531">
      <w:pPr>
        <w:tabs>
          <w:tab w:val="center" w:pos="4320"/>
          <w:tab w:val="right" w:pos="8640"/>
        </w:tabs>
      </w:pPr>
      <w:r w:rsidRPr="002C71A3">
        <w:lastRenderedPageBreak/>
        <w:tab/>
      </w:r>
      <w:r w:rsidRPr="002C71A3">
        <w:rPr>
          <w:noProof/>
          <w:position w:val="-28"/>
        </w:rPr>
        <w:drawing>
          <wp:inline distT="0" distB="0" distL="0" distR="0" wp14:anchorId="2F40E601" wp14:editId="67C49372">
            <wp:extent cx="752475" cy="4572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1888" cstate="print">
                      <a:extLst>
                        <a:ext uri="{28A0092B-C50C-407E-A947-70E740481C1C}">
                          <a14:useLocalDpi xmlns:a14="http://schemas.microsoft.com/office/drawing/2010/main" val="0"/>
                        </a:ext>
                      </a:extLst>
                    </a:blip>
                    <a:srcRect/>
                    <a:stretch>
                      <a:fillRect/>
                    </a:stretch>
                  </pic:blipFill>
                  <pic:spPr bwMode="auto">
                    <a:xfrm>
                      <a:off x="0" y="0"/>
                      <a:ext cx="752475" cy="4572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81</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with corresponding eigenvector</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16"/>
        </w:rPr>
        <w:drawing>
          <wp:inline distT="0" distB="0" distL="0" distR="0" wp14:anchorId="7B596982" wp14:editId="30318C0D">
            <wp:extent cx="1666875" cy="2952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1889" cstate="print">
                      <a:extLst>
                        <a:ext uri="{28A0092B-C50C-407E-A947-70E740481C1C}">
                          <a14:useLocalDpi xmlns:a14="http://schemas.microsoft.com/office/drawing/2010/main" val="0"/>
                        </a:ext>
                      </a:extLst>
                    </a:blip>
                    <a:srcRect/>
                    <a:stretch>
                      <a:fillRect/>
                    </a:stretch>
                  </pic:blipFill>
                  <pic:spPr bwMode="auto">
                    <a:xfrm>
                      <a:off x="0" y="0"/>
                      <a:ext cx="1666875" cy="2952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474" w:name="ZEqnNum853340"/>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82</w:instrText>
        </w:r>
      </w:fldSimple>
      <w:r w:rsidRPr="002C71A3">
        <w:instrText>)</w:instrText>
      </w:r>
      <w:bookmarkEnd w:id="474"/>
      <w:r w:rsidRPr="002C71A3">
        <w:fldChar w:fldCharType="end"/>
      </w:r>
    </w:p>
    <w:p w:rsidR="00EB01FB" w:rsidRPr="002C71A3" w:rsidRDefault="00EB01FB" w:rsidP="00783531"/>
    <w:p w:rsidR="00EB01FB" w:rsidRPr="002C71A3" w:rsidRDefault="00EB01FB" w:rsidP="00783531">
      <w:r w:rsidRPr="002C71A3">
        <w:t xml:space="preserve">Because </w:t>
      </w:r>
      <w:r w:rsidRPr="002C71A3">
        <w:rPr>
          <w:noProof/>
          <w:position w:val="-14"/>
        </w:rPr>
        <w:drawing>
          <wp:inline distT="0" distB="0" distL="0" distR="0" wp14:anchorId="77D690E2" wp14:editId="7D8116D9">
            <wp:extent cx="390525" cy="2571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1890" cstate="print">
                      <a:extLst>
                        <a:ext uri="{28A0092B-C50C-407E-A947-70E740481C1C}">
                          <a14:useLocalDpi xmlns:a14="http://schemas.microsoft.com/office/drawing/2010/main" val="0"/>
                        </a:ext>
                      </a:extLst>
                    </a:blip>
                    <a:srcRect/>
                    <a:stretch>
                      <a:fillRect/>
                    </a:stretch>
                  </pic:blipFill>
                  <pic:spPr bwMode="auto">
                    <a:xfrm>
                      <a:off x="0" y="0"/>
                      <a:ext cx="390525" cy="257175"/>
                    </a:xfrm>
                    <a:prstGeom prst="rect">
                      <a:avLst/>
                    </a:prstGeom>
                    <a:noFill/>
                    <a:ln>
                      <a:noFill/>
                    </a:ln>
                  </pic:spPr>
                </pic:pic>
              </a:graphicData>
            </a:graphic>
          </wp:inline>
        </w:drawing>
      </w:r>
      <w:r w:rsidRPr="002C71A3">
        <w:t xml:space="preserve">we may normalize </w:t>
      </w:r>
      <w:r w:rsidRPr="002C71A3">
        <w:fldChar w:fldCharType="begin"/>
      </w:r>
      <w:r w:rsidRPr="002C71A3">
        <w:instrText xml:space="preserve"> GOTOBUTTON ZEqnNum853340  \* MERGEFORMAT </w:instrText>
      </w:r>
      <w:fldSimple w:instr=" REF ZEqnNum853340 \! \* MERGEFORMAT ">
        <w:r w:rsidRPr="002C71A3">
          <w:instrText>(</w:instrText>
        </w:r>
        <w:r>
          <w:instrText>1</w:instrText>
        </w:r>
        <w:r w:rsidRPr="002C71A3">
          <w:instrText>.</w:instrText>
        </w:r>
        <w:r>
          <w:instrText>82</w:instrText>
        </w:r>
        <w:r w:rsidRPr="002C71A3">
          <w:instrText>)</w:instrText>
        </w:r>
      </w:fldSimple>
      <w:r w:rsidRPr="002C71A3">
        <w:fldChar w:fldCharType="end"/>
      </w:r>
      <w:r w:rsidRPr="002C71A3">
        <w:t xml:space="preserve"> and obtain a unit length eigenvector </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30"/>
        </w:rPr>
        <w:drawing>
          <wp:inline distT="0" distB="0" distL="0" distR="0" wp14:anchorId="5C56807C" wp14:editId="7D8C0669">
            <wp:extent cx="1895475" cy="4572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pic:cNvPicPr>
                      <a:picLocks noChangeAspect="1" noChangeArrowheads="1"/>
                    </pic:cNvPicPr>
                  </pic:nvPicPr>
                  <pic:blipFill>
                    <a:blip r:embed="rId1891" cstate="print">
                      <a:extLst>
                        <a:ext uri="{28A0092B-C50C-407E-A947-70E740481C1C}">
                          <a14:useLocalDpi xmlns:a14="http://schemas.microsoft.com/office/drawing/2010/main" val="0"/>
                        </a:ext>
                      </a:extLst>
                    </a:blip>
                    <a:srcRect/>
                    <a:stretch>
                      <a:fillRect/>
                    </a:stretch>
                  </pic:blipFill>
                  <pic:spPr bwMode="auto">
                    <a:xfrm>
                      <a:off x="0" y="0"/>
                      <a:ext cx="1895475" cy="4572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83</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The equation </w:t>
      </w:r>
      <w:r w:rsidRPr="002C71A3">
        <w:rPr>
          <w:noProof/>
          <w:position w:val="-10"/>
        </w:rPr>
        <w:drawing>
          <wp:inline distT="0" distB="0" distL="0" distR="0" wp14:anchorId="7FDEE386" wp14:editId="24CB95C6">
            <wp:extent cx="1000125" cy="2286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1892" cstate="print">
                      <a:extLst>
                        <a:ext uri="{28A0092B-C50C-407E-A947-70E740481C1C}">
                          <a14:useLocalDpi xmlns:a14="http://schemas.microsoft.com/office/drawing/2010/main" val="0"/>
                        </a:ext>
                      </a:extLst>
                    </a:blip>
                    <a:srcRect/>
                    <a:stretch>
                      <a:fillRect/>
                    </a:stretch>
                  </pic:blipFill>
                  <pic:spPr bwMode="auto">
                    <a:xfrm>
                      <a:off x="0" y="0"/>
                      <a:ext cx="1000125" cy="228600"/>
                    </a:xfrm>
                    <a:prstGeom prst="rect">
                      <a:avLst/>
                    </a:prstGeom>
                    <a:noFill/>
                    <a:ln>
                      <a:noFill/>
                    </a:ln>
                  </pic:spPr>
                </pic:pic>
              </a:graphicData>
            </a:graphic>
          </wp:inline>
        </w:drawing>
      </w:r>
      <w:r w:rsidRPr="002C71A3">
        <w:t xml:space="preserve"> has </w:t>
      </w:r>
      <w:r w:rsidRPr="002C71A3">
        <w:rPr>
          <w:noProof/>
          <w:position w:val="-6"/>
        </w:rPr>
        <w:drawing>
          <wp:inline distT="0" distB="0" distL="0" distR="0" wp14:anchorId="313D9DC7" wp14:editId="23DAB4C2">
            <wp:extent cx="123825" cy="1428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pic:cNvPicPr>
                      <a:picLocks noChangeAspect="1" noChangeArrowheads="1"/>
                    </pic:cNvPicPr>
                  </pic:nvPicPr>
                  <pic:blipFill>
                    <a:blip r:embed="rId341"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2C71A3">
        <w:t xml:space="preserve"> roots </w:t>
      </w:r>
      <w:r w:rsidRPr="002C71A3">
        <w:rPr>
          <w:noProof/>
          <w:position w:val="-12"/>
        </w:rPr>
        <w:drawing>
          <wp:inline distT="0" distB="0" distL="0" distR="0" wp14:anchorId="18554BAC" wp14:editId="1B44CD1E">
            <wp:extent cx="1647825" cy="2381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1893" cstate="print">
                      <a:extLst>
                        <a:ext uri="{28A0092B-C50C-407E-A947-70E740481C1C}">
                          <a14:useLocalDpi xmlns:a14="http://schemas.microsoft.com/office/drawing/2010/main" val="0"/>
                        </a:ext>
                      </a:extLst>
                    </a:blip>
                    <a:srcRect/>
                    <a:stretch>
                      <a:fillRect/>
                    </a:stretch>
                  </pic:blipFill>
                  <pic:spPr bwMode="auto">
                    <a:xfrm>
                      <a:off x="0" y="0"/>
                      <a:ext cx="1647825" cy="238125"/>
                    </a:xfrm>
                    <a:prstGeom prst="rect">
                      <a:avLst/>
                    </a:prstGeom>
                    <a:noFill/>
                    <a:ln>
                      <a:noFill/>
                    </a:ln>
                  </pic:spPr>
                </pic:pic>
              </a:graphicData>
            </a:graphic>
          </wp:inline>
        </w:drawing>
      </w:r>
      <w:r w:rsidRPr="002C71A3">
        <w:t>, therefore the n eigenvalues are</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4"/>
        </w:rPr>
      </w:r>
      <w:r w:rsidR="004D6234" w:rsidRPr="002C71A3">
        <w:rPr>
          <w:noProof/>
          <w:position w:val="-4"/>
        </w:rPr>
        <w:object w:dxaOrig="180" w:dyaOrig="279" w14:anchorId="397DC440">
          <v:shape id="_x0000_i1640" type="#_x0000_t75" alt="" style="width:6.15pt;height:13pt;mso-width-percent:0;mso-height-percent:0;mso-width-percent:0;mso-height-percent:0" o:ole="">
            <v:imagedata r:id="rId1894" o:title=""/>
          </v:shape>
          <o:OLEObject Type="Embed" ProgID="Equation.DSMT4" ShapeID="_x0000_i1640" DrawAspect="Content" ObjectID="_1851002815" r:id="rId1895"/>
        </w:object>
      </w:r>
      <w:r w:rsidRPr="002C71A3">
        <w:rPr>
          <w:noProof/>
          <w:position w:val="-28"/>
        </w:rPr>
        <w:drawing>
          <wp:inline distT="0" distB="0" distL="0" distR="0" wp14:anchorId="00F74EF4" wp14:editId="2A9C97CC">
            <wp:extent cx="1095375" cy="4286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1896" cstate="print">
                      <a:extLst>
                        <a:ext uri="{28A0092B-C50C-407E-A947-70E740481C1C}">
                          <a14:useLocalDpi xmlns:a14="http://schemas.microsoft.com/office/drawing/2010/main" val="0"/>
                        </a:ext>
                      </a:extLst>
                    </a:blip>
                    <a:srcRect/>
                    <a:stretch>
                      <a:fillRect/>
                    </a:stretch>
                  </pic:blipFill>
                  <pic:spPr bwMode="auto">
                    <a:xfrm>
                      <a:off x="0" y="0"/>
                      <a:ext cx="1095375" cy="42862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475" w:name="ZEqnNum379520"/>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84</w:instrText>
        </w:r>
      </w:fldSimple>
      <w:r w:rsidRPr="002C71A3">
        <w:instrText>)</w:instrText>
      </w:r>
      <w:bookmarkEnd w:id="475"/>
      <w:r w:rsidRPr="002C71A3">
        <w:fldChar w:fldCharType="end"/>
      </w:r>
    </w:p>
    <w:p w:rsidR="00EB01FB" w:rsidRPr="002C71A3" w:rsidRDefault="00EB01FB" w:rsidP="00783531">
      <w:r w:rsidRPr="002C71A3">
        <w:t>and the eigenvectors are</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30"/>
        </w:rPr>
        <w:drawing>
          <wp:inline distT="0" distB="0" distL="0" distR="0" wp14:anchorId="54782694" wp14:editId="206CED52">
            <wp:extent cx="2943225" cy="4572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pic:cNvPicPr>
                      <a:picLocks noChangeAspect="1" noChangeArrowheads="1"/>
                    </pic:cNvPicPr>
                  </pic:nvPicPr>
                  <pic:blipFill>
                    <a:blip r:embed="rId1897" cstate="print">
                      <a:extLst>
                        <a:ext uri="{28A0092B-C50C-407E-A947-70E740481C1C}">
                          <a14:useLocalDpi xmlns:a14="http://schemas.microsoft.com/office/drawing/2010/main" val="0"/>
                        </a:ext>
                      </a:extLst>
                    </a:blip>
                    <a:srcRect/>
                    <a:stretch>
                      <a:fillRect/>
                    </a:stretch>
                  </pic:blipFill>
                  <pic:spPr bwMode="auto">
                    <a:xfrm>
                      <a:off x="0" y="0"/>
                      <a:ext cx="2943225" cy="4572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85</w:instrText>
        </w:r>
      </w:fldSimple>
      <w:r w:rsidRPr="002C71A3">
        <w:instrText>)</w:instrText>
      </w:r>
      <w:r w:rsidRPr="002C71A3">
        <w:fldChar w:fldCharType="end"/>
      </w:r>
    </w:p>
    <w:p w:rsidR="00EB01FB" w:rsidRPr="002C71A3" w:rsidRDefault="00EB01FB" w:rsidP="00783531"/>
    <w:p w:rsidR="00EB01FB" w:rsidRPr="002C71A3" w:rsidRDefault="00EB01FB" w:rsidP="00783531"/>
    <w:p w:rsidR="00EB01FB" w:rsidRPr="002C71A3" w:rsidRDefault="00EB01FB" w:rsidP="00783531">
      <w:r w:rsidRPr="002C71A3">
        <w:t>The eigenvectors are recognized as the Fourier basis for the DFT, hence the eigenfactorization is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6"/>
        </w:rPr>
        <w:drawing>
          <wp:inline distT="0" distB="0" distL="0" distR="0" wp14:anchorId="0DD93417" wp14:editId="60B00CE7">
            <wp:extent cx="647700" cy="2190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pic:cNvPicPr>
                      <a:picLocks noChangeAspect="1" noChangeArrowheads="1"/>
                    </pic:cNvPicPr>
                  </pic:nvPicPr>
                  <pic:blipFill>
                    <a:blip r:embed="rId1898" cstate="print">
                      <a:extLst>
                        <a:ext uri="{28A0092B-C50C-407E-A947-70E740481C1C}">
                          <a14:useLocalDpi xmlns:a14="http://schemas.microsoft.com/office/drawing/2010/main" val="0"/>
                        </a:ext>
                      </a:extLst>
                    </a:blip>
                    <a:srcRect/>
                    <a:stretch>
                      <a:fillRect/>
                    </a:stretch>
                  </pic:blipFill>
                  <pic:spPr bwMode="auto">
                    <a:xfrm>
                      <a:off x="0" y="0"/>
                      <a:ext cx="647700" cy="2190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86</w:instrText>
        </w:r>
      </w:fldSimple>
      <w:r w:rsidRPr="002C71A3">
        <w:instrText>)</w:instrText>
      </w:r>
      <w:r w:rsidRPr="002C71A3">
        <w:fldChar w:fldCharType="end"/>
      </w:r>
    </w:p>
    <w:p w:rsidR="00EB01FB" w:rsidRPr="002C71A3" w:rsidRDefault="00EB01FB" w:rsidP="00783531"/>
    <w:p w:rsidR="00EB01FB" w:rsidRPr="002C71A3" w:rsidRDefault="00EB01FB" w:rsidP="00783531">
      <w:pPr>
        <w:rPr>
          <w:b/>
          <w:bCs/>
        </w:rPr>
      </w:pPr>
      <w:r w:rsidRPr="002C71A3">
        <w:t xml:space="preserve">where by </w:t>
      </w:r>
      <w:r w:rsidRPr="002C71A3">
        <w:fldChar w:fldCharType="begin"/>
      </w:r>
      <w:r w:rsidRPr="002C71A3">
        <w:instrText xml:space="preserve"> GOTOBUTTON ZEqnNum379520  \* MERGEFORMAT </w:instrText>
      </w:r>
      <w:fldSimple w:instr=" REF ZEqnNum379520 \! \* MERGEFORMAT ">
        <w:r w:rsidRPr="002C71A3">
          <w:instrText>(</w:instrText>
        </w:r>
        <w:r>
          <w:instrText>1</w:instrText>
        </w:r>
        <w:r w:rsidRPr="002C71A3">
          <w:instrText>.</w:instrText>
        </w:r>
        <w:r>
          <w:instrText>84</w:instrText>
        </w:r>
        <w:r w:rsidRPr="002C71A3">
          <w:instrText>)</w:instrText>
        </w:r>
      </w:fldSimple>
      <w:r w:rsidRPr="002C71A3">
        <w:fldChar w:fldCharType="end"/>
      </w:r>
      <w:r w:rsidRPr="002C71A3">
        <w:t xml:space="preserve"> the eigenvalues in the diagonal matrix</w:t>
      </w:r>
      <w:r w:rsidRPr="002C71A3">
        <w:rPr>
          <w:noProof/>
          <w:position w:val="-4"/>
        </w:rPr>
        <w:drawing>
          <wp:inline distT="0" distB="0" distL="0" distR="0" wp14:anchorId="5CEBDCBF" wp14:editId="5F807BA1">
            <wp:extent cx="161925" cy="1619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pic:cNvPicPr>
                      <a:picLocks noChangeAspect="1" noChangeArrowheads="1"/>
                    </pic:cNvPicPr>
                  </pic:nvPicPr>
                  <pic:blipFill>
                    <a:blip r:embed="rId1899"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are the DFT coefficients </w:t>
      </w:r>
      <w:r w:rsidRPr="002C71A3">
        <w:rPr>
          <w:noProof/>
          <w:position w:val="-10"/>
        </w:rPr>
        <w:drawing>
          <wp:inline distT="0" distB="0" distL="0" distR="0" wp14:anchorId="5F13AD12" wp14:editId="10E386B9">
            <wp:extent cx="342900" cy="2000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1900" cstate="print">
                      <a:extLst>
                        <a:ext uri="{28A0092B-C50C-407E-A947-70E740481C1C}">
                          <a14:useLocalDpi xmlns:a14="http://schemas.microsoft.com/office/drawing/2010/main" val="0"/>
                        </a:ext>
                      </a:extLst>
                    </a:blip>
                    <a:srcRect/>
                    <a:stretch>
                      <a:fillRect/>
                    </a:stretch>
                  </pic:blipFill>
                  <pic:spPr bwMode="auto">
                    <a:xfrm>
                      <a:off x="0" y="0"/>
                      <a:ext cx="342900" cy="200025"/>
                    </a:xfrm>
                    <a:prstGeom prst="rect">
                      <a:avLst/>
                    </a:prstGeom>
                    <a:noFill/>
                    <a:ln>
                      <a:noFill/>
                    </a:ln>
                  </pic:spPr>
                </pic:pic>
              </a:graphicData>
            </a:graphic>
          </wp:inline>
        </w:drawing>
      </w:r>
      <w:r w:rsidRPr="002C71A3">
        <w:t xml:space="preserve"> of the first row of </w:t>
      </w:r>
      <w:r w:rsidRPr="002C71A3">
        <w:rPr>
          <w:b/>
          <w:bCs/>
          <w:noProof/>
          <w:position w:val="-6"/>
        </w:rPr>
        <w:drawing>
          <wp:inline distT="0" distB="0" distL="0" distR="0" wp14:anchorId="03B4325D" wp14:editId="32FCD461">
            <wp:extent cx="152400" cy="1809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pic:cNvPicPr>
                      <a:picLocks noChangeAspect="1" noChangeArrowheads="1"/>
                    </pic:cNvPicPr>
                  </pic:nvPicPr>
                  <pic:blipFill>
                    <a:blip r:embed="rId1864" cstate="print">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Pr="002C71A3">
        <w:rPr>
          <w:b/>
          <w:bCs/>
        </w:rPr>
        <w:t>.</w:t>
      </w:r>
    </w:p>
    <w:p w:rsidR="00EB01FB" w:rsidRPr="002C71A3" w:rsidRDefault="00EB01FB" w:rsidP="00783531"/>
    <w:p w:rsidR="00EB01FB" w:rsidRPr="00B75359" w:rsidRDefault="00EB01FB" w:rsidP="00C871C4">
      <w:pPr>
        <w:pStyle w:val="Heading3"/>
        <w:numPr>
          <w:ilvl w:val="2"/>
          <w:numId w:val="1"/>
        </w:numPr>
      </w:pPr>
      <w:bookmarkStart w:id="476" w:name="_Toc280363501"/>
      <w:bookmarkStart w:id="477" w:name="_Toc209776342"/>
      <w:bookmarkStart w:id="478" w:name="_Toc209776864"/>
      <w:bookmarkStart w:id="479" w:name="_Toc209781635"/>
      <w:bookmarkStart w:id="480" w:name="_Toc209787375"/>
      <w:bookmarkStart w:id="481" w:name="_Toc229857002"/>
      <w:bookmarkStart w:id="482" w:name="_Toc229926056"/>
      <w:r w:rsidRPr="00B75359">
        <w:t>Vandermonde</w:t>
      </w:r>
      <w:bookmarkEnd w:id="476"/>
      <w:bookmarkEnd w:id="477"/>
      <w:bookmarkEnd w:id="478"/>
      <w:bookmarkEnd w:id="479"/>
      <w:bookmarkEnd w:id="480"/>
      <w:bookmarkEnd w:id="481"/>
      <w:bookmarkEnd w:id="482"/>
    </w:p>
    <w:p w:rsidR="00EB01FB" w:rsidRPr="002C71A3" w:rsidRDefault="00EB01FB" w:rsidP="00783531"/>
    <w:p w:rsidR="00EB01FB" w:rsidRPr="002C71A3" w:rsidRDefault="00EB01FB" w:rsidP="00783531">
      <w:r w:rsidRPr="002C71A3">
        <w:t>Determinant Formulas</w:t>
      </w:r>
    </w:p>
    <w:p w:rsidR="00EB01FB" w:rsidRPr="002C71A3" w:rsidRDefault="00EB01FB" w:rsidP="00783531"/>
    <w:p w:rsidR="00EB01FB" w:rsidRDefault="00EB01FB" w:rsidP="00C871C4">
      <w:pPr>
        <w:pStyle w:val="Heading2"/>
        <w:numPr>
          <w:ilvl w:val="1"/>
          <w:numId w:val="1"/>
        </w:numPr>
      </w:pPr>
      <w:bookmarkStart w:id="483" w:name="_Toc280363504"/>
      <w:bookmarkStart w:id="484" w:name="_Toc209776343"/>
      <w:bookmarkStart w:id="485" w:name="_Toc209776865"/>
      <w:bookmarkStart w:id="486" w:name="_Toc209781636"/>
      <w:bookmarkStart w:id="487" w:name="_Toc209787376"/>
      <w:bookmarkStart w:id="488" w:name="_Toc229857003"/>
      <w:bookmarkStart w:id="489" w:name="_Toc229926057"/>
      <w:r w:rsidRPr="00B75359">
        <w:t>Determinants</w:t>
      </w:r>
      <w:bookmarkEnd w:id="483"/>
      <w:bookmarkEnd w:id="484"/>
      <w:bookmarkEnd w:id="485"/>
      <w:bookmarkEnd w:id="486"/>
      <w:bookmarkEnd w:id="487"/>
      <w:bookmarkEnd w:id="488"/>
      <w:bookmarkEnd w:id="489"/>
    </w:p>
    <w:p w:rsidR="00EB01FB" w:rsidRDefault="00EB01FB" w:rsidP="0024140C"/>
    <w:p w:rsidR="00EB01FB" w:rsidRPr="0024140C" w:rsidRDefault="00EB01FB" w:rsidP="0024140C"/>
    <w:p w:rsidR="00EB01FB" w:rsidRPr="002C71A3" w:rsidRDefault="00EB01FB" w:rsidP="00783531"/>
    <w:p w:rsidR="00EB01FB" w:rsidRPr="002C71A3" w:rsidRDefault="00EB01FB" w:rsidP="00783531">
      <w:r w:rsidRPr="002C71A3">
        <w:t xml:space="preserve">As we know, if A and B are diagonizable and AB=BA then they share the same modal matrix </w:t>
      </w:r>
      <w:r w:rsidR="004D6234" w:rsidRPr="002C71A3">
        <w:rPr>
          <w:noProof/>
          <w:position w:val="-6"/>
        </w:rPr>
      </w:r>
      <w:r w:rsidR="004D6234" w:rsidRPr="002C71A3">
        <w:rPr>
          <w:noProof/>
          <w:position w:val="-6"/>
        </w:rPr>
        <w:object w:dxaOrig="260" w:dyaOrig="279" w14:anchorId="286C68BA">
          <v:shape id="_x0000_i1641" type="#_x0000_t75" alt="" style="width:13pt;height:13pt;mso-width-percent:0;mso-height-percent:0;mso-width-percent:0;mso-height-percent:0" o:ole="">
            <v:imagedata r:id="rId1901" o:title=""/>
          </v:shape>
          <o:OLEObject Type="Embed" ProgID="Equation.DSMT4" ShapeID="_x0000_i1641" DrawAspect="Content" ObjectID="_1851002816" r:id="rId1902"/>
        </w:object>
      </w:r>
      <w:r w:rsidRPr="002C71A3">
        <w:t>, hence</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72"/>
        </w:rPr>
      </w:r>
      <w:r w:rsidR="004D6234" w:rsidRPr="002C71A3">
        <w:rPr>
          <w:noProof/>
          <w:position w:val="-72"/>
        </w:rPr>
        <w:object w:dxaOrig="3780" w:dyaOrig="1460" w14:anchorId="6104592B">
          <v:shape id="_x0000_i1642" type="#_x0000_t75" alt="" style="width:189.95pt;height:1in;mso-width-percent:0;mso-height-percent:0;mso-width-percent:0;mso-height-percent:0" o:ole="">
            <v:imagedata r:id="rId1903" o:title=""/>
          </v:shape>
          <o:OLEObject Type="Embed" ProgID="Equation.DSMT4" ShapeID="_x0000_i1642" DrawAspect="Content" ObjectID="_1851002817" r:id="rId1904"/>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87</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Otherwise </w:t>
      </w:r>
    </w:p>
    <w:p w:rsidR="00EB01FB" w:rsidRPr="002C71A3" w:rsidRDefault="00EB01FB" w:rsidP="00783531"/>
    <w:p w:rsidR="00EB01FB" w:rsidRPr="002C71A3" w:rsidRDefault="004D6234" w:rsidP="00783531">
      <w:r w:rsidRPr="002C71A3">
        <w:rPr>
          <w:noProof/>
          <w:position w:val="-28"/>
        </w:rPr>
      </w:r>
      <w:r w:rsidR="004D6234" w:rsidRPr="002C71A3">
        <w:rPr>
          <w:noProof/>
          <w:position w:val="-28"/>
        </w:rPr>
        <w:object w:dxaOrig="2700" w:dyaOrig="540" w14:anchorId="1CA00425">
          <v:shape id="_x0000_i1643" type="#_x0000_t75" alt="" style="width:137.85pt;height:26.05pt;mso-width-percent:0;mso-height-percent:0;mso-width-percent:0;mso-height-percent:0" o:ole="">
            <v:imagedata r:id="rId1905" o:title=""/>
          </v:shape>
          <o:OLEObject Type="Embed" ProgID="Equation.DSMT4" ShapeID="_x0000_i1643" DrawAspect="Content" ObjectID="_1851002818" r:id="rId1906"/>
        </w:object>
      </w:r>
    </w:p>
    <w:p w:rsidR="00EB01FB" w:rsidRPr="002C71A3" w:rsidRDefault="00EB01FB" w:rsidP="00783531"/>
    <w:p w:rsidR="00EB01FB" w:rsidRPr="002C71A3" w:rsidRDefault="00EB01FB" w:rsidP="00783531">
      <w:r w:rsidRPr="002C71A3">
        <w:t xml:space="preserve">If </w:t>
      </w:r>
      <w:r w:rsidR="004D6234" w:rsidRPr="002C71A3">
        <w:rPr>
          <w:noProof/>
          <w:position w:val="-10"/>
        </w:rPr>
      </w:r>
      <w:r w:rsidR="004D6234" w:rsidRPr="002C71A3">
        <w:rPr>
          <w:noProof/>
          <w:position w:val="-10"/>
        </w:rPr>
        <w:object w:dxaOrig="1160" w:dyaOrig="320" w14:anchorId="4358BC78">
          <v:shape id="_x0000_i1644" type="#_x0000_t75" alt="" style="width:59pt;height:13pt;mso-width-percent:0;mso-height-percent:0;mso-width-percent:0;mso-height-percent:0" o:ole="">
            <v:imagedata r:id="rId1907" o:title=""/>
          </v:shape>
          <o:OLEObject Type="Embed" ProgID="Equation.DSMT4" ShapeID="_x0000_i1644" DrawAspect="Content" ObjectID="_1851002819" r:id="rId1908"/>
        </w:object>
      </w:r>
      <w:r w:rsidRPr="002C71A3">
        <w:t>,</w:t>
      </w:r>
    </w:p>
    <w:p w:rsidR="00EB01FB" w:rsidRPr="002C71A3" w:rsidRDefault="00EB01FB" w:rsidP="00783531"/>
    <w:p w:rsidR="00EB01FB" w:rsidRPr="002C71A3" w:rsidRDefault="004D6234" w:rsidP="00783531">
      <w:pPr>
        <w:jc w:val="center"/>
      </w:pPr>
      <w:r w:rsidRPr="002C71A3">
        <w:rPr>
          <w:noProof/>
          <w:position w:val="-52"/>
        </w:rPr>
      </w:r>
      <w:r w:rsidR="004D6234" w:rsidRPr="002C71A3">
        <w:rPr>
          <w:noProof/>
          <w:position w:val="-52"/>
        </w:rPr>
        <w:object w:dxaOrig="3400" w:dyaOrig="1219" w14:anchorId="2E6C87C2">
          <v:shape id="_x0000_i1645" type="#_x0000_t75" alt="" style="width:170.05pt;height:59pt;mso-width-percent:0;mso-height-percent:0;mso-width-percent:0;mso-height-percent:0" o:ole="">
            <v:imagedata r:id="rId1909" o:title=""/>
          </v:shape>
          <o:OLEObject Type="Embed" ProgID="Equation.DSMT4" ShapeID="_x0000_i1645" DrawAspect="Content" ObjectID="_1851002820" r:id="rId1910"/>
        </w:object>
      </w:r>
    </w:p>
    <w:p w:rsidR="00EB01FB" w:rsidRPr="002C71A3" w:rsidRDefault="00EB01FB" w:rsidP="00783531">
      <w:pPr>
        <w:jc w:val="center"/>
      </w:pPr>
    </w:p>
    <w:p w:rsidR="00EB01FB" w:rsidRPr="002C71A3" w:rsidRDefault="00EB01FB" w:rsidP="00783531">
      <w:pPr>
        <w:jc w:val="center"/>
      </w:pPr>
      <w:r w:rsidRPr="002C71A3">
        <w:rPr>
          <w:noProof/>
          <w:position w:val="-156"/>
        </w:rPr>
        <w:drawing>
          <wp:inline distT="0" distB="0" distL="0" distR="0" wp14:anchorId="7DA17714" wp14:editId="36623260">
            <wp:extent cx="2486025" cy="20574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1911" cstate="print">
                      <a:extLst>
                        <a:ext uri="{28A0092B-C50C-407E-A947-70E740481C1C}">
                          <a14:useLocalDpi xmlns:a14="http://schemas.microsoft.com/office/drawing/2010/main" val="0"/>
                        </a:ext>
                      </a:extLst>
                    </a:blip>
                    <a:srcRect/>
                    <a:stretch>
                      <a:fillRect/>
                    </a:stretch>
                  </pic:blipFill>
                  <pic:spPr bwMode="auto">
                    <a:xfrm>
                      <a:off x="0" y="0"/>
                      <a:ext cx="2486025" cy="2057400"/>
                    </a:xfrm>
                    <a:prstGeom prst="rect">
                      <a:avLst/>
                    </a:prstGeom>
                    <a:noFill/>
                    <a:ln>
                      <a:noFill/>
                    </a:ln>
                  </pic:spPr>
                </pic:pic>
              </a:graphicData>
            </a:graphic>
          </wp:inline>
        </w:drawing>
      </w:r>
    </w:p>
    <w:p w:rsidR="00EB01FB" w:rsidRPr="00B75359" w:rsidRDefault="00EB01FB" w:rsidP="00C871C4">
      <w:pPr>
        <w:pStyle w:val="Heading2"/>
        <w:numPr>
          <w:ilvl w:val="1"/>
          <w:numId w:val="1"/>
        </w:numPr>
      </w:pPr>
      <w:bookmarkStart w:id="490" w:name="_Toc280363505"/>
      <w:bookmarkStart w:id="491" w:name="_Toc209776344"/>
      <w:bookmarkStart w:id="492" w:name="_Toc209776866"/>
      <w:bookmarkStart w:id="493" w:name="_Toc209781637"/>
      <w:bookmarkStart w:id="494" w:name="_Toc209787377"/>
      <w:bookmarkStart w:id="495" w:name="_Toc229857004"/>
      <w:bookmarkStart w:id="496" w:name="_Toc229926058"/>
      <w:r w:rsidRPr="00B75359">
        <w:t>Partitioned Matrices</w:t>
      </w:r>
      <w:bookmarkEnd w:id="490"/>
      <w:bookmarkEnd w:id="491"/>
      <w:bookmarkEnd w:id="492"/>
      <w:bookmarkEnd w:id="493"/>
      <w:bookmarkEnd w:id="494"/>
      <w:bookmarkEnd w:id="495"/>
      <w:bookmarkEnd w:id="496"/>
    </w:p>
    <w:p w:rsidR="00EB01FB" w:rsidRPr="002C71A3" w:rsidRDefault="00EB01FB" w:rsidP="00783531"/>
    <w:p w:rsidR="00EB01FB" w:rsidRPr="002C71A3" w:rsidRDefault="00EB01FB" w:rsidP="00783531">
      <w:r w:rsidRPr="002C71A3">
        <w:t>Often it is convenient to partition matrices into smaller matrices which exhibit symmetry properties that may be exploited to simplify a problem.</w:t>
      </w:r>
    </w:p>
    <w:p w:rsidR="00EB01FB" w:rsidRPr="002C71A3" w:rsidRDefault="00EB01FB" w:rsidP="00783531"/>
    <w:p w:rsidR="00EB01FB" w:rsidRPr="00B75359" w:rsidRDefault="00EB01FB" w:rsidP="00C871C4">
      <w:pPr>
        <w:pStyle w:val="Heading3"/>
        <w:numPr>
          <w:ilvl w:val="2"/>
          <w:numId w:val="1"/>
        </w:numPr>
      </w:pPr>
      <w:bookmarkStart w:id="497" w:name="_Toc280363506"/>
      <w:bookmarkStart w:id="498" w:name="_Toc209776345"/>
      <w:bookmarkStart w:id="499" w:name="_Toc209776867"/>
      <w:bookmarkStart w:id="500" w:name="_Toc209781638"/>
      <w:bookmarkStart w:id="501" w:name="_Toc209787378"/>
      <w:bookmarkStart w:id="502" w:name="_Toc229857005"/>
      <w:bookmarkStart w:id="503" w:name="_Toc229926059"/>
      <w:r w:rsidRPr="00B75359">
        <w:t>Matrix Inversion Formula</w:t>
      </w:r>
      <w:bookmarkEnd w:id="497"/>
      <w:bookmarkEnd w:id="498"/>
      <w:bookmarkEnd w:id="499"/>
      <w:bookmarkEnd w:id="500"/>
      <w:bookmarkEnd w:id="501"/>
      <w:bookmarkEnd w:id="502"/>
      <w:bookmarkEnd w:id="503"/>
    </w:p>
    <w:p w:rsidR="00EB01FB" w:rsidRPr="002C71A3" w:rsidRDefault="00EB01FB" w:rsidP="00783531"/>
    <w:p w:rsidR="00EB01FB" w:rsidRPr="002C71A3" w:rsidRDefault="00EB01FB" w:rsidP="00783531">
      <w:r w:rsidRPr="002C71A3">
        <w:t>Consider the block partitioned matrix</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30"/>
        </w:rPr>
      </w:r>
      <w:r w:rsidR="004D6234" w:rsidRPr="002C71A3">
        <w:rPr>
          <w:noProof/>
          <w:position w:val="-30"/>
        </w:rPr>
        <w:object w:dxaOrig="1340" w:dyaOrig="720" w14:anchorId="70336D4E">
          <v:shape id="_x0000_i1646" type="#_x0000_t75" alt="" style="width:65.85pt;height:39.05pt;mso-width-percent:0;mso-height-percent:0;mso-width-percent:0;mso-height-percent:0" o:ole="">
            <v:imagedata r:id="rId1912" o:title=""/>
          </v:shape>
          <o:OLEObject Type="Embed" ProgID="Equation.DSMT4" ShapeID="_x0000_i1646" DrawAspect="Content" ObjectID="_1851002821" r:id="rId1913"/>
        </w:object>
      </w:r>
    </w:p>
    <w:p w:rsidR="00EB01FB" w:rsidRPr="002C71A3" w:rsidRDefault="00EB01FB" w:rsidP="00783531"/>
    <w:p w:rsidR="00EB01FB" w:rsidRPr="002C71A3" w:rsidRDefault="00EB01FB" w:rsidP="00783531">
      <w:r w:rsidRPr="002C71A3">
        <w:lastRenderedPageBreak/>
        <w:t>Applying block elimination from the left to eliminate C gives</w:t>
      </w:r>
    </w:p>
    <w:p w:rsidR="00EB01FB" w:rsidRPr="002C71A3" w:rsidRDefault="00EB01FB" w:rsidP="00783531">
      <w:pPr>
        <w:rPr>
          <w:b/>
        </w:rPr>
      </w:pP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30"/>
        </w:rPr>
      </w:r>
      <w:r w:rsidR="004D6234" w:rsidRPr="002C71A3">
        <w:rPr>
          <w:noProof/>
          <w:position w:val="-30"/>
        </w:rPr>
        <w:object w:dxaOrig="4080" w:dyaOrig="720" w14:anchorId="7EC2B3EF">
          <v:shape id="_x0000_i1647" type="#_x0000_t75" alt="" style="width:203.75pt;height:39.05pt;mso-width-percent:0;mso-height-percent:0;mso-width-percent:0;mso-height-percent:0" o:ole="">
            <v:imagedata r:id="rId1914" o:title=""/>
          </v:shape>
          <o:OLEObject Type="Embed" ProgID="Equation.DSMT4" ShapeID="_x0000_i1647" DrawAspect="Content" ObjectID="_1851002822" r:id="rId1915"/>
        </w:object>
      </w:r>
      <w:r w:rsidRPr="002C71A3">
        <w:tab/>
      </w:r>
    </w:p>
    <w:p w:rsidR="00EB01FB" w:rsidRPr="002C71A3" w:rsidRDefault="00EB01FB" w:rsidP="00783531"/>
    <w:p w:rsidR="00EB01FB" w:rsidRPr="002C71A3" w:rsidRDefault="00EB01FB" w:rsidP="00783531">
      <w:pPr>
        <w:tabs>
          <w:tab w:val="center" w:pos="4320"/>
          <w:tab w:val="right" w:pos="8640"/>
        </w:tabs>
      </w:pPr>
      <w:r w:rsidRPr="002C71A3">
        <w:t>assuming</w:t>
      </w:r>
      <w:r w:rsidR="004D6234" w:rsidRPr="002C71A3">
        <w:rPr>
          <w:noProof/>
          <w:position w:val="-4"/>
        </w:rPr>
      </w:r>
      <w:r w:rsidR="004D6234" w:rsidRPr="002C71A3">
        <w:rPr>
          <w:noProof/>
          <w:position w:val="-4"/>
        </w:rPr>
        <w:object w:dxaOrig="260" w:dyaOrig="260" w14:anchorId="0A4BB385">
          <v:shape id="_x0000_i1648" type="#_x0000_t75" alt="" style="width:13pt;height:13pt;mso-width-percent:0;mso-height-percent:0;mso-width-percent:0;mso-height-percent:0" o:ole="">
            <v:imagedata r:id="rId1916" o:title=""/>
          </v:shape>
          <o:OLEObject Type="Embed" ProgID="Equation.DSMT4" ShapeID="_x0000_i1648" DrawAspect="Content" ObjectID="_1851002823" r:id="rId1917"/>
        </w:object>
      </w:r>
      <w:r w:rsidRPr="002C71A3">
        <w:t>is invertible, and then again from the right eliminates B to give</w:t>
      </w:r>
    </w:p>
    <w:p w:rsidR="00EB01FB" w:rsidRPr="002C71A3" w:rsidRDefault="00EB01FB" w:rsidP="00783531">
      <w:pPr>
        <w:tabs>
          <w:tab w:val="center" w:pos="4320"/>
          <w:tab w:val="right" w:pos="8640"/>
        </w:tabs>
      </w:pPr>
    </w:p>
    <w:p w:rsidR="00EB01FB" w:rsidRPr="002C71A3" w:rsidRDefault="004D6234" w:rsidP="00783531">
      <w:pPr>
        <w:tabs>
          <w:tab w:val="center" w:pos="4320"/>
          <w:tab w:val="right" w:pos="8640"/>
        </w:tabs>
        <w:jc w:val="center"/>
      </w:pPr>
      <w:r w:rsidRPr="002C71A3">
        <w:rPr>
          <w:noProof/>
          <w:position w:val="-32"/>
        </w:rPr>
      </w:r>
      <w:r w:rsidR="004D6234" w:rsidRPr="002C71A3">
        <w:rPr>
          <w:noProof/>
          <w:position w:val="-32"/>
        </w:rPr>
        <w:object w:dxaOrig="5380" w:dyaOrig="760" w14:anchorId="561487CD">
          <v:shape id="_x0000_i1649" type="#_x0000_t75" alt="" style="width:268.85pt;height:39.05pt;mso-width-percent:0;mso-height-percent:0;mso-width-percent:0;mso-height-percent:0" o:ole="">
            <v:imagedata r:id="rId1918" o:title=""/>
          </v:shape>
          <o:OLEObject Type="Embed" ProgID="Equation.DSMT4" ShapeID="_x0000_i1649" DrawAspect="Content" ObjectID="_1851002824" r:id="rId1919"/>
        </w:object>
      </w:r>
    </w:p>
    <w:p w:rsidR="00EB01FB" w:rsidRPr="002C71A3" w:rsidRDefault="00EB01FB" w:rsidP="00783531">
      <w:pPr>
        <w:tabs>
          <w:tab w:val="center" w:pos="4320"/>
          <w:tab w:val="right" w:pos="8640"/>
        </w:tabs>
      </w:pPr>
      <w:r w:rsidRPr="002C71A3">
        <w:tab/>
      </w:r>
      <w:r w:rsidRPr="002C71A3">
        <w:tab/>
      </w:r>
    </w:p>
    <w:p w:rsidR="00EB01FB" w:rsidRPr="002C71A3" w:rsidRDefault="00EB01FB" w:rsidP="00783531">
      <w:r w:rsidRPr="002C71A3">
        <w:t xml:space="preserve">Solving for </w:t>
      </w:r>
      <w:r w:rsidR="004D6234" w:rsidRPr="002C71A3">
        <w:rPr>
          <w:noProof/>
          <w:position w:val="-4"/>
        </w:rPr>
      </w:r>
      <w:r w:rsidR="004D6234" w:rsidRPr="002C71A3">
        <w:rPr>
          <w:noProof/>
          <w:position w:val="-4"/>
        </w:rPr>
        <w:object w:dxaOrig="300" w:dyaOrig="260" w14:anchorId="6A9DDDFF">
          <v:shape id="_x0000_i1650" type="#_x0000_t75" alt="" style="width:13pt;height:13pt;mso-width-percent:0;mso-height-percent:0;mso-width-percent:0;mso-height-percent:0" o:ole="">
            <v:imagedata r:id="rId1920" o:title=""/>
          </v:shape>
          <o:OLEObject Type="Embed" ProgID="Equation.DSMT4" ShapeID="_x0000_i1650" DrawAspect="Content" ObjectID="_1851002825" r:id="rId1921"/>
        </w:object>
      </w:r>
      <w:r w:rsidRPr="002C71A3">
        <w:t xml:space="preserve"> (note the inversion drops the minus signs but preserves order) establishes the block LDU decomposition</w:t>
      </w:r>
    </w:p>
    <w:p w:rsidR="00EB01FB" w:rsidRPr="002C71A3" w:rsidRDefault="00EB01FB" w:rsidP="00783531">
      <w:pPr>
        <w:tabs>
          <w:tab w:val="center" w:pos="4320"/>
          <w:tab w:val="right" w:pos="8640"/>
        </w:tabs>
      </w:pPr>
      <w:r w:rsidRPr="002C71A3">
        <w:tab/>
      </w:r>
    </w:p>
    <w:p w:rsidR="00EB01FB" w:rsidRPr="002C71A3" w:rsidRDefault="00EB01FB" w:rsidP="00783531">
      <w:pPr>
        <w:tabs>
          <w:tab w:val="center" w:pos="4320"/>
          <w:tab w:val="right" w:pos="8640"/>
        </w:tabs>
      </w:pPr>
      <w:r w:rsidRPr="002C71A3">
        <w:tab/>
      </w:r>
      <w:r w:rsidR="004D6234" w:rsidRPr="002C71A3">
        <w:rPr>
          <w:noProof/>
          <w:position w:val="-32"/>
        </w:rPr>
      </w:r>
      <w:r w:rsidR="004D6234" w:rsidRPr="002C71A3">
        <w:rPr>
          <w:noProof/>
          <w:position w:val="-32"/>
        </w:rPr>
        <w:object w:dxaOrig="5100" w:dyaOrig="760" w14:anchorId="39AE0662">
          <v:shape id="_x0000_i1651" type="#_x0000_t75" alt="" style="width:255.85pt;height:39.05pt;mso-width-percent:0;mso-height-percent:0;mso-width-percent:0;mso-height-percent:0" o:ole="">
            <v:imagedata r:id="rId1922" o:title=""/>
          </v:shape>
          <o:OLEObject Type="Embed" ProgID="Equation.DSMT4" ShapeID="_x0000_i1651" DrawAspect="Content" ObjectID="_1851002826" r:id="rId1923"/>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88</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Inverting both sides of () yields</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74"/>
        </w:rPr>
      </w:r>
      <w:r w:rsidR="004D6234" w:rsidRPr="002C71A3">
        <w:rPr>
          <w:noProof/>
          <w:position w:val="-74"/>
        </w:rPr>
        <w:object w:dxaOrig="6680" w:dyaOrig="1600" w14:anchorId="4A00AAA7">
          <v:shape id="_x0000_i1652" type="#_x0000_t75" alt="" style="width:333.95pt;height:78.15pt;mso-width-percent:0;mso-height-percent:0;mso-width-percent:0;mso-height-percent:0" o:ole="">
            <v:imagedata r:id="rId1924" o:title=""/>
          </v:shape>
          <o:OLEObject Type="Embed" ProgID="Equation.DSMT4" ShapeID="_x0000_i1652" DrawAspect="Content" ObjectID="_1851002827" r:id="rId1925"/>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89</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  Going the other order, U’D’L’,  we have, assuming</w:t>
      </w:r>
      <w:r w:rsidR="004D6234" w:rsidRPr="002C71A3">
        <w:rPr>
          <w:noProof/>
          <w:position w:val="-4"/>
        </w:rPr>
      </w:r>
      <w:r w:rsidR="004D6234" w:rsidRPr="002C71A3">
        <w:rPr>
          <w:noProof/>
          <w:position w:val="-4"/>
        </w:rPr>
        <w:object w:dxaOrig="240" w:dyaOrig="260" w14:anchorId="04107394">
          <v:shape id="_x0000_i1653" type="#_x0000_t75" alt="" style="width:13pt;height:13pt;mso-width-percent:0;mso-height-percent:0;mso-width-percent:0;mso-height-percent:0" o:ole="">
            <v:imagedata r:id="rId1926" o:title=""/>
          </v:shape>
          <o:OLEObject Type="Embed" ProgID="Equation.DSMT4" ShapeID="_x0000_i1653" DrawAspect="Content" ObjectID="_1851002828" r:id="rId1927"/>
        </w:object>
      </w:r>
      <w:r w:rsidRPr="002C71A3">
        <w:t>is invertible,</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32"/>
        </w:rPr>
      </w:r>
      <w:r w:rsidR="004D6234" w:rsidRPr="002C71A3">
        <w:rPr>
          <w:noProof/>
          <w:position w:val="-32"/>
        </w:rPr>
        <w:object w:dxaOrig="4060" w:dyaOrig="760" w14:anchorId="44304445">
          <v:shape id="_x0000_i1654" type="#_x0000_t75" alt="" style="width:203pt;height:39.05pt;mso-width-percent:0;mso-height-percent:0;mso-width-percent:0;mso-height-percent:0" o:ole="">
            <v:imagedata r:id="rId1928" o:title=""/>
          </v:shape>
          <o:OLEObject Type="Embed" ProgID="Equation.DSMT4" ShapeID="_x0000_i1654" DrawAspect="Content" ObjectID="_1851002829" r:id="rId1929"/>
        </w:object>
      </w:r>
    </w:p>
    <w:p w:rsidR="00EB01FB" w:rsidRPr="002C71A3" w:rsidRDefault="00EB01FB" w:rsidP="00783531"/>
    <w:p w:rsidR="00EB01FB" w:rsidRPr="002C71A3" w:rsidRDefault="00EB01FB" w:rsidP="00783531">
      <w:r w:rsidRPr="002C71A3">
        <w:t>Right multiplying both sides by the elimination matrix for C yields</w:t>
      </w:r>
    </w:p>
    <w:p w:rsidR="00EB01FB" w:rsidRPr="002C71A3" w:rsidRDefault="00EB01FB" w:rsidP="00783531"/>
    <w:p w:rsidR="00EB01FB" w:rsidRPr="002C71A3" w:rsidRDefault="004D6234" w:rsidP="00783531">
      <w:pPr>
        <w:jc w:val="center"/>
      </w:pPr>
      <w:r w:rsidRPr="002C71A3">
        <w:rPr>
          <w:noProof/>
          <w:position w:val="-32"/>
        </w:rPr>
      </w:r>
      <w:r w:rsidR="004D6234" w:rsidRPr="002C71A3">
        <w:rPr>
          <w:noProof/>
          <w:position w:val="-32"/>
        </w:rPr>
        <w:object w:dxaOrig="5360" w:dyaOrig="760" w14:anchorId="49B34286">
          <v:shape id="_x0000_i1655" type="#_x0000_t75" alt="" style="width:268.1pt;height:39.05pt;mso-width-percent:0;mso-height-percent:0;mso-width-percent:0;mso-height-percent:0" o:ole="">
            <v:imagedata r:id="rId1930" o:title=""/>
          </v:shape>
          <o:OLEObject Type="Embed" ProgID="Equation.DSMT4" ShapeID="_x0000_i1655" DrawAspect="Content" ObjectID="_1851002830" r:id="rId1931"/>
        </w:object>
      </w:r>
    </w:p>
    <w:p w:rsidR="00EB01FB" w:rsidRPr="002C71A3" w:rsidRDefault="00EB01FB" w:rsidP="00783531"/>
    <w:p w:rsidR="00EB01FB" w:rsidRPr="002C71A3" w:rsidRDefault="00EB01FB" w:rsidP="00783531">
      <w:r w:rsidRPr="002C71A3">
        <w:t xml:space="preserve">and again solving for </w:t>
      </w:r>
      <w:r w:rsidR="004D6234" w:rsidRPr="002C71A3">
        <w:rPr>
          <w:noProof/>
          <w:position w:val="-4"/>
        </w:rPr>
      </w:r>
      <w:r w:rsidR="004D6234" w:rsidRPr="002C71A3">
        <w:rPr>
          <w:noProof/>
          <w:position w:val="-4"/>
        </w:rPr>
        <w:object w:dxaOrig="300" w:dyaOrig="260" w14:anchorId="4F2E6D9B">
          <v:shape id="_x0000_i1656" type="#_x0000_t75" alt="" style="width:13pt;height:13pt;mso-width-percent:0;mso-height-percent:0;mso-width-percent:0;mso-height-percent:0" o:ole="">
            <v:imagedata r:id="rId1932" o:title=""/>
          </v:shape>
          <o:OLEObject Type="Embed" ProgID="Equation.DSMT4" ShapeID="_x0000_i1656" DrawAspect="Content" ObjectID="_1851002831" r:id="rId1933"/>
        </w:object>
      </w:r>
      <w:r w:rsidRPr="002C71A3">
        <w:t>yields</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32"/>
        </w:rPr>
      </w:r>
      <w:r w:rsidR="004D6234" w:rsidRPr="002C71A3">
        <w:rPr>
          <w:noProof/>
          <w:position w:val="-32"/>
        </w:rPr>
        <w:object w:dxaOrig="5080" w:dyaOrig="760" w14:anchorId="177F9791">
          <v:shape id="_x0000_i1657" type="#_x0000_t75" alt="" style="width:255.85pt;height:39.05pt;mso-width-percent:0;mso-height-percent:0;mso-width-percent:0;mso-height-percent:0" o:ole="">
            <v:imagedata r:id="rId1934" o:title=""/>
          </v:shape>
          <o:OLEObject Type="Embed" ProgID="Equation.DSMT4" ShapeID="_x0000_i1657" DrawAspect="Content" ObjectID="_1851002832" r:id="rId1935"/>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90</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Inverting both sides of () yields an equivalent expression for the block inverse</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74"/>
        </w:rPr>
      </w:r>
      <w:r w:rsidR="004D6234" w:rsidRPr="002C71A3">
        <w:rPr>
          <w:noProof/>
          <w:position w:val="-74"/>
        </w:rPr>
        <w:object w:dxaOrig="6640" w:dyaOrig="1600" w14:anchorId="6107350C">
          <v:shape id="_x0000_i1658" type="#_x0000_t75" alt="" style="width:333.95pt;height:78.15pt;mso-width-percent:0;mso-height-percent:0;mso-width-percent:0;mso-height-percent:0" o:ole="">
            <v:imagedata r:id="rId1936" o:title=""/>
          </v:shape>
          <o:OLEObject Type="Embed" ProgID="Equation.DSMT4" ShapeID="_x0000_i1658" DrawAspect="Content" ObjectID="_1851002833" r:id="rId1937"/>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91</w:instrText>
        </w:r>
      </w:fldSimple>
      <w:r w:rsidRPr="002C71A3">
        <w:instrText>)</w:instrText>
      </w:r>
      <w:r w:rsidRPr="002C71A3">
        <w:fldChar w:fldCharType="end"/>
      </w:r>
    </w:p>
    <w:p w:rsidR="00EB01FB" w:rsidRPr="002C71A3" w:rsidRDefault="00EB01FB" w:rsidP="00783531"/>
    <w:p w:rsidR="00EB01FB" w:rsidRPr="002C71A3" w:rsidRDefault="00EB01FB" w:rsidP="00783531"/>
    <w:p w:rsidR="00EB01FB" w:rsidRPr="002C71A3" w:rsidRDefault="00EB01FB" w:rsidP="00783531">
      <w:r w:rsidRPr="002C71A3">
        <w:t xml:space="preserve">Comparing the upper right hand corners of () and () we arrive at the </w:t>
      </w:r>
      <w:r w:rsidRPr="002C71A3">
        <w:rPr>
          <w:i/>
        </w:rPr>
        <w:t>matrix inverse lemma</w:t>
      </w:r>
      <w:r w:rsidRPr="002C71A3">
        <w:t xml:space="preserve">, also known as </w:t>
      </w:r>
      <w:r w:rsidRPr="002C71A3">
        <w:rPr>
          <w:i/>
        </w:rPr>
        <w:t>Woodbury’s identity</w:t>
      </w:r>
      <w:r w:rsidRPr="002C71A3">
        <w:t>, is</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10"/>
        </w:rPr>
      </w:r>
      <w:r w:rsidR="004D6234" w:rsidRPr="002C71A3">
        <w:rPr>
          <w:noProof/>
          <w:position w:val="-10"/>
        </w:rPr>
        <w:object w:dxaOrig="4620" w:dyaOrig="360" w14:anchorId="28A917A1">
          <v:shape id="_x0000_i1659" type="#_x0000_t75" alt="" style="width:229pt;height:19.9pt;mso-width-percent:0;mso-height-percent:0;mso-width-percent:0;mso-height-percent:0" o:ole="">
            <v:imagedata r:id="rId1938" o:title=""/>
          </v:shape>
          <o:OLEObject Type="Embed" ProgID="Equation.DSMT4" ShapeID="_x0000_i1659" DrawAspect="Content" ObjectID="_1851002834" r:id="rId1939"/>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92</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The special case of (), known as the </w:t>
      </w:r>
      <w:r w:rsidRPr="002C71A3">
        <w:rPr>
          <w:i/>
        </w:rPr>
        <w:t>Sherman Morrison formula,</w:t>
      </w:r>
      <w:r w:rsidRPr="002C71A3">
        <w:t xml:space="preserve"> is</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28"/>
        </w:rPr>
        <w:drawing>
          <wp:inline distT="0" distB="0" distL="0" distR="0" wp14:anchorId="609BC699" wp14:editId="531ED5A4">
            <wp:extent cx="1905000" cy="4476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1940" cstate="print">
                      <a:extLst>
                        <a:ext uri="{28A0092B-C50C-407E-A947-70E740481C1C}">
                          <a14:useLocalDpi xmlns:a14="http://schemas.microsoft.com/office/drawing/2010/main" val="0"/>
                        </a:ext>
                      </a:extLst>
                    </a:blip>
                    <a:srcRect/>
                    <a:stretch>
                      <a:fillRect/>
                    </a:stretch>
                  </pic:blipFill>
                  <pic:spPr bwMode="auto">
                    <a:xfrm>
                      <a:off x="0" y="0"/>
                      <a:ext cx="1905000" cy="44767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93</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Using the fact that the determinant of a block triangular matrix is equal to the determinant of the diagonal matrices, we have</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32"/>
        </w:rPr>
      </w:r>
      <w:r w:rsidR="004D6234" w:rsidRPr="002C71A3">
        <w:rPr>
          <w:noProof/>
          <w:position w:val="-32"/>
        </w:rPr>
        <w:object w:dxaOrig="2600" w:dyaOrig="760" w14:anchorId="60F6CA4B">
          <v:shape id="_x0000_i1660" type="#_x0000_t75" alt="" style="width:131.75pt;height:39.05pt;mso-width-percent:0;mso-height-percent:0;mso-width-percent:0;mso-height-percent:0" o:ole="">
            <v:imagedata r:id="rId1941" o:title=""/>
          </v:shape>
          <o:OLEObject Type="Embed" ProgID="Equation.DSMT4" ShapeID="_x0000_i1660" DrawAspect="Content" ObjectID="_1851002835" r:id="rId1942"/>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94</w:instrText>
        </w:r>
      </w:fldSimple>
      <w:r w:rsidRPr="002C71A3">
        <w:instrText>)</w:instrText>
      </w:r>
      <w:r w:rsidRPr="002C71A3">
        <w:fldChar w:fldCharType="end"/>
      </w:r>
    </w:p>
    <w:p w:rsidR="00EB01FB" w:rsidRPr="002C71A3" w:rsidRDefault="00EB01FB" w:rsidP="00783531"/>
    <w:p w:rsidR="00EB01FB" w:rsidRPr="002C71A3" w:rsidRDefault="00EB01FB" w:rsidP="00783531"/>
    <w:p w:rsidR="00EB01FB" w:rsidRPr="002C71A3" w:rsidRDefault="00EB01FB" w:rsidP="00783531">
      <w:r w:rsidRPr="002C71A3">
        <w:t xml:space="preserve">If </w:t>
      </w:r>
      <w:r w:rsidR="004D6234" w:rsidRPr="002C71A3">
        <w:rPr>
          <w:noProof/>
          <w:position w:val="-6"/>
        </w:rPr>
      </w:r>
      <w:r w:rsidR="004D6234" w:rsidRPr="002C71A3">
        <w:rPr>
          <w:noProof/>
          <w:position w:val="-6"/>
        </w:rPr>
        <w:object w:dxaOrig="999" w:dyaOrig="279" w14:anchorId="15B5DDE7">
          <v:shape id="_x0000_i1661" type="#_x0000_t75" alt="" style="width:52.1pt;height:13pt;mso-width-percent:0;mso-height-percent:0;mso-width-percent:0;mso-height-percent:0" o:ole="">
            <v:imagedata r:id="rId1943" o:title=""/>
          </v:shape>
          <o:OLEObject Type="Embed" ProgID="Equation.DSMT4" ShapeID="_x0000_i1661" DrawAspect="Content" ObjectID="_1851002836" r:id="rId1944"/>
        </w:object>
      </w:r>
      <w:r w:rsidRPr="002C71A3">
        <w:t xml:space="preserve"> (or BD=DB), then </w:t>
      </w:r>
      <w:r w:rsidR="004D6234" w:rsidRPr="002C71A3">
        <w:rPr>
          <w:noProof/>
          <w:position w:val="-14"/>
        </w:rPr>
      </w:r>
      <w:r w:rsidR="004D6234" w:rsidRPr="002C71A3">
        <w:rPr>
          <w:noProof/>
          <w:position w:val="-14"/>
        </w:rPr>
        <w:object w:dxaOrig="1740" w:dyaOrig="400" w14:anchorId="35319BC2">
          <v:shape id="_x0000_i1662" type="#_x0000_t75" alt="" style="width:84.25pt;height:19.9pt;mso-width-percent:0;mso-height-percent:0;mso-width-percent:0;mso-height-percent:0" o:ole="">
            <v:imagedata r:id="rId1945" o:title=""/>
          </v:shape>
          <o:OLEObject Type="Embed" ProgID="Equation.DSMT4" ShapeID="_x0000_i1662" DrawAspect="Content" ObjectID="_1851002837" r:id="rId1946"/>
        </w:object>
      </w:r>
      <w:r w:rsidRPr="002C71A3">
        <w:t xml:space="preserve">.  If A=D and B=-C, then </w:t>
      </w:r>
    </w:p>
    <w:p w:rsidR="00EB01FB" w:rsidRPr="002C71A3" w:rsidRDefault="00EB01FB" w:rsidP="00783531"/>
    <w:p w:rsidR="00EB01FB" w:rsidRPr="002C71A3" w:rsidRDefault="00EB01FB" w:rsidP="00783531"/>
    <w:p w:rsidR="00EB01FB" w:rsidRPr="002C71A3" w:rsidRDefault="00EB01FB" w:rsidP="00783531"/>
    <w:p w:rsidR="00EB01FB" w:rsidRPr="002C71A3" w:rsidRDefault="00EB01FB" w:rsidP="00783531">
      <w:r w:rsidRPr="002C71A3">
        <w:t xml:space="preserve">Every Hermitian matrix may be factored as </w:t>
      </w:r>
      <w:r w:rsidR="004D6234" w:rsidRPr="002C71A3">
        <w:rPr>
          <w:noProof/>
          <w:position w:val="-6"/>
        </w:rPr>
      </w:r>
      <w:r w:rsidR="004D6234" w:rsidRPr="002C71A3">
        <w:rPr>
          <w:noProof/>
          <w:position w:val="-6"/>
        </w:rPr>
        <w:object w:dxaOrig="1100" w:dyaOrig="320" w14:anchorId="3BC5D833">
          <v:shape id="_x0000_i1663" type="#_x0000_t75" alt="" style="width:52.1pt;height:13pt;mso-width-percent:0;mso-height-percent:0;mso-width-percent:0;mso-height-percent:0" o:ole="">
            <v:imagedata r:id="rId1947" o:title=""/>
          </v:shape>
          <o:OLEObject Type="Embed" ProgID="Equation.DSMT4" ShapeID="_x0000_i1663" DrawAspect="Content" ObjectID="_1851002838" r:id="rId1948"/>
        </w:object>
      </w:r>
      <w:r w:rsidRPr="002C71A3">
        <w:t xml:space="preserve">where </w:t>
      </w:r>
      <w:r w:rsidR="004D6234" w:rsidRPr="002C71A3">
        <w:rPr>
          <w:noProof/>
          <w:position w:val="-6"/>
        </w:rPr>
      </w:r>
      <w:r w:rsidR="004D6234" w:rsidRPr="002C71A3">
        <w:rPr>
          <w:noProof/>
          <w:position w:val="-6"/>
        </w:rPr>
        <w:object w:dxaOrig="260" w:dyaOrig="320" w14:anchorId="23AA7ED7">
          <v:shape id="_x0000_i1664" type="#_x0000_t75" alt="" style="width:13pt;height:13pt;mso-width-percent:0;mso-height-percent:0;mso-width-percent:0;mso-height-percent:0" o:ole="">
            <v:imagedata r:id="rId1949" o:title=""/>
          </v:shape>
          <o:OLEObject Type="Embed" ProgID="Equation.DSMT4" ShapeID="_x0000_i1664" DrawAspect="Content" ObjectID="_1851002839" r:id="rId1950"/>
        </w:object>
      </w:r>
      <w:r w:rsidRPr="002C71A3">
        <w:t xml:space="preserve">is uppertriangular with ones on its diagonal and </w:t>
      </w:r>
      <w:r w:rsidR="004D6234" w:rsidRPr="002C71A3">
        <w:rPr>
          <w:noProof/>
          <w:position w:val="-4"/>
        </w:rPr>
      </w:r>
      <w:r w:rsidR="004D6234" w:rsidRPr="002C71A3">
        <w:rPr>
          <w:noProof/>
          <w:position w:val="-4"/>
        </w:rPr>
        <w:object w:dxaOrig="240" w:dyaOrig="260" w14:anchorId="084D6664">
          <v:shape id="_x0000_i1665" type="#_x0000_t75" alt="" style="width:13pt;height:13pt;mso-width-percent:0;mso-height-percent:0;mso-width-percent:0;mso-height-percent:0" o:ole="">
            <v:imagedata r:id="rId1951" o:title=""/>
          </v:shape>
          <o:OLEObject Type="Embed" ProgID="Equation.DSMT4" ShapeID="_x0000_i1665" DrawAspect="Content" ObjectID="_1851002840" r:id="rId1952"/>
        </w:object>
      </w:r>
      <w:r w:rsidRPr="002C71A3">
        <w:t>is a diagonal matrix.  This applies to partioned matrices as well.  Consider</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32"/>
        </w:rPr>
      </w:r>
      <w:r w:rsidR="004D6234" w:rsidRPr="002C71A3">
        <w:rPr>
          <w:noProof/>
          <w:position w:val="-32"/>
        </w:rPr>
        <w:object w:dxaOrig="1640" w:dyaOrig="760" w14:anchorId="516A2EFA">
          <v:shape id="_x0000_i1666" type="#_x0000_t75" alt="" style="width:85pt;height:39.05pt;mso-width-percent:0;mso-height-percent:0;mso-width-percent:0;mso-height-percent:0" o:ole="">
            <v:imagedata r:id="rId1953" o:title=""/>
          </v:shape>
          <o:OLEObject Type="Embed" ProgID="Equation.DSMT4" ShapeID="_x0000_i1666" DrawAspect="Content" ObjectID="_1851002841" r:id="rId1954"/>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95</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where </w:t>
      </w:r>
      <w:r w:rsidR="004D6234" w:rsidRPr="002C71A3">
        <w:rPr>
          <w:noProof/>
          <w:position w:val="-12"/>
        </w:rPr>
      </w:r>
      <w:r w:rsidR="004D6234" w:rsidRPr="002C71A3">
        <w:rPr>
          <w:noProof/>
          <w:position w:val="-12"/>
        </w:rPr>
        <w:object w:dxaOrig="1579" w:dyaOrig="380" w14:anchorId="1598DEF8">
          <v:shape id="_x0000_i1667" type="#_x0000_t75" alt="" style="width:78.15pt;height:19.9pt;mso-width-percent:0;mso-height-percent:0;mso-width-percent:0;mso-height-percent:0" o:ole="">
            <v:imagedata r:id="rId1955" o:title=""/>
          </v:shape>
          <o:OLEObject Type="Embed" ProgID="Equation.DSMT4" ShapeID="_x0000_i1667" DrawAspect="Content" ObjectID="_1851002842" r:id="rId1956"/>
        </w:object>
      </w:r>
      <w:r w:rsidRPr="002C71A3">
        <w:t>and let</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32"/>
        </w:rPr>
      </w:r>
      <w:r w:rsidR="004D6234" w:rsidRPr="002C71A3">
        <w:rPr>
          <w:noProof/>
          <w:position w:val="-32"/>
        </w:rPr>
        <w:object w:dxaOrig="3960" w:dyaOrig="760" w14:anchorId="553C923F">
          <v:shape id="_x0000_i1668" type="#_x0000_t75" alt="" style="width:196.85pt;height:39.05pt;mso-width-percent:0;mso-height-percent:0;mso-width-percent:0;mso-height-percent:0" o:ole="">
            <v:imagedata r:id="rId1957" o:title=""/>
          </v:shape>
          <o:OLEObject Type="Embed" ProgID="Equation.DSMT4" ShapeID="_x0000_i1668" DrawAspect="Content" ObjectID="_1851002843" r:id="rId1958"/>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96</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where </w:t>
      </w:r>
      <w:r w:rsidR="004D6234" w:rsidRPr="002C71A3">
        <w:rPr>
          <w:noProof/>
          <w:position w:val="-12"/>
        </w:rPr>
      </w:r>
      <w:r w:rsidR="004D6234" w:rsidRPr="002C71A3">
        <w:rPr>
          <w:noProof/>
          <w:position w:val="-12"/>
        </w:rPr>
        <w:object w:dxaOrig="1560" w:dyaOrig="380" w14:anchorId="54093011">
          <v:shape id="_x0000_i1669" type="#_x0000_t75" alt="" style="width:78.15pt;height:19.9pt;mso-width-percent:0;mso-height-percent:0;mso-width-percent:0;mso-height-percent:0" o:ole="">
            <v:imagedata r:id="rId1959" o:title=""/>
          </v:shape>
          <o:OLEObject Type="Embed" ProgID="Equation.DSMT4" ShapeID="_x0000_i1669" DrawAspect="Content" ObjectID="_1851002844" r:id="rId1960"/>
        </w:object>
      </w:r>
      <w:r w:rsidRPr="002C71A3">
        <w:t>.  Matching terms gives</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48"/>
        </w:rPr>
      </w:r>
      <w:r w:rsidR="004D6234" w:rsidRPr="002C71A3">
        <w:rPr>
          <w:noProof/>
          <w:position w:val="-48"/>
        </w:rPr>
        <w:object w:dxaOrig="1820" w:dyaOrig="1140" w14:anchorId="5069BB58">
          <v:shape id="_x0000_i1670" type="#_x0000_t75" alt="" style="width:91.9pt;height:59.75pt;mso-width-percent:0;mso-height-percent:0;mso-width-percent:0;mso-height-percent:0" o:ole="">
            <v:imagedata r:id="rId1961" o:title=""/>
          </v:shape>
          <o:OLEObject Type="Embed" ProgID="Equation.DSMT4" ShapeID="_x0000_i1670" DrawAspect="Content" ObjectID="_1851002845" r:id="rId1962"/>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97</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Solving () we obtain</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50"/>
        </w:rPr>
      </w:r>
      <w:r w:rsidR="004D6234" w:rsidRPr="002C71A3">
        <w:rPr>
          <w:noProof/>
          <w:position w:val="-50"/>
        </w:rPr>
        <w:object w:dxaOrig="2160" w:dyaOrig="1120" w14:anchorId="07D07176">
          <v:shape id="_x0000_i1671" type="#_x0000_t75" alt="" style="width:111.05pt;height:59pt;mso-width-percent:0;mso-height-percent:0;mso-width-percent:0;mso-height-percent:0" o:ole="">
            <v:imagedata r:id="rId1963" o:title=""/>
          </v:shape>
          <o:OLEObject Type="Embed" ProgID="Equation.DSMT4" ShapeID="_x0000_i1671" DrawAspect="Content" ObjectID="_1851002846" r:id="rId1964"/>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98</w:instrText>
        </w:r>
      </w:fldSimple>
      <w:r w:rsidRPr="002C71A3">
        <w:instrText>)</w:instrText>
      </w:r>
      <w:r w:rsidRPr="002C71A3">
        <w:fldChar w:fldCharType="end"/>
      </w:r>
    </w:p>
    <w:p w:rsidR="00EB01FB" w:rsidRPr="002C71A3" w:rsidRDefault="00EB01FB" w:rsidP="00783531"/>
    <w:p w:rsidR="00EB01FB" w:rsidRPr="002C71A3" w:rsidRDefault="00EB01FB" w:rsidP="00783531"/>
    <w:p w:rsidR="00EB01FB" w:rsidRPr="002C71A3" w:rsidRDefault="00EB01FB" w:rsidP="00783531">
      <w:r w:rsidRPr="002C71A3">
        <w:t>Next we normalize the diagonal terms by the factorization</w:t>
      </w:r>
      <w:r w:rsidR="004D6234" w:rsidRPr="002C71A3">
        <w:rPr>
          <w:b/>
          <w:noProof/>
          <w:position w:val="-6"/>
        </w:rPr>
      </w:r>
      <w:r w:rsidR="004D6234" w:rsidRPr="002C71A3">
        <w:rPr>
          <w:b/>
          <w:noProof/>
          <w:position w:val="-6"/>
        </w:rPr>
        <w:object w:dxaOrig="1040" w:dyaOrig="320" w14:anchorId="4D8EA295">
          <v:shape id="_x0000_i1672" type="#_x0000_t75" alt="" style="width:52.1pt;height:13pt;mso-width-percent:0;mso-height-percent:0;mso-width-percent:0;mso-height-percent:0" o:ole="">
            <v:imagedata r:id="rId1965" o:title=""/>
          </v:shape>
          <o:OLEObject Type="Embed" ProgID="Equation.DSMT4" ShapeID="_x0000_i1672" DrawAspect="Content" ObjectID="_1851002847" r:id="rId1966"/>
        </w:object>
      </w:r>
      <w:r w:rsidRPr="002C71A3">
        <w:t xml:space="preserve">where </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32"/>
        </w:rPr>
      </w:r>
      <w:r w:rsidR="004D6234" w:rsidRPr="002C71A3">
        <w:rPr>
          <w:noProof/>
          <w:position w:val="-32"/>
        </w:rPr>
        <w:object w:dxaOrig="1800" w:dyaOrig="760" w14:anchorId="3F4A31C2">
          <v:shape id="_x0000_i1673" type="#_x0000_t75" alt="" style="width:91.9pt;height:39.05pt;mso-width-percent:0;mso-height-percent:0;mso-width-percent:0;mso-height-percent:0" o:ole="">
            <v:imagedata r:id="rId1967" o:title=""/>
          </v:shape>
          <o:OLEObject Type="Embed" ProgID="Equation.DSMT4" ShapeID="_x0000_i1673" DrawAspect="Content" ObjectID="_1851002848" r:id="rId1968"/>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99</w:instrText>
        </w:r>
      </w:fldSimple>
      <w:r w:rsidRPr="002C71A3">
        <w:instrText>)</w:instrText>
      </w:r>
      <w:r w:rsidRPr="002C71A3">
        <w:fldChar w:fldCharType="end"/>
      </w:r>
    </w:p>
    <w:p w:rsidR="00EB01FB" w:rsidRPr="002C71A3" w:rsidRDefault="00EB01FB" w:rsidP="00783531">
      <w:pPr>
        <w:tabs>
          <w:tab w:val="center" w:pos="4320"/>
          <w:tab w:val="right" w:pos="8640"/>
        </w:tabs>
      </w:pPr>
      <w:r w:rsidRPr="002C71A3">
        <w:tab/>
      </w:r>
      <w:r w:rsidR="004D6234" w:rsidRPr="002C71A3">
        <w:rPr>
          <w:noProof/>
          <w:position w:val="-38"/>
        </w:rPr>
      </w:r>
      <w:r w:rsidR="004D6234" w:rsidRPr="002C71A3">
        <w:rPr>
          <w:noProof/>
          <w:position w:val="-38"/>
        </w:rPr>
        <w:object w:dxaOrig="3500" w:dyaOrig="880" w14:anchorId="397B6215">
          <v:shape id="_x0000_i1674" type="#_x0000_t75" alt="" style="width:176.95pt;height:45.95pt;mso-width-percent:0;mso-height-percent:0;mso-width-percent:0;mso-height-percent:0" o:ole="">
            <v:imagedata r:id="rId1969" o:title=""/>
          </v:shape>
          <o:OLEObject Type="Embed" ProgID="Equation.DSMT4" ShapeID="_x0000_i1674" DrawAspect="Content" ObjectID="_1851002849" r:id="rId1970"/>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100</w:instrText>
        </w:r>
      </w:fldSimple>
      <w:r w:rsidRPr="002C71A3">
        <w:instrText>)</w:instrText>
      </w:r>
      <w:r w:rsidRPr="002C71A3">
        <w:fldChar w:fldCharType="end"/>
      </w:r>
    </w:p>
    <w:p w:rsidR="00EB01FB" w:rsidRPr="002C71A3" w:rsidRDefault="00EB01FB" w:rsidP="00783531"/>
    <w:p w:rsidR="00EB01FB" w:rsidRPr="002C71A3" w:rsidRDefault="00EB01FB" w:rsidP="00783531"/>
    <w:p w:rsidR="00EB01FB" w:rsidRPr="002C71A3" w:rsidRDefault="00EB01FB" w:rsidP="00783531">
      <w:r w:rsidRPr="002C71A3">
        <w:t xml:space="preserve">and where we have assumed </w:t>
      </w:r>
      <w:r w:rsidR="004D6234" w:rsidRPr="002C71A3">
        <w:rPr>
          <w:noProof/>
          <w:position w:val="-12"/>
        </w:rPr>
      </w:r>
      <w:r w:rsidR="004D6234" w:rsidRPr="002C71A3">
        <w:rPr>
          <w:noProof/>
          <w:position w:val="-12"/>
        </w:rPr>
        <w:object w:dxaOrig="400" w:dyaOrig="360" w14:anchorId="23258EC1">
          <v:shape id="_x0000_i1675" type="#_x0000_t75" alt="" style="width:19.9pt;height:19.9pt;mso-width-percent:0;mso-height-percent:0;mso-width-percent:0;mso-height-percent:0" o:ole="">
            <v:imagedata r:id="rId1971" o:title=""/>
          </v:shape>
          <o:OLEObject Type="Embed" ProgID="Equation.DSMT4" ShapeID="_x0000_i1675" DrawAspect="Content" ObjectID="_1851002850" r:id="rId1972"/>
        </w:object>
      </w:r>
      <w:r w:rsidRPr="002C71A3">
        <w:t>is invertible.  Thus we establish</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32"/>
        </w:rPr>
      </w:r>
      <w:r w:rsidR="004D6234" w:rsidRPr="002C71A3">
        <w:rPr>
          <w:noProof/>
          <w:position w:val="-32"/>
        </w:rPr>
        <w:object w:dxaOrig="5500" w:dyaOrig="760" w14:anchorId="70983531">
          <v:shape id="_x0000_i1676" type="#_x0000_t75" alt="" style="width:275.75pt;height:39.05pt;mso-width-percent:0;mso-height-percent:0;mso-width-percent:0;mso-height-percent:0" o:ole="">
            <v:imagedata r:id="rId1973" o:title=""/>
          </v:shape>
          <o:OLEObject Type="Embed" ProgID="Equation.DSMT4" ShapeID="_x0000_i1676" DrawAspect="Content" ObjectID="_1851002851" r:id="rId1974"/>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504" w:name="ZEqnNum802072"/>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101</w:instrText>
        </w:r>
      </w:fldSimple>
      <w:r w:rsidRPr="002C71A3">
        <w:instrText>)</w:instrText>
      </w:r>
      <w:bookmarkEnd w:id="504"/>
      <w:r w:rsidRPr="002C71A3">
        <w:fldChar w:fldCharType="end"/>
      </w:r>
    </w:p>
    <w:p w:rsidR="00EB01FB" w:rsidRPr="002C71A3" w:rsidRDefault="00EB01FB" w:rsidP="00783531"/>
    <w:p w:rsidR="00EB01FB" w:rsidRPr="002C71A3" w:rsidRDefault="00EB01FB" w:rsidP="00783531">
      <w:r w:rsidRPr="002C71A3">
        <w:t>An alternative representation may be arrived at by using a lower triangular factorization, in which case</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32"/>
        </w:rPr>
      </w:r>
      <w:r w:rsidR="004D6234" w:rsidRPr="002C71A3">
        <w:rPr>
          <w:noProof/>
          <w:position w:val="-32"/>
        </w:rPr>
        <w:object w:dxaOrig="5520" w:dyaOrig="760" w14:anchorId="439A415C">
          <v:shape id="_x0000_i1677" type="#_x0000_t75" alt="" style="width:275pt;height:39.05pt;mso-width-percent:0;mso-height-percent:0;mso-width-percent:0;mso-height-percent:0" o:ole="">
            <v:imagedata r:id="rId1975" o:title=""/>
          </v:shape>
          <o:OLEObject Type="Embed" ProgID="Equation.DSMT4" ShapeID="_x0000_i1677" DrawAspect="Content" ObjectID="_1851002852" r:id="rId1976"/>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505" w:name="ZEqnNum644698"/>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102</w:instrText>
        </w:r>
      </w:fldSimple>
      <w:r w:rsidRPr="002C71A3">
        <w:instrText>)</w:instrText>
      </w:r>
      <w:bookmarkEnd w:id="505"/>
      <w:r w:rsidRPr="002C71A3">
        <w:fldChar w:fldCharType="end"/>
      </w:r>
    </w:p>
    <w:p w:rsidR="00EB01FB" w:rsidRPr="002C71A3" w:rsidRDefault="00EB01FB" w:rsidP="00783531"/>
    <w:p w:rsidR="00EB01FB" w:rsidRPr="002C71A3" w:rsidRDefault="00EB01FB" w:rsidP="00783531">
      <w:r w:rsidRPr="002C71A3">
        <w:t xml:space="preserve">with </w:t>
      </w:r>
      <w:r w:rsidR="004D6234" w:rsidRPr="002C71A3">
        <w:rPr>
          <w:noProof/>
          <w:position w:val="-12"/>
        </w:rPr>
      </w:r>
      <w:r w:rsidR="004D6234" w:rsidRPr="002C71A3">
        <w:rPr>
          <w:noProof/>
          <w:position w:val="-12"/>
        </w:rPr>
        <w:object w:dxaOrig="980" w:dyaOrig="380" w14:anchorId="5A94D897">
          <v:shape id="_x0000_i1678" type="#_x0000_t75" alt="" style="width:52.1pt;height:19.9pt;mso-width-percent:0;mso-height-percent:0;mso-width-percent:0;mso-height-percent:0" o:ole="">
            <v:imagedata r:id="rId1977" o:title=""/>
          </v:shape>
          <o:OLEObject Type="Embed" ProgID="Equation.DSMT4" ShapeID="_x0000_i1678" DrawAspect="Content" ObjectID="_1851002853" r:id="rId1978"/>
        </w:object>
      </w:r>
      <w:r w:rsidRPr="002C71A3">
        <w:t xml:space="preserve"> (but its easier to remember by keeping the upper triangular form an just interchanging indices).</w:t>
      </w:r>
    </w:p>
    <w:p w:rsidR="00EB01FB" w:rsidRPr="002C71A3" w:rsidRDefault="00EB01FB" w:rsidP="00783531"/>
    <w:p w:rsidR="00EB01FB" w:rsidRPr="002C71A3" w:rsidRDefault="00EB01FB" w:rsidP="00783531">
      <w:r w:rsidRPr="002C71A3">
        <w:t xml:space="preserve">The quantity </w:t>
      </w:r>
      <w:r w:rsidR="004D6234" w:rsidRPr="002C71A3">
        <w:rPr>
          <w:noProof/>
          <w:position w:val="-12"/>
        </w:rPr>
      </w:r>
      <w:r w:rsidR="004D6234" w:rsidRPr="002C71A3">
        <w:rPr>
          <w:noProof/>
          <w:position w:val="-12"/>
        </w:rPr>
        <w:object w:dxaOrig="2000" w:dyaOrig="380" w14:anchorId="69AC9818">
          <v:shape id="_x0000_i1679" type="#_x0000_t75" alt="" style="width:98.05pt;height:19.9pt;mso-width-percent:0;mso-height-percent:0;mso-width-percent:0;mso-height-percent:0" o:ole="">
            <v:imagedata r:id="rId1979" o:title=""/>
          </v:shape>
          <o:OLEObject Type="Embed" ProgID="Equation.DSMT4" ShapeID="_x0000_i1679" DrawAspect="Content" ObjectID="_1851002854" r:id="rId1980"/>
        </w:object>
      </w:r>
      <w:r w:rsidRPr="002C71A3">
        <w:t xml:space="preserve">is known as the </w:t>
      </w:r>
      <w:r w:rsidRPr="002C71A3">
        <w:rPr>
          <w:i/>
        </w:rPr>
        <w:t>Shur complement</w:t>
      </w:r>
      <w:r w:rsidRPr="002C71A3">
        <w:t xml:space="preserve"> of A wrt A22, and is found in many factorizations.  If A22 is singular we can modify () such that </w:t>
      </w:r>
      <w:r w:rsidR="004D6234" w:rsidRPr="002C71A3">
        <w:rPr>
          <w:noProof/>
          <w:position w:val="-12"/>
        </w:rPr>
      </w:r>
      <w:r w:rsidR="004D6234" w:rsidRPr="002C71A3">
        <w:rPr>
          <w:noProof/>
          <w:position w:val="-12"/>
        </w:rPr>
        <w:object w:dxaOrig="1140" w:dyaOrig="360" w14:anchorId="330CE4B6">
          <v:shape id="_x0000_i1680" type="#_x0000_t75" alt="" style="width:59.75pt;height:19.9pt;mso-width-percent:0;mso-height-percent:0;mso-width-percent:0;mso-height-percent:0" o:ole="">
            <v:imagedata r:id="rId1981" o:title=""/>
          </v:shape>
          <o:OLEObject Type="Embed" ProgID="Equation.DSMT4" ShapeID="_x0000_i1680" DrawAspect="Content" ObjectID="_1851002855" r:id="rId1982"/>
        </w:object>
      </w:r>
      <w:r w:rsidRPr="002C71A3">
        <w:t xml:space="preserve">and </w:t>
      </w:r>
      <w:r w:rsidR="004D6234" w:rsidRPr="002C71A3">
        <w:rPr>
          <w:noProof/>
          <w:position w:val="-12"/>
        </w:rPr>
      </w:r>
      <w:r w:rsidR="004D6234" w:rsidRPr="002C71A3">
        <w:rPr>
          <w:noProof/>
          <w:position w:val="-12"/>
        </w:rPr>
        <w:object w:dxaOrig="1579" w:dyaOrig="380" w14:anchorId="1F53D7E6">
          <v:shape id="_x0000_i1681" type="#_x0000_t75" alt="" style="width:78.15pt;height:19.9pt;mso-width-percent:0;mso-height-percent:0;mso-width-percent:0;mso-height-percent:0" o:ole="">
            <v:imagedata r:id="rId1983" o:title=""/>
          </v:shape>
          <o:OLEObject Type="Embed" ProgID="Equation.DSMT4" ShapeID="_x0000_i1681" DrawAspect="Content" ObjectID="_1851002856" r:id="rId1984"/>
        </w:object>
      </w:r>
      <w:r w:rsidRPr="002C71A3">
        <w:t>for some</w:t>
      </w:r>
      <w:r w:rsidR="004D6234" w:rsidRPr="002C71A3">
        <w:rPr>
          <w:noProof/>
          <w:position w:val="-4"/>
        </w:rPr>
      </w:r>
      <w:r w:rsidR="004D6234" w:rsidRPr="002C71A3">
        <w:rPr>
          <w:noProof/>
          <w:position w:val="-4"/>
        </w:rPr>
        <w:object w:dxaOrig="240" w:dyaOrig="260" w14:anchorId="6568F853">
          <v:shape id="_x0000_i1682" type="#_x0000_t75" alt="" style="width:13pt;height:13pt;mso-width-percent:0;mso-height-percent:0;mso-width-percent:0;mso-height-percent:0" o:ole="">
            <v:imagedata r:id="rId1985" o:title=""/>
          </v:shape>
          <o:OLEObject Type="Embed" ProgID="Equation.DSMT4" ShapeID="_x0000_i1682" DrawAspect="Content" ObjectID="_1851002857" r:id="rId1986"/>
        </w:object>
      </w:r>
      <w:r w:rsidRPr="002C71A3">
        <w:t>so that the factorization is no longer unique.</w:t>
      </w:r>
    </w:p>
    <w:p w:rsidR="00EB01FB" w:rsidRPr="002C71A3" w:rsidRDefault="00EB01FB" w:rsidP="00783531"/>
    <w:p w:rsidR="00EB01FB" w:rsidRPr="002C71A3" w:rsidRDefault="00EB01FB" w:rsidP="00783531">
      <w:r w:rsidRPr="002C71A3">
        <w:lastRenderedPageBreak/>
        <w:t xml:space="preserve">The inverse of </w:t>
      </w:r>
      <w:r w:rsidRPr="002C71A3">
        <w:fldChar w:fldCharType="begin"/>
      </w:r>
      <w:r w:rsidRPr="002C71A3">
        <w:instrText xml:space="preserve"> GOTOBUTTON ZEqnNum802072  \* MERGEFORMAT </w:instrText>
      </w:r>
      <w:fldSimple w:instr=" REF ZEqnNum802072 \* Charformat \! \* MERGEFORMAT ">
        <w:r w:rsidRPr="002C71A3">
          <w:instrText>(</w:instrText>
        </w:r>
        <w:r>
          <w:instrText>1</w:instrText>
        </w:r>
        <w:r w:rsidRPr="002C71A3">
          <w:instrText>.</w:instrText>
        </w:r>
        <w:r>
          <w:instrText>101</w:instrText>
        </w:r>
        <w:r w:rsidRPr="002C71A3">
          <w:instrText>)</w:instrText>
        </w:r>
      </w:fldSimple>
      <w:r w:rsidRPr="002C71A3">
        <w:fldChar w:fldCharType="end"/>
      </w:r>
      <w:r w:rsidRPr="002C71A3">
        <w:t xml:space="preserve"> is</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72"/>
        </w:rPr>
      </w:r>
      <w:r w:rsidR="004D6234" w:rsidRPr="002C71A3">
        <w:rPr>
          <w:noProof/>
          <w:position w:val="-72"/>
        </w:rPr>
        <w:object w:dxaOrig="7620" w:dyaOrig="1560" w14:anchorId="5BC952CA">
          <v:shape id="_x0000_i1683" type="#_x0000_t75" alt="" style="width:379.15pt;height:78.15pt;mso-width-percent:0;mso-height-percent:0;mso-width-percent:0;mso-height-percent:0" o:ole="">
            <v:imagedata r:id="rId1987" o:title=""/>
          </v:shape>
          <o:OLEObject Type="Embed" ProgID="Equation.DSMT4" ShapeID="_x0000_i1683" DrawAspect="Content" ObjectID="_1851002858" r:id="rId1988"/>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103</w:instrText>
        </w:r>
      </w:fldSimple>
      <w:r w:rsidRPr="002C71A3">
        <w:instrText>)</w:instrText>
      </w:r>
      <w:r w:rsidRPr="002C71A3">
        <w:fldChar w:fldCharType="end"/>
      </w:r>
    </w:p>
    <w:p w:rsidR="00EB01FB" w:rsidRPr="002C71A3" w:rsidRDefault="00EB01FB" w:rsidP="00783531">
      <w:pPr>
        <w:tabs>
          <w:tab w:val="center" w:pos="4320"/>
          <w:tab w:val="right" w:pos="8640"/>
        </w:tabs>
      </w:pPr>
    </w:p>
    <w:p w:rsidR="00EB01FB" w:rsidRPr="002C71A3" w:rsidRDefault="00EB01FB" w:rsidP="00783531">
      <w:pPr>
        <w:tabs>
          <w:tab w:val="center" w:pos="4320"/>
          <w:tab w:val="right" w:pos="8640"/>
        </w:tabs>
      </w:pPr>
    </w:p>
    <w:p w:rsidR="00EB01FB" w:rsidRPr="002C71A3" w:rsidRDefault="00EB01FB" w:rsidP="00783531">
      <w:pPr>
        <w:tabs>
          <w:tab w:val="center" w:pos="4320"/>
          <w:tab w:val="right" w:pos="8640"/>
        </w:tabs>
      </w:pPr>
      <w:r w:rsidRPr="002C71A3">
        <w:t xml:space="preserve">And the inverse of </w:t>
      </w:r>
      <w:r w:rsidRPr="002C71A3">
        <w:fldChar w:fldCharType="begin"/>
      </w:r>
      <w:r w:rsidRPr="002C71A3">
        <w:instrText xml:space="preserve"> GOTOBUTTON ZEqnNum644698  \* MERGEFORMAT </w:instrText>
      </w:r>
      <w:fldSimple w:instr=" REF ZEqnNum644698 \* Charformat \! \* MERGEFORMAT ">
        <w:r w:rsidRPr="002C71A3">
          <w:instrText>(</w:instrText>
        </w:r>
        <w:r>
          <w:instrText>1</w:instrText>
        </w:r>
        <w:r w:rsidRPr="002C71A3">
          <w:instrText>.</w:instrText>
        </w:r>
        <w:r>
          <w:instrText>102</w:instrText>
        </w:r>
        <w:r w:rsidRPr="002C71A3">
          <w:instrText>)</w:instrText>
        </w:r>
      </w:fldSimple>
      <w:r w:rsidRPr="002C71A3">
        <w:fldChar w:fldCharType="end"/>
      </w:r>
      <w:r w:rsidRPr="002C71A3">
        <w:t xml:space="preserve"> is</w:t>
      </w:r>
    </w:p>
    <w:p w:rsidR="00EB01FB" w:rsidRPr="002C71A3" w:rsidRDefault="00EB01FB" w:rsidP="00783531">
      <w:pPr>
        <w:tabs>
          <w:tab w:val="center" w:pos="4320"/>
          <w:tab w:val="right" w:pos="8640"/>
        </w:tabs>
      </w:pPr>
    </w:p>
    <w:p w:rsidR="00EB01FB" w:rsidRPr="002C71A3" w:rsidRDefault="00EB01FB" w:rsidP="00783531">
      <w:r w:rsidRPr="002C71A3">
        <w:tab/>
      </w:r>
      <w:r w:rsidR="004D6234" w:rsidRPr="002C71A3">
        <w:rPr>
          <w:noProof/>
          <w:position w:val="-72"/>
        </w:rPr>
      </w:r>
      <w:r w:rsidR="004D6234" w:rsidRPr="002C71A3">
        <w:rPr>
          <w:noProof/>
          <w:position w:val="-72"/>
        </w:rPr>
        <w:object w:dxaOrig="7640" w:dyaOrig="1560" w14:anchorId="4054089F">
          <v:shape id="_x0000_i1684" type="#_x0000_t75" alt="" style="width:379.9pt;height:78.15pt;mso-width-percent:0;mso-height-percent:0;mso-width-percent:0;mso-height-percent:0" o:ole="">
            <v:imagedata r:id="rId1989" o:title=""/>
          </v:shape>
          <o:OLEObject Type="Embed" ProgID="Equation.DSMT4" ShapeID="_x0000_i1684" DrawAspect="Content" ObjectID="_1851002859" r:id="rId1990"/>
        </w:object>
      </w:r>
      <w:r w:rsidRPr="002C71A3">
        <w:t xml:space="preserve"> </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1</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104</w:instrText>
      </w:r>
      <w:r w:rsidRPr="002C71A3">
        <w:rPr>
          <w:noProof/>
        </w:rPr>
        <w:fldChar w:fldCharType="end"/>
      </w:r>
      <w:r w:rsidRPr="002C71A3">
        <w:instrText>)</w:instrText>
      </w:r>
      <w:r w:rsidRPr="002C71A3">
        <w:fldChar w:fldCharType="end"/>
      </w:r>
    </w:p>
    <w:p w:rsidR="00EB01FB" w:rsidRPr="002C71A3" w:rsidRDefault="00EB01FB" w:rsidP="00783531"/>
    <w:p w:rsidR="00EB01FB" w:rsidRPr="002C71A3" w:rsidRDefault="00EB01FB" w:rsidP="00783531">
      <w:r w:rsidRPr="002C71A3">
        <w:t xml:space="preserve">The determinant of () is </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62"/>
        </w:rPr>
      </w:r>
      <w:r w:rsidR="004D6234" w:rsidRPr="002C71A3">
        <w:rPr>
          <w:noProof/>
          <w:position w:val="-62"/>
        </w:rPr>
        <w:object w:dxaOrig="2820" w:dyaOrig="1359" w14:anchorId="6D0CC65B">
          <v:shape id="_x0000_i1685" type="#_x0000_t75" alt="" style="width:2in;height:65.85pt;mso-width-percent:0;mso-height-percent:0;mso-width-percent:0;mso-height-percent:0" o:ole="">
            <v:imagedata r:id="rId1991" o:title=""/>
          </v:shape>
          <o:OLEObject Type="Embed" ProgID="Equation.DSMT4" ShapeID="_x0000_i1685" DrawAspect="Content" ObjectID="_1851002860" r:id="rId1992"/>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105</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where we have used () in the last line.  A number of special cases are of interest.  For triangular matrices, i.e. </w:t>
      </w:r>
      <w:r w:rsidR="004D6234" w:rsidRPr="002C71A3">
        <w:rPr>
          <w:noProof/>
          <w:position w:val="-12"/>
        </w:rPr>
      </w:r>
      <w:r w:rsidR="004D6234" w:rsidRPr="002C71A3">
        <w:rPr>
          <w:noProof/>
          <w:position w:val="-12"/>
        </w:rPr>
        <w:object w:dxaOrig="780" w:dyaOrig="360" w14:anchorId="2DDE1817">
          <v:shape id="_x0000_i1686" type="#_x0000_t75" alt="" style="width:39.05pt;height:19.9pt;mso-width-percent:0;mso-height-percent:0;mso-width-percent:0;mso-height-percent:0" o:ole="">
            <v:imagedata r:id="rId1993" o:title=""/>
          </v:shape>
          <o:OLEObject Type="Embed" ProgID="Equation.DSMT4" ShapeID="_x0000_i1686" DrawAspect="Content" ObjectID="_1851002861" r:id="rId1994"/>
        </w:object>
      </w:r>
      <w:r w:rsidRPr="002C71A3">
        <w:t xml:space="preserve">, the determinant is the product of the diagonal blocks.  If either </w:t>
      </w:r>
      <w:r w:rsidR="004D6234" w:rsidRPr="002C71A3">
        <w:rPr>
          <w:noProof/>
          <w:position w:val="-12"/>
        </w:rPr>
      </w:r>
      <w:r w:rsidR="004D6234" w:rsidRPr="002C71A3">
        <w:rPr>
          <w:noProof/>
          <w:position w:val="-12"/>
        </w:rPr>
        <w:object w:dxaOrig="740" w:dyaOrig="360" w14:anchorId="3C417C47">
          <v:shape id="_x0000_i1687" type="#_x0000_t75" alt="" style="width:39.05pt;height:19.9pt;mso-width-percent:0;mso-height-percent:0;mso-width-percent:0;mso-height-percent:0" o:ole="">
            <v:imagedata r:id="rId1995" o:title=""/>
          </v:shape>
          <o:OLEObject Type="Embed" ProgID="Equation.DSMT4" ShapeID="_x0000_i1687" DrawAspect="Content" ObjectID="_1851002862" r:id="rId1996"/>
        </w:object>
      </w:r>
      <w:r w:rsidRPr="002C71A3">
        <w:t xml:space="preserve"> or </w:t>
      </w:r>
      <w:r w:rsidR="004D6234" w:rsidRPr="002C71A3">
        <w:rPr>
          <w:noProof/>
          <w:position w:val="-12"/>
        </w:rPr>
      </w:r>
      <w:r w:rsidR="004D6234" w:rsidRPr="002C71A3">
        <w:rPr>
          <w:noProof/>
          <w:position w:val="-12"/>
        </w:rPr>
        <w:object w:dxaOrig="720" w:dyaOrig="360" w14:anchorId="1CDE2A42">
          <v:shape id="_x0000_i1688" type="#_x0000_t75" alt="" style="width:39.05pt;height:19.9pt;mso-width-percent:0;mso-height-percent:0;mso-width-percent:0;mso-height-percent:0" o:ole="">
            <v:imagedata r:id="rId1997" o:title=""/>
          </v:shape>
          <o:OLEObject Type="Embed" ProgID="Equation.DSMT4" ShapeID="_x0000_i1688" DrawAspect="Content" ObjectID="_1851002863" r:id="rId1998"/>
        </w:object>
      </w:r>
      <w:r w:rsidRPr="002C71A3">
        <w:t>commute, then we may apply the formula</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34"/>
        </w:rPr>
      </w:r>
      <w:r w:rsidR="004D6234" w:rsidRPr="002C71A3">
        <w:rPr>
          <w:noProof/>
          <w:position w:val="-34"/>
        </w:rPr>
        <w:object w:dxaOrig="3159" w:dyaOrig="800" w14:anchorId="521429FA">
          <v:shape id="_x0000_i1689" type="#_x0000_t75" alt="" style="width:157pt;height:39.05pt;mso-width-percent:0;mso-height-percent:0;mso-width-percent:0;mso-height-percent:0" o:ole="">
            <v:imagedata r:id="rId1999" o:title=""/>
          </v:shape>
          <o:OLEObject Type="Embed" ProgID="Equation.DSMT4" ShapeID="_x0000_i1689" DrawAspect="Content" ObjectID="_1851002864" r:id="rId2000"/>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106</w:instrText>
        </w:r>
      </w:fldSimple>
      <w:r w:rsidRPr="002C71A3">
        <w:instrText>)</w:instrText>
      </w:r>
      <w:r w:rsidRPr="002C71A3">
        <w:fldChar w:fldCharType="end"/>
      </w:r>
    </w:p>
    <w:p w:rsidR="00EB01FB" w:rsidRPr="002C71A3" w:rsidRDefault="00EB01FB" w:rsidP="00783531"/>
    <w:p w:rsidR="00EB01FB" w:rsidRPr="002C71A3" w:rsidRDefault="00EB01FB" w:rsidP="00783531"/>
    <w:p w:rsidR="00EB01FB" w:rsidRPr="002C71A3" w:rsidRDefault="00EB01FB" w:rsidP="00783531"/>
    <w:p w:rsidR="00EB01FB" w:rsidRPr="002C71A3" w:rsidRDefault="00EB01FB" w:rsidP="00783531">
      <w:r w:rsidRPr="002C71A3">
        <w:t>Another identity, can be derived from</w:t>
      </w:r>
    </w:p>
    <w:p w:rsidR="00EB01FB" w:rsidRPr="002C71A3" w:rsidRDefault="00EB01FB" w:rsidP="00783531"/>
    <w:p w:rsidR="00EB01FB" w:rsidRPr="002C71A3" w:rsidRDefault="004D6234" w:rsidP="00783531">
      <w:pPr>
        <w:jc w:val="center"/>
      </w:pPr>
      <w:r w:rsidRPr="002C71A3">
        <w:rPr>
          <w:noProof/>
          <w:position w:val="-32"/>
        </w:rPr>
      </w:r>
      <w:r w:rsidR="004D6234" w:rsidRPr="002C71A3">
        <w:rPr>
          <w:noProof/>
          <w:position w:val="-32"/>
        </w:rPr>
        <w:object w:dxaOrig="4000" w:dyaOrig="760" w14:anchorId="5F24490A">
          <v:shape id="_x0000_i1690" type="#_x0000_t75" alt="" style="width:203.75pt;height:39.05pt;mso-width-percent:0;mso-height-percent:0;mso-width-percent:0;mso-height-percent:0" o:ole="">
            <v:imagedata r:id="rId2001" o:title=""/>
          </v:shape>
          <o:OLEObject Type="Embed" ProgID="Equation.DSMT4" ShapeID="_x0000_i1690" DrawAspect="Content" ObjectID="_1851002865" r:id="rId2002"/>
        </w:object>
      </w:r>
    </w:p>
    <w:p w:rsidR="00EB01FB" w:rsidRPr="002C71A3" w:rsidRDefault="00EB01FB" w:rsidP="00783531"/>
    <w:p w:rsidR="00EB01FB" w:rsidRPr="002C71A3" w:rsidRDefault="00EB01FB" w:rsidP="00783531">
      <w:r w:rsidRPr="002C71A3">
        <w:t xml:space="preserve">Letting </w:t>
      </w:r>
      <w:r w:rsidR="004D6234" w:rsidRPr="002C71A3">
        <w:rPr>
          <w:noProof/>
          <w:position w:val="-4"/>
        </w:rPr>
      </w:r>
      <w:r w:rsidR="004D6234" w:rsidRPr="002C71A3">
        <w:rPr>
          <w:noProof/>
          <w:position w:val="-4"/>
        </w:rPr>
        <w:object w:dxaOrig="960" w:dyaOrig="300" w14:anchorId="07911B3E">
          <v:shape id="_x0000_i1691" type="#_x0000_t75" alt="" style="width:45.95pt;height:13pt;mso-width-percent:0;mso-height-percent:0;mso-width-percent:0;mso-height-percent:0" o:ole="">
            <v:imagedata r:id="rId2003" o:title=""/>
          </v:shape>
          <o:OLEObject Type="Embed" ProgID="Equation.DSMT4" ShapeID="_x0000_i1691" DrawAspect="Content" ObjectID="_1851002866" r:id="rId2004"/>
        </w:object>
      </w:r>
      <w:r w:rsidRPr="002C71A3">
        <w:t>in the middle term we get</w:t>
      </w:r>
    </w:p>
    <w:p w:rsidR="00EB01FB" w:rsidRPr="002C71A3" w:rsidRDefault="00EB01FB" w:rsidP="00783531"/>
    <w:p w:rsidR="00EB01FB" w:rsidRPr="002C71A3" w:rsidRDefault="004D6234" w:rsidP="00783531">
      <w:pPr>
        <w:jc w:val="center"/>
      </w:pPr>
      <w:r w:rsidRPr="002C71A3">
        <w:rPr>
          <w:noProof/>
          <w:position w:val="-10"/>
        </w:rPr>
      </w:r>
      <w:r w:rsidR="004D6234" w:rsidRPr="002C71A3">
        <w:rPr>
          <w:noProof/>
          <w:position w:val="-10"/>
        </w:rPr>
        <w:object w:dxaOrig="3040" w:dyaOrig="360" w14:anchorId="6B22BB9C">
          <v:shape id="_x0000_i1692" type="#_x0000_t75" alt="" style="width:150.15pt;height:19.9pt;mso-width-percent:0;mso-height-percent:0;mso-width-percent:0;mso-height-percent:0" o:ole="">
            <v:imagedata r:id="rId2005" o:title=""/>
          </v:shape>
          <o:OLEObject Type="Embed" ProgID="Equation.DSMT4" ShapeID="_x0000_i1692" DrawAspect="Content" ObjectID="_1851002867" r:id="rId2006"/>
        </w:object>
      </w:r>
    </w:p>
    <w:p w:rsidR="00EB01FB" w:rsidRPr="002C71A3" w:rsidRDefault="00EB01FB" w:rsidP="00783531"/>
    <w:p w:rsidR="00EB01FB" w:rsidRPr="002C71A3" w:rsidRDefault="00EB01FB" w:rsidP="00783531">
      <w:r w:rsidRPr="002C71A3">
        <w:t xml:space="preserve">which we call version two of the matrix inversion lemma.  In fact by letting </w:t>
      </w:r>
      <w:r w:rsidR="004D6234" w:rsidRPr="002C71A3">
        <w:rPr>
          <w:noProof/>
          <w:position w:val="-6"/>
        </w:rPr>
      </w:r>
      <w:r w:rsidR="004D6234" w:rsidRPr="002C71A3">
        <w:rPr>
          <w:noProof/>
          <w:position w:val="-6"/>
        </w:rPr>
        <w:object w:dxaOrig="1260" w:dyaOrig="320" w14:anchorId="2552320A">
          <v:shape id="_x0000_i1693" type="#_x0000_t75" alt="" style="width:65.85pt;height:13pt;mso-width-percent:0;mso-height-percent:0;mso-width-percent:0;mso-height-percent:0" o:ole="">
            <v:imagedata r:id="rId2007" o:title=""/>
          </v:shape>
          <o:OLEObject Type="Embed" ProgID="Equation.DSMT4" ShapeID="_x0000_i1693" DrawAspect="Content" ObjectID="_1851002868" r:id="rId2008"/>
        </w:object>
      </w:r>
      <w:r w:rsidRPr="002C71A3">
        <w:t xml:space="preserve"> and using the identity </w:t>
      </w:r>
      <w:r w:rsidR="004D6234" w:rsidRPr="002C71A3">
        <w:rPr>
          <w:noProof/>
          <w:position w:val="-10"/>
        </w:rPr>
      </w:r>
      <w:r w:rsidR="004D6234" w:rsidRPr="002C71A3">
        <w:rPr>
          <w:noProof/>
          <w:position w:val="-10"/>
        </w:rPr>
        <w:object w:dxaOrig="2620" w:dyaOrig="360" w14:anchorId="59078142">
          <v:shape id="_x0000_i1694" type="#_x0000_t75" alt="" style="width:131pt;height:19.9pt;mso-width-percent:0;mso-height-percent:0;mso-width-percent:0;mso-height-percent:0" o:ole="">
            <v:imagedata r:id="rId2009" o:title=""/>
          </v:shape>
          <o:OLEObject Type="Embed" ProgID="Equation.DSMT4" ShapeID="_x0000_i1694" DrawAspect="Content" ObjectID="_1851002869" r:id="rId2010"/>
        </w:object>
      </w:r>
      <w:r w:rsidRPr="002C71A3">
        <w:t>the matrix inversion lemma can be proved.</w:t>
      </w:r>
    </w:p>
    <w:p w:rsidR="00EB01FB" w:rsidRPr="002C71A3" w:rsidRDefault="00EB01FB" w:rsidP="00783531"/>
    <w:p w:rsidR="00EB01FB" w:rsidRPr="002C71A3" w:rsidRDefault="00EB01FB" w:rsidP="00783531">
      <w:r>
        <w:rPr>
          <w:noProof/>
        </w:rPr>
        <mc:AlternateContent>
          <mc:Choice Requires="wpc">
            <w:drawing>
              <wp:inline distT="0" distB="0" distL="0" distR="0" wp14:anchorId="0724817C" wp14:editId="1E8819E9">
                <wp:extent cx="5486400" cy="2593340"/>
                <wp:effectExtent l="0" t="0" r="0" b="0"/>
                <wp:docPr id="845" name="Canvas 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pic:pic xmlns:pic="http://schemas.openxmlformats.org/drawingml/2006/picture">
                        <pic:nvPicPr>
                          <pic:cNvPr id="1384232967" name="Object 847"/>
                          <pic:cNvPicPr>
                            <a:picLocks/>
                          </pic:cNvPicPr>
                        </pic:nvPicPr>
                        <pic:blipFill>
                          <a:blip r:embed="rId2011">
                            <a:extLst>
                              <a:ext uri="{28A0092B-C50C-407E-A947-70E740481C1C}">
                                <a14:useLocalDpi xmlns:a14="http://schemas.microsoft.com/office/drawing/2010/main" val="0"/>
                              </a:ext>
                            </a:extLst>
                          </a:blip>
                          <a:srcRect/>
                          <a:stretch>
                            <a:fillRect/>
                          </a:stretch>
                        </pic:blipFill>
                        <pic:spPr bwMode="auto">
                          <a:xfrm>
                            <a:off x="114514" y="0"/>
                            <a:ext cx="1700094" cy="220210"/>
                          </a:xfrm>
                          <a:prstGeom prst="rect">
                            <a:avLst/>
                          </a:prstGeom>
                          <a:noFill/>
                          <a:extLst>
                            <a:ext uri="{909E8E84-426E-40DD-AFC4-6F175D3DCCD1}">
                              <a14:hiddenFill xmlns:a14="http://schemas.microsoft.com/office/drawing/2010/main">
                                <a:solidFill>
                                  <a:srgbClr val="FFFFFF"/>
                                </a:solidFill>
                              </a14:hiddenFill>
                            </a:ext>
                          </a:extLst>
                        </pic:spPr>
                      </pic:pic>
                      <wpg:wgp>
                        <wpg:cNvPr id="1701653494" name="Group 848"/>
                        <wpg:cNvGrpSpPr>
                          <a:grpSpLocks/>
                        </wpg:cNvGrpSpPr>
                        <wpg:grpSpPr bwMode="auto">
                          <a:xfrm>
                            <a:off x="0" y="284805"/>
                            <a:ext cx="2809266" cy="516760"/>
                            <a:chOff x="569" y="1600"/>
                            <a:chExt cx="3588" cy="849"/>
                          </a:xfrm>
                        </wpg:grpSpPr>
                        <pic:pic xmlns:pic="http://schemas.openxmlformats.org/drawingml/2006/picture">
                          <pic:nvPicPr>
                            <pic:cNvPr id="528610569" name="Object 849"/>
                            <pic:cNvPicPr>
                              <a:picLocks/>
                            </pic:cNvPicPr>
                          </pic:nvPicPr>
                          <pic:blipFill>
                            <a:blip r:embed="rId2012">
                              <a:extLst>
                                <a:ext uri="{28A0092B-C50C-407E-A947-70E740481C1C}">
                                  <a14:useLocalDpi xmlns:a14="http://schemas.microsoft.com/office/drawing/2010/main" val="0"/>
                                </a:ext>
                              </a:extLst>
                            </a:blip>
                            <a:srcRect/>
                            <a:stretch>
                              <a:fillRect/>
                            </a:stretch>
                          </pic:blipFill>
                          <pic:spPr bwMode="auto">
                            <a:xfrm>
                              <a:off x="655" y="1600"/>
                              <a:ext cx="3502" cy="849"/>
                            </a:xfrm>
                            <a:prstGeom prst="rect">
                              <a:avLst/>
                            </a:prstGeom>
                            <a:noFill/>
                            <a:extLst>
                              <a:ext uri="{909E8E84-426E-40DD-AFC4-6F175D3DCCD1}">
                                <a14:hiddenFill xmlns:a14="http://schemas.microsoft.com/office/drawing/2010/main">
                                  <a:solidFill>
                                    <a:srgbClr val="FFFFFF"/>
                                  </a:solidFill>
                                </a14:hiddenFill>
                              </a:ext>
                            </a:extLst>
                          </pic:spPr>
                        </pic:pic>
                        <wps:wsp>
                          <wps:cNvPr id="1758957955" name="Text Box 850"/>
                          <wps:cNvSpPr txBox="1">
                            <a:spLocks/>
                          </wps:cNvSpPr>
                          <wps:spPr bwMode="auto">
                            <a:xfrm>
                              <a:off x="569" y="2097"/>
                              <a:ext cx="1346" cy="327"/>
                            </a:xfrm>
                            <a:prstGeom prst="rect">
                              <a:avLst/>
                            </a:prstGeom>
                            <a:noFill/>
                            <a:ln>
                              <a:noFill/>
                            </a:ln>
                            <a:effectLst/>
                            <a:extLst>
                              <a:ext uri="{909E8E84-426E-40DD-AFC4-6F175D3DCCD1}">
                                <a14:hiddenFill xmlns:a14="http://schemas.microsoft.com/office/drawing/2010/main">
                                  <a:solidFill>
                                    <a:srgbClr val="FBFAE2"/>
                                  </a:solidFill>
                                </a14:hiddenFill>
                              </a:ext>
                              <a:ext uri="{91240B29-F687-4F45-9708-019B960494DF}">
                                <a14:hiddenLine xmlns:a14="http://schemas.microsoft.com/office/drawing/2010/main" w="12700">
                                  <a:solidFill>
                                    <a:srgbClr val="402000"/>
                                  </a:solidFill>
                                  <a:miter lim="800000"/>
                                  <a:headEnd/>
                                  <a:tailEnd/>
                                </a14:hiddenLine>
                              </a:ext>
                              <a:ext uri="{AF507438-7753-43E0-B8FC-AC1667EBCBE1}">
                                <a14:hiddenEffects xmlns:a14="http://schemas.microsoft.com/office/drawing/2010/main">
                                  <a:effectLst/>
                                </a14:hiddenEffects>
                              </a:ext>
                            </a:extLst>
                          </wps:spPr>
                          <wps:txbx>
                            <w:txbxContent>
                              <w:p w:rsidR="00EB01FB" w:rsidRPr="00AC7D60" w:rsidRDefault="00EB01FB" w:rsidP="00783531">
                                <w:pPr>
                                  <w:autoSpaceDE w:val="0"/>
                                  <w:autoSpaceDN w:val="0"/>
                                  <w:adjustRightInd w:val="0"/>
                                  <w:jc w:val="center"/>
                                  <w:rPr>
                                    <w:color w:val="402000"/>
                                    <w:sz w:val="38"/>
                                    <w:szCs w:val="40"/>
                                  </w:rPr>
                                </w:pPr>
                                <w:r w:rsidRPr="00AC7D60">
                                  <w:rPr>
                                    <w:color w:val="402000"/>
                                    <w:sz w:val="54"/>
                                    <w:szCs w:val="56"/>
                                  </w:rPr>
                                  <w:t>By Lemma 1:</w:t>
                                </w:r>
                              </w:p>
                            </w:txbxContent>
                          </wps:txbx>
                          <wps:bodyPr rot="0" vert="horz" wrap="square" lIns="87782" tIns="43891" rIns="87782" bIns="43891" anchor="ctr" anchorCtr="0" upright="1">
                            <a:noAutofit/>
                          </wps:bodyPr>
                        </wps:wsp>
                      </wpg:wgp>
                      <pic:pic xmlns:pic="http://schemas.openxmlformats.org/drawingml/2006/picture">
                        <pic:nvPicPr>
                          <pic:cNvPr id="813868957" name="Object 851"/>
                          <pic:cNvPicPr>
                            <a:picLocks/>
                          </pic:cNvPicPr>
                        </pic:nvPicPr>
                        <pic:blipFill>
                          <a:blip r:embed="rId2013">
                            <a:extLst>
                              <a:ext uri="{28A0092B-C50C-407E-A947-70E740481C1C}">
                                <a14:useLocalDpi xmlns:a14="http://schemas.microsoft.com/office/drawing/2010/main" val="0"/>
                              </a:ext>
                            </a:extLst>
                          </a:blip>
                          <a:srcRect/>
                          <a:stretch>
                            <a:fillRect/>
                          </a:stretch>
                        </pic:blipFill>
                        <pic:spPr bwMode="auto">
                          <a:xfrm>
                            <a:off x="1064394" y="934425"/>
                            <a:ext cx="2933323" cy="1498162"/>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0724817C" id="Canvas 1" o:spid="_x0000_s1026" editas="canvas" style="width:6in;height:204.2pt;mso-position-horizontal-relative:char;mso-position-vertical-relative:line" coordsize="54864,25933"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">
                <v:shape id="_x0000_s1027" type="#_x0000_t75" style="position:absolute;width:54864;height:25933;visibility:visible;mso-wrap-style:square">
                  <v:fill o:detectmouseclick="t"/>
                  <v:path o:connecttype="none"/>
                </v:shape>
                <v:shape id="Object 847" o:spid="_x0000_s1028" type="#_x0000_t75" style="position:absolute;left:1145;width:17001;height:220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">
                  <v:imagedata r:id="rId2014" o:title=""/>
                  <o:lock v:ext="edit" aspectratio="f"/>
                </v:shape>
                <v:group id="Group 848" o:spid="_x0000_s1029" style="position:absolute;top:2848;width:28092;height:5167" coordorigin="569,1600" coordsize="3588,8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">
                  <v:shape id="Object 849" o:spid="_x0000_s1030" type="#_x0000_t75" style="position:absolute;left:655;top:1600;width:3502;height:8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">
                    <v:imagedata r:id="rId2015" o:title=""/>
                    <o:lock v:ext="edit" aspectratio="f"/>
                  </v:shape>
                  <v:shapetype id="_x0000_t202" coordsize="21600,21600" o:spt="202" path="m,l,21600r21600,l21600,xe">
                    <v:stroke joinstyle="miter"/>
                    <v:path gradientshapeok="t" o:connecttype="rect"/>
                  </v:shapetype>
                  <v:shape id="Text Box 850" o:spid="_x0000_s1031" type="#_x0000_t202" style="position:absolute;left:569;top:2097;width:1346;height: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" filled="f" fillcolor="#fbfae2" stroked="f" strokecolor="#402000" strokeweight="1pt">
                    <v:path arrowok="t"/>
                    <v:textbox inset="2.43839mm,1.2192mm,2.43839mm,1.2192mm">
                      <w:txbxContent>
                        <w:p w:rsidR="00EB01FB" w:rsidRPr="00AC7D60" w:rsidRDefault="00EB01FB" w:rsidP="00783531">
                          <w:pPr>
                            <w:autoSpaceDE w:val="0"/>
                            <w:autoSpaceDN w:val="0"/>
                            <w:adjustRightInd w:val="0"/>
                            <w:jc w:val="center"/>
                            <w:rPr>
                              <w:color w:val="402000"/>
                              <w:sz w:val="38"/>
                              <w:szCs w:val="40"/>
                            </w:rPr>
                          </w:pPr>
                          <w:r w:rsidRPr="00AC7D60">
                            <w:rPr>
                              <w:color w:val="402000"/>
                              <w:sz w:val="54"/>
                              <w:szCs w:val="56"/>
                            </w:rPr>
                            <w:t>By Lemma 1:</w:t>
                          </w:r>
                        </w:p>
                      </w:txbxContent>
                    </v:textbox>
                  </v:shape>
                </v:group>
                <v:shape id="Object 851" o:spid="_x0000_s1032" type="#_x0000_t75" style="position:absolute;left:10643;top:9344;width:29334;height:149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">
                  <v:imagedata r:id="rId2016" o:title=""/>
                  <o:lock v:ext="edit" aspectratio="f"/>
                </v:shape>
                <w10:anchorlock/>
              </v:group>
            </w:pict>
          </mc:Fallback>
        </mc:AlternateContent>
      </w:r>
    </w:p>
    <w:p w:rsidR="00EB01FB" w:rsidRPr="002C71A3" w:rsidRDefault="00EB01FB" w:rsidP="00783531">
      <w:r w:rsidRPr="002C71A3">
        <w:t xml:space="preserve">The following identities are useful in estimation theory </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10"/>
        </w:rPr>
      </w:r>
      <w:r w:rsidR="004D6234" w:rsidRPr="002C71A3">
        <w:rPr>
          <w:noProof/>
          <w:position w:val="-10"/>
        </w:rPr>
        <w:object w:dxaOrig="4080" w:dyaOrig="360" w14:anchorId="6656CB65">
          <v:shape id="_x0000_i1695" type="#_x0000_t75" alt="" style="width:203.75pt;height:19.9pt;mso-width-percent:0;mso-height-percent:0;mso-width-percent:0;mso-height-percent:0" o:ole="">
            <v:imagedata r:id="rId2017" o:title=""/>
          </v:shape>
          <o:OLEObject Type="Embed" ProgID="Equation.DSMT4" ShapeID="_x0000_i1695" DrawAspect="Content" ObjectID="_1851002870" r:id="rId2018"/>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107</w:instrText>
        </w:r>
      </w:fldSimple>
      <w:r w:rsidRPr="002C71A3">
        <w:instrText>)</w:instrText>
      </w:r>
      <w:r w:rsidRPr="002C71A3">
        <w:fldChar w:fldCharType="end"/>
      </w:r>
    </w:p>
    <w:p w:rsidR="00EB01FB" w:rsidRPr="002C71A3" w:rsidRDefault="00EB01FB" w:rsidP="00783531">
      <w:r w:rsidRPr="002C71A3">
        <w:rPr>
          <w:noProof/>
        </w:rPr>
        <w:drawing>
          <wp:inline distT="0" distB="0" distL="0" distR="0" wp14:anchorId="026417CB" wp14:editId="54F174E7">
            <wp:extent cx="5476875" cy="27432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r:embed="rId2019">
                      <a:extLst>
                        <a:ext uri="{28A0092B-C50C-407E-A947-70E740481C1C}">
                          <a14:useLocalDpi xmlns:a14="http://schemas.microsoft.com/office/drawing/2010/main" val="0"/>
                        </a:ext>
                      </a:extLst>
                    </a:blip>
                    <a:srcRect/>
                    <a:stretch>
                      <a:fillRect/>
                    </a:stretch>
                  </pic:blipFill>
                  <pic:spPr bwMode="auto">
                    <a:xfrm>
                      <a:off x="0" y="0"/>
                      <a:ext cx="5476875" cy="2743200"/>
                    </a:xfrm>
                    <a:prstGeom prst="rect">
                      <a:avLst/>
                    </a:prstGeom>
                    <a:noFill/>
                    <a:ln>
                      <a:noFill/>
                    </a:ln>
                  </pic:spPr>
                </pic:pic>
              </a:graphicData>
            </a:graphic>
          </wp:inline>
        </w:drawing>
      </w:r>
    </w:p>
    <w:p w:rsidR="00EB01FB" w:rsidRPr="00B75359" w:rsidRDefault="00EB01FB" w:rsidP="00C871C4">
      <w:pPr>
        <w:pStyle w:val="Heading2"/>
        <w:numPr>
          <w:ilvl w:val="1"/>
          <w:numId w:val="1"/>
        </w:numPr>
      </w:pPr>
      <w:bookmarkStart w:id="506" w:name="_Toc280363507"/>
      <w:bookmarkStart w:id="507" w:name="_Toc209776346"/>
      <w:bookmarkStart w:id="508" w:name="_Toc209776868"/>
      <w:bookmarkStart w:id="509" w:name="_Toc209781639"/>
      <w:bookmarkStart w:id="510" w:name="_Toc209787379"/>
      <w:bookmarkStart w:id="511" w:name="_Toc229857006"/>
      <w:bookmarkStart w:id="512" w:name="_Toc229926060"/>
      <w:r w:rsidRPr="00B75359">
        <w:t>Neuman</w:t>
      </w:r>
      <w:r>
        <w:t>n</w:t>
      </w:r>
      <w:r w:rsidRPr="00B75359">
        <w:t xml:space="preserve"> Expansion</w:t>
      </w:r>
      <w:bookmarkEnd w:id="506"/>
      <w:bookmarkEnd w:id="507"/>
      <w:bookmarkEnd w:id="508"/>
      <w:bookmarkEnd w:id="509"/>
      <w:bookmarkEnd w:id="510"/>
      <w:bookmarkEnd w:id="511"/>
      <w:bookmarkEnd w:id="512"/>
    </w:p>
    <w:p w:rsidR="00EB01FB" w:rsidRPr="002C71A3" w:rsidRDefault="00EB01FB" w:rsidP="00783531">
      <w:pPr>
        <w:rPr>
          <w:i/>
        </w:rPr>
      </w:pPr>
    </w:p>
    <w:p w:rsidR="00EB01FB" w:rsidRPr="002C71A3" w:rsidRDefault="00EB01FB" w:rsidP="00783531">
      <w:r w:rsidRPr="002C71A3">
        <w:t xml:space="preserve">If the maximum eigenvalue of A is &lt; 1, i.e. its spectral radius&lt;1, then </w:t>
      </w:r>
      <w:r w:rsidR="004D6234" w:rsidRPr="002C71A3">
        <w:rPr>
          <w:noProof/>
          <w:position w:val="-10"/>
        </w:rPr>
      </w:r>
      <w:r w:rsidR="004D6234" w:rsidRPr="002C71A3">
        <w:rPr>
          <w:noProof/>
          <w:position w:val="-10"/>
        </w:rPr>
        <w:object w:dxaOrig="880" w:dyaOrig="360" w14:anchorId="4E1E9790">
          <v:shape id="_x0000_i1696" type="#_x0000_t75" alt="" style="width:45.95pt;height:19.9pt;mso-width-percent:0;mso-height-percent:0;mso-width-percent:0;mso-height-percent:0" o:ole="">
            <v:imagedata r:id="rId2020" o:title=""/>
          </v:shape>
          <o:OLEObject Type="Embed" ProgID="Equation.DSMT4" ShapeID="_x0000_i1696" DrawAspect="Content" ObjectID="_1851002871" r:id="rId2021"/>
        </w:object>
      </w:r>
      <w:r w:rsidRPr="002C71A3">
        <w:t xml:space="preserve">is nonsingular because it has no zero eigenvalues </w:t>
      </w:r>
      <w:r w:rsidR="004D6234" w:rsidRPr="002C71A3">
        <w:rPr>
          <w:noProof/>
          <w:position w:val="-10"/>
        </w:rPr>
      </w:r>
      <w:r w:rsidR="004D6234" w:rsidRPr="002C71A3">
        <w:rPr>
          <w:noProof/>
          <w:position w:val="-10"/>
        </w:rPr>
        <w:object w:dxaOrig="1400" w:dyaOrig="360" w14:anchorId="28A4609E">
          <v:shape id="_x0000_i1697" type="#_x0000_t75" alt="" style="width:1in;height:19.9pt;mso-width-percent:0;mso-height-percent:0;mso-width-percent:0;mso-height-percent:0" o:ole="">
            <v:imagedata r:id="rId2022" o:title=""/>
          </v:shape>
          <o:OLEObject Type="Embed" ProgID="Equation.DSMT4" ShapeID="_x0000_i1697" DrawAspect="Content" ObjectID="_1851002872" r:id="rId2023"/>
        </w:object>
      </w:r>
      <w:r w:rsidRPr="002C71A3">
        <w:t>.  Then in analogue to the geometric series, the identity</w:t>
      </w:r>
    </w:p>
    <w:p w:rsidR="00EB01FB" w:rsidRPr="002C71A3" w:rsidRDefault="00EB01FB" w:rsidP="00783531"/>
    <w:p w:rsidR="00EB01FB" w:rsidRPr="002C71A3" w:rsidRDefault="004D6234" w:rsidP="00783531">
      <w:pPr>
        <w:jc w:val="center"/>
      </w:pPr>
      <w:r w:rsidRPr="002C71A3">
        <w:rPr>
          <w:noProof/>
          <w:position w:val="-10"/>
        </w:rPr>
      </w:r>
      <w:r w:rsidR="004D6234" w:rsidRPr="002C71A3">
        <w:rPr>
          <w:noProof/>
          <w:position w:val="-10"/>
        </w:rPr>
        <w:object w:dxaOrig="4520" w:dyaOrig="360" w14:anchorId="429197AB">
          <v:shape id="_x0000_i1698" type="#_x0000_t75" alt="" style="width:229pt;height:19.9pt;mso-width-percent:0;mso-height-percent:0;mso-width-percent:0;mso-height-percent:0" o:ole="">
            <v:imagedata r:id="rId2024" o:title=""/>
          </v:shape>
          <o:OLEObject Type="Embed" ProgID="Equation.DSMT4" ShapeID="_x0000_i1698" DrawAspect="Content" ObjectID="_1851002873" r:id="rId2025"/>
        </w:object>
      </w:r>
    </w:p>
    <w:p w:rsidR="00EB01FB" w:rsidRPr="002C71A3" w:rsidRDefault="00EB01FB" w:rsidP="00783531"/>
    <w:p w:rsidR="00EB01FB" w:rsidRPr="002C71A3" w:rsidRDefault="00EB01FB" w:rsidP="00783531">
      <w:r w:rsidRPr="002C71A3">
        <w:t xml:space="preserve">is right multiplied by </w:t>
      </w:r>
      <w:r w:rsidR="004D6234" w:rsidRPr="002C71A3">
        <w:rPr>
          <w:noProof/>
          <w:position w:val="-10"/>
        </w:rPr>
      </w:r>
      <w:r w:rsidR="004D6234" w:rsidRPr="002C71A3">
        <w:rPr>
          <w:noProof/>
          <w:position w:val="-10"/>
        </w:rPr>
        <w:object w:dxaOrig="880" w:dyaOrig="360" w14:anchorId="154011D2">
          <v:shape id="_x0000_i1699" type="#_x0000_t75" alt="" style="width:45.95pt;height:19.9pt;mso-width-percent:0;mso-height-percent:0;mso-width-percent:0;mso-height-percent:0" o:ole="">
            <v:imagedata r:id="rId2020" o:title=""/>
          </v:shape>
          <o:OLEObject Type="Embed" ProgID="Equation.DSMT4" ShapeID="_x0000_i1699" DrawAspect="Content" ObjectID="_1851002874" r:id="rId2026"/>
        </w:object>
      </w:r>
      <w:r w:rsidRPr="002C71A3">
        <w:t>to obtain</w:t>
      </w:r>
    </w:p>
    <w:p w:rsidR="00EB01FB" w:rsidRPr="002C71A3" w:rsidRDefault="00EB01FB" w:rsidP="00783531"/>
    <w:p w:rsidR="00EB01FB" w:rsidRPr="002C71A3" w:rsidRDefault="004D6234" w:rsidP="00783531">
      <w:pPr>
        <w:jc w:val="center"/>
      </w:pPr>
      <w:r w:rsidRPr="002C71A3">
        <w:rPr>
          <w:noProof/>
          <w:position w:val="-10"/>
        </w:rPr>
      </w:r>
      <w:r w:rsidR="004D6234" w:rsidRPr="002C71A3">
        <w:rPr>
          <w:noProof/>
          <w:position w:val="-10"/>
        </w:rPr>
        <w:object w:dxaOrig="4660" w:dyaOrig="360" w14:anchorId="36A28426">
          <v:shape id="_x0000_i1700" type="#_x0000_t75" alt="" style="width:235.15pt;height:19.9pt;mso-width-percent:0;mso-height-percent:0;mso-width-percent:0;mso-height-percent:0" o:ole="">
            <v:imagedata r:id="rId2027" o:title=""/>
          </v:shape>
          <o:OLEObject Type="Embed" ProgID="Equation.DSMT4" ShapeID="_x0000_i1700" DrawAspect="Content" ObjectID="_1851002875" r:id="rId2028"/>
        </w:object>
      </w:r>
    </w:p>
    <w:p w:rsidR="00EB01FB" w:rsidRPr="002C71A3" w:rsidRDefault="00EB01FB" w:rsidP="00783531"/>
    <w:p w:rsidR="00EB01FB" w:rsidRPr="002C71A3" w:rsidRDefault="00EB01FB" w:rsidP="00783531">
      <w:r w:rsidRPr="002C71A3">
        <w:t xml:space="preserve">Since </w:t>
      </w:r>
      <w:r w:rsidR="004D6234" w:rsidRPr="002C71A3">
        <w:rPr>
          <w:noProof/>
          <w:position w:val="-4"/>
        </w:rPr>
      </w:r>
      <w:r w:rsidR="004D6234" w:rsidRPr="002C71A3">
        <w:rPr>
          <w:noProof/>
          <w:position w:val="-4"/>
        </w:rPr>
        <w:object w:dxaOrig="1579" w:dyaOrig="300" w14:anchorId="0B951104">
          <v:shape id="_x0000_i1701" type="#_x0000_t75" alt="" style="width:78.15pt;height:13pt;mso-width-percent:0;mso-height-percent:0;mso-width-percent:0;mso-height-percent:0" o:ole="">
            <v:imagedata r:id="rId2029" o:title=""/>
          </v:shape>
          <o:OLEObject Type="Embed" ProgID="Equation.DSMT4" ShapeID="_x0000_i1701" DrawAspect="Content" ObjectID="_1851002876" r:id="rId2030"/>
        </w:object>
      </w:r>
      <w:r w:rsidRPr="002C71A3">
        <w:t xml:space="preserve">and because all eigenvalues are all strictly &lt;1, </w:t>
      </w:r>
      <w:r w:rsidR="004D6234" w:rsidRPr="002C71A3">
        <w:rPr>
          <w:noProof/>
          <w:position w:val="-6"/>
        </w:rPr>
      </w:r>
      <w:r w:rsidR="004D6234" w:rsidRPr="002C71A3">
        <w:rPr>
          <w:noProof/>
          <w:position w:val="-6"/>
        </w:rPr>
        <w:object w:dxaOrig="840" w:dyaOrig="320" w14:anchorId="40204BE3">
          <v:shape id="_x0000_i1702" type="#_x0000_t75" alt="" style="width:39.05pt;height:13pt;mso-width-percent:0;mso-height-percent:0;mso-width-percent:0;mso-height-percent:0" o:ole="">
            <v:imagedata r:id="rId2031" o:title=""/>
          </v:shape>
          <o:OLEObject Type="Embed" ProgID="Equation.DSMT4" ShapeID="_x0000_i1702" DrawAspect="Content" ObjectID="_1851002877" r:id="rId2032"/>
        </w:object>
      </w:r>
      <w:r w:rsidRPr="002C71A3">
        <w:t xml:space="preserve">as </w:t>
      </w:r>
      <w:r w:rsidR="004D6234" w:rsidRPr="002C71A3">
        <w:rPr>
          <w:noProof/>
          <w:position w:val="-6"/>
        </w:rPr>
      </w:r>
      <w:r w:rsidR="004D6234" w:rsidRPr="002C71A3">
        <w:rPr>
          <w:noProof/>
          <w:position w:val="-6"/>
        </w:rPr>
        <w:object w:dxaOrig="780" w:dyaOrig="279" w14:anchorId="1617C7A6">
          <v:shape id="_x0000_i1703" type="#_x0000_t75" alt="" style="width:39.05pt;height:13pt;mso-width-percent:0;mso-height-percent:0;mso-width-percent:0;mso-height-percent:0" o:ole="">
            <v:imagedata r:id="rId2033" o:title=""/>
          </v:shape>
          <o:OLEObject Type="Embed" ProgID="Equation.DSMT4" ShapeID="_x0000_i1703" DrawAspect="Content" ObjectID="_1851002878" r:id="rId2034"/>
        </w:object>
      </w:r>
      <w:r w:rsidRPr="002C71A3">
        <w:t>.  This result can be expected because nice matrices are part of a matrix vector space with a norm and convergence just like for real numbers.  Thus we have proven the convergent series</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28"/>
        </w:rPr>
      </w:r>
      <w:r w:rsidR="004D6234" w:rsidRPr="002C71A3">
        <w:rPr>
          <w:noProof/>
          <w:position w:val="-28"/>
        </w:rPr>
        <w:object w:dxaOrig="1680" w:dyaOrig="680" w14:anchorId="6C58E365">
          <v:shape id="_x0000_i1704" type="#_x0000_t75" alt="" style="width:85pt;height:32.95pt;mso-width-percent:0;mso-height-percent:0;mso-width-percent:0;mso-height-percent:0" o:ole="">
            <v:imagedata r:id="rId2035" o:title=""/>
          </v:shape>
          <o:OLEObject Type="Embed" ProgID="Equation.DSMT4" ShapeID="_x0000_i1704" DrawAspect="Content" ObjectID="_1851002879" r:id="rId2036"/>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108</w:instrText>
        </w:r>
      </w:fldSimple>
      <w:r w:rsidRPr="002C71A3">
        <w:instrText>)</w:instrText>
      </w:r>
      <w:r w:rsidRPr="002C71A3">
        <w:fldChar w:fldCharType="end"/>
      </w:r>
    </w:p>
    <w:p w:rsidR="00EB01FB" w:rsidRPr="002C71A3" w:rsidRDefault="00EB01FB" w:rsidP="00783531"/>
    <w:p w:rsidR="00EB01FB" w:rsidRPr="00B75359" w:rsidRDefault="00EB01FB" w:rsidP="00C871C4">
      <w:pPr>
        <w:pStyle w:val="Heading2"/>
        <w:numPr>
          <w:ilvl w:val="1"/>
          <w:numId w:val="1"/>
        </w:numPr>
      </w:pPr>
      <w:bookmarkStart w:id="513" w:name="_Toc280363508"/>
      <w:bookmarkStart w:id="514" w:name="_Toc209776347"/>
      <w:bookmarkStart w:id="515" w:name="_Toc209776869"/>
      <w:bookmarkStart w:id="516" w:name="_Toc209781640"/>
      <w:bookmarkStart w:id="517" w:name="_Toc209787380"/>
      <w:bookmarkStart w:id="518" w:name="_Toc229857007"/>
      <w:bookmarkStart w:id="519" w:name="_Toc229926061"/>
      <w:r w:rsidRPr="00B75359">
        <w:t>Quadratic Forms</w:t>
      </w:r>
      <w:bookmarkEnd w:id="513"/>
      <w:bookmarkEnd w:id="514"/>
      <w:bookmarkEnd w:id="515"/>
      <w:bookmarkEnd w:id="516"/>
      <w:bookmarkEnd w:id="517"/>
      <w:bookmarkEnd w:id="518"/>
      <w:bookmarkEnd w:id="519"/>
    </w:p>
    <w:p w:rsidR="00EB01FB" w:rsidRPr="002C71A3" w:rsidRDefault="00EB01FB" w:rsidP="00783531"/>
    <w:p w:rsidR="00EB01FB" w:rsidRPr="002C71A3" w:rsidRDefault="00EB01FB" w:rsidP="00783531">
      <w:pPr>
        <w:tabs>
          <w:tab w:val="center" w:pos="4320"/>
          <w:tab w:val="right" w:pos="8640"/>
        </w:tabs>
      </w:pP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109</w:instrText>
        </w:r>
      </w:fldSimple>
      <w:r w:rsidRPr="002C71A3">
        <w:instrText>)</w:instrText>
      </w:r>
      <w:r w:rsidRPr="002C71A3">
        <w:fldChar w:fldCharType="end"/>
      </w:r>
    </w:p>
    <w:p w:rsidR="00EB01FB" w:rsidRPr="002C71A3" w:rsidRDefault="00EB01FB" w:rsidP="00783531"/>
    <w:p w:rsidR="00EB01FB" w:rsidRPr="002C71A3" w:rsidRDefault="00EB01FB" w:rsidP="00783531">
      <w:pPr>
        <w:keepNext/>
        <w:numPr>
          <w:ilvl w:val="3"/>
          <w:numId w:val="0"/>
        </w:numPr>
        <w:tabs>
          <w:tab w:val="num" w:pos="864"/>
        </w:tabs>
        <w:spacing w:before="240" w:after="60"/>
        <w:ind w:left="864" w:hanging="864"/>
        <w:outlineLvl w:val="3"/>
        <w:rPr>
          <w:b/>
          <w:bCs/>
        </w:rPr>
      </w:pPr>
      <w:bookmarkStart w:id="520" w:name="_Toc280363509"/>
      <w:r w:rsidRPr="002C71A3">
        <w:rPr>
          <w:b/>
          <w:bCs/>
        </w:rPr>
        <w:t>Integrals Involving Quadratic Forms</w:t>
      </w:r>
      <w:bookmarkEnd w:id="520"/>
    </w:p>
    <w:p w:rsidR="00EB01FB" w:rsidRPr="002C71A3" w:rsidRDefault="00EB01FB" w:rsidP="00783531"/>
    <w:p w:rsidR="00EB01FB" w:rsidRPr="002C71A3" w:rsidRDefault="00EB01FB" w:rsidP="00783531"/>
    <w:p w:rsidR="00EB01FB" w:rsidRPr="002C71A3" w:rsidRDefault="00EB01FB" w:rsidP="00783531">
      <w:r w:rsidRPr="002C71A3">
        <w:t>We prove the important integral</w:t>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position w:val="-30"/>
        </w:rPr>
        <w:drawing>
          <wp:inline distT="0" distB="0" distL="0" distR="0" wp14:anchorId="2B7F29DC" wp14:editId="4875A8C0">
            <wp:extent cx="2019300" cy="457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pic:cNvPicPr>
                      <a:picLocks noChangeAspect="1" noChangeArrowheads="1"/>
                    </pic:cNvPicPr>
                  </pic:nvPicPr>
                  <pic:blipFill>
                    <a:blip r:embed="rId2037" cstate="print">
                      <a:extLst>
                        <a:ext uri="{28A0092B-C50C-407E-A947-70E740481C1C}">
                          <a14:useLocalDpi xmlns:a14="http://schemas.microsoft.com/office/drawing/2010/main" val="0"/>
                        </a:ext>
                      </a:extLst>
                    </a:blip>
                    <a:srcRect/>
                    <a:stretch>
                      <a:fillRect/>
                    </a:stretch>
                  </pic:blipFill>
                  <pic:spPr bwMode="auto">
                    <a:xfrm>
                      <a:off x="0" y="0"/>
                      <a:ext cx="2019300" cy="45720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bookmarkStart w:id="521" w:name="ZEqnNum513244"/>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110</w:instrText>
        </w:r>
      </w:fldSimple>
      <w:r w:rsidRPr="002C71A3">
        <w:instrText>)</w:instrText>
      </w:r>
      <w:bookmarkEnd w:id="521"/>
      <w:r w:rsidRPr="002C71A3">
        <w:fldChar w:fldCharType="end"/>
      </w:r>
    </w:p>
    <w:p w:rsidR="00EB01FB" w:rsidRPr="002C71A3" w:rsidRDefault="00EB01FB" w:rsidP="00783531"/>
    <w:p w:rsidR="00EB01FB" w:rsidRPr="002C71A3" w:rsidRDefault="00EB01FB" w:rsidP="00783531">
      <w:r w:rsidRPr="002C71A3">
        <w:t>where</w:t>
      </w:r>
      <w:r w:rsidRPr="002C71A3">
        <w:rPr>
          <w:noProof/>
          <w:position w:val="-6"/>
        </w:rPr>
        <w:drawing>
          <wp:inline distT="0" distB="0" distL="0" distR="0" wp14:anchorId="64D7A0B2" wp14:editId="3F3CA96D">
            <wp:extent cx="152400" cy="1809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noChangeArrowheads="1"/>
                    </pic:cNvPicPr>
                  </pic:nvPicPr>
                  <pic:blipFill>
                    <a:blip r:embed="rId1864" cstate="print">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Pr="002C71A3">
        <w:t>is an nxn (positive definite) covariance matrix and</w:t>
      </w:r>
      <w:r w:rsidRPr="002C71A3">
        <w:rPr>
          <w:noProof/>
          <w:position w:val="-12"/>
        </w:rPr>
        <w:drawing>
          <wp:inline distT="0" distB="0" distL="0" distR="0" wp14:anchorId="153C8F7F" wp14:editId="4F59A6E5">
            <wp:extent cx="1095375" cy="2381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pic:cNvPicPr>
                      <a:picLocks noChangeAspect="1" noChangeArrowheads="1"/>
                    </pic:cNvPicPr>
                  </pic:nvPicPr>
                  <pic:blipFill>
                    <a:blip r:embed="rId2038" cstate="print">
                      <a:extLst>
                        <a:ext uri="{28A0092B-C50C-407E-A947-70E740481C1C}">
                          <a14:useLocalDpi xmlns:a14="http://schemas.microsoft.com/office/drawing/2010/main" val="0"/>
                        </a:ext>
                      </a:extLst>
                    </a:blip>
                    <a:srcRect/>
                    <a:stretch>
                      <a:fillRect/>
                    </a:stretch>
                  </pic:blipFill>
                  <pic:spPr bwMode="auto">
                    <a:xfrm>
                      <a:off x="0" y="0"/>
                      <a:ext cx="1095375" cy="238125"/>
                    </a:xfrm>
                    <a:prstGeom prst="rect">
                      <a:avLst/>
                    </a:prstGeom>
                    <a:noFill/>
                    <a:ln>
                      <a:noFill/>
                    </a:ln>
                  </pic:spPr>
                </pic:pic>
              </a:graphicData>
            </a:graphic>
          </wp:inline>
        </w:drawing>
      </w:r>
      <w:r w:rsidRPr="002C71A3">
        <w:t xml:space="preserve"> is the n dimensional volume element.  Employ the substitution </w:t>
      </w:r>
      <w:r w:rsidRPr="002C71A3">
        <w:rPr>
          <w:noProof/>
          <w:position w:val="-10"/>
        </w:rPr>
        <w:drawing>
          <wp:inline distT="0" distB="0" distL="0" distR="0" wp14:anchorId="3D647C07" wp14:editId="52F6F467">
            <wp:extent cx="581025" cy="2000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pic:cNvPicPr>
                      <a:picLocks noChangeAspect="1" noChangeArrowheads="1"/>
                    </pic:cNvPicPr>
                  </pic:nvPicPr>
                  <pic:blipFill>
                    <a:blip r:embed="rId2039" cstate="print">
                      <a:extLst>
                        <a:ext uri="{28A0092B-C50C-407E-A947-70E740481C1C}">
                          <a14:useLocalDpi xmlns:a14="http://schemas.microsoft.com/office/drawing/2010/main" val="0"/>
                        </a:ext>
                      </a:extLst>
                    </a:blip>
                    <a:srcRect/>
                    <a:stretch>
                      <a:fillRect/>
                    </a:stretch>
                  </pic:blipFill>
                  <pic:spPr bwMode="auto">
                    <a:xfrm>
                      <a:off x="0" y="0"/>
                      <a:ext cx="581025" cy="200025"/>
                    </a:xfrm>
                    <a:prstGeom prst="rect">
                      <a:avLst/>
                    </a:prstGeom>
                    <a:noFill/>
                    <a:ln>
                      <a:noFill/>
                    </a:ln>
                  </pic:spPr>
                </pic:pic>
              </a:graphicData>
            </a:graphic>
          </wp:inline>
        </w:drawing>
      </w:r>
      <w:r w:rsidRPr="002C71A3">
        <w:t>(which has scales only by the identity transformation), the factorization</w:t>
      </w:r>
      <w:r w:rsidRPr="002C71A3">
        <w:rPr>
          <w:noProof/>
          <w:position w:val="-6"/>
        </w:rPr>
        <w:drawing>
          <wp:inline distT="0" distB="0" distL="0" distR="0" wp14:anchorId="670B07C8" wp14:editId="2D3660DE">
            <wp:extent cx="600075" cy="2000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pic:cNvPicPr>
                      <a:picLocks noChangeAspect="1" noChangeArrowheads="1"/>
                    </pic:cNvPicPr>
                  </pic:nvPicPr>
                  <pic:blipFill>
                    <a:blip r:embed="rId2040" cstate="print">
                      <a:extLst>
                        <a:ext uri="{28A0092B-C50C-407E-A947-70E740481C1C}">
                          <a14:useLocalDpi xmlns:a14="http://schemas.microsoft.com/office/drawing/2010/main" val="0"/>
                        </a:ext>
                      </a:extLst>
                    </a:blip>
                    <a:srcRect/>
                    <a:stretch>
                      <a:fillRect/>
                    </a:stretch>
                  </pic:blipFill>
                  <pic:spPr bwMode="auto">
                    <a:xfrm>
                      <a:off x="0" y="0"/>
                      <a:ext cx="600075" cy="200025"/>
                    </a:xfrm>
                    <a:prstGeom prst="rect">
                      <a:avLst/>
                    </a:prstGeom>
                    <a:noFill/>
                    <a:ln>
                      <a:noFill/>
                    </a:ln>
                  </pic:spPr>
                </pic:pic>
              </a:graphicData>
            </a:graphic>
          </wp:inline>
        </w:drawing>
      </w:r>
      <w:r w:rsidRPr="002C71A3">
        <w:t xml:space="preserve">where </w:t>
      </w:r>
      <w:r w:rsidRPr="002C71A3">
        <w:rPr>
          <w:noProof/>
          <w:position w:val="-4"/>
        </w:rPr>
        <w:drawing>
          <wp:inline distT="0" distB="0" distL="0" distR="0" wp14:anchorId="1A2EFCFE" wp14:editId="17AC55AC">
            <wp:extent cx="161925" cy="161925"/>
            <wp:effectExtent l="0" t="0" r="9525" b="9525"/>
            <wp:docPr id="23457926" name="Picture 23457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pic:cNvPicPr>
                      <a:picLocks noChangeAspect="1" noChangeArrowheads="1"/>
                    </pic:cNvPicPr>
                  </pic:nvPicPr>
                  <pic:blipFill>
                    <a:blip r:embed="rId1131"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C71A3">
        <w:t xml:space="preserve">is any suitable factorization (such spectral or Cholesky) and the change of variable </w:t>
      </w:r>
      <w:r w:rsidRPr="002C71A3">
        <w:rPr>
          <w:noProof/>
          <w:position w:val="-10"/>
        </w:rPr>
        <w:drawing>
          <wp:inline distT="0" distB="0" distL="0" distR="0" wp14:anchorId="495F6034" wp14:editId="6AFA97FC">
            <wp:extent cx="571500" cy="228600"/>
            <wp:effectExtent l="0" t="0" r="0" b="0"/>
            <wp:docPr id="1725808741" name="Picture 1725808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pic:cNvPicPr>
                      <a:picLocks noChangeAspect="1" noChangeArrowheads="1"/>
                    </pic:cNvPicPr>
                  </pic:nvPicPr>
                  <pic:blipFill>
                    <a:blip r:embed="rId2041" cstate="print">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sidRPr="002C71A3">
        <w:t xml:space="preserve"> which leads to </w:t>
      </w:r>
    </w:p>
    <w:p w:rsidR="00EB01FB" w:rsidRPr="002C71A3" w:rsidRDefault="00EB01FB" w:rsidP="00783531"/>
    <w:p w:rsidR="00EB01FB" w:rsidRPr="002C71A3" w:rsidRDefault="00EB01FB" w:rsidP="00783531">
      <w:pPr>
        <w:tabs>
          <w:tab w:val="center" w:pos="4320"/>
          <w:tab w:val="right" w:pos="8640"/>
        </w:tabs>
        <w:jc w:val="center"/>
      </w:pPr>
      <w:r w:rsidRPr="002C71A3">
        <w:rPr>
          <w:noProof/>
          <w:position w:val="-32"/>
        </w:rPr>
        <w:drawing>
          <wp:inline distT="0" distB="0" distL="0" distR="0" wp14:anchorId="2AA58A5F" wp14:editId="2BBA20AD">
            <wp:extent cx="3038475" cy="533400"/>
            <wp:effectExtent l="0" t="0" r="9525" b="0"/>
            <wp:docPr id="477826196" name="Picture 477826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pic:cNvPicPr>
                      <a:picLocks noChangeAspect="1" noChangeArrowheads="1"/>
                    </pic:cNvPicPr>
                  </pic:nvPicPr>
                  <pic:blipFill>
                    <a:blip r:embed="rId2042" cstate="print">
                      <a:extLst>
                        <a:ext uri="{28A0092B-C50C-407E-A947-70E740481C1C}">
                          <a14:useLocalDpi xmlns:a14="http://schemas.microsoft.com/office/drawing/2010/main" val="0"/>
                        </a:ext>
                      </a:extLst>
                    </a:blip>
                    <a:srcRect/>
                    <a:stretch>
                      <a:fillRect/>
                    </a:stretch>
                  </pic:blipFill>
                  <pic:spPr bwMode="auto">
                    <a:xfrm>
                      <a:off x="0" y="0"/>
                      <a:ext cx="3038475" cy="533400"/>
                    </a:xfrm>
                    <a:prstGeom prst="rect">
                      <a:avLst/>
                    </a:prstGeom>
                    <a:noFill/>
                    <a:ln>
                      <a:noFill/>
                    </a:ln>
                  </pic:spPr>
                </pic:pic>
              </a:graphicData>
            </a:graphic>
          </wp:inline>
        </w:drawing>
      </w:r>
    </w:p>
    <w:p w:rsidR="00EB01FB" w:rsidRPr="002C71A3" w:rsidRDefault="00EB01FB" w:rsidP="00783531">
      <w:pPr>
        <w:jc w:val="center"/>
      </w:pPr>
    </w:p>
    <w:p w:rsidR="00EB01FB" w:rsidRPr="002C71A3" w:rsidRDefault="00EB01FB" w:rsidP="00783531">
      <w:r w:rsidRPr="002C71A3">
        <w:t>where as we know the volume scale factor for linear transformations is the determinant of the transformation matrix.  The final result is obtained by applying  and noting that</w:t>
      </w:r>
    </w:p>
    <w:p w:rsidR="00EB01FB" w:rsidRPr="002C71A3" w:rsidRDefault="00EB01FB" w:rsidP="00783531">
      <w:r w:rsidRPr="002C71A3">
        <w:rPr>
          <w:noProof/>
          <w:position w:val="-16"/>
        </w:rPr>
        <w:drawing>
          <wp:inline distT="0" distB="0" distL="0" distR="0" wp14:anchorId="1E844F3D" wp14:editId="54E08816">
            <wp:extent cx="1066800" cy="295275"/>
            <wp:effectExtent l="0" t="0" r="0" b="9525"/>
            <wp:docPr id="1542302509" name="Picture 1542302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pic:cNvPicPr>
                      <a:picLocks noChangeAspect="1" noChangeArrowheads="1"/>
                    </pic:cNvPicPr>
                  </pic:nvPicPr>
                  <pic:blipFill>
                    <a:blip r:embed="rId2043" cstate="print">
                      <a:extLst>
                        <a:ext uri="{28A0092B-C50C-407E-A947-70E740481C1C}">
                          <a14:useLocalDpi xmlns:a14="http://schemas.microsoft.com/office/drawing/2010/main" val="0"/>
                        </a:ext>
                      </a:extLst>
                    </a:blip>
                    <a:srcRect/>
                    <a:stretch>
                      <a:fillRect/>
                    </a:stretch>
                  </pic:blipFill>
                  <pic:spPr bwMode="auto">
                    <a:xfrm>
                      <a:off x="0" y="0"/>
                      <a:ext cx="1066800" cy="295275"/>
                    </a:xfrm>
                    <a:prstGeom prst="rect">
                      <a:avLst/>
                    </a:prstGeom>
                    <a:noFill/>
                    <a:ln>
                      <a:noFill/>
                    </a:ln>
                  </pic:spPr>
                </pic:pic>
              </a:graphicData>
            </a:graphic>
          </wp:inline>
        </w:drawing>
      </w:r>
      <w:r w:rsidRPr="002C71A3">
        <w:t>.  This for example will be used to prove the unit mass property of a multivariate Gaussian distribution.</w:t>
      </w:r>
    </w:p>
    <w:p w:rsidR="00EB01FB" w:rsidRPr="002C71A3" w:rsidRDefault="00EB01FB" w:rsidP="00783531"/>
    <w:p w:rsidR="00EB01FB" w:rsidRPr="002C71A3" w:rsidRDefault="00EB01FB" w:rsidP="00783531">
      <w:r w:rsidRPr="002C71A3">
        <w:lastRenderedPageBreak/>
        <w:t xml:space="preserve">For a Hermitian N-matrix </w:t>
      </w:r>
      <w:r w:rsidR="004D6234" w:rsidRPr="002C71A3">
        <w:rPr>
          <w:noProof/>
          <w:position w:val="-4"/>
        </w:rPr>
      </w:r>
      <w:r w:rsidR="004D6234" w:rsidRPr="002C71A3">
        <w:rPr>
          <w:noProof/>
          <w:position w:val="-4"/>
        </w:rPr>
        <w:object w:dxaOrig="260" w:dyaOrig="260" w14:anchorId="44D1A549">
          <v:shape id="_x0000_i1705" type="#_x0000_t75" alt="" style="width:13pt;height:13pt;mso-width-percent:0;mso-height-percent:0;mso-width-percent:0;mso-height-percent:0" o:ole="">
            <v:imagedata r:id="rId2044" o:title=""/>
          </v:shape>
          <o:OLEObject Type="Embed" ProgID="Equation.DSMT4" ShapeID="_x0000_i1705" DrawAspect="Content" ObjectID="_1851002880" r:id="rId2045"/>
        </w:object>
      </w:r>
      <w:r w:rsidRPr="002C71A3">
        <w:t xml:space="preserve">and a complex vector </w:t>
      </w:r>
      <w:r w:rsidR="004D6234" w:rsidRPr="002C71A3">
        <w:rPr>
          <w:noProof/>
          <w:position w:val="-4"/>
        </w:rPr>
      </w:r>
      <w:r w:rsidR="004D6234" w:rsidRPr="002C71A3">
        <w:rPr>
          <w:noProof/>
          <w:position w:val="-4"/>
        </w:rPr>
        <w:object w:dxaOrig="200" w:dyaOrig="200" w14:anchorId="6315A1E3">
          <v:shape id="_x0000_i1706" type="#_x0000_t75" alt="" style="width:13pt;height:13pt;mso-width-percent:0;mso-height-percent:0;mso-width-percent:0;mso-height-percent:0" o:ole="">
            <v:imagedata r:id="rId2046" o:title=""/>
          </v:shape>
          <o:OLEObject Type="Embed" ProgID="Equation.DSMT4" ShapeID="_x0000_i1706" DrawAspect="Content" ObjectID="_1851002881" r:id="rId2047"/>
        </w:object>
      </w:r>
      <w:r w:rsidRPr="002C71A3">
        <w:t xml:space="preserve">we may write the transformation </w:t>
      </w:r>
      <w:r w:rsidR="004D6234" w:rsidRPr="002C71A3">
        <w:rPr>
          <w:noProof/>
          <w:position w:val="-10"/>
        </w:rPr>
      </w:r>
      <w:r w:rsidR="004D6234" w:rsidRPr="002C71A3">
        <w:rPr>
          <w:noProof/>
          <w:position w:val="-10"/>
        </w:rPr>
        <w:object w:dxaOrig="740" w:dyaOrig="320" w14:anchorId="57411F16">
          <v:shape id="_x0000_i1707" type="#_x0000_t75" alt="" style="width:39.05pt;height:13pt;mso-width-percent:0;mso-height-percent:0;mso-width-percent:0;mso-height-percent:0" o:ole="">
            <v:imagedata r:id="rId2048" o:title=""/>
          </v:shape>
          <o:OLEObject Type="Embed" ProgID="Equation.DSMT4" ShapeID="_x0000_i1707" DrawAspect="Content" ObjectID="_1851002882" r:id="rId2049"/>
        </w:object>
      </w:r>
      <w:r w:rsidRPr="002C71A3">
        <w:t xml:space="preserve">in terms of the isomorphism </w:t>
      </w:r>
    </w:p>
    <w:p w:rsidR="00EB01FB" w:rsidRPr="002C71A3" w:rsidRDefault="00EB01FB" w:rsidP="00783531"/>
    <w:p w:rsidR="00EB01FB" w:rsidRPr="002C71A3" w:rsidRDefault="004D6234" w:rsidP="00783531">
      <w:pPr>
        <w:jc w:val="center"/>
      </w:pPr>
      <w:r w:rsidRPr="002C71A3">
        <w:rPr>
          <w:noProof/>
          <w:position w:val="-50"/>
        </w:rPr>
      </w:r>
      <w:r w:rsidR="004D6234" w:rsidRPr="002C71A3">
        <w:rPr>
          <w:noProof/>
          <w:position w:val="-50"/>
        </w:rPr>
        <w:object w:dxaOrig="2580" w:dyaOrig="1120" w14:anchorId="0F8EE265">
          <v:shape id="_x0000_i1708" type="#_x0000_t75" alt="" style="width:131pt;height:59pt;mso-width-percent:0;mso-height-percent:0;mso-width-percent:0;mso-height-percent:0" o:ole="">
            <v:imagedata r:id="rId2050" o:title=""/>
          </v:shape>
          <o:OLEObject Type="Embed" ProgID="Equation.DSMT4" ShapeID="_x0000_i1708" DrawAspect="Content" ObjectID="_1851002883" r:id="rId2051"/>
        </w:object>
      </w:r>
    </w:p>
    <w:p w:rsidR="00EB01FB" w:rsidRPr="002C71A3" w:rsidRDefault="00EB01FB" w:rsidP="00783531"/>
    <w:p w:rsidR="00EB01FB" w:rsidRPr="002C71A3" w:rsidRDefault="00EB01FB" w:rsidP="00783531">
      <w:r w:rsidRPr="002C71A3">
        <w:t xml:space="preserve">Integrals of exponentiated Hermitian quadratic forms can be dealt with in terms of real quantities only, matix has real eigenvalues, (and hence real volume elements and derivatives) based on the above isomorphism (see section 2.-) which causes </w:t>
      </w:r>
      <w:r w:rsidR="004D6234" w:rsidRPr="002C71A3">
        <w:rPr>
          <w:noProof/>
          <w:position w:val="-4"/>
        </w:rPr>
      </w:r>
      <w:r w:rsidR="004D6234" w:rsidRPr="002C71A3">
        <w:rPr>
          <w:noProof/>
          <w:position w:val="-4"/>
        </w:rPr>
        <w:object w:dxaOrig="1320" w:dyaOrig="320" w14:anchorId="6922A619">
          <v:shape id="_x0000_i1709" type="#_x0000_t75" alt="" style="width:65.85pt;height:13pt;mso-width-percent:0;mso-height-percent:0;mso-width-percent:0;mso-height-percent:0" o:ole="">
            <v:imagedata r:id="rId2052" o:title=""/>
          </v:shape>
          <o:OLEObject Type="Embed" ProgID="Equation.DSMT4" ShapeID="_x0000_i1709" DrawAspect="Content" ObjectID="_1851002884" r:id="rId2053"/>
        </w:object>
      </w:r>
      <w:r w:rsidRPr="002C71A3">
        <w:t xml:space="preserve">.  </w:t>
      </w:r>
    </w:p>
    <w:p w:rsidR="00EB01FB" w:rsidRPr="002C71A3" w:rsidRDefault="00EB01FB" w:rsidP="00783531"/>
    <w:p w:rsidR="00EB01FB" w:rsidRPr="002C71A3" w:rsidRDefault="00EB01FB" w:rsidP="00783531">
      <w:r w:rsidRPr="002C71A3">
        <w:t>Consider the integral</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32"/>
        </w:rPr>
      </w:r>
      <w:r w:rsidR="004D6234" w:rsidRPr="002C71A3">
        <w:rPr>
          <w:noProof/>
          <w:position w:val="-32"/>
        </w:rPr>
        <w:object w:dxaOrig="5200" w:dyaOrig="760" w14:anchorId="6777791F">
          <v:shape id="_x0000_i1710" type="#_x0000_t75" alt="" style="width:261.95pt;height:39.05pt;mso-width-percent:0;mso-height-percent:0;mso-width-percent:0;mso-height-percent:0" o:ole="">
            <v:imagedata r:id="rId2054" o:title=""/>
          </v:shape>
          <o:OLEObject Type="Embed" ProgID="Equation.DSMT4" ShapeID="_x0000_i1710" DrawAspect="Content" ObjectID="_1851002885" r:id="rId2055"/>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111</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where we interpret </w:t>
      </w:r>
      <w:r w:rsidR="004D6234" w:rsidRPr="002C71A3">
        <w:rPr>
          <w:noProof/>
          <w:position w:val="-32"/>
        </w:rPr>
      </w:r>
      <w:r w:rsidR="004D6234" w:rsidRPr="002C71A3">
        <w:rPr>
          <w:noProof/>
          <w:position w:val="-32"/>
        </w:rPr>
        <w:object w:dxaOrig="920" w:dyaOrig="600" w14:anchorId="42F58945">
          <v:shape id="_x0000_i1711" type="#_x0000_t75" alt="" style="width:45.95pt;height:32.95pt;mso-width-percent:0;mso-height-percent:0;mso-width-percent:0;mso-height-percent:0" o:ole="">
            <v:imagedata r:id="rId2056" o:title=""/>
          </v:shape>
          <o:OLEObject Type="Embed" ProgID="Equation.DSMT4" ShapeID="_x0000_i1711" DrawAspect="Content" ObjectID="_1851002886" r:id="rId2057"/>
        </w:object>
      </w:r>
      <w:r w:rsidRPr="002C71A3">
        <w:t xml:space="preserve">with </w:t>
      </w:r>
      <w:r w:rsidR="004D6234" w:rsidRPr="002C71A3">
        <w:rPr>
          <w:noProof/>
          <w:position w:val="-10"/>
        </w:rPr>
      </w:r>
      <w:r w:rsidR="004D6234" w:rsidRPr="002C71A3">
        <w:rPr>
          <w:noProof/>
          <w:position w:val="-10"/>
        </w:rPr>
        <w:object w:dxaOrig="999" w:dyaOrig="300" w14:anchorId="749B0C16">
          <v:shape id="_x0000_i1712" type="#_x0000_t75" alt="" style="width:52.1pt;height:13pt;mso-width-percent:0;mso-height-percent:0;mso-width-percent:0;mso-height-percent:0" o:ole="">
            <v:imagedata r:id="rId2058" o:title=""/>
          </v:shape>
          <o:OLEObject Type="Embed" ProgID="Equation.DSMT4" ShapeID="_x0000_i1712" DrawAspect="Content" ObjectID="_1851002887" r:id="rId2059"/>
        </w:object>
      </w:r>
      <w:r w:rsidRPr="002C71A3">
        <w:t xml:space="preserve"> as shorthand for </w:t>
      </w:r>
      <w:r w:rsidR="004D6234" w:rsidRPr="002C71A3">
        <w:rPr>
          <w:noProof/>
          <w:position w:val="-32"/>
        </w:rPr>
      </w:r>
      <w:r w:rsidR="004D6234" w:rsidRPr="002C71A3">
        <w:rPr>
          <w:noProof/>
          <w:position w:val="-32"/>
        </w:rPr>
        <w:object w:dxaOrig="1480" w:dyaOrig="600" w14:anchorId="54AC9A3D">
          <v:shape id="_x0000_i1713" type="#_x0000_t75" alt="" style="width:1in;height:32.95pt;mso-width-percent:0;mso-height-percent:0;mso-width-percent:0;mso-height-percent:0" o:ole="">
            <v:imagedata r:id="rId2060" o:title=""/>
          </v:shape>
          <o:OLEObject Type="Embed" ProgID="Equation.DSMT4" ShapeID="_x0000_i1713" DrawAspect="Content" ObjectID="_1851002888" r:id="rId2061"/>
        </w:object>
      </w:r>
      <w:r w:rsidRPr="002C71A3">
        <w:t>.</w:t>
      </w:r>
    </w:p>
    <w:p w:rsidR="00EB01FB" w:rsidRPr="002C71A3" w:rsidRDefault="00EB01FB" w:rsidP="00783531"/>
    <w:p w:rsidR="00EB01FB" w:rsidRPr="002C71A3" w:rsidRDefault="00EB01FB" w:rsidP="00783531">
      <w:r w:rsidRPr="002C71A3">
        <w:t xml:space="preserve">To prove this we apply the isomorphism () so that the integration is over </w:t>
      </w:r>
      <w:r w:rsidR="004D6234" w:rsidRPr="002C71A3">
        <w:rPr>
          <w:noProof/>
          <w:position w:val="-6"/>
        </w:rPr>
      </w:r>
      <w:r w:rsidR="004D6234" w:rsidRPr="002C71A3">
        <w:rPr>
          <w:noProof/>
          <w:position w:val="-6"/>
        </w:rPr>
        <w:object w:dxaOrig="499" w:dyaOrig="320" w14:anchorId="05903AB1">
          <v:shape id="_x0000_i1714" type="#_x0000_t75" alt="" style="width:26.05pt;height:13pt;mso-width-percent:0;mso-height-percent:0;mso-width-percent:0;mso-height-percent:0" o:ole="">
            <v:imagedata r:id="rId2062" o:title=""/>
          </v:shape>
          <o:OLEObject Type="Embed" ProgID="Equation.DSMT4" ShapeID="_x0000_i1714" DrawAspect="Content" ObjectID="_1851002889" r:id="rId2063"/>
        </w:object>
      </w:r>
      <w:r w:rsidRPr="002C71A3">
        <w:t xml:space="preserve">, apply the transformation </w:t>
      </w:r>
      <w:r w:rsidR="004D6234" w:rsidRPr="002C71A3">
        <w:rPr>
          <w:noProof/>
          <w:position w:val="-10"/>
        </w:rPr>
      </w:r>
      <w:r w:rsidR="004D6234" w:rsidRPr="002C71A3">
        <w:rPr>
          <w:noProof/>
          <w:position w:val="-10"/>
        </w:rPr>
        <w:object w:dxaOrig="1420" w:dyaOrig="360" w14:anchorId="6B03D68C">
          <v:shape id="_x0000_i1715" type="#_x0000_t75" alt="" style="width:1in;height:19.9pt;mso-width-percent:0;mso-height-percent:0;mso-width-percent:0;mso-height-percent:0" o:ole="">
            <v:imagedata r:id="rId2064" o:title=""/>
          </v:shape>
          <o:OLEObject Type="Embed" ProgID="Equation.DSMT4" ShapeID="_x0000_i1715" DrawAspect="Content" ObjectID="_1851002890" r:id="rId2065"/>
        </w:object>
      </w:r>
      <w:r w:rsidRPr="002C71A3">
        <w:t xml:space="preserve"> , and the substitution </w:t>
      </w:r>
      <w:r w:rsidR="004D6234" w:rsidRPr="002C71A3">
        <w:rPr>
          <w:noProof/>
          <w:position w:val="-10"/>
        </w:rPr>
      </w:r>
      <w:r w:rsidR="004D6234" w:rsidRPr="002C71A3">
        <w:rPr>
          <w:noProof/>
          <w:position w:val="-10"/>
        </w:rPr>
        <w:object w:dxaOrig="900" w:dyaOrig="360" w14:anchorId="04CD4208">
          <v:shape id="_x0000_i1716" type="#_x0000_t75" alt="" style="width:45.95pt;height:19.9pt;mso-width-percent:0;mso-height-percent:0;mso-width-percent:0;mso-height-percent:0" o:ole="">
            <v:imagedata r:id="rId2066" o:title=""/>
          </v:shape>
          <o:OLEObject Type="Embed" ProgID="Equation.DSMT4" ShapeID="_x0000_i1716" DrawAspect="Content" ObjectID="_1851002891" r:id="rId2067"/>
        </w:object>
      </w:r>
      <w:r w:rsidRPr="002C71A3">
        <w:t>to yield</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36"/>
        </w:rPr>
      </w:r>
      <w:r w:rsidR="004D6234" w:rsidRPr="002C71A3">
        <w:rPr>
          <w:noProof/>
          <w:position w:val="-36"/>
        </w:rPr>
        <w:object w:dxaOrig="3379" w:dyaOrig="900" w14:anchorId="0C31C126">
          <v:shape id="_x0000_i1717" type="#_x0000_t75" alt="" style="width:170.05pt;height:45.95pt;mso-width-percent:0;mso-height-percent:0;mso-width-percent:0;mso-height-percent:0" o:ole="">
            <v:imagedata r:id="rId2068" o:title=""/>
          </v:shape>
          <o:OLEObject Type="Embed" ProgID="Equation.DSMT4" ShapeID="_x0000_i1717" DrawAspect="Content" ObjectID="_1851002892" r:id="rId2069"/>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112</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 xml:space="preserve">where we have used the determinant formulas of section () to write the Jacobian scale factor as </w:t>
      </w:r>
      <w:r w:rsidR="004D6234" w:rsidRPr="002C71A3">
        <w:rPr>
          <w:noProof/>
          <w:position w:val="-30"/>
        </w:rPr>
      </w:r>
      <w:r w:rsidR="004D6234" w:rsidRPr="002C71A3">
        <w:rPr>
          <w:noProof/>
          <w:position w:val="-30"/>
        </w:rPr>
        <w:object w:dxaOrig="3060" w:dyaOrig="720" w14:anchorId="78A27DB7">
          <v:shape id="_x0000_i1718" type="#_x0000_t75" alt="" style="width:150.15pt;height:39.05pt;mso-width-percent:0;mso-height-percent:0;mso-width-percent:0;mso-height-percent:0" o:ole="">
            <v:imagedata r:id="rId2070" o:title=""/>
          </v:shape>
          <o:OLEObject Type="Embed" ProgID="Equation.DSMT4" ShapeID="_x0000_i1718" DrawAspect="Content" ObjectID="_1851002893" r:id="rId2071"/>
        </w:object>
      </w:r>
      <w:r w:rsidRPr="002C71A3">
        <w:t>.  The integral is a compound Gaussian integral whose value is</w:t>
      </w:r>
    </w:p>
    <w:p w:rsidR="00EB01FB" w:rsidRPr="002C71A3" w:rsidRDefault="00EB01FB" w:rsidP="00783531"/>
    <w:p w:rsidR="00EB01FB" w:rsidRPr="002C71A3" w:rsidRDefault="00EB01FB" w:rsidP="00783531">
      <w:pPr>
        <w:tabs>
          <w:tab w:val="center" w:pos="4320"/>
          <w:tab w:val="right" w:pos="8640"/>
        </w:tabs>
      </w:pPr>
      <w:r w:rsidRPr="002C71A3">
        <w:tab/>
      </w:r>
      <w:r w:rsidR="004D6234" w:rsidRPr="002C71A3">
        <w:rPr>
          <w:noProof/>
          <w:position w:val="-30"/>
        </w:rPr>
      </w:r>
      <w:r w:rsidR="004D6234" w:rsidRPr="002C71A3">
        <w:rPr>
          <w:noProof/>
          <w:position w:val="-30"/>
        </w:rPr>
        <w:object w:dxaOrig="2220" w:dyaOrig="720" w14:anchorId="671ACA95">
          <v:shape id="_x0000_i1719" type="#_x0000_t75" alt="" style="width:111.05pt;height:39.05pt;mso-width-percent:0;mso-height-percent:0;mso-width-percent:0;mso-height-percent:0" o:ole="">
            <v:imagedata r:id="rId2072" o:title=""/>
          </v:shape>
          <o:OLEObject Type="Embed" ProgID="Equation.DSMT4" ShapeID="_x0000_i1719" DrawAspect="Content" ObjectID="_1851002894" r:id="rId2073"/>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113</w:instrText>
        </w:r>
      </w:fldSimple>
      <w:r w:rsidRPr="002C71A3">
        <w:instrText>)</w:instrText>
      </w:r>
      <w:r w:rsidRPr="002C71A3">
        <w:fldChar w:fldCharType="end"/>
      </w:r>
    </w:p>
    <w:p w:rsidR="00EB01FB" w:rsidRPr="002C71A3" w:rsidRDefault="00EB01FB" w:rsidP="00783531"/>
    <w:p w:rsidR="00EB01FB" w:rsidRPr="002C71A3" w:rsidRDefault="00EB01FB" w:rsidP="00783531">
      <w:r w:rsidRPr="002C71A3">
        <w:t>establishing ().  The result can also be proved using the eigen-decomposition.</w:t>
      </w:r>
    </w:p>
    <w:p w:rsidR="00EB01FB" w:rsidRPr="002C71A3" w:rsidRDefault="00EB01FB" w:rsidP="00783531"/>
    <w:p w:rsidR="00EB01FB" w:rsidRPr="002C71A3" w:rsidRDefault="00EB01FB" w:rsidP="00783531">
      <w:r w:rsidRPr="002C71A3">
        <w:t>Relies on integrals in section ().</w:t>
      </w:r>
    </w:p>
    <w:p w:rsidR="00EB01FB" w:rsidRPr="002C71A3" w:rsidRDefault="00EB01FB" w:rsidP="00783531"/>
    <w:p w:rsidR="00EB01FB" w:rsidRPr="002C71A3" w:rsidRDefault="00EB01FB" w:rsidP="00783531"/>
    <w:p w:rsidR="00EB01FB" w:rsidRPr="002C71A3" w:rsidRDefault="00EB01FB" w:rsidP="00783531"/>
    <w:p w:rsidR="00EB01FB" w:rsidRPr="002C71A3" w:rsidRDefault="00EB01FB" w:rsidP="00783531">
      <w:pPr>
        <w:tabs>
          <w:tab w:val="center" w:pos="4320"/>
          <w:tab w:val="right" w:pos="8640"/>
        </w:tabs>
      </w:pPr>
      <w:r w:rsidRPr="002C71A3">
        <w:lastRenderedPageBreak/>
        <w:tab/>
      </w:r>
      <w:r w:rsidRPr="002C71A3">
        <w:rPr>
          <w:noProof/>
        </w:rPr>
        <w:drawing>
          <wp:inline distT="0" distB="0" distL="0" distR="0" wp14:anchorId="22953A77" wp14:editId="51F09F6D">
            <wp:extent cx="4544060" cy="583565"/>
            <wp:effectExtent l="0" t="0" r="0" b="0"/>
            <wp:docPr id="716"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074" cstate="print">
                      <a:extLst>
                        <a:ext uri="{28A0092B-C50C-407E-A947-70E740481C1C}">
                          <a14:useLocalDpi xmlns:a14="http://schemas.microsoft.com/office/drawing/2010/main" val="0"/>
                        </a:ext>
                      </a:extLst>
                    </a:blip>
                    <a:srcRect/>
                    <a:stretch>
                      <a:fillRect/>
                    </a:stretch>
                  </pic:blipFill>
                  <pic:spPr bwMode="auto">
                    <a:xfrm>
                      <a:off x="0" y="0"/>
                      <a:ext cx="4544060" cy="58356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114</w:instrText>
        </w:r>
      </w:fldSimple>
      <w:r w:rsidRPr="002C71A3">
        <w:instrText>)</w:instrText>
      </w:r>
      <w:r w:rsidRPr="002C71A3">
        <w:fldChar w:fldCharType="end"/>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rPr>
        <w:drawing>
          <wp:inline distT="0" distB="0" distL="0" distR="0" wp14:anchorId="1720FB48" wp14:editId="6754B519">
            <wp:extent cx="2922905" cy="835660"/>
            <wp:effectExtent l="0" t="0" r="0" b="2540"/>
            <wp:docPr id="715"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075" cstate="print">
                      <a:extLst>
                        <a:ext uri="{28A0092B-C50C-407E-A947-70E740481C1C}">
                          <a14:useLocalDpi xmlns:a14="http://schemas.microsoft.com/office/drawing/2010/main" val="0"/>
                        </a:ext>
                      </a:extLst>
                    </a:blip>
                    <a:srcRect/>
                    <a:stretch>
                      <a:fillRect/>
                    </a:stretch>
                  </pic:blipFill>
                  <pic:spPr bwMode="auto">
                    <a:xfrm>
                      <a:off x="0" y="0"/>
                      <a:ext cx="2922905" cy="835660"/>
                    </a:xfrm>
                    <a:prstGeom prst="rect">
                      <a:avLst/>
                    </a:prstGeom>
                    <a:noFill/>
                    <a:ln>
                      <a:noFill/>
                    </a:ln>
                  </pic:spPr>
                </pic:pic>
              </a:graphicData>
            </a:graphic>
          </wp:inline>
        </w:drawing>
      </w:r>
    </w:p>
    <w:p w:rsidR="00EB01FB" w:rsidRPr="002C71A3" w:rsidRDefault="00EB01FB" w:rsidP="00783531"/>
    <w:p w:rsidR="00EB01FB" w:rsidRPr="002C71A3" w:rsidRDefault="00EB01FB" w:rsidP="00783531">
      <w:r w:rsidRPr="002C71A3">
        <w:t>Therefore,</w:t>
      </w:r>
    </w:p>
    <w:p w:rsidR="00EB01FB" w:rsidRPr="002C71A3" w:rsidRDefault="00EB01FB" w:rsidP="00783531">
      <w:pPr>
        <w:tabs>
          <w:tab w:val="center" w:pos="4320"/>
          <w:tab w:val="right" w:pos="8640"/>
        </w:tabs>
      </w:pPr>
      <w:r w:rsidRPr="002C71A3">
        <w:tab/>
      </w:r>
      <w:r w:rsidRPr="002C71A3">
        <w:rPr>
          <w:noProof/>
        </w:rPr>
        <w:drawing>
          <wp:inline distT="0" distB="0" distL="0" distR="0" wp14:anchorId="37B465E9" wp14:editId="1EB66FB7">
            <wp:extent cx="4117340" cy="2350770"/>
            <wp:effectExtent l="0" t="0" r="0" b="0"/>
            <wp:docPr id="714"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076" cstate="print">
                      <a:extLst>
                        <a:ext uri="{28A0092B-C50C-407E-A947-70E740481C1C}">
                          <a14:useLocalDpi xmlns:a14="http://schemas.microsoft.com/office/drawing/2010/main" val="0"/>
                        </a:ext>
                      </a:extLst>
                    </a:blip>
                    <a:srcRect/>
                    <a:stretch>
                      <a:fillRect/>
                    </a:stretch>
                  </pic:blipFill>
                  <pic:spPr bwMode="auto">
                    <a:xfrm>
                      <a:off x="0" y="0"/>
                      <a:ext cx="4117340" cy="2350770"/>
                    </a:xfrm>
                    <a:prstGeom prst="rect">
                      <a:avLst/>
                    </a:prstGeom>
                    <a:noFill/>
                    <a:ln>
                      <a:noFill/>
                    </a:ln>
                  </pic:spPr>
                </pic:pic>
              </a:graphicData>
            </a:graphic>
          </wp:inline>
        </w:drawing>
      </w:r>
    </w:p>
    <w:p w:rsidR="00EB01FB" w:rsidRPr="002C71A3" w:rsidRDefault="00EB01FB" w:rsidP="00783531"/>
    <w:p w:rsidR="00EB01FB" w:rsidRPr="002C71A3" w:rsidRDefault="00EB01FB" w:rsidP="00783531"/>
    <w:p w:rsidR="00EB01FB" w:rsidRPr="002C71A3" w:rsidRDefault="00EB01FB" w:rsidP="00783531">
      <w:pPr>
        <w:tabs>
          <w:tab w:val="center" w:pos="4320"/>
          <w:tab w:val="right" w:pos="8640"/>
        </w:tabs>
      </w:pPr>
      <w:r w:rsidRPr="002C71A3">
        <w:t>The complete integral reads</w:t>
      </w:r>
    </w:p>
    <w:p w:rsidR="00EB01FB" w:rsidRPr="002C71A3" w:rsidRDefault="00EB01FB" w:rsidP="00783531">
      <w:pPr>
        <w:tabs>
          <w:tab w:val="center" w:pos="4320"/>
          <w:tab w:val="right" w:pos="8640"/>
        </w:tabs>
      </w:pPr>
    </w:p>
    <w:p w:rsidR="00EB01FB" w:rsidRPr="002C71A3" w:rsidRDefault="00EB01FB" w:rsidP="00783531">
      <w:pPr>
        <w:tabs>
          <w:tab w:val="center" w:pos="4320"/>
          <w:tab w:val="right" w:pos="8640"/>
        </w:tabs>
      </w:pPr>
      <w:r w:rsidRPr="002C71A3">
        <w:tab/>
      </w:r>
      <w:r w:rsidRPr="002C71A3">
        <w:rPr>
          <w:noProof/>
        </w:rPr>
        <w:drawing>
          <wp:inline distT="0" distB="0" distL="0" distR="0" wp14:anchorId="57E891AD" wp14:editId="10297DA8">
            <wp:extent cx="2176780" cy="1116330"/>
            <wp:effectExtent l="0" t="0" r="0" b="7620"/>
            <wp:docPr id="71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077" cstate="print">
                      <a:extLst>
                        <a:ext uri="{28A0092B-C50C-407E-A947-70E740481C1C}">
                          <a14:useLocalDpi xmlns:a14="http://schemas.microsoft.com/office/drawing/2010/main" val="0"/>
                        </a:ext>
                      </a:extLst>
                    </a:blip>
                    <a:srcRect/>
                    <a:stretch>
                      <a:fillRect/>
                    </a:stretch>
                  </pic:blipFill>
                  <pic:spPr bwMode="auto">
                    <a:xfrm>
                      <a:off x="0" y="0"/>
                      <a:ext cx="2176780" cy="1116330"/>
                    </a:xfrm>
                    <a:prstGeom prst="rect">
                      <a:avLst/>
                    </a:prstGeom>
                    <a:noFill/>
                    <a:ln>
                      <a:noFill/>
                    </a:ln>
                  </pic:spPr>
                </pic:pic>
              </a:graphicData>
            </a:graphic>
          </wp:inline>
        </w:drawing>
      </w:r>
    </w:p>
    <w:p w:rsidR="00EB01FB" w:rsidRPr="002C71A3" w:rsidRDefault="00EB01FB" w:rsidP="00783531">
      <w:pPr>
        <w:tabs>
          <w:tab w:val="center" w:pos="4320"/>
          <w:tab w:val="right" w:pos="8640"/>
        </w:tabs>
      </w:pPr>
      <w:r w:rsidRPr="002C71A3">
        <w:t xml:space="preserve">                                                  </w:t>
      </w:r>
      <w:r w:rsidRPr="002C71A3">
        <w:rPr>
          <w:noProof/>
        </w:rPr>
        <w:drawing>
          <wp:inline distT="0" distB="0" distL="0" distR="0" wp14:anchorId="22C64769" wp14:editId="2BAE5585">
            <wp:extent cx="847090" cy="471170"/>
            <wp:effectExtent l="0" t="0" r="0" b="5080"/>
            <wp:docPr id="712"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078" cstate="print">
                      <a:extLst>
                        <a:ext uri="{28A0092B-C50C-407E-A947-70E740481C1C}">
                          <a14:useLocalDpi xmlns:a14="http://schemas.microsoft.com/office/drawing/2010/main" val="0"/>
                        </a:ext>
                      </a:extLst>
                    </a:blip>
                    <a:srcRect/>
                    <a:stretch>
                      <a:fillRect/>
                    </a:stretch>
                  </pic:blipFill>
                  <pic:spPr bwMode="auto">
                    <a:xfrm>
                      <a:off x="0" y="0"/>
                      <a:ext cx="847090" cy="471170"/>
                    </a:xfrm>
                    <a:prstGeom prst="rect">
                      <a:avLst/>
                    </a:prstGeom>
                    <a:noFill/>
                    <a:ln>
                      <a:noFill/>
                    </a:ln>
                  </pic:spPr>
                </pic:pic>
              </a:graphicData>
            </a:graphic>
          </wp:inline>
        </w:drawing>
      </w:r>
      <w:r w:rsidRPr="002C71A3">
        <w:t>,</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115</w:instrText>
        </w:r>
      </w:fldSimple>
      <w:r w:rsidRPr="002C71A3">
        <w:instrText>)</w:instrText>
      </w:r>
      <w:r w:rsidRPr="002C71A3">
        <w:fldChar w:fldCharType="end"/>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rPr>
        <w:drawing>
          <wp:inline distT="0" distB="0" distL="0" distR="0" wp14:anchorId="5A13A901" wp14:editId="3F477576">
            <wp:extent cx="112395" cy="179705"/>
            <wp:effectExtent l="0" t="0" r="0" b="0"/>
            <wp:docPr id="711"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079" cstate="print">
                      <a:extLst>
                        <a:ext uri="{28A0092B-C50C-407E-A947-70E740481C1C}">
                          <a14:useLocalDpi xmlns:a14="http://schemas.microsoft.com/office/drawing/2010/main" val="0"/>
                        </a:ext>
                      </a:extLst>
                    </a:blip>
                    <a:srcRect/>
                    <a:stretch>
                      <a:fillRect/>
                    </a:stretch>
                  </pic:blipFill>
                  <pic:spPr bwMode="auto">
                    <a:xfrm>
                      <a:off x="0" y="0"/>
                      <a:ext cx="112395" cy="179705"/>
                    </a:xfrm>
                    <a:prstGeom prst="rect">
                      <a:avLst/>
                    </a:prstGeom>
                    <a:noFill/>
                    <a:ln>
                      <a:noFill/>
                    </a:ln>
                  </pic:spPr>
                </pic:pic>
              </a:graphicData>
            </a:graphic>
          </wp:inline>
        </w:drawing>
      </w:r>
    </w:p>
    <w:p w:rsidR="00EB01FB" w:rsidRPr="002C71A3" w:rsidRDefault="00EB01FB" w:rsidP="00783531">
      <w:r w:rsidRPr="002C71A3">
        <w:t xml:space="preserve">where we have used </w:t>
      </w:r>
      <w:r w:rsidRPr="002C71A3">
        <w:rPr>
          <w:noProof/>
        </w:rPr>
        <w:drawing>
          <wp:inline distT="0" distB="0" distL="0" distR="0" wp14:anchorId="33721180" wp14:editId="3A1628FA">
            <wp:extent cx="1021080" cy="201930"/>
            <wp:effectExtent l="0" t="0" r="7620" b="7620"/>
            <wp:docPr id="710"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080" cstate="print">
                      <a:extLst>
                        <a:ext uri="{28A0092B-C50C-407E-A947-70E740481C1C}">
                          <a14:useLocalDpi xmlns:a14="http://schemas.microsoft.com/office/drawing/2010/main" val="0"/>
                        </a:ext>
                      </a:extLst>
                    </a:blip>
                    <a:srcRect/>
                    <a:stretch>
                      <a:fillRect/>
                    </a:stretch>
                  </pic:blipFill>
                  <pic:spPr bwMode="auto">
                    <a:xfrm>
                      <a:off x="0" y="0"/>
                      <a:ext cx="1021080" cy="201930"/>
                    </a:xfrm>
                    <a:prstGeom prst="rect">
                      <a:avLst/>
                    </a:prstGeom>
                    <a:noFill/>
                    <a:ln>
                      <a:noFill/>
                    </a:ln>
                  </pic:spPr>
                </pic:pic>
              </a:graphicData>
            </a:graphic>
          </wp:inline>
        </w:drawing>
      </w:r>
      <w:r w:rsidRPr="002C71A3">
        <w:t>.  Using (Arfken 1985, p. 548).</w:t>
      </w:r>
    </w:p>
    <w:p w:rsidR="00EB01FB" w:rsidRPr="002C71A3" w:rsidRDefault="00EB01FB" w:rsidP="00783531"/>
    <w:p w:rsidR="00EB01FB" w:rsidRPr="002C71A3" w:rsidRDefault="00EB01FB" w:rsidP="00783531"/>
    <w:p w:rsidR="00EB01FB" w:rsidRPr="002C71A3" w:rsidRDefault="00EB01FB" w:rsidP="00783531">
      <w:pPr>
        <w:tabs>
          <w:tab w:val="center" w:pos="4320"/>
          <w:tab w:val="right" w:pos="8640"/>
        </w:tabs>
      </w:pPr>
      <w:r w:rsidRPr="002C71A3">
        <w:tab/>
      </w:r>
      <w:r w:rsidRPr="002C71A3">
        <w:rPr>
          <w:noProof/>
        </w:rPr>
        <w:drawing>
          <wp:inline distT="0" distB="0" distL="0" distR="0" wp14:anchorId="7F2ED19D" wp14:editId="422C6939">
            <wp:extent cx="1531620" cy="459740"/>
            <wp:effectExtent l="0" t="0" r="0" b="0"/>
            <wp:docPr id="709"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081" cstate="print">
                      <a:extLst>
                        <a:ext uri="{28A0092B-C50C-407E-A947-70E740481C1C}">
                          <a14:useLocalDpi xmlns:a14="http://schemas.microsoft.com/office/drawing/2010/main" val="0"/>
                        </a:ext>
                      </a:extLst>
                    </a:blip>
                    <a:srcRect/>
                    <a:stretch>
                      <a:fillRect/>
                    </a:stretch>
                  </pic:blipFill>
                  <pic:spPr bwMode="auto">
                    <a:xfrm>
                      <a:off x="0" y="0"/>
                      <a:ext cx="1531620" cy="459740"/>
                    </a:xfrm>
                    <a:prstGeom prst="rect">
                      <a:avLst/>
                    </a:prstGeom>
                    <a:noFill/>
                    <a:ln>
                      <a:noFill/>
                    </a:ln>
                  </pic:spPr>
                </pic:pic>
              </a:graphicData>
            </a:graphic>
          </wp:inline>
        </w:drawing>
      </w:r>
    </w:p>
    <w:p w:rsidR="00EB01FB" w:rsidRPr="002C71A3" w:rsidRDefault="00EB01FB" w:rsidP="00783531"/>
    <w:p w:rsidR="00EB01FB" w:rsidRPr="002C71A3" w:rsidRDefault="00EB01FB" w:rsidP="00783531">
      <w:r w:rsidRPr="002C71A3">
        <w:t xml:space="preserve">we can simplify () for common values of </w:t>
      </w:r>
      <w:r w:rsidRPr="002C71A3">
        <w:rPr>
          <w:noProof/>
        </w:rPr>
        <w:drawing>
          <wp:inline distT="0" distB="0" distL="0" distR="0" wp14:anchorId="3CCD8CD8" wp14:editId="34A10BD8">
            <wp:extent cx="123190" cy="140335"/>
            <wp:effectExtent l="0" t="0" r="0" b="0"/>
            <wp:docPr id="70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082" cstate="print">
                      <a:extLst>
                        <a:ext uri="{28A0092B-C50C-407E-A947-70E740481C1C}">
                          <a14:useLocalDpi xmlns:a14="http://schemas.microsoft.com/office/drawing/2010/main" val="0"/>
                        </a:ext>
                      </a:extLst>
                    </a:blip>
                    <a:srcRect/>
                    <a:stretch>
                      <a:fillRect/>
                    </a:stretch>
                  </pic:blipFill>
                  <pic:spPr bwMode="auto">
                    <a:xfrm>
                      <a:off x="0" y="0"/>
                      <a:ext cx="123190" cy="140335"/>
                    </a:xfrm>
                    <a:prstGeom prst="rect">
                      <a:avLst/>
                    </a:prstGeom>
                    <a:noFill/>
                    <a:ln>
                      <a:noFill/>
                    </a:ln>
                  </pic:spPr>
                </pic:pic>
              </a:graphicData>
            </a:graphic>
          </wp:inline>
        </w:drawing>
      </w:r>
      <w:r w:rsidRPr="002C71A3">
        <w:t>, which are listed in table (), to</w:t>
      </w:r>
    </w:p>
    <w:p w:rsidR="00EB01FB" w:rsidRPr="002C71A3" w:rsidRDefault="00EB01FB" w:rsidP="00783531"/>
    <w:tbl>
      <w:tblPr>
        <w:tblW w:w="0" w:type="auto"/>
        <w:jc w:val="center"/>
        <w:tblLook w:val="01E0" w:firstRow="1" w:lastRow="1" w:firstColumn="1" w:lastColumn="1" w:noHBand="0" w:noVBand="0"/>
      </w:tblPr>
      <w:tblGrid>
        <w:gridCol w:w="972"/>
        <w:gridCol w:w="1356"/>
        <w:gridCol w:w="1336"/>
        <w:gridCol w:w="1336"/>
      </w:tblGrid>
      <w:tr w:rsidR="00EB01FB" w:rsidRPr="002C71A3" w:rsidTr="00003BD5">
        <w:trPr>
          <w:jc w:val="center"/>
        </w:trPr>
        <w:tc>
          <w:tcPr>
            <w:tcW w:w="972" w:type="dxa"/>
          </w:tcPr>
          <w:p w:rsidR="00EB01FB" w:rsidRPr="002C71A3" w:rsidRDefault="00EB01FB" w:rsidP="00003BD5">
            <w:pPr>
              <w:jc w:val="center"/>
            </w:pPr>
            <w:r w:rsidRPr="002C71A3">
              <w:rPr>
                <w:noProof/>
              </w:rPr>
              <w:drawing>
                <wp:inline distT="0" distB="0" distL="0" distR="0" wp14:anchorId="21501AFD" wp14:editId="19281442">
                  <wp:extent cx="123190" cy="140335"/>
                  <wp:effectExtent l="0" t="0" r="0" b="0"/>
                  <wp:docPr id="707"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083" cstate="print">
                            <a:extLst>
                              <a:ext uri="{28A0092B-C50C-407E-A947-70E740481C1C}">
                                <a14:useLocalDpi xmlns:a14="http://schemas.microsoft.com/office/drawing/2010/main" val="0"/>
                              </a:ext>
                            </a:extLst>
                          </a:blip>
                          <a:srcRect/>
                          <a:stretch>
                            <a:fillRect/>
                          </a:stretch>
                        </pic:blipFill>
                        <pic:spPr bwMode="auto">
                          <a:xfrm>
                            <a:off x="0" y="0"/>
                            <a:ext cx="123190" cy="140335"/>
                          </a:xfrm>
                          <a:prstGeom prst="rect">
                            <a:avLst/>
                          </a:prstGeom>
                          <a:noFill/>
                          <a:ln>
                            <a:noFill/>
                          </a:ln>
                        </pic:spPr>
                      </pic:pic>
                    </a:graphicData>
                  </a:graphic>
                </wp:inline>
              </w:drawing>
            </w:r>
          </w:p>
        </w:tc>
        <w:tc>
          <w:tcPr>
            <w:tcW w:w="1336" w:type="dxa"/>
          </w:tcPr>
          <w:p w:rsidR="00EB01FB" w:rsidRPr="002C71A3" w:rsidRDefault="00EB01FB" w:rsidP="00003BD5">
            <w:pPr>
              <w:jc w:val="center"/>
            </w:pPr>
            <w:r w:rsidRPr="002C71A3">
              <w:rPr>
                <w:noProof/>
              </w:rPr>
              <w:drawing>
                <wp:inline distT="0" distB="0" distL="0" distR="0" wp14:anchorId="319DF23B" wp14:editId="13629B80">
                  <wp:extent cx="600075" cy="426085"/>
                  <wp:effectExtent l="0" t="0" r="9525" b="0"/>
                  <wp:docPr id="706"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084" cstate="print">
                            <a:extLst>
                              <a:ext uri="{28A0092B-C50C-407E-A947-70E740481C1C}">
                                <a14:useLocalDpi xmlns:a14="http://schemas.microsoft.com/office/drawing/2010/main" val="0"/>
                              </a:ext>
                            </a:extLst>
                          </a:blip>
                          <a:srcRect/>
                          <a:stretch>
                            <a:fillRect/>
                          </a:stretch>
                        </pic:blipFill>
                        <pic:spPr bwMode="auto">
                          <a:xfrm>
                            <a:off x="0" y="0"/>
                            <a:ext cx="600075" cy="426085"/>
                          </a:xfrm>
                          <a:prstGeom prst="rect">
                            <a:avLst/>
                          </a:prstGeom>
                          <a:noFill/>
                          <a:ln>
                            <a:noFill/>
                          </a:ln>
                        </pic:spPr>
                      </pic:pic>
                    </a:graphicData>
                  </a:graphic>
                </wp:inline>
              </w:drawing>
            </w:r>
          </w:p>
        </w:tc>
        <w:tc>
          <w:tcPr>
            <w:tcW w:w="1336" w:type="dxa"/>
          </w:tcPr>
          <w:p w:rsidR="00EB01FB" w:rsidRPr="002C71A3" w:rsidRDefault="00EB01FB" w:rsidP="00003BD5">
            <w:pPr>
              <w:jc w:val="center"/>
            </w:pPr>
            <w:r w:rsidRPr="002C71A3">
              <w:rPr>
                <w:noProof/>
              </w:rPr>
              <w:drawing>
                <wp:inline distT="0" distB="0" distL="0" distR="0" wp14:anchorId="48F43DB7" wp14:editId="5CF06281">
                  <wp:extent cx="190500" cy="229870"/>
                  <wp:effectExtent l="0" t="0" r="0" b="0"/>
                  <wp:docPr id="705"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085" cstate="print">
                            <a:extLst>
                              <a:ext uri="{28A0092B-C50C-407E-A947-70E740481C1C}">
                                <a14:useLocalDpi xmlns:a14="http://schemas.microsoft.com/office/drawing/2010/main" val="0"/>
                              </a:ext>
                            </a:extLst>
                          </a:blip>
                          <a:srcRect/>
                          <a:stretch>
                            <a:fillRect/>
                          </a:stretch>
                        </pic:blipFill>
                        <pic:spPr bwMode="auto">
                          <a:xfrm>
                            <a:off x="0" y="0"/>
                            <a:ext cx="190500" cy="229870"/>
                          </a:xfrm>
                          <a:prstGeom prst="rect">
                            <a:avLst/>
                          </a:prstGeom>
                          <a:noFill/>
                          <a:ln>
                            <a:noFill/>
                          </a:ln>
                        </pic:spPr>
                      </pic:pic>
                    </a:graphicData>
                  </a:graphic>
                </wp:inline>
              </w:drawing>
            </w:r>
          </w:p>
        </w:tc>
        <w:tc>
          <w:tcPr>
            <w:tcW w:w="1336" w:type="dxa"/>
          </w:tcPr>
          <w:p w:rsidR="00EB01FB" w:rsidRPr="002C71A3" w:rsidRDefault="00EB01FB" w:rsidP="00003BD5">
            <w:pPr>
              <w:jc w:val="center"/>
            </w:pPr>
            <w:r w:rsidRPr="002C71A3">
              <w:rPr>
                <w:noProof/>
              </w:rPr>
              <w:drawing>
                <wp:inline distT="0" distB="0" distL="0" distR="0" wp14:anchorId="0CFFE494" wp14:editId="4FF0C2F4">
                  <wp:extent cx="162560" cy="229870"/>
                  <wp:effectExtent l="0" t="0" r="8890" b="0"/>
                  <wp:docPr id="704"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086" cstate="print">
                            <a:extLst>
                              <a:ext uri="{28A0092B-C50C-407E-A947-70E740481C1C}">
                                <a14:useLocalDpi xmlns:a14="http://schemas.microsoft.com/office/drawing/2010/main" val="0"/>
                              </a:ext>
                            </a:extLst>
                          </a:blip>
                          <a:srcRect/>
                          <a:stretch>
                            <a:fillRect/>
                          </a:stretch>
                        </pic:blipFill>
                        <pic:spPr bwMode="auto">
                          <a:xfrm>
                            <a:off x="0" y="0"/>
                            <a:ext cx="162560" cy="229870"/>
                          </a:xfrm>
                          <a:prstGeom prst="rect">
                            <a:avLst/>
                          </a:prstGeom>
                          <a:noFill/>
                          <a:ln>
                            <a:noFill/>
                          </a:ln>
                        </pic:spPr>
                      </pic:pic>
                    </a:graphicData>
                  </a:graphic>
                </wp:inline>
              </w:drawing>
            </w:r>
            <w:r w:rsidRPr="002C71A3">
              <w:rPr>
                <w:noProof/>
              </w:rPr>
              <w:drawing>
                <wp:inline distT="0" distB="0" distL="0" distR="0" wp14:anchorId="6273E587" wp14:editId="1339528C">
                  <wp:extent cx="112395" cy="179705"/>
                  <wp:effectExtent l="0" t="0" r="0" b="0"/>
                  <wp:docPr id="70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087" cstate="print">
                            <a:extLst>
                              <a:ext uri="{28A0092B-C50C-407E-A947-70E740481C1C}">
                                <a14:useLocalDpi xmlns:a14="http://schemas.microsoft.com/office/drawing/2010/main" val="0"/>
                              </a:ext>
                            </a:extLst>
                          </a:blip>
                          <a:srcRect/>
                          <a:stretch>
                            <a:fillRect/>
                          </a:stretch>
                        </pic:blipFill>
                        <pic:spPr bwMode="auto">
                          <a:xfrm>
                            <a:off x="0" y="0"/>
                            <a:ext cx="112395" cy="179705"/>
                          </a:xfrm>
                          <a:prstGeom prst="rect">
                            <a:avLst/>
                          </a:prstGeom>
                          <a:noFill/>
                          <a:ln>
                            <a:noFill/>
                          </a:ln>
                        </pic:spPr>
                      </pic:pic>
                    </a:graphicData>
                  </a:graphic>
                </wp:inline>
              </w:drawing>
            </w:r>
          </w:p>
        </w:tc>
      </w:tr>
      <w:tr w:rsidR="00EB01FB" w:rsidRPr="002C71A3" w:rsidTr="00003BD5">
        <w:trPr>
          <w:jc w:val="center"/>
        </w:trPr>
        <w:tc>
          <w:tcPr>
            <w:tcW w:w="972" w:type="dxa"/>
          </w:tcPr>
          <w:p w:rsidR="00EB01FB" w:rsidRPr="002C71A3" w:rsidRDefault="00EB01FB" w:rsidP="00003BD5">
            <w:pPr>
              <w:jc w:val="center"/>
            </w:pPr>
            <w:r w:rsidRPr="002C71A3">
              <w:t>0</w:t>
            </w:r>
          </w:p>
        </w:tc>
        <w:tc>
          <w:tcPr>
            <w:tcW w:w="1336" w:type="dxa"/>
          </w:tcPr>
          <w:p w:rsidR="00EB01FB" w:rsidRPr="002C71A3" w:rsidRDefault="00EB01FB" w:rsidP="00003BD5"/>
        </w:tc>
        <w:tc>
          <w:tcPr>
            <w:tcW w:w="1336" w:type="dxa"/>
          </w:tcPr>
          <w:p w:rsidR="00EB01FB" w:rsidRPr="002C71A3" w:rsidRDefault="00EB01FB" w:rsidP="00003BD5"/>
        </w:tc>
        <w:tc>
          <w:tcPr>
            <w:tcW w:w="1336" w:type="dxa"/>
          </w:tcPr>
          <w:p w:rsidR="00EB01FB" w:rsidRPr="002C71A3" w:rsidRDefault="00EB01FB" w:rsidP="00003BD5">
            <w:r w:rsidRPr="002C71A3">
              <w:t>1, point</w:t>
            </w:r>
          </w:p>
        </w:tc>
      </w:tr>
      <w:tr w:rsidR="00EB01FB" w:rsidRPr="002C71A3" w:rsidTr="00003BD5">
        <w:trPr>
          <w:jc w:val="center"/>
        </w:trPr>
        <w:tc>
          <w:tcPr>
            <w:tcW w:w="972" w:type="dxa"/>
          </w:tcPr>
          <w:p w:rsidR="00EB01FB" w:rsidRPr="002C71A3" w:rsidRDefault="00EB01FB" w:rsidP="00003BD5">
            <w:pPr>
              <w:jc w:val="center"/>
            </w:pPr>
            <w:r w:rsidRPr="002C71A3">
              <w:t>1</w:t>
            </w:r>
          </w:p>
        </w:tc>
        <w:tc>
          <w:tcPr>
            <w:tcW w:w="1336" w:type="dxa"/>
          </w:tcPr>
          <w:p w:rsidR="00EB01FB" w:rsidRPr="002C71A3" w:rsidRDefault="00EB01FB" w:rsidP="00003BD5"/>
        </w:tc>
        <w:tc>
          <w:tcPr>
            <w:tcW w:w="1336" w:type="dxa"/>
          </w:tcPr>
          <w:p w:rsidR="00EB01FB" w:rsidRPr="002C71A3" w:rsidRDefault="00EB01FB" w:rsidP="00003BD5"/>
        </w:tc>
        <w:tc>
          <w:tcPr>
            <w:tcW w:w="1336" w:type="dxa"/>
          </w:tcPr>
          <w:p w:rsidR="00EB01FB" w:rsidRPr="002C71A3" w:rsidRDefault="00EB01FB" w:rsidP="00003BD5">
            <w:r w:rsidRPr="002C71A3">
              <w:rPr>
                <w:noProof/>
              </w:rPr>
              <w:drawing>
                <wp:inline distT="0" distB="0" distL="0" distR="0" wp14:anchorId="19208AEC" wp14:editId="107E2CD8">
                  <wp:extent cx="229870" cy="162560"/>
                  <wp:effectExtent l="0" t="0" r="0" b="8890"/>
                  <wp:docPr id="702"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088" cstate="print">
                            <a:extLst>
                              <a:ext uri="{28A0092B-C50C-407E-A947-70E740481C1C}">
                                <a14:useLocalDpi xmlns:a14="http://schemas.microsoft.com/office/drawing/2010/main" val="0"/>
                              </a:ext>
                            </a:extLst>
                          </a:blip>
                          <a:srcRect/>
                          <a:stretch>
                            <a:fillRect/>
                          </a:stretch>
                        </pic:blipFill>
                        <pic:spPr bwMode="auto">
                          <a:xfrm>
                            <a:off x="0" y="0"/>
                            <a:ext cx="229870" cy="162560"/>
                          </a:xfrm>
                          <a:prstGeom prst="rect">
                            <a:avLst/>
                          </a:prstGeom>
                          <a:noFill/>
                          <a:ln>
                            <a:noFill/>
                          </a:ln>
                        </pic:spPr>
                      </pic:pic>
                    </a:graphicData>
                  </a:graphic>
                </wp:inline>
              </w:drawing>
            </w:r>
            <w:r w:rsidRPr="002C71A3">
              <w:t>, segement line</w:t>
            </w:r>
          </w:p>
        </w:tc>
      </w:tr>
      <w:tr w:rsidR="00EB01FB" w:rsidRPr="002C71A3" w:rsidTr="00003BD5">
        <w:trPr>
          <w:jc w:val="center"/>
        </w:trPr>
        <w:tc>
          <w:tcPr>
            <w:tcW w:w="972" w:type="dxa"/>
          </w:tcPr>
          <w:p w:rsidR="00EB01FB" w:rsidRPr="002C71A3" w:rsidRDefault="00EB01FB" w:rsidP="00003BD5">
            <w:pPr>
              <w:jc w:val="center"/>
            </w:pPr>
            <w:r w:rsidRPr="002C71A3">
              <w:t>2</w:t>
            </w:r>
          </w:p>
        </w:tc>
        <w:tc>
          <w:tcPr>
            <w:tcW w:w="1336" w:type="dxa"/>
          </w:tcPr>
          <w:p w:rsidR="00EB01FB" w:rsidRPr="002C71A3" w:rsidRDefault="00EB01FB" w:rsidP="00003BD5">
            <w:r w:rsidRPr="002C71A3">
              <w:rPr>
                <w:noProof/>
              </w:rPr>
              <w:drawing>
                <wp:inline distT="0" distB="0" distL="0" distR="0" wp14:anchorId="538B1B48" wp14:editId="1AA27792">
                  <wp:extent cx="84455" cy="162560"/>
                  <wp:effectExtent l="0" t="0" r="0" b="8890"/>
                  <wp:docPr id="701"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089" cstate="print">
                            <a:extLst>
                              <a:ext uri="{28A0092B-C50C-407E-A947-70E740481C1C}">
                                <a14:useLocalDpi xmlns:a14="http://schemas.microsoft.com/office/drawing/2010/main" val="0"/>
                              </a:ext>
                            </a:extLst>
                          </a:blip>
                          <a:srcRect/>
                          <a:stretch>
                            <a:fillRect/>
                          </a:stretch>
                        </pic:blipFill>
                        <pic:spPr bwMode="auto">
                          <a:xfrm>
                            <a:off x="0" y="0"/>
                            <a:ext cx="84455" cy="162560"/>
                          </a:xfrm>
                          <a:prstGeom prst="rect">
                            <a:avLst/>
                          </a:prstGeom>
                          <a:noFill/>
                          <a:ln>
                            <a:noFill/>
                          </a:ln>
                        </pic:spPr>
                      </pic:pic>
                    </a:graphicData>
                  </a:graphic>
                </wp:inline>
              </w:drawing>
            </w:r>
          </w:p>
        </w:tc>
        <w:tc>
          <w:tcPr>
            <w:tcW w:w="1336" w:type="dxa"/>
          </w:tcPr>
          <w:p w:rsidR="00EB01FB" w:rsidRPr="002C71A3" w:rsidRDefault="00EB01FB" w:rsidP="00003BD5"/>
        </w:tc>
        <w:tc>
          <w:tcPr>
            <w:tcW w:w="1336" w:type="dxa"/>
          </w:tcPr>
          <w:p w:rsidR="00EB01FB" w:rsidRPr="002C71A3" w:rsidRDefault="00EB01FB" w:rsidP="00003BD5">
            <w:r w:rsidRPr="002C71A3">
              <w:rPr>
                <w:noProof/>
              </w:rPr>
              <w:drawing>
                <wp:inline distT="0" distB="0" distL="0" distR="0" wp14:anchorId="65D1CA6B" wp14:editId="3C4F556B">
                  <wp:extent cx="297180" cy="201930"/>
                  <wp:effectExtent l="0" t="0" r="7620" b="7620"/>
                  <wp:docPr id="700"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090" cstate="print">
                            <a:extLst>
                              <a:ext uri="{28A0092B-C50C-407E-A947-70E740481C1C}">
                                <a14:useLocalDpi xmlns:a14="http://schemas.microsoft.com/office/drawing/2010/main" val="0"/>
                              </a:ext>
                            </a:extLst>
                          </a:blip>
                          <a:srcRect/>
                          <a:stretch>
                            <a:fillRect/>
                          </a:stretch>
                        </pic:blipFill>
                        <pic:spPr bwMode="auto">
                          <a:xfrm>
                            <a:off x="0" y="0"/>
                            <a:ext cx="297180" cy="201930"/>
                          </a:xfrm>
                          <a:prstGeom prst="rect">
                            <a:avLst/>
                          </a:prstGeom>
                          <a:noFill/>
                          <a:ln>
                            <a:noFill/>
                          </a:ln>
                        </pic:spPr>
                      </pic:pic>
                    </a:graphicData>
                  </a:graphic>
                </wp:inline>
              </w:drawing>
            </w:r>
            <w:r w:rsidRPr="002C71A3">
              <w:t>disk</w:t>
            </w:r>
          </w:p>
        </w:tc>
      </w:tr>
      <w:tr w:rsidR="00EB01FB" w:rsidRPr="002C71A3" w:rsidTr="00003BD5">
        <w:trPr>
          <w:jc w:val="center"/>
        </w:trPr>
        <w:tc>
          <w:tcPr>
            <w:tcW w:w="972" w:type="dxa"/>
          </w:tcPr>
          <w:p w:rsidR="00EB01FB" w:rsidRPr="002C71A3" w:rsidRDefault="00EB01FB" w:rsidP="00003BD5">
            <w:pPr>
              <w:jc w:val="center"/>
            </w:pPr>
            <w:r w:rsidRPr="002C71A3">
              <w:t>3</w:t>
            </w:r>
          </w:p>
        </w:tc>
        <w:tc>
          <w:tcPr>
            <w:tcW w:w="1336" w:type="dxa"/>
          </w:tcPr>
          <w:p w:rsidR="00EB01FB" w:rsidRPr="002C71A3" w:rsidRDefault="00EB01FB" w:rsidP="00003BD5">
            <w:r w:rsidRPr="002C71A3">
              <w:rPr>
                <w:noProof/>
              </w:rPr>
              <w:drawing>
                <wp:inline distT="0" distB="0" distL="0" distR="0" wp14:anchorId="4A8CCEF3" wp14:editId="16EC1B65">
                  <wp:extent cx="493395" cy="229870"/>
                  <wp:effectExtent l="0" t="0" r="1905" b="0"/>
                  <wp:docPr id="699"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091" cstate="print">
                            <a:extLst>
                              <a:ext uri="{28A0092B-C50C-407E-A947-70E740481C1C}">
                                <a14:useLocalDpi xmlns:a14="http://schemas.microsoft.com/office/drawing/2010/main" val="0"/>
                              </a:ext>
                            </a:extLst>
                          </a:blip>
                          <a:srcRect/>
                          <a:stretch>
                            <a:fillRect/>
                          </a:stretch>
                        </pic:blipFill>
                        <pic:spPr bwMode="auto">
                          <a:xfrm>
                            <a:off x="0" y="0"/>
                            <a:ext cx="493395" cy="229870"/>
                          </a:xfrm>
                          <a:prstGeom prst="rect">
                            <a:avLst/>
                          </a:prstGeom>
                          <a:noFill/>
                          <a:ln>
                            <a:noFill/>
                          </a:ln>
                        </pic:spPr>
                      </pic:pic>
                    </a:graphicData>
                  </a:graphic>
                </wp:inline>
              </w:drawing>
            </w:r>
          </w:p>
        </w:tc>
        <w:tc>
          <w:tcPr>
            <w:tcW w:w="1336" w:type="dxa"/>
          </w:tcPr>
          <w:p w:rsidR="00EB01FB" w:rsidRPr="002C71A3" w:rsidRDefault="00EB01FB" w:rsidP="00003BD5"/>
        </w:tc>
        <w:tc>
          <w:tcPr>
            <w:tcW w:w="1336" w:type="dxa"/>
          </w:tcPr>
          <w:p w:rsidR="00EB01FB" w:rsidRPr="002C71A3" w:rsidRDefault="00EB01FB" w:rsidP="00003BD5">
            <w:r w:rsidRPr="002C71A3">
              <w:rPr>
                <w:noProof/>
              </w:rPr>
              <w:drawing>
                <wp:inline distT="0" distB="0" distL="0" distR="0" wp14:anchorId="7AE3A05E" wp14:editId="098C3C93">
                  <wp:extent cx="409575" cy="421005"/>
                  <wp:effectExtent l="0" t="0" r="9525" b="0"/>
                  <wp:docPr id="6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092" cstate="print">
                            <a:extLst>
                              <a:ext uri="{28A0092B-C50C-407E-A947-70E740481C1C}">
                                <a14:useLocalDpi xmlns:a14="http://schemas.microsoft.com/office/drawing/2010/main" val="0"/>
                              </a:ext>
                            </a:extLst>
                          </a:blip>
                          <a:srcRect/>
                          <a:stretch>
                            <a:fillRect/>
                          </a:stretch>
                        </pic:blipFill>
                        <pic:spPr bwMode="auto">
                          <a:xfrm>
                            <a:off x="0" y="0"/>
                            <a:ext cx="409575" cy="421005"/>
                          </a:xfrm>
                          <a:prstGeom prst="rect">
                            <a:avLst/>
                          </a:prstGeom>
                          <a:noFill/>
                          <a:ln>
                            <a:noFill/>
                          </a:ln>
                        </pic:spPr>
                      </pic:pic>
                    </a:graphicData>
                  </a:graphic>
                </wp:inline>
              </w:drawing>
            </w:r>
            <w:r w:rsidRPr="002C71A3">
              <w:t>ball</w:t>
            </w:r>
          </w:p>
        </w:tc>
      </w:tr>
      <w:tr w:rsidR="00EB01FB" w:rsidRPr="002C71A3" w:rsidTr="00003BD5">
        <w:trPr>
          <w:jc w:val="center"/>
        </w:trPr>
        <w:tc>
          <w:tcPr>
            <w:tcW w:w="972" w:type="dxa"/>
          </w:tcPr>
          <w:p w:rsidR="00EB01FB" w:rsidRPr="002C71A3" w:rsidRDefault="00EB01FB" w:rsidP="00003BD5">
            <w:pPr>
              <w:jc w:val="center"/>
            </w:pPr>
            <w:r w:rsidRPr="002C71A3">
              <w:t>4</w:t>
            </w:r>
          </w:p>
        </w:tc>
        <w:tc>
          <w:tcPr>
            <w:tcW w:w="1336" w:type="dxa"/>
          </w:tcPr>
          <w:p w:rsidR="00EB01FB" w:rsidRPr="002C71A3" w:rsidRDefault="00EB01FB" w:rsidP="00003BD5">
            <w:r w:rsidRPr="002C71A3">
              <w:rPr>
                <w:noProof/>
              </w:rPr>
              <w:drawing>
                <wp:inline distT="0" distB="0" distL="0" distR="0" wp14:anchorId="63FC81A2" wp14:editId="69060076">
                  <wp:extent cx="123190" cy="162560"/>
                  <wp:effectExtent l="0" t="0" r="0" b="8890"/>
                  <wp:docPr id="697"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093" cstate="print">
                            <a:extLst>
                              <a:ext uri="{28A0092B-C50C-407E-A947-70E740481C1C}">
                                <a14:useLocalDpi xmlns:a14="http://schemas.microsoft.com/office/drawing/2010/main" val="0"/>
                              </a:ext>
                            </a:extLst>
                          </a:blip>
                          <a:srcRect/>
                          <a:stretch>
                            <a:fillRect/>
                          </a:stretch>
                        </pic:blipFill>
                        <pic:spPr bwMode="auto">
                          <a:xfrm>
                            <a:off x="0" y="0"/>
                            <a:ext cx="123190" cy="162560"/>
                          </a:xfrm>
                          <a:prstGeom prst="rect">
                            <a:avLst/>
                          </a:prstGeom>
                          <a:noFill/>
                          <a:ln>
                            <a:noFill/>
                          </a:ln>
                        </pic:spPr>
                      </pic:pic>
                    </a:graphicData>
                  </a:graphic>
                </wp:inline>
              </w:drawing>
            </w:r>
          </w:p>
        </w:tc>
        <w:tc>
          <w:tcPr>
            <w:tcW w:w="1336" w:type="dxa"/>
          </w:tcPr>
          <w:p w:rsidR="00EB01FB" w:rsidRPr="002C71A3" w:rsidRDefault="00EB01FB" w:rsidP="00003BD5"/>
        </w:tc>
        <w:tc>
          <w:tcPr>
            <w:tcW w:w="1336" w:type="dxa"/>
          </w:tcPr>
          <w:p w:rsidR="00EB01FB" w:rsidRPr="002C71A3" w:rsidRDefault="00EB01FB" w:rsidP="00003BD5">
            <w:r w:rsidRPr="002C71A3">
              <w:rPr>
                <w:noProof/>
              </w:rPr>
              <w:drawing>
                <wp:inline distT="0" distB="0" distL="0" distR="0" wp14:anchorId="264C9C31" wp14:editId="6410B7CD">
                  <wp:extent cx="381635" cy="421005"/>
                  <wp:effectExtent l="0" t="0" r="0" b="0"/>
                  <wp:docPr id="696"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094" cstate="print">
                            <a:extLst>
                              <a:ext uri="{28A0092B-C50C-407E-A947-70E740481C1C}">
                                <a14:useLocalDpi xmlns:a14="http://schemas.microsoft.com/office/drawing/2010/main" val="0"/>
                              </a:ext>
                            </a:extLst>
                          </a:blip>
                          <a:srcRect/>
                          <a:stretch>
                            <a:fillRect/>
                          </a:stretch>
                        </pic:blipFill>
                        <pic:spPr bwMode="auto">
                          <a:xfrm>
                            <a:off x="0" y="0"/>
                            <a:ext cx="381635" cy="421005"/>
                          </a:xfrm>
                          <a:prstGeom prst="rect">
                            <a:avLst/>
                          </a:prstGeom>
                          <a:noFill/>
                          <a:ln>
                            <a:noFill/>
                          </a:ln>
                        </pic:spPr>
                      </pic:pic>
                    </a:graphicData>
                  </a:graphic>
                </wp:inline>
              </w:drawing>
            </w:r>
          </w:p>
        </w:tc>
      </w:tr>
      <w:tr w:rsidR="00EB01FB" w:rsidRPr="002C71A3" w:rsidTr="00003BD5">
        <w:trPr>
          <w:jc w:val="center"/>
        </w:trPr>
        <w:tc>
          <w:tcPr>
            <w:tcW w:w="972" w:type="dxa"/>
          </w:tcPr>
          <w:p w:rsidR="00EB01FB" w:rsidRPr="002C71A3" w:rsidRDefault="00EB01FB" w:rsidP="00003BD5">
            <w:pPr>
              <w:jc w:val="center"/>
            </w:pPr>
            <w:r w:rsidRPr="002C71A3">
              <w:t>5</w:t>
            </w:r>
          </w:p>
        </w:tc>
        <w:tc>
          <w:tcPr>
            <w:tcW w:w="1336" w:type="dxa"/>
          </w:tcPr>
          <w:p w:rsidR="00EB01FB" w:rsidRPr="002C71A3" w:rsidRDefault="00EB01FB" w:rsidP="00003BD5">
            <w:r w:rsidRPr="002C71A3">
              <w:rPr>
                <w:noProof/>
              </w:rPr>
              <w:drawing>
                <wp:inline distT="0" distB="0" distL="0" distR="0" wp14:anchorId="70680F8F" wp14:editId="6329C3DA">
                  <wp:extent cx="566420" cy="229870"/>
                  <wp:effectExtent l="0" t="0" r="0" b="0"/>
                  <wp:docPr id="695"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095" cstate="print">
                            <a:extLst>
                              <a:ext uri="{28A0092B-C50C-407E-A947-70E740481C1C}">
                                <a14:useLocalDpi xmlns:a14="http://schemas.microsoft.com/office/drawing/2010/main" val="0"/>
                              </a:ext>
                            </a:extLst>
                          </a:blip>
                          <a:srcRect/>
                          <a:stretch>
                            <a:fillRect/>
                          </a:stretch>
                        </pic:blipFill>
                        <pic:spPr bwMode="auto">
                          <a:xfrm>
                            <a:off x="0" y="0"/>
                            <a:ext cx="566420" cy="229870"/>
                          </a:xfrm>
                          <a:prstGeom prst="rect">
                            <a:avLst/>
                          </a:prstGeom>
                          <a:noFill/>
                          <a:ln>
                            <a:noFill/>
                          </a:ln>
                        </pic:spPr>
                      </pic:pic>
                    </a:graphicData>
                  </a:graphic>
                </wp:inline>
              </w:drawing>
            </w:r>
          </w:p>
        </w:tc>
        <w:tc>
          <w:tcPr>
            <w:tcW w:w="1336" w:type="dxa"/>
          </w:tcPr>
          <w:p w:rsidR="00EB01FB" w:rsidRPr="002C71A3" w:rsidRDefault="00EB01FB" w:rsidP="00003BD5"/>
        </w:tc>
        <w:tc>
          <w:tcPr>
            <w:tcW w:w="1336" w:type="dxa"/>
          </w:tcPr>
          <w:p w:rsidR="00EB01FB" w:rsidRPr="002C71A3" w:rsidRDefault="00EB01FB" w:rsidP="00003BD5"/>
        </w:tc>
      </w:tr>
      <w:tr w:rsidR="00EB01FB" w:rsidRPr="002C71A3" w:rsidTr="00003BD5">
        <w:trPr>
          <w:jc w:val="center"/>
        </w:trPr>
        <w:tc>
          <w:tcPr>
            <w:tcW w:w="972" w:type="dxa"/>
          </w:tcPr>
          <w:p w:rsidR="00EB01FB" w:rsidRPr="002C71A3" w:rsidRDefault="00EB01FB" w:rsidP="00003BD5">
            <w:pPr>
              <w:jc w:val="center"/>
            </w:pPr>
            <w:r w:rsidRPr="002C71A3">
              <w:t>6</w:t>
            </w:r>
          </w:p>
        </w:tc>
        <w:tc>
          <w:tcPr>
            <w:tcW w:w="1336" w:type="dxa"/>
          </w:tcPr>
          <w:p w:rsidR="00EB01FB" w:rsidRPr="002C71A3" w:rsidRDefault="00EB01FB" w:rsidP="00003BD5">
            <w:r w:rsidRPr="002C71A3">
              <w:rPr>
                <w:noProof/>
              </w:rPr>
              <w:drawing>
                <wp:inline distT="0" distB="0" distL="0" distR="0" wp14:anchorId="544B7968" wp14:editId="6E7D643E">
                  <wp:extent cx="123190" cy="179705"/>
                  <wp:effectExtent l="0" t="0" r="0" b="0"/>
                  <wp:docPr id="694"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096" cstate="print">
                            <a:extLst>
                              <a:ext uri="{28A0092B-C50C-407E-A947-70E740481C1C}">
                                <a14:useLocalDpi xmlns:a14="http://schemas.microsoft.com/office/drawing/2010/main" val="0"/>
                              </a:ext>
                            </a:extLst>
                          </a:blip>
                          <a:srcRect/>
                          <a:stretch>
                            <a:fillRect/>
                          </a:stretch>
                        </pic:blipFill>
                        <pic:spPr bwMode="auto">
                          <a:xfrm>
                            <a:off x="0" y="0"/>
                            <a:ext cx="123190" cy="179705"/>
                          </a:xfrm>
                          <a:prstGeom prst="rect">
                            <a:avLst/>
                          </a:prstGeom>
                          <a:noFill/>
                          <a:ln>
                            <a:noFill/>
                          </a:ln>
                        </pic:spPr>
                      </pic:pic>
                    </a:graphicData>
                  </a:graphic>
                </wp:inline>
              </w:drawing>
            </w:r>
          </w:p>
        </w:tc>
        <w:tc>
          <w:tcPr>
            <w:tcW w:w="1336" w:type="dxa"/>
          </w:tcPr>
          <w:p w:rsidR="00EB01FB" w:rsidRPr="002C71A3" w:rsidRDefault="00EB01FB" w:rsidP="00003BD5"/>
        </w:tc>
        <w:tc>
          <w:tcPr>
            <w:tcW w:w="1336" w:type="dxa"/>
          </w:tcPr>
          <w:p w:rsidR="00EB01FB" w:rsidRPr="002C71A3" w:rsidRDefault="00EB01FB" w:rsidP="00003BD5"/>
        </w:tc>
      </w:tr>
      <w:tr w:rsidR="00EB01FB" w:rsidRPr="002C71A3" w:rsidTr="00003BD5">
        <w:trPr>
          <w:jc w:val="center"/>
        </w:trPr>
        <w:tc>
          <w:tcPr>
            <w:tcW w:w="972" w:type="dxa"/>
          </w:tcPr>
          <w:p w:rsidR="00EB01FB" w:rsidRPr="002C71A3" w:rsidRDefault="00EB01FB" w:rsidP="00003BD5">
            <w:pPr>
              <w:jc w:val="center"/>
            </w:pPr>
            <w:r w:rsidRPr="002C71A3">
              <w:t>7</w:t>
            </w:r>
          </w:p>
        </w:tc>
        <w:tc>
          <w:tcPr>
            <w:tcW w:w="1336" w:type="dxa"/>
          </w:tcPr>
          <w:p w:rsidR="00EB01FB" w:rsidRPr="002C71A3" w:rsidRDefault="00EB01FB" w:rsidP="00003BD5">
            <w:r w:rsidRPr="002C71A3">
              <w:rPr>
                <w:noProof/>
              </w:rPr>
              <w:drawing>
                <wp:inline distT="0" distB="0" distL="0" distR="0" wp14:anchorId="5B7B9A14" wp14:editId="2FD2DF56">
                  <wp:extent cx="695325" cy="229870"/>
                  <wp:effectExtent l="0" t="0" r="9525" b="0"/>
                  <wp:docPr id="69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097" cstate="print">
                            <a:extLst>
                              <a:ext uri="{28A0092B-C50C-407E-A947-70E740481C1C}">
                                <a14:useLocalDpi xmlns:a14="http://schemas.microsoft.com/office/drawing/2010/main" val="0"/>
                              </a:ext>
                            </a:extLst>
                          </a:blip>
                          <a:srcRect/>
                          <a:stretch>
                            <a:fillRect/>
                          </a:stretch>
                        </pic:blipFill>
                        <pic:spPr bwMode="auto">
                          <a:xfrm>
                            <a:off x="0" y="0"/>
                            <a:ext cx="695325" cy="229870"/>
                          </a:xfrm>
                          <a:prstGeom prst="rect">
                            <a:avLst/>
                          </a:prstGeom>
                          <a:noFill/>
                          <a:ln>
                            <a:noFill/>
                          </a:ln>
                        </pic:spPr>
                      </pic:pic>
                    </a:graphicData>
                  </a:graphic>
                </wp:inline>
              </w:drawing>
            </w:r>
          </w:p>
        </w:tc>
        <w:tc>
          <w:tcPr>
            <w:tcW w:w="1336" w:type="dxa"/>
          </w:tcPr>
          <w:p w:rsidR="00EB01FB" w:rsidRPr="002C71A3" w:rsidRDefault="00EB01FB" w:rsidP="00003BD5"/>
        </w:tc>
        <w:tc>
          <w:tcPr>
            <w:tcW w:w="1336" w:type="dxa"/>
          </w:tcPr>
          <w:p w:rsidR="00EB01FB" w:rsidRPr="002C71A3" w:rsidRDefault="00EB01FB" w:rsidP="00003BD5"/>
        </w:tc>
      </w:tr>
      <w:tr w:rsidR="00EB01FB" w:rsidRPr="002C71A3" w:rsidTr="00003BD5">
        <w:trPr>
          <w:jc w:val="center"/>
        </w:trPr>
        <w:tc>
          <w:tcPr>
            <w:tcW w:w="972" w:type="dxa"/>
          </w:tcPr>
          <w:p w:rsidR="00EB01FB" w:rsidRPr="002C71A3" w:rsidRDefault="00EB01FB" w:rsidP="00003BD5">
            <w:pPr>
              <w:jc w:val="center"/>
            </w:pPr>
            <w:r w:rsidRPr="002C71A3">
              <w:t>8</w:t>
            </w:r>
          </w:p>
        </w:tc>
        <w:tc>
          <w:tcPr>
            <w:tcW w:w="1336" w:type="dxa"/>
          </w:tcPr>
          <w:p w:rsidR="00EB01FB" w:rsidRPr="002C71A3" w:rsidRDefault="00EB01FB" w:rsidP="00003BD5">
            <w:r w:rsidRPr="002C71A3">
              <w:rPr>
                <w:noProof/>
              </w:rPr>
              <w:drawing>
                <wp:inline distT="0" distB="0" distL="0" distR="0" wp14:anchorId="47CEB990" wp14:editId="60B1A28D">
                  <wp:extent cx="201930" cy="162560"/>
                  <wp:effectExtent l="0" t="0" r="7620" b="8890"/>
                  <wp:docPr id="692"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098" cstate="print">
                            <a:extLst>
                              <a:ext uri="{28A0092B-C50C-407E-A947-70E740481C1C}">
                                <a14:useLocalDpi xmlns:a14="http://schemas.microsoft.com/office/drawing/2010/main" val="0"/>
                              </a:ext>
                            </a:extLst>
                          </a:blip>
                          <a:srcRect/>
                          <a:stretch>
                            <a:fillRect/>
                          </a:stretch>
                        </pic:blipFill>
                        <pic:spPr bwMode="auto">
                          <a:xfrm>
                            <a:off x="0" y="0"/>
                            <a:ext cx="201930" cy="162560"/>
                          </a:xfrm>
                          <a:prstGeom prst="rect">
                            <a:avLst/>
                          </a:prstGeom>
                          <a:noFill/>
                          <a:ln>
                            <a:noFill/>
                          </a:ln>
                        </pic:spPr>
                      </pic:pic>
                    </a:graphicData>
                  </a:graphic>
                </wp:inline>
              </w:drawing>
            </w:r>
          </w:p>
        </w:tc>
        <w:tc>
          <w:tcPr>
            <w:tcW w:w="1336" w:type="dxa"/>
          </w:tcPr>
          <w:p w:rsidR="00EB01FB" w:rsidRPr="002C71A3" w:rsidRDefault="00EB01FB" w:rsidP="00003BD5"/>
        </w:tc>
        <w:tc>
          <w:tcPr>
            <w:tcW w:w="1336" w:type="dxa"/>
          </w:tcPr>
          <w:p w:rsidR="00EB01FB" w:rsidRPr="002C71A3" w:rsidRDefault="00EB01FB" w:rsidP="00003BD5"/>
        </w:tc>
      </w:tr>
      <w:tr w:rsidR="00EB01FB" w:rsidRPr="002C71A3" w:rsidTr="00003BD5">
        <w:trPr>
          <w:jc w:val="center"/>
        </w:trPr>
        <w:tc>
          <w:tcPr>
            <w:tcW w:w="972" w:type="dxa"/>
          </w:tcPr>
          <w:p w:rsidR="00EB01FB" w:rsidRPr="002C71A3" w:rsidRDefault="00EB01FB" w:rsidP="00003BD5">
            <w:pPr>
              <w:jc w:val="center"/>
            </w:pPr>
            <w:r w:rsidRPr="002C71A3">
              <w:t>9</w:t>
            </w:r>
          </w:p>
        </w:tc>
        <w:tc>
          <w:tcPr>
            <w:tcW w:w="1336" w:type="dxa"/>
          </w:tcPr>
          <w:p w:rsidR="00EB01FB" w:rsidRPr="002C71A3" w:rsidRDefault="00EB01FB" w:rsidP="00003BD5">
            <w:r w:rsidRPr="002C71A3">
              <w:rPr>
                <w:noProof/>
              </w:rPr>
              <w:drawing>
                <wp:inline distT="0" distB="0" distL="0" distR="0" wp14:anchorId="19B5E1E1" wp14:editId="71A7225E">
                  <wp:extent cx="723900" cy="229870"/>
                  <wp:effectExtent l="0" t="0" r="0" b="0"/>
                  <wp:docPr id="691"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099" cstate="print">
                            <a:extLst>
                              <a:ext uri="{28A0092B-C50C-407E-A947-70E740481C1C}">
                                <a14:useLocalDpi xmlns:a14="http://schemas.microsoft.com/office/drawing/2010/main" val="0"/>
                              </a:ext>
                            </a:extLst>
                          </a:blip>
                          <a:srcRect/>
                          <a:stretch>
                            <a:fillRect/>
                          </a:stretch>
                        </pic:blipFill>
                        <pic:spPr bwMode="auto">
                          <a:xfrm>
                            <a:off x="0" y="0"/>
                            <a:ext cx="723900" cy="229870"/>
                          </a:xfrm>
                          <a:prstGeom prst="rect">
                            <a:avLst/>
                          </a:prstGeom>
                          <a:noFill/>
                          <a:ln>
                            <a:noFill/>
                          </a:ln>
                        </pic:spPr>
                      </pic:pic>
                    </a:graphicData>
                  </a:graphic>
                </wp:inline>
              </w:drawing>
            </w:r>
          </w:p>
        </w:tc>
        <w:tc>
          <w:tcPr>
            <w:tcW w:w="1336" w:type="dxa"/>
          </w:tcPr>
          <w:p w:rsidR="00EB01FB" w:rsidRPr="002C71A3" w:rsidRDefault="00EB01FB" w:rsidP="00003BD5"/>
        </w:tc>
        <w:tc>
          <w:tcPr>
            <w:tcW w:w="1336" w:type="dxa"/>
          </w:tcPr>
          <w:p w:rsidR="00EB01FB" w:rsidRPr="002C71A3" w:rsidRDefault="00EB01FB" w:rsidP="00003BD5"/>
        </w:tc>
      </w:tr>
      <w:tr w:rsidR="00EB01FB" w:rsidRPr="002C71A3" w:rsidTr="00003BD5">
        <w:trPr>
          <w:jc w:val="center"/>
        </w:trPr>
        <w:tc>
          <w:tcPr>
            <w:tcW w:w="972" w:type="dxa"/>
          </w:tcPr>
          <w:p w:rsidR="00EB01FB" w:rsidRPr="002C71A3" w:rsidRDefault="00EB01FB" w:rsidP="00003BD5">
            <w:pPr>
              <w:jc w:val="center"/>
            </w:pPr>
            <w:r w:rsidRPr="002C71A3">
              <w:t>10</w:t>
            </w:r>
          </w:p>
        </w:tc>
        <w:tc>
          <w:tcPr>
            <w:tcW w:w="1336" w:type="dxa"/>
          </w:tcPr>
          <w:p w:rsidR="00EB01FB" w:rsidRPr="002C71A3" w:rsidRDefault="00EB01FB" w:rsidP="00003BD5">
            <w:r w:rsidRPr="002C71A3">
              <w:rPr>
                <w:noProof/>
              </w:rPr>
              <w:drawing>
                <wp:inline distT="0" distB="0" distL="0" distR="0" wp14:anchorId="33DE61BE" wp14:editId="75587795">
                  <wp:extent cx="257810" cy="179705"/>
                  <wp:effectExtent l="0" t="0" r="8890" b="0"/>
                  <wp:docPr id="690"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100" cstate="print">
                            <a:extLst>
                              <a:ext uri="{28A0092B-C50C-407E-A947-70E740481C1C}">
                                <a14:useLocalDpi xmlns:a14="http://schemas.microsoft.com/office/drawing/2010/main" val="0"/>
                              </a:ext>
                            </a:extLst>
                          </a:blip>
                          <a:srcRect/>
                          <a:stretch>
                            <a:fillRect/>
                          </a:stretch>
                        </pic:blipFill>
                        <pic:spPr bwMode="auto">
                          <a:xfrm>
                            <a:off x="0" y="0"/>
                            <a:ext cx="257810" cy="179705"/>
                          </a:xfrm>
                          <a:prstGeom prst="rect">
                            <a:avLst/>
                          </a:prstGeom>
                          <a:noFill/>
                          <a:ln>
                            <a:noFill/>
                          </a:ln>
                        </pic:spPr>
                      </pic:pic>
                    </a:graphicData>
                  </a:graphic>
                </wp:inline>
              </w:drawing>
            </w:r>
          </w:p>
        </w:tc>
        <w:tc>
          <w:tcPr>
            <w:tcW w:w="1336" w:type="dxa"/>
          </w:tcPr>
          <w:p w:rsidR="00EB01FB" w:rsidRPr="002C71A3" w:rsidRDefault="00EB01FB" w:rsidP="00003BD5"/>
        </w:tc>
        <w:tc>
          <w:tcPr>
            <w:tcW w:w="1336" w:type="dxa"/>
          </w:tcPr>
          <w:p w:rsidR="00EB01FB" w:rsidRPr="002C71A3" w:rsidRDefault="00EB01FB" w:rsidP="00003BD5"/>
        </w:tc>
      </w:tr>
    </w:tbl>
    <w:p w:rsidR="00EB01FB" w:rsidRPr="002C71A3" w:rsidRDefault="00EB01FB" w:rsidP="00783531"/>
    <w:p w:rsidR="00EB01FB" w:rsidRPr="002C71A3" w:rsidRDefault="00EB01FB" w:rsidP="00783531">
      <w:pPr>
        <w:tabs>
          <w:tab w:val="center" w:pos="4320"/>
          <w:tab w:val="right" w:pos="8640"/>
        </w:tabs>
      </w:pPr>
      <w:r w:rsidRPr="002C71A3">
        <w:tab/>
      </w:r>
      <w:r w:rsidRPr="002C71A3">
        <w:rPr>
          <w:noProof/>
        </w:rPr>
        <w:drawing>
          <wp:inline distT="0" distB="0" distL="0" distR="0" wp14:anchorId="5DF08CDB" wp14:editId="7058A5D1">
            <wp:extent cx="1076960" cy="712470"/>
            <wp:effectExtent l="0" t="0" r="0" b="0"/>
            <wp:docPr id="689"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101" cstate="print">
                      <a:extLst>
                        <a:ext uri="{28A0092B-C50C-407E-A947-70E740481C1C}">
                          <a14:useLocalDpi xmlns:a14="http://schemas.microsoft.com/office/drawing/2010/main" val="0"/>
                        </a:ext>
                      </a:extLst>
                    </a:blip>
                    <a:srcRect/>
                    <a:stretch>
                      <a:fillRect/>
                    </a:stretch>
                  </pic:blipFill>
                  <pic:spPr bwMode="auto">
                    <a:xfrm>
                      <a:off x="0" y="0"/>
                      <a:ext cx="1076960" cy="71247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116</w:instrText>
        </w:r>
      </w:fldSimple>
      <w:r w:rsidRPr="002C71A3">
        <w:instrText>)</w:instrText>
      </w:r>
      <w:r w:rsidRPr="002C71A3">
        <w:fldChar w:fldCharType="end"/>
      </w:r>
    </w:p>
    <w:p w:rsidR="00EB01FB" w:rsidRPr="00B75359" w:rsidRDefault="00EB01FB" w:rsidP="00C871C4">
      <w:pPr>
        <w:pStyle w:val="Heading3"/>
        <w:numPr>
          <w:ilvl w:val="2"/>
          <w:numId w:val="1"/>
        </w:numPr>
      </w:pPr>
      <w:bookmarkStart w:id="522" w:name="_Toc265177774"/>
      <w:bookmarkStart w:id="523" w:name="_Toc280363510"/>
      <w:bookmarkStart w:id="524" w:name="_Toc209776348"/>
      <w:bookmarkStart w:id="525" w:name="_Toc209776870"/>
      <w:bookmarkStart w:id="526" w:name="_Toc209781641"/>
      <w:bookmarkStart w:id="527" w:name="_Toc209787381"/>
      <w:bookmarkStart w:id="528" w:name="_Toc229857008"/>
      <w:bookmarkStart w:id="529" w:name="_Toc229926062"/>
      <w:r w:rsidRPr="00B75359">
        <w:t>Volume of a Hypersphere</w:t>
      </w:r>
      <w:bookmarkEnd w:id="522"/>
      <w:bookmarkEnd w:id="523"/>
      <w:bookmarkEnd w:id="524"/>
      <w:bookmarkEnd w:id="525"/>
      <w:bookmarkEnd w:id="526"/>
      <w:bookmarkEnd w:id="527"/>
      <w:bookmarkEnd w:id="528"/>
      <w:bookmarkEnd w:id="529"/>
    </w:p>
    <w:p w:rsidR="00EB01FB" w:rsidRPr="002C71A3" w:rsidRDefault="00EB01FB" w:rsidP="00783531"/>
    <w:p w:rsidR="00EB01FB" w:rsidRPr="002C71A3" w:rsidRDefault="00EB01FB" w:rsidP="00783531">
      <w:r w:rsidRPr="002C71A3">
        <w:t>A Derivation of n-Dimensional Spherical Coordinates Author(s): L. E. Blumenson Source: The American Mathematical Monthly, Vol. 67, No. 1 (Jan., 1960), pp. 63-66 Published by: Mathematical Association of America</w:t>
      </w:r>
    </w:p>
    <w:p w:rsidR="00EB01FB" w:rsidRPr="002C71A3" w:rsidRDefault="00EB01FB" w:rsidP="00783531"/>
    <w:p w:rsidR="00EB01FB" w:rsidRPr="002C71A3" w:rsidRDefault="00EB01FB" w:rsidP="00783531"/>
    <w:p w:rsidR="00EB01FB" w:rsidRPr="002C71A3" w:rsidRDefault="00EB01FB" w:rsidP="00783531"/>
    <w:p w:rsidR="00EB01FB" w:rsidRPr="002C71A3" w:rsidRDefault="00EB01FB" w:rsidP="00783531">
      <w:r w:rsidRPr="002C71A3">
        <w:t>Hyperspherical coordinates</w:t>
      </w:r>
    </w:p>
    <w:p w:rsidR="00EB01FB" w:rsidRPr="002C71A3" w:rsidRDefault="00EB01FB" w:rsidP="00783531"/>
    <w:p w:rsidR="00EB01FB" w:rsidRPr="002C71A3" w:rsidRDefault="00EB01FB" w:rsidP="00783531">
      <w:r w:rsidRPr="002C71A3">
        <w:t>Relies on integrals in section ().</w:t>
      </w:r>
    </w:p>
    <w:p w:rsidR="00EB01FB" w:rsidRPr="002C71A3" w:rsidRDefault="00EB01FB" w:rsidP="00783531"/>
    <w:p w:rsidR="00EB01FB" w:rsidRPr="002C71A3" w:rsidRDefault="00EB01FB" w:rsidP="00783531"/>
    <w:p w:rsidR="00EB01FB" w:rsidRPr="002C71A3" w:rsidRDefault="00EB01FB" w:rsidP="00783531"/>
    <w:p w:rsidR="00EB01FB" w:rsidRPr="002C71A3" w:rsidRDefault="00EB01FB" w:rsidP="00783531">
      <w:pPr>
        <w:tabs>
          <w:tab w:val="center" w:pos="4320"/>
          <w:tab w:val="right" w:pos="8640"/>
        </w:tabs>
      </w:pPr>
      <w:r w:rsidRPr="002C71A3">
        <w:tab/>
      </w:r>
      <w:r w:rsidRPr="002C71A3">
        <w:rPr>
          <w:noProof/>
        </w:rPr>
        <w:drawing>
          <wp:inline distT="0" distB="0" distL="0" distR="0" wp14:anchorId="13DE3139" wp14:editId="4E131992">
            <wp:extent cx="4544060" cy="583565"/>
            <wp:effectExtent l="0" t="0" r="0" b="0"/>
            <wp:docPr id="68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074" cstate="print">
                      <a:extLst>
                        <a:ext uri="{28A0092B-C50C-407E-A947-70E740481C1C}">
                          <a14:useLocalDpi xmlns:a14="http://schemas.microsoft.com/office/drawing/2010/main" val="0"/>
                        </a:ext>
                      </a:extLst>
                    </a:blip>
                    <a:srcRect/>
                    <a:stretch>
                      <a:fillRect/>
                    </a:stretch>
                  </pic:blipFill>
                  <pic:spPr bwMode="auto">
                    <a:xfrm>
                      <a:off x="0" y="0"/>
                      <a:ext cx="4544060" cy="583565"/>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117</w:instrText>
        </w:r>
      </w:fldSimple>
      <w:r w:rsidRPr="002C71A3">
        <w:instrText>)</w:instrText>
      </w:r>
      <w:r w:rsidRPr="002C71A3">
        <w:fldChar w:fldCharType="end"/>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rPr>
        <w:drawing>
          <wp:inline distT="0" distB="0" distL="0" distR="0" wp14:anchorId="4DC8C2EA" wp14:editId="29EA72C9">
            <wp:extent cx="2922905" cy="835660"/>
            <wp:effectExtent l="0" t="0" r="0" b="2540"/>
            <wp:docPr id="687"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075" cstate="print">
                      <a:extLst>
                        <a:ext uri="{28A0092B-C50C-407E-A947-70E740481C1C}">
                          <a14:useLocalDpi xmlns:a14="http://schemas.microsoft.com/office/drawing/2010/main" val="0"/>
                        </a:ext>
                      </a:extLst>
                    </a:blip>
                    <a:srcRect/>
                    <a:stretch>
                      <a:fillRect/>
                    </a:stretch>
                  </pic:blipFill>
                  <pic:spPr bwMode="auto">
                    <a:xfrm>
                      <a:off x="0" y="0"/>
                      <a:ext cx="2922905" cy="835660"/>
                    </a:xfrm>
                    <a:prstGeom prst="rect">
                      <a:avLst/>
                    </a:prstGeom>
                    <a:noFill/>
                    <a:ln>
                      <a:noFill/>
                    </a:ln>
                  </pic:spPr>
                </pic:pic>
              </a:graphicData>
            </a:graphic>
          </wp:inline>
        </w:drawing>
      </w:r>
    </w:p>
    <w:p w:rsidR="00EB01FB" w:rsidRPr="002C71A3" w:rsidRDefault="00EB01FB" w:rsidP="00783531"/>
    <w:p w:rsidR="00EB01FB" w:rsidRPr="002C71A3" w:rsidRDefault="00EB01FB" w:rsidP="00783531">
      <w:r w:rsidRPr="002C71A3">
        <w:t>Therefore,</w:t>
      </w:r>
    </w:p>
    <w:p w:rsidR="00EB01FB" w:rsidRPr="002C71A3" w:rsidRDefault="00EB01FB" w:rsidP="00783531">
      <w:pPr>
        <w:tabs>
          <w:tab w:val="center" w:pos="4320"/>
          <w:tab w:val="right" w:pos="8640"/>
        </w:tabs>
      </w:pPr>
      <w:r w:rsidRPr="002C71A3">
        <w:tab/>
      </w:r>
      <w:r w:rsidRPr="002C71A3">
        <w:rPr>
          <w:noProof/>
        </w:rPr>
        <w:drawing>
          <wp:inline distT="0" distB="0" distL="0" distR="0" wp14:anchorId="22425274" wp14:editId="6561DFEA">
            <wp:extent cx="4117340" cy="2350770"/>
            <wp:effectExtent l="0" t="0" r="0" b="0"/>
            <wp:docPr id="686"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076" cstate="print">
                      <a:extLst>
                        <a:ext uri="{28A0092B-C50C-407E-A947-70E740481C1C}">
                          <a14:useLocalDpi xmlns:a14="http://schemas.microsoft.com/office/drawing/2010/main" val="0"/>
                        </a:ext>
                      </a:extLst>
                    </a:blip>
                    <a:srcRect/>
                    <a:stretch>
                      <a:fillRect/>
                    </a:stretch>
                  </pic:blipFill>
                  <pic:spPr bwMode="auto">
                    <a:xfrm>
                      <a:off x="0" y="0"/>
                      <a:ext cx="4117340" cy="2350770"/>
                    </a:xfrm>
                    <a:prstGeom prst="rect">
                      <a:avLst/>
                    </a:prstGeom>
                    <a:noFill/>
                    <a:ln>
                      <a:noFill/>
                    </a:ln>
                  </pic:spPr>
                </pic:pic>
              </a:graphicData>
            </a:graphic>
          </wp:inline>
        </w:drawing>
      </w:r>
    </w:p>
    <w:p w:rsidR="00EB01FB" w:rsidRPr="002C71A3" w:rsidRDefault="00EB01FB" w:rsidP="00783531"/>
    <w:p w:rsidR="00EB01FB" w:rsidRPr="002C71A3" w:rsidRDefault="00EB01FB" w:rsidP="00783531"/>
    <w:p w:rsidR="00EB01FB" w:rsidRPr="002C71A3" w:rsidRDefault="00EB01FB" w:rsidP="00783531">
      <w:pPr>
        <w:tabs>
          <w:tab w:val="center" w:pos="4320"/>
          <w:tab w:val="right" w:pos="8640"/>
        </w:tabs>
      </w:pPr>
      <w:r w:rsidRPr="002C71A3">
        <w:t>The complete integral reads</w:t>
      </w:r>
    </w:p>
    <w:p w:rsidR="00EB01FB" w:rsidRPr="002C71A3" w:rsidRDefault="00EB01FB" w:rsidP="00783531">
      <w:pPr>
        <w:tabs>
          <w:tab w:val="center" w:pos="4320"/>
          <w:tab w:val="right" w:pos="8640"/>
        </w:tabs>
      </w:pPr>
    </w:p>
    <w:p w:rsidR="00EB01FB" w:rsidRPr="002C71A3" w:rsidRDefault="00EB01FB" w:rsidP="00783531">
      <w:pPr>
        <w:tabs>
          <w:tab w:val="center" w:pos="4320"/>
          <w:tab w:val="right" w:pos="8640"/>
        </w:tabs>
      </w:pPr>
      <w:r w:rsidRPr="002C71A3">
        <w:tab/>
      </w:r>
      <w:r w:rsidRPr="002C71A3">
        <w:rPr>
          <w:noProof/>
        </w:rPr>
        <w:drawing>
          <wp:inline distT="0" distB="0" distL="0" distR="0" wp14:anchorId="76D8018D" wp14:editId="57C06D7D">
            <wp:extent cx="2176780" cy="1116330"/>
            <wp:effectExtent l="0" t="0" r="0" b="7620"/>
            <wp:docPr id="685"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077" cstate="print">
                      <a:extLst>
                        <a:ext uri="{28A0092B-C50C-407E-A947-70E740481C1C}">
                          <a14:useLocalDpi xmlns:a14="http://schemas.microsoft.com/office/drawing/2010/main" val="0"/>
                        </a:ext>
                      </a:extLst>
                    </a:blip>
                    <a:srcRect/>
                    <a:stretch>
                      <a:fillRect/>
                    </a:stretch>
                  </pic:blipFill>
                  <pic:spPr bwMode="auto">
                    <a:xfrm>
                      <a:off x="0" y="0"/>
                      <a:ext cx="2176780" cy="1116330"/>
                    </a:xfrm>
                    <a:prstGeom prst="rect">
                      <a:avLst/>
                    </a:prstGeom>
                    <a:noFill/>
                    <a:ln>
                      <a:noFill/>
                    </a:ln>
                  </pic:spPr>
                </pic:pic>
              </a:graphicData>
            </a:graphic>
          </wp:inline>
        </w:drawing>
      </w:r>
    </w:p>
    <w:p w:rsidR="00EB01FB" w:rsidRPr="002C71A3" w:rsidRDefault="00EB01FB" w:rsidP="00783531">
      <w:pPr>
        <w:tabs>
          <w:tab w:val="center" w:pos="4320"/>
          <w:tab w:val="right" w:pos="8640"/>
        </w:tabs>
      </w:pPr>
      <w:r w:rsidRPr="002C71A3">
        <w:t xml:space="preserve">                                                  </w:t>
      </w:r>
      <w:r w:rsidRPr="002C71A3">
        <w:rPr>
          <w:noProof/>
        </w:rPr>
        <w:drawing>
          <wp:inline distT="0" distB="0" distL="0" distR="0" wp14:anchorId="0C354A93" wp14:editId="737AAE09">
            <wp:extent cx="847090" cy="471170"/>
            <wp:effectExtent l="0" t="0" r="0" b="5080"/>
            <wp:docPr id="684"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078" cstate="print">
                      <a:extLst>
                        <a:ext uri="{28A0092B-C50C-407E-A947-70E740481C1C}">
                          <a14:useLocalDpi xmlns:a14="http://schemas.microsoft.com/office/drawing/2010/main" val="0"/>
                        </a:ext>
                      </a:extLst>
                    </a:blip>
                    <a:srcRect/>
                    <a:stretch>
                      <a:fillRect/>
                    </a:stretch>
                  </pic:blipFill>
                  <pic:spPr bwMode="auto">
                    <a:xfrm>
                      <a:off x="0" y="0"/>
                      <a:ext cx="847090" cy="471170"/>
                    </a:xfrm>
                    <a:prstGeom prst="rect">
                      <a:avLst/>
                    </a:prstGeom>
                    <a:noFill/>
                    <a:ln>
                      <a:noFill/>
                    </a:ln>
                  </pic:spPr>
                </pic:pic>
              </a:graphicData>
            </a:graphic>
          </wp:inline>
        </w:drawing>
      </w:r>
      <w:r w:rsidRPr="002C71A3">
        <w:t>,</w: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118</w:instrText>
        </w:r>
      </w:fldSimple>
      <w:r w:rsidRPr="002C71A3">
        <w:instrText>)</w:instrText>
      </w:r>
      <w:r w:rsidRPr="002C71A3">
        <w:fldChar w:fldCharType="end"/>
      </w:r>
    </w:p>
    <w:p w:rsidR="00EB01FB" w:rsidRPr="002C71A3" w:rsidRDefault="00EB01FB" w:rsidP="00783531"/>
    <w:p w:rsidR="00EB01FB" w:rsidRPr="002C71A3" w:rsidRDefault="00EB01FB" w:rsidP="00783531">
      <w:pPr>
        <w:tabs>
          <w:tab w:val="center" w:pos="4320"/>
          <w:tab w:val="right" w:pos="8640"/>
        </w:tabs>
      </w:pPr>
      <w:r w:rsidRPr="002C71A3">
        <w:tab/>
      </w:r>
      <w:r w:rsidRPr="002C71A3">
        <w:rPr>
          <w:noProof/>
        </w:rPr>
        <w:drawing>
          <wp:inline distT="0" distB="0" distL="0" distR="0" wp14:anchorId="447377CB" wp14:editId="1CC78F93">
            <wp:extent cx="112395" cy="179705"/>
            <wp:effectExtent l="0" t="0" r="0" b="0"/>
            <wp:docPr id="68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079" cstate="print">
                      <a:extLst>
                        <a:ext uri="{28A0092B-C50C-407E-A947-70E740481C1C}">
                          <a14:useLocalDpi xmlns:a14="http://schemas.microsoft.com/office/drawing/2010/main" val="0"/>
                        </a:ext>
                      </a:extLst>
                    </a:blip>
                    <a:srcRect/>
                    <a:stretch>
                      <a:fillRect/>
                    </a:stretch>
                  </pic:blipFill>
                  <pic:spPr bwMode="auto">
                    <a:xfrm>
                      <a:off x="0" y="0"/>
                      <a:ext cx="112395" cy="179705"/>
                    </a:xfrm>
                    <a:prstGeom prst="rect">
                      <a:avLst/>
                    </a:prstGeom>
                    <a:noFill/>
                    <a:ln>
                      <a:noFill/>
                    </a:ln>
                  </pic:spPr>
                </pic:pic>
              </a:graphicData>
            </a:graphic>
          </wp:inline>
        </w:drawing>
      </w:r>
    </w:p>
    <w:p w:rsidR="00EB01FB" w:rsidRPr="002C71A3" w:rsidRDefault="00EB01FB" w:rsidP="00783531">
      <w:r w:rsidRPr="002C71A3">
        <w:t xml:space="preserve">where we have used </w:t>
      </w:r>
      <w:r w:rsidRPr="002C71A3">
        <w:rPr>
          <w:noProof/>
        </w:rPr>
        <w:drawing>
          <wp:inline distT="0" distB="0" distL="0" distR="0" wp14:anchorId="2EDBB24D" wp14:editId="3D53FAC8">
            <wp:extent cx="1021080" cy="201930"/>
            <wp:effectExtent l="0" t="0" r="7620" b="7620"/>
            <wp:docPr id="682"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080" cstate="print">
                      <a:extLst>
                        <a:ext uri="{28A0092B-C50C-407E-A947-70E740481C1C}">
                          <a14:useLocalDpi xmlns:a14="http://schemas.microsoft.com/office/drawing/2010/main" val="0"/>
                        </a:ext>
                      </a:extLst>
                    </a:blip>
                    <a:srcRect/>
                    <a:stretch>
                      <a:fillRect/>
                    </a:stretch>
                  </pic:blipFill>
                  <pic:spPr bwMode="auto">
                    <a:xfrm>
                      <a:off x="0" y="0"/>
                      <a:ext cx="1021080" cy="201930"/>
                    </a:xfrm>
                    <a:prstGeom prst="rect">
                      <a:avLst/>
                    </a:prstGeom>
                    <a:noFill/>
                    <a:ln>
                      <a:noFill/>
                    </a:ln>
                  </pic:spPr>
                </pic:pic>
              </a:graphicData>
            </a:graphic>
          </wp:inline>
        </w:drawing>
      </w:r>
      <w:r w:rsidRPr="002C71A3">
        <w:t>.  Using (Arfken 1985, p. 548).</w:t>
      </w:r>
    </w:p>
    <w:p w:rsidR="00EB01FB" w:rsidRPr="002C71A3" w:rsidRDefault="00EB01FB" w:rsidP="00783531"/>
    <w:p w:rsidR="00EB01FB" w:rsidRPr="002C71A3" w:rsidRDefault="00EB01FB" w:rsidP="00783531"/>
    <w:p w:rsidR="00EB01FB" w:rsidRPr="002C71A3" w:rsidRDefault="00EB01FB" w:rsidP="00783531">
      <w:pPr>
        <w:tabs>
          <w:tab w:val="center" w:pos="4320"/>
          <w:tab w:val="right" w:pos="8640"/>
        </w:tabs>
      </w:pPr>
      <w:r w:rsidRPr="002C71A3">
        <w:tab/>
      </w:r>
      <w:r w:rsidRPr="002C71A3">
        <w:rPr>
          <w:noProof/>
        </w:rPr>
        <w:drawing>
          <wp:inline distT="0" distB="0" distL="0" distR="0" wp14:anchorId="59C89715" wp14:editId="7F58E4F4">
            <wp:extent cx="1531620" cy="459740"/>
            <wp:effectExtent l="0" t="0" r="0" b="0"/>
            <wp:docPr id="681"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081" cstate="print">
                      <a:extLst>
                        <a:ext uri="{28A0092B-C50C-407E-A947-70E740481C1C}">
                          <a14:useLocalDpi xmlns:a14="http://schemas.microsoft.com/office/drawing/2010/main" val="0"/>
                        </a:ext>
                      </a:extLst>
                    </a:blip>
                    <a:srcRect/>
                    <a:stretch>
                      <a:fillRect/>
                    </a:stretch>
                  </pic:blipFill>
                  <pic:spPr bwMode="auto">
                    <a:xfrm>
                      <a:off x="0" y="0"/>
                      <a:ext cx="1531620" cy="459740"/>
                    </a:xfrm>
                    <a:prstGeom prst="rect">
                      <a:avLst/>
                    </a:prstGeom>
                    <a:noFill/>
                    <a:ln>
                      <a:noFill/>
                    </a:ln>
                  </pic:spPr>
                </pic:pic>
              </a:graphicData>
            </a:graphic>
          </wp:inline>
        </w:drawing>
      </w:r>
    </w:p>
    <w:p w:rsidR="00EB01FB" w:rsidRPr="002C71A3" w:rsidRDefault="00EB01FB" w:rsidP="00783531"/>
    <w:p w:rsidR="00EB01FB" w:rsidRPr="002C71A3" w:rsidRDefault="00EB01FB" w:rsidP="00783531">
      <w:r w:rsidRPr="002C71A3">
        <w:t xml:space="preserve">we can simplify () for common values of </w:t>
      </w:r>
      <w:r w:rsidRPr="002C71A3">
        <w:rPr>
          <w:noProof/>
        </w:rPr>
        <w:drawing>
          <wp:inline distT="0" distB="0" distL="0" distR="0" wp14:anchorId="10546D2A" wp14:editId="11EC95CA">
            <wp:extent cx="123190" cy="140335"/>
            <wp:effectExtent l="0" t="0" r="0" b="0"/>
            <wp:docPr id="680"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082" cstate="print">
                      <a:extLst>
                        <a:ext uri="{28A0092B-C50C-407E-A947-70E740481C1C}">
                          <a14:useLocalDpi xmlns:a14="http://schemas.microsoft.com/office/drawing/2010/main" val="0"/>
                        </a:ext>
                      </a:extLst>
                    </a:blip>
                    <a:srcRect/>
                    <a:stretch>
                      <a:fillRect/>
                    </a:stretch>
                  </pic:blipFill>
                  <pic:spPr bwMode="auto">
                    <a:xfrm>
                      <a:off x="0" y="0"/>
                      <a:ext cx="123190" cy="140335"/>
                    </a:xfrm>
                    <a:prstGeom prst="rect">
                      <a:avLst/>
                    </a:prstGeom>
                    <a:noFill/>
                    <a:ln>
                      <a:noFill/>
                    </a:ln>
                  </pic:spPr>
                </pic:pic>
              </a:graphicData>
            </a:graphic>
          </wp:inline>
        </w:drawing>
      </w:r>
      <w:r w:rsidRPr="002C71A3">
        <w:t>, which are listed in table (), to</w:t>
      </w:r>
    </w:p>
    <w:p w:rsidR="00EB01FB" w:rsidRPr="002C71A3" w:rsidRDefault="00EB01FB" w:rsidP="00783531"/>
    <w:tbl>
      <w:tblPr>
        <w:tblW w:w="0" w:type="auto"/>
        <w:jc w:val="center"/>
        <w:tblLook w:val="01E0" w:firstRow="1" w:lastRow="1" w:firstColumn="1" w:lastColumn="1" w:noHBand="0" w:noVBand="0"/>
      </w:tblPr>
      <w:tblGrid>
        <w:gridCol w:w="972"/>
        <w:gridCol w:w="1356"/>
        <w:gridCol w:w="1336"/>
        <w:gridCol w:w="1336"/>
      </w:tblGrid>
      <w:tr w:rsidR="00EB01FB" w:rsidRPr="002C71A3" w:rsidTr="00003BD5">
        <w:trPr>
          <w:jc w:val="center"/>
        </w:trPr>
        <w:tc>
          <w:tcPr>
            <w:tcW w:w="972" w:type="dxa"/>
          </w:tcPr>
          <w:p w:rsidR="00EB01FB" w:rsidRPr="002C71A3" w:rsidRDefault="00EB01FB" w:rsidP="00003BD5">
            <w:pPr>
              <w:jc w:val="center"/>
            </w:pPr>
            <w:r w:rsidRPr="002C71A3">
              <w:rPr>
                <w:noProof/>
              </w:rPr>
              <w:lastRenderedPageBreak/>
              <w:drawing>
                <wp:inline distT="0" distB="0" distL="0" distR="0" wp14:anchorId="3C3B1C55" wp14:editId="42BABA53">
                  <wp:extent cx="123190" cy="140335"/>
                  <wp:effectExtent l="0" t="0" r="0" b="0"/>
                  <wp:docPr id="679"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083" cstate="print">
                            <a:extLst>
                              <a:ext uri="{28A0092B-C50C-407E-A947-70E740481C1C}">
                                <a14:useLocalDpi xmlns:a14="http://schemas.microsoft.com/office/drawing/2010/main" val="0"/>
                              </a:ext>
                            </a:extLst>
                          </a:blip>
                          <a:srcRect/>
                          <a:stretch>
                            <a:fillRect/>
                          </a:stretch>
                        </pic:blipFill>
                        <pic:spPr bwMode="auto">
                          <a:xfrm>
                            <a:off x="0" y="0"/>
                            <a:ext cx="123190" cy="140335"/>
                          </a:xfrm>
                          <a:prstGeom prst="rect">
                            <a:avLst/>
                          </a:prstGeom>
                          <a:noFill/>
                          <a:ln>
                            <a:noFill/>
                          </a:ln>
                        </pic:spPr>
                      </pic:pic>
                    </a:graphicData>
                  </a:graphic>
                </wp:inline>
              </w:drawing>
            </w:r>
          </w:p>
        </w:tc>
        <w:tc>
          <w:tcPr>
            <w:tcW w:w="1336" w:type="dxa"/>
          </w:tcPr>
          <w:p w:rsidR="00EB01FB" w:rsidRPr="002C71A3" w:rsidRDefault="00EB01FB" w:rsidP="00003BD5">
            <w:pPr>
              <w:jc w:val="center"/>
            </w:pPr>
            <w:r w:rsidRPr="002C71A3">
              <w:rPr>
                <w:noProof/>
              </w:rPr>
              <w:drawing>
                <wp:inline distT="0" distB="0" distL="0" distR="0" wp14:anchorId="108AED01" wp14:editId="3CB2F397">
                  <wp:extent cx="600075" cy="426085"/>
                  <wp:effectExtent l="0" t="0" r="9525" b="0"/>
                  <wp:docPr id="67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084" cstate="print">
                            <a:extLst>
                              <a:ext uri="{28A0092B-C50C-407E-A947-70E740481C1C}">
                                <a14:useLocalDpi xmlns:a14="http://schemas.microsoft.com/office/drawing/2010/main" val="0"/>
                              </a:ext>
                            </a:extLst>
                          </a:blip>
                          <a:srcRect/>
                          <a:stretch>
                            <a:fillRect/>
                          </a:stretch>
                        </pic:blipFill>
                        <pic:spPr bwMode="auto">
                          <a:xfrm>
                            <a:off x="0" y="0"/>
                            <a:ext cx="600075" cy="426085"/>
                          </a:xfrm>
                          <a:prstGeom prst="rect">
                            <a:avLst/>
                          </a:prstGeom>
                          <a:noFill/>
                          <a:ln>
                            <a:noFill/>
                          </a:ln>
                        </pic:spPr>
                      </pic:pic>
                    </a:graphicData>
                  </a:graphic>
                </wp:inline>
              </w:drawing>
            </w:r>
          </w:p>
        </w:tc>
        <w:tc>
          <w:tcPr>
            <w:tcW w:w="1336" w:type="dxa"/>
          </w:tcPr>
          <w:p w:rsidR="00EB01FB" w:rsidRPr="002C71A3" w:rsidRDefault="00EB01FB" w:rsidP="00003BD5">
            <w:pPr>
              <w:jc w:val="center"/>
            </w:pPr>
            <w:r w:rsidRPr="002C71A3">
              <w:rPr>
                <w:noProof/>
              </w:rPr>
              <w:drawing>
                <wp:inline distT="0" distB="0" distL="0" distR="0" wp14:anchorId="3837B27C" wp14:editId="4BC71597">
                  <wp:extent cx="190500" cy="229870"/>
                  <wp:effectExtent l="0" t="0" r="0" b="0"/>
                  <wp:docPr id="677"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085" cstate="print">
                            <a:extLst>
                              <a:ext uri="{28A0092B-C50C-407E-A947-70E740481C1C}">
                                <a14:useLocalDpi xmlns:a14="http://schemas.microsoft.com/office/drawing/2010/main" val="0"/>
                              </a:ext>
                            </a:extLst>
                          </a:blip>
                          <a:srcRect/>
                          <a:stretch>
                            <a:fillRect/>
                          </a:stretch>
                        </pic:blipFill>
                        <pic:spPr bwMode="auto">
                          <a:xfrm>
                            <a:off x="0" y="0"/>
                            <a:ext cx="190500" cy="229870"/>
                          </a:xfrm>
                          <a:prstGeom prst="rect">
                            <a:avLst/>
                          </a:prstGeom>
                          <a:noFill/>
                          <a:ln>
                            <a:noFill/>
                          </a:ln>
                        </pic:spPr>
                      </pic:pic>
                    </a:graphicData>
                  </a:graphic>
                </wp:inline>
              </w:drawing>
            </w:r>
          </w:p>
        </w:tc>
        <w:tc>
          <w:tcPr>
            <w:tcW w:w="1336" w:type="dxa"/>
          </w:tcPr>
          <w:p w:rsidR="00EB01FB" w:rsidRPr="002C71A3" w:rsidRDefault="00EB01FB" w:rsidP="00003BD5">
            <w:pPr>
              <w:jc w:val="center"/>
            </w:pPr>
            <w:r w:rsidRPr="002C71A3">
              <w:rPr>
                <w:noProof/>
              </w:rPr>
              <w:drawing>
                <wp:inline distT="0" distB="0" distL="0" distR="0" wp14:anchorId="2F9413D4" wp14:editId="5EC97AEA">
                  <wp:extent cx="162560" cy="229870"/>
                  <wp:effectExtent l="0" t="0" r="8890" b="0"/>
                  <wp:docPr id="676"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086" cstate="print">
                            <a:extLst>
                              <a:ext uri="{28A0092B-C50C-407E-A947-70E740481C1C}">
                                <a14:useLocalDpi xmlns:a14="http://schemas.microsoft.com/office/drawing/2010/main" val="0"/>
                              </a:ext>
                            </a:extLst>
                          </a:blip>
                          <a:srcRect/>
                          <a:stretch>
                            <a:fillRect/>
                          </a:stretch>
                        </pic:blipFill>
                        <pic:spPr bwMode="auto">
                          <a:xfrm>
                            <a:off x="0" y="0"/>
                            <a:ext cx="162560" cy="229870"/>
                          </a:xfrm>
                          <a:prstGeom prst="rect">
                            <a:avLst/>
                          </a:prstGeom>
                          <a:noFill/>
                          <a:ln>
                            <a:noFill/>
                          </a:ln>
                        </pic:spPr>
                      </pic:pic>
                    </a:graphicData>
                  </a:graphic>
                </wp:inline>
              </w:drawing>
            </w:r>
            <w:r w:rsidRPr="002C71A3">
              <w:rPr>
                <w:noProof/>
              </w:rPr>
              <w:drawing>
                <wp:inline distT="0" distB="0" distL="0" distR="0" wp14:anchorId="727D471C" wp14:editId="4B1DF0C9">
                  <wp:extent cx="112395" cy="179705"/>
                  <wp:effectExtent l="0" t="0" r="0" b="0"/>
                  <wp:docPr id="675"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087" cstate="print">
                            <a:extLst>
                              <a:ext uri="{28A0092B-C50C-407E-A947-70E740481C1C}">
                                <a14:useLocalDpi xmlns:a14="http://schemas.microsoft.com/office/drawing/2010/main" val="0"/>
                              </a:ext>
                            </a:extLst>
                          </a:blip>
                          <a:srcRect/>
                          <a:stretch>
                            <a:fillRect/>
                          </a:stretch>
                        </pic:blipFill>
                        <pic:spPr bwMode="auto">
                          <a:xfrm>
                            <a:off x="0" y="0"/>
                            <a:ext cx="112395" cy="179705"/>
                          </a:xfrm>
                          <a:prstGeom prst="rect">
                            <a:avLst/>
                          </a:prstGeom>
                          <a:noFill/>
                          <a:ln>
                            <a:noFill/>
                          </a:ln>
                        </pic:spPr>
                      </pic:pic>
                    </a:graphicData>
                  </a:graphic>
                </wp:inline>
              </w:drawing>
            </w:r>
          </w:p>
        </w:tc>
      </w:tr>
      <w:tr w:rsidR="00EB01FB" w:rsidRPr="002C71A3" w:rsidTr="00003BD5">
        <w:trPr>
          <w:jc w:val="center"/>
        </w:trPr>
        <w:tc>
          <w:tcPr>
            <w:tcW w:w="972" w:type="dxa"/>
          </w:tcPr>
          <w:p w:rsidR="00EB01FB" w:rsidRPr="002C71A3" w:rsidRDefault="00EB01FB" w:rsidP="00003BD5">
            <w:pPr>
              <w:jc w:val="center"/>
            </w:pPr>
            <w:r w:rsidRPr="002C71A3">
              <w:t>0</w:t>
            </w:r>
          </w:p>
        </w:tc>
        <w:tc>
          <w:tcPr>
            <w:tcW w:w="1336" w:type="dxa"/>
          </w:tcPr>
          <w:p w:rsidR="00EB01FB" w:rsidRPr="002C71A3" w:rsidRDefault="00EB01FB" w:rsidP="00003BD5"/>
        </w:tc>
        <w:tc>
          <w:tcPr>
            <w:tcW w:w="1336" w:type="dxa"/>
          </w:tcPr>
          <w:p w:rsidR="00EB01FB" w:rsidRPr="002C71A3" w:rsidRDefault="00EB01FB" w:rsidP="00003BD5"/>
        </w:tc>
        <w:tc>
          <w:tcPr>
            <w:tcW w:w="1336" w:type="dxa"/>
          </w:tcPr>
          <w:p w:rsidR="00EB01FB" w:rsidRPr="002C71A3" w:rsidRDefault="00EB01FB" w:rsidP="00003BD5">
            <w:r w:rsidRPr="002C71A3">
              <w:t>1, point</w:t>
            </w:r>
          </w:p>
        </w:tc>
      </w:tr>
      <w:tr w:rsidR="00EB01FB" w:rsidRPr="002C71A3" w:rsidTr="00003BD5">
        <w:trPr>
          <w:jc w:val="center"/>
        </w:trPr>
        <w:tc>
          <w:tcPr>
            <w:tcW w:w="972" w:type="dxa"/>
          </w:tcPr>
          <w:p w:rsidR="00EB01FB" w:rsidRPr="002C71A3" w:rsidRDefault="00EB01FB" w:rsidP="00003BD5">
            <w:pPr>
              <w:jc w:val="center"/>
            </w:pPr>
            <w:r w:rsidRPr="002C71A3">
              <w:t>1</w:t>
            </w:r>
          </w:p>
        </w:tc>
        <w:tc>
          <w:tcPr>
            <w:tcW w:w="1336" w:type="dxa"/>
          </w:tcPr>
          <w:p w:rsidR="00EB01FB" w:rsidRPr="002C71A3" w:rsidRDefault="00EB01FB" w:rsidP="00003BD5"/>
        </w:tc>
        <w:tc>
          <w:tcPr>
            <w:tcW w:w="1336" w:type="dxa"/>
          </w:tcPr>
          <w:p w:rsidR="00EB01FB" w:rsidRPr="002C71A3" w:rsidRDefault="00EB01FB" w:rsidP="00003BD5"/>
        </w:tc>
        <w:tc>
          <w:tcPr>
            <w:tcW w:w="1336" w:type="dxa"/>
          </w:tcPr>
          <w:p w:rsidR="00EB01FB" w:rsidRPr="002C71A3" w:rsidRDefault="00EB01FB" w:rsidP="00003BD5">
            <w:r w:rsidRPr="002C71A3">
              <w:rPr>
                <w:noProof/>
              </w:rPr>
              <w:drawing>
                <wp:inline distT="0" distB="0" distL="0" distR="0" wp14:anchorId="56AB3359" wp14:editId="00DDBF7E">
                  <wp:extent cx="229870" cy="162560"/>
                  <wp:effectExtent l="0" t="0" r="0" b="8890"/>
                  <wp:docPr id="674"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088" cstate="print">
                            <a:extLst>
                              <a:ext uri="{28A0092B-C50C-407E-A947-70E740481C1C}">
                                <a14:useLocalDpi xmlns:a14="http://schemas.microsoft.com/office/drawing/2010/main" val="0"/>
                              </a:ext>
                            </a:extLst>
                          </a:blip>
                          <a:srcRect/>
                          <a:stretch>
                            <a:fillRect/>
                          </a:stretch>
                        </pic:blipFill>
                        <pic:spPr bwMode="auto">
                          <a:xfrm>
                            <a:off x="0" y="0"/>
                            <a:ext cx="229870" cy="162560"/>
                          </a:xfrm>
                          <a:prstGeom prst="rect">
                            <a:avLst/>
                          </a:prstGeom>
                          <a:noFill/>
                          <a:ln>
                            <a:noFill/>
                          </a:ln>
                        </pic:spPr>
                      </pic:pic>
                    </a:graphicData>
                  </a:graphic>
                </wp:inline>
              </w:drawing>
            </w:r>
            <w:r w:rsidRPr="002C71A3">
              <w:t>, segement line</w:t>
            </w:r>
          </w:p>
        </w:tc>
      </w:tr>
      <w:tr w:rsidR="00EB01FB" w:rsidRPr="002C71A3" w:rsidTr="00003BD5">
        <w:trPr>
          <w:jc w:val="center"/>
        </w:trPr>
        <w:tc>
          <w:tcPr>
            <w:tcW w:w="972" w:type="dxa"/>
          </w:tcPr>
          <w:p w:rsidR="00EB01FB" w:rsidRPr="002C71A3" w:rsidRDefault="00EB01FB" w:rsidP="00003BD5">
            <w:pPr>
              <w:jc w:val="center"/>
            </w:pPr>
            <w:r w:rsidRPr="002C71A3">
              <w:t>2</w:t>
            </w:r>
          </w:p>
        </w:tc>
        <w:tc>
          <w:tcPr>
            <w:tcW w:w="1336" w:type="dxa"/>
          </w:tcPr>
          <w:p w:rsidR="00EB01FB" w:rsidRPr="002C71A3" w:rsidRDefault="00EB01FB" w:rsidP="00003BD5">
            <w:r w:rsidRPr="002C71A3">
              <w:rPr>
                <w:noProof/>
              </w:rPr>
              <w:drawing>
                <wp:inline distT="0" distB="0" distL="0" distR="0" wp14:anchorId="5607F64D" wp14:editId="0A80C44A">
                  <wp:extent cx="84455" cy="162560"/>
                  <wp:effectExtent l="0" t="0" r="0" b="8890"/>
                  <wp:docPr id="67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089" cstate="print">
                            <a:extLst>
                              <a:ext uri="{28A0092B-C50C-407E-A947-70E740481C1C}">
                                <a14:useLocalDpi xmlns:a14="http://schemas.microsoft.com/office/drawing/2010/main" val="0"/>
                              </a:ext>
                            </a:extLst>
                          </a:blip>
                          <a:srcRect/>
                          <a:stretch>
                            <a:fillRect/>
                          </a:stretch>
                        </pic:blipFill>
                        <pic:spPr bwMode="auto">
                          <a:xfrm>
                            <a:off x="0" y="0"/>
                            <a:ext cx="84455" cy="162560"/>
                          </a:xfrm>
                          <a:prstGeom prst="rect">
                            <a:avLst/>
                          </a:prstGeom>
                          <a:noFill/>
                          <a:ln>
                            <a:noFill/>
                          </a:ln>
                        </pic:spPr>
                      </pic:pic>
                    </a:graphicData>
                  </a:graphic>
                </wp:inline>
              </w:drawing>
            </w:r>
          </w:p>
        </w:tc>
        <w:tc>
          <w:tcPr>
            <w:tcW w:w="1336" w:type="dxa"/>
          </w:tcPr>
          <w:p w:rsidR="00EB01FB" w:rsidRPr="002C71A3" w:rsidRDefault="00EB01FB" w:rsidP="00003BD5"/>
        </w:tc>
        <w:tc>
          <w:tcPr>
            <w:tcW w:w="1336" w:type="dxa"/>
          </w:tcPr>
          <w:p w:rsidR="00EB01FB" w:rsidRPr="002C71A3" w:rsidRDefault="00EB01FB" w:rsidP="00003BD5">
            <w:r w:rsidRPr="002C71A3">
              <w:rPr>
                <w:noProof/>
              </w:rPr>
              <w:drawing>
                <wp:inline distT="0" distB="0" distL="0" distR="0" wp14:anchorId="08F7016F" wp14:editId="06FEBBCC">
                  <wp:extent cx="297180" cy="201930"/>
                  <wp:effectExtent l="0" t="0" r="7620" b="7620"/>
                  <wp:docPr id="672"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090" cstate="print">
                            <a:extLst>
                              <a:ext uri="{28A0092B-C50C-407E-A947-70E740481C1C}">
                                <a14:useLocalDpi xmlns:a14="http://schemas.microsoft.com/office/drawing/2010/main" val="0"/>
                              </a:ext>
                            </a:extLst>
                          </a:blip>
                          <a:srcRect/>
                          <a:stretch>
                            <a:fillRect/>
                          </a:stretch>
                        </pic:blipFill>
                        <pic:spPr bwMode="auto">
                          <a:xfrm>
                            <a:off x="0" y="0"/>
                            <a:ext cx="297180" cy="201930"/>
                          </a:xfrm>
                          <a:prstGeom prst="rect">
                            <a:avLst/>
                          </a:prstGeom>
                          <a:noFill/>
                          <a:ln>
                            <a:noFill/>
                          </a:ln>
                        </pic:spPr>
                      </pic:pic>
                    </a:graphicData>
                  </a:graphic>
                </wp:inline>
              </w:drawing>
            </w:r>
            <w:r w:rsidRPr="002C71A3">
              <w:t>disk</w:t>
            </w:r>
          </w:p>
        </w:tc>
      </w:tr>
      <w:tr w:rsidR="00EB01FB" w:rsidRPr="002C71A3" w:rsidTr="00003BD5">
        <w:trPr>
          <w:jc w:val="center"/>
        </w:trPr>
        <w:tc>
          <w:tcPr>
            <w:tcW w:w="972" w:type="dxa"/>
          </w:tcPr>
          <w:p w:rsidR="00EB01FB" w:rsidRPr="002C71A3" w:rsidRDefault="00EB01FB" w:rsidP="00003BD5">
            <w:pPr>
              <w:jc w:val="center"/>
            </w:pPr>
            <w:r w:rsidRPr="002C71A3">
              <w:t>3</w:t>
            </w:r>
          </w:p>
        </w:tc>
        <w:tc>
          <w:tcPr>
            <w:tcW w:w="1336" w:type="dxa"/>
          </w:tcPr>
          <w:p w:rsidR="00EB01FB" w:rsidRPr="002C71A3" w:rsidRDefault="00EB01FB" w:rsidP="00003BD5">
            <w:r w:rsidRPr="002C71A3">
              <w:rPr>
                <w:noProof/>
              </w:rPr>
              <w:drawing>
                <wp:inline distT="0" distB="0" distL="0" distR="0" wp14:anchorId="7577249F" wp14:editId="76C4EBB5">
                  <wp:extent cx="493395" cy="229870"/>
                  <wp:effectExtent l="0" t="0" r="1905" b="0"/>
                  <wp:docPr id="671"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091" cstate="print">
                            <a:extLst>
                              <a:ext uri="{28A0092B-C50C-407E-A947-70E740481C1C}">
                                <a14:useLocalDpi xmlns:a14="http://schemas.microsoft.com/office/drawing/2010/main" val="0"/>
                              </a:ext>
                            </a:extLst>
                          </a:blip>
                          <a:srcRect/>
                          <a:stretch>
                            <a:fillRect/>
                          </a:stretch>
                        </pic:blipFill>
                        <pic:spPr bwMode="auto">
                          <a:xfrm>
                            <a:off x="0" y="0"/>
                            <a:ext cx="493395" cy="229870"/>
                          </a:xfrm>
                          <a:prstGeom prst="rect">
                            <a:avLst/>
                          </a:prstGeom>
                          <a:noFill/>
                          <a:ln>
                            <a:noFill/>
                          </a:ln>
                        </pic:spPr>
                      </pic:pic>
                    </a:graphicData>
                  </a:graphic>
                </wp:inline>
              </w:drawing>
            </w:r>
          </w:p>
        </w:tc>
        <w:tc>
          <w:tcPr>
            <w:tcW w:w="1336" w:type="dxa"/>
          </w:tcPr>
          <w:p w:rsidR="00EB01FB" w:rsidRPr="002C71A3" w:rsidRDefault="00EB01FB" w:rsidP="00003BD5"/>
        </w:tc>
        <w:tc>
          <w:tcPr>
            <w:tcW w:w="1336" w:type="dxa"/>
          </w:tcPr>
          <w:p w:rsidR="00EB01FB" w:rsidRPr="002C71A3" w:rsidRDefault="00EB01FB" w:rsidP="00003BD5">
            <w:r w:rsidRPr="002C71A3">
              <w:rPr>
                <w:noProof/>
              </w:rPr>
              <w:drawing>
                <wp:inline distT="0" distB="0" distL="0" distR="0" wp14:anchorId="7B937A02" wp14:editId="63BC9749">
                  <wp:extent cx="409575" cy="421005"/>
                  <wp:effectExtent l="0" t="0" r="9525" b="0"/>
                  <wp:docPr id="670"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092" cstate="print">
                            <a:extLst>
                              <a:ext uri="{28A0092B-C50C-407E-A947-70E740481C1C}">
                                <a14:useLocalDpi xmlns:a14="http://schemas.microsoft.com/office/drawing/2010/main" val="0"/>
                              </a:ext>
                            </a:extLst>
                          </a:blip>
                          <a:srcRect/>
                          <a:stretch>
                            <a:fillRect/>
                          </a:stretch>
                        </pic:blipFill>
                        <pic:spPr bwMode="auto">
                          <a:xfrm>
                            <a:off x="0" y="0"/>
                            <a:ext cx="409575" cy="421005"/>
                          </a:xfrm>
                          <a:prstGeom prst="rect">
                            <a:avLst/>
                          </a:prstGeom>
                          <a:noFill/>
                          <a:ln>
                            <a:noFill/>
                          </a:ln>
                        </pic:spPr>
                      </pic:pic>
                    </a:graphicData>
                  </a:graphic>
                </wp:inline>
              </w:drawing>
            </w:r>
            <w:r w:rsidRPr="002C71A3">
              <w:t>ball</w:t>
            </w:r>
          </w:p>
        </w:tc>
      </w:tr>
      <w:tr w:rsidR="00EB01FB" w:rsidRPr="002C71A3" w:rsidTr="00003BD5">
        <w:trPr>
          <w:jc w:val="center"/>
        </w:trPr>
        <w:tc>
          <w:tcPr>
            <w:tcW w:w="972" w:type="dxa"/>
          </w:tcPr>
          <w:p w:rsidR="00EB01FB" w:rsidRPr="002C71A3" w:rsidRDefault="00EB01FB" w:rsidP="00003BD5">
            <w:pPr>
              <w:jc w:val="center"/>
            </w:pPr>
            <w:r w:rsidRPr="002C71A3">
              <w:t>4</w:t>
            </w:r>
          </w:p>
        </w:tc>
        <w:tc>
          <w:tcPr>
            <w:tcW w:w="1336" w:type="dxa"/>
          </w:tcPr>
          <w:p w:rsidR="00EB01FB" w:rsidRPr="002C71A3" w:rsidRDefault="00EB01FB" w:rsidP="00003BD5">
            <w:r w:rsidRPr="002C71A3">
              <w:rPr>
                <w:noProof/>
              </w:rPr>
              <w:drawing>
                <wp:inline distT="0" distB="0" distL="0" distR="0" wp14:anchorId="5504AF66" wp14:editId="2FC9BAC4">
                  <wp:extent cx="123190" cy="162560"/>
                  <wp:effectExtent l="0" t="0" r="0" b="8890"/>
                  <wp:docPr id="669"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093" cstate="print">
                            <a:extLst>
                              <a:ext uri="{28A0092B-C50C-407E-A947-70E740481C1C}">
                                <a14:useLocalDpi xmlns:a14="http://schemas.microsoft.com/office/drawing/2010/main" val="0"/>
                              </a:ext>
                            </a:extLst>
                          </a:blip>
                          <a:srcRect/>
                          <a:stretch>
                            <a:fillRect/>
                          </a:stretch>
                        </pic:blipFill>
                        <pic:spPr bwMode="auto">
                          <a:xfrm>
                            <a:off x="0" y="0"/>
                            <a:ext cx="123190" cy="162560"/>
                          </a:xfrm>
                          <a:prstGeom prst="rect">
                            <a:avLst/>
                          </a:prstGeom>
                          <a:noFill/>
                          <a:ln>
                            <a:noFill/>
                          </a:ln>
                        </pic:spPr>
                      </pic:pic>
                    </a:graphicData>
                  </a:graphic>
                </wp:inline>
              </w:drawing>
            </w:r>
          </w:p>
        </w:tc>
        <w:tc>
          <w:tcPr>
            <w:tcW w:w="1336" w:type="dxa"/>
          </w:tcPr>
          <w:p w:rsidR="00EB01FB" w:rsidRPr="002C71A3" w:rsidRDefault="00EB01FB" w:rsidP="00003BD5"/>
        </w:tc>
        <w:tc>
          <w:tcPr>
            <w:tcW w:w="1336" w:type="dxa"/>
          </w:tcPr>
          <w:p w:rsidR="00EB01FB" w:rsidRPr="002C71A3" w:rsidRDefault="00EB01FB" w:rsidP="00003BD5">
            <w:r w:rsidRPr="002C71A3">
              <w:rPr>
                <w:noProof/>
              </w:rPr>
              <w:drawing>
                <wp:inline distT="0" distB="0" distL="0" distR="0" wp14:anchorId="690EBB74" wp14:editId="753A5191">
                  <wp:extent cx="381635" cy="421005"/>
                  <wp:effectExtent l="0" t="0" r="0" b="0"/>
                  <wp:docPr id="66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094" cstate="print">
                            <a:extLst>
                              <a:ext uri="{28A0092B-C50C-407E-A947-70E740481C1C}">
                                <a14:useLocalDpi xmlns:a14="http://schemas.microsoft.com/office/drawing/2010/main" val="0"/>
                              </a:ext>
                            </a:extLst>
                          </a:blip>
                          <a:srcRect/>
                          <a:stretch>
                            <a:fillRect/>
                          </a:stretch>
                        </pic:blipFill>
                        <pic:spPr bwMode="auto">
                          <a:xfrm>
                            <a:off x="0" y="0"/>
                            <a:ext cx="381635" cy="421005"/>
                          </a:xfrm>
                          <a:prstGeom prst="rect">
                            <a:avLst/>
                          </a:prstGeom>
                          <a:noFill/>
                          <a:ln>
                            <a:noFill/>
                          </a:ln>
                        </pic:spPr>
                      </pic:pic>
                    </a:graphicData>
                  </a:graphic>
                </wp:inline>
              </w:drawing>
            </w:r>
          </w:p>
        </w:tc>
      </w:tr>
      <w:tr w:rsidR="00EB01FB" w:rsidRPr="002C71A3" w:rsidTr="00003BD5">
        <w:trPr>
          <w:jc w:val="center"/>
        </w:trPr>
        <w:tc>
          <w:tcPr>
            <w:tcW w:w="972" w:type="dxa"/>
          </w:tcPr>
          <w:p w:rsidR="00EB01FB" w:rsidRPr="002C71A3" w:rsidRDefault="00EB01FB" w:rsidP="00003BD5">
            <w:pPr>
              <w:jc w:val="center"/>
            </w:pPr>
            <w:r w:rsidRPr="002C71A3">
              <w:t>5</w:t>
            </w:r>
          </w:p>
        </w:tc>
        <w:tc>
          <w:tcPr>
            <w:tcW w:w="1336" w:type="dxa"/>
          </w:tcPr>
          <w:p w:rsidR="00EB01FB" w:rsidRPr="002C71A3" w:rsidRDefault="00EB01FB" w:rsidP="00003BD5">
            <w:r w:rsidRPr="002C71A3">
              <w:rPr>
                <w:noProof/>
              </w:rPr>
              <w:drawing>
                <wp:inline distT="0" distB="0" distL="0" distR="0" wp14:anchorId="59580E40" wp14:editId="2227A0B7">
                  <wp:extent cx="566420" cy="229870"/>
                  <wp:effectExtent l="0" t="0" r="0" b="0"/>
                  <wp:docPr id="667"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095" cstate="print">
                            <a:extLst>
                              <a:ext uri="{28A0092B-C50C-407E-A947-70E740481C1C}">
                                <a14:useLocalDpi xmlns:a14="http://schemas.microsoft.com/office/drawing/2010/main" val="0"/>
                              </a:ext>
                            </a:extLst>
                          </a:blip>
                          <a:srcRect/>
                          <a:stretch>
                            <a:fillRect/>
                          </a:stretch>
                        </pic:blipFill>
                        <pic:spPr bwMode="auto">
                          <a:xfrm>
                            <a:off x="0" y="0"/>
                            <a:ext cx="566420" cy="229870"/>
                          </a:xfrm>
                          <a:prstGeom prst="rect">
                            <a:avLst/>
                          </a:prstGeom>
                          <a:noFill/>
                          <a:ln>
                            <a:noFill/>
                          </a:ln>
                        </pic:spPr>
                      </pic:pic>
                    </a:graphicData>
                  </a:graphic>
                </wp:inline>
              </w:drawing>
            </w:r>
          </w:p>
        </w:tc>
        <w:tc>
          <w:tcPr>
            <w:tcW w:w="1336" w:type="dxa"/>
          </w:tcPr>
          <w:p w:rsidR="00EB01FB" w:rsidRPr="002C71A3" w:rsidRDefault="00EB01FB" w:rsidP="00003BD5"/>
        </w:tc>
        <w:tc>
          <w:tcPr>
            <w:tcW w:w="1336" w:type="dxa"/>
          </w:tcPr>
          <w:p w:rsidR="00EB01FB" w:rsidRPr="002C71A3" w:rsidRDefault="00EB01FB" w:rsidP="00003BD5"/>
        </w:tc>
      </w:tr>
      <w:tr w:rsidR="00EB01FB" w:rsidRPr="002C71A3" w:rsidTr="00003BD5">
        <w:trPr>
          <w:jc w:val="center"/>
        </w:trPr>
        <w:tc>
          <w:tcPr>
            <w:tcW w:w="972" w:type="dxa"/>
          </w:tcPr>
          <w:p w:rsidR="00EB01FB" w:rsidRPr="002C71A3" w:rsidRDefault="00EB01FB" w:rsidP="00003BD5">
            <w:pPr>
              <w:jc w:val="center"/>
            </w:pPr>
            <w:r w:rsidRPr="002C71A3">
              <w:t>6</w:t>
            </w:r>
          </w:p>
        </w:tc>
        <w:tc>
          <w:tcPr>
            <w:tcW w:w="1336" w:type="dxa"/>
          </w:tcPr>
          <w:p w:rsidR="00EB01FB" w:rsidRPr="002C71A3" w:rsidRDefault="00EB01FB" w:rsidP="00003BD5">
            <w:r w:rsidRPr="002C71A3">
              <w:rPr>
                <w:noProof/>
              </w:rPr>
              <w:drawing>
                <wp:inline distT="0" distB="0" distL="0" distR="0" wp14:anchorId="654D62CC" wp14:editId="64D40F8A">
                  <wp:extent cx="123190" cy="179705"/>
                  <wp:effectExtent l="0" t="0" r="0" b="0"/>
                  <wp:docPr id="666"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096" cstate="print">
                            <a:extLst>
                              <a:ext uri="{28A0092B-C50C-407E-A947-70E740481C1C}">
                                <a14:useLocalDpi xmlns:a14="http://schemas.microsoft.com/office/drawing/2010/main" val="0"/>
                              </a:ext>
                            </a:extLst>
                          </a:blip>
                          <a:srcRect/>
                          <a:stretch>
                            <a:fillRect/>
                          </a:stretch>
                        </pic:blipFill>
                        <pic:spPr bwMode="auto">
                          <a:xfrm>
                            <a:off x="0" y="0"/>
                            <a:ext cx="123190" cy="179705"/>
                          </a:xfrm>
                          <a:prstGeom prst="rect">
                            <a:avLst/>
                          </a:prstGeom>
                          <a:noFill/>
                          <a:ln>
                            <a:noFill/>
                          </a:ln>
                        </pic:spPr>
                      </pic:pic>
                    </a:graphicData>
                  </a:graphic>
                </wp:inline>
              </w:drawing>
            </w:r>
          </w:p>
        </w:tc>
        <w:tc>
          <w:tcPr>
            <w:tcW w:w="1336" w:type="dxa"/>
          </w:tcPr>
          <w:p w:rsidR="00EB01FB" w:rsidRPr="002C71A3" w:rsidRDefault="00EB01FB" w:rsidP="00003BD5"/>
        </w:tc>
        <w:tc>
          <w:tcPr>
            <w:tcW w:w="1336" w:type="dxa"/>
          </w:tcPr>
          <w:p w:rsidR="00EB01FB" w:rsidRPr="002C71A3" w:rsidRDefault="00EB01FB" w:rsidP="00003BD5"/>
        </w:tc>
      </w:tr>
      <w:tr w:rsidR="00EB01FB" w:rsidRPr="002C71A3" w:rsidTr="00003BD5">
        <w:trPr>
          <w:jc w:val="center"/>
        </w:trPr>
        <w:tc>
          <w:tcPr>
            <w:tcW w:w="972" w:type="dxa"/>
          </w:tcPr>
          <w:p w:rsidR="00EB01FB" w:rsidRPr="002C71A3" w:rsidRDefault="00EB01FB" w:rsidP="00003BD5">
            <w:pPr>
              <w:jc w:val="center"/>
            </w:pPr>
            <w:r w:rsidRPr="002C71A3">
              <w:t>7</w:t>
            </w:r>
          </w:p>
        </w:tc>
        <w:tc>
          <w:tcPr>
            <w:tcW w:w="1336" w:type="dxa"/>
          </w:tcPr>
          <w:p w:rsidR="00EB01FB" w:rsidRPr="002C71A3" w:rsidRDefault="00EB01FB" w:rsidP="00003BD5">
            <w:r w:rsidRPr="002C71A3">
              <w:rPr>
                <w:noProof/>
              </w:rPr>
              <w:drawing>
                <wp:inline distT="0" distB="0" distL="0" distR="0" wp14:anchorId="3664FC65" wp14:editId="5B3391AC">
                  <wp:extent cx="695325" cy="229870"/>
                  <wp:effectExtent l="0" t="0" r="9525" b="0"/>
                  <wp:docPr id="665"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097" cstate="print">
                            <a:extLst>
                              <a:ext uri="{28A0092B-C50C-407E-A947-70E740481C1C}">
                                <a14:useLocalDpi xmlns:a14="http://schemas.microsoft.com/office/drawing/2010/main" val="0"/>
                              </a:ext>
                            </a:extLst>
                          </a:blip>
                          <a:srcRect/>
                          <a:stretch>
                            <a:fillRect/>
                          </a:stretch>
                        </pic:blipFill>
                        <pic:spPr bwMode="auto">
                          <a:xfrm>
                            <a:off x="0" y="0"/>
                            <a:ext cx="695325" cy="229870"/>
                          </a:xfrm>
                          <a:prstGeom prst="rect">
                            <a:avLst/>
                          </a:prstGeom>
                          <a:noFill/>
                          <a:ln>
                            <a:noFill/>
                          </a:ln>
                        </pic:spPr>
                      </pic:pic>
                    </a:graphicData>
                  </a:graphic>
                </wp:inline>
              </w:drawing>
            </w:r>
          </w:p>
        </w:tc>
        <w:tc>
          <w:tcPr>
            <w:tcW w:w="1336" w:type="dxa"/>
          </w:tcPr>
          <w:p w:rsidR="00EB01FB" w:rsidRPr="002C71A3" w:rsidRDefault="00EB01FB" w:rsidP="00003BD5"/>
        </w:tc>
        <w:tc>
          <w:tcPr>
            <w:tcW w:w="1336" w:type="dxa"/>
          </w:tcPr>
          <w:p w:rsidR="00EB01FB" w:rsidRPr="002C71A3" w:rsidRDefault="00EB01FB" w:rsidP="00003BD5"/>
        </w:tc>
      </w:tr>
      <w:tr w:rsidR="00EB01FB" w:rsidRPr="002C71A3" w:rsidTr="00003BD5">
        <w:trPr>
          <w:jc w:val="center"/>
        </w:trPr>
        <w:tc>
          <w:tcPr>
            <w:tcW w:w="972" w:type="dxa"/>
          </w:tcPr>
          <w:p w:rsidR="00EB01FB" w:rsidRPr="002C71A3" w:rsidRDefault="00EB01FB" w:rsidP="00003BD5">
            <w:pPr>
              <w:jc w:val="center"/>
            </w:pPr>
            <w:r w:rsidRPr="002C71A3">
              <w:t>8</w:t>
            </w:r>
          </w:p>
        </w:tc>
        <w:tc>
          <w:tcPr>
            <w:tcW w:w="1336" w:type="dxa"/>
          </w:tcPr>
          <w:p w:rsidR="00EB01FB" w:rsidRPr="002C71A3" w:rsidRDefault="00EB01FB" w:rsidP="00003BD5">
            <w:r w:rsidRPr="002C71A3">
              <w:rPr>
                <w:noProof/>
              </w:rPr>
              <w:drawing>
                <wp:inline distT="0" distB="0" distL="0" distR="0" wp14:anchorId="64684B4C" wp14:editId="101D9E52">
                  <wp:extent cx="201930" cy="162560"/>
                  <wp:effectExtent l="0" t="0" r="7620" b="8890"/>
                  <wp:docPr id="664"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098" cstate="print">
                            <a:extLst>
                              <a:ext uri="{28A0092B-C50C-407E-A947-70E740481C1C}">
                                <a14:useLocalDpi xmlns:a14="http://schemas.microsoft.com/office/drawing/2010/main" val="0"/>
                              </a:ext>
                            </a:extLst>
                          </a:blip>
                          <a:srcRect/>
                          <a:stretch>
                            <a:fillRect/>
                          </a:stretch>
                        </pic:blipFill>
                        <pic:spPr bwMode="auto">
                          <a:xfrm>
                            <a:off x="0" y="0"/>
                            <a:ext cx="201930" cy="162560"/>
                          </a:xfrm>
                          <a:prstGeom prst="rect">
                            <a:avLst/>
                          </a:prstGeom>
                          <a:noFill/>
                          <a:ln>
                            <a:noFill/>
                          </a:ln>
                        </pic:spPr>
                      </pic:pic>
                    </a:graphicData>
                  </a:graphic>
                </wp:inline>
              </w:drawing>
            </w:r>
          </w:p>
        </w:tc>
        <w:tc>
          <w:tcPr>
            <w:tcW w:w="1336" w:type="dxa"/>
          </w:tcPr>
          <w:p w:rsidR="00EB01FB" w:rsidRPr="002C71A3" w:rsidRDefault="00EB01FB" w:rsidP="00003BD5"/>
        </w:tc>
        <w:tc>
          <w:tcPr>
            <w:tcW w:w="1336" w:type="dxa"/>
          </w:tcPr>
          <w:p w:rsidR="00EB01FB" w:rsidRPr="002C71A3" w:rsidRDefault="00EB01FB" w:rsidP="00003BD5"/>
        </w:tc>
      </w:tr>
      <w:tr w:rsidR="00EB01FB" w:rsidRPr="002C71A3" w:rsidTr="00003BD5">
        <w:trPr>
          <w:jc w:val="center"/>
        </w:trPr>
        <w:tc>
          <w:tcPr>
            <w:tcW w:w="972" w:type="dxa"/>
          </w:tcPr>
          <w:p w:rsidR="00EB01FB" w:rsidRPr="002C71A3" w:rsidRDefault="00EB01FB" w:rsidP="00003BD5">
            <w:pPr>
              <w:jc w:val="center"/>
            </w:pPr>
            <w:r w:rsidRPr="002C71A3">
              <w:t>9</w:t>
            </w:r>
          </w:p>
        </w:tc>
        <w:tc>
          <w:tcPr>
            <w:tcW w:w="1336" w:type="dxa"/>
          </w:tcPr>
          <w:p w:rsidR="00EB01FB" w:rsidRPr="002C71A3" w:rsidRDefault="00EB01FB" w:rsidP="00003BD5">
            <w:r w:rsidRPr="002C71A3">
              <w:rPr>
                <w:noProof/>
              </w:rPr>
              <w:drawing>
                <wp:inline distT="0" distB="0" distL="0" distR="0" wp14:anchorId="5B4F5EFE" wp14:editId="0EFC20C0">
                  <wp:extent cx="723900" cy="229870"/>
                  <wp:effectExtent l="0" t="0" r="0" b="0"/>
                  <wp:docPr id="66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099" cstate="print">
                            <a:extLst>
                              <a:ext uri="{28A0092B-C50C-407E-A947-70E740481C1C}">
                                <a14:useLocalDpi xmlns:a14="http://schemas.microsoft.com/office/drawing/2010/main" val="0"/>
                              </a:ext>
                            </a:extLst>
                          </a:blip>
                          <a:srcRect/>
                          <a:stretch>
                            <a:fillRect/>
                          </a:stretch>
                        </pic:blipFill>
                        <pic:spPr bwMode="auto">
                          <a:xfrm>
                            <a:off x="0" y="0"/>
                            <a:ext cx="723900" cy="229870"/>
                          </a:xfrm>
                          <a:prstGeom prst="rect">
                            <a:avLst/>
                          </a:prstGeom>
                          <a:noFill/>
                          <a:ln>
                            <a:noFill/>
                          </a:ln>
                        </pic:spPr>
                      </pic:pic>
                    </a:graphicData>
                  </a:graphic>
                </wp:inline>
              </w:drawing>
            </w:r>
          </w:p>
        </w:tc>
        <w:tc>
          <w:tcPr>
            <w:tcW w:w="1336" w:type="dxa"/>
          </w:tcPr>
          <w:p w:rsidR="00EB01FB" w:rsidRPr="002C71A3" w:rsidRDefault="00EB01FB" w:rsidP="00003BD5"/>
        </w:tc>
        <w:tc>
          <w:tcPr>
            <w:tcW w:w="1336" w:type="dxa"/>
          </w:tcPr>
          <w:p w:rsidR="00EB01FB" w:rsidRPr="002C71A3" w:rsidRDefault="00EB01FB" w:rsidP="00003BD5"/>
        </w:tc>
      </w:tr>
      <w:tr w:rsidR="00EB01FB" w:rsidRPr="002C71A3" w:rsidTr="00003BD5">
        <w:trPr>
          <w:jc w:val="center"/>
        </w:trPr>
        <w:tc>
          <w:tcPr>
            <w:tcW w:w="972" w:type="dxa"/>
          </w:tcPr>
          <w:p w:rsidR="00EB01FB" w:rsidRPr="002C71A3" w:rsidRDefault="00EB01FB" w:rsidP="00003BD5">
            <w:pPr>
              <w:jc w:val="center"/>
            </w:pPr>
            <w:r w:rsidRPr="002C71A3">
              <w:t>10</w:t>
            </w:r>
          </w:p>
        </w:tc>
        <w:tc>
          <w:tcPr>
            <w:tcW w:w="1336" w:type="dxa"/>
          </w:tcPr>
          <w:p w:rsidR="00EB01FB" w:rsidRPr="002C71A3" w:rsidRDefault="00EB01FB" w:rsidP="00003BD5">
            <w:r w:rsidRPr="002C71A3">
              <w:rPr>
                <w:noProof/>
              </w:rPr>
              <w:drawing>
                <wp:inline distT="0" distB="0" distL="0" distR="0" wp14:anchorId="79811D7E" wp14:editId="6955705E">
                  <wp:extent cx="257810" cy="179705"/>
                  <wp:effectExtent l="0" t="0" r="8890" b="0"/>
                  <wp:docPr id="662"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100" cstate="print">
                            <a:extLst>
                              <a:ext uri="{28A0092B-C50C-407E-A947-70E740481C1C}">
                                <a14:useLocalDpi xmlns:a14="http://schemas.microsoft.com/office/drawing/2010/main" val="0"/>
                              </a:ext>
                            </a:extLst>
                          </a:blip>
                          <a:srcRect/>
                          <a:stretch>
                            <a:fillRect/>
                          </a:stretch>
                        </pic:blipFill>
                        <pic:spPr bwMode="auto">
                          <a:xfrm>
                            <a:off x="0" y="0"/>
                            <a:ext cx="257810" cy="179705"/>
                          </a:xfrm>
                          <a:prstGeom prst="rect">
                            <a:avLst/>
                          </a:prstGeom>
                          <a:noFill/>
                          <a:ln>
                            <a:noFill/>
                          </a:ln>
                        </pic:spPr>
                      </pic:pic>
                    </a:graphicData>
                  </a:graphic>
                </wp:inline>
              </w:drawing>
            </w:r>
          </w:p>
        </w:tc>
        <w:tc>
          <w:tcPr>
            <w:tcW w:w="1336" w:type="dxa"/>
          </w:tcPr>
          <w:p w:rsidR="00EB01FB" w:rsidRPr="002C71A3" w:rsidRDefault="00EB01FB" w:rsidP="00003BD5"/>
        </w:tc>
        <w:tc>
          <w:tcPr>
            <w:tcW w:w="1336" w:type="dxa"/>
          </w:tcPr>
          <w:p w:rsidR="00EB01FB" w:rsidRPr="002C71A3" w:rsidRDefault="00EB01FB" w:rsidP="00003BD5"/>
        </w:tc>
      </w:tr>
    </w:tbl>
    <w:p w:rsidR="00EB01FB" w:rsidRPr="002C71A3" w:rsidRDefault="00EB01FB" w:rsidP="00783531"/>
    <w:p w:rsidR="00EB01FB" w:rsidRPr="002C71A3" w:rsidRDefault="00EB01FB" w:rsidP="00783531">
      <w:pPr>
        <w:tabs>
          <w:tab w:val="center" w:pos="4320"/>
          <w:tab w:val="right" w:pos="8640"/>
        </w:tabs>
      </w:pPr>
      <w:r w:rsidRPr="002C71A3">
        <w:tab/>
      </w:r>
      <w:r w:rsidRPr="002C71A3">
        <w:rPr>
          <w:noProof/>
        </w:rPr>
        <w:drawing>
          <wp:inline distT="0" distB="0" distL="0" distR="0" wp14:anchorId="0DC4C142" wp14:editId="5036C529">
            <wp:extent cx="1076960" cy="712470"/>
            <wp:effectExtent l="0" t="0" r="0" b="0"/>
            <wp:docPr id="661"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101" cstate="print">
                      <a:extLst>
                        <a:ext uri="{28A0092B-C50C-407E-A947-70E740481C1C}">
                          <a14:useLocalDpi xmlns:a14="http://schemas.microsoft.com/office/drawing/2010/main" val="0"/>
                        </a:ext>
                      </a:extLst>
                    </a:blip>
                    <a:srcRect/>
                    <a:stretch>
                      <a:fillRect/>
                    </a:stretch>
                  </pic:blipFill>
                  <pic:spPr bwMode="auto">
                    <a:xfrm>
                      <a:off x="0" y="0"/>
                      <a:ext cx="1076960" cy="712470"/>
                    </a:xfrm>
                    <a:prstGeom prst="rect">
                      <a:avLst/>
                    </a:prstGeom>
                    <a:noFill/>
                    <a:ln>
                      <a:noFill/>
                    </a:ln>
                  </pic:spPr>
                </pic:pic>
              </a:graphicData>
            </a:graphic>
          </wp:inline>
        </w:drawing>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fldSimple w:instr=" SEQ MTSec \c \* Arabic \* MERGEFORMAT ">
        <w:r>
          <w:rPr>
            <w:noProof/>
          </w:rPr>
          <w:instrText>1</w:instrText>
        </w:r>
      </w:fldSimple>
      <w:r w:rsidRPr="002C71A3">
        <w:instrText>.</w:instrText>
      </w:r>
      <w:fldSimple w:instr=" SEQ MTEqn \c \* Arabic \* MERGEFORMAT ">
        <w:r>
          <w:rPr>
            <w:noProof/>
          </w:rPr>
          <w:instrText>119</w:instrText>
        </w:r>
      </w:fldSimple>
      <w:r w:rsidRPr="002C71A3">
        <w:instrText>)</w:instrText>
      </w:r>
      <w:r w:rsidRPr="002C71A3">
        <w:fldChar w:fldCharType="end"/>
      </w:r>
    </w:p>
    <w:p w:rsidR="00EB01FB" w:rsidRPr="002C71A3" w:rsidRDefault="00EB01FB" w:rsidP="00783531"/>
    <w:p w:rsidR="00EB01FB" w:rsidRPr="002C71A3" w:rsidRDefault="00EB01FB" w:rsidP="00783531"/>
    <w:p w:rsidR="00EB01FB" w:rsidRPr="002C71A3" w:rsidRDefault="00EB01FB" w:rsidP="00783531">
      <w:r w:rsidRPr="002C71A3">
        <w:t xml:space="preserve">The hypersurface area is computed by omitting the radial integration. </w:t>
      </w:r>
    </w:p>
    <w:p w:rsidR="00EB01FB" w:rsidRPr="002C71A3" w:rsidRDefault="00EB01FB" w:rsidP="00783531"/>
    <w:p w:rsidR="00EB01FB" w:rsidRPr="002C71A3" w:rsidRDefault="00EB01FB" w:rsidP="00783531"/>
    <w:p w:rsidR="00EB01FB" w:rsidRPr="002C71A3" w:rsidRDefault="00EB01FB" w:rsidP="00783531"/>
    <w:p w:rsidR="00EB01FB" w:rsidRPr="002C71A3" w:rsidRDefault="00EB01FB" w:rsidP="00783531"/>
    <w:p w:rsidR="00EB01FB" w:rsidRPr="002C71A3" w:rsidRDefault="00EB01FB" w:rsidP="00783531">
      <w:r w:rsidRPr="002C71A3">
        <w:tab/>
        <w:t xml:space="preserve"> </w:t>
      </w:r>
    </w:p>
    <w:p w:rsidR="00EB01FB" w:rsidRPr="00B75359" w:rsidRDefault="00EB01FB" w:rsidP="00C871C4">
      <w:pPr>
        <w:pStyle w:val="Heading2"/>
        <w:numPr>
          <w:ilvl w:val="1"/>
          <w:numId w:val="1"/>
        </w:numPr>
      </w:pPr>
      <w:bookmarkStart w:id="530" w:name="_Toc265178159"/>
      <w:bookmarkStart w:id="531" w:name="_Toc209776349"/>
      <w:bookmarkStart w:id="532" w:name="_Toc209776871"/>
      <w:bookmarkStart w:id="533" w:name="_Toc209781642"/>
      <w:bookmarkStart w:id="534" w:name="_Toc209787382"/>
      <w:bookmarkStart w:id="535" w:name="_Toc229857009"/>
      <w:bookmarkStart w:id="536" w:name="_Toc229926063"/>
      <w:r w:rsidRPr="00B75359">
        <w:t>Completing the Square</w:t>
      </w:r>
      <w:bookmarkEnd w:id="530"/>
      <w:bookmarkEnd w:id="531"/>
      <w:bookmarkEnd w:id="532"/>
      <w:bookmarkEnd w:id="533"/>
      <w:bookmarkEnd w:id="534"/>
      <w:bookmarkEnd w:id="535"/>
      <w:bookmarkEnd w:id="536"/>
    </w:p>
    <w:p w:rsidR="00EB01FB" w:rsidRPr="002C71A3" w:rsidRDefault="00EB01FB" w:rsidP="00783531"/>
    <w:p w:rsidR="00EB01FB" w:rsidRPr="002C71A3" w:rsidRDefault="00EB01FB" w:rsidP="00783531"/>
    <w:p w:rsidR="00EB01FB" w:rsidRPr="002C71A3" w:rsidRDefault="00EB01FB" w:rsidP="00783531">
      <w:r w:rsidRPr="002C71A3">
        <w:t xml:space="preserve">In direct analogy to completing the square in one dimension, ie  </w:t>
      </w:r>
    </w:p>
    <w:p w:rsidR="00EB01FB" w:rsidRPr="002C71A3" w:rsidRDefault="00EB01FB" w:rsidP="00783531"/>
    <w:p w:rsidR="00EB01FB" w:rsidRPr="002C71A3" w:rsidRDefault="004D6234" w:rsidP="00783531">
      <w:pPr>
        <w:jc w:val="center"/>
      </w:pPr>
      <w:r w:rsidRPr="002C71A3">
        <w:rPr>
          <w:noProof/>
          <w:position w:val="-10"/>
        </w:rPr>
      </w:r>
      <w:r w:rsidR="004D6234" w:rsidRPr="002C71A3">
        <w:rPr>
          <w:noProof/>
          <w:position w:val="-10"/>
        </w:rPr>
        <w:object w:dxaOrig="3040" w:dyaOrig="360" w14:anchorId="60369AF9">
          <v:shape id="_x0000_i1720" type="#_x0000_t75" alt="" style="width:150.15pt;height:19.9pt;mso-width-percent:0;mso-height-percent:0;mso-width-percent:0;mso-height-percent:0" o:ole="">
            <v:imagedata r:id="rId2102" o:title=""/>
          </v:shape>
          <o:OLEObject Type="Embed" ProgID="Equation.DSMT4" ShapeID="_x0000_i1720" DrawAspect="Content" ObjectID="_1851002895" r:id="rId2103"/>
        </w:object>
      </w:r>
      <w:r w:rsidR="00EB01FB" w:rsidRPr="002C71A3">
        <w:t>,</w:t>
      </w:r>
    </w:p>
    <w:p w:rsidR="00EB01FB" w:rsidRPr="002C71A3" w:rsidRDefault="00EB01FB" w:rsidP="00783531"/>
    <w:p w:rsidR="00EB01FB" w:rsidRPr="002C71A3" w:rsidRDefault="00EB01FB" w:rsidP="00783531">
      <w:r w:rsidRPr="002C71A3">
        <w:t xml:space="preserve">we may do the same in N dimensions.  Noting that the max value of the quadratic will appear at </w:t>
      </w:r>
      <w:r w:rsidR="004D6234" w:rsidRPr="002C71A3">
        <w:rPr>
          <w:noProof/>
          <w:position w:val="-6"/>
        </w:rPr>
      </w:r>
      <w:r w:rsidR="004D6234" w:rsidRPr="002C71A3">
        <w:rPr>
          <w:noProof/>
          <w:position w:val="-6"/>
        </w:rPr>
        <w:object w:dxaOrig="900" w:dyaOrig="320" w14:anchorId="2F4F3F16">
          <v:shape id="_x0000_i1721" type="#_x0000_t75" alt="" style="width:45.95pt;height:13pt;mso-width-percent:0;mso-height-percent:0;mso-width-percent:0;mso-height-percent:0" o:ole="">
            <v:imagedata r:id="rId2104" o:title=""/>
          </v:shape>
          <o:OLEObject Type="Embed" ProgID="Equation.DSMT4" ShapeID="_x0000_i1721" DrawAspect="Content" ObjectID="_1851002896" r:id="rId2105"/>
        </w:object>
      </w:r>
      <w:r w:rsidRPr="002C71A3">
        <w:t xml:space="preserve">  expression </w:t>
      </w:r>
      <w:r w:rsidR="004D6234" w:rsidRPr="002C71A3">
        <w:rPr>
          <w:noProof/>
          <w:position w:val="-6"/>
        </w:rPr>
      </w:r>
      <w:r w:rsidR="004D6234" w:rsidRPr="002C71A3">
        <w:rPr>
          <w:noProof/>
          <w:position w:val="-6"/>
        </w:rPr>
        <w:object w:dxaOrig="1240" w:dyaOrig="320" w14:anchorId="78727C87">
          <v:shape id="_x0000_i1722" type="#_x0000_t75" alt="" style="width:59pt;height:13pt;mso-width-percent:0;mso-height-percent:0;mso-width-percent:0;mso-height-percent:0" o:ole="">
            <v:imagedata r:id="rId2106" o:title=""/>
          </v:shape>
          <o:OLEObject Type="Embed" ProgID="Equation.DSMT4" ShapeID="_x0000_i1722" DrawAspect="Content" ObjectID="_1851002897" r:id="rId2107"/>
        </w:object>
      </w:r>
      <w:r w:rsidRPr="002C71A3">
        <w:t>, (A symmetric, x real) may be factored as</w:t>
      </w:r>
    </w:p>
    <w:p w:rsidR="00EB01FB" w:rsidRPr="002C71A3" w:rsidRDefault="00EB01FB" w:rsidP="00783531"/>
    <w:p w:rsidR="00EB01FB" w:rsidRPr="002C71A3" w:rsidRDefault="00EB01FB" w:rsidP="00783531">
      <w:r w:rsidRPr="002C71A3">
        <w:tab/>
      </w:r>
      <w:r w:rsidR="004D6234" w:rsidRPr="002C71A3">
        <w:rPr>
          <w:noProof/>
          <w:position w:val="-10"/>
        </w:rPr>
      </w:r>
      <w:r w:rsidR="004D6234" w:rsidRPr="002C71A3">
        <w:rPr>
          <w:noProof/>
          <w:position w:val="-10"/>
        </w:rPr>
        <w:object w:dxaOrig="4620" w:dyaOrig="360" w14:anchorId="00C468C7">
          <v:shape id="_x0000_i1723" type="#_x0000_t75" alt="" style="width:229pt;height:19.9pt;mso-width-percent:0;mso-height-percent:0;mso-width-percent:0;mso-height-percent:0" o:ole="">
            <v:imagedata r:id="rId2108" o:title=""/>
          </v:shape>
          <o:OLEObject Type="Embed" ProgID="Equation.DSMT4" ShapeID="_x0000_i1723" DrawAspect="Content" ObjectID="_1851002898" r:id="rId2109"/>
        </w:object>
      </w:r>
      <w:r w:rsidRPr="002C71A3">
        <w:tab/>
      </w:r>
      <w:r w:rsidRPr="002C71A3">
        <w:fldChar w:fldCharType="begin"/>
      </w:r>
      <w:r w:rsidRPr="002C71A3">
        <w:instrText xml:space="preserve"> MACROBUTTON MTPlaceRef \* MERGEFORMAT </w:instrText>
      </w:r>
      <w:r w:rsidRPr="002C71A3">
        <w:fldChar w:fldCharType="begin"/>
      </w:r>
      <w:r w:rsidRPr="002C71A3">
        <w:instrText xml:space="preserve"> SEQ MTEqn \h \* MERGEFORMAT </w:instrText>
      </w:r>
      <w:r w:rsidRPr="002C71A3">
        <w:fldChar w:fldCharType="end"/>
      </w:r>
      <w:r w:rsidRPr="002C71A3">
        <w:instrText>(</w:instrText>
      </w:r>
      <w:r w:rsidRPr="002C71A3">
        <w:rPr>
          <w:noProof/>
        </w:rPr>
        <w:fldChar w:fldCharType="begin"/>
      </w:r>
      <w:r w:rsidRPr="002C71A3">
        <w:rPr>
          <w:noProof/>
        </w:rPr>
        <w:instrText xml:space="preserve"> SEQ MTSec \c \* Arabic \* MERGEFORMAT </w:instrText>
      </w:r>
      <w:r w:rsidRPr="002C71A3">
        <w:rPr>
          <w:noProof/>
        </w:rPr>
        <w:fldChar w:fldCharType="separate"/>
      </w:r>
      <w:r>
        <w:rPr>
          <w:noProof/>
        </w:rPr>
        <w:instrText>1</w:instrText>
      </w:r>
      <w:r w:rsidRPr="002C71A3">
        <w:rPr>
          <w:noProof/>
        </w:rPr>
        <w:fldChar w:fldCharType="end"/>
      </w:r>
      <w:r w:rsidRPr="002C71A3">
        <w:instrText>.</w:instrText>
      </w:r>
      <w:r w:rsidRPr="002C71A3">
        <w:rPr>
          <w:noProof/>
        </w:rPr>
        <w:fldChar w:fldCharType="begin"/>
      </w:r>
      <w:r w:rsidRPr="002C71A3">
        <w:rPr>
          <w:noProof/>
        </w:rPr>
        <w:instrText xml:space="preserve"> SEQ MTEqn \c \* Arabic \* MERGEFORMAT </w:instrText>
      </w:r>
      <w:r w:rsidRPr="002C71A3">
        <w:rPr>
          <w:noProof/>
        </w:rPr>
        <w:fldChar w:fldCharType="separate"/>
      </w:r>
      <w:r>
        <w:rPr>
          <w:noProof/>
        </w:rPr>
        <w:instrText>120</w:instrText>
      </w:r>
      <w:r w:rsidRPr="002C71A3">
        <w:rPr>
          <w:noProof/>
        </w:rPr>
        <w:fldChar w:fldCharType="end"/>
      </w:r>
      <w:r w:rsidRPr="002C71A3">
        <w:instrText>)</w:instrText>
      </w:r>
      <w:r w:rsidRPr="002C71A3">
        <w:fldChar w:fldCharType="end"/>
      </w:r>
    </w:p>
    <w:p w:rsidR="00EB01FB" w:rsidRPr="002C71A3" w:rsidRDefault="00EB01FB" w:rsidP="00783531"/>
    <w:p w:rsidR="00EB01FB" w:rsidRPr="00B75359" w:rsidRDefault="00EB01FB" w:rsidP="00C871C4">
      <w:pPr>
        <w:pStyle w:val="Heading2"/>
        <w:numPr>
          <w:ilvl w:val="1"/>
          <w:numId w:val="1"/>
        </w:numPr>
      </w:pPr>
      <w:bookmarkStart w:id="537" w:name="_Toc280363511"/>
      <w:bookmarkStart w:id="538" w:name="_Toc209776350"/>
      <w:bookmarkStart w:id="539" w:name="_Toc209776872"/>
      <w:bookmarkStart w:id="540" w:name="_Toc209781643"/>
      <w:bookmarkStart w:id="541" w:name="_Toc209787383"/>
      <w:bookmarkStart w:id="542" w:name="_Toc229857010"/>
      <w:bookmarkStart w:id="543" w:name="_Toc229926064"/>
      <w:r w:rsidRPr="00B75359">
        <w:t>Numerical Linear Algebra</w:t>
      </w:r>
      <w:bookmarkEnd w:id="537"/>
      <w:bookmarkEnd w:id="538"/>
      <w:bookmarkEnd w:id="539"/>
      <w:bookmarkEnd w:id="540"/>
      <w:bookmarkEnd w:id="541"/>
      <w:bookmarkEnd w:id="542"/>
      <w:bookmarkEnd w:id="543"/>
    </w:p>
    <w:p w:rsidR="00EB01FB" w:rsidRPr="002C71A3" w:rsidRDefault="00EB01FB" w:rsidP="00783531"/>
    <w:p w:rsidR="00EB01FB" w:rsidRPr="00B75359" w:rsidRDefault="00EB01FB" w:rsidP="00C871C4">
      <w:pPr>
        <w:pStyle w:val="Heading2"/>
        <w:numPr>
          <w:ilvl w:val="1"/>
          <w:numId w:val="1"/>
        </w:numPr>
      </w:pPr>
      <w:bookmarkStart w:id="544" w:name="_Toc209776351"/>
      <w:bookmarkStart w:id="545" w:name="_Toc209776873"/>
      <w:bookmarkStart w:id="546" w:name="_Toc209781644"/>
      <w:bookmarkStart w:id="547" w:name="_Toc209787384"/>
      <w:bookmarkStart w:id="548" w:name="_Toc229857011"/>
      <w:bookmarkStart w:id="549" w:name="_Toc229926065"/>
      <w:r w:rsidRPr="00B75359">
        <w:t>Condition number</w:t>
      </w:r>
      <w:bookmarkEnd w:id="544"/>
      <w:bookmarkEnd w:id="545"/>
      <w:bookmarkEnd w:id="546"/>
      <w:bookmarkEnd w:id="547"/>
      <w:bookmarkEnd w:id="548"/>
      <w:bookmarkEnd w:id="549"/>
    </w:p>
    <w:p w:rsidR="00EB01FB" w:rsidRPr="002C71A3" w:rsidRDefault="00EB01FB" w:rsidP="00783531"/>
    <w:p w:rsidR="00EB01FB" w:rsidRPr="00B75359" w:rsidRDefault="00EB01FB" w:rsidP="00C871C4">
      <w:pPr>
        <w:pStyle w:val="Heading2"/>
        <w:numPr>
          <w:ilvl w:val="1"/>
          <w:numId w:val="1"/>
        </w:numPr>
      </w:pPr>
      <w:bookmarkStart w:id="550" w:name="_Toc280363512"/>
      <w:bookmarkStart w:id="551" w:name="_Toc209776352"/>
      <w:bookmarkStart w:id="552" w:name="_Toc209776874"/>
      <w:bookmarkStart w:id="553" w:name="_Toc209781645"/>
      <w:bookmarkStart w:id="554" w:name="_Toc209787385"/>
      <w:bookmarkStart w:id="555" w:name="_Toc229857012"/>
      <w:bookmarkStart w:id="556" w:name="_Toc229926066"/>
      <w:r w:rsidRPr="00B75359">
        <w:t>Computation of Eigenvalues and Eigenvectors</w:t>
      </w:r>
      <w:bookmarkEnd w:id="550"/>
      <w:bookmarkEnd w:id="551"/>
      <w:bookmarkEnd w:id="552"/>
      <w:bookmarkEnd w:id="553"/>
      <w:bookmarkEnd w:id="554"/>
      <w:bookmarkEnd w:id="555"/>
      <w:bookmarkEnd w:id="556"/>
    </w:p>
    <w:p w:rsidR="00EB01FB" w:rsidRPr="002C71A3" w:rsidRDefault="00EB01FB" w:rsidP="00783531"/>
    <w:p w:rsidR="00EB01FB" w:rsidRDefault="00EB01FB" w:rsidP="00C871C4">
      <w:pPr>
        <w:pStyle w:val="Heading3"/>
        <w:numPr>
          <w:ilvl w:val="2"/>
          <w:numId w:val="1"/>
        </w:numPr>
      </w:pPr>
      <w:bookmarkStart w:id="557" w:name="_Toc209776353"/>
      <w:bookmarkStart w:id="558" w:name="_Toc209776875"/>
      <w:bookmarkStart w:id="559" w:name="_Toc209781646"/>
      <w:bookmarkStart w:id="560" w:name="_Toc209787386"/>
      <w:bookmarkStart w:id="561" w:name="_Toc229857013"/>
      <w:bookmarkStart w:id="562" w:name="_Toc229926067"/>
      <w:r w:rsidRPr="00B75359">
        <w:t>Deflation</w:t>
      </w:r>
      <w:bookmarkEnd w:id="557"/>
      <w:bookmarkEnd w:id="558"/>
      <w:bookmarkEnd w:id="559"/>
      <w:bookmarkEnd w:id="560"/>
      <w:bookmarkEnd w:id="561"/>
      <w:bookmarkEnd w:id="562"/>
    </w:p>
    <w:p w:rsidR="00EB01FB" w:rsidRDefault="00EB01FB" w:rsidP="00531B99"/>
    <w:p w:rsidR="00EB01FB" w:rsidRPr="00531B99" w:rsidRDefault="00EB01FB" w:rsidP="00531B99">
      <w:pPr>
        <w:sectPr w:rsidR="00EB01FB" w:rsidRPr="00531B99" w:rsidSect="00E34B5F">
          <w:headerReference w:type="even" r:id="rId2110"/>
          <w:headerReference w:type="default" r:id="rId2111"/>
          <w:pgSz w:w="12240" w:h="15840"/>
          <w:pgMar w:top="1440" w:right="1440" w:bottom="1440" w:left="1440" w:header="576" w:footer="576" w:gutter="0"/>
          <w:cols w:space="720"/>
          <w:docGrid w:linePitch="360"/>
        </w:sectPr>
      </w:pPr>
    </w:p>
    <w:p w:rsidR="00B17E19" w:rsidRPr="002C71A3" w:rsidRDefault="00B17E19" w:rsidP="00783531"/>
    <w:sectPr w:rsidR="00B17E19" w:rsidRPr="002C71A3" w:rsidSect="00E34B5F">
      <w:headerReference w:type="even" r:id="rId2112"/>
      <w:headerReference w:type="default" r:id="rId2113"/>
      <w:pgSz w:w="12240" w:h="15840"/>
      <w:pgMar w:top="1440" w:right="1440" w:bottom="1440"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83531" w:rsidRDefault="00783531" w:rsidP="00783531">
      <w:r>
        <w:separator/>
      </w:r>
    </w:p>
  </w:endnote>
  <w:endnote w:type="continuationSeparator" w:id="0">
    <w:p w:rsidR="00783531" w:rsidRDefault="00783531" w:rsidP="00783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Body CS)">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83531" w:rsidRDefault="00783531" w:rsidP="00783531">
      <w:r>
        <w:separator/>
      </w:r>
    </w:p>
  </w:footnote>
  <w:footnote w:type="continuationSeparator" w:id="0">
    <w:p w:rsidR="00783531" w:rsidRDefault="00783531" w:rsidP="007835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8167516"/>
      <w:docPartObj>
        <w:docPartGallery w:val="Page Numbers (Top of Page)"/>
        <w:docPartUnique/>
      </w:docPartObj>
    </w:sdtPr>
    <w:sdtEndPr/>
    <w:sdtContent>
      <w:p w:rsidR="00EB01FB" w:rsidRDefault="00EB01FB" w:rsidP="00CC502B">
        <w:pPr>
          <w:framePr w:wrap="none" w:vAnchor="text" w:hAnchor="margin" w:xAlign="right" w:y="1"/>
        </w:pPr>
        <w:r>
          <w:fldChar w:fldCharType="begin"/>
        </w:r>
        <w:r>
          <w:instrText xml:space="preserve"> PAGE </w:instrText>
        </w:r>
        <w:r>
          <w:fldChar w:fldCharType="separate"/>
        </w:r>
        <w:r>
          <w:rPr>
            <w:noProof/>
          </w:rPr>
          <w:t>1-1</w:t>
        </w:r>
        <w:r>
          <w:fldChar w:fldCharType="end"/>
        </w:r>
      </w:p>
    </w:sdtContent>
  </w:sdt>
  <w:sdt>
    <w:sdtPr>
      <w:id w:val="-979537004"/>
      <w:docPartObj>
        <w:docPartGallery w:val="Page Numbers (Top of Page)"/>
        <w:docPartUnique/>
      </w:docPartObj>
    </w:sdtPr>
    <w:sdtEndPr/>
    <w:sdtContent>
      <w:p w:rsidR="00EB01FB" w:rsidRDefault="00EB01FB" w:rsidP="00CC502B">
        <w:pPr>
          <w:framePr w:wrap="none" w:vAnchor="text" w:hAnchor="margin" w:xAlign="right" w:y="1"/>
          <w:ind w:right="360"/>
        </w:pPr>
        <w:r>
          <w:fldChar w:fldCharType="begin"/>
        </w:r>
        <w:r>
          <w:instrText xml:space="preserve"> PAGE </w:instrText>
        </w:r>
        <w:r>
          <w:fldChar w:fldCharType="separate"/>
        </w:r>
        <w:r>
          <w:rPr>
            <w:noProof/>
          </w:rPr>
          <w:t>1-1</w:t>
        </w:r>
        <w:r>
          <w:fldChar w:fldCharType="end"/>
        </w:r>
      </w:p>
    </w:sdtContent>
  </w:sdt>
  <w:sdt>
    <w:sdtPr>
      <w:id w:val="1507171028"/>
      <w:docPartObj>
        <w:docPartGallery w:val="Page Numbers (Top of Page)"/>
        <w:docPartUnique/>
      </w:docPartObj>
    </w:sdtPr>
    <w:sdtEndPr/>
    <w:sdtContent>
      <w:p w:rsidR="00EB01FB" w:rsidRDefault="00EB01FB" w:rsidP="00CC502B">
        <w:pPr>
          <w:framePr w:wrap="none" w:vAnchor="text" w:hAnchor="margin" w:xAlign="right" w:y="1"/>
          <w:ind w:right="360"/>
        </w:pPr>
        <w:r>
          <w:fldChar w:fldCharType="begin"/>
        </w:r>
        <w:r>
          <w:instrText xml:space="preserve"> PAGE </w:instrText>
        </w:r>
        <w:r>
          <w:fldChar w:fldCharType="separate"/>
        </w:r>
        <w:r>
          <w:rPr>
            <w:noProof/>
          </w:rPr>
          <w:t>1-1</w:t>
        </w:r>
        <w:r>
          <w:fldChar w:fldCharType="end"/>
        </w:r>
      </w:p>
    </w:sdtContent>
  </w:sdt>
  <w:p w:rsidR="00EB01FB" w:rsidRDefault="00EB01FB" w:rsidP="009D5198">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01FB" w:rsidRDefault="00EB01FB" w:rsidP="00CC502B">
    <w:pPr>
      <w:framePr w:wrap="notBeside" w:vAnchor="page" w:hAnchor="page" w:xAlign="right" w:yAlign="top"/>
    </w:pPr>
  </w:p>
  <w:p w:rsidR="00EB01FB" w:rsidRPr="002266F7" w:rsidRDefault="00EB01FB" w:rsidP="002266F7">
    <w:pPr>
      <w:pBdr>
        <w:bottom w:val="single" w:sz="4" w:space="1" w:color="auto"/>
      </w:pBdr>
      <w:rPr>
        <w:smallCaps/>
        <w:sz w:val="22"/>
      </w:rPr>
    </w:pPr>
    <w:r w:rsidRPr="002266F7">
      <w:rPr>
        <w:smallCaps/>
        <w:sz w:val="22"/>
      </w:rPr>
      <w:fldChar w:fldCharType="begin"/>
    </w:r>
    <w:r w:rsidRPr="002266F7">
      <w:rPr>
        <w:smallCaps/>
        <w:sz w:val="22"/>
      </w:rPr>
      <w:instrText xml:space="preserve"> REF _Ref253737032 \r  \* MERGEFORMAT </w:instrText>
    </w:r>
    <w:r w:rsidRPr="002266F7">
      <w:rPr>
        <w:smallCaps/>
        <w:sz w:val="22"/>
      </w:rPr>
      <w:fldChar w:fldCharType="separate"/>
    </w:r>
    <w:r>
      <w:rPr>
        <w:smallCaps/>
        <w:sz w:val="22"/>
      </w:rPr>
      <w:t>1.0</w:t>
    </w:r>
    <w:r w:rsidRPr="002266F7">
      <w:rPr>
        <w:smallCaps/>
        <w:sz w:val="22"/>
      </w:rPr>
      <w:fldChar w:fldCharType="end"/>
    </w:r>
    <w:r w:rsidRPr="002266F7">
      <w:rPr>
        <w:smallCaps/>
        <w:sz w:val="22"/>
      </w:rPr>
      <w:t xml:space="preserve"> </w:t>
    </w:r>
    <w:r w:rsidRPr="002266F7">
      <w:rPr>
        <w:smallCaps/>
        <w:sz w:val="22"/>
      </w:rPr>
      <w:fldChar w:fldCharType="begin"/>
    </w:r>
    <w:r w:rsidRPr="002266F7">
      <w:rPr>
        <w:smallCaps/>
        <w:sz w:val="22"/>
      </w:rPr>
      <w:instrText xml:space="preserve"> REF _Ref253737032  \* MERGEFORMAT </w:instrText>
    </w:r>
    <w:r w:rsidRPr="002266F7">
      <w:rPr>
        <w:smallCaps/>
        <w:sz w:val="22"/>
      </w:rPr>
      <w:fldChar w:fldCharType="separate"/>
    </w:r>
    <w:r w:rsidRPr="00862CD0">
      <w:rPr>
        <w:smallCaps/>
        <w:sz w:val="22"/>
      </w:rPr>
      <w:t>Matrix Analysis</w:t>
    </w:r>
    <w:r w:rsidRPr="002266F7">
      <w:rPr>
        <w:smallCaps/>
        <w:sz w:val="22"/>
      </w:rPr>
      <w:fldChar w:fldCharType="end"/>
    </w:r>
    <w:r w:rsidRPr="002266F7">
      <w:rPr>
        <w:smallCaps/>
        <w:sz w:val="22"/>
      </w:rPr>
      <w:tab/>
    </w:r>
    <w:r w:rsidRPr="002266F7">
      <w:rPr>
        <w:smallCaps/>
        <w:sz w:val="22"/>
      </w:rPr>
      <w:tab/>
    </w:r>
    <w:r w:rsidRPr="002266F7">
      <w:rPr>
        <w:smallCaps/>
        <w:sz w:val="22"/>
      </w:rPr>
      <w:tab/>
    </w:r>
    <w:r w:rsidRPr="002266F7">
      <w:rPr>
        <w:smallCaps/>
        <w:sz w:val="22"/>
      </w:rPr>
      <w:tab/>
    </w:r>
    <w:r w:rsidRPr="002266F7">
      <w:rPr>
        <w:smallCaps/>
        <w:sz w:val="22"/>
      </w:rPr>
      <w:tab/>
    </w:r>
    <w:r w:rsidRPr="002266F7">
      <w:rPr>
        <w:smallCaps/>
        <w:sz w:val="22"/>
      </w:rPr>
      <w:tab/>
    </w:r>
    <w:r w:rsidRPr="002266F7">
      <w:rPr>
        <w:smallCaps/>
        <w:sz w:val="22"/>
      </w:rPr>
      <w:tab/>
    </w:r>
    <w:r w:rsidRPr="002266F7">
      <w:rPr>
        <w:smallCaps/>
        <w:sz w:val="22"/>
      </w:rPr>
      <w:tab/>
    </w:r>
    <w:r w:rsidRPr="002266F7">
      <w:rPr>
        <w:smallCaps/>
        <w:sz w:val="22"/>
      </w:rPr>
      <w:tab/>
      <w:t xml:space="preserve"> </w:t>
    </w:r>
    <w:r w:rsidRPr="002266F7">
      <w:rPr>
        <w:smallCaps/>
        <w:sz w:val="22"/>
      </w:rPr>
      <w:tab/>
    </w:r>
    <w:r w:rsidRPr="002266F7">
      <w:rPr>
        <w:smallCaps/>
        <w:sz w:val="22"/>
      </w:rPr>
      <w:fldChar w:fldCharType="begin"/>
    </w:r>
    <w:r w:rsidRPr="002266F7">
      <w:rPr>
        <w:smallCaps/>
        <w:sz w:val="22"/>
      </w:rPr>
      <w:instrText xml:space="preserve"> PAGE   \* MERGEFORMAT </w:instrText>
    </w:r>
    <w:r w:rsidRPr="002266F7">
      <w:rPr>
        <w:smallCaps/>
        <w:sz w:val="22"/>
      </w:rPr>
      <w:fldChar w:fldCharType="separate"/>
    </w:r>
    <w:r w:rsidRPr="002266F7">
      <w:rPr>
        <w:smallCaps/>
        <w:noProof/>
        <w:sz w:val="22"/>
      </w:rPr>
      <w:t>1</w:t>
    </w:r>
    <w:r w:rsidRPr="002266F7">
      <w:rPr>
        <w:smallCaps/>
        <w:noProof/>
        <w:sz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0644362"/>
      <w:docPartObj>
        <w:docPartGallery w:val="Page Numbers (Top of Page)"/>
        <w:docPartUnique/>
      </w:docPartObj>
    </w:sdtPr>
    <w:sdtEndPr/>
    <w:sdtContent>
      <w:p w:rsidR="00783531" w:rsidRDefault="00783531" w:rsidP="00CC502B">
        <w:pPr>
          <w:framePr w:wrap="none" w:vAnchor="text" w:hAnchor="margin" w:xAlign="right" w:y="1"/>
        </w:pPr>
        <w:r>
          <w:fldChar w:fldCharType="begin"/>
        </w:r>
        <w:r>
          <w:instrText xml:space="preserve"> PAGE </w:instrText>
        </w:r>
        <w:r>
          <w:fldChar w:fldCharType="separate"/>
        </w:r>
        <w:r>
          <w:rPr>
            <w:noProof/>
          </w:rPr>
          <w:t>1-1</w:t>
        </w:r>
        <w:r>
          <w:fldChar w:fldCharType="end"/>
        </w:r>
      </w:p>
    </w:sdtContent>
  </w:sdt>
  <w:sdt>
    <w:sdtPr>
      <w:id w:val="21598814"/>
      <w:docPartObj>
        <w:docPartGallery w:val="Page Numbers (Top of Page)"/>
        <w:docPartUnique/>
      </w:docPartObj>
    </w:sdtPr>
    <w:sdtEndPr/>
    <w:sdtContent>
      <w:p w:rsidR="00783531" w:rsidRDefault="00783531" w:rsidP="00CC502B">
        <w:pPr>
          <w:framePr w:wrap="none" w:vAnchor="text" w:hAnchor="margin" w:xAlign="right" w:y="1"/>
          <w:ind w:right="360"/>
        </w:pPr>
        <w:r>
          <w:fldChar w:fldCharType="begin"/>
        </w:r>
        <w:r>
          <w:instrText xml:space="preserve"> PAGE </w:instrText>
        </w:r>
        <w:r>
          <w:fldChar w:fldCharType="separate"/>
        </w:r>
        <w:r>
          <w:rPr>
            <w:noProof/>
          </w:rPr>
          <w:t>1-1</w:t>
        </w:r>
        <w:r>
          <w:fldChar w:fldCharType="end"/>
        </w:r>
      </w:p>
    </w:sdtContent>
  </w:sdt>
  <w:sdt>
    <w:sdtPr>
      <w:id w:val="832106612"/>
      <w:docPartObj>
        <w:docPartGallery w:val="Page Numbers (Top of Page)"/>
        <w:docPartUnique/>
      </w:docPartObj>
    </w:sdtPr>
    <w:sdtEndPr/>
    <w:sdtContent>
      <w:p w:rsidR="00783531" w:rsidRDefault="00783531" w:rsidP="00CC502B">
        <w:pPr>
          <w:framePr w:wrap="none" w:vAnchor="text" w:hAnchor="margin" w:xAlign="right" w:y="1"/>
          <w:ind w:right="360"/>
        </w:pPr>
        <w:r>
          <w:fldChar w:fldCharType="begin"/>
        </w:r>
        <w:r>
          <w:instrText xml:space="preserve"> PAGE </w:instrText>
        </w:r>
        <w:r>
          <w:fldChar w:fldCharType="separate"/>
        </w:r>
        <w:r>
          <w:rPr>
            <w:noProof/>
          </w:rPr>
          <w:t>1-1</w:t>
        </w:r>
        <w:r>
          <w:fldChar w:fldCharType="end"/>
        </w:r>
      </w:p>
    </w:sdtContent>
  </w:sdt>
  <w:p w:rsidR="00783531" w:rsidRDefault="00783531" w:rsidP="009D5198">
    <w:pP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83531" w:rsidRDefault="00783531" w:rsidP="00CC502B">
    <w:pPr>
      <w:framePr w:wrap="notBeside" w:vAnchor="page" w:hAnchor="page" w:xAlign="right" w:yAlign="top"/>
    </w:pPr>
  </w:p>
  <w:p w:rsidR="00783531" w:rsidRPr="00CC502B" w:rsidRDefault="00783531" w:rsidP="00CC502B">
    <w:pPr>
      <w:rPr>
        <w:rFonts w:cs="Times New Roman (Body CS)"/>
        <w:smallCaps/>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472B9"/>
    <w:multiLevelType w:val="multilevel"/>
    <w:tmpl w:val="C4D0FDE4"/>
    <w:styleLink w:val="CurrentList2"/>
    <w:lvl w:ilvl="0">
      <w:start w:val="4"/>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C7F67C0"/>
    <w:multiLevelType w:val="hybridMultilevel"/>
    <w:tmpl w:val="1CCE6BBA"/>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26596053"/>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B1A0F23"/>
    <w:multiLevelType w:val="multilevel"/>
    <w:tmpl w:val="50E27248"/>
    <w:styleLink w:val="CurrentList11"/>
    <w:lvl w:ilvl="0">
      <w:start w:val="8"/>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3FB53FB1"/>
    <w:multiLevelType w:val="hybridMultilevel"/>
    <w:tmpl w:val="FC46D2C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 w15:restartNumberingAfterBreak="0">
    <w:nsid w:val="47E72FFA"/>
    <w:multiLevelType w:val="hybridMultilevel"/>
    <w:tmpl w:val="82FC7BBA"/>
    <w:lvl w:ilvl="0" w:tplc="0011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6" w15:restartNumberingAfterBreak="0">
    <w:nsid w:val="4DED53F4"/>
    <w:multiLevelType w:val="hybridMultilevel"/>
    <w:tmpl w:val="0C4E8084"/>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5A647347"/>
    <w:multiLevelType w:val="multilevel"/>
    <w:tmpl w:val="3E6621CA"/>
    <w:lvl w:ilvl="0">
      <w:start w:val="1"/>
      <w:numFmt w:val="decimal"/>
      <w:pStyle w:val="Heading1"/>
      <w:lvlText w:val="%1.0"/>
      <w:lvlJc w:val="left"/>
      <w:pPr>
        <w:ind w:left="432" w:hanging="432"/>
      </w:pPr>
      <w:rPr>
        <w:rFonts w:hint="default"/>
      </w:rPr>
    </w:lvl>
    <w:lvl w:ilvl="1">
      <w:start w:val="1"/>
      <w:numFmt w:val="decimal"/>
      <w:pStyle w:val="Heading2"/>
      <w:lvlText w:val="%1.%2"/>
      <w:lvlJc w:val="left"/>
      <w:pPr>
        <w:tabs>
          <w:tab w:val="num" w:pos="576"/>
        </w:tabs>
        <w:ind w:left="576" w:hanging="576"/>
      </w:pPr>
      <w:rPr>
        <w:rFonts w:ascii="Helvetica" w:hAnsi="Helvetica"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86A7532"/>
    <w:multiLevelType w:val="hybridMultilevel"/>
    <w:tmpl w:val="A1B0444C"/>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6A9E7B87"/>
    <w:multiLevelType w:val="hybridMultilevel"/>
    <w:tmpl w:val="E25EB5F0"/>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0" w15:restartNumberingAfterBreak="0">
    <w:nsid w:val="761D021E"/>
    <w:multiLevelType w:val="hybridMultilevel"/>
    <w:tmpl w:val="E22AF47C"/>
    <w:lvl w:ilvl="0" w:tplc="FFFFFFFF">
      <w:start w:val="1"/>
      <w:numFmt w:val="lowerRoman"/>
      <w:lvlText w:val="%1."/>
      <w:lvlJc w:val="right"/>
      <w:pPr>
        <w:tabs>
          <w:tab w:val="num" w:pos="1800"/>
        </w:tabs>
        <w:ind w:left="1800" w:hanging="360"/>
      </w:pPr>
    </w:lvl>
    <w:lvl w:ilvl="1" w:tplc="FFFFFFFF">
      <w:start w:val="1"/>
      <w:numFmt w:val="lowerLetter"/>
      <w:lvlText w:val="%2."/>
      <w:lvlJc w:val="left"/>
      <w:pPr>
        <w:tabs>
          <w:tab w:val="num" w:pos="2520"/>
        </w:tabs>
        <w:ind w:left="2520" w:hanging="360"/>
      </w:pPr>
    </w:lvl>
    <w:lvl w:ilvl="2" w:tplc="FFFFFFFF">
      <w:start w:val="1"/>
      <w:numFmt w:val="lowerRoman"/>
      <w:lvlText w:val="%3."/>
      <w:lvlJc w:val="right"/>
      <w:pPr>
        <w:tabs>
          <w:tab w:val="num" w:pos="3240"/>
        </w:tabs>
        <w:ind w:left="3240" w:hanging="180"/>
      </w:pPr>
    </w:lvl>
    <w:lvl w:ilvl="3" w:tplc="FFFFFFFF">
      <w:start w:val="1"/>
      <w:numFmt w:val="decimal"/>
      <w:lvlText w:val="%4."/>
      <w:lvlJc w:val="left"/>
      <w:pPr>
        <w:tabs>
          <w:tab w:val="num" w:pos="3960"/>
        </w:tabs>
        <w:ind w:left="3960" w:hanging="360"/>
      </w:pPr>
    </w:lvl>
    <w:lvl w:ilvl="4" w:tplc="FFFFFFFF">
      <w:start w:val="1"/>
      <w:numFmt w:val="lowerLetter"/>
      <w:lvlText w:val="%5."/>
      <w:lvlJc w:val="left"/>
      <w:pPr>
        <w:tabs>
          <w:tab w:val="num" w:pos="4680"/>
        </w:tabs>
        <w:ind w:left="4680" w:hanging="360"/>
      </w:pPr>
    </w:lvl>
    <w:lvl w:ilvl="5" w:tplc="FFFFFFFF">
      <w:start w:val="1"/>
      <w:numFmt w:val="lowerRoman"/>
      <w:lvlText w:val="%6."/>
      <w:lvlJc w:val="right"/>
      <w:pPr>
        <w:tabs>
          <w:tab w:val="num" w:pos="5400"/>
        </w:tabs>
        <w:ind w:left="5400" w:hanging="180"/>
      </w:pPr>
    </w:lvl>
    <w:lvl w:ilvl="6" w:tplc="FFFFFFFF">
      <w:start w:val="1"/>
      <w:numFmt w:val="decimal"/>
      <w:lvlText w:val="%7."/>
      <w:lvlJc w:val="left"/>
      <w:pPr>
        <w:tabs>
          <w:tab w:val="num" w:pos="6120"/>
        </w:tabs>
        <w:ind w:left="6120" w:hanging="360"/>
      </w:pPr>
    </w:lvl>
    <w:lvl w:ilvl="7" w:tplc="FFFFFFFF">
      <w:start w:val="1"/>
      <w:numFmt w:val="lowerLetter"/>
      <w:lvlText w:val="%8."/>
      <w:lvlJc w:val="left"/>
      <w:pPr>
        <w:tabs>
          <w:tab w:val="num" w:pos="6840"/>
        </w:tabs>
        <w:ind w:left="6840" w:hanging="360"/>
      </w:pPr>
    </w:lvl>
    <w:lvl w:ilvl="8" w:tplc="FFFFFFFF">
      <w:start w:val="1"/>
      <w:numFmt w:val="lowerRoman"/>
      <w:lvlText w:val="%9."/>
      <w:lvlJc w:val="right"/>
      <w:pPr>
        <w:tabs>
          <w:tab w:val="num" w:pos="7560"/>
        </w:tabs>
        <w:ind w:left="7560" w:hanging="180"/>
      </w:pPr>
    </w:lvl>
  </w:abstractNum>
  <w:abstractNum w:abstractNumId="11" w15:restartNumberingAfterBreak="0">
    <w:nsid w:val="7A920C06"/>
    <w:multiLevelType w:val="hybridMultilevel"/>
    <w:tmpl w:val="AE44E398"/>
    <w:lvl w:ilvl="0" w:tplc="08E6C966">
      <w:start w:val="1"/>
      <w:numFmt w:val="decimal"/>
      <w:lvlText w:val="%1)"/>
      <w:lvlJc w:val="left"/>
      <w:pPr>
        <w:tabs>
          <w:tab w:val="num" w:pos="1080"/>
        </w:tabs>
        <w:ind w:left="1080" w:hanging="360"/>
      </w:pPr>
      <w:rPr>
        <w:rFonts w:hint="default"/>
      </w:rPr>
    </w:lvl>
    <w:lvl w:ilvl="1" w:tplc="00190409">
      <w:start w:val="1"/>
      <w:numFmt w:val="lowerLetter"/>
      <w:lvlText w:val="%2."/>
      <w:lvlJc w:val="left"/>
      <w:pPr>
        <w:tabs>
          <w:tab w:val="num" w:pos="1800"/>
        </w:tabs>
        <w:ind w:left="1800" w:hanging="360"/>
      </w:pPr>
    </w:lvl>
    <w:lvl w:ilvl="2" w:tplc="001B0409">
      <w:start w:val="1"/>
      <w:numFmt w:val="lowerRoman"/>
      <w:lvlText w:val="%3."/>
      <w:lvlJc w:val="right"/>
      <w:pPr>
        <w:tabs>
          <w:tab w:val="num" w:pos="2520"/>
        </w:tabs>
        <w:ind w:left="2520" w:hanging="180"/>
      </w:pPr>
    </w:lvl>
    <w:lvl w:ilvl="3" w:tplc="000F0409">
      <w:start w:val="1"/>
      <w:numFmt w:val="decimal"/>
      <w:lvlText w:val="%4."/>
      <w:lvlJc w:val="left"/>
      <w:pPr>
        <w:tabs>
          <w:tab w:val="num" w:pos="3240"/>
        </w:tabs>
        <w:ind w:left="3240" w:hanging="360"/>
      </w:pPr>
    </w:lvl>
    <w:lvl w:ilvl="4" w:tplc="00190409">
      <w:start w:val="1"/>
      <w:numFmt w:val="lowerLetter"/>
      <w:lvlText w:val="%5."/>
      <w:lvlJc w:val="left"/>
      <w:pPr>
        <w:tabs>
          <w:tab w:val="num" w:pos="3960"/>
        </w:tabs>
        <w:ind w:left="3960" w:hanging="360"/>
      </w:pPr>
    </w:lvl>
    <w:lvl w:ilvl="5" w:tplc="001B0409">
      <w:start w:val="1"/>
      <w:numFmt w:val="lowerRoman"/>
      <w:lvlText w:val="%6."/>
      <w:lvlJc w:val="right"/>
      <w:pPr>
        <w:tabs>
          <w:tab w:val="num" w:pos="4680"/>
        </w:tabs>
        <w:ind w:left="4680" w:hanging="180"/>
      </w:pPr>
    </w:lvl>
    <w:lvl w:ilvl="6" w:tplc="000F0409">
      <w:start w:val="1"/>
      <w:numFmt w:val="decimal"/>
      <w:lvlText w:val="%7."/>
      <w:lvlJc w:val="left"/>
      <w:pPr>
        <w:tabs>
          <w:tab w:val="num" w:pos="5400"/>
        </w:tabs>
        <w:ind w:left="5400" w:hanging="360"/>
      </w:pPr>
    </w:lvl>
    <w:lvl w:ilvl="7" w:tplc="00190409">
      <w:start w:val="1"/>
      <w:numFmt w:val="lowerLetter"/>
      <w:lvlText w:val="%8."/>
      <w:lvlJc w:val="left"/>
      <w:pPr>
        <w:tabs>
          <w:tab w:val="num" w:pos="6120"/>
        </w:tabs>
        <w:ind w:left="6120" w:hanging="360"/>
      </w:pPr>
    </w:lvl>
    <w:lvl w:ilvl="8" w:tplc="001B0409">
      <w:start w:val="1"/>
      <w:numFmt w:val="lowerRoman"/>
      <w:lvlText w:val="%9."/>
      <w:lvlJc w:val="right"/>
      <w:pPr>
        <w:tabs>
          <w:tab w:val="num" w:pos="6840"/>
        </w:tabs>
        <w:ind w:left="6840" w:hanging="180"/>
      </w:pPr>
    </w:lvl>
  </w:abstractNum>
  <w:abstractNum w:abstractNumId="12" w15:restartNumberingAfterBreak="0">
    <w:nsid w:val="7C7B54C0"/>
    <w:multiLevelType w:val="multilevel"/>
    <w:tmpl w:val="3E6621CA"/>
    <w:styleLink w:val="CurrentList1"/>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912425805">
    <w:abstractNumId w:val="7"/>
  </w:num>
  <w:num w:numId="2" w16cid:durableId="1020471023">
    <w:abstractNumId w:val="7"/>
  </w:num>
  <w:num w:numId="3" w16cid:durableId="141898182">
    <w:abstractNumId w:val="4"/>
  </w:num>
  <w:num w:numId="4" w16cid:durableId="1081178594">
    <w:abstractNumId w:val="10"/>
  </w:num>
  <w:num w:numId="5" w16cid:durableId="1889147153">
    <w:abstractNumId w:val="9"/>
  </w:num>
  <w:num w:numId="6" w16cid:durableId="1224022300">
    <w:abstractNumId w:val="6"/>
  </w:num>
  <w:num w:numId="7" w16cid:durableId="1375690466">
    <w:abstractNumId w:val="8"/>
  </w:num>
  <w:num w:numId="8" w16cid:durableId="879434072">
    <w:abstractNumId w:val="1"/>
  </w:num>
  <w:num w:numId="9" w16cid:durableId="624241700">
    <w:abstractNumId w:val="5"/>
  </w:num>
  <w:num w:numId="10" w16cid:durableId="386609455">
    <w:abstractNumId w:val="11"/>
  </w:num>
  <w:num w:numId="11" w16cid:durableId="2096894447">
    <w:abstractNumId w:val="2"/>
  </w:num>
  <w:num w:numId="12" w16cid:durableId="96751614">
    <w:abstractNumId w:val="12"/>
  </w:num>
  <w:num w:numId="13" w16cid:durableId="1718316617">
    <w:abstractNumId w:val="0"/>
  </w:num>
  <w:num w:numId="14" w16cid:durableId="1819835845">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531"/>
    <w:rsid w:val="000335E1"/>
    <w:rsid w:val="00064F18"/>
    <w:rsid w:val="000C44A7"/>
    <w:rsid w:val="001B1D10"/>
    <w:rsid w:val="001F5C2B"/>
    <w:rsid w:val="0024140C"/>
    <w:rsid w:val="00442329"/>
    <w:rsid w:val="004D6234"/>
    <w:rsid w:val="00505EA8"/>
    <w:rsid w:val="00531B99"/>
    <w:rsid w:val="00540BBD"/>
    <w:rsid w:val="007078CE"/>
    <w:rsid w:val="00745270"/>
    <w:rsid w:val="00783531"/>
    <w:rsid w:val="00815707"/>
    <w:rsid w:val="008A3D4B"/>
    <w:rsid w:val="008D6F5D"/>
    <w:rsid w:val="008E42B0"/>
    <w:rsid w:val="00963D98"/>
    <w:rsid w:val="00993C3D"/>
    <w:rsid w:val="00A20522"/>
    <w:rsid w:val="00A82C9F"/>
    <w:rsid w:val="00AC3A3C"/>
    <w:rsid w:val="00B01A9C"/>
    <w:rsid w:val="00B17E19"/>
    <w:rsid w:val="00B46FA9"/>
    <w:rsid w:val="00BF6615"/>
    <w:rsid w:val="00C20D7C"/>
    <w:rsid w:val="00C55AC3"/>
    <w:rsid w:val="00C871C4"/>
    <w:rsid w:val="00D3630D"/>
    <w:rsid w:val="00D478B0"/>
    <w:rsid w:val="00D548FD"/>
    <w:rsid w:val="00D719EF"/>
    <w:rsid w:val="00E84A61"/>
    <w:rsid w:val="00EB01FB"/>
    <w:rsid w:val="00EF40BB"/>
    <w:rsid w:val="00F33312"/>
    <w:rsid w:val="00F4244C"/>
    <w:rsid w:val="00F771F1"/>
    <w:rsid w:val="00FA4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25"/>
    <o:shapelayout v:ext="edit">
      <o:idmap v:ext="edit" data="1"/>
    </o:shapelayout>
  </w:shapeDefaults>
  <w:decimalSymbol w:val="."/>
  <w:listSeparator w:val=","/>
  <w14:docId w14:val="3B278C60"/>
  <w15:chartTrackingRefBased/>
  <w15:docId w15:val="{07A81391-C831-4A4C-9679-C4853C98D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531"/>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C20D7C"/>
    <w:pPr>
      <w:keepNext/>
      <w:numPr>
        <w:numId w:val="2"/>
      </w:numPr>
      <w:spacing w:before="240" w:after="60"/>
      <w:outlineLvl w:val="0"/>
    </w:pPr>
    <w:rPr>
      <w:rFonts w:ascii="Helvetica" w:hAnsi="Helvetica" w:cs="Arial"/>
      <w:b/>
      <w:bCs/>
      <w:kern w:val="32"/>
      <w:sz w:val="28"/>
      <w:szCs w:val="28"/>
    </w:rPr>
  </w:style>
  <w:style w:type="paragraph" w:styleId="Heading2">
    <w:name w:val="heading 2"/>
    <w:basedOn w:val="Normal"/>
    <w:next w:val="Normal"/>
    <w:link w:val="Heading2Char"/>
    <w:qFormat/>
    <w:rsid w:val="00C20D7C"/>
    <w:pPr>
      <w:keepNext/>
      <w:numPr>
        <w:ilvl w:val="1"/>
        <w:numId w:val="2"/>
      </w:numPr>
      <w:spacing w:before="240" w:after="60"/>
      <w:outlineLvl w:val="1"/>
    </w:pPr>
    <w:rPr>
      <w:rFonts w:cs="Arial"/>
      <w:b/>
      <w:bCs/>
      <w:sz w:val="26"/>
      <w:szCs w:val="26"/>
    </w:rPr>
  </w:style>
  <w:style w:type="paragraph" w:styleId="Heading3">
    <w:name w:val="heading 3"/>
    <w:basedOn w:val="Normal"/>
    <w:next w:val="Normal"/>
    <w:link w:val="Heading3Char"/>
    <w:qFormat/>
    <w:rsid w:val="00C20D7C"/>
    <w:pPr>
      <w:keepNext/>
      <w:numPr>
        <w:ilvl w:val="2"/>
        <w:numId w:val="2"/>
      </w:numPr>
      <w:spacing w:before="240" w:after="60"/>
      <w:outlineLvl w:val="2"/>
    </w:pPr>
    <w:rPr>
      <w:rFonts w:cs="Arial"/>
      <w:b/>
      <w:bCs/>
    </w:rPr>
  </w:style>
  <w:style w:type="paragraph" w:styleId="Heading4">
    <w:name w:val="heading 4"/>
    <w:basedOn w:val="Normal"/>
    <w:next w:val="Normal"/>
    <w:link w:val="Heading4Char"/>
    <w:qFormat/>
    <w:rsid w:val="00C20D7C"/>
    <w:pPr>
      <w:keepNext/>
      <w:numPr>
        <w:ilvl w:val="3"/>
        <w:numId w:val="1"/>
      </w:numPr>
      <w:spacing w:before="240" w:after="60"/>
      <w:outlineLvl w:val="3"/>
    </w:pPr>
    <w:rPr>
      <w:b/>
      <w:bCs/>
    </w:rPr>
  </w:style>
  <w:style w:type="paragraph" w:styleId="Heading5">
    <w:name w:val="heading 5"/>
    <w:basedOn w:val="Normal"/>
    <w:next w:val="Normal"/>
    <w:link w:val="Heading5Char"/>
    <w:qFormat/>
    <w:rsid w:val="00C20D7C"/>
    <w:pPr>
      <w:numPr>
        <w:ilvl w:val="4"/>
        <w:numId w:val="2"/>
      </w:numPr>
      <w:spacing w:before="240" w:after="60"/>
      <w:outlineLvl w:val="4"/>
    </w:pPr>
    <w:rPr>
      <w:rFonts w:ascii="Helvetica" w:hAnsi="Helvetica"/>
      <w:b/>
      <w:bCs/>
      <w:sz w:val="20"/>
      <w:szCs w:val="20"/>
    </w:rPr>
  </w:style>
  <w:style w:type="paragraph" w:styleId="Heading6">
    <w:name w:val="heading 6"/>
    <w:basedOn w:val="Normal"/>
    <w:next w:val="Normal"/>
    <w:link w:val="Heading6Char"/>
    <w:autoRedefine/>
    <w:qFormat/>
    <w:rsid w:val="00783531"/>
    <w:pPr>
      <w:tabs>
        <w:tab w:val="num" w:pos="1152"/>
      </w:tabs>
      <w:spacing w:before="240" w:after="60"/>
      <w:ind w:left="1152" w:hanging="1152"/>
      <w:outlineLvl w:val="5"/>
    </w:pPr>
    <w:rPr>
      <w:rFonts w:asciiTheme="majorHAnsi" w:hAnsiTheme="majorHAnsi"/>
      <w:b/>
      <w:bCs/>
      <w:sz w:val="22"/>
      <w:szCs w:val="22"/>
    </w:rPr>
  </w:style>
  <w:style w:type="paragraph" w:styleId="Heading7">
    <w:name w:val="heading 7"/>
    <w:basedOn w:val="Normal"/>
    <w:next w:val="Normal"/>
    <w:link w:val="Heading7Char"/>
    <w:autoRedefine/>
    <w:qFormat/>
    <w:rsid w:val="00783531"/>
    <w:pPr>
      <w:tabs>
        <w:tab w:val="num" w:pos="1296"/>
      </w:tabs>
      <w:spacing w:before="240" w:after="60"/>
      <w:ind w:left="1296" w:hanging="1296"/>
      <w:outlineLvl w:val="6"/>
    </w:pPr>
  </w:style>
  <w:style w:type="paragraph" w:styleId="Heading8">
    <w:name w:val="heading 8"/>
    <w:basedOn w:val="Normal"/>
    <w:next w:val="Normal"/>
    <w:link w:val="Heading8Char"/>
    <w:qFormat/>
    <w:rsid w:val="00783531"/>
    <w:pPr>
      <w:tabs>
        <w:tab w:val="num" w:pos="1440"/>
      </w:tabs>
      <w:spacing w:before="240" w:after="60"/>
      <w:ind w:left="1440" w:hanging="1440"/>
      <w:outlineLvl w:val="7"/>
    </w:pPr>
    <w:rPr>
      <w:i/>
      <w:iCs/>
    </w:rPr>
  </w:style>
  <w:style w:type="paragraph" w:styleId="Heading9">
    <w:name w:val="heading 9"/>
    <w:basedOn w:val="Normal"/>
    <w:next w:val="Normal"/>
    <w:link w:val="Heading9Char"/>
    <w:qFormat/>
    <w:rsid w:val="00783531"/>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D7C"/>
    <w:rPr>
      <w:rFonts w:ascii="Helvetica" w:eastAsia="Times New Roman" w:hAnsi="Helvetica" w:cs="Arial"/>
      <w:b/>
      <w:bCs/>
      <w:kern w:val="32"/>
      <w:sz w:val="28"/>
      <w:szCs w:val="28"/>
      <w14:ligatures w14:val="none"/>
    </w:rPr>
  </w:style>
  <w:style w:type="character" w:customStyle="1" w:styleId="Heading2Char">
    <w:name w:val="Heading 2 Char"/>
    <w:basedOn w:val="DefaultParagraphFont"/>
    <w:link w:val="Heading2"/>
    <w:rsid w:val="00C20D7C"/>
    <w:rPr>
      <w:rFonts w:ascii="Times New Roman" w:eastAsia="Times New Roman" w:hAnsi="Times New Roman" w:cs="Arial"/>
      <w:b/>
      <w:bCs/>
      <w:kern w:val="0"/>
      <w:sz w:val="26"/>
      <w:szCs w:val="26"/>
      <w14:ligatures w14:val="none"/>
    </w:rPr>
  </w:style>
  <w:style w:type="character" w:customStyle="1" w:styleId="Heading5Char">
    <w:name w:val="Heading 5 Char"/>
    <w:basedOn w:val="DefaultParagraphFont"/>
    <w:link w:val="Heading5"/>
    <w:rsid w:val="00C20D7C"/>
    <w:rPr>
      <w:rFonts w:ascii="Helvetica" w:eastAsia="Times New Roman" w:hAnsi="Helvetica" w:cs="Times New Roman"/>
      <w:b/>
      <w:bCs/>
      <w:kern w:val="0"/>
      <w:sz w:val="20"/>
      <w:szCs w:val="20"/>
      <w14:ligatures w14:val="none"/>
    </w:rPr>
  </w:style>
  <w:style w:type="character" w:customStyle="1" w:styleId="Heading3Char">
    <w:name w:val="Heading 3 Char"/>
    <w:basedOn w:val="DefaultParagraphFont"/>
    <w:link w:val="Heading3"/>
    <w:rsid w:val="00C20D7C"/>
    <w:rPr>
      <w:rFonts w:ascii="Times New Roman" w:eastAsia="Times New Roman" w:hAnsi="Times New Roman" w:cs="Arial"/>
      <w:b/>
      <w:bCs/>
      <w:kern w:val="0"/>
      <w14:ligatures w14:val="none"/>
    </w:rPr>
  </w:style>
  <w:style w:type="character" w:customStyle="1" w:styleId="Heading4Char">
    <w:name w:val="Heading 4 Char"/>
    <w:basedOn w:val="DefaultParagraphFont"/>
    <w:link w:val="Heading4"/>
    <w:rsid w:val="00C20D7C"/>
    <w:rPr>
      <w:rFonts w:ascii="Times New Roman" w:eastAsia="Times New Roman" w:hAnsi="Times New Roman" w:cs="Times New Roman"/>
      <w:b/>
      <w:bCs/>
      <w:kern w:val="0"/>
      <w14:ligatures w14:val="none"/>
    </w:rPr>
  </w:style>
  <w:style w:type="character" w:customStyle="1" w:styleId="Heading6Char">
    <w:name w:val="Heading 6 Char"/>
    <w:basedOn w:val="DefaultParagraphFont"/>
    <w:link w:val="Heading6"/>
    <w:rsid w:val="00783531"/>
    <w:rPr>
      <w:rFonts w:asciiTheme="majorHAnsi" w:eastAsia="Times New Roman" w:hAnsiTheme="majorHAnsi" w:cs="Times New Roman"/>
      <w:b/>
      <w:bCs/>
      <w:kern w:val="0"/>
      <w:sz w:val="22"/>
      <w:szCs w:val="22"/>
      <w14:ligatures w14:val="none"/>
    </w:rPr>
  </w:style>
  <w:style w:type="character" w:customStyle="1" w:styleId="Heading7Char">
    <w:name w:val="Heading 7 Char"/>
    <w:basedOn w:val="DefaultParagraphFont"/>
    <w:link w:val="Heading7"/>
    <w:rsid w:val="00783531"/>
    <w:rPr>
      <w:rFonts w:ascii="Times New Roman" w:eastAsia="Times New Roman" w:hAnsi="Times New Roman" w:cs="Times New Roman"/>
      <w:kern w:val="0"/>
      <w14:ligatures w14:val="none"/>
    </w:rPr>
  </w:style>
  <w:style w:type="character" w:customStyle="1" w:styleId="Heading8Char">
    <w:name w:val="Heading 8 Char"/>
    <w:basedOn w:val="DefaultParagraphFont"/>
    <w:link w:val="Heading8"/>
    <w:rsid w:val="00783531"/>
    <w:rPr>
      <w:rFonts w:ascii="Times New Roman" w:eastAsia="Times New Roman" w:hAnsi="Times New Roman" w:cs="Times New Roman"/>
      <w:i/>
      <w:iCs/>
      <w:kern w:val="0"/>
      <w14:ligatures w14:val="none"/>
    </w:rPr>
  </w:style>
  <w:style w:type="character" w:customStyle="1" w:styleId="Heading9Char">
    <w:name w:val="Heading 9 Char"/>
    <w:basedOn w:val="DefaultParagraphFont"/>
    <w:link w:val="Heading9"/>
    <w:rsid w:val="00783531"/>
    <w:rPr>
      <w:rFonts w:ascii="Arial" w:eastAsia="Times New Roman" w:hAnsi="Arial" w:cs="Arial"/>
      <w:kern w:val="0"/>
      <w:sz w:val="22"/>
      <w:szCs w:val="22"/>
      <w14:ligatures w14:val="none"/>
    </w:rPr>
  </w:style>
  <w:style w:type="numbering" w:styleId="111111">
    <w:name w:val="Outline List 2"/>
    <w:basedOn w:val="NoList"/>
    <w:uiPriority w:val="99"/>
    <w:semiHidden/>
    <w:unhideWhenUsed/>
    <w:rsid w:val="00783531"/>
    <w:pPr>
      <w:numPr>
        <w:numId w:val="11"/>
      </w:numPr>
    </w:pPr>
  </w:style>
  <w:style w:type="paragraph" w:styleId="Title">
    <w:name w:val="Title"/>
    <w:basedOn w:val="Normal"/>
    <w:next w:val="Normal"/>
    <w:link w:val="TitleChar"/>
    <w:uiPriority w:val="10"/>
    <w:qFormat/>
    <w:rsid w:val="00C871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1C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C87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1C4"/>
    <w:rPr>
      <w:rFonts w:ascii="Times New Roman" w:eastAsiaTheme="majorEastAsia" w:hAnsi="Times New Roman"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871C4"/>
    <w:pPr>
      <w:spacing w:before="160"/>
      <w:jc w:val="center"/>
    </w:pPr>
    <w:rPr>
      <w:i/>
      <w:iCs/>
      <w:color w:val="404040" w:themeColor="text1" w:themeTint="BF"/>
    </w:rPr>
  </w:style>
  <w:style w:type="character" w:customStyle="1" w:styleId="QuoteChar">
    <w:name w:val="Quote Char"/>
    <w:basedOn w:val="DefaultParagraphFont"/>
    <w:link w:val="Quote"/>
    <w:uiPriority w:val="29"/>
    <w:rsid w:val="00C871C4"/>
    <w:rPr>
      <w:rFonts w:ascii="Times New Roman" w:eastAsia="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C871C4"/>
    <w:pPr>
      <w:ind w:left="720"/>
      <w:contextualSpacing/>
    </w:pPr>
  </w:style>
  <w:style w:type="character" w:styleId="IntenseEmphasis">
    <w:name w:val="Intense Emphasis"/>
    <w:basedOn w:val="DefaultParagraphFont"/>
    <w:uiPriority w:val="21"/>
    <w:qFormat/>
    <w:rsid w:val="00C871C4"/>
    <w:rPr>
      <w:i/>
      <w:iCs/>
      <w:color w:val="2F5496" w:themeColor="accent1" w:themeShade="BF"/>
    </w:rPr>
  </w:style>
  <w:style w:type="paragraph" w:styleId="IntenseQuote">
    <w:name w:val="Intense Quote"/>
    <w:basedOn w:val="Normal"/>
    <w:next w:val="Normal"/>
    <w:link w:val="IntenseQuoteChar"/>
    <w:uiPriority w:val="30"/>
    <w:qFormat/>
    <w:rsid w:val="00C871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71C4"/>
    <w:rPr>
      <w:rFonts w:ascii="Times New Roman" w:eastAsia="Times New Roman" w:hAnsi="Times New Roman" w:cs="Times New Roman"/>
      <w:i/>
      <w:iCs/>
      <w:color w:val="2F5496" w:themeColor="accent1" w:themeShade="BF"/>
      <w:kern w:val="0"/>
      <w14:ligatures w14:val="none"/>
    </w:rPr>
  </w:style>
  <w:style w:type="character" w:styleId="IntenseReference">
    <w:name w:val="Intense Reference"/>
    <w:basedOn w:val="DefaultParagraphFont"/>
    <w:uiPriority w:val="32"/>
    <w:qFormat/>
    <w:rsid w:val="00C871C4"/>
    <w:rPr>
      <w:b/>
      <w:bCs/>
      <w:smallCaps/>
      <w:color w:val="2F5496" w:themeColor="accent1" w:themeShade="BF"/>
      <w:spacing w:val="5"/>
    </w:rPr>
  </w:style>
  <w:style w:type="paragraph" w:styleId="FootnoteText">
    <w:name w:val="footnote text"/>
    <w:basedOn w:val="Normal"/>
    <w:link w:val="FootnoteTextChar"/>
    <w:semiHidden/>
    <w:rsid w:val="00C871C4"/>
    <w:rPr>
      <w:sz w:val="20"/>
      <w:szCs w:val="20"/>
    </w:rPr>
  </w:style>
  <w:style w:type="character" w:customStyle="1" w:styleId="FootnoteTextChar">
    <w:name w:val="Footnote Text Char"/>
    <w:basedOn w:val="DefaultParagraphFont"/>
    <w:link w:val="FootnoteText"/>
    <w:semiHidden/>
    <w:rsid w:val="00C871C4"/>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semiHidden/>
    <w:rsid w:val="00C871C4"/>
    <w:rPr>
      <w:vertAlign w:val="superscript"/>
    </w:rPr>
  </w:style>
  <w:style w:type="table" w:styleId="TableGrid">
    <w:name w:val="Table Grid"/>
    <w:basedOn w:val="TableNormal"/>
    <w:uiPriority w:val="59"/>
    <w:rsid w:val="00C871C4"/>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nhideWhenUsed/>
    <w:rsid w:val="00C871C4"/>
    <w:pPr>
      <w:tabs>
        <w:tab w:val="center" w:pos="4680"/>
        <w:tab w:val="right" w:pos="9360"/>
      </w:tabs>
    </w:pPr>
  </w:style>
  <w:style w:type="character" w:customStyle="1" w:styleId="FooterChar">
    <w:name w:val="Footer Char"/>
    <w:basedOn w:val="DefaultParagraphFont"/>
    <w:link w:val="Footer"/>
    <w:rsid w:val="00C871C4"/>
    <w:rPr>
      <w:rFonts w:ascii="Times New Roman" w:eastAsia="Times New Roman" w:hAnsi="Times New Roman" w:cs="Times New Roman"/>
      <w:kern w:val="0"/>
      <w14:ligatures w14:val="none"/>
    </w:rPr>
  </w:style>
  <w:style w:type="character" w:styleId="PageNumber">
    <w:name w:val="page number"/>
    <w:basedOn w:val="DefaultParagraphFont"/>
    <w:uiPriority w:val="99"/>
    <w:rsid w:val="00C871C4"/>
  </w:style>
  <w:style w:type="table" w:styleId="TableContemporary">
    <w:name w:val="Table Contemporary"/>
    <w:basedOn w:val="TableNormal"/>
    <w:rsid w:val="00C871C4"/>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OC1">
    <w:name w:val="toc 1"/>
    <w:basedOn w:val="Normal"/>
    <w:next w:val="Normal"/>
    <w:autoRedefine/>
    <w:uiPriority w:val="39"/>
    <w:unhideWhenUsed/>
    <w:rsid w:val="00C871C4"/>
    <w:pPr>
      <w:spacing w:before="360" w:after="360"/>
    </w:pPr>
    <w:rPr>
      <w:rFonts w:asciiTheme="minorHAnsi" w:hAnsiTheme="minorHAnsi"/>
      <w:b/>
      <w:bCs/>
      <w:caps/>
      <w:sz w:val="22"/>
      <w:szCs w:val="22"/>
      <w:u w:val="single"/>
    </w:rPr>
  </w:style>
  <w:style w:type="numbering" w:customStyle="1" w:styleId="CurrentList1">
    <w:name w:val="Current List1"/>
    <w:uiPriority w:val="99"/>
    <w:rsid w:val="00C871C4"/>
    <w:pPr>
      <w:numPr>
        <w:numId w:val="12"/>
      </w:numPr>
    </w:pPr>
  </w:style>
  <w:style w:type="paragraph" w:styleId="Header">
    <w:name w:val="header"/>
    <w:basedOn w:val="Normal"/>
    <w:link w:val="HeaderChar"/>
    <w:unhideWhenUsed/>
    <w:rsid w:val="00C871C4"/>
    <w:pPr>
      <w:tabs>
        <w:tab w:val="center" w:pos="4680"/>
        <w:tab w:val="right" w:pos="9360"/>
      </w:tabs>
    </w:pPr>
  </w:style>
  <w:style w:type="character" w:customStyle="1" w:styleId="HeaderChar">
    <w:name w:val="Header Char"/>
    <w:basedOn w:val="DefaultParagraphFont"/>
    <w:link w:val="Header"/>
    <w:rsid w:val="00C871C4"/>
    <w:rPr>
      <w:rFonts w:ascii="Times New Roman" w:eastAsia="Times New Roman" w:hAnsi="Times New Roman" w:cs="Times New Roman"/>
      <w:kern w:val="0"/>
      <w14:ligatures w14:val="none"/>
    </w:rPr>
  </w:style>
  <w:style w:type="numbering" w:customStyle="1" w:styleId="CurrentList2">
    <w:name w:val="Current List2"/>
    <w:uiPriority w:val="99"/>
    <w:rsid w:val="00C871C4"/>
    <w:pPr>
      <w:numPr>
        <w:numId w:val="13"/>
      </w:numPr>
    </w:pPr>
  </w:style>
  <w:style w:type="character" w:customStyle="1" w:styleId="Heading1Char1">
    <w:name w:val="Heading 1 Char1"/>
    <w:basedOn w:val="DefaultParagraphFont"/>
    <w:rsid w:val="00C871C4"/>
    <w:rPr>
      <w:rFonts w:ascii="Helvetica" w:eastAsia="Times New Roman" w:hAnsi="Helvetica" w:cs="Arial"/>
      <w:b/>
      <w:bCs/>
      <w:kern w:val="32"/>
      <w:sz w:val="28"/>
      <w:szCs w:val="28"/>
      <w14:ligatures w14:val="none"/>
    </w:rPr>
  </w:style>
  <w:style w:type="character" w:customStyle="1" w:styleId="Heading1Char2">
    <w:name w:val="Heading 1 Char2"/>
    <w:basedOn w:val="DefaultParagraphFont"/>
    <w:rsid w:val="00C871C4"/>
    <w:rPr>
      <w:rFonts w:ascii="Helvetica" w:eastAsia="Times New Roman" w:hAnsi="Helvetica" w:cs="Arial"/>
      <w:b/>
      <w:bCs/>
      <w:kern w:val="32"/>
      <w:sz w:val="28"/>
      <w:szCs w:val="28"/>
      <w14:ligatures w14:val="none"/>
    </w:rPr>
  </w:style>
  <w:style w:type="character" w:customStyle="1" w:styleId="Heading2Char1">
    <w:name w:val="Heading 2 Char1"/>
    <w:basedOn w:val="DefaultParagraphFont"/>
    <w:rsid w:val="00C871C4"/>
    <w:rPr>
      <w:rFonts w:ascii="Times New Roman" w:eastAsia="Times New Roman" w:hAnsi="Times New Roman" w:cs="Arial"/>
      <w:b/>
      <w:bCs/>
      <w:kern w:val="0"/>
      <w:sz w:val="26"/>
      <w:szCs w:val="26"/>
      <w14:ligatures w14:val="none"/>
    </w:rPr>
  </w:style>
  <w:style w:type="character" w:customStyle="1" w:styleId="Heading5Char1">
    <w:name w:val="Heading 5 Char1"/>
    <w:basedOn w:val="DefaultParagraphFont"/>
    <w:rsid w:val="00C871C4"/>
    <w:rPr>
      <w:rFonts w:ascii="Helvetica" w:eastAsia="Times New Roman" w:hAnsi="Helvetica" w:cs="Times New Roman"/>
      <w:b/>
      <w:bCs/>
      <w:kern w:val="0"/>
      <w:sz w:val="20"/>
      <w:szCs w:val="20"/>
      <w14:ligatures w14:val="none"/>
    </w:rPr>
  </w:style>
  <w:style w:type="character" w:customStyle="1" w:styleId="Heading3Char1">
    <w:name w:val="Heading 3 Char1"/>
    <w:basedOn w:val="DefaultParagraphFont"/>
    <w:rsid w:val="00C871C4"/>
    <w:rPr>
      <w:rFonts w:ascii="Times New Roman" w:eastAsia="Times New Roman" w:hAnsi="Times New Roman" w:cs="Arial"/>
      <w:b/>
      <w:bCs/>
      <w:kern w:val="0"/>
      <w14:ligatures w14:val="none"/>
    </w:rPr>
  </w:style>
  <w:style w:type="character" w:customStyle="1" w:styleId="Heading4Char1">
    <w:name w:val="Heading 4 Char1"/>
    <w:basedOn w:val="DefaultParagraphFont"/>
    <w:rsid w:val="00C871C4"/>
    <w:rPr>
      <w:rFonts w:ascii="Times New Roman" w:eastAsia="Times New Roman" w:hAnsi="Times New Roman" w:cs="Times New Roman"/>
      <w:b/>
      <w:bCs/>
      <w:kern w:val="0"/>
      <w14:ligatures w14:val="none"/>
    </w:rPr>
  </w:style>
  <w:style w:type="character" w:customStyle="1" w:styleId="Heading6Char1">
    <w:name w:val="Heading 6 Char1"/>
    <w:basedOn w:val="DefaultParagraphFont"/>
    <w:rsid w:val="00C871C4"/>
    <w:rPr>
      <w:rFonts w:asciiTheme="majorHAnsi" w:eastAsia="Times New Roman" w:hAnsiTheme="majorHAnsi" w:cs="Times New Roman"/>
      <w:b/>
      <w:bCs/>
      <w:kern w:val="0"/>
      <w:sz w:val="22"/>
      <w:szCs w:val="22"/>
      <w14:ligatures w14:val="none"/>
    </w:rPr>
  </w:style>
  <w:style w:type="character" w:customStyle="1" w:styleId="Heading7Char1">
    <w:name w:val="Heading 7 Char1"/>
    <w:basedOn w:val="DefaultParagraphFont"/>
    <w:rsid w:val="00C871C4"/>
    <w:rPr>
      <w:rFonts w:ascii="Times New Roman" w:eastAsia="Times New Roman" w:hAnsi="Times New Roman" w:cs="Times New Roman"/>
      <w:kern w:val="0"/>
      <w14:ligatures w14:val="none"/>
    </w:rPr>
  </w:style>
  <w:style w:type="character" w:customStyle="1" w:styleId="Heading8Char1">
    <w:name w:val="Heading 8 Char1"/>
    <w:basedOn w:val="DefaultParagraphFont"/>
    <w:rsid w:val="00C871C4"/>
    <w:rPr>
      <w:rFonts w:ascii="Times New Roman" w:eastAsia="Times New Roman" w:hAnsi="Times New Roman" w:cs="Times New Roman"/>
      <w:i/>
      <w:iCs/>
      <w:kern w:val="0"/>
      <w14:ligatures w14:val="none"/>
    </w:rPr>
  </w:style>
  <w:style w:type="character" w:customStyle="1" w:styleId="Heading9Char1">
    <w:name w:val="Heading 9 Char1"/>
    <w:basedOn w:val="DefaultParagraphFont"/>
    <w:rsid w:val="00C871C4"/>
    <w:rPr>
      <w:rFonts w:ascii="Arial" w:eastAsia="Times New Roman" w:hAnsi="Arial" w:cs="Arial"/>
      <w:kern w:val="0"/>
      <w:sz w:val="22"/>
      <w:szCs w:val="22"/>
      <w14:ligatures w14:val="none"/>
    </w:rPr>
  </w:style>
  <w:style w:type="character" w:customStyle="1" w:styleId="Heading1Char3">
    <w:name w:val="Heading 1 Char3"/>
    <w:basedOn w:val="DefaultParagraphFont"/>
    <w:rsid w:val="00C871C4"/>
    <w:rPr>
      <w:rFonts w:ascii="Helvetica" w:eastAsia="Times New Roman" w:hAnsi="Helvetica" w:cs="Arial"/>
      <w:b/>
      <w:bCs/>
      <w:kern w:val="32"/>
      <w:sz w:val="28"/>
      <w:szCs w:val="28"/>
    </w:rPr>
  </w:style>
  <w:style w:type="character" w:customStyle="1" w:styleId="Heading2Char2">
    <w:name w:val="Heading 2 Char2"/>
    <w:basedOn w:val="DefaultParagraphFont"/>
    <w:rsid w:val="00C871C4"/>
    <w:rPr>
      <w:rFonts w:eastAsia="Times New Roman" w:cs="Arial"/>
      <w:b/>
      <w:bCs/>
      <w:sz w:val="26"/>
      <w:szCs w:val="26"/>
    </w:rPr>
  </w:style>
  <w:style w:type="character" w:customStyle="1" w:styleId="Heading3Char2">
    <w:name w:val="Heading 3 Char2"/>
    <w:basedOn w:val="DefaultParagraphFont"/>
    <w:rsid w:val="00C871C4"/>
    <w:rPr>
      <w:rFonts w:eastAsia="Times New Roman" w:cs="Arial"/>
      <w:b/>
      <w:bCs/>
    </w:rPr>
  </w:style>
  <w:style w:type="character" w:customStyle="1" w:styleId="HeaderChar1">
    <w:name w:val="Header Char1"/>
    <w:basedOn w:val="DefaultParagraphFont"/>
    <w:rsid w:val="00C871C4"/>
    <w:rPr>
      <w:rFonts w:ascii="Times New Roman" w:eastAsia="Times New Roman" w:hAnsi="Times New Roman" w:cs="Times New Roman"/>
      <w:kern w:val="0"/>
      <w14:ligatures w14:val="none"/>
    </w:rPr>
  </w:style>
  <w:style w:type="character" w:customStyle="1" w:styleId="FooterChar1">
    <w:name w:val="Footer Char1"/>
    <w:basedOn w:val="DefaultParagraphFont"/>
    <w:uiPriority w:val="99"/>
    <w:rsid w:val="00C871C4"/>
    <w:rPr>
      <w:rFonts w:ascii="Times New Roman" w:eastAsia="Times New Roman" w:hAnsi="Times New Roman" w:cs="Times New Roman"/>
      <w:kern w:val="0"/>
      <w14:ligatures w14:val="none"/>
    </w:rPr>
  </w:style>
  <w:style w:type="character" w:customStyle="1" w:styleId="Heading1Char4">
    <w:name w:val="Heading 1 Char4"/>
    <w:basedOn w:val="DefaultParagraphFont"/>
    <w:rsid w:val="00C871C4"/>
    <w:rPr>
      <w:rFonts w:ascii="Helvetica" w:eastAsia="Times New Roman" w:hAnsi="Helvetica" w:cs="Arial"/>
      <w:b/>
      <w:bCs/>
      <w:kern w:val="32"/>
      <w:sz w:val="28"/>
      <w:szCs w:val="28"/>
      <w14:ligatures w14:val="none"/>
    </w:rPr>
  </w:style>
  <w:style w:type="character" w:customStyle="1" w:styleId="Heading2Char3">
    <w:name w:val="Heading 2 Char3"/>
    <w:basedOn w:val="DefaultParagraphFont"/>
    <w:rsid w:val="00C871C4"/>
    <w:rPr>
      <w:rFonts w:ascii="Times New Roman" w:eastAsia="Times New Roman" w:hAnsi="Times New Roman" w:cs="Arial"/>
      <w:b/>
      <w:bCs/>
      <w:kern w:val="0"/>
      <w:sz w:val="26"/>
      <w:szCs w:val="26"/>
      <w14:ligatures w14:val="none"/>
    </w:rPr>
  </w:style>
  <w:style w:type="character" w:customStyle="1" w:styleId="Heading5Char2">
    <w:name w:val="Heading 5 Char2"/>
    <w:basedOn w:val="DefaultParagraphFont"/>
    <w:rsid w:val="00C871C4"/>
    <w:rPr>
      <w:rFonts w:ascii="Helvetica" w:eastAsia="Times New Roman" w:hAnsi="Helvetica" w:cs="Times New Roman"/>
      <w:b/>
      <w:bCs/>
      <w:kern w:val="0"/>
      <w:sz w:val="20"/>
      <w:szCs w:val="20"/>
      <w14:ligatures w14:val="none"/>
    </w:rPr>
  </w:style>
  <w:style w:type="character" w:customStyle="1" w:styleId="Heading3Char3">
    <w:name w:val="Heading 3 Char3"/>
    <w:basedOn w:val="DefaultParagraphFont"/>
    <w:rsid w:val="00C871C4"/>
    <w:rPr>
      <w:rFonts w:ascii="Times New Roman" w:eastAsia="Times New Roman" w:hAnsi="Times New Roman" w:cs="Arial"/>
      <w:b/>
      <w:bCs/>
      <w:kern w:val="0"/>
      <w14:ligatures w14:val="none"/>
    </w:rPr>
  </w:style>
  <w:style w:type="character" w:customStyle="1" w:styleId="Heading4Char2">
    <w:name w:val="Heading 4 Char2"/>
    <w:basedOn w:val="DefaultParagraphFont"/>
    <w:rsid w:val="00C871C4"/>
    <w:rPr>
      <w:rFonts w:ascii="Times New Roman" w:eastAsia="Times New Roman" w:hAnsi="Times New Roman" w:cs="Times New Roman"/>
      <w:b/>
      <w:bCs/>
      <w:kern w:val="0"/>
      <w14:ligatures w14:val="none"/>
    </w:rPr>
  </w:style>
  <w:style w:type="character" w:customStyle="1" w:styleId="Heading6Char2">
    <w:name w:val="Heading 6 Char2"/>
    <w:basedOn w:val="DefaultParagraphFont"/>
    <w:rsid w:val="00C871C4"/>
    <w:rPr>
      <w:rFonts w:asciiTheme="majorHAnsi" w:eastAsia="Times New Roman" w:hAnsiTheme="majorHAnsi" w:cs="Times New Roman"/>
      <w:b/>
      <w:bCs/>
      <w:kern w:val="0"/>
      <w:sz w:val="22"/>
      <w:szCs w:val="22"/>
      <w14:ligatures w14:val="none"/>
    </w:rPr>
  </w:style>
  <w:style w:type="character" w:customStyle="1" w:styleId="Heading7Char2">
    <w:name w:val="Heading 7 Char2"/>
    <w:basedOn w:val="DefaultParagraphFont"/>
    <w:rsid w:val="00C871C4"/>
    <w:rPr>
      <w:rFonts w:ascii="Times New Roman" w:eastAsia="Times New Roman" w:hAnsi="Times New Roman" w:cs="Times New Roman"/>
      <w:kern w:val="0"/>
      <w14:ligatures w14:val="none"/>
    </w:rPr>
  </w:style>
  <w:style w:type="character" w:customStyle="1" w:styleId="Heading8Char2">
    <w:name w:val="Heading 8 Char2"/>
    <w:basedOn w:val="DefaultParagraphFont"/>
    <w:rsid w:val="00C871C4"/>
    <w:rPr>
      <w:rFonts w:ascii="Times New Roman" w:eastAsia="Times New Roman" w:hAnsi="Times New Roman" w:cs="Times New Roman"/>
      <w:i/>
      <w:iCs/>
      <w:kern w:val="0"/>
      <w14:ligatures w14:val="none"/>
    </w:rPr>
  </w:style>
  <w:style w:type="character" w:customStyle="1" w:styleId="Heading9Char2">
    <w:name w:val="Heading 9 Char2"/>
    <w:basedOn w:val="DefaultParagraphFont"/>
    <w:rsid w:val="00C871C4"/>
    <w:rPr>
      <w:rFonts w:ascii="Arial" w:eastAsia="Times New Roman" w:hAnsi="Arial" w:cs="Arial"/>
      <w:kern w:val="0"/>
      <w:sz w:val="22"/>
      <w:szCs w:val="22"/>
      <w14:ligatures w14:val="none"/>
    </w:rPr>
  </w:style>
  <w:style w:type="character" w:customStyle="1" w:styleId="HeaderChar2">
    <w:name w:val="Header Char2"/>
    <w:basedOn w:val="DefaultParagraphFont"/>
    <w:rsid w:val="00C871C4"/>
    <w:rPr>
      <w:rFonts w:ascii="Times New Roman" w:eastAsia="Times New Roman" w:hAnsi="Times New Roman" w:cs="Times New Roman"/>
      <w:kern w:val="0"/>
      <w14:ligatures w14:val="none"/>
    </w:rPr>
  </w:style>
  <w:style w:type="character" w:customStyle="1" w:styleId="FooterChar2">
    <w:name w:val="Footer Char2"/>
    <w:basedOn w:val="DefaultParagraphFont"/>
    <w:rsid w:val="00C871C4"/>
    <w:rPr>
      <w:rFonts w:ascii="Times New Roman" w:eastAsia="Times New Roman" w:hAnsi="Times New Roman" w:cs="Times New Roman"/>
      <w:kern w:val="0"/>
      <w14:ligatures w14:val="none"/>
    </w:rPr>
  </w:style>
  <w:style w:type="character" w:customStyle="1" w:styleId="Heading1Char5">
    <w:name w:val="Heading 1 Char5"/>
    <w:basedOn w:val="DefaultParagraphFont"/>
    <w:rsid w:val="00C871C4"/>
    <w:rPr>
      <w:rFonts w:ascii="Helvetica" w:eastAsia="Times New Roman" w:hAnsi="Helvetica" w:cs="Arial"/>
      <w:b/>
      <w:bCs/>
      <w:kern w:val="32"/>
      <w:sz w:val="28"/>
      <w:szCs w:val="28"/>
    </w:rPr>
  </w:style>
  <w:style w:type="character" w:customStyle="1" w:styleId="Heading2Char4">
    <w:name w:val="Heading 2 Char4"/>
    <w:basedOn w:val="DefaultParagraphFont"/>
    <w:rsid w:val="00C871C4"/>
    <w:rPr>
      <w:rFonts w:eastAsia="Times New Roman" w:cs="Arial"/>
      <w:b/>
      <w:bCs/>
      <w:sz w:val="26"/>
      <w:szCs w:val="26"/>
    </w:rPr>
  </w:style>
  <w:style w:type="character" w:customStyle="1" w:styleId="Heading3Char4">
    <w:name w:val="Heading 3 Char4"/>
    <w:basedOn w:val="DefaultParagraphFont"/>
    <w:rsid w:val="00C871C4"/>
    <w:rPr>
      <w:rFonts w:eastAsia="Times New Roman" w:cs="Arial"/>
      <w:b/>
      <w:bCs/>
    </w:rPr>
  </w:style>
  <w:style w:type="character" w:customStyle="1" w:styleId="Heading1Char6">
    <w:name w:val="Heading 1 Char6"/>
    <w:basedOn w:val="DefaultParagraphFont"/>
    <w:rsid w:val="00C871C4"/>
    <w:rPr>
      <w:rFonts w:ascii="Helvetica" w:eastAsia="Times New Roman" w:hAnsi="Helvetica" w:cs="Arial"/>
      <w:b/>
      <w:bCs/>
      <w:kern w:val="32"/>
      <w:sz w:val="28"/>
      <w:szCs w:val="28"/>
      <w14:ligatures w14:val="none"/>
    </w:rPr>
  </w:style>
  <w:style w:type="character" w:customStyle="1" w:styleId="Heading2Char5">
    <w:name w:val="Heading 2 Char5"/>
    <w:basedOn w:val="DefaultParagraphFont"/>
    <w:rsid w:val="00C871C4"/>
    <w:rPr>
      <w:rFonts w:ascii="Times New Roman" w:eastAsia="Times New Roman" w:hAnsi="Times New Roman" w:cs="Arial"/>
      <w:b/>
      <w:bCs/>
      <w:kern w:val="0"/>
      <w:sz w:val="26"/>
      <w:szCs w:val="26"/>
      <w14:ligatures w14:val="none"/>
    </w:rPr>
  </w:style>
  <w:style w:type="character" w:customStyle="1" w:styleId="Heading5Char3">
    <w:name w:val="Heading 5 Char3"/>
    <w:basedOn w:val="DefaultParagraphFont"/>
    <w:rsid w:val="00C871C4"/>
    <w:rPr>
      <w:rFonts w:ascii="Helvetica" w:eastAsia="Times New Roman" w:hAnsi="Helvetica" w:cs="Times New Roman"/>
      <w:b/>
      <w:bCs/>
      <w:kern w:val="0"/>
      <w:sz w:val="20"/>
      <w:szCs w:val="20"/>
      <w14:ligatures w14:val="none"/>
    </w:rPr>
  </w:style>
  <w:style w:type="character" w:customStyle="1" w:styleId="Heading3Char5">
    <w:name w:val="Heading 3 Char5"/>
    <w:basedOn w:val="DefaultParagraphFont"/>
    <w:rsid w:val="00C871C4"/>
    <w:rPr>
      <w:rFonts w:ascii="Times New Roman" w:eastAsia="Times New Roman" w:hAnsi="Times New Roman" w:cs="Arial"/>
      <w:b/>
      <w:bCs/>
      <w:kern w:val="0"/>
      <w14:ligatures w14:val="none"/>
    </w:rPr>
  </w:style>
  <w:style w:type="character" w:customStyle="1" w:styleId="Heading4Char3">
    <w:name w:val="Heading 4 Char3"/>
    <w:basedOn w:val="DefaultParagraphFont"/>
    <w:rsid w:val="00C871C4"/>
    <w:rPr>
      <w:rFonts w:ascii="Times New Roman" w:eastAsia="Times New Roman" w:hAnsi="Times New Roman" w:cs="Times New Roman"/>
      <w:b/>
      <w:bCs/>
      <w:kern w:val="0"/>
      <w14:ligatures w14:val="none"/>
    </w:rPr>
  </w:style>
  <w:style w:type="character" w:customStyle="1" w:styleId="Heading6Char3">
    <w:name w:val="Heading 6 Char3"/>
    <w:basedOn w:val="DefaultParagraphFont"/>
    <w:rsid w:val="00C871C4"/>
    <w:rPr>
      <w:rFonts w:asciiTheme="majorHAnsi" w:eastAsia="Times New Roman" w:hAnsiTheme="majorHAnsi" w:cs="Times New Roman"/>
      <w:b/>
      <w:bCs/>
      <w:kern w:val="0"/>
      <w:sz w:val="22"/>
      <w:szCs w:val="22"/>
      <w14:ligatures w14:val="none"/>
    </w:rPr>
  </w:style>
  <w:style w:type="character" w:customStyle="1" w:styleId="Heading7Char3">
    <w:name w:val="Heading 7 Char3"/>
    <w:basedOn w:val="DefaultParagraphFont"/>
    <w:rsid w:val="00C871C4"/>
    <w:rPr>
      <w:rFonts w:ascii="Times New Roman" w:eastAsia="Times New Roman" w:hAnsi="Times New Roman" w:cs="Times New Roman"/>
      <w:kern w:val="0"/>
      <w14:ligatures w14:val="none"/>
    </w:rPr>
  </w:style>
  <w:style w:type="character" w:customStyle="1" w:styleId="Heading8Char3">
    <w:name w:val="Heading 8 Char3"/>
    <w:basedOn w:val="DefaultParagraphFont"/>
    <w:rsid w:val="00C871C4"/>
    <w:rPr>
      <w:rFonts w:ascii="Times New Roman" w:eastAsia="Times New Roman" w:hAnsi="Times New Roman" w:cs="Times New Roman"/>
      <w:i/>
      <w:iCs/>
      <w:kern w:val="0"/>
      <w14:ligatures w14:val="none"/>
    </w:rPr>
  </w:style>
  <w:style w:type="character" w:customStyle="1" w:styleId="Heading9Char3">
    <w:name w:val="Heading 9 Char3"/>
    <w:basedOn w:val="DefaultParagraphFont"/>
    <w:rsid w:val="00C871C4"/>
    <w:rPr>
      <w:rFonts w:ascii="Arial" w:eastAsia="Times New Roman" w:hAnsi="Arial" w:cs="Arial"/>
      <w:kern w:val="0"/>
      <w:sz w:val="22"/>
      <w:szCs w:val="22"/>
      <w14:ligatures w14:val="none"/>
    </w:rPr>
  </w:style>
  <w:style w:type="character" w:customStyle="1" w:styleId="HeaderChar3">
    <w:name w:val="Header Char3"/>
    <w:basedOn w:val="DefaultParagraphFont"/>
    <w:rsid w:val="00C871C4"/>
    <w:rPr>
      <w:rFonts w:ascii="Times New Roman" w:eastAsia="Times New Roman" w:hAnsi="Times New Roman" w:cs="Times New Roman"/>
      <w:kern w:val="0"/>
      <w14:ligatures w14:val="none"/>
    </w:rPr>
  </w:style>
  <w:style w:type="character" w:customStyle="1" w:styleId="FooterChar3">
    <w:name w:val="Footer Char3"/>
    <w:basedOn w:val="DefaultParagraphFont"/>
    <w:rsid w:val="00C871C4"/>
    <w:rPr>
      <w:rFonts w:ascii="Times New Roman" w:eastAsia="Times New Roman" w:hAnsi="Times New Roman" w:cs="Times New Roman"/>
      <w:kern w:val="0"/>
      <w14:ligatures w14:val="none"/>
    </w:rPr>
  </w:style>
  <w:style w:type="character" w:customStyle="1" w:styleId="Heading1Char7">
    <w:name w:val="Heading 1 Char7"/>
    <w:basedOn w:val="DefaultParagraphFont"/>
    <w:rsid w:val="00C871C4"/>
    <w:rPr>
      <w:rFonts w:ascii="Helvetica" w:eastAsia="Times New Roman" w:hAnsi="Helvetica" w:cs="Arial"/>
      <w:b/>
      <w:bCs/>
      <w:kern w:val="32"/>
      <w:sz w:val="28"/>
      <w:szCs w:val="28"/>
    </w:rPr>
  </w:style>
  <w:style w:type="character" w:customStyle="1" w:styleId="Heading2Char6">
    <w:name w:val="Heading 2 Char6"/>
    <w:basedOn w:val="DefaultParagraphFont"/>
    <w:rsid w:val="00C871C4"/>
    <w:rPr>
      <w:rFonts w:eastAsia="Times New Roman" w:cs="Arial"/>
      <w:b/>
      <w:bCs/>
      <w:sz w:val="26"/>
      <w:szCs w:val="26"/>
    </w:rPr>
  </w:style>
  <w:style w:type="character" w:customStyle="1" w:styleId="Heading3Char6">
    <w:name w:val="Heading 3 Char6"/>
    <w:basedOn w:val="DefaultParagraphFont"/>
    <w:rsid w:val="00C871C4"/>
    <w:rPr>
      <w:rFonts w:eastAsia="Times New Roman" w:cs="Arial"/>
      <w:b/>
      <w:bCs/>
    </w:rPr>
  </w:style>
  <w:style w:type="paragraph" w:styleId="Caption">
    <w:name w:val="caption"/>
    <w:basedOn w:val="Normal"/>
    <w:next w:val="Normal"/>
    <w:autoRedefine/>
    <w:uiPriority w:val="35"/>
    <w:qFormat/>
    <w:rsid w:val="00C871C4"/>
    <w:rPr>
      <w:b/>
      <w:bCs/>
      <w:smallCaps/>
    </w:rPr>
  </w:style>
  <w:style w:type="character" w:customStyle="1" w:styleId="HeaderChar4">
    <w:name w:val="Header Char4"/>
    <w:basedOn w:val="DefaultParagraphFont"/>
    <w:rsid w:val="00C871C4"/>
    <w:rPr>
      <w:rFonts w:ascii="Times New Roman" w:eastAsia="Times New Roman" w:hAnsi="Times New Roman" w:cs="Times New Roman"/>
      <w:kern w:val="0"/>
      <w14:ligatures w14:val="none"/>
    </w:rPr>
  </w:style>
  <w:style w:type="character" w:customStyle="1" w:styleId="FooterChar4">
    <w:name w:val="Footer Char4"/>
    <w:basedOn w:val="DefaultParagraphFont"/>
    <w:uiPriority w:val="99"/>
    <w:rsid w:val="00C871C4"/>
    <w:rPr>
      <w:rFonts w:ascii="Times New Roman" w:eastAsia="Times New Roman" w:hAnsi="Times New Roman" w:cs="Times New Roman"/>
      <w:kern w:val="0"/>
      <w14:ligatures w14:val="none"/>
    </w:rPr>
  </w:style>
  <w:style w:type="character" w:customStyle="1" w:styleId="Heading1Char8">
    <w:name w:val="Heading 1 Char8"/>
    <w:basedOn w:val="DefaultParagraphFont"/>
    <w:rsid w:val="00C871C4"/>
    <w:rPr>
      <w:rFonts w:ascii="Helvetica" w:eastAsia="Times New Roman" w:hAnsi="Helvetica" w:cs="Arial"/>
      <w:b/>
      <w:bCs/>
      <w:kern w:val="32"/>
      <w:sz w:val="28"/>
      <w:szCs w:val="28"/>
      <w14:ligatures w14:val="none"/>
    </w:rPr>
  </w:style>
  <w:style w:type="character" w:customStyle="1" w:styleId="Heading2Char7">
    <w:name w:val="Heading 2 Char7"/>
    <w:basedOn w:val="DefaultParagraphFont"/>
    <w:rsid w:val="00C871C4"/>
    <w:rPr>
      <w:rFonts w:ascii="Times New Roman" w:eastAsia="Times New Roman" w:hAnsi="Times New Roman" w:cs="Arial"/>
      <w:b/>
      <w:bCs/>
      <w:kern w:val="0"/>
      <w:sz w:val="26"/>
      <w:szCs w:val="26"/>
      <w14:ligatures w14:val="none"/>
    </w:rPr>
  </w:style>
  <w:style w:type="character" w:customStyle="1" w:styleId="Heading5Char4">
    <w:name w:val="Heading 5 Char4"/>
    <w:basedOn w:val="DefaultParagraphFont"/>
    <w:rsid w:val="00C871C4"/>
    <w:rPr>
      <w:rFonts w:ascii="Helvetica" w:eastAsia="Times New Roman" w:hAnsi="Helvetica" w:cs="Times New Roman"/>
      <w:b/>
      <w:bCs/>
      <w:kern w:val="0"/>
      <w:sz w:val="20"/>
      <w:szCs w:val="20"/>
      <w14:ligatures w14:val="none"/>
    </w:rPr>
  </w:style>
  <w:style w:type="character" w:customStyle="1" w:styleId="Heading3Char7">
    <w:name w:val="Heading 3 Char7"/>
    <w:basedOn w:val="DefaultParagraphFont"/>
    <w:rsid w:val="00C871C4"/>
    <w:rPr>
      <w:rFonts w:ascii="Times New Roman" w:eastAsia="Times New Roman" w:hAnsi="Times New Roman" w:cs="Arial"/>
      <w:b/>
      <w:bCs/>
      <w:kern w:val="0"/>
      <w14:ligatures w14:val="none"/>
    </w:rPr>
  </w:style>
  <w:style w:type="character" w:customStyle="1" w:styleId="Heading4Char4">
    <w:name w:val="Heading 4 Char4"/>
    <w:basedOn w:val="DefaultParagraphFont"/>
    <w:rsid w:val="00C871C4"/>
    <w:rPr>
      <w:rFonts w:ascii="Times New Roman" w:eastAsia="Times New Roman" w:hAnsi="Times New Roman" w:cs="Times New Roman"/>
      <w:b/>
      <w:bCs/>
      <w:kern w:val="0"/>
      <w14:ligatures w14:val="none"/>
    </w:rPr>
  </w:style>
  <w:style w:type="character" w:customStyle="1" w:styleId="Heading6Char4">
    <w:name w:val="Heading 6 Char4"/>
    <w:basedOn w:val="DefaultParagraphFont"/>
    <w:rsid w:val="00C871C4"/>
    <w:rPr>
      <w:rFonts w:asciiTheme="majorHAnsi" w:eastAsia="Times New Roman" w:hAnsiTheme="majorHAnsi" w:cs="Times New Roman"/>
      <w:b/>
      <w:bCs/>
      <w:kern w:val="0"/>
      <w:sz w:val="22"/>
      <w:szCs w:val="22"/>
      <w14:ligatures w14:val="none"/>
    </w:rPr>
  </w:style>
  <w:style w:type="character" w:customStyle="1" w:styleId="Heading7Char4">
    <w:name w:val="Heading 7 Char4"/>
    <w:basedOn w:val="DefaultParagraphFont"/>
    <w:rsid w:val="00C871C4"/>
    <w:rPr>
      <w:rFonts w:ascii="Times New Roman" w:eastAsia="Times New Roman" w:hAnsi="Times New Roman" w:cs="Times New Roman"/>
      <w:kern w:val="0"/>
      <w14:ligatures w14:val="none"/>
    </w:rPr>
  </w:style>
  <w:style w:type="character" w:customStyle="1" w:styleId="Heading8Char4">
    <w:name w:val="Heading 8 Char4"/>
    <w:basedOn w:val="DefaultParagraphFont"/>
    <w:rsid w:val="00C871C4"/>
    <w:rPr>
      <w:rFonts w:ascii="Times New Roman" w:eastAsia="Times New Roman" w:hAnsi="Times New Roman" w:cs="Times New Roman"/>
      <w:i/>
      <w:iCs/>
      <w:kern w:val="0"/>
      <w14:ligatures w14:val="none"/>
    </w:rPr>
  </w:style>
  <w:style w:type="character" w:customStyle="1" w:styleId="Heading9Char4">
    <w:name w:val="Heading 9 Char4"/>
    <w:basedOn w:val="DefaultParagraphFont"/>
    <w:rsid w:val="00C871C4"/>
    <w:rPr>
      <w:rFonts w:ascii="Arial" w:eastAsia="Times New Roman" w:hAnsi="Arial" w:cs="Arial"/>
      <w:kern w:val="0"/>
      <w:sz w:val="22"/>
      <w:szCs w:val="22"/>
      <w14:ligatures w14:val="none"/>
    </w:rPr>
  </w:style>
  <w:style w:type="numbering" w:customStyle="1" w:styleId="CurrentList11">
    <w:name w:val="Current List11"/>
    <w:uiPriority w:val="99"/>
    <w:rsid w:val="00C871C4"/>
    <w:pPr>
      <w:numPr>
        <w:numId w:val="14"/>
      </w:numPr>
    </w:pPr>
  </w:style>
  <w:style w:type="character" w:customStyle="1" w:styleId="Heading1Char9">
    <w:name w:val="Heading 1 Char9"/>
    <w:basedOn w:val="DefaultParagraphFont"/>
    <w:rsid w:val="00C871C4"/>
    <w:rPr>
      <w:rFonts w:ascii="Helvetica" w:eastAsia="Times New Roman" w:hAnsi="Helvetica" w:cs="Arial"/>
      <w:b/>
      <w:bCs/>
      <w:kern w:val="32"/>
      <w:sz w:val="28"/>
      <w:szCs w:val="28"/>
      <w14:ligatures w14:val="none"/>
    </w:rPr>
  </w:style>
  <w:style w:type="character" w:customStyle="1" w:styleId="Heading2Char8">
    <w:name w:val="Heading 2 Char8"/>
    <w:basedOn w:val="DefaultParagraphFont"/>
    <w:rsid w:val="00C871C4"/>
    <w:rPr>
      <w:rFonts w:ascii="Times New Roman" w:eastAsia="Times New Roman" w:hAnsi="Times New Roman" w:cs="Arial"/>
      <w:b/>
      <w:bCs/>
      <w:kern w:val="0"/>
      <w:sz w:val="26"/>
      <w:szCs w:val="26"/>
      <w14:ligatures w14:val="none"/>
    </w:rPr>
  </w:style>
  <w:style w:type="character" w:customStyle="1" w:styleId="Heading5Char5">
    <w:name w:val="Heading 5 Char5"/>
    <w:basedOn w:val="DefaultParagraphFont"/>
    <w:rsid w:val="00C871C4"/>
    <w:rPr>
      <w:rFonts w:ascii="Helvetica" w:eastAsia="Times New Roman" w:hAnsi="Helvetica" w:cs="Times New Roman"/>
      <w:b/>
      <w:bCs/>
      <w:kern w:val="0"/>
      <w:sz w:val="20"/>
      <w:szCs w:val="20"/>
      <w14:ligatures w14:val="none"/>
    </w:rPr>
  </w:style>
  <w:style w:type="character" w:customStyle="1" w:styleId="Heading3Char8">
    <w:name w:val="Heading 3 Char8"/>
    <w:basedOn w:val="DefaultParagraphFont"/>
    <w:rsid w:val="00C871C4"/>
    <w:rPr>
      <w:rFonts w:ascii="Times New Roman" w:eastAsia="Times New Roman" w:hAnsi="Times New Roman" w:cs="Arial"/>
      <w:b/>
      <w:bCs/>
      <w:kern w:val="0"/>
      <w14:ligatures w14:val="none"/>
    </w:rPr>
  </w:style>
  <w:style w:type="character" w:customStyle="1" w:styleId="Heading4Char5">
    <w:name w:val="Heading 4 Char5"/>
    <w:basedOn w:val="DefaultParagraphFont"/>
    <w:rsid w:val="00C871C4"/>
    <w:rPr>
      <w:rFonts w:ascii="Times New Roman" w:eastAsia="Times New Roman" w:hAnsi="Times New Roman" w:cs="Times New Roman"/>
      <w:b/>
      <w:bCs/>
      <w:kern w:val="0"/>
      <w14:ligatures w14:val="none"/>
    </w:rPr>
  </w:style>
  <w:style w:type="character" w:customStyle="1" w:styleId="Heading6Char5">
    <w:name w:val="Heading 6 Char5"/>
    <w:basedOn w:val="DefaultParagraphFont"/>
    <w:rsid w:val="00C871C4"/>
    <w:rPr>
      <w:rFonts w:asciiTheme="majorHAnsi" w:eastAsia="Times New Roman" w:hAnsiTheme="majorHAnsi" w:cs="Times New Roman"/>
      <w:b/>
      <w:bCs/>
      <w:kern w:val="0"/>
      <w:sz w:val="22"/>
      <w:szCs w:val="22"/>
      <w14:ligatures w14:val="none"/>
    </w:rPr>
  </w:style>
  <w:style w:type="character" w:customStyle="1" w:styleId="Heading7Char5">
    <w:name w:val="Heading 7 Char5"/>
    <w:basedOn w:val="DefaultParagraphFont"/>
    <w:rsid w:val="00C871C4"/>
    <w:rPr>
      <w:rFonts w:ascii="Times New Roman" w:eastAsia="Times New Roman" w:hAnsi="Times New Roman" w:cs="Times New Roman"/>
      <w:kern w:val="0"/>
      <w14:ligatures w14:val="none"/>
    </w:rPr>
  </w:style>
  <w:style w:type="character" w:customStyle="1" w:styleId="Heading8Char5">
    <w:name w:val="Heading 8 Char5"/>
    <w:basedOn w:val="DefaultParagraphFont"/>
    <w:rsid w:val="00C871C4"/>
    <w:rPr>
      <w:rFonts w:ascii="Times New Roman" w:eastAsia="Times New Roman" w:hAnsi="Times New Roman" w:cs="Times New Roman"/>
      <w:i/>
      <w:iCs/>
      <w:kern w:val="0"/>
      <w14:ligatures w14:val="none"/>
    </w:rPr>
  </w:style>
  <w:style w:type="character" w:customStyle="1" w:styleId="Heading9Char5">
    <w:name w:val="Heading 9 Char5"/>
    <w:basedOn w:val="DefaultParagraphFont"/>
    <w:rsid w:val="00C871C4"/>
    <w:rPr>
      <w:rFonts w:ascii="Arial" w:eastAsia="Times New Roman" w:hAnsi="Arial" w:cs="Arial"/>
      <w:kern w:val="0"/>
      <w:sz w:val="22"/>
      <w:szCs w:val="22"/>
      <w14:ligatures w14:val="none"/>
    </w:rPr>
  </w:style>
  <w:style w:type="character" w:customStyle="1" w:styleId="Heading1Char10">
    <w:name w:val="Heading 1 Char10"/>
    <w:basedOn w:val="DefaultParagraphFont"/>
    <w:rsid w:val="00C871C4"/>
    <w:rPr>
      <w:rFonts w:ascii="Helvetica" w:eastAsia="Times New Roman" w:hAnsi="Helvetica" w:cs="Arial"/>
      <w:b/>
      <w:bCs/>
      <w:kern w:val="32"/>
      <w:sz w:val="28"/>
      <w:szCs w:val="28"/>
      <w14:ligatures w14:val="none"/>
    </w:rPr>
  </w:style>
  <w:style w:type="character" w:customStyle="1" w:styleId="Heading2Char9">
    <w:name w:val="Heading 2 Char9"/>
    <w:basedOn w:val="DefaultParagraphFont"/>
    <w:rsid w:val="00C871C4"/>
    <w:rPr>
      <w:rFonts w:ascii="Times New Roman" w:eastAsia="Times New Roman" w:hAnsi="Times New Roman" w:cs="Arial"/>
      <w:b/>
      <w:bCs/>
      <w:kern w:val="0"/>
      <w:sz w:val="26"/>
      <w:szCs w:val="26"/>
      <w14:ligatures w14:val="none"/>
    </w:rPr>
  </w:style>
  <w:style w:type="character" w:customStyle="1" w:styleId="Heading5Char6">
    <w:name w:val="Heading 5 Char6"/>
    <w:basedOn w:val="DefaultParagraphFont"/>
    <w:rsid w:val="00C871C4"/>
    <w:rPr>
      <w:rFonts w:ascii="Helvetica" w:eastAsia="Times New Roman" w:hAnsi="Helvetica" w:cs="Times New Roman"/>
      <w:b/>
      <w:bCs/>
      <w:kern w:val="0"/>
      <w:sz w:val="20"/>
      <w:szCs w:val="20"/>
      <w14:ligatures w14:val="none"/>
    </w:rPr>
  </w:style>
  <w:style w:type="character" w:customStyle="1" w:styleId="Heading3Char9">
    <w:name w:val="Heading 3 Char9"/>
    <w:basedOn w:val="DefaultParagraphFont"/>
    <w:rsid w:val="00C871C4"/>
    <w:rPr>
      <w:rFonts w:ascii="Times New Roman" w:eastAsia="Times New Roman" w:hAnsi="Times New Roman" w:cs="Arial"/>
      <w:b/>
      <w:bCs/>
      <w:kern w:val="0"/>
      <w14:ligatures w14:val="none"/>
    </w:rPr>
  </w:style>
  <w:style w:type="character" w:customStyle="1" w:styleId="Heading4Char6">
    <w:name w:val="Heading 4 Char6"/>
    <w:basedOn w:val="DefaultParagraphFont"/>
    <w:rsid w:val="00C871C4"/>
    <w:rPr>
      <w:rFonts w:ascii="Times New Roman" w:eastAsia="Times New Roman" w:hAnsi="Times New Roman" w:cs="Times New Roman"/>
      <w:b/>
      <w:bCs/>
      <w:kern w:val="0"/>
      <w14:ligatures w14:val="none"/>
    </w:rPr>
  </w:style>
  <w:style w:type="character" w:customStyle="1" w:styleId="Heading6Char6">
    <w:name w:val="Heading 6 Char6"/>
    <w:basedOn w:val="DefaultParagraphFont"/>
    <w:rsid w:val="00C871C4"/>
    <w:rPr>
      <w:rFonts w:asciiTheme="majorHAnsi" w:eastAsia="Times New Roman" w:hAnsiTheme="majorHAnsi" w:cs="Times New Roman"/>
      <w:b/>
      <w:bCs/>
      <w:kern w:val="0"/>
      <w:sz w:val="22"/>
      <w:szCs w:val="22"/>
      <w14:ligatures w14:val="none"/>
    </w:rPr>
  </w:style>
  <w:style w:type="character" w:customStyle="1" w:styleId="Heading7Char6">
    <w:name w:val="Heading 7 Char6"/>
    <w:basedOn w:val="DefaultParagraphFont"/>
    <w:rsid w:val="00C871C4"/>
    <w:rPr>
      <w:rFonts w:ascii="Times New Roman" w:eastAsia="Times New Roman" w:hAnsi="Times New Roman" w:cs="Times New Roman"/>
      <w:kern w:val="0"/>
      <w14:ligatures w14:val="none"/>
    </w:rPr>
  </w:style>
  <w:style w:type="character" w:customStyle="1" w:styleId="Heading8Char6">
    <w:name w:val="Heading 8 Char6"/>
    <w:basedOn w:val="DefaultParagraphFont"/>
    <w:rsid w:val="00C871C4"/>
    <w:rPr>
      <w:rFonts w:ascii="Times New Roman" w:eastAsia="Times New Roman" w:hAnsi="Times New Roman" w:cs="Times New Roman"/>
      <w:i/>
      <w:iCs/>
      <w:kern w:val="0"/>
      <w14:ligatures w14:val="none"/>
    </w:rPr>
  </w:style>
  <w:style w:type="character" w:customStyle="1" w:styleId="Heading9Char6">
    <w:name w:val="Heading 9 Char6"/>
    <w:basedOn w:val="DefaultParagraphFont"/>
    <w:rsid w:val="00C871C4"/>
    <w:rPr>
      <w:rFonts w:ascii="Arial" w:eastAsia="Times New Roman" w:hAnsi="Arial" w:cs="Arial"/>
      <w:kern w:val="0"/>
      <w:sz w:val="22"/>
      <w:szCs w:val="22"/>
      <w14:ligatures w14:val="none"/>
    </w:rPr>
  </w:style>
  <w:style w:type="character" w:customStyle="1" w:styleId="HeaderChar5">
    <w:name w:val="Header Char5"/>
    <w:basedOn w:val="DefaultParagraphFont"/>
    <w:rsid w:val="00C871C4"/>
    <w:rPr>
      <w:rFonts w:ascii="Times New Roman" w:eastAsia="Times New Roman" w:hAnsi="Times New Roman" w:cs="Times New Roman"/>
      <w:kern w:val="0"/>
      <w14:ligatures w14:val="none"/>
    </w:rPr>
  </w:style>
  <w:style w:type="character" w:customStyle="1" w:styleId="FooterChar5">
    <w:name w:val="Footer Char5"/>
    <w:basedOn w:val="DefaultParagraphFont"/>
    <w:rsid w:val="00C871C4"/>
    <w:rPr>
      <w:rFonts w:ascii="Times New Roman" w:eastAsia="Times New Roman" w:hAnsi="Times New Roman" w:cs="Times New Roman"/>
      <w:kern w:val="0"/>
      <w14:ligatures w14:val="none"/>
    </w:rPr>
  </w:style>
  <w:style w:type="character" w:customStyle="1" w:styleId="Heading1Char11">
    <w:name w:val="Heading 1 Char11"/>
    <w:basedOn w:val="DefaultParagraphFont"/>
    <w:rsid w:val="00C871C4"/>
    <w:rPr>
      <w:rFonts w:ascii="Helvetica" w:eastAsia="Times New Roman" w:hAnsi="Helvetica" w:cs="Arial"/>
      <w:b/>
      <w:bCs/>
      <w:kern w:val="32"/>
      <w:sz w:val="28"/>
      <w:szCs w:val="28"/>
    </w:rPr>
  </w:style>
  <w:style w:type="character" w:customStyle="1" w:styleId="Heading2Char10">
    <w:name w:val="Heading 2 Char10"/>
    <w:basedOn w:val="DefaultParagraphFont"/>
    <w:rsid w:val="00C871C4"/>
    <w:rPr>
      <w:rFonts w:eastAsia="Times New Roman" w:cs="Arial"/>
      <w:b/>
      <w:bCs/>
      <w:sz w:val="26"/>
      <w:szCs w:val="26"/>
    </w:rPr>
  </w:style>
  <w:style w:type="character" w:customStyle="1" w:styleId="Heading3Char10">
    <w:name w:val="Heading 3 Char10"/>
    <w:basedOn w:val="DefaultParagraphFont"/>
    <w:rsid w:val="00C871C4"/>
    <w:rPr>
      <w:rFonts w:eastAsia="Times New Roman" w:cs="Arial"/>
      <w:b/>
      <w:bCs/>
    </w:rPr>
  </w:style>
  <w:style w:type="character" w:customStyle="1" w:styleId="Heading4Char7">
    <w:name w:val="Heading 4 Char7"/>
    <w:basedOn w:val="DefaultParagraphFont"/>
    <w:rsid w:val="00C871C4"/>
    <w:rPr>
      <w:rFonts w:eastAsia="Times New Roman" w:cs="Times New Roman"/>
      <w:b/>
      <w:bCs/>
    </w:rPr>
  </w:style>
  <w:style w:type="character" w:customStyle="1" w:styleId="Heading1Char12">
    <w:name w:val="Heading 1 Char12"/>
    <w:basedOn w:val="DefaultParagraphFont"/>
    <w:rsid w:val="00C871C4"/>
    <w:rPr>
      <w:rFonts w:ascii="Helvetica" w:eastAsia="Times New Roman" w:hAnsi="Helvetica" w:cs="Arial"/>
      <w:b/>
      <w:bCs/>
      <w:kern w:val="32"/>
      <w:sz w:val="28"/>
      <w:szCs w:val="28"/>
      <w14:ligatures w14:val="none"/>
    </w:rPr>
  </w:style>
  <w:style w:type="character" w:customStyle="1" w:styleId="Heading2Char11">
    <w:name w:val="Heading 2 Char11"/>
    <w:basedOn w:val="DefaultParagraphFont"/>
    <w:rsid w:val="00C871C4"/>
    <w:rPr>
      <w:rFonts w:ascii="Times New Roman" w:eastAsia="Times New Roman" w:hAnsi="Times New Roman" w:cs="Arial"/>
      <w:b/>
      <w:bCs/>
      <w:kern w:val="0"/>
      <w:sz w:val="26"/>
      <w:szCs w:val="26"/>
      <w14:ligatures w14:val="none"/>
    </w:rPr>
  </w:style>
  <w:style w:type="character" w:customStyle="1" w:styleId="Heading5Char7">
    <w:name w:val="Heading 5 Char7"/>
    <w:basedOn w:val="DefaultParagraphFont"/>
    <w:rsid w:val="00C871C4"/>
    <w:rPr>
      <w:rFonts w:ascii="Helvetica" w:eastAsia="Times New Roman" w:hAnsi="Helvetica" w:cs="Times New Roman"/>
      <w:b/>
      <w:bCs/>
      <w:kern w:val="0"/>
      <w:sz w:val="20"/>
      <w:szCs w:val="20"/>
      <w14:ligatures w14:val="none"/>
    </w:rPr>
  </w:style>
  <w:style w:type="character" w:customStyle="1" w:styleId="Heading3Char11">
    <w:name w:val="Heading 3 Char11"/>
    <w:basedOn w:val="DefaultParagraphFont"/>
    <w:rsid w:val="00C871C4"/>
    <w:rPr>
      <w:rFonts w:ascii="Times New Roman" w:eastAsia="Times New Roman" w:hAnsi="Times New Roman" w:cs="Arial"/>
      <w:b/>
      <w:bCs/>
      <w:kern w:val="0"/>
      <w14:ligatures w14:val="none"/>
    </w:rPr>
  </w:style>
  <w:style w:type="character" w:customStyle="1" w:styleId="Heading4Char8">
    <w:name w:val="Heading 4 Char8"/>
    <w:basedOn w:val="DefaultParagraphFont"/>
    <w:rsid w:val="00C871C4"/>
    <w:rPr>
      <w:rFonts w:ascii="Times New Roman" w:eastAsia="Times New Roman" w:hAnsi="Times New Roman" w:cs="Times New Roman"/>
      <w:b/>
      <w:bCs/>
      <w:kern w:val="0"/>
      <w14:ligatures w14:val="none"/>
    </w:rPr>
  </w:style>
  <w:style w:type="character" w:customStyle="1" w:styleId="Heading6Char7">
    <w:name w:val="Heading 6 Char7"/>
    <w:basedOn w:val="DefaultParagraphFont"/>
    <w:rsid w:val="00C871C4"/>
    <w:rPr>
      <w:rFonts w:asciiTheme="majorHAnsi" w:eastAsia="Times New Roman" w:hAnsiTheme="majorHAnsi" w:cs="Times New Roman"/>
      <w:b/>
      <w:bCs/>
      <w:kern w:val="0"/>
      <w:sz w:val="22"/>
      <w:szCs w:val="22"/>
      <w14:ligatures w14:val="none"/>
    </w:rPr>
  </w:style>
  <w:style w:type="character" w:customStyle="1" w:styleId="Heading7Char7">
    <w:name w:val="Heading 7 Char7"/>
    <w:basedOn w:val="DefaultParagraphFont"/>
    <w:rsid w:val="00C871C4"/>
    <w:rPr>
      <w:rFonts w:ascii="Times New Roman" w:eastAsia="Times New Roman" w:hAnsi="Times New Roman" w:cs="Times New Roman"/>
      <w:kern w:val="0"/>
      <w14:ligatures w14:val="none"/>
    </w:rPr>
  </w:style>
  <w:style w:type="character" w:customStyle="1" w:styleId="Heading8Char7">
    <w:name w:val="Heading 8 Char7"/>
    <w:basedOn w:val="DefaultParagraphFont"/>
    <w:rsid w:val="00C871C4"/>
    <w:rPr>
      <w:rFonts w:ascii="Times New Roman" w:eastAsia="Times New Roman" w:hAnsi="Times New Roman" w:cs="Times New Roman"/>
      <w:i/>
      <w:iCs/>
      <w:kern w:val="0"/>
      <w14:ligatures w14:val="none"/>
    </w:rPr>
  </w:style>
  <w:style w:type="character" w:customStyle="1" w:styleId="Heading9Char7">
    <w:name w:val="Heading 9 Char7"/>
    <w:basedOn w:val="DefaultParagraphFont"/>
    <w:rsid w:val="00C871C4"/>
    <w:rPr>
      <w:rFonts w:ascii="Arial" w:eastAsia="Times New Roman" w:hAnsi="Arial" w:cs="Arial"/>
      <w:kern w:val="0"/>
      <w:sz w:val="22"/>
      <w:szCs w:val="22"/>
      <w14:ligatures w14:val="none"/>
    </w:rPr>
  </w:style>
  <w:style w:type="character" w:customStyle="1" w:styleId="Heading1Char13">
    <w:name w:val="Heading 1 Char13"/>
    <w:basedOn w:val="DefaultParagraphFont"/>
    <w:rsid w:val="00C871C4"/>
    <w:rPr>
      <w:rFonts w:ascii="Helvetica" w:eastAsia="Times New Roman" w:hAnsi="Helvetica" w:cs="Arial"/>
      <w:b/>
      <w:bCs/>
      <w:kern w:val="32"/>
      <w:sz w:val="28"/>
      <w:szCs w:val="28"/>
      <w14:ligatures w14:val="none"/>
    </w:rPr>
  </w:style>
  <w:style w:type="character" w:customStyle="1" w:styleId="Heading2Char12">
    <w:name w:val="Heading 2 Char12"/>
    <w:basedOn w:val="DefaultParagraphFont"/>
    <w:rsid w:val="00C871C4"/>
    <w:rPr>
      <w:rFonts w:ascii="Times New Roman" w:eastAsia="Times New Roman" w:hAnsi="Times New Roman" w:cs="Arial"/>
      <w:b/>
      <w:bCs/>
      <w:kern w:val="0"/>
      <w:sz w:val="26"/>
      <w:szCs w:val="26"/>
      <w14:ligatures w14:val="none"/>
    </w:rPr>
  </w:style>
  <w:style w:type="character" w:customStyle="1" w:styleId="Heading5Char8">
    <w:name w:val="Heading 5 Char8"/>
    <w:basedOn w:val="DefaultParagraphFont"/>
    <w:rsid w:val="00C871C4"/>
    <w:rPr>
      <w:rFonts w:ascii="Helvetica" w:eastAsia="Times New Roman" w:hAnsi="Helvetica" w:cs="Times New Roman"/>
      <w:b/>
      <w:bCs/>
      <w:kern w:val="0"/>
      <w:sz w:val="20"/>
      <w:szCs w:val="20"/>
      <w14:ligatures w14:val="none"/>
    </w:rPr>
  </w:style>
  <w:style w:type="character" w:customStyle="1" w:styleId="Heading3Char12">
    <w:name w:val="Heading 3 Char12"/>
    <w:basedOn w:val="DefaultParagraphFont"/>
    <w:rsid w:val="00C871C4"/>
    <w:rPr>
      <w:rFonts w:ascii="Times New Roman" w:eastAsia="Times New Roman" w:hAnsi="Times New Roman" w:cs="Arial"/>
      <w:b/>
      <w:bCs/>
      <w:kern w:val="0"/>
      <w14:ligatures w14:val="none"/>
    </w:rPr>
  </w:style>
  <w:style w:type="character" w:customStyle="1" w:styleId="Heading4Char9">
    <w:name w:val="Heading 4 Char9"/>
    <w:basedOn w:val="DefaultParagraphFont"/>
    <w:rsid w:val="00C871C4"/>
    <w:rPr>
      <w:rFonts w:ascii="Times New Roman" w:eastAsia="Times New Roman" w:hAnsi="Times New Roman" w:cs="Times New Roman"/>
      <w:b/>
      <w:bCs/>
      <w:kern w:val="0"/>
      <w14:ligatures w14:val="none"/>
    </w:rPr>
  </w:style>
  <w:style w:type="character" w:customStyle="1" w:styleId="Heading6Char8">
    <w:name w:val="Heading 6 Char8"/>
    <w:basedOn w:val="DefaultParagraphFont"/>
    <w:rsid w:val="00C871C4"/>
    <w:rPr>
      <w:rFonts w:asciiTheme="majorHAnsi" w:eastAsia="Times New Roman" w:hAnsiTheme="majorHAnsi" w:cs="Times New Roman"/>
      <w:b/>
      <w:bCs/>
      <w:kern w:val="0"/>
      <w:sz w:val="22"/>
      <w:szCs w:val="22"/>
      <w14:ligatures w14:val="none"/>
    </w:rPr>
  </w:style>
  <w:style w:type="character" w:customStyle="1" w:styleId="Heading7Char8">
    <w:name w:val="Heading 7 Char8"/>
    <w:basedOn w:val="DefaultParagraphFont"/>
    <w:rsid w:val="00C871C4"/>
    <w:rPr>
      <w:rFonts w:ascii="Times New Roman" w:eastAsia="Times New Roman" w:hAnsi="Times New Roman" w:cs="Times New Roman"/>
      <w:kern w:val="0"/>
      <w14:ligatures w14:val="none"/>
    </w:rPr>
  </w:style>
  <w:style w:type="character" w:customStyle="1" w:styleId="Heading8Char8">
    <w:name w:val="Heading 8 Char8"/>
    <w:basedOn w:val="DefaultParagraphFont"/>
    <w:rsid w:val="00C871C4"/>
    <w:rPr>
      <w:rFonts w:ascii="Times New Roman" w:eastAsia="Times New Roman" w:hAnsi="Times New Roman" w:cs="Times New Roman"/>
      <w:i/>
      <w:iCs/>
      <w:kern w:val="0"/>
      <w14:ligatures w14:val="none"/>
    </w:rPr>
  </w:style>
  <w:style w:type="character" w:customStyle="1" w:styleId="Heading9Char8">
    <w:name w:val="Heading 9 Char8"/>
    <w:basedOn w:val="DefaultParagraphFont"/>
    <w:rsid w:val="00C871C4"/>
    <w:rPr>
      <w:rFonts w:ascii="Arial" w:eastAsia="Times New Roman" w:hAnsi="Arial" w:cs="Arial"/>
      <w:kern w:val="0"/>
      <w:sz w:val="22"/>
      <w:szCs w:val="22"/>
      <w14:ligatures w14:val="none"/>
    </w:rPr>
  </w:style>
  <w:style w:type="character" w:customStyle="1" w:styleId="HeaderChar6">
    <w:name w:val="Header Char6"/>
    <w:basedOn w:val="DefaultParagraphFont"/>
    <w:rsid w:val="00C871C4"/>
    <w:rPr>
      <w:rFonts w:ascii="Times New Roman" w:eastAsia="Times New Roman" w:hAnsi="Times New Roman" w:cs="Times New Roman"/>
      <w:kern w:val="0"/>
      <w14:ligatures w14:val="none"/>
    </w:rPr>
  </w:style>
  <w:style w:type="character" w:customStyle="1" w:styleId="FooterChar6">
    <w:name w:val="Footer Char6"/>
    <w:basedOn w:val="DefaultParagraphFont"/>
    <w:rsid w:val="00C871C4"/>
    <w:rPr>
      <w:rFonts w:ascii="Times New Roman" w:eastAsia="Times New Roman" w:hAnsi="Times New Roman" w:cs="Times New Roman"/>
      <w:kern w:val="0"/>
      <w14:ligatures w14:val="none"/>
    </w:rPr>
  </w:style>
  <w:style w:type="character" w:customStyle="1" w:styleId="Heading1Char14">
    <w:name w:val="Heading 1 Char14"/>
    <w:basedOn w:val="DefaultParagraphFont"/>
    <w:rsid w:val="00C871C4"/>
    <w:rPr>
      <w:rFonts w:ascii="Helvetica" w:eastAsia="Times New Roman" w:hAnsi="Helvetica" w:cs="Arial"/>
      <w:b/>
      <w:bCs/>
      <w:kern w:val="32"/>
      <w:sz w:val="28"/>
      <w:szCs w:val="28"/>
      <w14:ligatures w14:val="none"/>
    </w:rPr>
  </w:style>
  <w:style w:type="character" w:customStyle="1" w:styleId="Heading2Char13">
    <w:name w:val="Heading 2 Char13"/>
    <w:basedOn w:val="DefaultParagraphFont"/>
    <w:rsid w:val="00C871C4"/>
    <w:rPr>
      <w:rFonts w:ascii="Times New Roman" w:eastAsia="Times New Roman" w:hAnsi="Times New Roman" w:cs="Arial"/>
      <w:b/>
      <w:bCs/>
      <w:kern w:val="0"/>
      <w:sz w:val="26"/>
      <w:szCs w:val="26"/>
      <w14:ligatures w14:val="none"/>
    </w:rPr>
  </w:style>
  <w:style w:type="character" w:customStyle="1" w:styleId="Heading5Char9">
    <w:name w:val="Heading 5 Char9"/>
    <w:basedOn w:val="DefaultParagraphFont"/>
    <w:rsid w:val="00C871C4"/>
    <w:rPr>
      <w:rFonts w:ascii="Helvetica" w:eastAsia="Times New Roman" w:hAnsi="Helvetica" w:cs="Times New Roman"/>
      <w:b/>
      <w:bCs/>
      <w:kern w:val="0"/>
      <w:sz w:val="20"/>
      <w:szCs w:val="20"/>
      <w14:ligatures w14:val="none"/>
    </w:rPr>
  </w:style>
  <w:style w:type="character" w:customStyle="1" w:styleId="Heading3Char13">
    <w:name w:val="Heading 3 Char13"/>
    <w:basedOn w:val="DefaultParagraphFont"/>
    <w:rsid w:val="00C871C4"/>
    <w:rPr>
      <w:rFonts w:ascii="Times New Roman" w:eastAsia="Times New Roman" w:hAnsi="Times New Roman" w:cs="Arial"/>
      <w:b/>
      <w:bCs/>
      <w:kern w:val="0"/>
      <w14:ligatures w14:val="none"/>
    </w:rPr>
  </w:style>
  <w:style w:type="character" w:customStyle="1" w:styleId="Heading4Char10">
    <w:name w:val="Heading 4 Char10"/>
    <w:basedOn w:val="DefaultParagraphFont"/>
    <w:rsid w:val="00C871C4"/>
    <w:rPr>
      <w:rFonts w:ascii="Times New Roman" w:eastAsia="Times New Roman" w:hAnsi="Times New Roman" w:cs="Times New Roman"/>
      <w:b/>
      <w:bCs/>
      <w:kern w:val="0"/>
      <w14:ligatures w14:val="none"/>
    </w:rPr>
  </w:style>
  <w:style w:type="character" w:customStyle="1" w:styleId="Heading6Char9">
    <w:name w:val="Heading 6 Char9"/>
    <w:basedOn w:val="DefaultParagraphFont"/>
    <w:rsid w:val="00C871C4"/>
    <w:rPr>
      <w:rFonts w:asciiTheme="majorHAnsi" w:eastAsia="Times New Roman" w:hAnsiTheme="majorHAnsi" w:cs="Times New Roman"/>
      <w:b/>
      <w:bCs/>
      <w:kern w:val="0"/>
      <w:sz w:val="22"/>
      <w:szCs w:val="22"/>
      <w14:ligatures w14:val="none"/>
    </w:rPr>
  </w:style>
  <w:style w:type="character" w:customStyle="1" w:styleId="Heading7Char9">
    <w:name w:val="Heading 7 Char9"/>
    <w:basedOn w:val="DefaultParagraphFont"/>
    <w:rsid w:val="00C871C4"/>
    <w:rPr>
      <w:rFonts w:ascii="Times New Roman" w:eastAsia="Times New Roman" w:hAnsi="Times New Roman" w:cs="Times New Roman"/>
      <w:kern w:val="0"/>
      <w14:ligatures w14:val="none"/>
    </w:rPr>
  </w:style>
  <w:style w:type="character" w:customStyle="1" w:styleId="Heading8Char9">
    <w:name w:val="Heading 8 Char9"/>
    <w:basedOn w:val="DefaultParagraphFont"/>
    <w:rsid w:val="00C871C4"/>
    <w:rPr>
      <w:rFonts w:ascii="Times New Roman" w:eastAsia="Times New Roman" w:hAnsi="Times New Roman" w:cs="Times New Roman"/>
      <w:i/>
      <w:iCs/>
      <w:kern w:val="0"/>
      <w14:ligatures w14:val="none"/>
    </w:rPr>
  </w:style>
  <w:style w:type="character" w:customStyle="1" w:styleId="Heading9Char9">
    <w:name w:val="Heading 9 Char9"/>
    <w:basedOn w:val="DefaultParagraphFont"/>
    <w:rsid w:val="00C871C4"/>
    <w:rPr>
      <w:rFonts w:ascii="Arial" w:eastAsia="Times New Roman" w:hAnsi="Arial" w:cs="Arial"/>
      <w:kern w:val="0"/>
      <w:sz w:val="22"/>
      <w:szCs w:val="22"/>
      <w14:ligatures w14:val="none"/>
    </w:rPr>
  </w:style>
  <w:style w:type="character" w:customStyle="1" w:styleId="HeaderChar7">
    <w:name w:val="Header Char7"/>
    <w:basedOn w:val="DefaultParagraphFont"/>
    <w:rsid w:val="00C871C4"/>
    <w:rPr>
      <w:rFonts w:ascii="Times New Roman" w:eastAsia="Times New Roman" w:hAnsi="Times New Roman" w:cs="Times New Roman"/>
      <w:kern w:val="0"/>
      <w14:ligatures w14:val="none"/>
    </w:rPr>
  </w:style>
  <w:style w:type="character" w:customStyle="1" w:styleId="FooterChar7">
    <w:name w:val="Footer Char7"/>
    <w:basedOn w:val="DefaultParagraphFont"/>
    <w:rsid w:val="00C871C4"/>
    <w:rPr>
      <w:rFonts w:ascii="Times New Roman" w:eastAsia="Times New Roman" w:hAnsi="Times New Roman" w:cs="Times New Roman"/>
      <w:kern w:val="0"/>
      <w14:ligatures w14:val="none"/>
    </w:rPr>
  </w:style>
  <w:style w:type="character" w:customStyle="1" w:styleId="Heading1Char15">
    <w:name w:val="Heading 1 Char15"/>
    <w:basedOn w:val="DefaultParagraphFont"/>
    <w:rsid w:val="00C871C4"/>
    <w:rPr>
      <w:rFonts w:ascii="Helvetica" w:eastAsia="Times New Roman" w:hAnsi="Helvetica" w:cs="Arial"/>
      <w:b/>
      <w:bCs/>
      <w:kern w:val="32"/>
      <w:sz w:val="28"/>
      <w:szCs w:val="28"/>
      <w14:ligatures w14:val="none"/>
    </w:rPr>
  </w:style>
  <w:style w:type="character" w:customStyle="1" w:styleId="Heading2Char14">
    <w:name w:val="Heading 2 Char14"/>
    <w:basedOn w:val="DefaultParagraphFont"/>
    <w:rsid w:val="00C871C4"/>
    <w:rPr>
      <w:rFonts w:ascii="Times New Roman" w:eastAsia="Times New Roman" w:hAnsi="Times New Roman" w:cs="Arial"/>
      <w:b/>
      <w:bCs/>
      <w:kern w:val="0"/>
      <w:sz w:val="26"/>
      <w:szCs w:val="26"/>
      <w14:ligatures w14:val="none"/>
    </w:rPr>
  </w:style>
  <w:style w:type="character" w:customStyle="1" w:styleId="Heading5Char10">
    <w:name w:val="Heading 5 Char10"/>
    <w:basedOn w:val="DefaultParagraphFont"/>
    <w:rsid w:val="00C871C4"/>
    <w:rPr>
      <w:rFonts w:ascii="Helvetica" w:eastAsia="Times New Roman" w:hAnsi="Helvetica" w:cs="Times New Roman"/>
      <w:b/>
      <w:bCs/>
      <w:kern w:val="0"/>
      <w:sz w:val="20"/>
      <w:szCs w:val="20"/>
      <w14:ligatures w14:val="none"/>
    </w:rPr>
  </w:style>
  <w:style w:type="character" w:customStyle="1" w:styleId="Heading3Char14">
    <w:name w:val="Heading 3 Char14"/>
    <w:basedOn w:val="DefaultParagraphFont"/>
    <w:rsid w:val="00C871C4"/>
    <w:rPr>
      <w:rFonts w:ascii="Times New Roman" w:eastAsia="Times New Roman" w:hAnsi="Times New Roman" w:cs="Arial"/>
      <w:b/>
      <w:bCs/>
      <w:kern w:val="0"/>
      <w14:ligatures w14:val="none"/>
    </w:rPr>
  </w:style>
  <w:style w:type="character" w:customStyle="1" w:styleId="Heading4Char11">
    <w:name w:val="Heading 4 Char11"/>
    <w:basedOn w:val="DefaultParagraphFont"/>
    <w:rsid w:val="00C871C4"/>
    <w:rPr>
      <w:rFonts w:ascii="Times New Roman" w:eastAsia="Times New Roman" w:hAnsi="Times New Roman" w:cs="Times New Roman"/>
      <w:b/>
      <w:bCs/>
      <w:kern w:val="0"/>
      <w14:ligatures w14:val="none"/>
    </w:rPr>
  </w:style>
  <w:style w:type="character" w:customStyle="1" w:styleId="Heading6Char10">
    <w:name w:val="Heading 6 Char10"/>
    <w:basedOn w:val="DefaultParagraphFont"/>
    <w:rsid w:val="00C871C4"/>
    <w:rPr>
      <w:rFonts w:asciiTheme="majorHAnsi" w:eastAsia="Times New Roman" w:hAnsiTheme="majorHAnsi" w:cs="Times New Roman"/>
      <w:b/>
      <w:bCs/>
      <w:kern w:val="0"/>
      <w:sz w:val="22"/>
      <w:szCs w:val="22"/>
      <w14:ligatures w14:val="none"/>
    </w:rPr>
  </w:style>
  <w:style w:type="character" w:customStyle="1" w:styleId="Heading7Char10">
    <w:name w:val="Heading 7 Char10"/>
    <w:basedOn w:val="DefaultParagraphFont"/>
    <w:rsid w:val="00C871C4"/>
    <w:rPr>
      <w:rFonts w:ascii="Times New Roman" w:eastAsia="Times New Roman" w:hAnsi="Times New Roman" w:cs="Times New Roman"/>
      <w:kern w:val="0"/>
      <w14:ligatures w14:val="none"/>
    </w:rPr>
  </w:style>
  <w:style w:type="character" w:customStyle="1" w:styleId="Heading8Char10">
    <w:name w:val="Heading 8 Char10"/>
    <w:basedOn w:val="DefaultParagraphFont"/>
    <w:rsid w:val="00C871C4"/>
    <w:rPr>
      <w:rFonts w:ascii="Times New Roman" w:eastAsia="Times New Roman" w:hAnsi="Times New Roman" w:cs="Times New Roman"/>
      <w:i/>
      <w:iCs/>
      <w:kern w:val="0"/>
      <w14:ligatures w14:val="none"/>
    </w:rPr>
  </w:style>
  <w:style w:type="character" w:customStyle="1" w:styleId="Heading9Char10">
    <w:name w:val="Heading 9 Char10"/>
    <w:basedOn w:val="DefaultParagraphFont"/>
    <w:rsid w:val="00C871C4"/>
    <w:rPr>
      <w:rFonts w:ascii="Arial" w:eastAsia="Times New Roman" w:hAnsi="Arial" w:cs="Arial"/>
      <w:kern w:val="0"/>
      <w:sz w:val="22"/>
      <w:szCs w:val="22"/>
      <w14:ligatures w14:val="none"/>
    </w:rPr>
  </w:style>
  <w:style w:type="character" w:customStyle="1" w:styleId="HeaderChar8">
    <w:name w:val="Header Char8"/>
    <w:basedOn w:val="DefaultParagraphFont"/>
    <w:rsid w:val="00C871C4"/>
    <w:rPr>
      <w:rFonts w:ascii="Times New Roman" w:eastAsia="Times New Roman" w:hAnsi="Times New Roman" w:cs="Times New Roman"/>
      <w:kern w:val="0"/>
      <w14:ligatures w14:val="none"/>
    </w:rPr>
  </w:style>
  <w:style w:type="character" w:customStyle="1" w:styleId="FooterChar8">
    <w:name w:val="Footer Char8"/>
    <w:basedOn w:val="DefaultParagraphFont"/>
    <w:rsid w:val="00C871C4"/>
    <w:rPr>
      <w:rFonts w:ascii="Times New Roman" w:eastAsia="Times New Roman" w:hAnsi="Times New Roman" w:cs="Times New Roman"/>
      <w:kern w:val="0"/>
      <w14:ligatures w14:val="none"/>
    </w:rPr>
  </w:style>
  <w:style w:type="character" w:customStyle="1" w:styleId="Heading1Char16">
    <w:name w:val="Heading 1 Char16"/>
    <w:basedOn w:val="DefaultParagraphFont"/>
    <w:rsid w:val="00C871C4"/>
    <w:rPr>
      <w:rFonts w:ascii="Helvetica" w:eastAsia="Times New Roman" w:hAnsi="Helvetica" w:cs="Arial"/>
      <w:b/>
      <w:bCs/>
      <w:kern w:val="32"/>
      <w:sz w:val="28"/>
      <w:szCs w:val="28"/>
      <w14:ligatures w14:val="none"/>
    </w:rPr>
  </w:style>
  <w:style w:type="character" w:customStyle="1" w:styleId="Heading2Char15">
    <w:name w:val="Heading 2 Char15"/>
    <w:basedOn w:val="DefaultParagraphFont"/>
    <w:rsid w:val="00C871C4"/>
    <w:rPr>
      <w:rFonts w:ascii="Times New Roman" w:eastAsia="Times New Roman" w:hAnsi="Times New Roman" w:cs="Arial"/>
      <w:b/>
      <w:bCs/>
      <w:kern w:val="0"/>
      <w:sz w:val="26"/>
      <w:szCs w:val="26"/>
      <w14:ligatures w14:val="none"/>
    </w:rPr>
  </w:style>
  <w:style w:type="character" w:customStyle="1" w:styleId="Heading5Char11">
    <w:name w:val="Heading 5 Char11"/>
    <w:basedOn w:val="DefaultParagraphFont"/>
    <w:rsid w:val="00C871C4"/>
    <w:rPr>
      <w:rFonts w:ascii="Helvetica" w:eastAsia="Times New Roman" w:hAnsi="Helvetica" w:cs="Times New Roman"/>
      <w:b/>
      <w:bCs/>
      <w:kern w:val="0"/>
      <w:sz w:val="20"/>
      <w:szCs w:val="20"/>
      <w14:ligatures w14:val="none"/>
    </w:rPr>
  </w:style>
  <w:style w:type="character" w:customStyle="1" w:styleId="Heading3Char15">
    <w:name w:val="Heading 3 Char15"/>
    <w:basedOn w:val="DefaultParagraphFont"/>
    <w:rsid w:val="00C871C4"/>
    <w:rPr>
      <w:rFonts w:ascii="Times New Roman" w:eastAsia="Times New Roman" w:hAnsi="Times New Roman" w:cs="Arial"/>
      <w:b/>
      <w:bCs/>
      <w:kern w:val="0"/>
      <w14:ligatures w14:val="none"/>
    </w:rPr>
  </w:style>
  <w:style w:type="character" w:customStyle="1" w:styleId="Heading4Char12">
    <w:name w:val="Heading 4 Char12"/>
    <w:basedOn w:val="DefaultParagraphFont"/>
    <w:rsid w:val="00C871C4"/>
    <w:rPr>
      <w:rFonts w:ascii="Times New Roman" w:eastAsia="Times New Roman" w:hAnsi="Times New Roman" w:cs="Times New Roman"/>
      <w:b/>
      <w:bCs/>
      <w:kern w:val="0"/>
      <w14:ligatures w14:val="none"/>
    </w:rPr>
  </w:style>
  <w:style w:type="character" w:customStyle="1" w:styleId="Heading6Char11">
    <w:name w:val="Heading 6 Char11"/>
    <w:basedOn w:val="DefaultParagraphFont"/>
    <w:rsid w:val="00C871C4"/>
    <w:rPr>
      <w:rFonts w:asciiTheme="majorHAnsi" w:eastAsia="Times New Roman" w:hAnsiTheme="majorHAnsi" w:cs="Times New Roman"/>
      <w:b/>
      <w:bCs/>
      <w:kern w:val="0"/>
      <w:sz w:val="22"/>
      <w:szCs w:val="22"/>
      <w14:ligatures w14:val="none"/>
    </w:rPr>
  </w:style>
  <w:style w:type="character" w:customStyle="1" w:styleId="Heading7Char11">
    <w:name w:val="Heading 7 Char11"/>
    <w:basedOn w:val="DefaultParagraphFont"/>
    <w:rsid w:val="00C871C4"/>
    <w:rPr>
      <w:rFonts w:ascii="Times New Roman" w:eastAsia="Times New Roman" w:hAnsi="Times New Roman" w:cs="Times New Roman"/>
      <w:kern w:val="0"/>
      <w14:ligatures w14:val="none"/>
    </w:rPr>
  </w:style>
  <w:style w:type="character" w:customStyle="1" w:styleId="Heading8Char11">
    <w:name w:val="Heading 8 Char11"/>
    <w:basedOn w:val="DefaultParagraphFont"/>
    <w:rsid w:val="00C871C4"/>
    <w:rPr>
      <w:rFonts w:ascii="Times New Roman" w:eastAsia="Times New Roman" w:hAnsi="Times New Roman" w:cs="Times New Roman"/>
      <w:i/>
      <w:iCs/>
      <w:kern w:val="0"/>
      <w14:ligatures w14:val="none"/>
    </w:rPr>
  </w:style>
  <w:style w:type="character" w:customStyle="1" w:styleId="Heading9Char11">
    <w:name w:val="Heading 9 Char11"/>
    <w:basedOn w:val="DefaultParagraphFont"/>
    <w:rsid w:val="00C871C4"/>
    <w:rPr>
      <w:rFonts w:ascii="Arial" w:eastAsia="Times New Roman" w:hAnsi="Arial" w:cs="Arial"/>
      <w:kern w:val="0"/>
      <w:sz w:val="22"/>
      <w:szCs w:val="22"/>
      <w14:ligatures w14:val="none"/>
    </w:rPr>
  </w:style>
  <w:style w:type="character" w:customStyle="1" w:styleId="Heading1Char17">
    <w:name w:val="Heading 1 Char17"/>
    <w:basedOn w:val="DefaultParagraphFont"/>
    <w:rsid w:val="00C871C4"/>
    <w:rPr>
      <w:rFonts w:ascii="Helvetica" w:eastAsia="Times New Roman" w:hAnsi="Helvetica" w:cs="Arial"/>
      <w:b/>
      <w:bCs/>
      <w:kern w:val="32"/>
      <w:sz w:val="28"/>
      <w:szCs w:val="28"/>
    </w:rPr>
  </w:style>
  <w:style w:type="character" w:customStyle="1" w:styleId="Heading2Char16">
    <w:name w:val="Heading 2 Char16"/>
    <w:basedOn w:val="DefaultParagraphFont"/>
    <w:rsid w:val="00C871C4"/>
    <w:rPr>
      <w:rFonts w:eastAsia="Times New Roman" w:cs="Arial"/>
      <w:b/>
      <w:bCs/>
      <w:sz w:val="26"/>
      <w:szCs w:val="26"/>
    </w:rPr>
  </w:style>
  <w:style w:type="character" w:customStyle="1" w:styleId="Heading5Char12">
    <w:name w:val="Heading 5 Char12"/>
    <w:basedOn w:val="DefaultParagraphFont"/>
    <w:rsid w:val="00C871C4"/>
    <w:rPr>
      <w:rFonts w:ascii="Helvetica" w:eastAsia="Times New Roman" w:hAnsi="Helvetica" w:cs="Times New Roman"/>
      <w:b/>
      <w:bCs/>
      <w:sz w:val="20"/>
      <w:szCs w:val="20"/>
    </w:rPr>
  </w:style>
  <w:style w:type="character" w:customStyle="1" w:styleId="Heading3Char16">
    <w:name w:val="Heading 3 Char16"/>
    <w:basedOn w:val="DefaultParagraphFont"/>
    <w:rsid w:val="00C871C4"/>
    <w:rPr>
      <w:rFonts w:eastAsia="Times New Roman" w:cs="Arial"/>
      <w:b/>
      <w:bCs/>
    </w:rPr>
  </w:style>
  <w:style w:type="character" w:customStyle="1" w:styleId="Heading1Char18">
    <w:name w:val="Heading 1 Char18"/>
    <w:basedOn w:val="DefaultParagraphFont"/>
    <w:rsid w:val="00C871C4"/>
    <w:rPr>
      <w:rFonts w:ascii="Helvetica" w:eastAsia="Times New Roman" w:hAnsi="Helvetica" w:cs="Arial"/>
      <w:b/>
      <w:bCs/>
      <w:kern w:val="32"/>
      <w:sz w:val="28"/>
      <w:szCs w:val="28"/>
      <w14:ligatures w14:val="none"/>
    </w:rPr>
  </w:style>
  <w:style w:type="character" w:customStyle="1" w:styleId="Heading2Char17">
    <w:name w:val="Heading 2 Char17"/>
    <w:basedOn w:val="DefaultParagraphFont"/>
    <w:rsid w:val="00C871C4"/>
    <w:rPr>
      <w:rFonts w:ascii="Times New Roman" w:eastAsia="Times New Roman" w:hAnsi="Times New Roman" w:cs="Arial"/>
      <w:b/>
      <w:bCs/>
      <w:kern w:val="0"/>
      <w:sz w:val="26"/>
      <w:szCs w:val="26"/>
      <w14:ligatures w14:val="none"/>
    </w:rPr>
  </w:style>
  <w:style w:type="character" w:customStyle="1" w:styleId="Heading5Char13">
    <w:name w:val="Heading 5 Char13"/>
    <w:basedOn w:val="DefaultParagraphFont"/>
    <w:rsid w:val="00C871C4"/>
    <w:rPr>
      <w:rFonts w:ascii="Helvetica" w:eastAsia="Times New Roman" w:hAnsi="Helvetica" w:cs="Times New Roman"/>
      <w:b/>
      <w:bCs/>
      <w:kern w:val="0"/>
      <w:sz w:val="20"/>
      <w:szCs w:val="20"/>
      <w14:ligatures w14:val="none"/>
    </w:rPr>
  </w:style>
  <w:style w:type="character" w:customStyle="1" w:styleId="Heading3Char17">
    <w:name w:val="Heading 3 Char17"/>
    <w:basedOn w:val="DefaultParagraphFont"/>
    <w:rsid w:val="00C871C4"/>
    <w:rPr>
      <w:rFonts w:ascii="Times New Roman" w:eastAsia="Times New Roman" w:hAnsi="Times New Roman" w:cs="Arial"/>
      <w:b/>
      <w:bCs/>
      <w:kern w:val="0"/>
      <w14:ligatures w14:val="none"/>
    </w:rPr>
  </w:style>
  <w:style w:type="character" w:customStyle="1" w:styleId="Heading4Char13">
    <w:name w:val="Heading 4 Char13"/>
    <w:basedOn w:val="DefaultParagraphFont"/>
    <w:rsid w:val="00C871C4"/>
    <w:rPr>
      <w:rFonts w:ascii="Times New Roman" w:eastAsia="Times New Roman" w:hAnsi="Times New Roman" w:cs="Times New Roman"/>
      <w:b/>
      <w:bCs/>
      <w:kern w:val="0"/>
      <w14:ligatures w14:val="none"/>
    </w:rPr>
  </w:style>
  <w:style w:type="character" w:customStyle="1" w:styleId="Heading6Char12">
    <w:name w:val="Heading 6 Char12"/>
    <w:basedOn w:val="DefaultParagraphFont"/>
    <w:rsid w:val="00C871C4"/>
    <w:rPr>
      <w:rFonts w:asciiTheme="majorHAnsi" w:eastAsia="Times New Roman" w:hAnsiTheme="majorHAnsi" w:cs="Times New Roman"/>
      <w:b/>
      <w:bCs/>
      <w:kern w:val="0"/>
      <w:sz w:val="22"/>
      <w:szCs w:val="22"/>
      <w14:ligatures w14:val="none"/>
    </w:rPr>
  </w:style>
  <w:style w:type="character" w:customStyle="1" w:styleId="Heading7Char12">
    <w:name w:val="Heading 7 Char12"/>
    <w:basedOn w:val="DefaultParagraphFont"/>
    <w:rsid w:val="00C871C4"/>
    <w:rPr>
      <w:rFonts w:ascii="Times New Roman" w:eastAsia="Times New Roman" w:hAnsi="Times New Roman" w:cs="Times New Roman"/>
      <w:kern w:val="0"/>
      <w14:ligatures w14:val="none"/>
    </w:rPr>
  </w:style>
  <w:style w:type="character" w:customStyle="1" w:styleId="Heading8Char12">
    <w:name w:val="Heading 8 Char12"/>
    <w:basedOn w:val="DefaultParagraphFont"/>
    <w:rsid w:val="00C871C4"/>
    <w:rPr>
      <w:rFonts w:ascii="Times New Roman" w:eastAsia="Times New Roman" w:hAnsi="Times New Roman" w:cs="Times New Roman"/>
      <w:i/>
      <w:iCs/>
      <w:kern w:val="0"/>
      <w14:ligatures w14:val="none"/>
    </w:rPr>
  </w:style>
  <w:style w:type="character" w:customStyle="1" w:styleId="Heading9Char12">
    <w:name w:val="Heading 9 Char12"/>
    <w:basedOn w:val="DefaultParagraphFont"/>
    <w:rsid w:val="00C871C4"/>
    <w:rPr>
      <w:rFonts w:ascii="Arial" w:eastAsia="Times New Roman" w:hAnsi="Arial" w:cs="Arial"/>
      <w:kern w:val="0"/>
      <w:sz w:val="22"/>
      <w:szCs w:val="22"/>
      <w14:ligatures w14:val="none"/>
    </w:rPr>
  </w:style>
  <w:style w:type="character" w:customStyle="1" w:styleId="HeaderChar9">
    <w:name w:val="Header Char9"/>
    <w:basedOn w:val="DefaultParagraphFont"/>
    <w:rsid w:val="00C871C4"/>
    <w:rPr>
      <w:rFonts w:ascii="Times New Roman" w:eastAsia="Times New Roman" w:hAnsi="Times New Roman" w:cs="Times New Roman"/>
      <w:kern w:val="0"/>
      <w14:ligatures w14:val="none"/>
    </w:rPr>
  </w:style>
  <w:style w:type="character" w:customStyle="1" w:styleId="FooterChar9">
    <w:name w:val="Footer Char9"/>
    <w:basedOn w:val="DefaultParagraphFont"/>
    <w:rsid w:val="00C871C4"/>
    <w:rPr>
      <w:rFonts w:ascii="Times New Roman" w:eastAsia="Times New Roman" w:hAnsi="Times New Roman" w:cs="Times New Roman"/>
      <w:kern w:val="0"/>
      <w14:ligatures w14:val="none"/>
    </w:rPr>
  </w:style>
  <w:style w:type="character" w:customStyle="1" w:styleId="Heading1Char19">
    <w:name w:val="Heading 1 Char19"/>
    <w:basedOn w:val="DefaultParagraphFont"/>
    <w:rsid w:val="00C871C4"/>
    <w:rPr>
      <w:rFonts w:ascii="Helvetica" w:eastAsia="Times New Roman" w:hAnsi="Helvetica" w:cs="Arial"/>
      <w:b/>
      <w:bCs/>
      <w:kern w:val="32"/>
      <w:sz w:val="28"/>
      <w:szCs w:val="28"/>
      <w14:ligatures w14:val="none"/>
    </w:rPr>
  </w:style>
  <w:style w:type="character" w:customStyle="1" w:styleId="Heading2Char18">
    <w:name w:val="Heading 2 Char18"/>
    <w:basedOn w:val="DefaultParagraphFont"/>
    <w:rsid w:val="00C871C4"/>
    <w:rPr>
      <w:rFonts w:ascii="Times New Roman" w:eastAsia="Times New Roman" w:hAnsi="Times New Roman" w:cs="Arial"/>
      <w:b/>
      <w:bCs/>
      <w:kern w:val="0"/>
      <w:sz w:val="26"/>
      <w:szCs w:val="26"/>
      <w14:ligatures w14:val="none"/>
    </w:rPr>
  </w:style>
  <w:style w:type="character" w:customStyle="1" w:styleId="Heading5Char14">
    <w:name w:val="Heading 5 Char14"/>
    <w:basedOn w:val="DefaultParagraphFont"/>
    <w:rsid w:val="00C871C4"/>
    <w:rPr>
      <w:rFonts w:ascii="Helvetica" w:eastAsia="Times New Roman" w:hAnsi="Helvetica" w:cs="Times New Roman"/>
      <w:b/>
      <w:bCs/>
      <w:kern w:val="0"/>
      <w:sz w:val="20"/>
      <w:szCs w:val="20"/>
      <w14:ligatures w14:val="none"/>
    </w:rPr>
  </w:style>
  <w:style w:type="character" w:customStyle="1" w:styleId="Heading3Char18">
    <w:name w:val="Heading 3 Char18"/>
    <w:basedOn w:val="DefaultParagraphFont"/>
    <w:rsid w:val="00C871C4"/>
    <w:rPr>
      <w:rFonts w:ascii="Times New Roman" w:eastAsia="Times New Roman" w:hAnsi="Times New Roman" w:cs="Arial"/>
      <w:b/>
      <w:bCs/>
      <w:kern w:val="0"/>
      <w14:ligatures w14:val="none"/>
    </w:rPr>
  </w:style>
  <w:style w:type="character" w:customStyle="1" w:styleId="Heading4Char14">
    <w:name w:val="Heading 4 Char14"/>
    <w:basedOn w:val="DefaultParagraphFont"/>
    <w:rsid w:val="00C871C4"/>
    <w:rPr>
      <w:rFonts w:ascii="Times New Roman" w:eastAsia="Times New Roman" w:hAnsi="Times New Roman" w:cs="Times New Roman"/>
      <w:b/>
      <w:bCs/>
      <w:kern w:val="0"/>
      <w14:ligatures w14:val="none"/>
    </w:rPr>
  </w:style>
  <w:style w:type="character" w:customStyle="1" w:styleId="Heading6Char13">
    <w:name w:val="Heading 6 Char13"/>
    <w:basedOn w:val="DefaultParagraphFont"/>
    <w:rsid w:val="00C871C4"/>
    <w:rPr>
      <w:rFonts w:asciiTheme="majorHAnsi" w:eastAsia="Times New Roman" w:hAnsiTheme="majorHAnsi" w:cs="Times New Roman"/>
      <w:b/>
      <w:bCs/>
      <w:kern w:val="0"/>
      <w:sz w:val="22"/>
      <w:szCs w:val="22"/>
      <w14:ligatures w14:val="none"/>
    </w:rPr>
  </w:style>
  <w:style w:type="character" w:customStyle="1" w:styleId="Heading7Char13">
    <w:name w:val="Heading 7 Char13"/>
    <w:basedOn w:val="DefaultParagraphFont"/>
    <w:rsid w:val="00C871C4"/>
    <w:rPr>
      <w:rFonts w:ascii="Times New Roman" w:eastAsia="Times New Roman" w:hAnsi="Times New Roman" w:cs="Times New Roman"/>
      <w:kern w:val="0"/>
      <w14:ligatures w14:val="none"/>
    </w:rPr>
  </w:style>
  <w:style w:type="character" w:customStyle="1" w:styleId="Heading8Char13">
    <w:name w:val="Heading 8 Char13"/>
    <w:basedOn w:val="DefaultParagraphFont"/>
    <w:rsid w:val="00C871C4"/>
    <w:rPr>
      <w:rFonts w:ascii="Times New Roman" w:eastAsia="Times New Roman" w:hAnsi="Times New Roman" w:cs="Times New Roman"/>
      <w:i/>
      <w:iCs/>
      <w:kern w:val="0"/>
      <w14:ligatures w14:val="none"/>
    </w:rPr>
  </w:style>
  <w:style w:type="character" w:customStyle="1" w:styleId="Heading9Char13">
    <w:name w:val="Heading 9 Char13"/>
    <w:basedOn w:val="DefaultParagraphFont"/>
    <w:rsid w:val="00C871C4"/>
    <w:rPr>
      <w:rFonts w:ascii="Arial" w:eastAsia="Times New Roman" w:hAnsi="Arial" w:cs="Arial"/>
      <w:kern w:val="0"/>
      <w:sz w:val="22"/>
      <w:szCs w:val="22"/>
      <w14:ligatures w14:val="none"/>
    </w:rPr>
  </w:style>
  <w:style w:type="character" w:customStyle="1" w:styleId="HeaderChar10">
    <w:name w:val="Header Char10"/>
    <w:basedOn w:val="DefaultParagraphFont"/>
    <w:rsid w:val="00C871C4"/>
    <w:rPr>
      <w:rFonts w:ascii="Times New Roman" w:eastAsia="Times New Roman" w:hAnsi="Times New Roman" w:cs="Times New Roman"/>
      <w:kern w:val="0"/>
      <w14:ligatures w14:val="none"/>
    </w:rPr>
  </w:style>
  <w:style w:type="character" w:customStyle="1" w:styleId="FooterChar10">
    <w:name w:val="Footer Char10"/>
    <w:basedOn w:val="DefaultParagraphFont"/>
    <w:rsid w:val="00C871C4"/>
    <w:rPr>
      <w:rFonts w:ascii="Times New Roman" w:eastAsia="Times New Roman" w:hAnsi="Times New Roman" w:cs="Times New Roman"/>
      <w:kern w:val="0"/>
      <w14:ligatures w14:val="none"/>
    </w:rPr>
  </w:style>
  <w:style w:type="character" w:customStyle="1" w:styleId="Heading1Char20">
    <w:name w:val="Heading 1 Char20"/>
    <w:basedOn w:val="DefaultParagraphFont"/>
    <w:rsid w:val="00C871C4"/>
    <w:rPr>
      <w:rFonts w:ascii="Helvetica" w:eastAsia="Times New Roman" w:hAnsi="Helvetica" w:cs="Arial"/>
      <w:b/>
      <w:bCs/>
      <w:kern w:val="32"/>
      <w:sz w:val="28"/>
      <w:szCs w:val="28"/>
    </w:rPr>
  </w:style>
  <w:style w:type="character" w:customStyle="1" w:styleId="Heading2Char19">
    <w:name w:val="Heading 2 Char19"/>
    <w:basedOn w:val="DefaultParagraphFont"/>
    <w:rsid w:val="00C871C4"/>
    <w:rPr>
      <w:rFonts w:eastAsia="Times New Roman" w:cs="Arial"/>
      <w:b/>
      <w:bCs/>
      <w:sz w:val="26"/>
      <w:szCs w:val="26"/>
    </w:rPr>
  </w:style>
  <w:style w:type="character" w:customStyle="1" w:styleId="Heading5Char15">
    <w:name w:val="Heading 5 Char15"/>
    <w:basedOn w:val="DefaultParagraphFont"/>
    <w:rsid w:val="00C871C4"/>
    <w:rPr>
      <w:rFonts w:ascii="Helvetica" w:eastAsia="Times New Roman" w:hAnsi="Helvetica" w:cs="Times New Roman"/>
      <w:b/>
      <w:bCs/>
      <w:sz w:val="20"/>
      <w:szCs w:val="20"/>
    </w:rPr>
  </w:style>
  <w:style w:type="character" w:customStyle="1" w:styleId="Heading3Char19">
    <w:name w:val="Heading 3 Char19"/>
    <w:basedOn w:val="DefaultParagraphFont"/>
    <w:rsid w:val="00C871C4"/>
    <w:rPr>
      <w:rFonts w:eastAsia="Times New Roman" w:cs="Arial"/>
      <w:b/>
      <w:bCs/>
    </w:rPr>
  </w:style>
  <w:style w:type="character" w:customStyle="1" w:styleId="Heading4Char15">
    <w:name w:val="Heading 4 Char15"/>
    <w:basedOn w:val="DefaultParagraphFont"/>
    <w:rsid w:val="00C871C4"/>
    <w:rPr>
      <w:rFonts w:eastAsia="Times New Roman" w:cs="Times New Roman"/>
      <w:b/>
      <w:bCs/>
    </w:rPr>
  </w:style>
  <w:style w:type="character" w:customStyle="1" w:styleId="Heading6Char14">
    <w:name w:val="Heading 6 Char14"/>
    <w:basedOn w:val="DefaultParagraphFont"/>
    <w:rsid w:val="00C871C4"/>
    <w:rPr>
      <w:rFonts w:asciiTheme="majorHAnsi" w:eastAsia="Times New Roman" w:hAnsiTheme="majorHAnsi" w:cs="Times New Roman"/>
      <w:b/>
      <w:bCs/>
      <w:kern w:val="0"/>
      <w:sz w:val="22"/>
      <w:szCs w:val="22"/>
      <w14:ligatures w14:val="none"/>
    </w:rPr>
  </w:style>
  <w:style w:type="character" w:customStyle="1" w:styleId="Heading7Char14">
    <w:name w:val="Heading 7 Char14"/>
    <w:basedOn w:val="DefaultParagraphFont"/>
    <w:rsid w:val="00C871C4"/>
    <w:rPr>
      <w:rFonts w:ascii="Times New Roman" w:eastAsia="Times New Roman" w:hAnsi="Times New Roman" w:cs="Times New Roman"/>
      <w:kern w:val="0"/>
      <w14:ligatures w14:val="none"/>
    </w:rPr>
  </w:style>
  <w:style w:type="character" w:customStyle="1" w:styleId="Heading8Char14">
    <w:name w:val="Heading 8 Char14"/>
    <w:basedOn w:val="DefaultParagraphFont"/>
    <w:rsid w:val="00C871C4"/>
    <w:rPr>
      <w:rFonts w:ascii="Times New Roman" w:eastAsia="Times New Roman" w:hAnsi="Times New Roman" w:cs="Times New Roman"/>
      <w:i/>
      <w:iCs/>
      <w:kern w:val="0"/>
      <w14:ligatures w14:val="none"/>
    </w:rPr>
  </w:style>
  <w:style w:type="character" w:customStyle="1" w:styleId="Heading9Char14">
    <w:name w:val="Heading 9 Char14"/>
    <w:basedOn w:val="DefaultParagraphFont"/>
    <w:rsid w:val="00C871C4"/>
    <w:rPr>
      <w:rFonts w:ascii="Arial" w:eastAsia="Times New Roman" w:hAnsi="Arial" w:cs="Arial"/>
      <w:kern w:val="0"/>
      <w:sz w:val="22"/>
      <w:szCs w:val="22"/>
      <w14:ligatures w14:val="none"/>
    </w:rPr>
  </w:style>
  <w:style w:type="character" w:customStyle="1" w:styleId="HeaderChar11">
    <w:name w:val="Header Char11"/>
    <w:basedOn w:val="DefaultParagraphFont"/>
    <w:rsid w:val="00C871C4"/>
    <w:rPr>
      <w:rFonts w:ascii="Times New Roman" w:eastAsia="Times New Roman" w:hAnsi="Times New Roman" w:cs="Times New Roman"/>
      <w:kern w:val="0"/>
      <w14:ligatures w14:val="none"/>
    </w:rPr>
  </w:style>
  <w:style w:type="character" w:customStyle="1" w:styleId="FooterChar11">
    <w:name w:val="Footer Char11"/>
    <w:basedOn w:val="DefaultParagraphFont"/>
    <w:rsid w:val="00C871C4"/>
    <w:rPr>
      <w:rFonts w:ascii="Times New Roman" w:eastAsia="Times New Roman" w:hAnsi="Times New Roman" w:cs="Times New Roman"/>
      <w:kern w:val="0"/>
      <w14:ligatures w14:val="none"/>
    </w:rPr>
  </w:style>
  <w:style w:type="character" w:customStyle="1" w:styleId="Heading1Char21">
    <w:name w:val="Heading 1 Char21"/>
    <w:basedOn w:val="DefaultParagraphFont"/>
    <w:rsid w:val="00C871C4"/>
    <w:rPr>
      <w:rFonts w:ascii="Helvetica" w:eastAsia="Times New Roman" w:hAnsi="Helvetica" w:cs="Arial"/>
      <w:b/>
      <w:bCs/>
      <w:kern w:val="32"/>
      <w:sz w:val="28"/>
      <w:szCs w:val="28"/>
      <w14:ligatures w14:val="none"/>
    </w:rPr>
  </w:style>
  <w:style w:type="character" w:customStyle="1" w:styleId="Heading2Char20">
    <w:name w:val="Heading 2 Char20"/>
    <w:basedOn w:val="DefaultParagraphFont"/>
    <w:rsid w:val="00C871C4"/>
    <w:rPr>
      <w:rFonts w:ascii="Times New Roman" w:eastAsia="Times New Roman" w:hAnsi="Times New Roman" w:cs="Arial"/>
      <w:b/>
      <w:bCs/>
      <w:kern w:val="0"/>
      <w:sz w:val="26"/>
      <w:szCs w:val="26"/>
      <w14:ligatures w14:val="none"/>
    </w:rPr>
  </w:style>
  <w:style w:type="character" w:customStyle="1" w:styleId="Heading5Char16">
    <w:name w:val="Heading 5 Char16"/>
    <w:basedOn w:val="DefaultParagraphFont"/>
    <w:rsid w:val="00C871C4"/>
    <w:rPr>
      <w:rFonts w:ascii="Helvetica" w:eastAsia="Times New Roman" w:hAnsi="Helvetica" w:cs="Times New Roman"/>
      <w:b/>
      <w:bCs/>
      <w:kern w:val="0"/>
      <w:sz w:val="20"/>
      <w:szCs w:val="20"/>
      <w14:ligatures w14:val="none"/>
    </w:rPr>
  </w:style>
  <w:style w:type="character" w:customStyle="1" w:styleId="Heading3Char20">
    <w:name w:val="Heading 3 Char20"/>
    <w:basedOn w:val="DefaultParagraphFont"/>
    <w:rsid w:val="00C871C4"/>
    <w:rPr>
      <w:rFonts w:ascii="Times New Roman" w:eastAsia="Times New Roman" w:hAnsi="Times New Roman" w:cs="Arial"/>
      <w:b/>
      <w:bCs/>
      <w:kern w:val="0"/>
      <w14:ligatures w14:val="none"/>
    </w:rPr>
  </w:style>
  <w:style w:type="character" w:customStyle="1" w:styleId="Heading4Char16">
    <w:name w:val="Heading 4 Char16"/>
    <w:basedOn w:val="DefaultParagraphFont"/>
    <w:rsid w:val="00C871C4"/>
    <w:rPr>
      <w:rFonts w:ascii="Times New Roman" w:eastAsia="Times New Roman" w:hAnsi="Times New Roman" w:cs="Times New Roman"/>
      <w:b/>
      <w:bCs/>
      <w:kern w:val="0"/>
      <w14:ligatures w14:val="none"/>
    </w:rPr>
  </w:style>
  <w:style w:type="character" w:customStyle="1" w:styleId="Heading6Char15">
    <w:name w:val="Heading 6 Char15"/>
    <w:basedOn w:val="DefaultParagraphFont"/>
    <w:rsid w:val="00C871C4"/>
    <w:rPr>
      <w:rFonts w:asciiTheme="majorHAnsi" w:eastAsia="Times New Roman" w:hAnsiTheme="majorHAnsi" w:cs="Times New Roman"/>
      <w:b/>
      <w:bCs/>
      <w:kern w:val="0"/>
      <w:sz w:val="22"/>
      <w:szCs w:val="22"/>
      <w14:ligatures w14:val="none"/>
    </w:rPr>
  </w:style>
  <w:style w:type="character" w:customStyle="1" w:styleId="Heading7Char15">
    <w:name w:val="Heading 7 Char15"/>
    <w:basedOn w:val="DefaultParagraphFont"/>
    <w:rsid w:val="00C871C4"/>
    <w:rPr>
      <w:rFonts w:ascii="Times New Roman" w:eastAsia="Times New Roman" w:hAnsi="Times New Roman" w:cs="Times New Roman"/>
      <w:kern w:val="0"/>
      <w14:ligatures w14:val="none"/>
    </w:rPr>
  </w:style>
  <w:style w:type="character" w:customStyle="1" w:styleId="Heading8Char15">
    <w:name w:val="Heading 8 Char15"/>
    <w:basedOn w:val="DefaultParagraphFont"/>
    <w:rsid w:val="00C871C4"/>
    <w:rPr>
      <w:rFonts w:ascii="Times New Roman" w:eastAsia="Times New Roman" w:hAnsi="Times New Roman" w:cs="Times New Roman"/>
      <w:i/>
      <w:iCs/>
      <w:kern w:val="0"/>
      <w14:ligatures w14:val="none"/>
    </w:rPr>
  </w:style>
  <w:style w:type="character" w:customStyle="1" w:styleId="Heading9Char15">
    <w:name w:val="Heading 9 Char15"/>
    <w:basedOn w:val="DefaultParagraphFont"/>
    <w:rsid w:val="00C871C4"/>
    <w:rPr>
      <w:rFonts w:ascii="Arial" w:eastAsia="Times New Roman" w:hAnsi="Arial" w:cs="Arial"/>
      <w:kern w:val="0"/>
      <w:sz w:val="22"/>
      <w:szCs w:val="22"/>
      <w14:ligatures w14:val="none"/>
    </w:rPr>
  </w:style>
  <w:style w:type="character" w:customStyle="1" w:styleId="HeaderChar12">
    <w:name w:val="Header Char12"/>
    <w:basedOn w:val="DefaultParagraphFont"/>
    <w:rsid w:val="00C871C4"/>
    <w:rPr>
      <w:rFonts w:ascii="Times New Roman" w:eastAsia="Times New Roman" w:hAnsi="Times New Roman" w:cs="Times New Roman"/>
      <w:kern w:val="0"/>
      <w14:ligatures w14:val="none"/>
    </w:rPr>
  </w:style>
  <w:style w:type="character" w:customStyle="1" w:styleId="FooterChar12">
    <w:name w:val="Footer Char12"/>
    <w:basedOn w:val="DefaultParagraphFont"/>
    <w:rsid w:val="00C871C4"/>
    <w:rPr>
      <w:rFonts w:ascii="Times New Roman" w:eastAsia="Times New Roman" w:hAnsi="Times New Roman" w:cs="Times New Roman"/>
      <w:kern w:val="0"/>
      <w14:ligatures w14:val="none"/>
    </w:rPr>
  </w:style>
  <w:style w:type="character" w:customStyle="1" w:styleId="Heading1Char22">
    <w:name w:val="Heading 1 Char22"/>
    <w:basedOn w:val="DefaultParagraphFont"/>
    <w:rsid w:val="00C871C4"/>
    <w:rPr>
      <w:rFonts w:ascii="Helvetica" w:eastAsia="Times New Roman" w:hAnsi="Helvetica" w:cs="Arial"/>
      <w:b/>
      <w:bCs/>
      <w:kern w:val="32"/>
      <w:sz w:val="28"/>
      <w:szCs w:val="28"/>
      <w14:ligatures w14:val="none"/>
    </w:rPr>
  </w:style>
  <w:style w:type="character" w:customStyle="1" w:styleId="Heading2Char21">
    <w:name w:val="Heading 2 Char21"/>
    <w:basedOn w:val="DefaultParagraphFont"/>
    <w:rsid w:val="00C871C4"/>
    <w:rPr>
      <w:rFonts w:ascii="Times New Roman" w:eastAsia="Times New Roman" w:hAnsi="Times New Roman" w:cs="Arial"/>
      <w:b/>
      <w:bCs/>
      <w:kern w:val="0"/>
      <w:sz w:val="26"/>
      <w:szCs w:val="26"/>
      <w14:ligatures w14:val="none"/>
    </w:rPr>
  </w:style>
  <w:style w:type="character" w:customStyle="1" w:styleId="Heading5Char17">
    <w:name w:val="Heading 5 Char17"/>
    <w:basedOn w:val="DefaultParagraphFont"/>
    <w:rsid w:val="00C871C4"/>
    <w:rPr>
      <w:rFonts w:ascii="Helvetica" w:eastAsia="Times New Roman" w:hAnsi="Helvetica" w:cs="Times New Roman"/>
      <w:b/>
      <w:bCs/>
      <w:kern w:val="0"/>
      <w:sz w:val="20"/>
      <w:szCs w:val="20"/>
      <w14:ligatures w14:val="none"/>
    </w:rPr>
  </w:style>
  <w:style w:type="character" w:customStyle="1" w:styleId="Heading3Char21">
    <w:name w:val="Heading 3 Char21"/>
    <w:basedOn w:val="DefaultParagraphFont"/>
    <w:rsid w:val="00C871C4"/>
    <w:rPr>
      <w:rFonts w:ascii="Times New Roman" w:eastAsia="Times New Roman" w:hAnsi="Times New Roman" w:cs="Arial"/>
      <w:b/>
      <w:bCs/>
      <w:kern w:val="0"/>
      <w14:ligatures w14:val="none"/>
    </w:rPr>
  </w:style>
  <w:style w:type="character" w:customStyle="1" w:styleId="Heading4Char17">
    <w:name w:val="Heading 4 Char17"/>
    <w:basedOn w:val="DefaultParagraphFont"/>
    <w:rsid w:val="00C871C4"/>
    <w:rPr>
      <w:rFonts w:ascii="Times New Roman" w:eastAsia="Times New Roman" w:hAnsi="Times New Roman" w:cs="Times New Roman"/>
      <w:b/>
      <w:bCs/>
      <w:kern w:val="0"/>
      <w14:ligatures w14:val="none"/>
    </w:rPr>
  </w:style>
  <w:style w:type="character" w:customStyle="1" w:styleId="Heading6Char16">
    <w:name w:val="Heading 6 Char16"/>
    <w:basedOn w:val="DefaultParagraphFont"/>
    <w:rsid w:val="00C871C4"/>
    <w:rPr>
      <w:rFonts w:asciiTheme="majorHAnsi" w:eastAsia="Times New Roman" w:hAnsiTheme="majorHAnsi" w:cs="Times New Roman"/>
      <w:b/>
      <w:bCs/>
      <w:kern w:val="0"/>
      <w:sz w:val="22"/>
      <w:szCs w:val="22"/>
      <w14:ligatures w14:val="none"/>
    </w:rPr>
  </w:style>
  <w:style w:type="character" w:customStyle="1" w:styleId="Heading7Char16">
    <w:name w:val="Heading 7 Char16"/>
    <w:basedOn w:val="DefaultParagraphFont"/>
    <w:rsid w:val="00C871C4"/>
    <w:rPr>
      <w:rFonts w:ascii="Times New Roman" w:eastAsia="Times New Roman" w:hAnsi="Times New Roman" w:cs="Times New Roman"/>
      <w:kern w:val="0"/>
      <w14:ligatures w14:val="none"/>
    </w:rPr>
  </w:style>
  <w:style w:type="character" w:customStyle="1" w:styleId="Heading8Char16">
    <w:name w:val="Heading 8 Char16"/>
    <w:basedOn w:val="DefaultParagraphFont"/>
    <w:rsid w:val="00C871C4"/>
    <w:rPr>
      <w:rFonts w:ascii="Times New Roman" w:eastAsia="Times New Roman" w:hAnsi="Times New Roman" w:cs="Times New Roman"/>
      <w:i/>
      <w:iCs/>
      <w:kern w:val="0"/>
      <w14:ligatures w14:val="none"/>
    </w:rPr>
  </w:style>
  <w:style w:type="character" w:customStyle="1" w:styleId="Heading9Char16">
    <w:name w:val="Heading 9 Char16"/>
    <w:basedOn w:val="DefaultParagraphFont"/>
    <w:rsid w:val="00C871C4"/>
    <w:rPr>
      <w:rFonts w:ascii="Arial" w:eastAsia="Times New Roman" w:hAnsi="Arial" w:cs="Arial"/>
      <w:kern w:val="0"/>
      <w:sz w:val="22"/>
      <w:szCs w:val="22"/>
      <w14:ligatures w14:val="none"/>
    </w:rPr>
  </w:style>
  <w:style w:type="character" w:customStyle="1" w:styleId="HeaderChar13">
    <w:name w:val="Header Char13"/>
    <w:basedOn w:val="DefaultParagraphFont"/>
    <w:rsid w:val="00C871C4"/>
    <w:rPr>
      <w:rFonts w:ascii="Times New Roman" w:eastAsia="Times New Roman" w:hAnsi="Times New Roman" w:cs="Times New Roman"/>
      <w:kern w:val="0"/>
      <w14:ligatures w14:val="none"/>
    </w:rPr>
  </w:style>
  <w:style w:type="character" w:customStyle="1" w:styleId="FooterChar13">
    <w:name w:val="Footer Char13"/>
    <w:basedOn w:val="DefaultParagraphFont"/>
    <w:rsid w:val="00C871C4"/>
    <w:rPr>
      <w:rFonts w:ascii="Times New Roman" w:eastAsia="Times New Roman" w:hAnsi="Times New Roman" w:cs="Times New Roman"/>
      <w:kern w:val="0"/>
      <w14:ligatures w14:val="none"/>
    </w:rPr>
  </w:style>
  <w:style w:type="character" w:customStyle="1" w:styleId="Heading1Char23">
    <w:name w:val="Heading 1 Char23"/>
    <w:basedOn w:val="DefaultParagraphFont"/>
    <w:rsid w:val="00C871C4"/>
    <w:rPr>
      <w:rFonts w:ascii="Helvetica" w:eastAsia="Times New Roman" w:hAnsi="Helvetica" w:cs="Arial"/>
      <w:b/>
      <w:bCs/>
      <w:kern w:val="32"/>
      <w:sz w:val="28"/>
      <w:szCs w:val="28"/>
      <w14:ligatures w14:val="none"/>
    </w:rPr>
  </w:style>
  <w:style w:type="character" w:customStyle="1" w:styleId="Heading2Char22">
    <w:name w:val="Heading 2 Char22"/>
    <w:basedOn w:val="DefaultParagraphFont"/>
    <w:rsid w:val="00C871C4"/>
    <w:rPr>
      <w:rFonts w:ascii="Times New Roman" w:eastAsia="Times New Roman" w:hAnsi="Times New Roman" w:cs="Arial"/>
      <w:b/>
      <w:bCs/>
      <w:kern w:val="0"/>
      <w:sz w:val="26"/>
      <w:szCs w:val="26"/>
      <w14:ligatures w14:val="none"/>
    </w:rPr>
  </w:style>
  <w:style w:type="character" w:customStyle="1" w:styleId="Heading5Char18">
    <w:name w:val="Heading 5 Char18"/>
    <w:basedOn w:val="DefaultParagraphFont"/>
    <w:rsid w:val="00C871C4"/>
    <w:rPr>
      <w:rFonts w:ascii="Helvetica" w:eastAsia="Times New Roman" w:hAnsi="Helvetica" w:cs="Times New Roman"/>
      <w:b/>
      <w:bCs/>
      <w:kern w:val="0"/>
      <w:sz w:val="20"/>
      <w:szCs w:val="20"/>
      <w14:ligatures w14:val="none"/>
    </w:rPr>
  </w:style>
  <w:style w:type="character" w:customStyle="1" w:styleId="Heading3Char22">
    <w:name w:val="Heading 3 Char22"/>
    <w:basedOn w:val="DefaultParagraphFont"/>
    <w:rsid w:val="00C871C4"/>
    <w:rPr>
      <w:rFonts w:ascii="Times New Roman" w:eastAsia="Times New Roman" w:hAnsi="Times New Roman" w:cs="Arial"/>
      <w:b/>
      <w:bCs/>
      <w:kern w:val="0"/>
      <w14:ligatures w14:val="none"/>
    </w:rPr>
  </w:style>
  <w:style w:type="character" w:customStyle="1" w:styleId="Heading4Char18">
    <w:name w:val="Heading 4 Char18"/>
    <w:basedOn w:val="DefaultParagraphFont"/>
    <w:rsid w:val="00C871C4"/>
    <w:rPr>
      <w:rFonts w:ascii="Times New Roman" w:eastAsia="Times New Roman" w:hAnsi="Times New Roman" w:cs="Times New Roman"/>
      <w:b/>
      <w:bCs/>
      <w:kern w:val="0"/>
      <w14:ligatures w14:val="none"/>
    </w:rPr>
  </w:style>
  <w:style w:type="character" w:customStyle="1" w:styleId="Heading6Char17">
    <w:name w:val="Heading 6 Char17"/>
    <w:basedOn w:val="DefaultParagraphFont"/>
    <w:rsid w:val="00C871C4"/>
    <w:rPr>
      <w:rFonts w:asciiTheme="majorHAnsi" w:eastAsia="Times New Roman" w:hAnsiTheme="majorHAnsi" w:cs="Times New Roman"/>
      <w:b/>
      <w:bCs/>
      <w:kern w:val="0"/>
      <w:sz w:val="22"/>
      <w:szCs w:val="22"/>
      <w14:ligatures w14:val="none"/>
    </w:rPr>
  </w:style>
  <w:style w:type="character" w:customStyle="1" w:styleId="Heading7Char17">
    <w:name w:val="Heading 7 Char17"/>
    <w:basedOn w:val="DefaultParagraphFont"/>
    <w:rsid w:val="00C871C4"/>
    <w:rPr>
      <w:rFonts w:ascii="Times New Roman" w:eastAsia="Times New Roman" w:hAnsi="Times New Roman" w:cs="Times New Roman"/>
      <w:kern w:val="0"/>
      <w14:ligatures w14:val="none"/>
    </w:rPr>
  </w:style>
  <w:style w:type="character" w:customStyle="1" w:styleId="Heading8Char17">
    <w:name w:val="Heading 8 Char17"/>
    <w:basedOn w:val="DefaultParagraphFont"/>
    <w:rsid w:val="00C871C4"/>
    <w:rPr>
      <w:rFonts w:ascii="Times New Roman" w:eastAsia="Times New Roman" w:hAnsi="Times New Roman" w:cs="Times New Roman"/>
      <w:i/>
      <w:iCs/>
      <w:kern w:val="0"/>
      <w14:ligatures w14:val="none"/>
    </w:rPr>
  </w:style>
  <w:style w:type="character" w:customStyle="1" w:styleId="Heading9Char17">
    <w:name w:val="Heading 9 Char17"/>
    <w:basedOn w:val="DefaultParagraphFont"/>
    <w:rsid w:val="00C871C4"/>
    <w:rPr>
      <w:rFonts w:ascii="Arial" w:eastAsia="Times New Roman" w:hAnsi="Arial" w:cs="Arial"/>
      <w:kern w:val="0"/>
      <w:sz w:val="22"/>
      <w:szCs w:val="22"/>
      <w14:ligatures w14:val="none"/>
    </w:rPr>
  </w:style>
  <w:style w:type="character" w:customStyle="1" w:styleId="HeaderChar14">
    <w:name w:val="Header Char14"/>
    <w:basedOn w:val="DefaultParagraphFont"/>
    <w:rsid w:val="00C871C4"/>
    <w:rPr>
      <w:rFonts w:ascii="Times New Roman" w:eastAsia="Times New Roman" w:hAnsi="Times New Roman" w:cs="Times New Roman"/>
      <w:kern w:val="0"/>
      <w14:ligatures w14:val="none"/>
    </w:rPr>
  </w:style>
  <w:style w:type="character" w:customStyle="1" w:styleId="FooterChar14">
    <w:name w:val="Footer Char14"/>
    <w:basedOn w:val="DefaultParagraphFont"/>
    <w:rsid w:val="00C871C4"/>
    <w:rPr>
      <w:rFonts w:ascii="Times New Roman" w:eastAsia="Times New Roman" w:hAnsi="Times New Roman" w:cs="Times New Roman"/>
      <w:kern w:val="0"/>
      <w14:ligatures w14:val="none"/>
    </w:rPr>
  </w:style>
  <w:style w:type="character" w:customStyle="1" w:styleId="Heading1Char24">
    <w:name w:val="Heading 1 Char24"/>
    <w:basedOn w:val="DefaultParagraphFont"/>
    <w:rsid w:val="00C871C4"/>
    <w:rPr>
      <w:rFonts w:ascii="Helvetica" w:eastAsia="Times New Roman" w:hAnsi="Helvetica" w:cs="Arial"/>
      <w:b/>
      <w:bCs/>
      <w:kern w:val="32"/>
      <w:sz w:val="28"/>
      <w:szCs w:val="28"/>
      <w14:ligatures w14:val="none"/>
    </w:rPr>
  </w:style>
  <w:style w:type="character" w:customStyle="1" w:styleId="Heading2Char23">
    <w:name w:val="Heading 2 Char23"/>
    <w:basedOn w:val="DefaultParagraphFont"/>
    <w:rsid w:val="00C871C4"/>
    <w:rPr>
      <w:rFonts w:ascii="Times New Roman" w:eastAsia="Times New Roman" w:hAnsi="Times New Roman" w:cs="Arial"/>
      <w:b/>
      <w:bCs/>
      <w:kern w:val="0"/>
      <w:sz w:val="26"/>
      <w:szCs w:val="26"/>
      <w14:ligatures w14:val="none"/>
    </w:rPr>
  </w:style>
  <w:style w:type="character" w:customStyle="1" w:styleId="Heading5Char19">
    <w:name w:val="Heading 5 Char19"/>
    <w:basedOn w:val="DefaultParagraphFont"/>
    <w:rsid w:val="00C871C4"/>
    <w:rPr>
      <w:rFonts w:ascii="Helvetica" w:eastAsia="Times New Roman" w:hAnsi="Helvetica" w:cs="Times New Roman"/>
      <w:b/>
      <w:bCs/>
      <w:kern w:val="0"/>
      <w:sz w:val="20"/>
      <w:szCs w:val="20"/>
      <w14:ligatures w14:val="none"/>
    </w:rPr>
  </w:style>
  <w:style w:type="character" w:customStyle="1" w:styleId="Heading3Char23">
    <w:name w:val="Heading 3 Char23"/>
    <w:basedOn w:val="DefaultParagraphFont"/>
    <w:rsid w:val="00C871C4"/>
    <w:rPr>
      <w:rFonts w:ascii="Times New Roman" w:eastAsia="Times New Roman" w:hAnsi="Times New Roman" w:cs="Arial"/>
      <w:b/>
      <w:bCs/>
      <w:kern w:val="0"/>
      <w14:ligatures w14:val="none"/>
    </w:rPr>
  </w:style>
  <w:style w:type="character" w:customStyle="1" w:styleId="Heading4Char19">
    <w:name w:val="Heading 4 Char19"/>
    <w:basedOn w:val="DefaultParagraphFont"/>
    <w:rsid w:val="00C871C4"/>
    <w:rPr>
      <w:rFonts w:ascii="Times New Roman" w:eastAsia="Times New Roman" w:hAnsi="Times New Roman" w:cs="Times New Roman"/>
      <w:b/>
      <w:bCs/>
      <w:kern w:val="0"/>
      <w14:ligatures w14:val="none"/>
    </w:rPr>
  </w:style>
  <w:style w:type="character" w:customStyle="1" w:styleId="Heading6Char18">
    <w:name w:val="Heading 6 Char18"/>
    <w:basedOn w:val="DefaultParagraphFont"/>
    <w:rsid w:val="00C871C4"/>
    <w:rPr>
      <w:rFonts w:asciiTheme="majorHAnsi" w:eastAsia="Times New Roman" w:hAnsiTheme="majorHAnsi" w:cs="Times New Roman"/>
      <w:b/>
      <w:bCs/>
      <w:kern w:val="0"/>
      <w:sz w:val="22"/>
      <w:szCs w:val="22"/>
      <w14:ligatures w14:val="none"/>
    </w:rPr>
  </w:style>
  <w:style w:type="character" w:customStyle="1" w:styleId="Heading7Char18">
    <w:name w:val="Heading 7 Char18"/>
    <w:basedOn w:val="DefaultParagraphFont"/>
    <w:rsid w:val="00C871C4"/>
    <w:rPr>
      <w:rFonts w:ascii="Times New Roman" w:eastAsia="Times New Roman" w:hAnsi="Times New Roman" w:cs="Times New Roman"/>
      <w:kern w:val="0"/>
      <w14:ligatures w14:val="none"/>
    </w:rPr>
  </w:style>
  <w:style w:type="character" w:customStyle="1" w:styleId="Heading8Char18">
    <w:name w:val="Heading 8 Char18"/>
    <w:basedOn w:val="DefaultParagraphFont"/>
    <w:rsid w:val="00C871C4"/>
    <w:rPr>
      <w:rFonts w:ascii="Times New Roman" w:eastAsia="Times New Roman" w:hAnsi="Times New Roman" w:cs="Times New Roman"/>
      <w:i/>
      <w:iCs/>
      <w:kern w:val="0"/>
      <w14:ligatures w14:val="none"/>
    </w:rPr>
  </w:style>
  <w:style w:type="character" w:customStyle="1" w:styleId="Heading9Char18">
    <w:name w:val="Heading 9 Char18"/>
    <w:basedOn w:val="DefaultParagraphFont"/>
    <w:rsid w:val="00C871C4"/>
    <w:rPr>
      <w:rFonts w:ascii="Arial" w:eastAsia="Times New Roman" w:hAnsi="Arial" w:cs="Arial"/>
      <w:kern w:val="0"/>
      <w:sz w:val="22"/>
      <w:szCs w:val="22"/>
      <w14:ligatures w14:val="none"/>
    </w:rPr>
  </w:style>
  <w:style w:type="character" w:customStyle="1" w:styleId="Heading1Char25">
    <w:name w:val="Heading 1 Char25"/>
    <w:basedOn w:val="DefaultParagraphFont"/>
    <w:rsid w:val="00C871C4"/>
    <w:rPr>
      <w:rFonts w:ascii="Helvetica" w:eastAsia="Times New Roman" w:hAnsi="Helvetica" w:cs="Arial"/>
      <w:b/>
      <w:bCs/>
      <w:kern w:val="32"/>
      <w:sz w:val="28"/>
      <w:szCs w:val="28"/>
    </w:rPr>
  </w:style>
  <w:style w:type="character" w:customStyle="1" w:styleId="Heading2Char24">
    <w:name w:val="Heading 2 Char24"/>
    <w:basedOn w:val="DefaultParagraphFont"/>
    <w:rsid w:val="00C871C4"/>
    <w:rPr>
      <w:rFonts w:eastAsia="Times New Roman" w:cs="Arial"/>
      <w:b/>
      <w:bCs/>
      <w:sz w:val="26"/>
      <w:szCs w:val="26"/>
    </w:rPr>
  </w:style>
  <w:style w:type="character" w:customStyle="1" w:styleId="Heading1Char26">
    <w:name w:val="Heading 1 Char26"/>
    <w:basedOn w:val="DefaultParagraphFont"/>
    <w:rsid w:val="00C871C4"/>
    <w:rPr>
      <w:rFonts w:ascii="Helvetica" w:eastAsia="Times New Roman" w:hAnsi="Helvetica" w:cs="Arial"/>
      <w:b/>
      <w:bCs/>
      <w:kern w:val="32"/>
      <w:sz w:val="28"/>
      <w:szCs w:val="28"/>
      <w14:ligatures w14:val="none"/>
    </w:rPr>
  </w:style>
  <w:style w:type="character" w:customStyle="1" w:styleId="Heading2Char25">
    <w:name w:val="Heading 2 Char25"/>
    <w:basedOn w:val="DefaultParagraphFont"/>
    <w:rsid w:val="00C871C4"/>
    <w:rPr>
      <w:rFonts w:ascii="Times New Roman" w:eastAsia="Times New Roman" w:hAnsi="Times New Roman" w:cs="Arial"/>
      <w:b/>
      <w:bCs/>
      <w:kern w:val="0"/>
      <w:sz w:val="26"/>
      <w:szCs w:val="26"/>
      <w14:ligatures w14:val="none"/>
    </w:rPr>
  </w:style>
  <w:style w:type="paragraph" w:styleId="TOCHeading">
    <w:name w:val="TOC Heading"/>
    <w:basedOn w:val="Heading1"/>
    <w:next w:val="Normal"/>
    <w:uiPriority w:val="39"/>
    <w:unhideWhenUsed/>
    <w:qFormat/>
    <w:rsid w:val="00C871C4"/>
    <w:pPr>
      <w:keepLines/>
      <w:numPr>
        <w:numId w:val="0"/>
      </w:numPr>
      <w:spacing w:before="480" w:after="0" w:line="276" w:lineRule="auto"/>
      <w:outlineLvl w:val="9"/>
    </w:pPr>
    <w:rPr>
      <w:rFonts w:asciiTheme="majorHAnsi" w:eastAsiaTheme="majorEastAsia" w:hAnsiTheme="majorHAnsi" w:cstheme="majorBidi"/>
      <w:color w:val="2F5496" w:themeColor="accent1" w:themeShade="BF"/>
      <w:kern w:val="0"/>
    </w:rPr>
  </w:style>
  <w:style w:type="paragraph" w:styleId="TOC2">
    <w:name w:val="toc 2"/>
    <w:basedOn w:val="Normal"/>
    <w:next w:val="Normal"/>
    <w:autoRedefine/>
    <w:uiPriority w:val="39"/>
    <w:unhideWhenUsed/>
    <w:rsid w:val="00C871C4"/>
    <w:rPr>
      <w:rFonts w:asciiTheme="minorHAnsi" w:hAnsiTheme="minorHAnsi"/>
      <w:b/>
      <w:bCs/>
      <w:smallCaps/>
      <w:sz w:val="22"/>
      <w:szCs w:val="22"/>
    </w:rPr>
  </w:style>
  <w:style w:type="paragraph" w:styleId="TOC3">
    <w:name w:val="toc 3"/>
    <w:basedOn w:val="Normal"/>
    <w:next w:val="Normal"/>
    <w:autoRedefine/>
    <w:uiPriority w:val="39"/>
    <w:unhideWhenUsed/>
    <w:rsid w:val="00C871C4"/>
    <w:rPr>
      <w:rFonts w:asciiTheme="minorHAnsi" w:hAnsiTheme="minorHAnsi"/>
      <w:smallCaps/>
      <w:sz w:val="22"/>
      <w:szCs w:val="22"/>
    </w:rPr>
  </w:style>
  <w:style w:type="paragraph" w:styleId="TOC4">
    <w:name w:val="toc 4"/>
    <w:basedOn w:val="Normal"/>
    <w:next w:val="Normal"/>
    <w:autoRedefine/>
    <w:uiPriority w:val="39"/>
    <w:unhideWhenUsed/>
    <w:rsid w:val="00C871C4"/>
    <w:rPr>
      <w:rFonts w:asciiTheme="minorHAnsi" w:hAnsiTheme="minorHAnsi"/>
      <w:sz w:val="22"/>
      <w:szCs w:val="22"/>
    </w:rPr>
  </w:style>
  <w:style w:type="paragraph" w:styleId="TOC5">
    <w:name w:val="toc 5"/>
    <w:basedOn w:val="Normal"/>
    <w:next w:val="Normal"/>
    <w:autoRedefine/>
    <w:uiPriority w:val="39"/>
    <w:unhideWhenUsed/>
    <w:rsid w:val="00C871C4"/>
    <w:rPr>
      <w:rFonts w:asciiTheme="minorHAnsi" w:hAnsiTheme="minorHAnsi"/>
      <w:sz w:val="22"/>
      <w:szCs w:val="22"/>
    </w:rPr>
  </w:style>
  <w:style w:type="paragraph" w:styleId="TOC6">
    <w:name w:val="toc 6"/>
    <w:basedOn w:val="Normal"/>
    <w:next w:val="Normal"/>
    <w:autoRedefine/>
    <w:uiPriority w:val="39"/>
    <w:unhideWhenUsed/>
    <w:rsid w:val="00C871C4"/>
    <w:rPr>
      <w:rFonts w:asciiTheme="minorHAnsi" w:hAnsiTheme="minorHAnsi"/>
      <w:sz w:val="22"/>
      <w:szCs w:val="22"/>
    </w:rPr>
  </w:style>
  <w:style w:type="paragraph" w:styleId="TOC7">
    <w:name w:val="toc 7"/>
    <w:basedOn w:val="Normal"/>
    <w:next w:val="Normal"/>
    <w:autoRedefine/>
    <w:uiPriority w:val="39"/>
    <w:unhideWhenUsed/>
    <w:rsid w:val="00C871C4"/>
    <w:rPr>
      <w:rFonts w:asciiTheme="minorHAnsi" w:hAnsiTheme="minorHAnsi"/>
      <w:sz w:val="22"/>
      <w:szCs w:val="22"/>
    </w:rPr>
  </w:style>
  <w:style w:type="paragraph" w:styleId="TOC8">
    <w:name w:val="toc 8"/>
    <w:basedOn w:val="Normal"/>
    <w:next w:val="Normal"/>
    <w:autoRedefine/>
    <w:uiPriority w:val="39"/>
    <w:unhideWhenUsed/>
    <w:rsid w:val="00C871C4"/>
    <w:rPr>
      <w:rFonts w:asciiTheme="minorHAnsi" w:hAnsiTheme="minorHAnsi"/>
      <w:sz w:val="22"/>
      <w:szCs w:val="22"/>
    </w:rPr>
  </w:style>
  <w:style w:type="paragraph" w:styleId="TOC9">
    <w:name w:val="toc 9"/>
    <w:basedOn w:val="Normal"/>
    <w:next w:val="Normal"/>
    <w:autoRedefine/>
    <w:uiPriority w:val="39"/>
    <w:unhideWhenUsed/>
    <w:rsid w:val="00C871C4"/>
    <w:rPr>
      <w:rFonts w:asciiTheme="minorHAnsi" w:hAnsiTheme="minorHAnsi"/>
      <w:sz w:val="22"/>
      <w:szCs w:val="22"/>
    </w:rPr>
  </w:style>
  <w:style w:type="character" w:styleId="Hyperlink">
    <w:name w:val="Hyperlink"/>
    <w:basedOn w:val="DefaultParagraphFont"/>
    <w:uiPriority w:val="99"/>
    <w:unhideWhenUsed/>
    <w:rsid w:val="00C871C4"/>
    <w:rPr>
      <w:color w:val="0563C1" w:themeColor="hyperlink"/>
      <w:u w:val="single"/>
    </w:rPr>
  </w:style>
  <w:style w:type="character" w:styleId="UnresolvedMention">
    <w:name w:val="Unresolved Mention"/>
    <w:basedOn w:val="DefaultParagraphFont"/>
    <w:uiPriority w:val="99"/>
    <w:semiHidden/>
    <w:unhideWhenUsed/>
    <w:rsid w:val="00C871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image" Target="media/image1206.png"/><Relationship Id="rId170" Type="http://schemas.openxmlformats.org/officeDocument/2006/relationships/image" Target="media/image86.wmf"/><Relationship Id="rId987" Type="http://schemas.openxmlformats.org/officeDocument/2006/relationships/image" Target="media/image605.wmf"/><Relationship Id="rId847" Type="http://schemas.openxmlformats.org/officeDocument/2006/relationships/image" Target="media/image468.wmf"/><Relationship Id="rId1477" Type="http://schemas.openxmlformats.org/officeDocument/2006/relationships/oleObject" Target="embeddings/oleObject538.bin"/><Relationship Id="rId1684" Type="http://schemas.openxmlformats.org/officeDocument/2006/relationships/image" Target="media/image1079.wmf"/><Relationship Id="rId1891" Type="http://schemas.openxmlformats.org/officeDocument/2006/relationships/image" Target="media/image1264.wmf"/><Relationship Id="rId707" Type="http://schemas.openxmlformats.org/officeDocument/2006/relationships/oleObject" Target="embeddings/oleObject323.bin"/><Relationship Id="rId914" Type="http://schemas.openxmlformats.org/officeDocument/2006/relationships/image" Target="media/image532.wmf"/><Relationship Id="rId1337" Type="http://schemas.openxmlformats.org/officeDocument/2006/relationships/image" Target="media/image827.emf"/><Relationship Id="rId1544" Type="http://schemas.openxmlformats.org/officeDocument/2006/relationships/image" Target="media/image976.wmf"/><Relationship Id="rId1751" Type="http://schemas.openxmlformats.org/officeDocument/2006/relationships/image" Target="media/image1130.png"/><Relationship Id="rId43" Type="http://schemas.openxmlformats.org/officeDocument/2006/relationships/image" Target="media/image19.wmf"/><Relationship Id="rId1404" Type="http://schemas.openxmlformats.org/officeDocument/2006/relationships/image" Target="media/image893.wmf"/><Relationship Id="rId1611" Type="http://schemas.openxmlformats.org/officeDocument/2006/relationships/oleObject" Target="embeddings/oleObject583.bin"/><Relationship Id="rId497" Type="http://schemas.openxmlformats.org/officeDocument/2006/relationships/image" Target="media/image269.emf"/><Relationship Id="rId357" Type="http://schemas.openxmlformats.org/officeDocument/2006/relationships/oleObject" Target="embeddings/oleObject154.bin"/><Relationship Id="rId1194" Type="http://schemas.openxmlformats.org/officeDocument/2006/relationships/image" Target="media/image750.wmf"/><Relationship Id="rId2038" Type="http://schemas.openxmlformats.org/officeDocument/2006/relationships/image" Target="media/image1345.wmf"/><Relationship Id="rId217" Type="http://schemas.openxmlformats.org/officeDocument/2006/relationships/image" Target="media/image110.wmf"/><Relationship Id="rId564" Type="http://schemas.openxmlformats.org/officeDocument/2006/relationships/image" Target="media/image306.wmf"/><Relationship Id="rId771" Type="http://schemas.openxmlformats.org/officeDocument/2006/relationships/oleObject" Target="embeddings/oleObject353.bin"/><Relationship Id="rId424" Type="http://schemas.openxmlformats.org/officeDocument/2006/relationships/oleObject" Target="embeddings/oleObject186.bin"/><Relationship Id="rId631" Type="http://schemas.openxmlformats.org/officeDocument/2006/relationships/oleObject" Target="embeddings/oleObject286.bin"/><Relationship Id="rId1054" Type="http://schemas.openxmlformats.org/officeDocument/2006/relationships/image" Target="media/image653.wmf"/><Relationship Id="rId1261" Type="http://schemas.openxmlformats.org/officeDocument/2006/relationships/image" Target="media/image782.emf"/><Relationship Id="rId2105" Type="http://schemas.openxmlformats.org/officeDocument/2006/relationships/oleObject" Target="embeddings/oleObject697.bin"/><Relationship Id="rId1121" Type="http://schemas.openxmlformats.org/officeDocument/2006/relationships/image" Target="media/image707.wmf"/><Relationship Id="rId1938" Type="http://schemas.openxmlformats.org/officeDocument/2006/relationships/image" Target="media/image1292.wmf"/><Relationship Id="rId281" Type="http://schemas.openxmlformats.org/officeDocument/2006/relationships/image" Target="media/image145.wmf"/><Relationship Id="rId141" Type="http://schemas.openxmlformats.org/officeDocument/2006/relationships/image" Target="media/image70.wmf"/><Relationship Id="rId379" Type="http://schemas.openxmlformats.org/officeDocument/2006/relationships/image" Target="media/image209.wmf"/><Relationship Id="rId586" Type="http://schemas.openxmlformats.org/officeDocument/2006/relationships/image" Target="media/image317.wmf"/><Relationship Id="rId793" Type="http://schemas.openxmlformats.org/officeDocument/2006/relationships/oleObject" Target="embeddings/oleObject364.bin"/><Relationship Id="rId7" Type="http://schemas.openxmlformats.org/officeDocument/2006/relationships/image" Target="media/image1.wmf"/><Relationship Id="rId239" Type="http://schemas.openxmlformats.org/officeDocument/2006/relationships/oleObject" Target="embeddings/oleObject112.bin"/><Relationship Id="rId446" Type="http://schemas.openxmlformats.org/officeDocument/2006/relationships/image" Target="media/image243.emf"/><Relationship Id="rId653" Type="http://schemas.openxmlformats.org/officeDocument/2006/relationships/image" Target="media/image351.emf"/><Relationship Id="rId1076" Type="http://schemas.openxmlformats.org/officeDocument/2006/relationships/image" Target="media/image664.wmf"/><Relationship Id="rId1283" Type="http://schemas.openxmlformats.org/officeDocument/2006/relationships/image" Target="media/image793.emf"/><Relationship Id="rId1490" Type="http://schemas.openxmlformats.org/officeDocument/2006/relationships/image" Target="media/image940.wmf"/><Relationship Id="rId306" Type="http://schemas.openxmlformats.org/officeDocument/2006/relationships/oleObject" Target="embeddings/oleObject143.bin"/><Relationship Id="rId860" Type="http://schemas.openxmlformats.org/officeDocument/2006/relationships/image" Target="media/image479.wmf"/><Relationship Id="rId958" Type="http://schemas.openxmlformats.org/officeDocument/2006/relationships/image" Target="media/image576.wmf"/><Relationship Id="rId1143" Type="http://schemas.openxmlformats.org/officeDocument/2006/relationships/image" Target="media/image726.wmf"/><Relationship Id="rId1588" Type="http://schemas.openxmlformats.org/officeDocument/2006/relationships/oleObject" Target="embeddings/oleObject571.bin"/><Relationship Id="rId1795" Type="http://schemas.openxmlformats.org/officeDocument/2006/relationships/image" Target="media/image1174.wmf"/><Relationship Id="rId87" Type="http://schemas.openxmlformats.org/officeDocument/2006/relationships/oleObject" Target="embeddings/oleObject39.bin"/><Relationship Id="rId513" Type="http://schemas.openxmlformats.org/officeDocument/2006/relationships/image" Target="media/image277.emf"/><Relationship Id="rId720" Type="http://schemas.openxmlformats.org/officeDocument/2006/relationships/image" Target="media/image385.emf"/><Relationship Id="rId818" Type="http://schemas.openxmlformats.org/officeDocument/2006/relationships/image" Target="media/image439.wmf"/><Relationship Id="rId1350" Type="http://schemas.openxmlformats.org/officeDocument/2006/relationships/image" Target="media/image839.wmf"/><Relationship Id="rId1448" Type="http://schemas.openxmlformats.org/officeDocument/2006/relationships/image" Target="media/image919.wmf"/><Relationship Id="rId1655" Type="http://schemas.openxmlformats.org/officeDocument/2006/relationships/image" Target="media/image1050.wmf"/><Relationship Id="rId1003" Type="http://schemas.openxmlformats.org/officeDocument/2006/relationships/image" Target="media/image619.wmf"/><Relationship Id="rId1210" Type="http://schemas.openxmlformats.org/officeDocument/2006/relationships/image" Target="media/image757.wmf"/><Relationship Id="rId1308" Type="http://schemas.openxmlformats.org/officeDocument/2006/relationships/image" Target="media/image806.emf"/><Relationship Id="rId1862" Type="http://schemas.openxmlformats.org/officeDocument/2006/relationships/image" Target="media/image1235.wmf"/><Relationship Id="rId1515" Type="http://schemas.openxmlformats.org/officeDocument/2006/relationships/oleObject" Target="embeddings/oleObject557.bin"/><Relationship Id="rId1722" Type="http://schemas.openxmlformats.org/officeDocument/2006/relationships/oleObject" Target="embeddings/oleObject605.bin"/><Relationship Id="rId14" Type="http://schemas.openxmlformats.org/officeDocument/2006/relationships/oleObject" Target="embeddings/oleObject4.bin"/><Relationship Id="rId163" Type="http://schemas.openxmlformats.org/officeDocument/2006/relationships/image" Target="media/image82.wmf"/><Relationship Id="rId370" Type="http://schemas.openxmlformats.org/officeDocument/2006/relationships/image" Target="media/image204.emf"/><Relationship Id="rId2051" Type="http://schemas.openxmlformats.org/officeDocument/2006/relationships/oleObject" Target="embeddings/oleObject684.bin"/><Relationship Id="rId230" Type="http://schemas.openxmlformats.org/officeDocument/2006/relationships/image" Target="media/image117.wmf"/><Relationship Id="rId468" Type="http://schemas.openxmlformats.org/officeDocument/2006/relationships/image" Target="media/image254.wmf"/><Relationship Id="rId675" Type="http://schemas.openxmlformats.org/officeDocument/2006/relationships/image" Target="media/image362.wmf"/><Relationship Id="rId882" Type="http://schemas.openxmlformats.org/officeDocument/2006/relationships/image" Target="media/image501.wmf"/><Relationship Id="rId1098" Type="http://schemas.openxmlformats.org/officeDocument/2006/relationships/image" Target="media/image684.wmf"/><Relationship Id="rId328" Type="http://schemas.openxmlformats.org/officeDocument/2006/relationships/image" Target="media/image175.wmf"/><Relationship Id="rId535" Type="http://schemas.openxmlformats.org/officeDocument/2006/relationships/image" Target="media/image292.wmf"/><Relationship Id="rId742" Type="http://schemas.openxmlformats.org/officeDocument/2006/relationships/image" Target="media/image396.wmf"/><Relationship Id="rId1165" Type="http://schemas.openxmlformats.org/officeDocument/2006/relationships/oleObject" Target="embeddings/oleObject423.bin"/><Relationship Id="rId1372" Type="http://schemas.openxmlformats.org/officeDocument/2006/relationships/image" Target="media/image861.wmf"/><Relationship Id="rId2009" Type="http://schemas.openxmlformats.org/officeDocument/2006/relationships/image" Target="media/image1328.wmf"/><Relationship Id="rId602" Type="http://schemas.openxmlformats.org/officeDocument/2006/relationships/image" Target="media/image325.wmf"/><Relationship Id="rId1025" Type="http://schemas.openxmlformats.org/officeDocument/2006/relationships/oleObject" Target="embeddings/oleObject382.bin"/><Relationship Id="rId1232" Type="http://schemas.openxmlformats.org/officeDocument/2006/relationships/oleObject" Target="embeddings/oleObject459.bin"/><Relationship Id="rId1677" Type="http://schemas.openxmlformats.org/officeDocument/2006/relationships/image" Target="media/image1072.wmf"/><Relationship Id="rId1884" Type="http://schemas.openxmlformats.org/officeDocument/2006/relationships/image" Target="media/image1257.wmf"/><Relationship Id="rId907" Type="http://schemas.openxmlformats.org/officeDocument/2006/relationships/image" Target="media/image525.wmf"/><Relationship Id="rId1537" Type="http://schemas.openxmlformats.org/officeDocument/2006/relationships/image" Target="media/image969.wmf"/><Relationship Id="rId1744" Type="http://schemas.openxmlformats.org/officeDocument/2006/relationships/image" Target="media/image1123.png"/><Relationship Id="rId1951" Type="http://schemas.openxmlformats.org/officeDocument/2006/relationships/image" Target="media/image1299.wmf"/><Relationship Id="rId36" Type="http://schemas.openxmlformats.org/officeDocument/2006/relationships/oleObject" Target="embeddings/oleObject15.bin"/><Relationship Id="rId1604" Type="http://schemas.openxmlformats.org/officeDocument/2006/relationships/image" Target="media/image1019.wmf"/><Relationship Id="rId185" Type="http://schemas.openxmlformats.org/officeDocument/2006/relationships/oleObject" Target="embeddings/oleObject86.bin"/><Relationship Id="rId1811" Type="http://schemas.openxmlformats.org/officeDocument/2006/relationships/image" Target="media/image1190.wmf"/><Relationship Id="rId1909" Type="http://schemas.openxmlformats.org/officeDocument/2006/relationships/image" Target="media/image1277.wmf"/><Relationship Id="rId392" Type="http://schemas.openxmlformats.org/officeDocument/2006/relationships/oleObject" Target="embeddings/oleObject170.bin"/><Relationship Id="rId697" Type="http://schemas.openxmlformats.org/officeDocument/2006/relationships/oleObject" Target="embeddings/oleObject318.bin"/><Relationship Id="rId2073" Type="http://schemas.openxmlformats.org/officeDocument/2006/relationships/oleObject" Target="embeddings/oleObject695.bin"/><Relationship Id="rId252" Type="http://schemas.openxmlformats.org/officeDocument/2006/relationships/image" Target="media/image128.wmf"/><Relationship Id="rId1187" Type="http://schemas.openxmlformats.org/officeDocument/2006/relationships/oleObject" Target="embeddings/oleObject435.bin"/><Relationship Id="rId112" Type="http://schemas.openxmlformats.org/officeDocument/2006/relationships/image" Target="media/image55.wmf"/><Relationship Id="rId557" Type="http://schemas.openxmlformats.org/officeDocument/2006/relationships/oleObject" Target="embeddings/oleObject249.bin"/><Relationship Id="rId764" Type="http://schemas.openxmlformats.org/officeDocument/2006/relationships/image" Target="media/image409.wmf"/><Relationship Id="rId971" Type="http://schemas.openxmlformats.org/officeDocument/2006/relationships/image" Target="media/image589.wmf"/><Relationship Id="rId1394" Type="http://schemas.openxmlformats.org/officeDocument/2006/relationships/image" Target="media/image883.wmf"/><Relationship Id="rId1699" Type="http://schemas.openxmlformats.org/officeDocument/2006/relationships/image" Target="media/image1094.wmf"/><Relationship Id="rId2000" Type="http://schemas.openxmlformats.org/officeDocument/2006/relationships/oleObject" Target="embeddings/oleObject665.bin"/><Relationship Id="rId417" Type="http://schemas.openxmlformats.org/officeDocument/2006/relationships/image" Target="media/image229.emf"/><Relationship Id="rId624" Type="http://schemas.openxmlformats.org/officeDocument/2006/relationships/image" Target="media/image336.wmf"/><Relationship Id="rId831" Type="http://schemas.openxmlformats.org/officeDocument/2006/relationships/image" Target="media/image452.wmf"/><Relationship Id="rId1047" Type="http://schemas.openxmlformats.org/officeDocument/2006/relationships/oleObject" Target="embeddings/oleObject392.bin"/><Relationship Id="rId1254" Type="http://schemas.openxmlformats.org/officeDocument/2006/relationships/oleObject" Target="embeddings/oleObject470.bin"/><Relationship Id="rId1461" Type="http://schemas.openxmlformats.org/officeDocument/2006/relationships/oleObject" Target="embeddings/oleObject530.bin"/><Relationship Id="rId929" Type="http://schemas.openxmlformats.org/officeDocument/2006/relationships/image" Target="media/image547.wmf"/><Relationship Id="rId1114" Type="http://schemas.openxmlformats.org/officeDocument/2006/relationships/image" Target="media/image700.wmf"/><Relationship Id="rId1321" Type="http://schemas.openxmlformats.org/officeDocument/2006/relationships/oleObject" Target="embeddings/oleObject503.bin"/><Relationship Id="rId1559" Type="http://schemas.openxmlformats.org/officeDocument/2006/relationships/image" Target="media/image991.wmf"/><Relationship Id="rId1766" Type="http://schemas.openxmlformats.org/officeDocument/2006/relationships/image" Target="media/image1145.png"/><Relationship Id="rId1973" Type="http://schemas.openxmlformats.org/officeDocument/2006/relationships/image" Target="media/image1310.wmf"/><Relationship Id="rId58" Type="http://schemas.openxmlformats.org/officeDocument/2006/relationships/image" Target="media/image27.wmf"/><Relationship Id="rId1419" Type="http://schemas.openxmlformats.org/officeDocument/2006/relationships/oleObject" Target="embeddings/oleObject510.bin"/><Relationship Id="rId1626" Type="http://schemas.openxmlformats.org/officeDocument/2006/relationships/image" Target="media/image1032.png"/><Relationship Id="rId1833" Type="http://schemas.openxmlformats.org/officeDocument/2006/relationships/image" Target="media/image1212.png"/><Relationship Id="rId1900" Type="http://schemas.openxmlformats.org/officeDocument/2006/relationships/image" Target="media/image1272.wmf"/><Relationship Id="rId2095" Type="http://schemas.openxmlformats.org/officeDocument/2006/relationships/image" Target="media/image1387.wmf"/><Relationship Id="rId274" Type="http://schemas.openxmlformats.org/officeDocument/2006/relationships/oleObject" Target="embeddings/oleObject127.bin"/><Relationship Id="rId481" Type="http://schemas.openxmlformats.org/officeDocument/2006/relationships/image" Target="media/image261.wmf"/><Relationship Id="rId134" Type="http://schemas.openxmlformats.org/officeDocument/2006/relationships/oleObject" Target="embeddings/oleObject62.bin"/><Relationship Id="rId579" Type="http://schemas.openxmlformats.org/officeDocument/2006/relationships/oleObject" Target="embeddings/oleObject260.bin"/><Relationship Id="rId786" Type="http://schemas.openxmlformats.org/officeDocument/2006/relationships/image" Target="media/image420.emf"/><Relationship Id="rId993" Type="http://schemas.openxmlformats.org/officeDocument/2006/relationships/image" Target="media/image611.wmf"/><Relationship Id="rId341" Type="http://schemas.openxmlformats.org/officeDocument/2006/relationships/image" Target="media/image184.wmf"/><Relationship Id="rId439" Type="http://schemas.openxmlformats.org/officeDocument/2006/relationships/oleObject" Target="embeddings/oleObject194.bin"/><Relationship Id="rId646" Type="http://schemas.openxmlformats.org/officeDocument/2006/relationships/oleObject" Target="embeddings/oleObject293.bin"/><Relationship Id="rId1069" Type="http://schemas.openxmlformats.org/officeDocument/2006/relationships/oleObject" Target="embeddings/oleObject403.bin"/><Relationship Id="rId1276" Type="http://schemas.openxmlformats.org/officeDocument/2006/relationships/oleObject" Target="embeddings/oleObject481.bin"/><Relationship Id="rId1483" Type="http://schemas.openxmlformats.org/officeDocument/2006/relationships/oleObject" Target="embeddings/oleObject541.bin"/><Relationship Id="rId2022" Type="http://schemas.openxmlformats.org/officeDocument/2006/relationships/image" Target="media/image1337.wmf"/><Relationship Id="rId201" Type="http://schemas.openxmlformats.org/officeDocument/2006/relationships/oleObject" Target="embeddings/oleObject94.bin"/><Relationship Id="rId506" Type="http://schemas.openxmlformats.org/officeDocument/2006/relationships/oleObject" Target="embeddings/oleObject227.bin"/><Relationship Id="rId853" Type="http://schemas.openxmlformats.org/officeDocument/2006/relationships/image" Target="media/image474.wmf"/><Relationship Id="rId1136" Type="http://schemas.openxmlformats.org/officeDocument/2006/relationships/oleObject" Target="embeddings/oleObject410.bin"/><Relationship Id="rId1690" Type="http://schemas.openxmlformats.org/officeDocument/2006/relationships/image" Target="media/image1085.wmf"/><Relationship Id="rId1788" Type="http://schemas.openxmlformats.org/officeDocument/2006/relationships/image" Target="media/image1167.png"/><Relationship Id="rId1995" Type="http://schemas.openxmlformats.org/officeDocument/2006/relationships/image" Target="media/image1321.wmf"/><Relationship Id="rId713" Type="http://schemas.openxmlformats.org/officeDocument/2006/relationships/oleObject" Target="embeddings/oleObject326.bin"/><Relationship Id="rId920" Type="http://schemas.openxmlformats.org/officeDocument/2006/relationships/image" Target="media/image538.wmf"/><Relationship Id="rId1343" Type="http://schemas.openxmlformats.org/officeDocument/2006/relationships/image" Target="media/image833.wmf"/><Relationship Id="rId1550" Type="http://schemas.openxmlformats.org/officeDocument/2006/relationships/image" Target="media/image982.wmf"/><Relationship Id="rId1648" Type="http://schemas.openxmlformats.org/officeDocument/2006/relationships/image" Target="media/image1043.wmf"/><Relationship Id="rId1203" Type="http://schemas.openxmlformats.org/officeDocument/2006/relationships/oleObject" Target="embeddings/oleObject443.bin"/><Relationship Id="rId1410" Type="http://schemas.openxmlformats.org/officeDocument/2006/relationships/image" Target="media/image898.wmf"/><Relationship Id="rId1508" Type="http://schemas.openxmlformats.org/officeDocument/2006/relationships/image" Target="media/image949.wmf"/><Relationship Id="rId1855" Type="http://schemas.openxmlformats.org/officeDocument/2006/relationships/image" Target="media/image1228.wmf"/><Relationship Id="rId1715" Type="http://schemas.openxmlformats.org/officeDocument/2006/relationships/image" Target="media/image1103.wmf"/><Relationship Id="rId1922" Type="http://schemas.openxmlformats.org/officeDocument/2006/relationships/image" Target="media/image1284.wmf"/><Relationship Id="rId296" Type="http://schemas.openxmlformats.org/officeDocument/2006/relationships/oleObject" Target="embeddings/oleObject138.bin"/><Relationship Id="rId156" Type="http://schemas.openxmlformats.org/officeDocument/2006/relationships/oleObject" Target="embeddings/oleObject72.bin"/><Relationship Id="rId363" Type="http://schemas.openxmlformats.org/officeDocument/2006/relationships/oleObject" Target="embeddings/oleObject157.bin"/><Relationship Id="rId570" Type="http://schemas.openxmlformats.org/officeDocument/2006/relationships/image" Target="media/image309.wmf"/><Relationship Id="rId2044" Type="http://schemas.openxmlformats.org/officeDocument/2006/relationships/image" Target="media/image1351.wmf"/><Relationship Id="rId223" Type="http://schemas.openxmlformats.org/officeDocument/2006/relationships/image" Target="media/image113.wmf"/><Relationship Id="rId430" Type="http://schemas.openxmlformats.org/officeDocument/2006/relationships/image" Target="media/image235.emf"/><Relationship Id="rId668" Type="http://schemas.openxmlformats.org/officeDocument/2006/relationships/oleObject" Target="embeddings/oleObject304.bin"/><Relationship Id="rId875" Type="http://schemas.openxmlformats.org/officeDocument/2006/relationships/image" Target="media/image494.wmf"/><Relationship Id="rId1060" Type="http://schemas.openxmlformats.org/officeDocument/2006/relationships/image" Target="media/image656.wmf"/><Relationship Id="rId1298" Type="http://schemas.openxmlformats.org/officeDocument/2006/relationships/oleObject" Target="embeddings/oleObject492.bin"/><Relationship Id="rId2111" Type="http://schemas.openxmlformats.org/officeDocument/2006/relationships/header" Target="header2.xml"/><Relationship Id="rId528" Type="http://schemas.openxmlformats.org/officeDocument/2006/relationships/image" Target="media/image287.png"/><Relationship Id="rId735" Type="http://schemas.openxmlformats.org/officeDocument/2006/relationships/oleObject" Target="embeddings/oleObject337.bin"/><Relationship Id="rId942" Type="http://schemas.openxmlformats.org/officeDocument/2006/relationships/image" Target="media/image560.wmf"/><Relationship Id="rId1158" Type="http://schemas.openxmlformats.org/officeDocument/2006/relationships/oleObject" Target="embeddings/oleObject419.bin"/><Relationship Id="rId1365" Type="http://schemas.openxmlformats.org/officeDocument/2006/relationships/image" Target="media/image854.wmf"/><Relationship Id="rId1572" Type="http://schemas.openxmlformats.org/officeDocument/2006/relationships/oleObject" Target="embeddings/oleObject563.bin"/><Relationship Id="rId1018" Type="http://schemas.openxmlformats.org/officeDocument/2006/relationships/image" Target="media/image632.wmf"/><Relationship Id="rId1225" Type="http://schemas.openxmlformats.org/officeDocument/2006/relationships/image" Target="media/image764.emf"/><Relationship Id="rId1432" Type="http://schemas.openxmlformats.org/officeDocument/2006/relationships/oleObject" Target="embeddings/oleObject515.bin"/><Relationship Id="rId1877" Type="http://schemas.openxmlformats.org/officeDocument/2006/relationships/image" Target="media/image1250.wmf"/><Relationship Id="rId71" Type="http://schemas.openxmlformats.org/officeDocument/2006/relationships/oleObject" Target="embeddings/oleObject32.bin"/><Relationship Id="rId802" Type="http://schemas.openxmlformats.org/officeDocument/2006/relationships/image" Target="media/image428.wmf"/><Relationship Id="rId1737" Type="http://schemas.openxmlformats.org/officeDocument/2006/relationships/oleObject" Target="embeddings/oleObject609.bin"/><Relationship Id="rId1944" Type="http://schemas.openxmlformats.org/officeDocument/2006/relationships/oleObject" Target="embeddings/oleObject637.bin"/><Relationship Id="rId29" Type="http://schemas.openxmlformats.org/officeDocument/2006/relationships/image" Target="media/image12.wmf"/><Relationship Id="rId178" Type="http://schemas.openxmlformats.org/officeDocument/2006/relationships/image" Target="media/image90.wmf"/><Relationship Id="rId1804" Type="http://schemas.openxmlformats.org/officeDocument/2006/relationships/image" Target="media/image1183.wmf"/><Relationship Id="rId385" Type="http://schemas.openxmlformats.org/officeDocument/2006/relationships/image" Target="media/image213.wmf"/><Relationship Id="rId592" Type="http://schemas.openxmlformats.org/officeDocument/2006/relationships/image" Target="media/image320.wmf"/><Relationship Id="rId2066" Type="http://schemas.openxmlformats.org/officeDocument/2006/relationships/image" Target="media/image1362.wmf"/><Relationship Id="rId245" Type="http://schemas.openxmlformats.org/officeDocument/2006/relationships/oleObject" Target="embeddings/oleObject115.bin"/><Relationship Id="rId452" Type="http://schemas.openxmlformats.org/officeDocument/2006/relationships/image" Target="media/image246.emf"/><Relationship Id="rId897" Type="http://schemas.openxmlformats.org/officeDocument/2006/relationships/image" Target="media/image515.wmf"/><Relationship Id="rId1082" Type="http://schemas.openxmlformats.org/officeDocument/2006/relationships/image" Target="media/image668.wmf"/><Relationship Id="rId105" Type="http://schemas.openxmlformats.org/officeDocument/2006/relationships/oleObject" Target="embeddings/oleObject48.bin"/><Relationship Id="rId312" Type="http://schemas.openxmlformats.org/officeDocument/2006/relationships/oleObject" Target="embeddings/oleObject145.bin"/><Relationship Id="rId757" Type="http://schemas.openxmlformats.org/officeDocument/2006/relationships/oleObject" Target="embeddings/oleObject346.bin"/><Relationship Id="rId964" Type="http://schemas.openxmlformats.org/officeDocument/2006/relationships/image" Target="media/image582.wmf"/><Relationship Id="rId1387" Type="http://schemas.openxmlformats.org/officeDocument/2006/relationships/image" Target="media/image876.wmf"/><Relationship Id="rId1594" Type="http://schemas.openxmlformats.org/officeDocument/2006/relationships/oleObject" Target="embeddings/oleObject574.bin"/><Relationship Id="rId93" Type="http://schemas.openxmlformats.org/officeDocument/2006/relationships/oleObject" Target="embeddings/oleObject42.bin"/><Relationship Id="rId617" Type="http://schemas.openxmlformats.org/officeDocument/2006/relationships/oleObject" Target="embeddings/oleObject279.bin"/><Relationship Id="rId824" Type="http://schemas.openxmlformats.org/officeDocument/2006/relationships/image" Target="media/image445.wmf"/><Relationship Id="rId1247" Type="http://schemas.openxmlformats.org/officeDocument/2006/relationships/image" Target="media/image775.wmf"/><Relationship Id="rId1454" Type="http://schemas.openxmlformats.org/officeDocument/2006/relationships/image" Target="media/image922.wmf"/><Relationship Id="rId1661" Type="http://schemas.openxmlformats.org/officeDocument/2006/relationships/image" Target="media/image1056.wmf"/><Relationship Id="rId1899" Type="http://schemas.openxmlformats.org/officeDocument/2006/relationships/image" Target="media/image1271.wmf"/><Relationship Id="rId1107" Type="http://schemas.openxmlformats.org/officeDocument/2006/relationships/image" Target="media/image693.wmf"/><Relationship Id="rId1314" Type="http://schemas.openxmlformats.org/officeDocument/2006/relationships/image" Target="media/image809.wmf"/><Relationship Id="rId1521" Type="http://schemas.openxmlformats.org/officeDocument/2006/relationships/oleObject" Target="embeddings/oleObject560.bin"/><Relationship Id="rId1759" Type="http://schemas.openxmlformats.org/officeDocument/2006/relationships/image" Target="media/image1138.png"/><Relationship Id="rId1966" Type="http://schemas.openxmlformats.org/officeDocument/2006/relationships/oleObject" Target="embeddings/oleObject648.bin"/><Relationship Id="rId1619" Type="http://schemas.openxmlformats.org/officeDocument/2006/relationships/image" Target="media/image1027.png"/><Relationship Id="rId1826" Type="http://schemas.openxmlformats.org/officeDocument/2006/relationships/image" Target="media/image1205.png"/><Relationship Id="rId20" Type="http://schemas.openxmlformats.org/officeDocument/2006/relationships/oleObject" Target="embeddings/oleObject7.bin"/><Relationship Id="rId2088" Type="http://schemas.openxmlformats.org/officeDocument/2006/relationships/image" Target="media/image1380.wmf"/><Relationship Id="rId267" Type="http://schemas.openxmlformats.org/officeDocument/2006/relationships/oleObject" Target="embeddings/oleObject124.bin"/><Relationship Id="rId474" Type="http://schemas.openxmlformats.org/officeDocument/2006/relationships/image" Target="media/image257.wmf"/><Relationship Id="rId127" Type="http://schemas.openxmlformats.org/officeDocument/2006/relationships/image" Target="media/image63.wmf"/><Relationship Id="rId681" Type="http://schemas.openxmlformats.org/officeDocument/2006/relationships/oleObject" Target="embeddings/oleObject310.bin"/><Relationship Id="rId779" Type="http://schemas.openxmlformats.org/officeDocument/2006/relationships/oleObject" Target="embeddings/oleObject357.bin"/><Relationship Id="rId986" Type="http://schemas.openxmlformats.org/officeDocument/2006/relationships/image" Target="media/image604.wmf"/><Relationship Id="rId334" Type="http://schemas.openxmlformats.org/officeDocument/2006/relationships/image" Target="media/image179.wmf"/><Relationship Id="rId541" Type="http://schemas.openxmlformats.org/officeDocument/2006/relationships/image" Target="media/image295.wmf"/><Relationship Id="rId639" Type="http://schemas.openxmlformats.org/officeDocument/2006/relationships/image" Target="media/image344.emf"/><Relationship Id="rId1171" Type="http://schemas.openxmlformats.org/officeDocument/2006/relationships/oleObject" Target="embeddings/oleObject426.bin"/><Relationship Id="rId1269" Type="http://schemas.openxmlformats.org/officeDocument/2006/relationships/image" Target="media/image786.wmf"/><Relationship Id="rId1476" Type="http://schemas.openxmlformats.org/officeDocument/2006/relationships/image" Target="media/image933.wmf"/><Relationship Id="rId2015" Type="http://schemas.openxmlformats.org/officeDocument/2006/relationships/image" Target="media/image1332.wmf"/><Relationship Id="rId401" Type="http://schemas.openxmlformats.org/officeDocument/2006/relationships/image" Target="media/image221.wmf"/><Relationship Id="rId846" Type="http://schemas.openxmlformats.org/officeDocument/2006/relationships/image" Target="media/image467.wmf"/><Relationship Id="rId1031" Type="http://schemas.openxmlformats.org/officeDocument/2006/relationships/oleObject" Target="embeddings/oleObject385.bin"/><Relationship Id="rId1129" Type="http://schemas.openxmlformats.org/officeDocument/2006/relationships/image" Target="media/image715.wmf"/><Relationship Id="rId1683" Type="http://schemas.openxmlformats.org/officeDocument/2006/relationships/image" Target="media/image1078.wmf"/><Relationship Id="rId1890" Type="http://schemas.openxmlformats.org/officeDocument/2006/relationships/image" Target="media/image1263.wmf"/><Relationship Id="rId1988" Type="http://schemas.openxmlformats.org/officeDocument/2006/relationships/oleObject" Target="embeddings/oleObject659.bin"/><Relationship Id="rId706" Type="http://schemas.openxmlformats.org/officeDocument/2006/relationships/image" Target="media/image378.emf"/><Relationship Id="rId913" Type="http://schemas.openxmlformats.org/officeDocument/2006/relationships/image" Target="media/image531.wmf"/><Relationship Id="rId1336" Type="http://schemas.openxmlformats.org/officeDocument/2006/relationships/image" Target="media/image826.emf"/><Relationship Id="rId1543" Type="http://schemas.openxmlformats.org/officeDocument/2006/relationships/image" Target="media/image975.wmf"/><Relationship Id="rId1750" Type="http://schemas.openxmlformats.org/officeDocument/2006/relationships/image" Target="media/image1129.png"/><Relationship Id="rId42" Type="http://schemas.openxmlformats.org/officeDocument/2006/relationships/oleObject" Target="embeddings/oleObject18.bin"/><Relationship Id="rId1403" Type="http://schemas.openxmlformats.org/officeDocument/2006/relationships/image" Target="media/image892.wmf"/><Relationship Id="rId1610" Type="http://schemas.openxmlformats.org/officeDocument/2006/relationships/image" Target="media/image1022.wmf"/><Relationship Id="rId1848" Type="http://schemas.openxmlformats.org/officeDocument/2006/relationships/oleObject" Target="embeddings/oleObject613.bin"/><Relationship Id="rId191" Type="http://schemas.openxmlformats.org/officeDocument/2006/relationships/oleObject" Target="embeddings/oleObject89.bin"/><Relationship Id="rId1708" Type="http://schemas.openxmlformats.org/officeDocument/2006/relationships/oleObject" Target="embeddings/oleObject597.bin"/><Relationship Id="rId1915" Type="http://schemas.openxmlformats.org/officeDocument/2006/relationships/oleObject" Target="embeddings/oleObject623.bin"/><Relationship Id="rId289" Type="http://schemas.openxmlformats.org/officeDocument/2006/relationships/image" Target="media/image149.wmf"/><Relationship Id="rId496" Type="http://schemas.openxmlformats.org/officeDocument/2006/relationships/oleObject" Target="embeddings/oleObject222.bin"/><Relationship Id="rId149" Type="http://schemas.openxmlformats.org/officeDocument/2006/relationships/oleObject" Target="embeddings/oleObject69.bin"/><Relationship Id="rId356" Type="http://schemas.openxmlformats.org/officeDocument/2006/relationships/image" Target="media/image197.wmf"/><Relationship Id="rId563" Type="http://schemas.openxmlformats.org/officeDocument/2006/relationships/oleObject" Target="embeddings/oleObject252.bin"/><Relationship Id="rId770" Type="http://schemas.openxmlformats.org/officeDocument/2006/relationships/image" Target="media/image412.emf"/><Relationship Id="rId1193" Type="http://schemas.openxmlformats.org/officeDocument/2006/relationships/oleObject" Target="embeddings/oleObject438.bin"/><Relationship Id="rId2037" Type="http://schemas.openxmlformats.org/officeDocument/2006/relationships/image" Target="media/image1344.wmf"/><Relationship Id="rId216" Type="http://schemas.openxmlformats.org/officeDocument/2006/relationships/oleObject" Target="embeddings/oleObject101.bin"/><Relationship Id="rId423" Type="http://schemas.openxmlformats.org/officeDocument/2006/relationships/image" Target="media/image232.emf"/><Relationship Id="rId868" Type="http://schemas.openxmlformats.org/officeDocument/2006/relationships/image" Target="media/image487.wmf"/><Relationship Id="rId1053" Type="http://schemas.openxmlformats.org/officeDocument/2006/relationships/oleObject" Target="embeddings/oleObject395.bin"/><Relationship Id="rId1260" Type="http://schemas.openxmlformats.org/officeDocument/2006/relationships/oleObject" Target="embeddings/oleObject473.bin"/><Relationship Id="rId1498" Type="http://schemas.openxmlformats.org/officeDocument/2006/relationships/image" Target="media/image944.wmf"/><Relationship Id="rId2104" Type="http://schemas.openxmlformats.org/officeDocument/2006/relationships/image" Target="media/image1395.wmf"/><Relationship Id="rId630" Type="http://schemas.openxmlformats.org/officeDocument/2006/relationships/image" Target="media/image339.emf"/><Relationship Id="rId728" Type="http://schemas.openxmlformats.org/officeDocument/2006/relationships/image" Target="media/image389.wmf"/><Relationship Id="rId935" Type="http://schemas.openxmlformats.org/officeDocument/2006/relationships/image" Target="media/image553.wmf"/><Relationship Id="rId1358" Type="http://schemas.openxmlformats.org/officeDocument/2006/relationships/image" Target="media/image847.wmf"/><Relationship Id="rId1565" Type="http://schemas.openxmlformats.org/officeDocument/2006/relationships/image" Target="media/image997.wmf"/><Relationship Id="rId1772" Type="http://schemas.openxmlformats.org/officeDocument/2006/relationships/image" Target="media/image1151.png"/><Relationship Id="rId64" Type="http://schemas.openxmlformats.org/officeDocument/2006/relationships/image" Target="media/image30.wmf"/><Relationship Id="rId1120" Type="http://schemas.openxmlformats.org/officeDocument/2006/relationships/image" Target="media/image706.wmf"/><Relationship Id="rId1218" Type="http://schemas.openxmlformats.org/officeDocument/2006/relationships/oleObject" Target="embeddings/oleObject452.bin"/><Relationship Id="rId1425" Type="http://schemas.openxmlformats.org/officeDocument/2006/relationships/image" Target="media/image908.wmf"/><Relationship Id="rId1632" Type="http://schemas.openxmlformats.org/officeDocument/2006/relationships/image" Target="media/image1034.wmf"/><Relationship Id="rId1937" Type="http://schemas.openxmlformats.org/officeDocument/2006/relationships/oleObject" Target="embeddings/oleObject634.bin"/><Relationship Id="rId280" Type="http://schemas.openxmlformats.org/officeDocument/2006/relationships/oleObject" Target="embeddings/oleObject130.bin"/><Relationship Id="rId140" Type="http://schemas.openxmlformats.org/officeDocument/2006/relationships/oleObject" Target="embeddings/oleObject65.bin"/><Relationship Id="rId378" Type="http://schemas.openxmlformats.org/officeDocument/2006/relationships/image" Target="media/image208.wmf"/><Relationship Id="rId585" Type="http://schemas.openxmlformats.org/officeDocument/2006/relationships/oleObject" Target="embeddings/oleObject263.bin"/><Relationship Id="rId792" Type="http://schemas.openxmlformats.org/officeDocument/2006/relationships/image" Target="media/image423.wmf"/><Relationship Id="rId2059" Type="http://schemas.openxmlformats.org/officeDocument/2006/relationships/oleObject" Target="embeddings/oleObject688.bin"/><Relationship Id="rId6" Type="http://schemas.openxmlformats.org/officeDocument/2006/relationships/endnotes" Target="endnotes.xml"/><Relationship Id="rId238" Type="http://schemas.openxmlformats.org/officeDocument/2006/relationships/image" Target="media/image121.wmf"/><Relationship Id="rId445" Type="http://schemas.openxmlformats.org/officeDocument/2006/relationships/oleObject" Target="embeddings/oleObject197.bin"/><Relationship Id="rId652" Type="http://schemas.openxmlformats.org/officeDocument/2006/relationships/oleObject" Target="embeddings/oleObject296.bin"/><Relationship Id="rId1075" Type="http://schemas.openxmlformats.org/officeDocument/2006/relationships/oleObject" Target="embeddings/oleObject406.bin"/><Relationship Id="rId1282" Type="http://schemas.openxmlformats.org/officeDocument/2006/relationships/oleObject" Target="embeddings/oleObject484.bin"/><Relationship Id="rId305" Type="http://schemas.openxmlformats.org/officeDocument/2006/relationships/image" Target="media/image157.wmf"/><Relationship Id="rId512" Type="http://schemas.openxmlformats.org/officeDocument/2006/relationships/oleObject" Target="embeddings/oleObject230.bin"/><Relationship Id="rId957" Type="http://schemas.openxmlformats.org/officeDocument/2006/relationships/image" Target="media/image575.wmf"/><Relationship Id="rId1142" Type="http://schemas.openxmlformats.org/officeDocument/2006/relationships/image" Target="media/image725.png"/><Relationship Id="rId1587" Type="http://schemas.openxmlformats.org/officeDocument/2006/relationships/image" Target="media/image1011.wmf"/><Relationship Id="rId1794" Type="http://schemas.openxmlformats.org/officeDocument/2006/relationships/image" Target="media/image1173.wmf"/><Relationship Id="rId86" Type="http://schemas.openxmlformats.org/officeDocument/2006/relationships/image" Target="media/image42.wmf"/><Relationship Id="rId817" Type="http://schemas.openxmlformats.org/officeDocument/2006/relationships/image" Target="media/image438.wmf"/><Relationship Id="rId1002" Type="http://schemas.openxmlformats.org/officeDocument/2006/relationships/image" Target="media/image618.wmf"/><Relationship Id="rId1447" Type="http://schemas.openxmlformats.org/officeDocument/2006/relationships/oleObject" Target="embeddings/oleObject523.bin"/><Relationship Id="rId1654" Type="http://schemas.openxmlformats.org/officeDocument/2006/relationships/image" Target="media/image1049.wmf"/><Relationship Id="rId1861" Type="http://schemas.openxmlformats.org/officeDocument/2006/relationships/image" Target="media/image1234.wmf"/><Relationship Id="rId1307" Type="http://schemas.openxmlformats.org/officeDocument/2006/relationships/oleObject" Target="embeddings/oleObject496.bin"/><Relationship Id="rId1514" Type="http://schemas.openxmlformats.org/officeDocument/2006/relationships/image" Target="media/image952.wmf"/><Relationship Id="rId1721" Type="http://schemas.openxmlformats.org/officeDocument/2006/relationships/image" Target="media/image1105.wmf"/><Relationship Id="rId1959" Type="http://schemas.openxmlformats.org/officeDocument/2006/relationships/image" Target="media/image1303.wmf"/><Relationship Id="rId13" Type="http://schemas.openxmlformats.org/officeDocument/2006/relationships/image" Target="media/image4.wmf"/><Relationship Id="rId1819" Type="http://schemas.openxmlformats.org/officeDocument/2006/relationships/image" Target="media/image1198.wmf"/><Relationship Id="rId162" Type="http://schemas.openxmlformats.org/officeDocument/2006/relationships/oleObject" Target="embeddings/oleObject75.bin"/><Relationship Id="rId467" Type="http://schemas.openxmlformats.org/officeDocument/2006/relationships/oleObject" Target="embeddings/oleObject208.bin"/><Relationship Id="rId1097" Type="http://schemas.openxmlformats.org/officeDocument/2006/relationships/image" Target="media/image683.wmf"/><Relationship Id="rId2050" Type="http://schemas.openxmlformats.org/officeDocument/2006/relationships/image" Target="media/image1354.wmf"/><Relationship Id="rId674" Type="http://schemas.openxmlformats.org/officeDocument/2006/relationships/oleObject" Target="embeddings/oleObject307.bin"/><Relationship Id="rId881" Type="http://schemas.openxmlformats.org/officeDocument/2006/relationships/image" Target="media/image500.wmf"/><Relationship Id="rId979" Type="http://schemas.openxmlformats.org/officeDocument/2006/relationships/image" Target="media/image597.wmf"/><Relationship Id="rId327" Type="http://schemas.openxmlformats.org/officeDocument/2006/relationships/image" Target="media/image174.wmf"/><Relationship Id="rId534" Type="http://schemas.openxmlformats.org/officeDocument/2006/relationships/oleObject" Target="embeddings/oleObject237.bin"/><Relationship Id="rId741" Type="http://schemas.openxmlformats.org/officeDocument/2006/relationships/oleObject" Target="embeddings/oleObject340.bin"/><Relationship Id="rId839" Type="http://schemas.openxmlformats.org/officeDocument/2006/relationships/image" Target="media/image460.wmf"/><Relationship Id="rId1164" Type="http://schemas.openxmlformats.org/officeDocument/2006/relationships/image" Target="media/image736.wmf"/><Relationship Id="rId1371" Type="http://schemas.openxmlformats.org/officeDocument/2006/relationships/image" Target="media/image860.wmf"/><Relationship Id="rId1469" Type="http://schemas.openxmlformats.org/officeDocument/2006/relationships/oleObject" Target="embeddings/oleObject534.bin"/><Relationship Id="rId2008" Type="http://schemas.openxmlformats.org/officeDocument/2006/relationships/oleObject" Target="embeddings/oleObject669.bin"/><Relationship Id="rId601" Type="http://schemas.openxmlformats.org/officeDocument/2006/relationships/oleObject" Target="embeddings/oleObject271.bin"/><Relationship Id="rId1024" Type="http://schemas.openxmlformats.org/officeDocument/2006/relationships/image" Target="media/image637.wmf"/><Relationship Id="rId1231" Type="http://schemas.openxmlformats.org/officeDocument/2006/relationships/image" Target="media/image767.emf"/><Relationship Id="rId1676" Type="http://schemas.openxmlformats.org/officeDocument/2006/relationships/image" Target="media/image1071.wmf"/><Relationship Id="rId1883" Type="http://schemas.openxmlformats.org/officeDocument/2006/relationships/image" Target="media/image1256.wmf"/><Relationship Id="rId906" Type="http://schemas.openxmlformats.org/officeDocument/2006/relationships/image" Target="media/image524.wmf"/><Relationship Id="rId1329" Type="http://schemas.openxmlformats.org/officeDocument/2006/relationships/image" Target="media/image819.wmf"/><Relationship Id="rId1536" Type="http://schemas.openxmlformats.org/officeDocument/2006/relationships/image" Target="media/image968.wmf"/><Relationship Id="rId1743" Type="http://schemas.openxmlformats.org/officeDocument/2006/relationships/image" Target="media/image1122.png"/><Relationship Id="rId1950" Type="http://schemas.openxmlformats.org/officeDocument/2006/relationships/oleObject" Target="embeddings/oleObject640.bin"/><Relationship Id="rId35" Type="http://schemas.openxmlformats.org/officeDocument/2006/relationships/image" Target="media/image15.wmf"/><Relationship Id="rId1603" Type="http://schemas.openxmlformats.org/officeDocument/2006/relationships/oleObject" Target="embeddings/oleObject579.bin"/><Relationship Id="rId1810" Type="http://schemas.openxmlformats.org/officeDocument/2006/relationships/image" Target="media/image1189.wmf"/><Relationship Id="rId184" Type="http://schemas.openxmlformats.org/officeDocument/2006/relationships/image" Target="media/image93.emf"/><Relationship Id="rId391" Type="http://schemas.openxmlformats.org/officeDocument/2006/relationships/image" Target="media/image216.wmf"/><Relationship Id="rId1908" Type="http://schemas.openxmlformats.org/officeDocument/2006/relationships/oleObject" Target="embeddings/oleObject620.bin"/><Relationship Id="rId2072" Type="http://schemas.openxmlformats.org/officeDocument/2006/relationships/image" Target="media/image1365.wmf"/><Relationship Id="rId251" Type="http://schemas.openxmlformats.org/officeDocument/2006/relationships/oleObject" Target="embeddings/oleObject118.bin"/><Relationship Id="rId489" Type="http://schemas.openxmlformats.org/officeDocument/2006/relationships/image" Target="media/image265.wmf"/><Relationship Id="rId696" Type="http://schemas.openxmlformats.org/officeDocument/2006/relationships/image" Target="media/image373.emf"/><Relationship Id="rId349" Type="http://schemas.openxmlformats.org/officeDocument/2006/relationships/image" Target="media/image192.wmf"/><Relationship Id="rId556" Type="http://schemas.openxmlformats.org/officeDocument/2006/relationships/image" Target="media/image302.wmf"/><Relationship Id="rId763" Type="http://schemas.openxmlformats.org/officeDocument/2006/relationships/oleObject" Target="embeddings/oleObject349.bin"/><Relationship Id="rId1186" Type="http://schemas.openxmlformats.org/officeDocument/2006/relationships/image" Target="media/image746.wmf"/><Relationship Id="rId1393" Type="http://schemas.openxmlformats.org/officeDocument/2006/relationships/image" Target="media/image882.wmf"/><Relationship Id="rId111" Type="http://schemas.openxmlformats.org/officeDocument/2006/relationships/oleObject" Target="embeddings/oleObject51.bin"/><Relationship Id="rId209" Type="http://schemas.openxmlformats.org/officeDocument/2006/relationships/image" Target="media/image106.wmf"/><Relationship Id="rId416" Type="http://schemas.openxmlformats.org/officeDocument/2006/relationships/oleObject" Target="embeddings/oleObject182.bin"/><Relationship Id="rId970" Type="http://schemas.openxmlformats.org/officeDocument/2006/relationships/image" Target="media/image588.wmf"/><Relationship Id="rId1046" Type="http://schemas.openxmlformats.org/officeDocument/2006/relationships/image" Target="media/image649.wmf"/><Relationship Id="rId1253" Type="http://schemas.openxmlformats.org/officeDocument/2006/relationships/image" Target="media/image778.emf"/><Relationship Id="rId1698" Type="http://schemas.openxmlformats.org/officeDocument/2006/relationships/image" Target="media/image1093.wmf"/><Relationship Id="rId623" Type="http://schemas.openxmlformats.org/officeDocument/2006/relationships/oleObject" Target="embeddings/oleObject282.bin"/><Relationship Id="rId830" Type="http://schemas.openxmlformats.org/officeDocument/2006/relationships/image" Target="media/image451.wmf"/><Relationship Id="rId928" Type="http://schemas.openxmlformats.org/officeDocument/2006/relationships/image" Target="media/image546.wmf"/><Relationship Id="rId1460" Type="http://schemas.openxmlformats.org/officeDocument/2006/relationships/image" Target="media/image925.wmf"/><Relationship Id="rId1558" Type="http://schemas.openxmlformats.org/officeDocument/2006/relationships/image" Target="media/image990.wmf"/><Relationship Id="rId1765" Type="http://schemas.openxmlformats.org/officeDocument/2006/relationships/image" Target="media/image1144.png"/><Relationship Id="rId57" Type="http://schemas.openxmlformats.org/officeDocument/2006/relationships/oleObject" Target="embeddings/oleObject25.bin"/><Relationship Id="rId1113" Type="http://schemas.openxmlformats.org/officeDocument/2006/relationships/image" Target="media/image699.wmf"/><Relationship Id="rId1320" Type="http://schemas.openxmlformats.org/officeDocument/2006/relationships/image" Target="media/image812.wmf"/><Relationship Id="rId1418" Type="http://schemas.openxmlformats.org/officeDocument/2006/relationships/image" Target="media/image903.wmf"/><Relationship Id="rId1972" Type="http://schemas.openxmlformats.org/officeDocument/2006/relationships/oleObject" Target="embeddings/oleObject651.bin"/><Relationship Id="rId1625" Type="http://schemas.openxmlformats.org/officeDocument/2006/relationships/image" Target="http://upload.wikimedia.org/math/4/7/e/47e92a06c8a7619aeb32f7207dcdfa6a.png" TargetMode="External"/><Relationship Id="rId1832" Type="http://schemas.openxmlformats.org/officeDocument/2006/relationships/image" Target="media/image1211.png"/><Relationship Id="rId2094" Type="http://schemas.openxmlformats.org/officeDocument/2006/relationships/image" Target="media/image1386.wmf"/><Relationship Id="rId273" Type="http://schemas.openxmlformats.org/officeDocument/2006/relationships/image" Target="media/image141.wmf"/><Relationship Id="rId480" Type="http://schemas.openxmlformats.org/officeDocument/2006/relationships/oleObject" Target="embeddings/oleObject214.bin"/><Relationship Id="rId133" Type="http://schemas.openxmlformats.org/officeDocument/2006/relationships/image" Target="media/image66.wmf"/><Relationship Id="rId340" Type="http://schemas.openxmlformats.org/officeDocument/2006/relationships/image" Target="media/image183.wmf"/><Relationship Id="rId578" Type="http://schemas.openxmlformats.org/officeDocument/2006/relationships/image" Target="media/image313.wmf"/><Relationship Id="rId785" Type="http://schemas.openxmlformats.org/officeDocument/2006/relationships/oleObject" Target="embeddings/oleObject360.bin"/><Relationship Id="rId992" Type="http://schemas.openxmlformats.org/officeDocument/2006/relationships/image" Target="media/image610.wmf"/><Relationship Id="rId2021" Type="http://schemas.openxmlformats.org/officeDocument/2006/relationships/oleObject" Target="embeddings/oleObject672.bin"/><Relationship Id="rId200" Type="http://schemas.openxmlformats.org/officeDocument/2006/relationships/image" Target="media/image101.wmf"/><Relationship Id="rId438" Type="http://schemas.openxmlformats.org/officeDocument/2006/relationships/image" Target="media/image239.emf"/><Relationship Id="rId645" Type="http://schemas.openxmlformats.org/officeDocument/2006/relationships/image" Target="media/image347.emf"/><Relationship Id="rId852" Type="http://schemas.openxmlformats.org/officeDocument/2006/relationships/image" Target="media/image473.wmf"/><Relationship Id="rId1068" Type="http://schemas.openxmlformats.org/officeDocument/2006/relationships/image" Target="media/image660.wmf"/><Relationship Id="rId1275" Type="http://schemas.openxmlformats.org/officeDocument/2006/relationships/image" Target="media/image789.wmf"/><Relationship Id="rId1482" Type="http://schemas.openxmlformats.org/officeDocument/2006/relationships/image" Target="media/image936.wmf"/><Relationship Id="rId505" Type="http://schemas.openxmlformats.org/officeDocument/2006/relationships/image" Target="media/image273.emf"/><Relationship Id="rId712" Type="http://schemas.openxmlformats.org/officeDocument/2006/relationships/image" Target="media/image381.emf"/><Relationship Id="rId1135" Type="http://schemas.openxmlformats.org/officeDocument/2006/relationships/image" Target="media/image720.wmf"/><Relationship Id="rId1342" Type="http://schemas.openxmlformats.org/officeDocument/2006/relationships/image" Target="media/image832.wmf"/><Relationship Id="rId1787" Type="http://schemas.openxmlformats.org/officeDocument/2006/relationships/image" Target="media/image1166.emf"/><Relationship Id="rId1994" Type="http://schemas.openxmlformats.org/officeDocument/2006/relationships/oleObject" Target="embeddings/oleObject662.bin"/><Relationship Id="rId79" Type="http://schemas.openxmlformats.org/officeDocument/2006/relationships/oleObject" Target="embeddings/oleObject35.bin"/><Relationship Id="rId1202" Type="http://schemas.openxmlformats.org/officeDocument/2006/relationships/image" Target="media/image754.wmf"/><Relationship Id="rId1647" Type="http://schemas.openxmlformats.org/officeDocument/2006/relationships/image" Target="media/image1042.emf"/><Relationship Id="rId1854" Type="http://schemas.openxmlformats.org/officeDocument/2006/relationships/image" Target="media/image1227.wmf"/><Relationship Id="rId1507" Type="http://schemas.openxmlformats.org/officeDocument/2006/relationships/oleObject" Target="embeddings/oleObject553.bin"/><Relationship Id="rId1714" Type="http://schemas.openxmlformats.org/officeDocument/2006/relationships/oleObject" Target="embeddings/oleObject600.bin"/><Relationship Id="rId295" Type="http://schemas.openxmlformats.org/officeDocument/2006/relationships/image" Target="media/image152.wmf"/><Relationship Id="rId1921" Type="http://schemas.openxmlformats.org/officeDocument/2006/relationships/oleObject" Target="embeddings/oleObject626.bin"/><Relationship Id="rId155" Type="http://schemas.openxmlformats.org/officeDocument/2006/relationships/image" Target="media/image78.wmf"/><Relationship Id="rId362" Type="http://schemas.openxmlformats.org/officeDocument/2006/relationships/image" Target="media/image200.wmf"/><Relationship Id="rId1297" Type="http://schemas.openxmlformats.org/officeDocument/2006/relationships/image" Target="media/image800.emf"/><Relationship Id="rId2043" Type="http://schemas.openxmlformats.org/officeDocument/2006/relationships/image" Target="media/image1350.wmf"/><Relationship Id="rId222" Type="http://schemas.openxmlformats.org/officeDocument/2006/relationships/oleObject" Target="embeddings/oleObject104.bin"/><Relationship Id="rId667" Type="http://schemas.openxmlformats.org/officeDocument/2006/relationships/image" Target="media/image358.wmf"/><Relationship Id="rId874" Type="http://schemas.openxmlformats.org/officeDocument/2006/relationships/image" Target="media/image493.wmf"/><Relationship Id="rId2110" Type="http://schemas.openxmlformats.org/officeDocument/2006/relationships/header" Target="header1.xml"/><Relationship Id="rId527" Type="http://schemas.openxmlformats.org/officeDocument/2006/relationships/oleObject" Target="embeddings/oleObject235.bin"/><Relationship Id="rId734" Type="http://schemas.openxmlformats.org/officeDocument/2006/relationships/image" Target="media/image392.emf"/><Relationship Id="rId941" Type="http://schemas.openxmlformats.org/officeDocument/2006/relationships/image" Target="media/image559.wmf"/><Relationship Id="rId1157" Type="http://schemas.openxmlformats.org/officeDocument/2006/relationships/image" Target="media/image733.wmf"/><Relationship Id="rId1364" Type="http://schemas.openxmlformats.org/officeDocument/2006/relationships/image" Target="media/image853.wmf"/><Relationship Id="rId1571" Type="http://schemas.openxmlformats.org/officeDocument/2006/relationships/image" Target="media/image1003.wmf"/><Relationship Id="rId70" Type="http://schemas.openxmlformats.org/officeDocument/2006/relationships/image" Target="media/image33.emf"/><Relationship Id="rId801" Type="http://schemas.openxmlformats.org/officeDocument/2006/relationships/oleObject" Target="embeddings/oleObject368.bin"/><Relationship Id="rId1017" Type="http://schemas.openxmlformats.org/officeDocument/2006/relationships/image" Target="media/image631.wmf"/><Relationship Id="rId1224" Type="http://schemas.openxmlformats.org/officeDocument/2006/relationships/oleObject" Target="embeddings/oleObject455.bin"/><Relationship Id="rId1431" Type="http://schemas.openxmlformats.org/officeDocument/2006/relationships/image" Target="media/image911.wmf"/><Relationship Id="rId1669" Type="http://schemas.openxmlformats.org/officeDocument/2006/relationships/image" Target="media/image1064.wmf"/><Relationship Id="rId1876" Type="http://schemas.openxmlformats.org/officeDocument/2006/relationships/image" Target="media/image1249.wmf"/><Relationship Id="rId1529" Type="http://schemas.openxmlformats.org/officeDocument/2006/relationships/image" Target="media/image961.wmf"/><Relationship Id="rId1736" Type="http://schemas.openxmlformats.org/officeDocument/2006/relationships/image" Target="media/image1116.wmf"/><Relationship Id="rId1943" Type="http://schemas.openxmlformats.org/officeDocument/2006/relationships/image" Target="media/image1295.wmf"/><Relationship Id="rId28" Type="http://schemas.openxmlformats.org/officeDocument/2006/relationships/oleObject" Target="embeddings/oleObject11.bin"/><Relationship Id="rId1803" Type="http://schemas.openxmlformats.org/officeDocument/2006/relationships/image" Target="media/image1182.wmf"/><Relationship Id="rId177" Type="http://schemas.openxmlformats.org/officeDocument/2006/relationships/oleObject" Target="embeddings/oleObject82.bin"/><Relationship Id="rId384" Type="http://schemas.openxmlformats.org/officeDocument/2006/relationships/oleObject" Target="embeddings/oleObject166.bin"/><Relationship Id="rId591" Type="http://schemas.openxmlformats.org/officeDocument/2006/relationships/oleObject" Target="embeddings/oleObject266.bin"/><Relationship Id="rId2065" Type="http://schemas.openxmlformats.org/officeDocument/2006/relationships/oleObject" Target="embeddings/oleObject691.bin"/><Relationship Id="rId244" Type="http://schemas.openxmlformats.org/officeDocument/2006/relationships/image" Target="media/image124.wmf"/><Relationship Id="rId689" Type="http://schemas.openxmlformats.org/officeDocument/2006/relationships/oleObject" Target="embeddings/oleObject314.bin"/><Relationship Id="rId896" Type="http://schemas.openxmlformats.org/officeDocument/2006/relationships/image" Target="media/image514.wmf"/><Relationship Id="rId1081" Type="http://schemas.openxmlformats.org/officeDocument/2006/relationships/image" Target="media/image667.wmf"/><Relationship Id="rId451" Type="http://schemas.openxmlformats.org/officeDocument/2006/relationships/oleObject" Target="embeddings/oleObject200.bin"/><Relationship Id="rId549" Type="http://schemas.openxmlformats.org/officeDocument/2006/relationships/image" Target="media/image299.wmf"/><Relationship Id="rId756" Type="http://schemas.openxmlformats.org/officeDocument/2006/relationships/image" Target="media/image405.wmf"/><Relationship Id="rId1179" Type="http://schemas.openxmlformats.org/officeDocument/2006/relationships/image" Target="media/image743.wmf"/><Relationship Id="rId1386" Type="http://schemas.openxmlformats.org/officeDocument/2006/relationships/image" Target="media/image875.wmf"/><Relationship Id="rId1593" Type="http://schemas.openxmlformats.org/officeDocument/2006/relationships/image" Target="media/image1014.wmf"/><Relationship Id="rId104" Type="http://schemas.openxmlformats.org/officeDocument/2006/relationships/image" Target="media/image51.wmf"/><Relationship Id="rId311" Type="http://schemas.openxmlformats.org/officeDocument/2006/relationships/image" Target="media/image161.wmf"/><Relationship Id="rId409" Type="http://schemas.openxmlformats.org/officeDocument/2006/relationships/image" Target="media/image225.wmf"/><Relationship Id="rId963" Type="http://schemas.openxmlformats.org/officeDocument/2006/relationships/image" Target="media/image581.wmf"/><Relationship Id="rId1039" Type="http://schemas.openxmlformats.org/officeDocument/2006/relationships/oleObject" Target="embeddings/oleObject389.bin"/><Relationship Id="rId1246" Type="http://schemas.openxmlformats.org/officeDocument/2006/relationships/oleObject" Target="embeddings/oleObject466.bin"/><Relationship Id="rId1898" Type="http://schemas.openxmlformats.org/officeDocument/2006/relationships/image" Target="media/image1270.wmf"/><Relationship Id="rId92" Type="http://schemas.openxmlformats.org/officeDocument/2006/relationships/image" Target="media/image45.wmf"/><Relationship Id="rId616" Type="http://schemas.openxmlformats.org/officeDocument/2006/relationships/image" Target="media/image332.wmf"/><Relationship Id="rId823" Type="http://schemas.openxmlformats.org/officeDocument/2006/relationships/image" Target="media/image444.wmf"/><Relationship Id="rId1453" Type="http://schemas.openxmlformats.org/officeDocument/2006/relationships/oleObject" Target="embeddings/oleObject526.bin"/><Relationship Id="rId1660" Type="http://schemas.openxmlformats.org/officeDocument/2006/relationships/image" Target="media/image1055.wmf"/><Relationship Id="rId1758" Type="http://schemas.openxmlformats.org/officeDocument/2006/relationships/image" Target="media/image1137.png"/><Relationship Id="rId1106" Type="http://schemas.openxmlformats.org/officeDocument/2006/relationships/image" Target="media/image692.wmf"/><Relationship Id="rId1313" Type="http://schemas.openxmlformats.org/officeDocument/2006/relationships/oleObject" Target="embeddings/oleObject499.bin"/><Relationship Id="rId1520" Type="http://schemas.openxmlformats.org/officeDocument/2006/relationships/image" Target="media/image955.wmf"/><Relationship Id="rId1965" Type="http://schemas.openxmlformats.org/officeDocument/2006/relationships/image" Target="media/image1306.wmf"/><Relationship Id="rId1618" Type="http://schemas.openxmlformats.org/officeDocument/2006/relationships/oleObject" Target="embeddings/oleObject586.bin"/><Relationship Id="rId1825" Type="http://schemas.openxmlformats.org/officeDocument/2006/relationships/image" Target="media/image1204.png"/><Relationship Id="rId199" Type="http://schemas.openxmlformats.org/officeDocument/2006/relationships/oleObject" Target="embeddings/oleObject93.bin"/><Relationship Id="rId2087" Type="http://schemas.openxmlformats.org/officeDocument/2006/relationships/image" Target="media/image1379.wmf"/><Relationship Id="rId266" Type="http://schemas.openxmlformats.org/officeDocument/2006/relationships/image" Target="media/image137.wmf"/><Relationship Id="rId473" Type="http://schemas.openxmlformats.org/officeDocument/2006/relationships/oleObject" Target="embeddings/oleObject211.bin"/><Relationship Id="rId680" Type="http://schemas.openxmlformats.org/officeDocument/2006/relationships/image" Target="media/image365.wmf"/><Relationship Id="rId126" Type="http://schemas.openxmlformats.org/officeDocument/2006/relationships/oleObject" Target="embeddings/oleObject58.bin"/><Relationship Id="rId333" Type="http://schemas.openxmlformats.org/officeDocument/2006/relationships/oleObject" Target="embeddings/oleObject149.bin"/><Relationship Id="rId540" Type="http://schemas.openxmlformats.org/officeDocument/2006/relationships/oleObject" Target="embeddings/oleObject240.bin"/><Relationship Id="rId778" Type="http://schemas.openxmlformats.org/officeDocument/2006/relationships/image" Target="media/image416.wmf"/><Relationship Id="rId985" Type="http://schemas.openxmlformats.org/officeDocument/2006/relationships/image" Target="media/image603.wmf"/><Relationship Id="rId1170" Type="http://schemas.openxmlformats.org/officeDocument/2006/relationships/oleObject" Target="embeddings/oleObject425.bin"/><Relationship Id="rId2014" Type="http://schemas.openxmlformats.org/officeDocument/2006/relationships/image" Target="media/image1331.wmf"/><Relationship Id="rId638" Type="http://schemas.openxmlformats.org/officeDocument/2006/relationships/oleObject" Target="embeddings/oleObject289.bin"/><Relationship Id="rId845" Type="http://schemas.openxmlformats.org/officeDocument/2006/relationships/image" Target="media/image466.wmf"/><Relationship Id="rId1030" Type="http://schemas.openxmlformats.org/officeDocument/2006/relationships/image" Target="media/image640.wmf"/><Relationship Id="rId1268" Type="http://schemas.openxmlformats.org/officeDocument/2006/relationships/oleObject" Target="embeddings/oleObject477.bin"/><Relationship Id="rId1475" Type="http://schemas.openxmlformats.org/officeDocument/2006/relationships/oleObject" Target="embeddings/oleObject537.bin"/><Relationship Id="rId1682" Type="http://schemas.openxmlformats.org/officeDocument/2006/relationships/image" Target="media/image1077.wmf"/><Relationship Id="rId400" Type="http://schemas.openxmlformats.org/officeDocument/2006/relationships/oleObject" Target="embeddings/oleObject174.bin"/><Relationship Id="rId705" Type="http://schemas.openxmlformats.org/officeDocument/2006/relationships/oleObject" Target="embeddings/oleObject322.bin"/><Relationship Id="rId1128" Type="http://schemas.openxmlformats.org/officeDocument/2006/relationships/image" Target="media/image714.wmf"/><Relationship Id="rId1335" Type="http://schemas.openxmlformats.org/officeDocument/2006/relationships/image" Target="media/image825.wmf"/><Relationship Id="rId1542" Type="http://schemas.openxmlformats.org/officeDocument/2006/relationships/image" Target="media/image974.wmf"/><Relationship Id="rId1987" Type="http://schemas.openxmlformats.org/officeDocument/2006/relationships/image" Target="media/image1317.wmf"/><Relationship Id="rId912" Type="http://schemas.openxmlformats.org/officeDocument/2006/relationships/image" Target="media/image530.wmf"/><Relationship Id="rId1847" Type="http://schemas.openxmlformats.org/officeDocument/2006/relationships/image" Target="media/image1223.wmf"/><Relationship Id="rId41" Type="http://schemas.openxmlformats.org/officeDocument/2006/relationships/image" Target="media/image18.wmf"/><Relationship Id="rId1402" Type="http://schemas.openxmlformats.org/officeDocument/2006/relationships/image" Target="media/image891.wmf"/><Relationship Id="rId1707" Type="http://schemas.openxmlformats.org/officeDocument/2006/relationships/image" Target="media/image1099.wmf"/><Relationship Id="rId190" Type="http://schemas.openxmlformats.org/officeDocument/2006/relationships/image" Target="media/image96.wmf"/><Relationship Id="rId288" Type="http://schemas.openxmlformats.org/officeDocument/2006/relationships/oleObject" Target="embeddings/oleObject134.bin"/><Relationship Id="rId1914" Type="http://schemas.openxmlformats.org/officeDocument/2006/relationships/image" Target="media/image1280.wmf"/><Relationship Id="rId495" Type="http://schemas.openxmlformats.org/officeDocument/2006/relationships/image" Target="media/image268.wmf"/><Relationship Id="rId148" Type="http://schemas.openxmlformats.org/officeDocument/2006/relationships/image" Target="media/image74.wmf"/><Relationship Id="rId355" Type="http://schemas.openxmlformats.org/officeDocument/2006/relationships/oleObject" Target="embeddings/oleObject153.bin"/><Relationship Id="rId562" Type="http://schemas.openxmlformats.org/officeDocument/2006/relationships/image" Target="media/image305.wmf"/><Relationship Id="rId1192" Type="http://schemas.openxmlformats.org/officeDocument/2006/relationships/image" Target="media/image749.wmf"/><Relationship Id="rId2036" Type="http://schemas.openxmlformats.org/officeDocument/2006/relationships/oleObject" Target="embeddings/oleObject680.bin"/><Relationship Id="rId215" Type="http://schemas.openxmlformats.org/officeDocument/2006/relationships/image" Target="media/image109.wmf"/><Relationship Id="rId422" Type="http://schemas.openxmlformats.org/officeDocument/2006/relationships/oleObject" Target="embeddings/oleObject185.bin"/><Relationship Id="rId867" Type="http://schemas.openxmlformats.org/officeDocument/2006/relationships/image" Target="media/image486.wmf"/><Relationship Id="rId1052" Type="http://schemas.openxmlformats.org/officeDocument/2006/relationships/image" Target="media/image652.wmf"/><Relationship Id="rId1497" Type="http://schemas.openxmlformats.org/officeDocument/2006/relationships/oleObject" Target="embeddings/oleObject548.bin"/><Relationship Id="rId2103" Type="http://schemas.openxmlformats.org/officeDocument/2006/relationships/oleObject" Target="embeddings/oleObject696.bin"/><Relationship Id="rId727" Type="http://schemas.openxmlformats.org/officeDocument/2006/relationships/oleObject" Target="embeddings/oleObject333.bin"/><Relationship Id="rId934" Type="http://schemas.openxmlformats.org/officeDocument/2006/relationships/image" Target="media/image552.wmf"/><Relationship Id="rId1357" Type="http://schemas.openxmlformats.org/officeDocument/2006/relationships/image" Target="media/image846.wmf"/><Relationship Id="rId1564" Type="http://schemas.openxmlformats.org/officeDocument/2006/relationships/image" Target="media/image996.wmf"/><Relationship Id="rId1771" Type="http://schemas.openxmlformats.org/officeDocument/2006/relationships/image" Target="media/image1150.png"/><Relationship Id="rId63" Type="http://schemas.openxmlformats.org/officeDocument/2006/relationships/oleObject" Target="embeddings/oleObject28.bin"/><Relationship Id="rId1217" Type="http://schemas.openxmlformats.org/officeDocument/2006/relationships/image" Target="media/image760.emf"/><Relationship Id="rId1424" Type="http://schemas.openxmlformats.org/officeDocument/2006/relationships/oleObject" Target="embeddings/oleObject511.bin"/><Relationship Id="rId1631" Type="http://schemas.openxmlformats.org/officeDocument/2006/relationships/hyperlink" Target="http://en.wikipedia.org/wiki/Symmetric_matrix" TargetMode="External"/><Relationship Id="rId1869" Type="http://schemas.openxmlformats.org/officeDocument/2006/relationships/image" Target="media/image1242.wmf"/><Relationship Id="rId1729" Type="http://schemas.openxmlformats.org/officeDocument/2006/relationships/oleObject" Target="embeddings/oleObject607.bin"/><Relationship Id="rId1936" Type="http://schemas.openxmlformats.org/officeDocument/2006/relationships/image" Target="media/image1291.wmf"/><Relationship Id="rId377" Type="http://schemas.openxmlformats.org/officeDocument/2006/relationships/oleObject" Target="embeddings/oleObject164.bin"/><Relationship Id="rId584" Type="http://schemas.openxmlformats.org/officeDocument/2006/relationships/image" Target="media/image316.wmf"/><Relationship Id="rId2058" Type="http://schemas.openxmlformats.org/officeDocument/2006/relationships/image" Target="media/image1358.wmf"/><Relationship Id="rId5" Type="http://schemas.openxmlformats.org/officeDocument/2006/relationships/footnotes" Target="footnotes.xml"/><Relationship Id="rId237" Type="http://schemas.openxmlformats.org/officeDocument/2006/relationships/oleObject" Target="embeddings/oleObject111.bin"/><Relationship Id="rId791" Type="http://schemas.openxmlformats.org/officeDocument/2006/relationships/oleObject" Target="embeddings/oleObject363.bin"/><Relationship Id="rId889" Type="http://schemas.openxmlformats.org/officeDocument/2006/relationships/image" Target="media/image508.wmf"/><Relationship Id="rId1074" Type="http://schemas.openxmlformats.org/officeDocument/2006/relationships/image" Target="media/image663.wmf"/><Relationship Id="rId444" Type="http://schemas.openxmlformats.org/officeDocument/2006/relationships/image" Target="media/image242.emf"/><Relationship Id="rId651" Type="http://schemas.openxmlformats.org/officeDocument/2006/relationships/image" Target="media/image350.emf"/><Relationship Id="rId749" Type="http://schemas.openxmlformats.org/officeDocument/2006/relationships/image" Target="media/image401.png"/><Relationship Id="rId1281" Type="http://schemas.openxmlformats.org/officeDocument/2006/relationships/image" Target="media/image792.wmf"/><Relationship Id="rId1379" Type="http://schemas.openxmlformats.org/officeDocument/2006/relationships/image" Target="media/image868.wmf"/><Relationship Id="rId1586" Type="http://schemas.openxmlformats.org/officeDocument/2006/relationships/oleObject" Target="embeddings/oleObject570.bin"/><Relationship Id="rId304" Type="http://schemas.openxmlformats.org/officeDocument/2006/relationships/oleObject" Target="embeddings/oleObject142.bin"/><Relationship Id="rId511" Type="http://schemas.openxmlformats.org/officeDocument/2006/relationships/image" Target="media/image276.emf"/><Relationship Id="rId609" Type="http://schemas.openxmlformats.org/officeDocument/2006/relationships/oleObject" Target="embeddings/oleObject275.bin"/><Relationship Id="rId956" Type="http://schemas.openxmlformats.org/officeDocument/2006/relationships/image" Target="media/image574.wmf"/><Relationship Id="rId1141" Type="http://schemas.openxmlformats.org/officeDocument/2006/relationships/image" Target="media/image724.png"/><Relationship Id="rId1239" Type="http://schemas.openxmlformats.org/officeDocument/2006/relationships/image" Target="media/image771.emf"/><Relationship Id="rId1793" Type="http://schemas.openxmlformats.org/officeDocument/2006/relationships/image" Target="media/image1172.wmf"/><Relationship Id="rId85" Type="http://schemas.openxmlformats.org/officeDocument/2006/relationships/oleObject" Target="embeddings/oleObject38.bin"/><Relationship Id="rId816" Type="http://schemas.openxmlformats.org/officeDocument/2006/relationships/image" Target="media/image437.wmf"/><Relationship Id="rId1001" Type="http://schemas.openxmlformats.org/officeDocument/2006/relationships/image" Target="media/image617.wmf"/><Relationship Id="rId1446" Type="http://schemas.openxmlformats.org/officeDocument/2006/relationships/image" Target="media/image918.wmf"/><Relationship Id="rId1653" Type="http://schemas.openxmlformats.org/officeDocument/2006/relationships/image" Target="media/image1048.wmf"/><Relationship Id="rId1860" Type="http://schemas.openxmlformats.org/officeDocument/2006/relationships/image" Target="media/image1233.wmf"/><Relationship Id="rId1306" Type="http://schemas.openxmlformats.org/officeDocument/2006/relationships/image" Target="media/image805.wmf"/><Relationship Id="rId1513" Type="http://schemas.openxmlformats.org/officeDocument/2006/relationships/oleObject" Target="embeddings/oleObject556.bin"/><Relationship Id="rId1720" Type="http://schemas.openxmlformats.org/officeDocument/2006/relationships/oleObject" Target="embeddings/oleObject604.bin"/><Relationship Id="rId1958" Type="http://schemas.openxmlformats.org/officeDocument/2006/relationships/oleObject" Target="embeddings/oleObject644.bin"/><Relationship Id="rId12" Type="http://schemas.openxmlformats.org/officeDocument/2006/relationships/oleObject" Target="embeddings/oleObject3.bin"/><Relationship Id="rId1818" Type="http://schemas.openxmlformats.org/officeDocument/2006/relationships/image" Target="media/image1197.wmf"/><Relationship Id="rId161" Type="http://schemas.openxmlformats.org/officeDocument/2006/relationships/image" Target="media/image81.wmf"/><Relationship Id="rId399" Type="http://schemas.openxmlformats.org/officeDocument/2006/relationships/image" Target="media/image220.wmf"/><Relationship Id="rId259" Type="http://schemas.openxmlformats.org/officeDocument/2006/relationships/oleObject" Target="embeddings/oleObject122.bin"/><Relationship Id="rId466" Type="http://schemas.openxmlformats.org/officeDocument/2006/relationships/image" Target="media/image253.wmf"/><Relationship Id="rId673" Type="http://schemas.openxmlformats.org/officeDocument/2006/relationships/image" Target="media/image361.emf"/><Relationship Id="rId880" Type="http://schemas.openxmlformats.org/officeDocument/2006/relationships/image" Target="media/image499.wmf"/><Relationship Id="rId1096" Type="http://schemas.openxmlformats.org/officeDocument/2006/relationships/image" Target="media/image682.wmf"/><Relationship Id="rId119" Type="http://schemas.openxmlformats.org/officeDocument/2006/relationships/oleObject" Target="embeddings/oleObject55.bin"/><Relationship Id="rId326" Type="http://schemas.openxmlformats.org/officeDocument/2006/relationships/image" Target="media/image173.wmf"/><Relationship Id="rId533" Type="http://schemas.openxmlformats.org/officeDocument/2006/relationships/image" Target="media/image291.wmf"/><Relationship Id="rId978" Type="http://schemas.openxmlformats.org/officeDocument/2006/relationships/image" Target="media/image596.wmf"/><Relationship Id="rId1163" Type="http://schemas.openxmlformats.org/officeDocument/2006/relationships/oleObject" Target="embeddings/oleObject422.bin"/><Relationship Id="rId1370" Type="http://schemas.openxmlformats.org/officeDocument/2006/relationships/image" Target="media/image859.wmf"/><Relationship Id="rId2007" Type="http://schemas.openxmlformats.org/officeDocument/2006/relationships/image" Target="media/image1327.wmf"/><Relationship Id="rId740" Type="http://schemas.openxmlformats.org/officeDocument/2006/relationships/image" Target="media/image395.wmf"/><Relationship Id="rId838" Type="http://schemas.openxmlformats.org/officeDocument/2006/relationships/image" Target="media/image459.wmf"/><Relationship Id="rId1023" Type="http://schemas.openxmlformats.org/officeDocument/2006/relationships/image" Target="media/image636.wmf"/><Relationship Id="rId1468" Type="http://schemas.openxmlformats.org/officeDocument/2006/relationships/image" Target="media/image929.wmf"/><Relationship Id="rId1675" Type="http://schemas.openxmlformats.org/officeDocument/2006/relationships/image" Target="media/image1070.wmf"/><Relationship Id="rId1882" Type="http://schemas.openxmlformats.org/officeDocument/2006/relationships/image" Target="media/image1255.wmf"/><Relationship Id="rId600" Type="http://schemas.openxmlformats.org/officeDocument/2006/relationships/image" Target="media/image324.wmf"/><Relationship Id="rId1230" Type="http://schemas.openxmlformats.org/officeDocument/2006/relationships/oleObject" Target="embeddings/oleObject458.bin"/><Relationship Id="rId1328" Type="http://schemas.openxmlformats.org/officeDocument/2006/relationships/image" Target="media/image818.wmf"/><Relationship Id="rId1535" Type="http://schemas.openxmlformats.org/officeDocument/2006/relationships/image" Target="media/image967.wmf"/><Relationship Id="rId905" Type="http://schemas.openxmlformats.org/officeDocument/2006/relationships/image" Target="media/image523.wmf"/><Relationship Id="rId1742" Type="http://schemas.openxmlformats.org/officeDocument/2006/relationships/image" Target="media/image1121.png"/><Relationship Id="rId34" Type="http://schemas.openxmlformats.org/officeDocument/2006/relationships/oleObject" Target="embeddings/oleObject14.bin"/><Relationship Id="rId1602" Type="http://schemas.openxmlformats.org/officeDocument/2006/relationships/image" Target="media/image1018.wmf"/><Relationship Id="rId183" Type="http://schemas.openxmlformats.org/officeDocument/2006/relationships/oleObject" Target="embeddings/oleObject85.bin"/><Relationship Id="rId390" Type="http://schemas.openxmlformats.org/officeDocument/2006/relationships/oleObject" Target="embeddings/oleObject169.bin"/><Relationship Id="rId1907" Type="http://schemas.openxmlformats.org/officeDocument/2006/relationships/image" Target="media/image1276.wmf"/><Relationship Id="rId2071" Type="http://schemas.openxmlformats.org/officeDocument/2006/relationships/oleObject" Target="embeddings/oleObject694.bin"/><Relationship Id="rId250" Type="http://schemas.openxmlformats.org/officeDocument/2006/relationships/image" Target="media/image127.wmf"/><Relationship Id="rId488" Type="http://schemas.openxmlformats.org/officeDocument/2006/relationships/oleObject" Target="embeddings/oleObject218.bin"/><Relationship Id="rId695" Type="http://schemas.openxmlformats.org/officeDocument/2006/relationships/oleObject" Target="embeddings/oleObject317.bin"/><Relationship Id="rId110" Type="http://schemas.openxmlformats.org/officeDocument/2006/relationships/image" Target="media/image54.wmf"/><Relationship Id="rId348" Type="http://schemas.openxmlformats.org/officeDocument/2006/relationships/image" Target="media/image191.wmf"/><Relationship Id="rId555" Type="http://schemas.openxmlformats.org/officeDocument/2006/relationships/oleObject" Target="embeddings/oleObject248.bin"/><Relationship Id="rId762" Type="http://schemas.openxmlformats.org/officeDocument/2006/relationships/image" Target="media/image408.wmf"/><Relationship Id="rId1185" Type="http://schemas.openxmlformats.org/officeDocument/2006/relationships/oleObject" Target="embeddings/oleObject434.bin"/><Relationship Id="rId1392" Type="http://schemas.openxmlformats.org/officeDocument/2006/relationships/image" Target="media/image881.wmf"/><Relationship Id="rId2029" Type="http://schemas.openxmlformats.org/officeDocument/2006/relationships/image" Target="media/image1340.wmf"/><Relationship Id="rId208" Type="http://schemas.openxmlformats.org/officeDocument/2006/relationships/image" Target="media/image105.jpeg"/><Relationship Id="rId415" Type="http://schemas.openxmlformats.org/officeDocument/2006/relationships/image" Target="media/image228.wmf"/><Relationship Id="rId622" Type="http://schemas.openxmlformats.org/officeDocument/2006/relationships/image" Target="media/image335.emf"/><Relationship Id="rId1045" Type="http://schemas.openxmlformats.org/officeDocument/2006/relationships/image" Target="media/image648.wmf"/><Relationship Id="rId1252" Type="http://schemas.openxmlformats.org/officeDocument/2006/relationships/oleObject" Target="embeddings/oleObject469.bin"/><Relationship Id="rId1697" Type="http://schemas.openxmlformats.org/officeDocument/2006/relationships/image" Target="media/image1092.wmf"/><Relationship Id="rId927" Type="http://schemas.openxmlformats.org/officeDocument/2006/relationships/image" Target="media/image545.wmf"/><Relationship Id="rId1112" Type="http://schemas.openxmlformats.org/officeDocument/2006/relationships/image" Target="media/image698.wmf"/><Relationship Id="rId1557" Type="http://schemas.openxmlformats.org/officeDocument/2006/relationships/image" Target="media/image989.wmf"/><Relationship Id="rId1764" Type="http://schemas.openxmlformats.org/officeDocument/2006/relationships/image" Target="media/image1143.png"/><Relationship Id="rId1971" Type="http://schemas.openxmlformats.org/officeDocument/2006/relationships/image" Target="media/image1309.wmf"/><Relationship Id="rId56" Type="http://schemas.openxmlformats.org/officeDocument/2006/relationships/image" Target="media/image26.wmf"/><Relationship Id="rId1417" Type="http://schemas.openxmlformats.org/officeDocument/2006/relationships/oleObject" Target="embeddings/oleObject509.bin"/><Relationship Id="rId1624" Type="http://schemas.openxmlformats.org/officeDocument/2006/relationships/image" Target="media/image1031.png"/><Relationship Id="rId1831" Type="http://schemas.openxmlformats.org/officeDocument/2006/relationships/image" Target="media/image1210.png"/><Relationship Id="rId1929" Type="http://schemas.openxmlformats.org/officeDocument/2006/relationships/oleObject" Target="embeddings/oleObject630.bin"/><Relationship Id="rId2093" Type="http://schemas.openxmlformats.org/officeDocument/2006/relationships/image" Target="media/image1385.wmf"/><Relationship Id="rId272" Type="http://schemas.openxmlformats.org/officeDocument/2006/relationships/oleObject" Target="embeddings/oleObject126.bin"/><Relationship Id="rId577" Type="http://schemas.openxmlformats.org/officeDocument/2006/relationships/oleObject" Target="embeddings/oleObject259.bin"/><Relationship Id="rId132" Type="http://schemas.openxmlformats.org/officeDocument/2006/relationships/oleObject" Target="embeddings/oleObject61.bin"/><Relationship Id="rId784" Type="http://schemas.openxmlformats.org/officeDocument/2006/relationships/image" Target="media/image419.wmf"/><Relationship Id="rId991" Type="http://schemas.openxmlformats.org/officeDocument/2006/relationships/image" Target="media/image609.wmf"/><Relationship Id="rId1067" Type="http://schemas.openxmlformats.org/officeDocument/2006/relationships/oleObject" Target="embeddings/oleObject402.bin"/><Relationship Id="rId2020" Type="http://schemas.openxmlformats.org/officeDocument/2006/relationships/image" Target="media/image1336.wmf"/><Relationship Id="rId437" Type="http://schemas.openxmlformats.org/officeDocument/2006/relationships/oleObject" Target="embeddings/oleObject193.bin"/><Relationship Id="rId644" Type="http://schemas.openxmlformats.org/officeDocument/2006/relationships/oleObject" Target="embeddings/oleObject292.bin"/><Relationship Id="rId851" Type="http://schemas.openxmlformats.org/officeDocument/2006/relationships/image" Target="media/image472.wmf"/><Relationship Id="rId1274" Type="http://schemas.openxmlformats.org/officeDocument/2006/relationships/oleObject" Target="embeddings/oleObject480.bin"/><Relationship Id="rId1481" Type="http://schemas.openxmlformats.org/officeDocument/2006/relationships/oleObject" Target="embeddings/oleObject540.bin"/><Relationship Id="rId1579" Type="http://schemas.openxmlformats.org/officeDocument/2006/relationships/image" Target="media/image1007.wmf"/><Relationship Id="rId504" Type="http://schemas.openxmlformats.org/officeDocument/2006/relationships/oleObject" Target="embeddings/oleObject226.bin"/><Relationship Id="rId711" Type="http://schemas.openxmlformats.org/officeDocument/2006/relationships/oleObject" Target="embeddings/oleObject325.bin"/><Relationship Id="rId949" Type="http://schemas.openxmlformats.org/officeDocument/2006/relationships/image" Target="media/image567.wmf"/><Relationship Id="rId1134" Type="http://schemas.openxmlformats.org/officeDocument/2006/relationships/oleObject" Target="embeddings/oleObject409.bin"/><Relationship Id="rId1341" Type="http://schemas.openxmlformats.org/officeDocument/2006/relationships/image" Target="media/image831.wmf"/><Relationship Id="rId1786" Type="http://schemas.openxmlformats.org/officeDocument/2006/relationships/image" Target="media/image1165.png"/><Relationship Id="rId1993" Type="http://schemas.openxmlformats.org/officeDocument/2006/relationships/image" Target="media/image1320.wmf"/><Relationship Id="rId78" Type="http://schemas.openxmlformats.org/officeDocument/2006/relationships/image" Target="media/image38.wmf"/><Relationship Id="rId809" Type="http://schemas.openxmlformats.org/officeDocument/2006/relationships/oleObject" Target="embeddings/oleObject372.bin"/><Relationship Id="rId1201" Type="http://schemas.openxmlformats.org/officeDocument/2006/relationships/oleObject" Target="embeddings/oleObject442.bin"/><Relationship Id="rId1439" Type="http://schemas.openxmlformats.org/officeDocument/2006/relationships/oleObject" Target="embeddings/oleObject519.bin"/><Relationship Id="rId1646" Type="http://schemas.openxmlformats.org/officeDocument/2006/relationships/oleObject" Target="embeddings/oleObject593.bin"/><Relationship Id="rId1853" Type="http://schemas.openxmlformats.org/officeDocument/2006/relationships/image" Target="media/image1226.wmf"/><Relationship Id="rId1506" Type="http://schemas.openxmlformats.org/officeDocument/2006/relationships/image" Target="media/image948.wmf"/><Relationship Id="rId1713" Type="http://schemas.openxmlformats.org/officeDocument/2006/relationships/image" Target="media/image1102.wmf"/><Relationship Id="rId1920" Type="http://schemas.openxmlformats.org/officeDocument/2006/relationships/image" Target="media/image1283.wmf"/><Relationship Id="rId294" Type="http://schemas.openxmlformats.org/officeDocument/2006/relationships/oleObject" Target="embeddings/oleObject137.bin"/><Relationship Id="rId154" Type="http://schemas.openxmlformats.org/officeDocument/2006/relationships/oleObject" Target="embeddings/oleObject71.bin"/><Relationship Id="rId361" Type="http://schemas.openxmlformats.org/officeDocument/2006/relationships/oleObject" Target="embeddings/oleObject156.bin"/><Relationship Id="rId599" Type="http://schemas.openxmlformats.org/officeDocument/2006/relationships/oleObject" Target="embeddings/oleObject270.bin"/><Relationship Id="rId2042" Type="http://schemas.openxmlformats.org/officeDocument/2006/relationships/image" Target="media/image1349.wmf"/><Relationship Id="rId459" Type="http://schemas.openxmlformats.org/officeDocument/2006/relationships/oleObject" Target="embeddings/oleObject204.bin"/><Relationship Id="rId666" Type="http://schemas.openxmlformats.org/officeDocument/2006/relationships/oleObject" Target="embeddings/oleObject303.bin"/><Relationship Id="rId873" Type="http://schemas.openxmlformats.org/officeDocument/2006/relationships/image" Target="media/image492.wmf"/><Relationship Id="rId1089" Type="http://schemas.openxmlformats.org/officeDocument/2006/relationships/image" Target="media/image675.wmf"/><Relationship Id="rId1296" Type="http://schemas.openxmlformats.org/officeDocument/2006/relationships/oleObject" Target="embeddings/oleObject491.bin"/><Relationship Id="rId221" Type="http://schemas.openxmlformats.org/officeDocument/2006/relationships/image" Target="media/image112.wmf"/><Relationship Id="rId319" Type="http://schemas.openxmlformats.org/officeDocument/2006/relationships/image" Target="media/image167.wmf"/><Relationship Id="rId526" Type="http://schemas.openxmlformats.org/officeDocument/2006/relationships/image" Target="media/image286.emf"/><Relationship Id="rId1156" Type="http://schemas.openxmlformats.org/officeDocument/2006/relationships/oleObject" Target="embeddings/oleObject418.bin"/><Relationship Id="rId1363" Type="http://schemas.openxmlformats.org/officeDocument/2006/relationships/image" Target="media/image852.wmf"/><Relationship Id="rId733" Type="http://schemas.openxmlformats.org/officeDocument/2006/relationships/oleObject" Target="embeddings/oleObject336.bin"/><Relationship Id="rId940" Type="http://schemas.openxmlformats.org/officeDocument/2006/relationships/image" Target="media/image558.wmf"/><Relationship Id="rId1016" Type="http://schemas.openxmlformats.org/officeDocument/2006/relationships/image" Target="media/image630.wmf"/><Relationship Id="rId1570" Type="http://schemas.openxmlformats.org/officeDocument/2006/relationships/image" Target="media/image1002.wmf"/><Relationship Id="rId1668" Type="http://schemas.openxmlformats.org/officeDocument/2006/relationships/image" Target="media/image1063.wmf"/><Relationship Id="rId1875" Type="http://schemas.openxmlformats.org/officeDocument/2006/relationships/image" Target="media/image1248.wmf"/><Relationship Id="rId800" Type="http://schemas.openxmlformats.org/officeDocument/2006/relationships/image" Target="media/image427.wmf"/><Relationship Id="rId1223" Type="http://schemas.openxmlformats.org/officeDocument/2006/relationships/image" Target="media/image763.emf"/><Relationship Id="rId1430" Type="http://schemas.openxmlformats.org/officeDocument/2006/relationships/oleObject" Target="embeddings/oleObject514.bin"/><Relationship Id="rId1528" Type="http://schemas.openxmlformats.org/officeDocument/2006/relationships/image" Target="media/image960.wmf"/><Relationship Id="rId1735" Type="http://schemas.openxmlformats.org/officeDocument/2006/relationships/image" Target="media/image1115.wmf"/><Relationship Id="rId1942" Type="http://schemas.openxmlformats.org/officeDocument/2006/relationships/oleObject" Target="embeddings/oleObject636.bin"/><Relationship Id="rId27" Type="http://schemas.openxmlformats.org/officeDocument/2006/relationships/image" Target="media/image11.wmf"/><Relationship Id="rId1802" Type="http://schemas.openxmlformats.org/officeDocument/2006/relationships/image" Target="media/image1181.wmf"/><Relationship Id="rId176" Type="http://schemas.openxmlformats.org/officeDocument/2006/relationships/image" Target="media/image89.wmf"/><Relationship Id="rId383" Type="http://schemas.openxmlformats.org/officeDocument/2006/relationships/image" Target="media/image212.wmf"/><Relationship Id="rId590" Type="http://schemas.openxmlformats.org/officeDocument/2006/relationships/image" Target="media/image319.wmf"/><Relationship Id="rId2064" Type="http://schemas.openxmlformats.org/officeDocument/2006/relationships/image" Target="media/image1361.wmf"/><Relationship Id="rId243" Type="http://schemas.openxmlformats.org/officeDocument/2006/relationships/oleObject" Target="embeddings/oleObject114.bin"/><Relationship Id="rId450" Type="http://schemas.openxmlformats.org/officeDocument/2006/relationships/image" Target="media/image245.emf"/><Relationship Id="rId688" Type="http://schemas.openxmlformats.org/officeDocument/2006/relationships/image" Target="media/image369.wmf"/><Relationship Id="rId895" Type="http://schemas.openxmlformats.org/officeDocument/2006/relationships/image" Target="media/image513.wmf"/><Relationship Id="rId1080" Type="http://schemas.openxmlformats.org/officeDocument/2006/relationships/image" Target="media/image666.wmf"/><Relationship Id="rId103" Type="http://schemas.openxmlformats.org/officeDocument/2006/relationships/oleObject" Target="embeddings/oleObject47.bin"/><Relationship Id="rId310" Type="http://schemas.openxmlformats.org/officeDocument/2006/relationships/oleObject" Target="embeddings/oleObject144.bin"/><Relationship Id="rId548" Type="http://schemas.openxmlformats.org/officeDocument/2006/relationships/oleObject" Target="embeddings/oleObject244.bin"/><Relationship Id="rId755" Type="http://schemas.openxmlformats.org/officeDocument/2006/relationships/oleObject" Target="embeddings/oleObject345.bin"/><Relationship Id="rId962" Type="http://schemas.openxmlformats.org/officeDocument/2006/relationships/image" Target="media/image580.wmf"/><Relationship Id="rId1178" Type="http://schemas.openxmlformats.org/officeDocument/2006/relationships/oleObject" Target="embeddings/oleObject430.bin"/><Relationship Id="rId1385" Type="http://schemas.openxmlformats.org/officeDocument/2006/relationships/image" Target="media/image874.wmf"/><Relationship Id="rId1592" Type="http://schemas.openxmlformats.org/officeDocument/2006/relationships/oleObject" Target="embeddings/oleObject573.bin"/><Relationship Id="rId91" Type="http://schemas.openxmlformats.org/officeDocument/2006/relationships/oleObject" Target="embeddings/oleObject41.bin"/><Relationship Id="rId408" Type="http://schemas.openxmlformats.org/officeDocument/2006/relationships/oleObject" Target="embeddings/oleObject178.bin"/><Relationship Id="rId615" Type="http://schemas.openxmlformats.org/officeDocument/2006/relationships/oleObject" Target="embeddings/oleObject278.bin"/><Relationship Id="rId822" Type="http://schemas.openxmlformats.org/officeDocument/2006/relationships/image" Target="media/image443.wmf"/><Relationship Id="rId1038" Type="http://schemas.openxmlformats.org/officeDocument/2006/relationships/image" Target="media/image644.wmf"/><Relationship Id="rId1245" Type="http://schemas.openxmlformats.org/officeDocument/2006/relationships/image" Target="media/image774.emf"/><Relationship Id="rId1452" Type="http://schemas.openxmlformats.org/officeDocument/2006/relationships/image" Target="media/image921.wmf"/><Relationship Id="rId1897" Type="http://schemas.openxmlformats.org/officeDocument/2006/relationships/image" Target="media/image1269.wmf"/><Relationship Id="rId1105" Type="http://schemas.openxmlformats.org/officeDocument/2006/relationships/image" Target="media/image691.wmf"/><Relationship Id="rId1312" Type="http://schemas.openxmlformats.org/officeDocument/2006/relationships/image" Target="media/image808.emf"/><Relationship Id="rId1757" Type="http://schemas.openxmlformats.org/officeDocument/2006/relationships/image" Target="media/image1136.png"/><Relationship Id="rId1964" Type="http://schemas.openxmlformats.org/officeDocument/2006/relationships/oleObject" Target="embeddings/oleObject647.bin"/><Relationship Id="rId49" Type="http://schemas.openxmlformats.org/officeDocument/2006/relationships/image" Target="media/image22.wmf"/><Relationship Id="rId1617" Type="http://schemas.openxmlformats.org/officeDocument/2006/relationships/image" Target="media/image1026.wmf"/><Relationship Id="rId1824" Type="http://schemas.openxmlformats.org/officeDocument/2006/relationships/image" Target="media/image1203.wmf"/><Relationship Id="rId198" Type="http://schemas.openxmlformats.org/officeDocument/2006/relationships/image" Target="media/image100.wmf"/><Relationship Id="rId2086" Type="http://schemas.openxmlformats.org/officeDocument/2006/relationships/image" Target="media/image1378.wmf"/><Relationship Id="rId265" Type="http://schemas.openxmlformats.org/officeDocument/2006/relationships/oleObject" Target="embeddings/oleObject123.bin"/><Relationship Id="rId472" Type="http://schemas.openxmlformats.org/officeDocument/2006/relationships/image" Target="media/image256.wmf"/><Relationship Id="rId125" Type="http://schemas.openxmlformats.org/officeDocument/2006/relationships/image" Target="media/image62.wmf"/><Relationship Id="rId332" Type="http://schemas.openxmlformats.org/officeDocument/2006/relationships/image" Target="media/image178.wmf"/><Relationship Id="rId777" Type="http://schemas.openxmlformats.org/officeDocument/2006/relationships/oleObject" Target="embeddings/oleObject356.bin"/><Relationship Id="rId984" Type="http://schemas.openxmlformats.org/officeDocument/2006/relationships/image" Target="media/image602.wmf"/><Relationship Id="rId2013" Type="http://schemas.openxmlformats.org/officeDocument/2006/relationships/image" Target="media/image1331.emf"/><Relationship Id="rId637" Type="http://schemas.openxmlformats.org/officeDocument/2006/relationships/image" Target="media/image343.wmf"/><Relationship Id="rId844" Type="http://schemas.openxmlformats.org/officeDocument/2006/relationships/image" Target="media/image465.wmf"/><Relationship Id="rId1267" Type="http://schemas.openxmlformats.org/officeDocument/2006/relationships/image" Target="media/image785.emf"/><Relationship Id="rId1474" Type="http://schemas.openxmlformats.org/officeDocument/2006/relationships/image" Target="media/image932.wmf"/><Relationship Id="rId1681" Type="http://schemas.openxmlformats.org/officeDocument/2006/relationships/image" Target="media/image1076.wmf"/><Relationship Id="rId704" Type="http://schemas.openxmlformats.org/officeDocument/2006/relationships/image" Target="media/image377.wmf"/><Relationship Id="rId911" Type="http://schemas.openxmlformats.org/officeDocument/2006/relationships/image" Target="media/image529.wmf"/><Relationship Id="rId1127" Type="http://schemas.openxmlformats.org/officeDocument/2006/relationships/image" Target="media/image713.wmf"/><Relationship Id="rId1334" Type="http://schemas.openxmlformats.org/officeDocument/2006/relationships/image" Target="media/image824.wmf"/><Relationship Id="rId1541" Type="http://schemas.openxmlformats.org/officeDocument/2006/relationships/image" Target="media/image973.wmf"/><Relationship Id="rId1779" Type="http://schemas.openxmlformats.org/officeDocument/2006/relationships/image" Target="media/image1158.png"/><Relationship Id="rId1986" Type="http://schemas.openxmlformats.org/officeDocument/2006/relationships/oleObject" Target="embeddings/oleObject658.bin"/><Relationship Id="rId40" Type="http://schemas.openxmlformats.org/officeDocument/2006/relationships/oleObject" Target="embeddings/oleObject17.bin"/><Relationship Id="rId1401" Type="http://schemas.openxmlformats.org/officeDocument/2006/relationships/image" Target="media/image890.wmf"/><Relationship Id="rId1639" Type="http://schemas.openxmlformats.org/officeDocument/2006/relationships/image" Target="media/image1038.wmf"/><Relationship Id="rId1846" Type="http://schemas.openxmlformats.org/officeDocument/2006/relationships/oleObject" Target="embeddings/oleObject612.bin"/><Relationship Id="rId1706" Type="http://schemas.openxmlformats.org/officeDocument/2006/relationships/oleObject" Target="embeddings/oleObject596.bin"/><Relationship Id="rId1913" Type="http://schemas.openxmlformats.org/officeDocument/2006/relationships/oleObject" Target="embeddings/oleObject622.bin"/><Relationship Id="rId287" Type="http://schemas.openxmlformats.org/officeDocument/2006/relationships/image" Target="media/image148.wmf"/><Relationship Id="rId494" Type="http://schemas.openxmlformats.org/officeDocument/2006/relationships/oleObject" Target="embeddings/oleObject221.bin"/><Relationship Id="rId147" Type="http://schemas.openxmlformats.org/officeDocument/2006/relationships/oleObject" Target="embeddings/oleObject68.bin"/><Relationship Id="rId354" Type="http://schemas.openxmlformats.org/officeDocument/2006/relationships/image" Target="media/image196.wmf"/><Relationship Id="rId799" Type="http://schemas.openxmlformats.org/officeDocument/2006/relationships/oleObject" Target="embeddings/oleObject367.bin"/><Relationship Id="rId1191" Type="http://schemas.openxmlformats.org/officeDocument/2006/relationships/oleObject" Target="embeddings/oleObject437.bin"/><Relationship Id="rId2035" Type="http://schemas.openxmlformats.org/officeDocument/2006/relationships/image" Target="media/image1343.wmf"/><Relationship Id="rId561" Type="http://schemas.openxmlformats.org/officeDocument/2006/relationships/oleObject" Target="embeddings/oleObject251.bin"/><Relationship Id="rId659" Type="http://schemas.openxmlformats.org/officeDocument/2006/relationships/image" Target="media/image354.wmf"/><Relationship Id="rId866" Type="http://schemas.openxmlformats.org/officeDocument/2006/relationships/image" Target="media/image485.wmf"/><Relationship Id="rId1289" Type="http://schemas.openxmlformats.org/officeDocument/2006/relationships/image" Target="media/image796.emf"/><Relationship Id="rId1496" Type="http://schemas.openxmlformats.org/officeDocument/2006/relationships/image" Target="media/image943.wmf"/><Relationship Id="rId214" Type="http://schemas.openxmlformats.org/officeDocument/2006/relationships/oleObject" Target="embeddings/oleObject100.bin"/><Relationship Id="rId421" Type="http://schemas.openxmlformats.org/officeDocument/2006/relationships/image" Target="media/image231.emf"/><Relationship Id="rId519" Type="http://schemas.openxmlformats.org/officeDocument/2006/relationships/oleObject" Target="embeddings/oleObject233.bin"/><Relationship Id="rId1051" Type="http://schemas.openxmlformats.org/officeDocument/2006/relationships/oleObject" Target="embeddings/oleObject394.bin"/><Relationship Id="rId1149" Type="http://schemas.openxmlformats.org/officeDocument/2006/relationships/image" Target="media/image729.wmf"/><Relationship Id="rId1356" Type="http://schemas.openxmlformats.org/officeDocument/2006/relationships/image" Target="media/image845.wmf"/><Relationship Id="rId2102" Type="http://schemas.openxmlformats.org/officeDocument/2006/relationships/image" Target="media/image1394.wmf"/><Relationship Id="rId726" Type="http://schemas.openxmlformats.org/officeDocument/2006/relationships/image" Target="media/image388.emf"/><Relationship Id="rId933" Type="http://schemas.openxmlformats.org/officeDocument/2006/relationships/image" Target="media/image551.wmf"/><Relationship Id="rId1009" Type="http://schemas.openxmlformats.org/officeDocument/2006/relationships/image" Target="media/image623.emf"/><Relationship Id="rId1563" Type="http://schemas.openxmlformats.org/officeDocument/2006/relationships/image" Target="media/image995.wmf"/><Relationship Id="rId1770" Type="http://schemas.openxmlformats.org/officeDocument/2006/relationships/image" Target="media/image1149.png"/><Relationship Id="rId1868" Type="http://schemas.openxmlformats.org/officeDocument/2006/relationships/image" Target="media/image1241.wmf"/><Relationship Id="rId62" Type="http://schemas.openxmlformats.org/officeDocument/2006/relationships/image" Target="media/image29.wmf"/><Relationship Id="rId1216" Type="http://schemas.openxmlformats.org/officeDocument/2006/relationships/oleObject" Target="embeddings/oleObject451.bin"/><Relationship Id="rId1423" Type="http://schemas.openxmlformats.org/officeDocument/2006/relationships/image" Target="media/image907.wmf"/><Relationship Id="rId1630" Type="http://schemas.openxmlformats.org/officeDocument/2006/relationships/image" Target="http://upload.wikimedia.org/math/d/d/a/ddaf7ec945c9cbcb90a1d4b808cfaddf.png" TargetMode="External"/><Relationship Id="rId1728" Type="http://schemas.openxmlformats.org/officeDocument/2006/relationships/image" Target="media/image1110.wmf"/><Relationship Id="rId1935" Type="http://schemas.openxmlformats.org/officeDocument/2006/relationships/oleObject" Target="embeddings/oleObject633.bin"/><Relationship Id="rId169" Type="http://schemas.openxmlformats.org/officeDocument/2006/relationships/oleObject" Target="embeddings/oleObject78.bin"/><Relationship Id="rId376" Type="http://schemas.openxmlformats.org/officeDocument/2006/relationships/image" Target="media/image207.wmf"/><Relationship Id="rId583" Type="http://schemas.openxmlformats.org/officeDocument/2006/relationships/oleObject" Target="embeddings/oleObject262.bin"/><Relationship Id="rId790" Type="http://schemas.openxmlformats.org/officeDocument/2006/relationships/image" Target="media/image422.emf"/><Relationship Id="rId2057" Type="http://schemas.openxmlformats.org/officeDocument/2006/relationships/oleObject" Target="embeddings/oleObject687.bin"/><Relationship Id="rId4" Type="http://schemas.openxmlformats.org/officeDocument/2006/relationships/webSettings" Target="webSettings.xml"/><Relationship Id="rId236" Type="http://schemas.openxmlformats.org/officeDocument/2006/relationships/image" Target="media/image120.wmf"/><Relationship Id="rId443" Type="http://schemas.openxmlformats.org/officeDocument/2006/relationships/oleObject" Target="embeddings/oleObject196.bin"/><Relationship Id="rId650" Type="http://schemas.openxmlformats.org/officeDocument/2006/relationships/oleObject" Target="embeddings/oleObject295.bin"/><Relationship Id="rId888" Type="http://schemas.openxmlformats.org/officeDocument/2006/relationships/image" Target="media/image507.wmf"/><Relationship Id="rId1073" Type="http://schemas.openxmlformats.org/officeDocument/2006/relationships/oleObject" Target="embeddings/oleObject405.bin"/><Relationship Id="rId1280" Type="http://schemas.openxmlformats.org/officeDocument/2006/relationships/oleObject" Target="embeddings/oleObject483.bin"/><Relationship Id="rId303" Type="http://schemas.openxmlformats.org/officeDocument/2006/relationships/image" Target="media/image156.wmf"/><Relationship Id="rId748" Type="http://schemas.openxmlformats.org/officeDocument/2006/relationships/image" Target="media/image400.png"/><Relationship Id="rId955" Type="http://schemas.openxmlformats.org/officeDocument/2006/relationships/image" Target="media/image573.wmf"/><Relationship Id="rId1140" Type="http://schemas.openxmlformats.org/officeDocument/2006/relationships/image" Target="media/image723.png"/><Relationship Id="rId1378" Type="http://schemas.openxmlformats.org/officeDocument/2006/relationships/image" Target="media/image867.wmf"/><Relationship Id="rId1585" Type="http://schemas.openxmlformats.org/officeDocument/2006/relationships/image" Target="media/image1010.wmf"/><Relationship Id="rId1792" Type="http://schemas.openxmlformats.org/officeDocument/2006/relationships/image" Target="media/image1171.wmf"/><Relationship Id="rId84" Type="http://schemas.openxmlformats.org/officeDocument/2006/relationships/image" Target="media/image41.wmf"/><Relationship Id="rId510" Type="http://schemas.openxmlformats.org/officeDocument/2006/relationships/oleObject" Target="embeddings/oleObject229.bin"/><Relationship Id="rId608" Type="http://schemas.openxmlformats.org/officeDocument/2006/relationships/image" Target="media/image328.wmf"/><Relationship Id="rId815" Type="http://schemas.openxmlformats.org/officeDocument/2006/relationships/image" Target="media/image436.wmf"/><Relationship Id="rId1238" Type="http://schemas.openxmlformats.org/officeDocument/2006/relationships/oleObject" Target="embeddings/oleObject462.bin"/><Relationship Id="rId1445" Type="http://schemas.openxmlformats.org/officeDocument/2006/relationships/oleObject" Target="embeddings/oleObject522.bin"/><Relationship Id="rId1652" Type="http://schemas.openxmlformats.org/officeDocument/2006/relationships/image" Target="media/image1047.wmf"/><Relationship Id="rId1000" Type="http://schemas.openxmlformats.org/officeDocument/2006/relationships/image" Target="media/image616.wmf"/><Relationship Id="rId1305" Type="http://schemas.openxmlformats.org/officeDocument/2006/relationships/image" Target="media/image804.jpeg"/><Relationship Id="rId1957" Type="http://schemas.openxmlformats.org/officeDocument/2006/relationships/image" Target="media/image1302.wmf"/><Relationship Id="rId1512" Type="http://schemas.openxmlformats.org/officeDocument/2006/relationships/image" Target="media/image951.wmf"/><Relationship Id="rId1817" Type="http://schemas.openxmlformats.org/officeDocument/2006/relationships/image" Target="media/image1196.wmf"/><Relationship Id="rId11" Type="http://schemas.openxmlformats.org/officeDocument/2006/relationships/image" Target="media/image3.wmf"/><Relationship Id="rId398" Type="http://schemas.openxmlformats.org/officeDocument/2006/relationships/oleObject" Target="embeddings/oleObject173.bin"/><Relationship Id="rId2079" Type="http://schemas.openxmlformats.org/officeDocument/2006/relationships/image" Target="media/image1371.wmf"/><Relationship Id="rId160" Type="http://schemas.openxmlformats.org/officeDocument/2006/relationships/oleObject" Target="embeddings/oleObject74.bin"/><Relationship Id="rId258" Type="http://schemas.openxmlformats.org/officeDocument/2006/relationships/image" Target="media/image131.wmf"/><Relationship Id="rId465" Type="http://schemas.openxmlformats.org/officeDocument/2006/relationships/oleObject" Target="embeddings/oleObject207.bin"/><Relationship Id="rId672" Type="http://schemas.openxmlformats.org/officeDocument/2006/relationships/oleObject" Target="embeddings/oleObject306.bin"/><Relationship Id="rId1095" Type="http://schemas.openxmlformats.org/officeDocument/2006/relationships/image" Target="media/image681.wmf"/><Relationship Id="rId118" Type="http://schemas.openxmlformats.org/officeDocument/2006/relationships/image" Target="media/image58.wmf"/><Relationship Id="rId325" Type="http://schemas.openxmlformats.org/officeDocument/2006/relationships/image" Target="media/image172.wmf"/><Relationship Id="rId532" Type="http://schemas.openxmlformats.org/officeDocument/2006/relationships/oleObject" Target="embeddings/oleObject236.bin"/><Relationship Id="rId977" Type="http://schemas.openxmlformats.org/officeDocument/2006/relationships/image" Target="media/image595.wmf"/><Relationship Id="rId1162" Type="http://schemas.openxmlformats.org/officeDocument/2006/relationships/oleObject" Target="embeddings/oleObject421.bin"/><Relationship Id="rId2006" Type="http://schemas.openxmlformats.org/officeDocument/2006/relationships/oleObject" Target="embeddings/oleObject668.bin"/><Relationship Id="rId837" Type="http://schemas.openxmlformats.org/officeDocument/2006/relationships/image" Target="media/image458.wmf"/><Relationship Id="rId1022" Type="http://schemas.openxmlformats.org/officeDocument/2006/relationships/image" Target="media/image635.wmf"/><Relationship Id="rId1467" Type="http://schemas.openxmlformats.org/officeDocument/2006/relationships/oleObject" Target="embeddings/oleObject533.bin"/><Relationship Id="rId1674" Type="http://schemas.openxmlformats.org/officeDocument/2006/relationships/image" Target="media/image1069.wmf"/><Relationship Id="rId1881" Type="http://schemas.openxmlformats.org/officeDocument/2006/relationships/image" Target="media/image1254.wmf"/><Relationship Id="rId904" Type="http://schemas.openxmlformats.org/officeDocument/2006/relationships/image" Target="media/image522.wmf"/><Relationship Id="rId1327" Type="http://schemas.openxmlformats.org/officeDocument/2006/relationships/image" Target="media/image817.wmf"/><Relationship Id="rId1534" Type="http://schemas.openxmlformats.org/officeDocument/2006/relationships/image" Target="media/image966.wmf"/><Relationship Id="rId1741" Type="http://schemas.openxmlformats.org/officeDocument/2006/relationships/image" Target="media/image1120.png"/><Relationship Id="rId1979" Type="http://schemas.openxmlformats.org/officeDocument/2006/relationships/image" Target="media/image1313.wmf"/><Relationship Id="rId33" Type="http://schemas.openxmlformats.org/officeDocument/2006/relationships/image" Target="media/image14.wmf"/><Relationship Id="rId1601" Type="http://schemas.openxmlformats.org/officeDocument/2006/relationships/oleObject" Target="embeddings/oleObject578.bin"/><Relationship Id="rId1839" Type="http://schemas.openxmlformats.org/officeDocument/2006/relationships/image" Target="media/image1218.wmf"/><Relationship Id="rId182" Type="http://schemas.openxmlformats.org/officeDocument/2006/relationships/image" Target="media/image92.wmf"/><Relationship Id="rId1906" Type="http://schemas.openxmlformats.org/officeDocument/2006/relationships/oleObject" Target="embeddings/oleObject619.bin"/><Relationship Id="rId487" Type="http://schemas.openxmlformats.org/officeDocument/2006/relationships/image" Target="media/image264.wmf"/><Relationship Id="rId694" Type="http://schemas.openxmlformats.org/officeDocument/2006/relationships/image" Target="media/image372.emf"/><Relationship Id="rId2070" Type="http://schemas.openxmlformats.org/officeDocument/2006/relationships/image" Target="media/image1364.wmf"/><Relationship Id="rId347" Type="http://schemas.openxmlformats.org/officeDocument/2006/relationships/image" Target="media/image190.wmf"/><Relationship Id="rId999" Type="http://schemas.openxmlformats.org/officeDocument/2006/relationships/oleObject" Target="embeddings/oleObject378.bin"/><Relationship Id="rId1184" Type="http://schemas.openxmlformats.org/officeDocument/2006/relationships/image" Target="media/image745.wmf"/><Relationship Id="rId2028" Type="http://schemas.openxmlformats.org/officeDocument/2006/relationships/oleObject" Target="embeddings/oleObject676.bin"/><Relationship Id="rId554" Type="http://schemas.openxmlformats.org/officeDocument/2006/relationships/oleObject" Target="embeddings/oleObject247.bin"/><Relationship Id="rId761" Type="http://schemas.openxmlformats.org/officeDocument/2006/relationships/oleObject" Target="embeddings/oleObject348.bin"/><Relationship Id="rId859" Type="http://schemas.openxmlformats.org/officeDocument/2006/relationships/oleObject" Target="embeddings/oleObject375.bin"/><Relationship Id="rId1391" Type="http://schemas.openxmlformats.org/officeDocument/2006/relationships/image" Target="media/image880.wmf"/><Relationship Id="rId1489" Type="http://schemas.openxmlformats.org/officeDocument/2006/relationships/oleObject" Target="embeddings/oleObject544.bin"/><Relationship Id="rId1696" Type="http://schemas.openxmlformats.org/officeDocument/2006/relationships/image" Target="media/image1091.wmf"/><Relationship Id="rId207" Type="http://schemas.openxmlformats.org/officeDocument/2006/relationships/oleObject" Target="embeddings/oleObject97.bin"/><Relationship Id="rId414" Type="http://schemas.openxmlformats.org/officeDocument/2006/relationships/oleObject" Target="embeddings/oleObject181.bin"/><Relationship Id="rId621" Type="http://schemas.openxmlformats.org/officeDocument/2006/relationships/oleObject" Target="embeddings/oleObject281.bin"/><Relationship Id="rId1044" Type="http://schemas.openxmlformats.org/officeDocument/2006/relationships/image" Target="media/image647.wmf"/><Relationship Id="rId1251" Type="http://schemas.openxmlformats.org/officeDocument/2006/relationships/image" Target="media/image777.wmf"/><Relationship Id="rId1349" Type="http://schemas.openxmlformats.org/officeDocument/2006/relationships/oleObject" Target="embeddings/oleObject505.bin"/><Relationship Id="rId719" Type="http://schemas.openxmlformats.org/officeDocument/2006/relationships/oleObject" Target="embeddings/oleObject329.bin"/><Relationship Id="rId926" Type="http://schemas.openxmlformats.org/officeDocument/2006/relationships/image" Target="media/image544.wmf"/><Relationship Id="rId1111" Type="http://schemas.openxmlformats.org/officeDocument/2006/relationships/image" Target="media/image697.wmf"/><Relationship Id="rId1556" Type="http://schemas.openxmlformats.org/officeDocument/2006/relationships/image" Target="media/image988.wmf"/><Relationship Id="rId1763" Type="http://schemas.openxmlformats.org/officeDocument/2006/relationships/image" Target="media/image1142.png"/><Relationship Id="rId1970" Type="http://schemas.openxmlformats.org/officeDocument/2006/relationships/oleObject" Target="embeddings/oleObject650.bin"/><Relationship Id="rId55" Type="http://schemas.openxmlformats.org/officeDocument/2006/relationships/oleObject" Target="embeddings/oleObject24.bin"/><Relationship Id="rId1209" Type="http://schemas.openxmlformats.org/officeDocument/2006/relationships/oleObject" Target="embeddings/oleObject447.bin"/><Relationship Id="rId1416" Type="http://schemas.openxmlformats.org/officeDocument/2006/relationships/image" Target="media/image902.wmf"/><Relationship Id="rId1623" Type="http://schemas.openxmlformats.org/officeDocument/2006/relationships/image" Target="http://upload.wikimedia.org/math/4/f/8/4f89861158db8aab02970039a426247b.png" TargetMode="External"/><Relationship Id="rId1830" Type="http://schemas.openxmlformats.org/officeDocument/2006/relationships/image" Target="media/image1209.png"/><Relationship Id="rId1928" Type="http://schemas.openxmlformats.org/officeDocument/2006/relationships/image" Target="media/image1287.wmf"/><Relationship Id="rId2092" Type="http://schemas.openxmlformats.org/officeDocument/2006/relationships/image" Target="media/image1384.wmf"/><Relationship Id="rId271" Type="http://schemas.openxmlformats.org/officeDocument/2006/relationships/image" Target="media/image140.emf"/><Relationship Id="rId131" Type="http://schemas.openxmlformats.org/officeDocument/2006/relationships/image" Target="media/image65.wmf"/><Relationship Id="rId369" Type="http://schemas.openxmlformats.org/officeDocument/2006/relationships/oleObject" Target="embeddings/oleObject160.bin"/><Relationship Id="rId576" Type="http://schemas.openxmlformats.org/officeDocument/2006/relationships/image" Target="media/image312.wmf"/><Relationship Id="rId783" Type="http://schemas.openxmlformats.org/officeDocument/2006/relationships/oleObject" Target="embeddings/oleObject359.bin"/><Relationship Id="rId990" Type="http://schemas.openxmlformats.org/officeDocument/2006/relationships/image" Target="media/image608.wmf"/><Relationship Id="rId229" Type="http://schemas.openxmlformats.org/officeDocument/2006/relationships/oleObject" Target="embeddings/oleObject107.bin"/><Relationship Id="rId436" Type="http://schemas.openxmlformats.org/officeDocument/2006/relationships/image" Target="media/image238.emf"/><Relationship Id="rId643" Type="http://schemas.openxmlformats.org/officeDocument/2006/relationships/image" Target="media/image346.emf"/><Relationship Id="rId1066" Type="http://schemas.openxmlformats.org/officeDocument/2006/relationships/image" Target="media/image659.wmf"/><Relationship Id="rId1273" Type="http://schemas.openxmlformats.org/officeDocument/2006/relationships/image" Target="media/image788.wmf"/><Relationship Id="rId1480" Type="http://schemas.openxmlformats.org/officeDocument/2006/relationships/image" Target="media/image935.wmf"/><Relationship Id="rId850" Type="http://schemas.openxmlformats.org/officeDocument/2006/relationships/image" Target="media/image471.wmf"/><Relationship Id="rId948" Type="http://schemas.openxmlformats.org/officeDocument/2006/relationships/image" Target="media/image566.wmf"/><Relationship Id="rId1133" Type="http://schemas.openxmlformats.org/officeDocument/2006/relationships/image" Target="media/image719.wmf"/><Relationship Id="rId1578" Type="http://schemas.openxmlformats.org/officeDocument/2006/relationships/oleObject" Target="embeddings/oleObject566.bin"/><Relationship Id="rId1785" Type="http://schemas.openxmlformats.org/officeDocument/2006/relationships/image" Target="media/image1164.png"/><Relationship Id="rId1992" Type="http://schemas.openxmlformats.org/officeDocument/2006/relationships/oleObject" Target="embeddings/oleObject661.bin"/><Relationship Id="rId77" Type="http://schemas.openxmlformats.org/officeDocument/2006/relationships/image" Target="media/image37.emf"/><Relationship Id="rId503" Type="http://schemas.openxmlformats.org/officeDocument/2006/relationships/image" Target="media/image272.emf"/><Relationship Id="rId710" Type="http://schemas.openxmlformats.org/officeDocument/2006/relationships/image" Target="media/image380.emf"/><Relationship Id="rId808" Type="http://schemas.openxmlformats.org/officeDocument/2006/relationships/image" Target="media/image431.wmf"/><Relationship Id="rId1340" Type="http://schemas.openxmlformats.org/officeDocument/2006/relationships/image" Target="media/image830.wmf"/><Relationship Id="rId1438" Type="http://schemas.openxmlformats.org/officeDocument/2006/relationships/image" Target="media/image914.wmf"/><Relationship Id="rId1645" Type="http://schemas.openxmlformats.org/officeDocument/2006/relationships/image" Target="media/image1041.wmf"/><Relationship Id="rId1200" Type="http://schemas.openxmlformats.org/officeDocument/2006/relationships/image" Target="media/image753.wmf"/><Relationship Id="rId1852" Type="http://schemas.openxmlformats.org/officeDocument/2006/relationships/oleObject" Target="embeddings/oleObject615.bin"/><Relationship Id="rId1505" Type="http://schemas.openxmlformats.org/officeDocument/2006/relationships/oleObject" Target="embeddings/oleObject552.bin"/><Relationship Id="rId1712" Type="http://schemas.openxmlformats.org/officeDocument/2006/relationships/oleObject" Target="embeddings/oleObject599.bin"/><Relationship Id="rId293" Type="http://schemas.openxmlformats.org/officeDocument/2006/relationships/image" Target="media/image151.wmf"/><Relationship Id="rId153" Type="http://schemas.openxmlformats.org/officeDocument/2006/relationships/image" Target="media/image77.wmf"/><Relationship Id="rId360" Type="http://schemas.openxmlformats.org/officeDocument/2006/relationships/image" Target="media/image199.wmf"/><Relationship Id="rId598" Type="http://schemas.openxmlformats.org/officeDocument/2006/relationships/image" Target="media/image323.wmf"/><Relationship Id="rId2041" Type="http://schemas.openxmlformats.org/officeDocument/2006/relationships/image" Target="media/image1348.wmf"/><Relationship Id="rId220" Type="http://schemas.openxmlformats.org/officeDocument/2006/relationships/oleObject" Target="embeddings/oleObject103.bin"/><Relationship Id="rId458" Type="http://schemas.openxmlformats.org/officeDocument/2006/relationships/image" Target="media/image249.wmf"/><Relationship Id="rId665" Type="http://schemas.openxmlformats.org/officeDocument/2006/relationships/image" Target="media/image357.emf"/><Relationship Id="rId872" Type="http://schemas.openxmlformats.org/officeDocument/2006/relationships/image" Target="media/image491.wmf"/><Relationship Id="rId1088" Type="http://schemas.openxmlformats.org/officeDocument/2006/relationships/image" Target="media/image674.wmf"/><Relationship Id="rId1295" Type="http://schemas.openxmlformats.org/officeDocument/2006/relationships/image" Target="media/image799.emf"/><Relationship Id="rId318" Type="http://schemas.openxmlformats.org/officeDocument/2006/relationships/image" Target="media/image166.wmf"/><Relationship Id="rId525" Type="http://schemas.openxmlformats.org/officeDocument/2006/relationships/image" Target="media/image285.png"/><Relationship Id="rId732" Type="http://schemas.openxmlformats.org/officeDocument/2006/relationships/image" Target="media/image391.wmf"/><Relationship Id="rId1155" Type="http://schemas.openxmlformats.org/officeDocument/2006/relationships/image" Target="media/image732.wmf"/><Relationship Id="rId1362" Type="http://schemas.openxmlformats.org/officeDocument/2006/relationships/image" Target="media/image851.wmf"/><Relationship Id="rId99" Type="http://schemas.openxmlformats.org/officeDocument/2006/relationships/oleObject" Target="embeddings/oleObject45.bin"/><Relationship Id="rId1015" Type="http://schemas.openxmlformats.org/officeDocument/2006/relationships/image" Target="media/image629.wmf"/><Relationship Id="rId1222" Type="http://schemas.openxmlformats.org/officeDocument/2006/relationships/oleObject" Target="embeddings/oleObject454.bin"/><Relationship Id="rId1667" Type="http://schemas.openxmlformats.org/officeDocument/2006/relationships/image" Target="media/image1062.wmf"/><Relationship Id="rId1874" Type="http://schemas.openxmlformats.org/officeDocument/2006/relationships/image" Target="media/image1247.wmf"/><Relationship Id="rId1527" Type="http://schemas.openxmlformats.org/officeDocument/2006/relationships/image" Target="media/image959.wmf"/><Relationship Id="rId1734" Type="http://schemas.openxmlformats.org/officeDocument/2006/relationships/image" Target="media/image1114.wmf"/><Relationship Id="rId1941" Type="http://schemas.openxmlformats.org/officeDocument/2006/relationships/image" Target="media/image1294.wmf"/><Relationship Id="rId26" Type="http://schemas.openxmlformats.org/officeDocument/2006/relationships/oleObject" Target="embeddings/oleObject10.bin"/><Relationship Id="rId175" Type="http://schemas.openxmlformats.org/officeDocument/2006/relationships/oleObject" Target="embeddings/oleObject81.bin"/><Relationship Id="rId1801" Type="http://schemas.openxmlformats.org/officeDocument/2006/relationships/image" Target="media/image1180.wmf"/><Relationship Id="rId382" Type="http://schemas.openxmlformats.org/officeDocument/2006/relationships/oleObject" Target="embeddings/oleObject165.bin"/><Relationship Id="rId687" Type="http://schemas.openxmlformats.org/officeDocument/2006/relationships/oleObject" Target="embeddings/oleObject313.bin"/><Relationship Id="rId2063" Type="http://schemas.openxmlformats.org/officeDocument/2006/relationships/oleObject" Target="embeddings/oleObject690.bin"/><Relationship Id="rId242" Type="http://schemas.openxmlformats.org/officeDocument/2006/relationships/image" Target="media/image123.wmf"/><Relationship Id="rId894" Type="http://schemas.openxmlformats.org/officeDocument/2006/relationships/oleObject" Target="embeddings/oleObject376.bin"/><Relationship Id="rId1177" Type="http://schemas.openxmlformats.org/officeDocument/2006/relationships/image" Target="media/image742.wmf"/><Relationship Id="rId102" Type="http://schemas.openxmlformats.org/officeDocument/2006/relationships/image" Target="media/image50.wmf"/><Relationship Id="rId547" Type="http://schemas.openxmlformats.org/officeDocument/2006/relationships/image" Target="media/image298.wmf"/><Relationship Id="rId754" Type="http://schemas.openxmlformats.org/officeDocument/2006/relationships/image" Target="media/image404.wmf"/><Relationship Id="rId961" Type="http://schemas.openxmlformats.org/officeDocument/2006/relationships/image" Target="media/image579.wmf"/><Relationship Id="rId1384" Type="http://schemas.openxmlformats.org/officeDocument/2006/relationships/image" Target="media/image873.wmf"/><Relationship Id="rId1591" Type="http://schemas.openxmlformats.org/officeDocument/2006/relationships/image" Target="media/image1013.wmf"/><Relationship Id="rId1689" Type="http://schemas.openxmlformats.org/officeDocument/2006/relationships/image" Target="media/image1084.wmf"/><Relationship Id="rId90" Type="http://schemas.openxmlformats.org/officeDocument/2006/relationships/image" Target="media/image44.wmf"/><Relationship Id="rId407" Type="http://schemas.openxmlformats.org/officeDocument/2006/relationships/image" Target="media/image224.wmf"/><Relationship Id="rId614" Type="http://schemas.openxmlformats.org/officeDocument/2006/relationships/image" Target="media/image331.wmf"/><Relationship Id="rId821" Type="http://schemas.openxmlformats.org/officeDocument/2006/relationships/image" Target="media/image442.wmf"/><Relationship Id="rId1037" Type="http://schemas.openxmlformats.org/officeDocument/2006/relationships/oleObject" Target="embeddings/oleObject388.bin"/><Relationship Id="rId1244" Type="http://schemas.openxmlformats.org/officeDocument/2006/relationships/oleObject" Target="embeddings/oleObject465.bin"/><Relationship Id="rId1451" Type="http://schemas.openxmlformats.org/officeDocument/2006/relationships/oleObject" Target="embeddings/oleObject525.bin"/><Relationship Id="rId1896" Type="http://schemas.openxmlformats.org/officeDocument/2006/relationships/image" Target="media/image1268.wmf"/><Relationship Id="rId919" Type="http://schemas.openxmlformats.org/officeDocument/2006/relationships/image" Target="media/image537.wmf"/><Relationship Id="rId1104" Type="http://schemas.openxmlformats.org/officeDocument/2006/relationships/image" Target="media/image690.wmf"/><Relationship Id="rId1311" Type="http://schemas.openxmlformats.org/officeDocument/2006/relationships/oleObject" Target="embeddings/oleObject498.bin"/><Relationship Id="rId1549" Type="http://schemas.openxmlformats.org/officeDocument/2006/relationships/image" Target="media/image981.wmf"/><Relationship Id="rId1756" Type="http://schemas.openxmlformats.org/officeDocument/2006/relationships/image" Target="media/image1135.png"/><Relationship Id="rId1963" Type="http://schemas.openxmlformats.org/officeDocument/2006/relationships/image" Target="media/image1305.wmf"/><Relationship Id="rId48" Type="http://schemas.openxmlformats.org/officeDocument/2006/relationships/oleObject" Target="embeddings/oleObject21.bin"/><Relationship Id="rId1409" Type="http://schemas.openxmlformats.org/officeDocument/2006/relationships/image" Target="media/image897.wmf"/><Relationship Id="rId1616" Type="http://schemas.openxmlformats.org/officeDocument/2006/relationships/oleObject" Target="embeddings/oleObject585.bin"/><Relationship Id="rId1823" Type="http://schemas.openxmlformats.org/officeDocument/2006/relationships/image" Target="media/image1202.wmf"/><Relationship Id="rId197" Type="http://schemas.openxmlformats.org/officeDocument/2006/relationships/oleObject" Target="embeddings/oleObject92.bin"/><Relationship Id="rId2085" Type="http://schemas.openxmlformats.org/officeDocument/2006/relationships/image" Target="media/image1377.wmf"/><Relationship Id="rId264" Type="http://schemas.openxmlformats.org/officeDocument/2006/relationships/image" Target="media/image136.wmf"/><Relationship Id="rId471" Type="http://schemas.openxmlformats.org/officeDocument/2006/relationships/oleObject" Target="embeddings/oleObject210.bin"/><Relationship Id="rId124" Type="http://schemas.openxmlformats.org/officeDocument/2006/relationships/image" Target="media/image61.emf"/><Relationship Id="rId569" Type="http://schemas.openxmlformats.org/officeDocument/2006/relationships/oleObject" Target="embeddings/oleObject255.bin"/><Relationship Id="rId776" Type="http://schemas.openxmlformats.org/officeDocument/2006/relationships/image" Target="media/image415.emf"/><Relationship Id="rId983" Type="http://schemas.openxmlformats.org/officeDocument/2006/relationships/image" Target="media/image601.wmf"/><Relationship Id="rId1199" Type="http://schemas.openxmlformats.org/officeDocument/2006/relationships/oleObject" Target="embeddings/oleObject441.bin"/><Relationship Id="rId331" Type="http://schemas.openxmlformats.org/officeDocument/2006/relationships/oleObject" Target="embeddings/oleObject148.bin"/><Relationship Id="rId429" Type="http://schemas.openxmlformats.org/officeDocument/2006/relationships/oleObject" Target="embeddings/oleObject189.bin"/><Relationship Id="rId636" Type="http://schemas.openxmlformats.org/officeDocument/2006/relationships/oleObject" Target="embeddings/oleObject288.bin"/><Relationship Id="rId1059" Type="http://schemas.openxmlformats.org/officeDocument/2006/relationships/oleObject" Target="embeddings/oleObject398.bin"/><Relationship Id="rId1266" Type="http://schemas.openxmlformats.org/officeDocument/2006/relationships/oleObject" Target="embeddings/oleObject476.bin"/><Relationship Id="rId1473" Type="http://schemas.openxmlformats.org/officeDocument/2006/relationships/oleObject" Target="embeddings/oleObject536.bin"/><Relationship Id="rId2012" Type="http://schemas.openxmlformats.org/officeDocument/2006/relationships/image" Target="media/image1330.emf"/><Relationship Id="rId843" Type="http://schemas.openxmlformats.org/officeDocument/2006/relationships/image" Target="media/image464.wmf"/><Relationship Id="rId1126" Type="http://schemas.openxmlformats.org/officeDocument/2006/relationships/image" Target="media/image712.wmf"/><Relationship Id="rId1680" Type="http://schemas.openxmlformats.org/officeDocument/2006/relationships/image" Target="media/image1075.wmf"/><Relationship Id="rId1778" Type="http://schemas.openxmlformats.org/officeDocument/2006/relationships/image" Target="media/image1157.png"/><Relationship Id="rId1985" Type="http://schemas.openxmlformats.org/officeDocument/2006/relationships/image" Target="media/image1316.wmf"/><Relationship Id="rId703" Type="http://schemas.openxmlformats.org/officeDocument/2006/relationships/oleObject" Target="embeddings/oleObject321.bin"/><Relationship Id="rId910" Type="http://schemas.openxmlformats.org/officeDocument/2006/relationships/image" Target="media/image528.wmf"/><Relationship Id="rId1333" Type="http://schemas.openxmlformats.org/officeDocument/2006/relationships/image" Target="media/image823.wmf"/><Relationship Id="rId1540" Type="http://schemas.openxmlformats.org/officeDocument/2006/relationships/image" Target="media/image972.wmf"/><Relationship Id="rId1638" Type="http://schemas.openxmlformats.org/officeDocument/2006/relationships/oleObject" Target="embeddings/oleObject589.bin"/><Relationship Id="rId1400" Type="http://schemas.openxmlformats.org/officeDocument/2006/relationships/image" Target="media/image889.wmf"/><Relationship Id="rId1845" Type="http://schemas.openxmlformats.org/officeDocument/2006/relationships/image" Target="media/image1222.wmf"/><Relationship Id="rId1705" Type="http://schemas.openxmlformats.org/officeDocument/2006/relationships/image" Target="media/image1098.wmf"/><Relationship Id="rId1912" Type="http://schemas.openxmlformats.org/officeDocument/2006/relationships/image" Target="media/image1279.wmf"/><Relationship Id="rId286" Type="http://schemas.openxmlformats.org/officeDocument/2006/relationships/oleObject" Target="embeddings/oleObject133.bin"/><Relationship Id="rId493" Type="http://schemas.openxmlformats.org/officeDocument/2006/relationships/image" Target="media/image267.wmf"/><Relationship Id="rId146" Type="http://schemas.openxmlformats.org/officeDocument/2006/relationships/image" Target="media/image73.wmf"/><Relationship Id="rId353" Type="http://schemas.openxmlformats.org/officeDocument/2006/relationships/oleObject" Target="embeddings/oleObject152.bin"/><Relationship Id="rId560" Type="http://schemas.openxmlformats.org/officeDocument/2006/relationships/image" Target="media/image304.wmf"/><Relationship Id="rId798" Type="http://schemas.openxmlformats.org/officeDocument/2006/relationships/image" Target="media/image426.wmf"/><Relationship Id="rId1190" Type="http://schemas.openxmlformats.org/officeDocument/2006/relationships/image" Target="media/image748.wmf"/><Relationship Id="rId2034" Type="http://schemas.openxmlformats.org/officeDocument/2006/relationships/oleObject" Target="embeddings/oleObject679.bin"/><Relationship Id="rId213" Type="http://schemas.openxmlformats.org/officeDocument/2006/relationships/image" Target="media/image108.wmf"/><Relationship Id="rId420" Type="http://schemas.openxmlformats.org/officeDocument/2006/relationships/oleObject" Target="embeddings/oleObject184.bin"/><Relationship Id="rId658" Type="http://schemas.openxmlformats.org/officeDocument/2006/relationships/oleObject" Target="embeddings/oleObject299.bin"/><Relationship Id="rId865" Type="http://schemas.openxmlformats.org/officeDocument/2006/relationships/image" Target="media/image484.wmf"/><Relationship Id="rId1050" Type="http://schemas.openxmlformats.org/officeDocument/2006/relationships/image" Target="media/image651.wmf"/><Relationship Id="rId1288" Type="http://schemas.openxmlformats.org/officeDocument/2006/relationships/oleObject" Target="embeddings/oleObject487.bin"/><Relationship Id="rId1495" Type="http://schemas.openxmlformats.org/officeDocument/2006/relationships/oleObject" Target="embeddings/oleObject547.bin"/><Relationship Id="rId2101" Type="http://schemas.openxmlformats.org/officeDocument/2006/relationships/image" Target="media/image1393.wmf"/><Relationship Id="rId518" Type="http://schemas.openxmlformats.org/officeDocument/2006/relationships/image" Target="media/image280.emf"/><Relationship Id="rId725" Type="http://schemas.openxmlformats.org/officeDocument/2006/relationships/oleObject" Target="embeddings/oleObject332.bin"/><Relationship Id="rId932" Type="http://schemas.openxmlformats.org/officeDocument/2006/relationships/image" Target="media/image550.wmf"/><Relationship Id="rId1148" Type="http://schemas.openxmlformats.org/officeDocument/2006/relationships/oleObject" Target="embeddings/oleObject414.bin"/><Relationship Id="rId1355" Type="http://schemas.openxmlformats.org/officeDocument/2006/relationships/image" Target="media/image844.wmf"/><Relationship Id="rId1562" Type="http://schemas.openxmlformats.org/officeDocument/2006/relationships/image" Target="media/image994.wmf"/><Relationship Id="rId1008" Type="http://schemas.openxmlformats.org/officeDocument/2006/relationships/image" Target="media/image622.emf"/><Relationship Id="rId1215" Type="http://schemas.openxmlformats.org/officeDocument/2006/relationships/image" Target="media/image759.emf"/><Relationship Id="rId1422" Type="http://schemas.openxmlformats.org/officeDocument/2006/relationships/image" Target="media/image906.wmf"/><Relationship Id="rId1867" Type="http://schemas.openxmlformats.org/officeDocument/2006/relationships/image" Target="media/image1240.wmf"/><Relationship Id="rId61" Type="http://schemas.openxmlformats.org/officeDocument/2006/relationships/oleObject" Target="embeddings/oleObject27.bin"/><Relationship Id="rId1727" Type="http://schemas.openxmlformats.org/officeDocument/2006/relationships/image" Target="media/image1109.png"/><Relationship Id="rId1934" Type="http://schemas.openxmlformats.org/officeDocument/2006/relationships/image" Target="media/image1290.wmf"/><Relationship Id="rId19" Type="http://schemas.openxmlformats.org/officeDocument/2006/relationships/image" Target="media/image7.emf"/><Relationship Id="rId168" Type="http://schemas.openxmlformats.org/officeDocument/2006/relationships/image" Target="media/image85.wmf"/><Relationship Id="rId375" Type="http://schemas.openxmlformats.org/officeDocument/2006/relationships/oleObject" Target="embeddings/oleObject163.bin"/><Relationship Id="rId582" Type="http://schemas.openxmlformats.org/officeDocument/2006/relationships/image" Target="media/image315.wmf"/><Relationship Id="rId2056" Type="http://schemas.openxmlformats.org/officeDocument/2006/relationships/image" Target="media/image1357.wmf"/><Relationship Id="rId3" Type="http://schemas.openxmlformats.org/officeDocument/2006/relationships/settings" Target="settings.xml"/><Relationship Id="rId235" Type="http://schemas.openxmlformats.org/officeDocument/2006/relationships/oleObject" Target="embeddings/oleObject110.bin"/><Relationship Id="rId442" Type="http://schemas.openxmlformats.org/officeDocument/2006/relationships/image" Target="media/image241.emf"/><Relationship Id="rId887" Type="http://schemas.openxmlformats.org/officeDocument/2006/relationships/image" Target="media/image506.wmf"/><Relationship Id="rId1072" Type="http://schemas.openxmlformats.org/officeDocument/2006/relationships/image" Target="media/image662.wmf"/><Relationship Id="rId302" Type="http://schemas.openxmlformats.org/officeDocument/2006/relationships/oleObject" Target="embeddings/oleObject141.bin"/><Relationship Id="rId747" Type="http://schemas.openxmlformats.org/officeDocument/2006/relationships/image" Target="media/image399.png"/><Relationship Id="rId954" Type="http://schemas.openxmlformats.org/officeDocument/2006/relationships/image" Target="media/image572.wmf"/><Relationship Id="rId1377" Type="http://schemas.openxmlformats.org/officeDocument/2006/relationships/image" Target="media/image866.wmf"/><Relationship Id="rId1584" Type="http://schemas.openxmlformats.org/officeDocument/2006/relationships/oleObject" Target="embeddings/oleObject569.bin"/><Relationship Id="rId1791" Type="http://schemas.openxmlformats.org/officeDocument/2006/relationships/image" Target="media/image1170.wmf"/><Relationship Id="rId83" Type="http://schemas.openxmlformats.org/officeDocument/2006/relationships/oleObject" Target="embeddings/oleObject37.bin"/><Relationship Id="rId607" Type="http://schemas.openxmlformats.org/officeDocument/2006/relationships/oleObject" Target="embeddings/oleObject274.bin"/><Relationship Id="rId814" Type="http://schemas.openxmlformats.org/officeDocument/2006/relationships/image" Target="media/image435.wmf"/><Relationship Id="rId1237" Type="http://schemas.openxmlformats.org/officeDocument/2006/relationships/image" Target="media/image770.emf"/><Relationship Id="rId1444" Type="http://schemas.openxmlformats.org/officeDocument/2006/relationships/image" Target="media/image917.wmf"/><Relationship Id="rId1651" Type="http://schemas.openxmlformats.org/officeDocument/2006/relationships/image" Target="media/image1046.wmf"/><Relationship Id="rId1889" Type="http://schemas.openxmlformats.org/officeDocument/2006/relationships/image" Target="media/image1262.wmf"/><Relationship Id="rId1304" Type="http://schemas.openxmlformats.org/officeDocument/2006/relationships/oleObject" Target="embeddings/oleObject495.bin"/><Relationship Id="rId1511" Type="http://schemas.openxmlformats.org/officeDocument/2006/relationships/oleObject" Target="embeddings/oleObject555.bin"/><Relationship Id="rId1749" Type="http://schemas.openxmlformats.org/officeDocument/2006/relationships/image" Target="media/image1128.png"/><Relationship Id="rId1956" Type="http://schemas.openxmlformats.org/officeDocument/2006/relationships/oleObject" Target="embeddings/oleObject643.bin"/><Relationship Id="rId1609" Type="http://schemas.openxmlformats.org/officeDocument/2006/relationships/oleObject" Target="embeddings/oleObject582.bin"/><Relationship Id="rId1816" Type="http://schemas.openxmlformats.org/officeDocument/2006/relationships/image" Target="media/image1195.wmf"/><Relationship Id="rId10" Type="http://schemas.openxmlformats.org/officeDocument/2006/relationships/oleObject" Target="embeddings/oleObject2.bin"/><Relationship Id="rId397" Type="http://schemas.openxmlformats.org/officeDocument/2006/relationships/image" Target="media/image219.wmf"/><Relationship Id="rId2078" Type="http://schemas.openxmlformats.org/officeDocument/2006/relationships/image" Target="media/image1370.wmf"/><Relationship Id="rId257" Type="http://schemas.openxmlformats.org/officeDocument/2006/relationships/oleObject" Target="embeddings/oleObject121.bin"/><Relationship Id="rId464" Type="http://schemas.openxmlformats.org/officeDocument/2006/relationships/image" Target="media/image252.wmf"/><Relationship Id="rId1094" Type="http://schemas.openxmlformats.org/officeDocument/2006/relationships/image" Target="media/image680.wmf"/><Relationship Id="rId117" Type="http://schemas.openxmlformats.org/officeDocument/2006/relationships/oleObject" Target="embeddings/oleObject54.bin"/><Relationship Id="rId671" Type="http://schemas.openxmlformats.org/officeDocument/2006/relationships/image" Target="media/image360.emf"/><Relationship Id="rId769" Type="http://schemas.openxmlformats.org/officeDocument/2006/relationships/oleObject" Target="embeddings/oleObject352.bin"/><Relationship Id="rId976" Type="http://schemas.openxmlformats.org/officeDocument/2006/relationships/image" Target="media/image594.wmf"/><Relationship Id="rId1399" Type="http://schemas.openxmlformats.org/officeDocument/2006/relationships/image" Target="media/image888.wmf"/><Relationship Id="rId324" Type="http://schemas.openxmlformats.org/officeDocument/2006/relationships/image" Target="media/image171.wmf"/><Relationship Id="rId531" Type="http://schemas.openxmlformats.org/officeDocument/2006/relationships/image" Target="media/image290.wmf"/><Relationship Id="rId629" Type="http://schemas.openxmlformats.org/officeDocument/2006/relationships/oleObject" Target="embeddings/oleObject285.bin"/><Relationship Id="rId1161" Type="http://schemas.openxmlformats.org/officeDocument/2006/relationships/image" Target="media/image735.wmf"/><Relationship Id="rId1259" Type="http://schemas.openxmlformats.org/officeDocument/2006/relationships/image" Target="media/image781.emf"/><Relationship Id="rId1466" Type="http://schemas.openxmlformats.org/officeDocument/2006/relationships/image" Target="media/image928.wmf"/><Relationship Id="rId2005" Type="http://schemas.openxmlformats.org/officeDocument/2006/relationships/image" Target="media/image1326.wmf"/><Relationship Id="rId836" Type="http://schemas.openxmlformats.org/officeDocument/2006/relationships/image" Target="media/image457.wmf"/><Relationship Id="rId1021" Type="http://schemas.openxmlformats.org/officeDocument/2006/relationships/oleObject" Target="embeddings/oleObject381.bin"/><Relationship Id="rId1119" Type="http://schemas.openxmlformats.org/officeDocument/2006/relationships/image" Target="media/image705.wmf"/><Relationship Id="rId1673" Type="http://schemas.openxmlformats.org/officeDocument/2006/relationships/image" Target="media/image1068.wmf"/><Relationship Id="rId1880" Type="http://schemas.openxmlformats.org/officeDocument/2006/relationships/image" Target="media/image1253.wmf"/><Relationship Id="rId1978" Type="http://schemas.openxmlformats.org/officeDocument/2006/relationships/oleObject" Target="embeddings/oleObject654.bin"/><Relationship Id="rId903" Type="http://schemas.openxmlformats.org/officeDocument/2006/relationships/image" Target="media/image521.wmf"/><Relationship Id="rId1326" Type="http://schemas.openxmlformats.org/officeDocument/2006/relationships/image" Target="media/image816.wmf"/><Relationship Id="rId1533" Type="http://schemas.openxmlformats.org/officeDocument/2006/relationships/image" Target="media/image965.wmf"/><Relationship Id="rId1740" Type="http://schemas.openxmlformats.org/officeDocument/2006/relationships/image" Target="media/image1119.wmf"/><Relationship Id="rId32" Type="http://schemas.openxmlformats.org/officeDocument/2006/relationships/oleObject" Target="embeddings/oleObject13.bin"/><Relationship Id="rId1600" Type="http://schemas.openxmlformats.org/officeDocument/2006/relationships/image" Target="media/image1017.wmf"/><Relationship Id="rId1838" Type="http://schemas.openxmlformats.org/officeDocument/2006/relationships/image" Target="media/image1217.wmf"/><Relationship Id="rId181" Type="http://schemas.openxmlformats.org/officeDocument/2006/relationships/oleObject" Target="embeddings/oleObject84.bin"/><Relationship Id="rId1905" Type="http://schemas.openxmlformats.org/officeDocument/2006/relationships/image" Target="media/image1275.wmf"/><Relationship Id="rId279" Type="http://schemas.openxmlformats.org/officeDocument/2006/relationships/image" Target="media/image144.wmf"/><Relationship Id="rId486" Type="http://schemas.openxmlformats.org/officeDocument/2006/relationships/oleObject" Target="embeddings/oleObject217.bin"/><Relationship Id="rId693" Type="http://schemas.openxmlformats.org/officeDocument/2006/relationships/oleObject" Target="embeddings/oleObject316.bin"/><Relationship Id="rId139" Type="http://schemas.openxmlformats.org/officeDocument/2006/relationships/image" Target="media/image69.wmf"/><Relationship Id="rId346" Type="http://schemas.openxmlformats.org/officeDocument/2006/relationships/image" Target="media/image189.wmf"/><Relationship Id="rId553" Type="http://schemas.openxmlformats.org/officeDocument/2006/relationships/image" Target="media/image301.wmf"/><Relationship Id="rId760" Type="http://schemas.openxmlformats.org/officeDocument/2006/relationships/image" Target="media/image407.emf"/><Relationship Id="rId998" Type="http://schemas.openxmlformats.org/officeDocument/2006/relationships/image" Target="media/image615.wmf"/><Relationship Id="rId1183" Type="http://schemas.openxmlformats.org/officeDocument/2006/relationships/oleObject" Target="embeddings/oleObject433.bin"/><Relationship Id="rId1390" Type="http://schemas.openxmlformats.org/officeDocument/2006/relationships/image" Target="media/image879.wmf"/><Relationship Id="rId2027" Type="http://schemas.openxmlformats.org/officeDocument/2006/relationships/image" Target="media/image1339.wmf"/><Relationship Id="rId206" Type="http://schemas.openxmlformats.org/officeDocument/2006/relationships/image" Target="media/image104.wmf"/><Relationship Id="rId413" Type="http://schemas.openxmlformats.org/officeDocument/2006/relationships/image" Target="media/image227.emf"/><Relationship Id="rId858" Type="http://schemas.openxmlformats.org/officeDocument/2006/relationships/image" Target="media/image478.wmf"/><Relationship Id="rId1043" Type="http://schemas.openxmlformats.org/officeDocument/2006/relationships/oleObject" Target="embeddings/oleObject391.bin"/><Relationship Id="rId1488" Type="http://schemas.openxmlformats.org/officeDocument/2006/relationships/image" Target="media/image939.wmf"/><Relationship Id="rId1695" Type="http://schemas.openxmlformats.org/officeDocument/2006/relationships/image" Target="media/image1090.wmf"/><Relationship Id="rId620" Type="http://schemas.openxmlformats.org/officeDocument/2006/relationships/image" Target="media/image334.wmf"/><Relationship Id="rId718" Type="http://schemas.openxmlformats.org/officeDocument/2006/relationships/image" Target="media/image384.emf"/><Relationship Id="rId925" Type="http://schemas.openxmlformats.org/officeDocument/2006/relationships/image" Target="media/image543.wmf"/><Relationship Id="rId1250" Type="http://schemas.openxmlformats.org/officeDocument/2006/relationships/oleObject" Target="embeddings/oleObject468.bin"/><Relationship Id="rId1348" Type="http://schemas.openxmlformats.org/officeDocument/2006/relationships/image" Target="media/image838.wmf"/><Relationship Id="rId1555" Type="http://schemas.openxmlformats.org/officeDocument/2006/relationships/image" Target="media/image987.wmf"/><Relationship Id="rId1762" Type="http://schemas.openxmlformats.org/officeDocument/2006/relationships/image" Target="media/image1141.png"/><Relationship Id="rId1110" Type="http://schemas.openxmlformats.org/officeDocument/2006/relationships/image" Target="media/image696.wmf"/><Relationship Id="rId1208" Type="http://schemas.openxmlformats.org/officeDocument/2006/relationships/oleObject" Target="embeddings/oleObject446.bin"/><Relationship Id="rId1415" Type="http://schemas.openxmlformats.org/officeDocument/2006/relationships/image" Target="media/image901.wmf"/><Relationship Id="rId54" Type="http://schemas.openxmlformats.org/officeDocument/2006/relationships/image" Target="media/image25.wmf"/><Relationship Id="rId1622" Type="http://schemas.openxmlformats.org/officeDocument/2006/relationships/image" Target="media/image1030.png"/><Relationship Id="rId1927" Type="http://schemas.openxmlformats.org/officeDocument/2006/relationships/oleObject" Target="embeddings/oleObject629.bin"/><Relationship Id="rId2091" Type="http://schemas.openxmlformats.org/officeDocument/2006/relationships/image" Target="media/image1383.wmf"/><Relationship Id="rId270" Type="http://schemas.openxmlformats.org/officeDocument/2006/relationships/image" Target="media/image139.jpeg"/><Relationship Id="rId130" Type="http://schemas.openxmlformats.org/officeDocument/2006/relationships/oleObject" Target="embeddings/oleObject60.bin"/><Relationship Id="rId368" Type="http://schemas.openxmlformats.org/officeDocument/2006/relationships/image" Target="media/image203.wmf"/><Relationship Id="rId575" Type="http://schemas.openxmlformats.org/officeDocument/2006/relationships/oleObject" Target="embeddings/oleObject258.bin"/><Relationship Id="rId782" Type="http://schemas.openxmlformats.org/officeDocument/2006/relationships/image" Target="media/image418.emf"/><Relationship Id="rId2049" Type="http://schemas.openxmlformats.org/officeDocument/2006/relationships/oleObject" Target="embeddings/oleObject683.bin"/><Relationship Id="rId228" Type="http://schemas.openxmlformats.org/officeDocument/2006/relationships/image" Target="media/image116.wmf"/><Relationship Id="rId435" Type="http://schemas.openxmlformats.org/officeDocument/2006/relationships/oleObject" Target="embeddings/oleObject192.bin"/><Relationship Id="rId642" Type="http://schemas.openxmlformats.org/officeDocument/2006/relationships/oleObject" Target="embeddings/oleObject291.bin"/><Relationship Id="rId1065" Type="http://schemas.openxmlformats.org/officeDocument/2006/relationships/oleObject" Target="embeddings/oleObject401.bin"/><Relationship Id="rId1272" Type="http://schemas.openxmlformats.org/officeDocument/2006/relationships/oleObject" Target="embeddings/oleObject479.bin"/><Relationship Id="rId502" Type="http://schemas.openxmlformats.org/officeDocument/2006/relationships/oleObject" Target="embeddings/oleObject225.bin"/><Relationship Id="rId947" Type="http://schemas.openxmlformats.org/officeDocument/2006/relationships/image" Target="media/image565.wmf"/><Relationship Id="rId1132" Type="http://schemas.openxmlformats.org/officeDocument/2006/relationships/image" Target="media/image718.wmf"/><Relationship Id="rId1577" Type="http://schemas.openxmlformats.org/officeDocument/2006/relationships/image" Target="media/image1006.wmf"/><Relationship Id="rId1784" Type="http://schemas.openxmlformats.org/officeDocument/2006/relationships/image" Target="media/image1163.png"/><Relationship Id="rId1991" Type="http://schemas.openxmlformats.org/officeDocument/2006/relationships/image" Target="media/image1319.wmf"/><Relationship Id="rId76" Type="http://schemas.openxmlformats.org/officeDocument/2006/relationships/image" Target="media/image36.emf"/><Relationship Id="rId807" Type="http://schemas.openxmlformats.org/officeDocument/2006/relationships/oleObject" Target="embeddings/oleObject371.bin"/><Relationship Id="rId1437" Type="http://schemas.openxmlformats.org/officeDocument/2006/relationships/oleObject" Target="embeddings/oleObject518.bin"/><Relationship Id="rId1644" Type="http://schemas.openxmlformats.org/officeDocument/2006/relationships/oleObject" Target="embeddings/oleObject592.bin"/><Relationship Id="rId1851" Type="http://schemas.openxmlformats.org/officeDocument/2006/relationships/image" Target="media/image1225.wmf"/><Relationship Id="rId1504" Type="http://schemas.openxmlformats.org/officeDocument/2006/relationships/image" Target="media/image947.wmf"/><Relationship Id="rId1711" Type="http://schemas.openxmlformats.org/officeDocument/2006/relationships/image" Target="media/image1101.wmf"/><Relationship Id="rId1949" Type="http://schemas.openxmlformats.org/officeDocument/2006/relationships/image" Target="media/image1298.wmf"/><Relationship Id="rId292" Type="http://schemas.openxmlformats.org/officeDocument/2006/relationships/oleObject" Target="embeddings/oleObject136.bin"/><Relationship Id="rId1809" Type="http://schemas.openxmlformats.org/officeDocument/2006/relationships/image" Target="media/image1188.wmf"/><Relationship Id="rId597" Type="http://schemas.openxmlformats.org/officeDocument/2006/relationships/oleObject" Target="embeddings/oleObject269.bin"/><Relationship Id="rId152" Type="http://schemas.openxmlformats.org/officeDocument/2006/relationships/oleObject" Target="embeddings/oleObject70.bin"/><Relationship Id="rId457" Type="http://schemas.openxmlformats.org/officeDocument/2006/relationships/oleObject" Target="embeddings/oleObject203.bin"/><Relationship Id="rId1087" Type="http://schemas.openxmlformats.org/officeDocument/2006/relationships/image" Target="media/image673.wmf"/><Relationship Id="rId1294" Type="http://schemas.openxmlformats.org/officeDocument/2006/relationships/oleObject" Target="embeddings/oleObject490.bin"/><Relationship Id="rId2040" Type="http://schemas.openxmlformats.org/officeDocument/2006/relationships/image" Target="media/image1347.wmf"/><Relationship Id="rId664" Type="http://schemas.openxmlformats.org/officeDocument/2006/relationships/oleObject" Target="embeddings/oleObject302.bin"/><Relationship Id="rId871" Type="http://schemas.openxmlformats.org/officeDocument/2006/relationships/image" Target="media/image490.wmf"/><Relationship Id="rId969" Type="http://schemas.openxmlformats.org/officeDocument/2006/relationships/image" Target="media/image587.wmf"/><Relationship Id="rId1599" Type="http://schemas.openxmlformats.org/officeDocument/2006/relationships/oleObject" Target="embeddings/oleObject577.bin"/><Relationship Id="rId317" Type="http://schemas.openxmlformats.org/officeDocument/2006/relationships/image" Target="media/image165.wmf"/><Relationship Id="rId524" Type="http://schemas.openxmlformats.org/officeDocument/2006/relationships/image" Target="media/image284.png"/><Relationship Id="rId731" Type="http://schemas.openxmlformats.org/officeDocument/2006/relationships/oleObject" Target="embeddings/oleObject335.bin"/><Relationship Id="rId1154" Type="http://schemas.openxmlformats.org/officeDocument/2006/relationships/oleObject" Target="embeddings/oleObject417.bin"/><Relationship Id="rId1361" Type="http://schemas.openxmlformats.org/officeDocument/2006/relationships/image" Target="media/image850.wmf"/><Relationship Id="rId1459" Type="http://schemas.openxmlformats.org/officeDocument/2006/relationships/oleObject" Target="embeddings/oleObject529.bin"/><Relationship Id="rId98" Type="http://schemas.openxmlformats.org/officeDocument/2006/relationships/image" Target="media/image48.wmf"/><Relationship Id="rId829" Type="http://schemas.openxmlformats.org/officeDocument/2006/relationships/image" Target="media/image450.wmf"/><Relationship Id="rId1014" Type="http://schemas.openxmlformats.org/officeDocument/2006/relationships/image" Target="media/image628.wmf"/><Relationship Id="rId1221" Type="http://schemas.openxmlformats.org/officeDocument/2006/relationships/image" Target="media/image762.emf"/><Relationship Id="rId1666" Type="http://schemas.openxmlformats.org/officeDocument/2006/relationships/image" Target="media/image1061.wmf"/><Relationship Id="rId1873" Type="http://schemas.openxmlformats.org/officeDocument/2006/relationships/image" Target="media/image1246.wmf"/><Relationship Id="rId1319" Type="http://schemas.openxmlformats.org/officeDocument/2006/relationships/oleObject" Target="embeddings/oleObject502.bin"/><Relationship Id="rId1526" Type="http://schemas.openxmlformats.org/officeDocument/2006/relationships/image" Target="media/image958.wmf"/><Relationship Id="rId1733" Type="http://schemas.openxmlformats.org/officeDocument/2006/relationships/image" Target="media/image1113.wmf"/><Relationship Id="rId1940" Type="http://schemas.openxmlformats.org/officeDocument/2006/relationships/image" Target="media/image1293.wmf"/><Relationship Id="rId25" Type="http://schemas.openxmlformats.org/officeDocument/2006/relationships/image" Target="media/image10.wmf"/><Relationship Id="rId1800" Type="http://schemas.openxmlformats.org/officeDocument/2006/relationships/image" Target="media/image1179.wmf"/><Relationship Id="rId174" Type="http://schemas.openxmlformats.org/officeDocument/2006/relationships/image" Target="media/image88.wmf"/><Relationship Id="rId381" Type="http://schemas.openxmlformats.org/officeDocument/2006/relationships/image" Target="media/image211.wmf"/><Relationship Id="rId2062" Type="http://schemas.openxmlformats.org/officeDocument/2006/relationships/image" Target="media/image1360.wmf"/><Relationship Id="rId241" Type="http://schemas.openxmlformats.org/officeDocument/2006/relationships/oleObject" Target="embeddings/oleObject113.bin"/><Relationship Id="rId479" Type="http://schemas.openxmlformats.org/officeDocument/2006/relationships/image" Target="media/image260.wmf"/><Relationship Id="rId686" Type="http://schemas.openxmlformats.org/officeDocument/2006/relationships/image" Target="media/image368.wmf"/><Relationship Id="rId893" Type="http://schemas.openxmlformats.org/officeDocument/2006/relationships/image" Target="media/image512.wmf"/><Relationship Id="rId339" Type="http://schemas.openxmlformats.org/officeDocument/2006/relationships/image" Target="media/image182.wmf"/><Relationship Id="rId546" Type="http://schemas.openxmlformats.org/officeDocument/2006/relationships/oleObject" Target="embeddings/oleObject243.bin"/><Relationship Id="rId753" Type="http://schemas.openxmlformats.org/officeDocument/2006/relationships/oleObject" Target="embeddings/oleObject344.bin"/><Relationship Id="rId1176" Type="http://schemas.openxmlformats.org/officeDocument/2006/relationships/oleObject" Target="embeddings/oleObject429.bin"/><Relationship Id="rId1383" Type="http://schemas.openxmlformats.org/officeDocument/2006/relationships/image" Target="media/image872.wmf"/><Relationship Id="rId101" Type="http://schemas.openxmlformats.org/officeDocument/2006/relationships/oleObject" Target="embeddings/oleObject46.bin"/><Relationship Id="rId406" Type="http://schemas.openxmlformats.org/officeDocument/2006/relationships/oleObject" Target="embeddings/oleObject177.bin"/><Relationship Id="rId960" Type="http://schemas.openxmlformats.org/officeDocument/2006/relationships/image" Target="media/image578.wmf"/><Relationship Id="rId1036" Type="http://schemas.openxmlformats.org/officeDocument/2006/relationships/image" Target="media/image643.wmf"/><Relationship Id="rId1243" Type="http://schemas.openxmlformats.org/officeDocument/2006/relationships/image" Target="media/image773.emf"/><Relationship Id="rId1590" Type="http://schemas.openxmlformats.org/officeDocument/2006/relationships/oleObject" Target="embeddings/oleObject572.bin"/><Relationship Id="rId1688" Type="http://schemas.openxmlformats.org/officeDocument/2006/relationships/image" Target="media/image1083.wmf"/><Relationship Id="rId1895" Type="http://schemas.openxmlformats.org/officeDocument/2006/relationships/oleObject" Target="embeddings/oleObject616.bin"/><Relationship Id="rId613" Type="http://schemas.openxmlformats.org/officeDocument/2006/relationships/oleObject" Target="embeddings/oleObject277.bin"/><Relationship Id="rId820" Type="http://schemas.openxmlformats.org/officeDocument/2006/relationships/image" Target="media/image441.wmf"/><Relationship Id="rId918" Type="http://schemas.openxmlformats.org/officeDocument/2006/relationships/image" Target="media/image536.wmf"/><Relationship Id="rId1450" Type="http://schemas.openxmlformats.org/officeDocument/2006/relationships/image" Target="media/image920.wmf"/><Relationship Id="rId1548" Type="http://schemas.openxmlformats.org/officeDocument/2006/relationships/image" Target="media/image980.wmf"/><Relationship Id="rId1755" Type="http://schemas.openxmlformats.org/officeDocument/2006/relationships/image" Target="media/image1134.png"/><Relationship Id="rId1103" Type="http://schemas.openxmlformats.org/officeDocument/2006/relationships/image" Target="media/image689.wmf"/><Relationship Id="rId1310" Type="http://schemas.openxmlformats.org/officeDocument/2006/relationships/image" Target="media/image807.wmf"/><Relationship Id="rId1408" Type="http://schemas.openxmlformats.org/officeDocument/2006/relationships/oleObject" Target="embeddings/oleObject506.bin"/><Relationship Id="rId1962" Type="http://schemas.openxmlformats.org/officeDocument/2006/relationships/oleObject" Target="embeddings/oleObject646.bin"/><Relationship Id="rId47" Type="http://schemas.openxmlformats.org/officeDocument/2006/relationships/image" Target="media/image21.wmf"/><Relationship Id="rId1615" Type="http://schemas.openxmlformats.org/officeDocument/2006/relationships/image" Target="media/image1025.wmf"/><Relationship Id="rId1822" Type="http://schemas.openxmlformats.org/officeDocument/2006/relationships/image" Target="media/image1201.wmf"/><Relationship Id="rId196" Type="http://schemas.openxmlformats.org/officeDocument/2006/relationships/image" Target="media/image99.wmf"/><Relationship Id="rId2084" Type="http://schemas.openxmlformats.org/officeDocument/2006/relationships/image" Target="media/image1376.wmf"/><Relationship Id="rId263" Type="http://schemas.openxmlformats.org/officeDocument/2006/relationships/image" Target="media/image135.jpeg"/><Relationship Id="rId470" Type="http://schemas.openxmlformats.org/officeDocument/2006/relationships/image" Target="media/image255.wmf"/><Relationship Id="rId123" Type="http://schemas.openxmlformats.org/officeDocument/2006/relationships/oleObject" Target="embeddings/oleObject57.bin"/><Relationship Id="rId330" Type="http://schemas.openxmlformats.org/officeDocument/2006/relationships/image" Target="media/image177.wmf"/><Relationship Id="rId568" Type="http://schemas.openxmlformats.org/officeDocument/2006/relationships/image" Target="media/image308.wmf"/><Relationship Id="rId775" Type="http://schemas.openxmlformats.org/officeDocument/2006/relationships/oleObject" Target="embeddings/oleObject355.bin"/><Relationship Id="rId982" Type="http://schemas.openxmlformats.org/officeDocument/2006/relationships/image" Target="media/image600.wmf"/><Relationship Id="rId1198" Type="http://schemas.openxmlformats.org/officeDocument/2006/relationships/image" Target="media/image752.wmf"/><Relationship Id="rId2011" Type="http://schemas.openxmlformats.org/officeDocument/2006/relationships/image" Target="media/image1329.emf"/><Relationship Id="rId428" Type="http://schemas.openxmlformats.org/officeDocument/2006/relationships/image" Target="media/image234.emf"/><Relationship Id="rId635" Type="http://schemas.openxmlformats.org/officeDocument/2006/relationships/image" Target="media/image342.emf"/><Relationship Id="rId842" Type="http://schemas.openxmlformats.org/officeDocument/2006/relationships/image" Target="media/image463.wmf"/><Relationship Id="rId1058" Type="http://schemas.openxmlformats.org/officeDocument/2006/relationships/image" Target="media/image655.wmf"/><Relationship Id="rId1265" Type="http://schemas.openxmlformats.org/officeDocument/2006/relationships/image" Target="media/image784.emf"/><Relationship Id="rId1472" Type="http://schemas.openxmlformats.org/officeDocument/2006/relationships/image" Target="media/image931.wmf"/><Relationship Id="rId2109" Type="http://schemas.openxmlformats.org/officeDocument/2006/relationships/oleObject" Target="embeddings/oleObject699.bin"/><Relationship Id="rId702" Type="http://schemas.openxmlformats.org/officeDocument/2006/relationships/image" Target="media/image376.wmf"/><Relationship Id="rId1125" Type="http://schemas.openxmlformats.org/officeDocument/2006/relationships/image" Target="media/image711.wmf"/><Relationship Id="rId1332" Type="http://schemas.openxmlformats.org/officeDocument/2006/relationships/image" Target="media/image822.wmf"/><Relationship Id="rId1777" Type="http://schemas.openxmlformats.org/officeDocument/2006/relationships/image" Target="media/image1156.png"/><Relationship Id="rId1984" Type="http://schemas.openxmlformats.org/officeDocument/2006/relationships/oleObject" Target="embeddings/oleObject657.bin"/><Relationship Id="rId69" Type="http://schemas.openxmlformats.org/officeDocument/2006/relationships/oleObject" Target="embeddings/oleObject31.bin"/><Relationship Id="rId1637" Type="http://schemas.openxmlformats.org/officeDocument/2006/relationships/image" Target="media/image1037.wmf"/><Relationship Id="rId1844" Type="http://schemas.openxmlformats.org/officeDocument/2006/relationships/oleObject" Target="embeddings/oleObject611.bin"/><Relationship Id="rId1704" Type="http://schemas.openxmlformats.org/officeDocument/2006/relationships/image" Target="media/image1097.wmf"/><Relationship Id="rId285" Type="http://schemas.openxmlformats.org/officeDocument/2006/relationships/image" Target="media/image147.wmf"/><Relationship Id="rId1911" Type="http://schemas.openxmlformats.org/officeDocument/2006/relationships/image" Target="media/image1278.wmf"/><Relationship Id="rId492" Type="http://schemas.openxmlformats.org/officeDocument/2006/relationships/oleObject" Target="embeddings/oleObject220.bin"/><Relationship Id="rId797" Type="http://schemas.openxmlformats.org/officeDocument/2006/relationships/oleObject" Target="embeddings/oleObject366.bin"/><Relationship Id="rId145" Type="http://schemas.openxmlformats.org/officeDocument/2006/relationships/oleObject" Target="embeddings/oleObject67.bin"/><Relationship Id="rId352" Type="http://schemas.openxmlformats.org/officeDocument/2006/relationships/image" Target="media/image195.wmf"/><Relationship Id="rId1287" Type="http://schemas.openxmlformats.org/officeDocument/2006/relationships/image" Target="media/image795.emf"/><Relationship Id="rId2033" Type="http://schemas.openxmlformats.org/officeDocument/2006/relationships/image" Target="media/image1342.wmf"/><Relationship Id="rId212" Type="http://schemas.openxmlformats.org/officeDocument/2006/relationships/oleObject" Target="embeddings/oleObject99.bin"/><Relationship Id="rId657" Type="http://schemas.openxmlformats.org/officeDocument/2006/relationships/image" Target="media/image353.wmf"/><Relationship Id="rId864" Type="http://schemas.openxmlformats.org/officeDocument/2006/relationships/image" Target="media/image483.wmf"/><Relationship Id="rId1494" Type="http://schemas.openxmlformats.org/officeDocument/2006/relationships/image" Target="media/image942.wmf"/><Relationship Id="rId1799" Type="http://schemas.openxmlformats.org/officeDocument/2006/relationships/image" Target="media/image1178.wmf"/><Relationship Id="rId2100" Type="http://schemas.openxmlformats.org/officeDocument/2006/relationships/image" Target="media/image1392.wmf"/><Relationship Id="rId517" Type="http://schemas.openxmlformats.org/officeDocument/2006/relationships/image" Target="media/image279.png"/><Relationship Id="rId724" Type="http://schemas.openxmlformats.org/officeDocument/2006/relationships/image" Target="media/image387.emf"/><Relationship Id="rId931" Type="http://schemas.openxmlformats.org/officeDocument/2006/relationships/image" Target="media/image549.wmf"/><Relationship Id="rId1147" Type="http://schemas.openxmlformats.org/officeDocument/2006/relationships/image" Target="media/image728.wmf"/><Relationship Id="rId1354" Type="http://schemas.openxmlformats.org/officeDocument/2006/relationships/image" Target="media/image843.wmf"/><Relationship Id="rId1561" Type="http://schemas.openxmlformats.org/officeDocument/2006/relationships/image" Target="media/image993.wmf"/><Relationship Id="rId60" Type="http://schemas.openxmlformats.org/officeDocument/2006/relationships/image" Target="media/image28.wmf"/><Relationship Id="rId1007" Type="http://schemas.openxmlformats.org/officeDocument/2006/relationships/oleObject" Target="embeddings/oleObject380.bin"/><Relationship Id="rId1214" Type="http://schemas.openxmlformats.org/officeDocument/2006/relationships/oleObject" Target="embeddings/oleObject450.bin"/><Relationship Id="rId1421" Type="http://schemas.openxmlformats.org/officeDocument/2006/relationships/image" Target="media/image905.wmf"/><Relationship Id="rId1659" Type="http://schemas.openxmlformats.org/officeDocument/2006/relationships/image" Target="media/image1054.wmf"/><Relationship Id="rId1866" Type="http://schemas.openxmlformats.org/officeDocument/2006/relationships/image" Target="media/image1239.wmf"/><Relationship Id="rId1519" Type="http://schemas.openxmlformats.org/officeDocument/2006/relationships/oleObject" Target="embeddings/oleObject559.bin"/><Relationship Id="rId1726" Type="http://schemas.openxmlformats.org/officeDocument/2006/relationships/oleObject" Target="embeddings/oleObject606.bin"/><Relationship Id="rId1933" Type="http://schemas.openxmlformats.org/officeDocument/2006/relationships/oleObject" Target="embeddings/oleObject632.bin"/><Relationship Id="rId18" Type="http://schemas.openxmlformats.org/officeDocument/2006/relationships/oleObject" Target="embeddings/oleObject6.bin"/><Relationship Id="rId167" Type="http://schemas.openxmlformats.org/officeDocument/2006/relationships/image" Target="media/image84.emf"/><Relationship Id="rId374" Type="http://schemas.openxmlformats.org/officeDocument/2006/relationships/image" Target="media/image206.wmf"/><Relationship Id="rId581" Type="http://schemas.openxmlformats.org/officeDocument/2006/relationships/oleObject" Target="embeddings/oleObject261.bin"/><Relationship Id="rId2055" Type="http://schemas.openxmlformats.org/officeDocument/2006/relationships/oleObject" Target="embeddings/oleObject686.bin"/><Relationship Id="rId234" Type="http://schemas.openxmlformats.org/officeDocument/2006/relationships/image" Target="media/image119.wmf"/><Relationship Id="rId679" Type="http://schemas.openxmlformats.org/officeDocument/2006/relationships/image" Target="media/image364.jpeg"/><Relationship Id="rId886" Type="http://schemas.openxmlformats.org/officeDocument/2006/relationships/image" Target="media/image505.wmf"/><Relationship Id="rId2" Type="http://schemas.openxmlformats.org/officeDocument/2006/relationships/styles" Target="styles.xml"/><Relationship Id="rId441" Type="http://schemas.openxmlformats.org/officeDocument/2006/relationships/oleObject" Target="embeddings/oleObject195.bin"/><Relationship Id="rId539" Type="http://schemas.openxmlformats.org/officeDocument/2006/relationships/image" Target="media/image294.wmf"/><Relationship Id="rId746" Type="http://schemas.openxmlformats.org/officeDocument/2006/relationships/oleObject" Target="embeddings/oleObject342.bin"/><Relationship Id="rId1071" Type="http://schemas.openxmlformats.org/officeDocument/2006/relationships/oleObject" Target="embeddings/oleObject404.bin"/><Relationship Id="rId1169" Type="http://schemas.openxmlformats.org/officeDocument/2006/relationships/image" Target="media/image739.wmf"/><Relationship Id="rId1376" Type="http://schemas.openxmlformats.org/officeDocument/2006/relationships/image" Target="media/image865.wmf"/><Relationship Id="rId1583" Type="http://schemas.openxmlformats.org/officeDocument/2006/relationships/image" Target="media/image1009.wmf"/><Relationship Id="rId301" Type="http://schemas.openxmlformats.org/officeDocument/2006/relationships/image" Target="media/image155.wmf"/><Relationship Id="rId953" Type="http://schemas.openxmlformats.org/officeDocument/2006/relationships/image" Target="media/image571.wmf"/><Relationship Id="rId1029" Type="http://schemas.openxmlformats.org/officeDocument/2006/relationships/oleObject" Target="embeddings/oleObject384.bin"/><Relationship Id="rId1236" Type="http://schemas.openxmlformats.org/officeDocument/2006/relationships/oleObject" Target="embeddings/oleObject461.bin"/><Relationship Id="rId1790" Type="http://schemas.openxmlformats.org/officeDocument/2006/relationships/image" Target="media/image1169.wmf"/><Relationship Id="rId1888" Type="http://schemas.openxmlformats.org/officeDocument/2006/relationships/image" Target="media/image1261.wmf"/><Relationship Id="rId82" Type="http://schemas.openxmlformats.org/officeDocument/2006/relationships/image" Target="media/image40.wmf"/><Relationship Id="rId606" Type="http://schemas.openxmlformats.org/officeDocument/2006/relationships/image" Target="media/image327.wmf"/><Relationship Id="rId813" Type="http://schemas.openxmlformats.org/officeDocument/2006/relationships/image" Target="media/image434.wmf"/><Relationship Id="rId1443" Type="http://schemas.openxmlformats.org/officeDocument/2006/relationships/oleObject" Target="embeddings/oleObject521.bin"/><Relationship Id="rId1650" Type="http://schemas.openxmlformats.org/officeDocument/2006/relationships/image" Target="media/image1045.wmf"/><Relationship Id="rId1748" Type="http://schemas.openxmlformats.org/officeDocument/2006/relationships/image" Target="media/image1127.png"/><Relationship Id="rId1303" Type="http://schemas.openxmlformats.org/officeDocument/2006/relationships/image" Target="media/image803.wmf"/><Relationship Id="rId1510" Type="http://schemas.openxmlformats.org/officeDocument/2006/relationships/image" Target="media/image950.wmf"/><Relationship Id="rId1955" Type="http://schemas.openxmlformats.org/officeDocument/2006/relationships/image" Target="media/image1301.wmf"/><Relationship Id="rId1608" Type="http://schemas.openxmlformats.org/officeDocument/2006/relationships/image" Target="media/image1021.wmf"/><Relationship Id="rId1815" Type="http://schemas.openxmlformats.org/officeDocument/2006/relationships/image" Target="media/image1194.wmf"/><Relationship Id="rId189" Type="http://schemas.openxmlformats.org/officeDocument/2006/relationships/oleObject" Target="embeddings/oleObject88.bin"/><Relationship Id="rId396" Type="http://schemas.openxmlformats.org/officeDocument/2006/relationships/oleObject" Target="embeddings/oleObject172.bin"/><Relationship Id="rId2077" Type="http://schemas.openxmlformats.org/officeDocument/2006/relationships/image" Target="media/image1369.wmf"/><Relationship Id="rId256" Type="http://schemas.openxmlformats.org/officeDocument/2006/relationships/image" Target="media/image130.wmf"/><Relationship Id="rId463" Type="http://schemas.openxmlformats.org/officeDocument/2006/relationships/oleObject" Target="embeddings/oleObject206.bin"/><Relationship Id="rId670" Type="http://schemas.openxmlformats.org/officeDocument/2006/relationships/oleObject" Target="embeddings/oleObject305.bin"/><Relationship Id="rId1093" Type="http://schemas.openxmlformats.org/officeDocument/2006/relationships/image" Target="media/image679.wmf"/><Relationship Id="rId116" Type="http://schemas.openxmlformats.org/officeDocument/2006/relationships/image" Target="media/image57.wmf"/><Relationship Id="rId323" Type="http://schemas.openxmlformats.org/officeDocument/2006/relationships/image" Target="media/image170.wmf"/><Relationship Id="rId530" Type="http://schemas.openxmlformats.org/officeDocument/2006/relationships/image" Target="media/image289.png"/><Relationship Id="rId768" Type="http://schemas.openxmlformats.org/officeDocument/2006/relationships/image" Target="media/image411.wmf"/><Relationship Id="rId975" Type="http://schemas.openxmlformats.org/officeDocument/2006/relationships/image" Target="media/image593.wmf"/><Relationship Id="rId1160" Type="http://schemas.openxmlformats.org/officeDocument/2006/relationships/oleObject" Target="embeddings/oleObject420.bin"/><Relationship Id="rId1398" Type="http://schemas.openxmlformats.org/officeDocument/2006/relationships/image" Target="media/image887.wmf"/><Relationship Id="rId2004" Type="http://schemas.openxmlformats.org/officeDocument/2006/relationships/oleObject" Target="embeddings/oleObject667.bin"/><Relationship Id="rId628" Type="http://schemas.openxmlformats.org/officeDocument/2006/relationships/image" Target="media/image338.emf"/><Relationship Id="rId835" Type="http://schemas.openxmlformats.org/officeDocument/2006/relationships/image" Target="media/image456.wmf"/><Relationship Id="rId1258" Type="http://schemas.openxmlformats.org/officeDocument/2006/relationships/oleObject" Target="embeddings/oleObject472.bin"/><Relationship Id="rId1465" Type="http://schemas.openxmlformats.org/officeDocument/2006/relationships/oleObject" Target="embeddings/oleObject532.bin"/><Relationship Id="rId1672" Type="http://schemas.openxmlformats.org/officeDocument/2006/relationships/image" Target="media/image1067.wmf"/><Relationship Id="rId1020" Type="http://schemas.openxmlformats.org/officeDocument/2006/relationships/image" Target="media/image634.wmf"/><Relationship Id="rId1118" Type="http://schemas.openxmlformats.org/officeDocument/2006/relationships/image" Target="media/image704.wmf"/><Relationship Id="rId1325" Type="http://schemas.openxmlformats.org/officeDocument/2006/relationships/image" Target="media/image815.wmf"/><Relationship Id="rId1532" Type="http://schemas.openxmlformats.org/officeDocument/2006/relationships/image" Target="media/image964.wmf"/><Relationship Id="rId1977" Type="http://schemas.openxmlformats.org/officeDocument/2006/relationships/image" Target="media/image1312.wmf"/><Relationship Id="rId902" Type="http://schemas.openxmlformats.org/officeDocument/2006/relationships/image" Target="media/image520.wmf"/><Relationship Id="rId1837" Type="http://schemas.openxmlformats.org/officeDocument/2006/relationships/image" Target="media/image1216.wmf"/><Relationship Id="rId31" Type="http://schemas.openxmlformats.org/officeDocument/2006/relationships/image" Target="media/image13.wmf"/><Relationship Id="rId2099" Type="http://schemas.openxmlformats.org/officeDocument/2006/relationships/image" Target="media/image1391.wmf"/><Relationship Id="rId180" Type="http://schemas.openxmlformats.org/officeDocument/2006/relationships/image" Target="media/image91.wmf"/><Relationship Id="rId278" Type="http://schemas.openxmlformats.org/officeDocument/2006/relationships/oleObject" Target="embeddings/oleObject129.bin"/><Relationship Id="rId1904" Type="http://schemas.openxmlformats.org/officeDocument/2006/relationships/oleObject" Target="embeddings/oleObject618.bin"/><Relationship Id="rId485" Type="http://schemas.openxmlformats.org/officeDocument/2006/relationships/image" Target="media/image263.wmf"/><Relationship Id="rId692" Type="http://schemas.openxmlformats.org/officeDocument/2006/relationships/image" Target="media/image371.emf"/><Relationship Id="rId138" Type="http://schemas.openxmlformats.org/officeDocument/2006/relationships/oleObject" Target="embeddings/oleObject64.bin"/><Relationship Id="rId345" Type="http://schemas.openxmlformats.org/officeDocument/2006/relationships/image" Target="media/image188.wmf"/><Relationship Id="rId552" Type="http://schemas.openxmlformats.org/officeDocument/2006/relationships/oleObject" Target="embeddings/oleObject246.bin"/><Relationship Id="rId997" Type="http://schemas.openxmlformats.org/officeDocument/2006/relationships/image" Target="media/image614.wmf"/><Relationship Id="rId1182" Type="http://schemas.openxmlformats.org/officeDocument/2006/relationships/oleObject" Target="embeddings/oleObject432.bin"/><Relationship Id="rId2026" Type="http://schemas.openxmlformats.org/officeDocument/2006/relationships/oleObject" Target="embeddings/oleObject675.bin"/><Relationship Id="rId205" Type="http://schemas.openxmlformats.org/officeDocument/2006/relationships/oleObject" Target="embeddings/oleObject96.bin"/><Relationship Id="rId412" Type="http://schemas.openxmlformats.org/officeDocument/2006/relationships/oleObject" Target="embeddings/oleObject180.bin"/><Relationship Id="rId857" Type="http://schemas.openxmlformats.org/officeDocument/2006/relationships/image" Target="media/image477.wmf"/><Relationship Id="rId1042" Type="http://schemas.openxmlformats.org/officeDocument/2006/relationships/image" Target="media/image646.wmf"/><Relationship Id="rId1487" Type="http://schemas.openxmlformats.org/officeDocument/2006/relationships/oleObject" Target="embeddings/oleObject543.bin"/><Relationship Id="rId1694" Type="http://schemas.openxmlformats.org/officeDocument/2006/relationships/image" Target="media/image1089.wmf"/><Relationship Id="rId717" Type="http://schemas.openxmlformats.org/officeDocument/2006/relationships/oleObject" Target="embeddings/oleObject328.bin"/><Relationship Id="rId924" Type="http://schemas.openxmlformats.org/officeDocument/2006/relationships/image" Target="media/image542.wmf"/><Relationship Id="rId1347" Type="http://schemas.openxmlformats.org/officeDocument/2006/relationships/image" Target="media/image837.wmf"/><Relationship Id="rId1554" Type="http://schemas.openxmlformats.org/officeDocument/2006/relationships/image" Target="media/image986.wmf"/><Relationship Id="rId1761" Type="http://schemas.openxmlformats.org/officeDocument/2006/relationships/image" Target="media/image1140.png"/><Relationship Id="rId1999" Type="http://schemas.openxmlformats.org/officeDocument/2006/relationships/image" Target="media/image1323.wmf"/><Relationship Id="rId53" Type="http://schemas.openxmlformats.org/officeDocument/2006/relationships/oleObject" Target="embeddings/oleObject23.bin"/><Relationship Id="rId1207" Type="http://schemas.openxmlformats.org/officeDocument/2006/relationships/image" Target="media/image756.wmf"/><Relationship Id="rId1414" Type="http://schemas.openxmlformats.org/officeDocument/2006/relationships/image" Target="media/image900.wmf"/><Relationship Id="rId1621" Type="http://schemas.openxmlformats.org/officeDocument/2006/relationships/image" Target="media/image1029.png"/><Relationship Id="rId1859" Type="http://schemas.openxmlformats.org/officeDocument/2006/relationships/image" Target="media/image1232.wmf"/><Relationship Id="rId1719" Type="http://schemas.openxmlformats.org/officeDocument/2006/relationships/oleObject" Target="embeddings/oleObject603.bin"/><Relationship Id="rId1926" Type="http://schemas.openxmlformats.org/officeDocument/2006/relationships/image" Target="media/image1286.wmf"/><Relationship Id="rId2090" Type="http://schemas.openxmlformats.org/officeDocument/2006/relationships/image" Target="media/image1382.wmf"/><Relationship Id="rId367" Type="http://schemas.openxmlformats.org/officeDocument/2006/relationships/oleObject" Target="embeddings/oleObject159.bin"/><Relationship Id="rId574" Type="http://schemas.openxmlformats.org/officeDocument/2006/relationships/image" Target="media/image311.emf"/><Relationship Id="rId2048" Type="http://schemas.openxmlformats.org/officeDocument/2006/relationships/image" Target="media/image1353.wmf"/><Relationship Id="rId227" Type="http://schemas.openxmlformats.org/officeDocument/2006/relationships/oleObject" Target="embeddings/oleObject106.bin"/><Relationship Id="rId781" Type="http://schemas.openxmlformats.org/officeDocument/2006/relationships/oleObject" Target="embeddings/oleObject358.bin"/><Relationship Id="rId879" Type="http://schemas.openxmlformats.org/officeDocument/2006/relationships/image" Target="media/image498.wmf"/><Relationship Id="rId434" Type="http://schemas.openxmlformats.org/officeDocument/2006/relationships/image" Target="media/image237.emf"/><Relationship Id="rId641" Type="http://schemas.openxmlformats.org/officeDocument/2006/relationships/image" Target="media/image345.emf"/><Relationship Id="rId739" Type="http://schemas.openxmlformats.org/officeDocument/2006/relationships/oleObject" Target="embeddings/oleObject339.bin"/><Relationship Id="rId1064" Type="http://schemas.openxmlformats.org/officeDocument/2006/relationships/image" Target="media/image658.wmf"/><Relationship Id="rId1271" Type="http://schemas.openxmlformats.org/officeDocument/2006/relationships/image" Target="media/image787.wmf"/><Relationship Id="rId1369" Type="http://schemas.openxmlformats.org/officeDocument/2006/relationships/image" Target="media/image858.wmf"/><Relationship Id="rId1576" Type="http://schemas.openxmlformats.org/officeDocument/2006/relationships/oleObject" Target="embeddings/oleObject565.bin"/><Relationship Id="rId2115" Type="http://schemas.openxmlformats.org/officeDocument/2006/relationships/theme" Target="theme/theme1.xml"/><Relationship Id="rId501" Type="http://schemas.openxmlformats.org/officeDocument/2006/relationships/image" Target="media/image271.emf"/><Relationship Id="rId946" Type="http://schemas.openxmlformats.org/officeDocument/2006/relationships/image" Target="media/image564.wmf"/><Relationship Id="rId1131" Type="http://schemas.openxmlformats.org/officeDocument/2006/relationships/image" Target="media/image717.wmf"/><Relationship Id="rId1229" Type="http://schemas.openxmlformats.org/officeDocument/2006/relationships/image" Target="media/image766.emf"/><Relationship Id="rId1783" Type="http://schemas.openxmlformats.org/officeDocument/2006/relationships/image" Target="media/image1162.png"/><Relationship Id="rId1990" Type="http://schemas.openxmlformats.org/officeDocument/2006/relationships/oleObject" Target="embeddings/oleObject660.bin"/><Relationship Id="rId75" Type="http://schemas.openxmlformats.org/officeDocument/2006/relationships/oleObject" Target="embeddings/oleObject34.bin"/><Relationship Id="rId806" Type="http://schemas.openxmlformats.org/officeDocument/2006/relationships/image" Target="media/image430.wmf"/><Relationship Id="rId1436" Type="http://schemas.openxmlformats.org/officeDocument/2006/relationships/image" Target="media/image913.wmf"/><Relationship Id="rId1643" Type="http://schemas.openxmlformats.org/officeDocument/2006/relationships/image" Target="media/image1040.wmf"/><Relationship Id="rId1850" Type="http://schemas.openxmlformats.org/officeDocument/2006/relationships/oleObject" Target="embeddings/oleObject614.bin"/><Relationship Id="rId1503" Type="http://schemas.openxmlformats.org/officeDocument/2006/relationships/oleObject" Target="embeddings/oleObject551.bin"/><Relationship Id="rId1710" Type="http://schemas.openxmlformats.org/officeDocument/2006/relationships/oleObject" Target="embeddings/oleObject598.bin"/><Relationship Id="rId1948" Type="http://schemas.openxmlformats.org/officeDocument/2006/relationships/oleObject" Target="embeddings/oleObject639.bin"/><Relationship Id="rId291" Type="http://schemas.openxmlformats.org/officeDocument/2006/relationships/image" Target="media/image150.wmf"/><Relationship Id="rId1808" Type="http://schemas.openxmlformats.org/officeDocument/2006/relationships/image" Target="media/image1187.png"/><Relationship Id="rId151" Type="http://schemas.openxmlformats.org/officeDocument/2006/relationships/image" Target="media/image76.wmf"/><Relationship Id="rId389" Type="http://schemas.openxmlformats.org/officeDocument/2006/relationships/image" Target="media/image215.wmf"/><Relationship Id="rId596" Type="http://schemas.openxmlformats.org/officeDocument/2006/relationships/image" Target="media/image322.wmf"/><Relationship Id="rId249" Type="http://schemas.openxmlformats.org/officeDocument/2006/relationships/oleObject" Target="embeddings/oleObject117.bin"/><Relationship Id="rId456" Type="http://schemas.openxmlformats.org/officeDocument/2006/relationships/image" Target="media/image248.wmf"/><Relationship Id="rId663" Type="http://schemas.openxmlformats.org/officeDocument/2006/relationships/image" Target="media/image356.emf"/><Relationship Id="rId870" Type="http://schemas.openxmlformats.org/officeDocument/2006/relationships/image" Target="media/image489.wmf"/><Relationship Id="rId1086" Type="http://schemas.openxmlformats.org/officeDocument/2006/relationships/image" Target="media/image672.wmf"/><Relationship Id="rId1293" Type="http://schemas.openxmlformats.org/officeDocument/2006/relationships/image" Target="media/image798.emf"/><Relationship Id="rId109" Type="http://schemas.openxmlformats.org/officeDocument/2006/relationships/oleObject" Target="embeddings/oleObject50.bin"/><Relationship Id="rId316" Type="http://schemas.openxmlformats.org/officeDocument/2006/relationships/image" Target="media/image164.wmf"/><Relationship Id="rId523" Type="http://schemas.openxmlformats.org/officeDocument/2006/relationships/oleObject" Target="embeddings/oleObject234.bin"/><Relationship Id="rId968" Type="http://schemas.openxmlformats.org/officeDocument/2006/relationships/image" Target="media/image586.wmf"/><Relationship Id="rId1153" Type="http://schemas.openxmlformats.org/officeDocument/2006/relationships/image" Target="media/image731.wmf"/><Relationship Id="rId1598" Type="http://schemas.openxmlformats.org/officeDocument/2006/relationships/oleObject" Target="embeddings/oleObject576.bin"/><Relationship Id="rId97" Type="http://schemas.openxmlformats.org/officeDocument/2006/relationships/oleObject" Target="embeddings/oleObject44.bin"/><Relationship Id="rId730" Type="http://schemas.openxmlformats.org/officeDocument/2006/relationships/image" Target="media/image390.wmf"/><Relationship Id="rId828" Type="http://schemas.openxmlformats.org/officeDocument/2006/relationships/image" Target="media/image449.wmf"/><Relationship Id="rId1013" Type="http://schemas.openxmlformats.org/officeDocument/2006/relationships/image" Target="media/image627.emf"/><Relationship Id="rId1360" Type="http://schemas.openxmlformats.org/officeDocument/2006/relationships/image" Target="media/image849.wmf"/><Relationship Id="rId1458" Type="http://schemas.openxmlformats.org/officeDocument/2006/relationships/image" Target="media/image924.wmf"/><Relationship Id="rId1665" Type="http://schemas.openxmlformats.org/officeDocument/2006/relationships/image" Target="media/image1060.wmf"/><Relationship Id="rId1872" Type="http://schemas.openxmlformats.org/officeDocument/2006/relationships/image" Target="media/image1245.wmf"/><Relationship Id="rId1220" Type="http://schemas.openxmlformats.org/officeDocument/2006/relationships/oleObject" Target="embeddings/oleObject453.bin"/><Relationship Id="rId1318" Type="http://schemas.openxmlformats.org/officeDocument/2006/relationships/image" Target="media/image811.wmf"/><Relationship Id="rId1525" Type="http://schemas.openxmlformats.org/officeDocument/2006/relationships/oleObject" Target="embeddings/oleObject562.bin"/><Relationship Id="rId1732" Type="http://schemas.openxmlformats.org/officeDocument/2006/relationships/image" Target="media/image1112.wmf"/><Relationship Id="rId24" Type="http://schemas.openxmlformats.org/officeDocument/2006/relationships/oleObject" Target="embeddings/oleObject9.bin"/><Relationship Id="rId173" Type="http://schemas.openxmlformats.org/officeDocument/2006/relationships/oleObject" Target="embeddings/oleObject80.bin"/><Relationship Id="rId380" Type="http://schemas.openxmlformats.org/officeDocument/2006/relationships/image" Target="media/image210.wmf"/><Relationship Id="rId2061" Type="http://schemas.openxmlformats.org/officeDocument/2006/relationships/oleObject" Target="embeddings/oleObject689.bin"/><Relationship Id="rId240" Type="http://schemas.openxmlformats.org/officeDocument/2006/relationships/image" Target="media/image122.wmf"/><Relationship Id="rId478" Type="http://schemas.openxmlformats.org/officeDocument/2006/relationships/image" Target="media/image259.jpeg"/><Relationship Id="rId685" Type="http://schemas.openxmlformats.org/officeDocument/2006/relationships/oleObject" Target="embeddings/oleObject312.bin"/><Relationship Id="rId892" Type="http://schemas.openxmlformats.org/officeDocument/2006/relationships/image" Target="media/image511.wmf"/><Relationship Id="rId100" Type="http://schemas.openxmlformats.org/officeDocument/2006/relationships/image" Target="media/image49.wmf"/><Relationship Id="rId338" Type="http://schemas.openxmlformats.org/officeDocument/2006/relationships/image" Target="media/image181.wmf"/><Relationship Id="rId545" Type="http://schemas.openxmlformats.org/officeDocument/2006/relationships/image" Target="media/image297.wmf"/><Relationship Id="rId752" Type="http://schemas.openxmlformats.org/officeDocument/2006/relationships/image" Target="media/image403.wmf"/><Relationship Id="rId1175" Type="http://schemas.openxmlformats.org/officeDocument/2006/relationships/image" Target="media/image741.wmf"/><Relationship Id="rId1382" Type="http://schemas.openxmlformats.org/officeDocument/2006/relationships/image" Target="media/image871.wmf"/><Relationship Id="rId2019" Type="http://schemas.openxmlformats.org/officeDocument/2006/relationships/image" Target="media/image1335.emf"/><Relationship Id="rId405" Type="http://schemas.openxmlformats.org/officeDocument/2006/relationships/image" Target="media/image223.emf"/><Relationship Id="rId612" Type="http://schemas.openxmlformats.org/officeDocument/2006/relationships/image" Target="media/image330.wmf"/><Relationship Id="rId1035" Type="http://schemas.openxmlformats.org/officeDocument/2006/relationships/oleObject" Target="embeddings/oleObject387.bin"/><Relationship Id="rId1242" Type="http://schemas.openxmlformats.org/officeDocument/2006/relationships/oleObject" Target="embeddings/oleObject464.bin"/><Relationship Id="rId1687" Type="http://schemas.openxmlformats.org/officeDocument/2006/relationships/image" Target="media/image1082.wmf"/><Relationship Id="rId1894" Type="http://schemas.openxmlformats.org/officeDocument/2006/relationships/image" Target="media/image1267.wmf"/><Relationship Id="rId917" Type="http://schemas.openxmlformats.org/officeDocument/2006/relationships/image" Target="media/image535.wmf"/><Relationship Id="rId1102" Type="http://schemas.openxmlformats.org/officeDocument/2006/relationships/image" Target="media/image688.wmf"/><Relationship Id="rId1547" Type="http://schemas.openxmlformats.org/officeDocument/2006/relationships/image" Target="media/image979.wmf"/><Relationship Id="rId1754" Type="http://schemas.openxmlformats.org/officeDocument/2006/relationships/image" Target="media/image1133.png"/><Relationship Id="rId1961" Type="http://schemas.openxmlformats.org/officeDocument/2006/relationships/image" Target="media/image1304.wmf"/><Relationship Id="rId46" Type="http://schemas.openxmlformats.org/officeDocument/2006/relationships/oleObject" Target="embeddings/oleObject20.bin"/><Relationship Id="rId1407" Type="http://schemas.openxmlformats.org/officeDocument/2006/relationships/image" Target="media/image896.wmf"/><Relationship Id="rId1614" Type="http://schemas.openxmlformats.org/officeDocument/2006/relationships/image" Target="media/image1024.png"/><Relationship Id="rId1821" Type="http://schemas.openxmlformats.org/officeDocument/2006/relationships/image" Target="media/image1200.wmf"/><Relationship Id="rId195" Type="http://schemas.openxmlformats.org/officeDocument/2006/relationships/oleObject" Target="embeddings/oleObject91.bin"/><Relationship Id="rId1919" Type="http://schemas.openxmlformats.org/officeDocument/2006/relationships/oleObject" Target="embeddings/oleObject625.bin"/><Relationship Id="rId2083" Type="http://schemas.openxmlformats.org/officeDocument/2006/relationships/image" Target="media/image1375.wmf"/><Relationship Id="rId262" Type="http://schemas.openxmlformats.org/officeDocument/2006/relationships/image" Target="media/image134.png"/><Relationship Id="rId567" Type="http://schemas.openxmlformats.org/officeDocument/2006/relationships/oleObject" Target="embeddings/oleObject254.bin"/><Relationship Id="rId1197" Type="http://schemas.openxmlformats.org/officeDocument/2006/relationships/oleObject" Target="embeddings/oleObject440.bin"/><Relationship Id="rId122" Type="http://schemas.openxmlformats.org/officeDocument/2006/relationships/image" Target="media/image60.wmf"/><Relationship Id="rId774" Type="http://schemas.openxmlformats.org/officeDocument/2006/relationships/image" Target="media/image414.emf"/><Relationship Id="rId981" Type="http://schemas.openxmlformats.org/officeDocument/2006/relationships/image" Target="media/image599.wmf"/><Relationship Id="rId1057" Type="http://schemas.openxmlformats.org/officeDocument/2006/relationships/oleObject" Target="embeddings/oleObject397.bin"/><Relationship Id="rId2010" Type="http://schemas.openxmlformats.org/officeDocument/2006/relationships/oleObject" Target="embeddings/oleObject670.bin"/><Relationship Id="rId427" Type="http://schemas.openxmlformats.org/officeDocument/2006/relationships/oleObject" Target="embeddings/oleObject188.bin"/><Relationship Id="rId634" Type="http://schemas.openxmlformats.org/officeDocument/2006/relationships/image" Target="media/image341.emf"/><Relationship Id="rId841" Type="http://schemas.openxmlformats.org/officeDocument/2006/relationships/image" Target="media/image462.wmf"/><Relationship Id="rId1264" Type="http://schemas.openxmlformats.org/officeDocument/2006/relationships/oleObject" Target="embeddings/oleObject475.bin"/><Relationship Id="rId1471" Type="http://schemas.openxmlformats.org/officeDocument/2006/relationships/oleObject" Target="embeddings/oleObject535.bin"/><Relationship Id="rId1569" Type="http://schemas.openxmlformats.org/officeDocument/2006/relationships/image" Target="media/image1001.wmf"/><Relationship Id="rId2108" Type="http://schemas.openxmlformats.org/officeDocument/2006/relationships/image" Target="media/image1397.wmf"/><Relationship Id="rId701" Type="http://schemas.openxmlformats.org/officeDocument/2006/relationships/oleObject" Target="embeddings/oleObject320.bin"/><Relationship Id="rId939" Type="http://schemas.openxmlformats.org/officeDocument/2006/relationships/image" Target="media/image557.wmf"/><Relationship Id="rId1124" Type="http://schemas.openxmlformats.org/officeDocument/2006/relationships/image" Target="media/image710.wmf"/><Relationship Id="rId1331" Type="http://schemas.openxmlformats.org/officeDocument/2006/relationships/image" Target="media/image821.wmf"/><Relationship Id="rId1776" Type="http://schemas.openxmlformats.org/officeDocument/2006/relationships/image" Target="media/image1155.png"/><Relationship Id="rId1983" Type="http://schemas.openxmlformats.org/officeDocument/2006/relationships/image" Target="media/image1315.wmf"/><Relationship Id="rId68" Type="http://schemas.openxmlformats.org/officeDocument/2006/relationships/image" Target="media/image32.wmf"/><Relationship Id="rId1429" Type="http://schemas.openxmlformats.org/officeDocument/2006/relationships/image" Target="media/image910.wmf"/><Relationship Id="rId1636" Type="http://schemas.openxmlformats.org/officeDocument/2006/relationships/oleObject" Target="embeddings/oleObject588.bin"/><Relationship Id="rId1843" Type="http://schemas.openxmlformats.org/officeDocument/2006/relationships/image" Target="media/image1221.wmf"/><Relationship Id="rId1703" Type="http://schemas.openxmlformats.org/officeDocument/2006/relationships/oleObject" Target="embeddings/oleObject595.bin"/><Relationship Id="rId1910" Type="http://schemas.openxmlformats.org/officeDocument/2006/relationships/oleObject" Target="embeddings/oleObject621.bin"/><Relationship Id="rId284" Type="http://schemas.openxmlformats.org/officeDocument/2006/relationships/oleObject" Target="embeddings/oleObject132.bin"/><Relationship Id="rId491" Type="http://schemas.openxmlformats.org/officeDocument/2006/relationships/image" Target="media/image266.wmf"/><Relationship Id="rId144" Type="http://schemas.openxmlformats.org/officeDocument/2006/relationships/image" Target="media/image72.wmf"/><Relationship Id="rId589" Type="http://schemas.openxmlformats.org/officeDocument/2006/relationships/oleObject" Target="embeddings/oleObject265.bin"/><Relationship Id="rId796" Type="http://schemas.openxmlformats.org/officeDocument/2006/relationships/image" Target="media/image425.wmf"/><Relationship Id="rId351" Type="http://schemas.openxmlformats.org/officeDocument/2006/relationships/image" Target="media/image194.wmf"/><Relationship Id="rId449" Type="http://schemas.openxmlformats.org/officeDocument/2006/relationships/oleObject" Target="embeddings/oleObject199.bin"/><Relationship Id="rId656" Type="http://schemas.openxmlformats.org/officeDocument/2006/relationships/oleObject" Target="embeddings/oleObject298.bin"/><Relationship Id="rId863" Type="http://schemas.openxmlformats.org/officeDocument/2006/relationships/image" Target="media/image482.wmf"/><Relationship Id="rId1079" Type="http://schemas.openxmlformats.org/officeDocument/2006/relationships/oleObject" Target="embeddings/oleObject408.bin"/><Relationship Id="rId1286" Type="http://schemas.openxmlformats.org/officeDocument/2006/relationships/oleObject" Target="embeddings/oleObject486.bin"/><Relationship Id="rId1493" Type="http://schemas.openxmlformats.org/officeDocument/2006/relationships/oleObject" Target="embeddings/oleObject546.bin"/><Relationship Id="rId2032" Type="http://schemas.openxmlformats.org/officeDocument/2006/relationships/oleObject" Target="embeddings/oleObject678.bin"/><Relationship Id="rId211" Type="http://schemas.openxmlformats.org/officeDocument/2006/relationships/image" Target="media/image107.wmf"/><Relationship Id="rId309" Type="http://schemas.openxmlformats.org/officeDocument/2006/relationships/image" Target="media/image160.wmf"/><Relationship Id="rId516" Type="http://schemas.openxmlformats.org/officeDocument/2006/relationships/oleObject" Target="embeddings/oleObject232.bin"/><Relationship Id="rId1146" Type="http://schemas.openxmlformats.org/officeDocument/2006/relationships/oleObject" Target="embeddings/oleObject413.bin"/><Relationship Id="rId1798" Type="http://schemas.openxmlformats.org/officeDocument/2006/relationships/image" Target="media/image1177.wmf"/><Relationship Id="rId723" Type="http://schemas.openxmlformats.org/officeDocument/2006/relationships/oleObject" Target="embeddings/oleObject331.bin"/><Relationship Id="rId930" Type="http://schemas.openxmlformats.org/officeDocument/2006/relationships/image" Target="media/image548.wmf"/><Relationship Id="rId1006" Type="http://schemas.openxmlformats.org/officeDocument/2006/relationships/image" Target="media/image621.wmf"/><Relationship Id="rId1353" Type="http://schemas.openxmlformats.org/officeDocument/2006/relationships/image" Target="media/image842.wmf"/><Relationship Id="rId1560" Type="http://schemas.openxmlformats.org/officeDocument/2006/relationships/image" Target="media/image992.wmf"/><Relationship Id="rId1658" Type="http://schemas.openxmlformats.org/officeDocument/2006/relationships/image" Target="media/image1053.wmf"/><Relationship Id="rId1865" Type="http://schemas.openxmlformats.org/officeDocument/2006/relationships/image" Target="media/image1238.wmf"/><Relationship Id="rId1213" Type="http://schemas.openxmlformats.org/officeDocument/2006/relationships/image" Target="media/image758.emf"/><Relationship Id="rId1420" Type="http://schemas.openxmlformats.org/officeDocument/2006/relationships/image" Target="media/image904.wmf"/><Relationship Id="rId1518" Type="http://schemas.openxmlformats.org/officeDocument/2006/relationships/image" Target="media/image954.wmf"/><Relationship Id="rId1725" Type="http://schemas.openxmlformats.org/officeDocument/2006/relationships/image" Target="media/image1108.wmf"/><Relationship Id="rId1932" Type="http://schemas.openxmlformats.org/officeDocument/2006/relationships/image" Target="media/image1289.wmf"/><Relationship Id="rId17" Type="http://schemas.openxmlformats.org/officeDocument/2006/relationships/image" Target="media/image6.wmf"/><Relationship Id="rId166" Type="http://schemas.openxmlformats.org/officeDocument/2006/relationships/oleObject" Target="embeddings/oleObject77.bin"/><Relationship Id="rId373" Type="http://schemas.openxmlformats.org/officeDocument/2006/relationships/oleObject" Target="embeddings/oleObject162.bin"/><Relationship Id="rId580" Type="http://schemas.openxmlformats.org/officeDocument/2006/relationships/image" Target="media/image314.wmf"/><Relationship Id="rId2054" Type="http://schemas.openxmlformats.org/officeDocument/2006/relationships/image" Target="media/image1356.wmf"/><Relationship Id="rId1" Type="http://schemas.openxmlformats.org/officeDocument/2006/relationships/numbering" Target="numbering.xml"/><Relationship Id="rId233" Type="http://schemas.openxmlformats.org/officeDocument/2006/relationships/oleObject" Target="embeddings/oleObject109.bin"/><Relationship Id="rId440" Type="http://schemas.openxmlformats.org/officeDocument/2006/relationships/image" Target="media/image240.emf"/><Relationship Id="rId678" Type="http://schemas.openxmlformats.org/officeDocument/2006/relationships/oleObject" Target="embeddings/oleObject309.bin"/><Relationship Id="rId885" Type="http://schemas.openxmlformats.org/officeDocument/2006/relationships/image" Target="media/image504.wmf"/><Relationship Id="rId1070" Type="http://schemas.openxmlformats.org/officeDocument/2006/relationships/image" Target="media/image661.wmf"/><Relationship Id="rId300" Type="http://schemas.openxmlformats.org/officeDocument/2006/relationships/oleObject" Target="embeddings/oleObject140.bin"/><Relationship Id="rId538" Type="http://schemas.openxmlformats.org/officeDocument/2006/relationships/oleObject" Target="embeddings/oleObject239.bin"/><Relationship Id="rId745" Type="http://schemas.openxmlformats.org/officeDocument/2006/relationships/image" Target="media/image398.emf"/><Relationship Id="rId952" Type="http://schemas.openxmlformats.org/officeDocument/2006/relationships/image" Target="media/image570.wmf"/><Relationship Id="rId1168" Type="http://schemas.openxmlformats.org/officeDocument/2006/relationships/oleObject" Target="embeddings/oleObject424.bin"/><Relationship Id="rId1375" Type="http://schemas.openxmlformats.org/officeDocument/2006/relationships/image" Target="media/image864.wmf"/><Relationship Id="rId1582" Type="http://schemas.openxmlformats.org/officeDocument/2006/relationships/oleObject" Target="embeddings/oleObject568.bin"/><Relationship Id="rId81" Type="http://schemas.openxmlformats.org/officeDocument/2006/relationships/oleObject" Target="embeddings/oleObject36.bin"/><Relationship Id="rId605" Type="http://schemas.openxmlformats.org/officeDocument/2006/relationships/oleObject" Target="embeddings/oleObject273.bin"/><Relationship Id="rId812" Type="http://schemas.openxmlformats.org/officeDocument/2006/relationships/image" Target="media/image433.wmf"/><Relationship Id="rId1028" Type="http://schemas.openxmlformats.org/officeDocument/2006/relationships/image" Target="media/image639.wmf"/><Relationship Id="rId1235" Type="http://schemas.openxmlformats.org/officeDocument/2006/relationships/image" Target="media/image769.emf"/><Relationship Id="rId1442" Type="http://schemas.openxmlformats.org/officeDocument/2006/relationships/image" Target="media/image916.wmf"/><Relationship Id="rId1887" Type="http://schemas.openxmlformats.org/officeDocument/2006/relationships/image" Target="media/image1260.wmf"/><Relationship Id="rId1302" Type="http://schemas.openxmlformats.org/officeDocument/2006/relationships/oleObject" Target="embeddings/oleObject494.bin"/><Relationship Id="rId1747" Type="http://schemas.openxmlformats.org/officeDocument/2006/relationships/image" Target="media/image1126.png"/><Relationship Id="rId1954" Type="http://schemas.openxmlformats.org/officeDocument/2006/relationships/oleObject" Target="embeddings/oleObject642.bin"/><Relationship Id="rId39" Type="http://schemas.openxmlformats.org/officeDocument/2006/relationships/image" Target="media/image17.wmf"/><Relationship Id="rId1607" Type="http://schemas.openxmlformats.org/officeDocument/2006/relationships/oleObject" Target="embeddings/oleObject581.bin"/><Relationship Id="rId1814" Type="http://schemas.openxmlformats.org/officeDocument/2006/relationships/image" Target="media/image1193.wmf"/><Relationship Id="rId188" Type="http://schemas.openxmlformats.org/officeDocument/2006/relationships/image" Target="media/image95.wmf"/><Relationship Id="rId395" Type="http://schemas.openxmlformats.org/officeDocument/2006/relationships/image" Target="media/image218.wmf"/><Relationship Id="rId2076" Type="http://schemas.openxmlformats.org/officeDocument/2006/relationships/image" Target="media/image1368.wmf"/><Relationship Id="rId255" Type="http://schemas.openxmlformats.org/officeDocument/2006/relationships/oleObject" Target="embeddings/oleObject120.bin"/><Relationship Id="rId462" Type="http://schemas.openxmlformats.org/officeDocument/2006/relationships/image" Target="media/image251.wmf"/><Relationship Id="rId1092" Type="http://schemas.openxmlformats.org/officeDocument/2006/relationships/image" Target="media/image678.wmf"/><Relationship Id="rId1397" Type="http://schemas.openxmlformats.org/officeDocument/2006/relationships/image" Target="media/image886.wmf"/><Relationship Id="rId115" Type="http://schemas.openxmlformats.org/officeDocument/2006/relationships/oleObject" Target="embeddings/oleObject53.bin"/><Relationship Id="rId322" Type="http://schemas.openxmlformats.org/officeDocument/2006/relationships/image" Target="media/image169.wmf"/><Relationship Id="rId767" Type="http://schemas.openxmlformats.org/officeDocument/2006/relationships/oleObject" Target="embeddings/oleObject351.bin"/><Relationship Id="rId974" Type="http://schemas.openxmlformats.org/officeDocument/2006/relationships/image" Target="media/image592.wmf"/><Relationship Id="rId2003" Type="http://schemas.openxmlformats.org/officeDocument/2006/relationships/image" Target="media/image1325.wmf"/><Relationship Id="rId627" Type="http://schemas.openxmlformats.org/officeDocument/2006/relationships/oleObject" Target="embeddings/oleObject284.bin"/><Relationship Id="rId834" Type="http://schemas.openxmlformats.org/officeDocument/2006/relationships/image" Target="media/image455.wmf"/><Relationship Id="rId1257" Type="http://schemas.openxmlformats.org/officeDocument/2006/relationships/image" Target="media/image780.emf"/><Relationship Id="rId1464" Type="http://schemas.openxmlformats.org/officeDocument/2006/relationships/image" Target="media/image927.wmf"/><Relationship Id="rId1671" Type="http://schemas.openxmlformats.org/officeDocument/2006/relationships/image" Target="media/image1066.wmf"/><Relationship Id="rId901" Type="http://schemas.openxmlformats.org/officeDocument/2006/relationships/image" Target="media/image519.wmf"/><Relationship Id="rId1117" Type="http://schemas.openxmlformats.org/officeDocument/2006/relationships/image" Target="media/image703.wmf"/><Relationship Id="rId1324" Type="http://schemas.openxmlformats.org/officeDocument/2006/relationships/image" Target="media/image814.wmf"/><Relationship Id="rId1531" Type="http://schemas.openxmlformats.org/officeDocument/2006/relationships/image" Target="media/image963.wmf"/><Relationship Id="rId1769" Type="http://schemas.openxmlformats.org/officeDocument/2006/relationships/image" Target="media/image1148.png"/><Relationship Id="rId1976" Type="http://schemas.openxmlformats.org/officeDocument/2006/relationships/oleObject" Target="embeddings/oleObject653.bin"/><Relationship Id="rId30" Type="http://schemas.openxmlformats.org/officeDocument/2006/relationships/oleObject" Target="embeddings/oleObject12.bin"/><Relationship Id="rId1629" Type="http://schemas.openxmlformats.org/officeDocument/2006/relationships/image" Target="media/image1033.png"/><Relationship Id="rId1836" Type="http://schemas.openxmlformats.org/officeDocument/2006/relationships/image" Target="media/image1215.wmf"/><Relationship Id="rId1903" Type="http://schemas.openxmlformats.org/officeDocument/2006/relationships/image" Target="media/image1274.wmf"/><Relationship Id="rId2098" Type="http://schemas.openxmlformats.org/officeDocument/2006/relationships/image" Target="media/image1390.wmf"/><Relationship Id="rId277" Type="http://schemas.openxmlformats.org/officeDocument/2006/relationships/image" Target="media/image143.wmf"/><Relationship Id="rId484" Type="http://schemas.openxmlformats.org/officeDocument/2006/relationships/oleObject" Target="embeddings/oleObject216.bin"/><Relationship Id="rId137" Type="http://schemas.openxmlformats.org/officeDocument/2006/relationships/image" Target="media/image68.wmf"/><Relationship Id="rId344" Type="http://schemas.openxmlformats.org/officeDocument/2006/relationships/image" Target="media/image187.wmf"/><Relationship Id="rId691" Type="http://schemas.openxmlformats.org/officeDocument/2006/relationships/oleObject" Target="embeddings/oleObject315.bin"/><Relationship Id="rId789" Type="http://schemas.openxmlformats.org/officeDocument/2006/relationships/oleObject" Target="embeddings/oleObject362.bin"/><Relationship Id="rId996" Type="http://schemas.openxmlformats.org/officeDocument/2006/relationships/image" Target="media/image613.wmf"/><Relationship Id="rId2025" Type="http://schemas.openxmlformats.org/officeDocument/2006/relationships/oleObject" Target="embeddings/oleObject674.bin"/><Relationship Id="rId551" Type="http://schemas.openxmlformats.org/officeDocument/2006/relationships/image" Target="media/image300.wmf"/><Relationship Id="rId649" Type="http://schemas.openxmlformats.org/officeDocument/2006/relationships/image" Target="media/image349.emf"/><Relationship Id="rId856" Type="http://schemas.openxmlformats.org/officeDocument/2006/relationships/oleObject" Target="embeddings/oleObject374.bin"/><Relationship Id="rId1181" Type="http://schemas.openxmlformats.org/officeDocument/2006/relationships/image" Target="media/image744.wmf"/><Relationship Id="rId1279" Type="http://schemas.openxmlformats.org/officeDocument/2006/relationships/image" Target="media/image791.wmf"/><Relationship Id="rId1486" Type="http://schemas.openxmlformats.org/officeDocument/2006/relationships/image" Target="media/image938.wmf"/><Relationship Id="rId204" Type="http://schemas.openxmlformats.org/officeDocument/2006/relationships/image" Target="media/image103.wmf"/><Relationship Id="rId411" Type="http://schemas.openxmlformats.org/officeDocument/2006/relationships/image" Target="media/image226.wmf"/><Relationship Id="rId509" Type="http://schemas.openxmlformats.org/officeDocument/2006/relationships/image" Target="media/image275.emf"/><Relationship Id="rId1041" Type="http://schemas.openxmlformats.org/officeDocument/2006/relationships/oleObject" Target="embeddings/oleObject390.bin"/><Relationship Id="rId1139" Type="http://schemas.openxmlformats.org/officeDocument/2006/relationships/oleObject" Target="embeddings/oleObject411.bin"/><Relationship Id="rId1346" Type="http://schemas.openxmlformats.org/officeDocument/2006/relationships/image" Target="media/image836.wmf"/><Relationship Id="rId1693" Type="http://schemas.openxmlformats.org/officeDocument/2006/relationships/image" Target="media/image1088.wmf"/><Relationship Id="rId1998" Type="http://schemas.openxmlformats.org/officeDocument/2006/relationships/oleObject" Target="embeddings/oleObject664.bin"/><Relationship Id="rId716" Type="http://schemas.openxmlformats.org/officeDocument/2006/relationships/image" Target="media/image383.emf"/><Relationship Id="rId923" Type="http://schemas.openxmlformats.org/officeDocument/2006/relationships/image" Target="media/image541.wmf"/><Relationship Id="rId1553" Type="http://schemas.openxmlformats.org/officeDocument/2006/relationships/image" Target="media/image985.wmf"/><Relationship Id="rId1760" Type="http://schemas.openxmlformats.org/officeDocument/2006/relationships/image" Target="media/image1139.png"/><Relationship Id="rId1858" Type="http://schemas.openxmlformats.org/officeDocument/2006/relationships/image" Target="media/image1231.wmf"/><Relationship Id="rId52" Type="http://schemas.openxmlformats.org/officeDocument/2006/relationships/image" Target="media/image24.wmf"/><Relationship Id="rId1206" Type="http://schemas.openxmlformats.org/officeDocument/2006/relationships/oleObject" Target="embeddings/oleObject445.bin"/><Relationship Id="rId1413" Type="http://schemas.openxmlformats.org/officeDocument/2006/relationships/oleObject" Target="embeddings/oleObject508.bin"/><Relationship Id="rId1620" Type="http://schemas.openxmlformats.org/officeDocument/2006/relationships/image" Target="media/image1028.png"/><Relationship Id="rId1718" Type="http://schemas.openxmlformats.org/officeDocument/2006/relationships/oleObject" Target="embeddings/oleObject602.bin"/><Relationship Id="rId1925" Type="http://schemas.openxmlformats.org/officeDocument/2006/relationships/oleObject" Target="embeddings/oleObject628.bin"/><Relationship Id="rId299" Type="http://schemas.openxmlformats.org/officeDocument/2006/relationships/image" Target="media/image154.wmf"/><Relationship Id="rId159" Type="http://schemas.openxmlformats.org/officeDocument/2006/relationships/image" Target="media/image80.emf"/><Relationship Id="rId366" Type="http://schemas.openxmlformats.org/officeDocument/2006/relationships/image" Target="media/image202.wmf"/><Relationship Id="rId573" Type="http://schemas.openxmlformats.org/officeDocument/2006/relationships/oleObject" Target="embeddings/oleObject257.bin"/><Relationship Id="rId780" Type="http://schemas.openxmlformats.org/officeDocument/2006/relationships/image" Target="media/image417.emf"/><Relationship Id="rId2047" Type="http://schemas.openxmlformats.org/officeDocument/2006/relationships/oleObject" Target="embeddings/oleObject682.bin"/><Relationship Id="rId226" Type="http://schemas.openxmlformats.org/officeDocument/2006/relationships/image" Target="media/image115.wmf"/><Relationship Id="rId433" Type="http://schemas.openxmlformats.org/officeDocument/2006/relationships/oleObject" Target="embeddings/oleObject191.bin"/><Relationship Id="rId878" Type="http://schemas.openxmlformats.org/officeDocument/2006/relationships/image" Target="media/image497.wmf"/><Relationship Id="rId1063" Type="http://schemas.openxmlformats.org/officeDocument/2006/relationships/oleObject" Target="embeddings/oleObject400.bin"/><Relationship Id="rId1270" Type="http://schemas.openxmlformats.org/officeDocument/2006/relationships/oleObject" Target="embeddings/oleObject478.bin"/><Relationship Id="rId2114" Type="http://schemas.openxmlformats.org/officeDocument/2006/relationships/fontTable" Target="fontTable.xml"/><Relationship Id="rId640" Type="http://schemas.openxmlformats.org/officeDocument/2006/relationships/oleObject" Target="embeddings/oleObject290.bin"/><Relationship Id="rId738" Type="http://schemas.openxmlformats.org/officeDocument/2006/relationships/image" Target="media/image394.emf"/><Relationship Id="rId945" Type="http://schemas.openxmlformats.org/officeDocument/2006/relationships/image" Target="media/image563.wmf"/><Relationship Id="rId1368" Type="http://schemas.openxmlformats.org/officeDocument/2006/relationships/image" Target="media/image857.wmf"/><Relationship Id="rId1575" Type="http://schemas.openxmlformats.org/officeDocument/2006/relationships/image" Target="media/image1005.wmf"/><Relationship Id="rId1782" Type="http://schemas.openxmlformats.org/officeDocument/2006/relationships/image" Target="media/image1161.png"/><Relationship Id="rId74" Type="http://schemas.openxmlformats.org/officeDocument/2006/relationships/image" Target="media/image35.emf"/><Relationship Id="rId500" Type="http://schemas.openxmlformats.org/officeDocument/2006/relationships/oleObject" Target="embeddings/oleObject224.bin"/><Relationship Id="rId805" Type="http://schemas.openxmlformats.org/officeDocument/2006/relationships/oleObject" Target="embeddings/oleObject370.bin"/><Relationship Id="rId1130" Type="http://schemas.openxmlformats.org/officeDocument/2006/relationships/image" Target="media/image716.wmf"/><Relationship Id="rId1228" Type="http://schemas.openxmlformats.org/officeDocument/2006/relationships/oleObject" Target="embeddings/oleObject457.bin"/><Relationship Id="rId1435" Type="http://schemas.openxmlformats.org/officeDocument/2006/relationships/oleObject" Target="embeddings/oleObject517.bin"/><Relationship Id="rId1642" Type="http://schemas.openxmlformats.org/officeDocument/2006/relationships/oleObject" Target="embeddings/oleObject591.bin"/><Relationship Id="rId1947" Type="http://schemas.openxmlformats.org/officeDocument/2006/relationships/image" Target="media/image1297.wmf"/><Relationship Id="rId1502" Type="http://schemas.openxmlformats.org/officeDocument/2006/relationships/image" Target="media/image946.wmf"/><Relationship Id="rId1807" Type="http://schemas.openxmlformats.org/officeDocument/2006/relationships/image" Target="media/image1186.wmf"/><Relationship Id="rId290" Type="http://schemas.openxmlformats.org/officeDocument/2006/relationships/oleObject" Target="embeddings/oleObject135.bin"/><Relationship Id="rId388" Type="http://schemas.openxmlformats.org/officeDocument/2006/relationships/oleObject" Target="embeddings/oleObject168.bin"/><Relationship Id="rId2069" Type="http://schemas.openxmlformats.org/officeDocument/2006/relationships/oleObject" Target="embeddings/oleObject693.bin"/><Relationship Id="rId150" Type="http://schemas.openxmlformats.org/officeDocument/2006/relationships/image" Target="media/image75.emf"/><Relationship Id="rId595" Type="http://schemas.openxmlformats.org/officeDocument/2006/relationships/oleObject" Target="embeddings/oleObject268.bin"/><Relationship Id="rId248" Type="http://schemas.openxmlformats.org/officeDocument/2006/relationships/image" Target="media/image126.wmf"/><Relationship Id="rId455" Type="http://schemas.openxmlformats.org/officeDocument/2006/relationships/oleObject" Target="embeddings/oleObject202.bin"/><Relationship Id="rId662" Type="http://schemas.openxmlformats.org/officeDocument/2006/relationships/oleObject" Target="embeddings/oleObject301.bin"/><Relationship Id="rId1085" Type="http://schemas.openxmlformats.org/officeDocument/2006/relationships/image" Target="media/image671.wmf"/><Relationship Id="rId1292" Type="http://schemas.openxmlformats.org/officeDocument/2006/relationships/oleObject" Target="embeddings/oleObject489.bin"/><Relationship Id="rId108" Type="http://schemas.openxmlformats.org/officeDocument/2006/relationships/image" Target="media/image53.wmf"/><Relationship Id="rId315" Type="http://schemas.openxmlformats.org/officeDocument/2006/relationships/image" Target="media/image163.wmf"/><Relationship Id="rId522" Type="http://schemas.openxmlformats.org/officeDocument/2006/relationships/image" Target="media/image283.emf"/><Relationship Id="rId967" Type="http://schemas.openxmlformats.org/officeDocument/2006/relationships/image" Target="media/image585.wmf"/><Relationship Id="rId1152" Type="http://schemas.openxmlformats.org/officeDocument/2006/relationships/oleObject" Target="embeddings/oleObject416.bin"/><Relationship Id="rId1597" Type="http://schemas.openxmlformats.org/officeDocument/2006/relationships/image" Target="media/image1016.wmf"/><Relationship Id="rId96" Type="http://schemas.openxmlformats.org/officeDocument/2006/relationships/image" Target="media/image47.wmf"/><Relationship Id="rId827" Type="http://schemas.openxmlformats.org/officeDocument/2006/relationships/image" Target="media/image448.wmf"/><Relationship Id="rId1012" Type="http://schemas.openxmlformats.org/officeDocument/2006/relationships/image" Target="media/image626.emf"/><Relationship Id="rId1457" Type="http://schemas.openxmlformats.org/officeDocument/2006/relationships/oleObject" Target="embeddings/oleObject528.bin"/><Relationship Id="rId1664" Type="http://schemas.openxmlformats.org/officeDocument/2006/relationships/image" Target="media/image1059.wmf"/><Relationship Id="rId1871" Type="http://schemas.openxmlformats.org/officeDocument/2006/relationships/image" Target="media/image1244.wmf"/><Relationship Id="rId1317" Type="http://schemas.openxmlformats.org/officeDocument/2006/relationships/oleObject" Target="embeddings/oleObject501.bin"/><Relationship Id="rId1524" Type="http://schemas.openxmlformats.org/officeDocument/2006/relationships/image" Target="media/image957.wmf"/><Relationship Id="rId1731" Type="http://schemas.openxmlformats.org/officeDocument/2006/relationships/oleObject" Target="embeddings/oleObject608.bin"/><Relationship Id="rId1969" Type="http://schemas.openxmlformats.org/officeDocument/2006/relationships/image" Target="media/image1308.wmf"/><Relationship Id="rId23" Type="http://schemas.openxmlformats.org/officeDocument/2006/relationships/image" Target="media/image9.wmf"/><Relationship Id="rId1829" Type="http://schemas.openxmlformats.org/officeDocument/2006/relationships/image" Target="media/image1208.png"/><Relationship Id="rId172" Type="http://schemas.openxmlformats.org/officeDocument/2006/relationships/image" Target="media/image87.wmf"/><Relationship Id="rId477" Type="http://schemas.openxmlformats.org/officeDocument/2006/relationships/oleObject" Target="embeddings/oleObject213.bin"/><Relationship Id="rId684" Type="http://schemas.openxmlformats.org/officeDocument/2006/relationships/image" Target="media/image367.wmf"/><Relationship Id="rId2060" Type="http://schemas.openxmlformats.org/officeDocument/2006/relationships/image" Target="media/image1359.wmf"/><Relationship Id="rId337" Type="http://schemas.openxmlformats.org/officeDocument/2006/relationships/oleObject" Target="embeddings/oleObject151.bin"/><Relationship Id="rId891" Type="http://schemas.openxmlformats.org/officeDocument/2006/relationships/image" Target="media/image510.wmf"/><Relationship Id="rId989" Type="http://schemas.openxmlformats.org/officeDocument/2006/relationships/image" Target="media/image607.wmf"/><Relationship Id="rId2018" Type="http://schemas.openxmlformats.org/officeDocument/2006/relationships/oleObject" Target="embeddings/oleObject671.bin"/><Relationship Id="rId544" Type="http://schemas.openxmlformats.org/officeDocument/2006/relationships/oleObject" Target="embeddings/oleObject242.bin"/><Relationship Id="rId751" Type="http://schemas.openxmlformats.org/officeDocument/2006/relationships/oleObject" Target="embeddings/oleObject343.bin"/><Relationship Id="rId849" Type="http://schemas.openxmlformats.org/officeDocument/2006/relationships/image" Target="media/image470.wmf"/><Relationship Id="rId1174" Type="http://schemas.openxmlformats.org/officeDocument/2006/relationships/oleObject" Target="embeddings/oleObject428.bin"/><Relationship Id="rId1381" Type="http://schemas.openxmlformats.org/officeDocument/2006/relationships/image" Target="media/image870.wmf"/><Relationship Id="rId1479" Type="http://schemas.openxmlformats.org/officeDocument/2006/relationships/oleObject" Target="embeddings/oleObject539.bin"/><Relationship Id="rId1686" Type="http://schemas.openxmlformats.org/officeDocument/2006/relationships/image" Target="media/image1081.wmf"/><Relationship Id="rId404" Type="http://schemas.openxmlformats.org/officeDocument/2006/relationships/oleObject" Target="embeddings/oleObject176.bin"/><Relationship Id="rId611" Type="http://schemas.openxmlformats.org/officeDocument/2006/relationships/oleObject" Target="embeddings/oleObject276.bin"/><Relationship Id="rId1034" Type="http://schemas.openxmlformats.org/officeDocument/2006/relationships/image" Target="media/image642.wmf"/><Relationship Id="rId1241" Type="http://schemas.openxmlformats.org/officeDocument/2006/relationships/image" Target="media/image772.emf"/><Relationship Id="rId1339" Type="http://schemas.openxmlformats.org/officeDocument/2006/relationships/image" Target="media/image829.wmf"/><Relationship Id="rId1893" Type="http://schemas.openxmlformats.org/officeDocument/2006/relationships/image" Target="media/image1266.wmf"/><Relationship Id="rId709" Type="http://schemas.openxmlformats.org/officeDocument/2006/relationships/oleObject" Target="embeddings/oleObject324.bin"/><Relationship Id="rId916" Type="http://schemas.openxmlformats.org/officeDocument/2006/relationships/image" Target="media/image534.wmf"/><Relationship Id="rId1101" Type="http://schemas.openxmlformats.org/officeDocument/2006/relationships/image" Target="media/image687.wmf"/><Relationship Id="rId1546" Type="http://schemas.openxmlformats.org/officeDocument/2006/relationships/image" Target="media/image978.wmf"/><Relationship Id="rId1753" Type="http://schemas.openxmlformats.org/officeDocument/2006/relationships/image" Target="media/image1132.png"/><Relationship Id="rId1960" Type="http://schemas.openxmlformats.org/officeDocument/2006/relationships/oleObject" Target="embeddings/oleObject645.bin"/><Relationship Id="rId45" Type="http://schemas.openxmlformats.org/officeDocument/2006/relationships/image" Target="media/image20.wmf"/><Relationship Id="rId1406" Type="http://schemas.openxmlformats.org/officeDocument/2006/relationships/image" Target="media/image895.wmf"/><Relationship Id="rId1613" Type="http://schemas.openxmlformats.org/officeDocument/2006/relationships/oleObject" Target="embeddings/oleObject584.bin"/><Relationship Id="rId1820" Type="http://schemas.openxmlformats.org/officeDocument/2006/relationships/image" Target="media/image1199.wmf"/><Relationship Id="rId194" Type="http://schemas.openxmlformats.org/officeDocument/2006/relationships/image" Target="media/image98.wmf"/><Relationship Id="rId1918" Type="http://schemas.openxmlformats.org/officeDocument/2006/relationships/image" Target="media/image1282.wmf"/><Relationship Id="rId2082" Type="http://schemas.openxmlformats.org/officeDocument/2006/relationships/image" Target="media/image1374.wmf"/><Relationship Id="rId261" Type="http://schemas.openxmlformats.org/officeDocument/2006/relationships/image" Target="media/image133.jpeg"/><Relationship Id="rId499" Type="http://schemas.openxmlformats.org/officeDocument/2006/relationships/image" Target="media/image270.emf"/><Relationship Id="rId359" Type="http://schemas.openxmlformats.org/officeDocument/2006/relationships/oleObject" Target="embeddings/oleObject155.bin"/><Relationship Id="rId566" Type="http://schemas.openxmlformats.org/officeDocument/2006/relationships/image" Target="media/image307.wmf"/><Relationship Id="rId773" Type="http://schemas.openxmlformats.org/officeDocument/2006/relationships/oleObject" Target="embeddings/oleObject354.bin"/><Relationship Id="rId1196" Type="http://schemas.openxmlformats.org/officeDocument/2006/relationships/image" Target="media/image751.wmf"/><Relationship Id="rId121" Type="http://schemas.openxmlformats.org/officeDocument/2006/relationships/oleObject" Target="embeddings/oleObject56.bin"/><Relationship Id="rId219" Type="http://schemas.openxmlformats.org/officeDocument/2006/relationships/image" Target="media/image111.wmf"/><Relationship Id="rId426" Type="http://schemas.openxmlformats.org/officeDocument/2006/relationships/oleObject" Target="embeddings/oleObject187.bin"/><Relationship Id="rId633" Type="http://schemas.openxmlformats.org/officeDocument/2006/relationships/oleObject" Target="embeddings/oleObject287.bin"/><Relationship Id="rId980" Type="http://schemas.openxmlformats.org/officeDocument/2006/relationships/image" Target="media/image598.wmf"/><Relationship Id="rId1056" Type="http://schemas.openxmlformats.org/officeDocument/2006/relationships/image" Target="media/image654.wmf"/><Relationship Id="rId1263" Type="http://schemas.openxmlformats.org/officeDocument/2006/relationships/image" Target="media/image783.emf"/><Relationship Id="rId2107" Type="http://schemas.openxmlformats.org/officeDocument/2006/relationships/oleObject" Target="embeddings/oleObject698.bin"/><Relationship Id="rId840" Type="http://schemas.openxmlformats.org/officeDocument/2006/relationships/image" Target="media/image461.wmf"/><Relationship Id="rId938" Type="http://schemas.openxmlformats.org/officeDocument/2006/relationships/image" Target="media/image556.wmf"/><Relationship Id="rId1470" Type="http://schemas.openxmlformats.org/officeDocument/2006/relationships/image" Target="media/image930.emf"/><Relationship Id="rId1568" Type="http://schemas.openxmlformats.org/officeDocument/2006/relationships/image" Target="media/image1000.wmf"/><Relationship Id="rId1775" Type="http://schemas.openxmlformats.org/officeDocument/2006/relationships/image" Target="media/image1154.png"/><Relationship Id="rId67" Type="http://schemas.openxmlformats.org/officeDocument/2006/relationships/oleObject" Target="embeddings/oleObject30.bin"/><Relationship Id="rId700" Type="http://schemas.openxmlformats.org/officeDocument/2006/relationships/image" Target="media/image375.emf"/><Relationship Id="rId1123" Type="http://schemas.openxmlformats.org/officeDocument/2006/relationships/image" Target="media/image709.wmf"/><Relationship Id="rId1330" Type="http://schemas.openxmlformats.org/officeDocument/2006/relationships/image" Target="media/image820.wmf"/><Relationship Id="rId1428" Type="http://schemas.openxmlformats.org/officeDocument/2006/relationships/oleObject" Target="embeddings/oleObject513.bin"/><Relationship Id="rId1635" Type="http://schemas.openxmlformats.org/officeDocument/2006/relationships/image" Target="media/image1036.wmf"/><Relationship Id="rId1982" Type="http://schemas.openxmlformats.org/officeDocument/2006/relationships/oleObject" Target="embeddings/oleObject656.bin"/><Relationship Id="rId1842" Type="http://schemas.openxmlformats.org/officeDocument/2006/relationships/oleObject" Target="embeddings/oleObject610.bin"/><Relationship Id="rId1702" Type="http://schemas.openxmlformats.org/officeDocument/2006/relationships/image" Target="media/image1096.wmf"/><Relationship Id="rId283" Type="http://schemas.openxmlformats.org/officeDocument/2006/relationships/image" Target="media/image146.wmf"/><Relationship Id="rId490" Type="http://schemas.openxmlformats.org/officeDocument/2006/relationships/oleObject" Target="embeddings/oleObject219.bin"/><Relationship Id="rId143" Type="http://schemas.openxmlformats.org/officeDocument/2006/relationships/image" Target="media/image71.emf"/><Relationship Id="rId350" Type="http://schemas.openxmlformats.org/officeDocument/2006/relationships/image" Target="media/image193.wmf"/><Relationship Id="rId588" Type="http://schemas.openxmlformats.org/officeDocument/2006/relationships/image" Target="media/image318.wmf"/><Relationship Id="rId795" Type="http://schemas.openxmlformats.org/officeDocument/2006/relationships/oleObject" Target="embeddings/oleObject365.bin"/><Relationship Id="rId2031" Type="http://schemas.openxmlformats.org/officeDocument/2006/relationships/image" Target="media/image1341.wmf"/><Relationship Id="rId9" Type="http://schemas.openxmlformats.org/officeDocument/2006/relationships/image" Target="media/image2.wmf"/><Relationship Id="rId210" Type="http://schemas.openxmlformats.org/officeDocument/2006/relationships/oleObject" Target="embeddings/oleObject98.bin"/><Relationship Id="rId448" Type="http://schemas.openxmlformats.org/officeDocument/2006/relationships/image" Target="media/image244.emf"/><Relationship Id="rId655" Type="http://schemas.openxmlformats.org/officeDocument/2006/relationships/image" Target="media/image352.wmf"/><Relationship Id="rId862" Type="http://schemas.openxmlformats.org/officeDocument/2006/relationships/image" Target="media/image481.wmf"/><Relationship Id="rId1078" Type="http://schemas.openxmlformats.org/officeDocument/2006/relationships/image" Target="media/image665.wmf"/><Relationship Id="rId1285" Type="http://schemas.openxmlformats.org/officeDocument/2006/relationships/image" Target="media/image794.wmf"/><Relationship Id="rId1492" Type="http://schemas.openxmlformats.org/officeDocument/2006/relationships/image" Target="media/image941.emf"/><Relationship Id="rId308" Type="http://schemas.openxmlformats.org/officeDocument/2006/relationships/image" Target="media/image159.emf"/><Relationship Id="rId515" Type="http://schemas.openxmlformats.org/officeDocument/2006/relationships/image" Target="media/image278.emf"/><Relationship Id="rId722" Type="http://schemas.openxmlformats.org/officeDocument/2006/relationships/image" Target="media/image386.emf"/><Relationship Id="rId1145" Type="http://schemas.openxmlformats.org/officeDocument/2006/relationships/image" Target="media/image727.wmf"/><Relationship Id="rId1352" Type="http://schemas.openxmlformats.org/officeDocument/2006/relationships/image" Target="media/image841.wmf"/><Relationship Id="rId1797" Type="http://schemas.openxmlformats.org/officeDocument/2006/relationships/image" Target="media/image1176.wmf"/><Relationship Id="rId89" Type="http://schemas.openxmlformats.org/officeDocument/2006/relationships/oleObject" Target="embeddings/oleObject40.bin"/><Relationship Id="rId1005" Type="http://schemas.openxmlformats.org/officeDocument/2006/relationships/oleObject" Target="embeddings/oleObject379.bin"/><Relationship Id="rId1212" Type="http://schemas.openxmlformats.org/officeDocument/2006/relationships/oleObject" Target="embeddings/oleObject449.bin"/><Relationship Id="rId1657" Type="http://schemas.openxmlformats.org/officeDocument/2006/relationships/image" Target="media/image1052.wmf"/><Relationship Id="rId1864" Type="http://schemas.openxmlformats.org/officeDocument/2006/relationships/image" Target="media/image1237.wmf"/><Relationship Id="rId1517" Type="http://schemas.openxmlformats.org/officeDocument/2006/relationships/oleObject" Target="embeddings/oleObject558.bin"/><Relationship Id="rId1724" Type="http://schemas.openxmlformats.org/officeDocument/2006/relationships/image" Target="media/image1107.wmf"/><Relationship Id="rId16" Type="http://schemas.openxmlformats.org/officeDocument/2006/relationships/oleObject" Target="embeddings/oleObject5.bin"/><Relationship Id="rId1931" Type="http://schemas.openxmlformats.org/officeDocument/2006/relationships/oleObject" Target="embeddings/oleObject631.bin"/><Relationship Id="rId165" Type="http://schemas.openxmlformats.org/officeDocument/2006/relationships/image" Target="media/image83.wmf"/><Relationship Id="rId372" Type="http://schemas.openxmlformats.org/officeDocument/2006/relationships/image" Target="media/image205.wmf"/><Relationship Id="rId677" Type="http://schemas.openxmlformats.org/officeDocument/2006/relationships/image" Target="media/image363.emf"/><Relationship Id="rId2053" Type="http://schemas.openxmlformats.org/officeDocument/2006/relationships/oleObject" Target="embeddings/oleObject685.bin"/><Relationship Id="rId232" Type="http://schemas.openxmlformats.org/officeDocument/2006/relationships/image" Target="media/image118.wmf"/><Relationship Id="rId884" Type="http://schemas.openxmlformats.org/officeDocument/2006/relationships/image" Target="media/image503.wmf"/><Relationship Id="rId537" Type="http://schemas.openxmlformats.org/officeDocument/2006/relationships/image" Target="media/image293.wmf"/><Relationship Id="rId744" Type="http://schemas.openxmlformats.org/officeDocument/2006/relationships/image" Target="media/image397.png"/><Relationship Id="rId951" Type="http://schemas.openxmlformats.org/officeDocument/2006/relationships/image" Target="media/image569.wmf"/><Relationship Id="rId1167" Type="http://schemas.openxmlformats.org/officeDocument/2006/relationships/image" Target="media/image738.wmf"/><Relationship Id="rId1374" Type="http://schemas.openxmlformats.org/officeDocument/2006/relationships/image" Target="media/image863.wmf"/><Relationship Id="rId1581" Type="http://schemas.openxmlformats.org/officeDocument/2006/relationships/image" Target="media/image1008.wmf"/><Relationship Id="rId1679" Type="http://schemas.openxmlformats.org/officeDocument/2006/relationships/image" Target="media/image1074.wmf"/><Relationship Id="rId80" Type="http://schemas.openxmlformats.org/officeDocument/2006/relationships/image" Target="media/image39.wmf"/><Relationship Id="rId604" Type="http://schemas.openxmlformats.org/officeDocument/2006/relationships/image" Target="media/image326.wmf"/><Relationship Id="rId811" Type="http://schemas.openxmlformats.org/officeDocument/2006/relationships/oleObject" Target="embeddings/oleObject373.bin"/><Relationship Id="rId1027" Type="http://schemas.openxmlformats.org/officeDocument/2006/relationships/oleObject" Target="embeddings/oleObject383.bin"/><Relationship Id="rId1234" Type="http://schemas.openxmlformats.org/officeDocument/2006/relationships/oleObject" Target="embeddings/oleObject460.bin"/><Relationship Id="rId1441" Type="http://schemas.openxmlformats.org/officeDocument/2006/relationships/oleObject" Target="embeddings/oleObject520.bin"/><Relationship Id="rId1886" Type="http://schemas.openxmlformats.org/officeDocument/2006/relationships/image" Target="media/image1259.wmf"/><Relationship Id="rId909" Type="http://schemas.openxmlformats.org/officeDocument/2006/relationships/image" Target="media/image527.wmf"/><Relationship Id="rId1301" Type="http://schemas.openxmlformats.org/officeDocument/2006/relationships/image" Target="media/image802.emf"/><Relationship Id="rId1539" Type="http://schemas.openxmlformats.org/officeDocument/2006/relationships/image" Target="media/image971.wmf"/><Relationship Id="rId1746" Type="http://schemas.openxmlformats.org/officeDocument/2006/relationships/image" Target="media/image1125.png"/><Relationship Id="rId1953" Type="http://schemas.openxmlformats.org/officeDocument/2006/relationships/image" Target="media/image1300.wmf"/><Relationship Id="rId38" Type="http://schemas.openxmlformats.org/officeDocument/2006/relationships/oleObject" Target="embeddings/oleObject16.bin"/><Relationship Id="rId1606" Type="http://schemas.openxmlformats.org/officeDocument/2006/relationships/image" Target="media/image1020.wmf"/><Relationship Id="rId1813" Type="http://schemas.openxmlformats.org/officeDocument/2006/relationships/image" Target="media/image1192.wmf"/><Relationship Id="rId187" Type="http://schemas.openxmlformats.org/officeDocument/2006/relationships/oleObject" Target="embeddings/oleObject87.bin"/><Relationship Id="rId394" Type="http://schemas.openxmlformats.org/officeDocument/2006/relationships/oleObject" Target="embeddings/oleObject171.bin"/><Relationship Id="rId2075" Type="http://schemas.openxmlformats.org/officeDocument/2006/relationships/image" Target="media/image1367.wmf"/><Relationship Id="rId254" Type="http://schemas.openxmlformats.org/officeDocument/2006/relationships/image" Target="media/image129.wmf"/><Relationship Id="rId699" Type="http://schemas.openxmlformats.org/officeDocument/2006/relationships/oleObject" Target="embeddings/oleObject319.bin"/><Relationship Id="rId1091" Type="http://schemas.openxmlformats.org/officeDocument/2006/relationships/image" Target="media/image677.wmf"/><Relationship Id="rId114" Type="http://schemas.openxmlformats.org/officeDocument/2006/relationships/image" Target="media/image56.wmf"/><Relationship Id="rId461" Type="http://schemas.openxmlformats.org/officeDocument/2006/relationships/oleObject" Target="embeddings/oleObject205.bin"/><Relationship Id="rId559" Type="http://schemas.openxmlformats.org/officeDocument/2006/relationships/oleObject" Target="embeddings/oleObject250.bin"/><Relationship Id="rId766" Type="http://schemas.openxmlformats.org/officeDocument/2006/relationships/image" Target="media/image410.wmf"/><Relationship Id="rId1189" Type="http://schemas.openxmlformats.org/officeDocument/2006/relationships/oleObject" Target="embeddings/oleObject436.bin"/><Relationship Id="rId1396" Type="http://schemas.openxmlformats.org/officeDocument/2006/relationships/image" Target="media/image885.wmf"/><Relationship Id="rId321" Type="http://schemas.openxmlformats.org/officeDocument/2006/relationships/image" Target="media/image168.wmf"/><Relationship Id="rId419" Type="http://schemas.openxmlformats.org/officeDocument/2006/relationships/image" Target="media/image230.emf"/><Relationship Id="rId626" Type="http://schemas.openxmlformats.org/officeDocument/2006/relationships/image" Target="media/image337.emf"/><Relationship Id="rId973" Type="http://schemas.openxmlformats.org/officeDocument/2006/relationships/image" Target="media/image591.wmf"/><Relationship Id="rId1049" Type="http://schemas.openxmlformats.org/officeDocument/2006/relationships/oleObject" Target="embeddings/oleObject393.bin"/><Relationship Id="rId1256" Type="http://schemas.openxmlformats.org/officeDocument/2006/relationships/oleObject" Target="embeddings/oleObject471.bin"/><Relationship Id="rId2002" Type="http://schemas.openxmlformats.org/officeDocument/2006/relationships/oleObject" Target="embeddings/oleObject666.bin"/><Relationship Id="rId833" Type="http://schemas.openxmlformats.org/officeDocument/2006/relationships/image" Target="media/image454.wmf"/><Relationship Id="rId1116" Type="http://schemas.openxmlformats.org/officeDocument/2006/relationships/image" Target="media/image702.wmf"/><Relationship Id="rId1463" Type="http://schemas.openxmlformats.org/officeDocument/2006/relationships/oleObject" Target="embeddings/oleObject531.bin"/><Relationship Id="rId1670" Type="http://schemas.openxmlformats.org/officeDocument/2006/relationships/image" Target="media/image1065.wmf"/><Relationship Id="rId1768" Type="http://schemas.openxmlformats.org/officeDocument/2006/relationships/image" Target="media/image1147.png"/><Relationship Id="rId900" Type="http://schemas.openxmlformats.org/officeDocument/2006/relationships/image" Target="media/image518.wmf"/><Relationship Id="rId1323" Type="http://schemas.openxmlformats.org/officeDocument/2006/relationships/oleObject" Target="embeddings/oleObject504.bin"/><Relationship Id="rId1530" Type="http://schemas.openxmlformats.org/officeDocument/2006/relationships/image" Target="media/image962.wmf"/><Relationship Id="rId1628" Type="http://schemas.openxmlformats.org/officeDocument/2006/relationships/hyperlink" Target="http://en.wikipedia.org/wiki/Permutation_matrix" TargetMode="External"/><Relationship Id="rId1975" Type="http://schemas.openxmlformats.org/officeDocument/2006/relationships/image" Target="media/image1311.wmf"/><Relationship Id="rId1835" Type="http://schemas.openxmlformats.org/officeDocument/2006/relationships/image" Target="media/image1214.wmf"/><Relationship Id="rId1902" Type="http://schemas.openxmlformats.org/officeDocument/2006/relationships/oleObject" Target="embeddings/oleObject617.bin"/><Relationship Id="rId2097" Type="http://schemas.openxmlformats.org/officeDocument/2006/relationships/image" Target="media/image1389.wmf"/><Relationship Id="rId276" Type="http://schemas.openxmlformats.org/officeDocument/2006/relationships/oleObject" Target="embeddings/oleObject128.bin"/><Relationship Id="rId483" Type="http://schemas.openxmlformats.org/officeDocument/2006/relationships/image" Target="media/image262.wmf"/><Relationship Id="rId690" Type="http://schemas.openxmlformats.org/officeDocument/2006/relationships/image" Target="media/image370.wmf"/><Relationship Id="rId136" Type="http://schemas.openxmlformats.org/officeDocument/2006/relationships/oleObject" Target="embeddings/oleObject63.bin"/><Relationship Id="rId343" Type="http://schemas.openxmlformats.org/officeDocument/2006/relationships/image" Target="media/image186.wmf"/><Relationship Id="rId550" Type="http://schemas.openxmlformats.org/officeDocument/2006/relationships/oleObject" Target="embeddings/oleObject245.bin"/><Relationship Id="rId788" Type="http://schemas.openxmlformats.org/officeDocument/2006/relationships/image" Target="media/image421.emf"/><Relationship Id="rId995" Type="http://schemas.openxmlformats.org/officeDocument/2006/relationships/image" Target="media/image612.wmf"/><Relationship Id="rId1180" Type="http://schemas.openxmlformats.org/officeDocument/2006/relationships/oleObject" Target="embeddings/oleObject431.bin"/><Relationship Id="rId2024" Type="http://schemas.openxmlformats.org/officeDocument/2006/relationships/image" Target="media/image1338.wmf"/><Relationship Id="rId203" Type="http://schemas.openxmlformats.org/officeDocument/2006/relationships/oleObject" Target="embeddings/oleObject95.bin"/><Relationship Id="rId648" Type="http://schemas.openxmlformats.org/officeDocument/2006/relationships/oleObject" Target="embeddings/oleObject294.bin"/><Relationship Id="rId855" Type="http://schemas.openxmlformats.org/officeDocument/2006/relationships/image" Target="media/image476.wmf"/><Relationship Id="rId1040" Type="http://schemas.openxmlformats.org/officeDocument/2006/relationships/image" Target="media/image645.wmf"/><Relationship Id="rId1278" Type="http://schemas.openxmlformats.org/officeDocument/2006/relationships/oleObject" Target="embeddings/oleObject482.bin"/><Relationship Id="rId1485" Type="http://schemas.openxmlformats.org/officeDocument/2006/relationships/oleObject" Target="embeddings/oleObject542.bin"/><Relationship Id="rId1692" Type="http://schemas.openxmlformats.org/officeDocument/2006/relationships/image" Target="media/image1087.wmf"/><Relationship Id="rId410" Type="http://schemas.openxmlformats.org/officeDocument/2006/relationships/oleObject" Target="embeddings/oleObject179.bin"/><Relationship Id="rId508" Type="http://schemas.openxmlformats.org/officeDocument/2006/relationships/oleObject" Target="embeddings/oleObject228.bin"/><Relationship Id="rId715" Type="http://schemas.openxmlformats.org/officeDocument/2006/relationships/oleObject" Target="embeddings/oleObject327.bin"/><Relationship Id="rId922" Type="http://schemas.openxmlformats.org/officeDocument/2006/relationships/image" Target="media/image540.png"/><Relationship Id="rId1138" Type="http://schemas.openxmlformats.org/officeDocument/2006/relationships/image" Target="media/image722.wmf"/><Relationship Id="rId1345" Type="http://schemas.openxmlformats.org/officeDocument/2006/relationships/image" Target="media/image835.wmf"/><Relationship Id="rId1552" Type="http://schemas.openxmlformats.org/officeDocument/2006/relationships/image" Target="media/image984.wmf"/><Relationship Id="rId1997" Type="http://schemas.openxmlformats.org/officeDocument/2006/relationships/image" Target="media/image1322.wmf"/><Relationship Id="rId1205" Type="http://schemas.openxmlformats.org/officeDocument/2006/relationships/oleObject" Target="embeddings/oleObject444.bin"/><Relationship Id="rId1857" Type="http://schemas.openxmlformats.org/officeDocument/2006/relationships/image" Target="media/image1230.wmf"/><Relationship Id="rId51" Type="http://schemas.openxmlformats.org/officeDocument/2006/relationships/image" Target="media/image23.jpeg"/><Relationship Id="rId1412" Type="http://schemas.openxmlformats.org/officeDocument/2006/relationships/image" Target="media/image899.wmf"/><Relationship Id="rId1717" Type="http://schemas.openxmlformats.org/officeDocument/2006/relationships/image" Target="media/image1104.wmf"/><Relationship Id="rId1924" Type="http://schemas.openxmlformats.org/officeDocument/2006/relationships/image" Target="media/image1285.wmf"/><Relationship Id="rId298" Type="http://schemas.openxmlformats.org/officeDocument/2006/relationships/oleObject" Target="embeddings/oleObject139.bin"/><Relationship Id="rId158" Type="http://schemas.openxmlformats.org/officeDocument/2006/relationships/oleObject" Target="embeddings/oleObject73.bin"/><Relationship Id="rId365" Type="http://schemas.openxmlformats.org/officeDocument/2006/relationships/oleObject" Target="embeddings/oleObject158.bin"/><Relationship Id="rId572" Type="http://schemas.openxmlformats.org/officeDocument/2006/relationships/image" Target="media/image310.wmf"/><Relationship Id="rId2046" Type="http://schemas.openxmlformats.org/officeDocument/2006/relationships/image" Target="media/image1352.wmf"/><Relationship Id="rId225" Type="http://schemas.openxmlformats.org/officeDocument/2006/relationships/image" Target="media/image114.png"/><Relationship Id="rId432" Type="http://schemas.openxmlformats.org/officeDocument/2006/relationships/image" Target="media/image236.emf"/><Relationship Id="rId877" Type="http://schemas.openxmlformats.org/officeDocument/2006/relationships/image" Target="media/image496.wmf"/><Relationship Id="rId1062" Type="http://schemas.openxmlformats.org/officeDocument/2006/relationships/image" Target="media/image657.wmf"/><Relationship Id="rId2113" Type="http://schemas.openxmlformats.org/officeDocument/2006/relationships/header" Target="header4.xml"/><Relationship Id="rId737" Type="http://schemas.openxmlformats.org/officeDocument/2006/relationships/oleObject" Target="embeddings/oleObject338.bin"/><Relationship Id="rId944" Type="http://schemas.openxmlformats.org/officeDocument/2006/relationships/image" Target="media/image562.wmf"/><Relationship Id="rId1367" Type="http://schemas.openxmlformats.org/officeDocument/2006/relationships/image" Target="media/image856.wmf"/><Relationship Id="rId1574" Type="http://schemas.openxmlformats.org/officeDocument/2006/relationships/oleObject" Target="embeddings/oleObject564.bin"/><Relationship Id="rId1781" Type="http://schemas.openxmlformats.org/officeDocument/2006/relationships/image" Target="media/image1160.png"/><Relationship Id="rId73" Type="http://schemas.openxmlformats.org/officeDocument/2006/relationships/oleObject" Target="embeddings/oleObject33.bin"/><Relationship Id="rId804" Type="http://schemas.openxmlformats.org/officeDocument/2006/relationships/image" Target="media/image429.wmf"/><Relationship Id="rId1227" Type="http://schemas.openxmlformats.org/officeDocument/2006/relationships/image" Target="media/image765.emf"/><Relationship Id="rId1434" Type="http://schemas.openxmlformats.org/officeDocument/2006/relationships/oleObject" Target="embeddings/oleObject516.bin"/><Relationship Id="rId1641" Type="http://schemas.openxmlformats.org/officeDocument/2006/relationships/image" Target="media/image1039.wmf"/><Relationship Id="rId1879" Type="http://schemas.openxmlformats.org/officeDocument/2006/relationships/image" Target="media/image1252.wmf"/><Relationship Id="rId1501" Type="http://schemas.openxmlformats.org/officeDocument/2006/relationships/oleObject" Target="embeddings/oleObject550.bin"/><Relationship Id="rId1739" Type="http://schemas.openxmlformats.org/officeDocument/2006/relationships/image" Target="media/image1118.wmf"/><Relationship Id="rId1946" Type="http://schemas.openxmlformats.org/officeDocument/2006/relationships/oleObject" Target="embeddings/oleObject638.bin"/><Relationship Id="rId1806" Type="http://schemas.openxmlformats.org/officeDocument/2006/relationships/image" Target="media/image1185.wmf"/><Relationship Id="rId387" Type="http://schemas.openxmlformats.org/officeDocument/2006/relationships/image" Target="media/image214.wmf"/><Relationship Id="rId594" Type="http://schemas.openxmlformats.org/officeDocument/2006/relationships/image" Target="media/image321.wmf"/><Relationship Id="rId2068" Type="http://schemas.openxmlformats.org/officeDocument/2006/relationships/image" Target="media/image1363.wmf"/><Relationship Id="rId247" Type="http://schemas.openxmlformats.org/officeDocument/2006/relationships/oleObject" Target="embeddings/oleObject116.bin"/><Relationship Id="rId899" Type="http://schemas.openxmlformats.org/officeDocument/2006/relationships/image" Target="media/image517.wmf"/><Relationship Id="rId1084" Type="http://schemas.openxmlformats.org/officeDocument/2006/relationships/image" Target="media/image670.wmf"/><Relationship Id="rId107" Type="http://schemas.openxmlformats.org/officeDocument/2006/relationships/oleObject" Target="embeddings/oleObject49.bin"/><Relationship Id="rId454" Type="http://schemas.openxmlformats.org/officeDocument/2006/relationships/image" Target="media/image247.emf"/><Relationship Id="rId661" Type="http://schemas.openxmlformats.org/officeDocument/2006/relationships/image" Target="media/image355.wmf"/><Relationship Id="rId759" Type="http://schemas.openxmlformats.org/officeDocument/2006/relationships/oleObject" Target="embeddings/oleObject347.bin"/><Relationship Id="rId966" Type="http://schemas.openxmlformats.org/officeDocument/2006/relationships/image" Target="media/image584.wmf"/><Relationship Id="rId1291" Type="http://schemas.openxmlformats.org/officeDocument/2006/relationships/image" Target="media/image797.emf"/><Relationship Id="rId1389" Type="http://schemas.openxmlformats.org/officeDocument/2006/relationships/image" Target="media/image878.wmf"/><Relationship Id="rId1596" Type="http://schemas.openxmlformats.org/officeDocument/2006/relationships/oleObject" Target="embeddings/oleObject575.bin"/><Relationship Id="rId314" Type="http://schemas.openxmlformats.org/officeDocument/2006/relationships/oleObject" Target="embeddings/oleObject146.bin"/><Relationship Id="rId521" Type="http://schemas.openxmlformats.org/officeDocument/2006/relationships/image" Target="media/image282.png"/><Relationship Id="rId619" Type="http://schemas.openxmlformats.org/officeDocument/2006/relationships/oleObject" Target="embeddings/oleObject280.bin"/><Relationship Id="rId1151" Type="http://schemas.openxmlformats.org/officeDocument/2006/relationships/image" Target="media/image730.wmf"/><Relationship Id="rId1249" Type="http://schemas.openxmlformats.org/officeDocument/2006/relationships/image" Target="media/image776.wmf"/><Relationship Id="rId95" Type="http://schemas.openxmlformats.org/officeDocument/2006/relationships/oleObject" Target="embeddings/oleObject43.bin"/><Relationship Id="rId826" Type="http://schemas.openxmlformats.org/officeDocument/2006/relationships/image" Target="media/image447.wmf"/><Relationship Id="rId1011" Type="http://schemas.openxmlformats.org/officeDocument/2006/relationships/image" Target="media/image625.emf"/><Relationship Id="rId1109" Type="http://schemas.openxmlformats.org/officeDocument/2006/relationships/image" Target="media/image695.wmf"/><Relationship Id="rId1456" Type="http://schemas.openxmlformats.org/officeDocument/2006/relationships/image" Target="media/image923.wmf"/><Relationship Id="rId1663" Type="http://schemas.openxmlformats.org/officeDocument/2006/relationships/image" Target="media/image1058.wmf"/><Relationship Id="rId1870" Type="http://schemas.openxmlformats.org/officeDocument/2006/relationships/image" Target="media/image1243.wmf"/><Relationship Id="rId1968" Type="http://schemas.openxmlformats.org/officeDocument/2006/relationships/oleObject" Target="embeddings/oleObject649.bin"/><Relationship Id="rId1316" Type="http://schemas.openxmlformats.org/officeDocument/2006/relationships/image" Target="media/image810.wmf"/><Relationship Id="rId1523" Type="http://schemas.openxmlformats.org/officeDocument/2006/relationships/oleObject" Target="embeddings/oleObject561.bin"/><Relationship Id="rId1730" Type="http://schemas.openxmlformats.org/officeDocument/2006/relationships/image" Target="media/image1111.wmf"/><Relationship Id="rId22" Type="http://schemas.openxmlformats.org/officeDocument/2006/relationships/oleObject" Target="embeddings/oleObject8.bin"/><Relationship Id="rId1828" Type="http://schemas.openxmlformats.org/officeDocument/2006/relationships/image" Target="media/image1207.png"/><Relationship Id="rId171" Type="http://schemas.openxmlformats.org/officeDocument/2006/relationships/oleObject" Target="embeddings/oleObject79.bin"/><Relationship Id="rId269" Type="http://schemas.openxmlformats.org/officeDocument/2006/relationships/oleObject" Target="embeddings/oleObject125.bin"/><Relationship Id="rId476" Type="http://schemas.openxmlformats.org/officeDocument/2006/relationships/image" Target="media/image258.wmf"/><Relationship Id="rId683" Type="http://schemas.openxmlformats.org/officeDocument/2006/relationships/oleObject" Target="embeddings/oleObject311.bin"/><Relationship Id="rId890" Type="http://schemas.openxmlformats.org/officeDocument/2006/relationships/image" Target="media/image509.wmf"/><Relationship Id="rId129" Type="http://schemas.openxmlformats.org/officeDocument/2006/relationships/image" Target="media/image64.wmf"/><Relationship Id="rId336" Type="http://schemas.openxmlformats.org/officeDocument/2006/relationships/image" Target="media/image180.wmf"/><Relationship Id="rId543" Type="http://schemas.openxmlformats.org/officeDocument/2006/relationships/image" Target="media/image296.wmf"/><Relationship Id="rId988" Type="http://schemas.openxmlformats.org/officeDocument/2006/relationships/image" Target="media/image606.wmf"/><Relationship Id="rId1173" Type="http://schemas.openxmlformats.org/officeDocument/2006/relationships/oleObject" Target="embeddings/oleObject427.bin"/><Relationship Id="rId1380" Type="http://schemas.openxmlformats.org/officeDocument/2006/relationships/image" Target="media/image869.wmf"/><Relationship Id="rId2017" Type="http://schemas.openxmlformats.org/officeDocument/2006/relationships/image" Target="media/image1334.wmf"/><Relationship Id="rId403" Type="http://schemas.openxmlformats.org/officeDocument/2006/relationships/image" Target="media/image222.wmf"/><Relationship Id="rId750" Type="http://schemas.openxmlformats.org/officeDocument/2006/relationships/image" Target="media/image402.emf"/><Relationship Id="rId848" Type="http://schemas.openxmlformats.org/officeDocument/2006/relationships/image" Target="media/image469.wmf"/><Relationship Id="rId1033" Type="http://schemas.openxmlformats.org/officeDocument/2006/relationships/oleObject" Target="embeddings/oleObject386.bin"/><Relationship Id="rId1478" Type="http://schemas.openxmlformats.org/officeDocument/2006/relationships/image" Target="media/image934.wmf"/><Relationship Id="rId1685" Type="http://schemas.openxmlformats.org/officeDocument/2006/relationships/image" Target="media/image1080.wmf"/><Relationship Id="rId1892" Type="http://schemas.openxmlformats.org/officeDocument/2006/relationships/image" Target="media/image1265.wmf"/><Relationship Id="rId610" Type="http://schemas.openxmlformats.org/officeDocument/2006/relationships/image" Target="media/image329.wmf"/><Relationship Id="rId708" Type="http://schemas.openxmlformats.org/officeDocument/2006/relationships/image" Target="media/image379.emf"/><Relationship Id="rId915" Type="http://schemas.openxmlformats.org/officeDocument/2006/relationships/image" Target="media/image533.wmf"/><Relationship Id="rId1240" Type="http://schemas.openxmlformats.org/officeDocument/2006/relationships/oleObject" Target="embeddings/oleObject463.bin"/><Relationship Id="rId1338" Type="http://schemas.openxmlformats.org/officeDocument/2006/relationships/image" Target="media/image828.emf"/><Relationship Id="rId1545" Type="http://schemas.openxmlformats.org/officeDocument/2006/relationships/image" Target="media/image977.wmf"/><Relationship Id="rId1100" Type="http://schemas.openxmlformats.org/officeDocument/2006/relationships/image" Target="media/image686.wmf"/><Relationship Id="rId1405" Type="http://schemas.openxmlformats.org/officeDocument/2006/relationships/image" Target="media/image894.wmf"/><Relationship Id="rId1752" Type="http://schemas.openxmlformats.org/officeDocument/2006/relationships/image" Target="media/image1131.png"/><Relationship Id="rId44" Type="http://schemas.openxmlformats.org/officeDocument/2006/relationships/oleObject" Target="embeddings/oleObject19.bin"/><Relationship Id="rId1612" Type="http://schemas.openxmlformats.org/officeDocument/2006/relationships/image" Target="media/image1023.wmf"/><Relationship Id="rId1917" Type="http://schemas.openxmlformats.org/officeDocument/2006/relationships/oleObject" Target="embeddings/oleObject624.bin"/><Relationship Id="rId193" Type="http://schemas.openxmlformats.org/officeDocument/2006/relationships/oleObject" Target="embeddings/oleObject90.bin"/><Relationship Id="rId498" Type="http://schemas.openxmlformats.org/officeDocument/2006/relationships/oleObject" Target="embeddings/oleObject223.bin"/><Relationship Id="rId2081" Type="http://schemas.openxmlformats.org/officeDocument/2006/relationships/image" Target="media/image1373.wmf"/><Relationship Id="rId260" Type="http://schemas.openxmlformats.org/officeDocument/2006/relationships/image" Target="media/image132.jpeg"/><Relationship Id="rId120" Type="http://schemas.openxmlformats.org/officeDocument/2006/relationships/image" Target="media/image59.wmf"/><Relationship Id="rId358" Type="http://schemas.openxmlformats.org/officeDocument/2006/relationships/image" Target="media/image198.wmf"/><Relationship Id="rId565" Type="http://schemas.openxmlformats.org/officeDocument/2006/relationships/oleObject" Target="embeddings/oleObject253.bin"/><Relationship Id="rId772" Type="http://schemas.openxmlformats.org/officeDocument/2006/relationships/image" Target="media/image413.emf"/><Relationship Id="rId1195" Type="http://schemas.openxmlformats.org/officeDocument/2006/relationships/oleObject" Target="embeddings/oleObject439.bin"/><Relationship Id="rId2039" Type="http://schemas.openxmlformats.org/officeDocument/2006/relationships/image" Target="media/image1346.wmf"/><Relationship Id="rId218" Type="http://schemas.openxmlformats.org/officeDocument/2006/relationships/oleObject" Target="embeddings/oleObject102.bin"/><Relationship Id="rId425" Type="http://schemas.openxmlformats.org/officeDocument/2006/relationships/image" Target="media/image233.emf"/><Relationship Id="rId632" Type="http://schemas.openxmlformats.org/officeDocument/2006/relationships/image" Target="media/image340.wmf"/><Relationship Id="rId1055" Type="http://schemas.openxmlformats.org/officeDocument/2006/relationships/oleObject" Target="embeddings/oleObject396.bin"/><Relationship Id="rId1262" Type="http://schemas.openxmlformats.org/officeDocument/2006/relationships/oleObject" Target="embeddings/oleObject474.bin"/><Relationship Id="rId2106" Type="http://schemas.openxmlformats.org/officeDocument/2006/relationships/image" Target="media/image1396.wmf"/><Relationship Id="rId937" Type="http://schemas.openxmlformats.org/officeDocument/2006/relationships/image" Target="media/image555.wmf"/><Relationship Id="rId1122" Type="http://schemas.openxmlformats.org/officeDocument/2006/relationships/image" Target="media/image708.wmf"/><Relationship Id="rId1567" Type="http://schemas.openxmlformats.org/officeDocument/2006/relationships/image" Target="media/image999.wmf"/><Relationship Id="rId1774" Type="http://schemas.openxmlformats.org/officeDocument/2006/relationships/image" Target="media/image1153.png"/><Relationship Id="rId1981" Type="http://schemas.openxmlformats.org/officeDocument/2006/relationships/image" Target="media/image1314.wmf"/><Relationship Id="rId66" Type="http://schemas.openxmlformats.org/officeDocument/2006/relationships/image" Target="media/image31.wmf"/><Relationship Id="rId1427" Type="http://schemas.openxmlformats.org/officeDocument/2006/relationships/image" Target="media/image909.emf"/><Relationship Id="rId1634" Type="http://schemas.openxmlformats.org/officeDocument/2006/relationships/image" Target="media/image1035.wmf"/><Relationship Id="rId1841" Type="http://schemas.openxmlformats.org/officeDocument/2006/relationships/image" Target="media/image1220.wmf"/><Relationship Id="rId1939" Type="http://schemas.openxmlformats.org/officeDocument/2006/relationships/oleObject" Target="embeddings/oleObject635.bin"/><Relationship Id="rId1701" Type="http://schemas.openxmlformats.org/officeDocument/2006/relationships/oleObject" Target="embeddings/oleObject594.bin"/><Relationship Id="rId282" Type="http://schemas.openxmlformats.org/officeDocument/2006/relationships/oleObject" Target="embeddings/oleObject131.bin"/><Relationship Id="rId587" Type="http://schemas.openxmlformats.org/officeDocument/2006/relationships/oleObject" Target="embeddings/oleObject264.bin"/><Relationship Id="rId8" Type="http://schemas.openxmlformats.org/officeDocument/2006/relationships/oleObject" Target="embeddings/oleObject1.bin"/><Relationship Id="rId142" Type="http://schemas.openxmlformats.org/officeDocument/2006/relationships/oleObject" Target="embeddings/oleObject66.bin"/><Relationship Id="rId447" Type="http://schemas.openxmlformats.org/officeDocument/2006/relationships/oleObject" Target="embeddings/oleObject198.bin"/><Relationship Id="rId794" Type="http://schemas.openxmlformats.org/officeDocument/2006/relationships/image" Target="media/image424.wmf"/><Relationship Id="rId1077" Type="http://schemas.openxmlformats.org/officeDocument/2006/relationships/oleObject" Target="embeddings/oleObject407.bin"/><Relationship Id="rId2030" Type="http://schemas.openxmlformats.org/officeDocument/2006/relationships/oleObject" Target="embeddings/oleObject677.bin"/><Relationship Id="rId654" Type="http://schemas.openxmlformats.org/officeDocument/2006/relationships/oleObject" Target="embeddings/oleObject297.bin"/><Relationship Id="rId861" Type="http://schemas.openxmlformats.org/officeDocument/2006/relationships/image" Target="media/image480.wmf"/><Relationship Id="rId959" Type="http://schemas.openxmlformats.org/officeDocument/2006/relationships/image" Target="media/image577.wmf"/><Relationship Id="rId1284" Type="http://schemas.openxmlformats.org/officeDocument/2006/relationships/oleObject" Target="embeddings/oleObject485.bin"/><Relationship Id="rId1491" Type="http://schemas.openxmlformats.org/officeDocument/2006/relationships/oleObject" Target="embeddings/oleObject545.bin"/><Relationship Id="rId1589" Type="http://schemas.openxmlformats.org/officeDocument/2006/relationships/image" Target="media/image1012.wmf"/><Relationship Id="rId307" Type="http://schemas.openxmlformats.org/officeDocument/2006/relationships/image" Target="media/image158.emf"/><Relationship Id="rId514" Type="http://schemas.openxmlformats.org/officeDocument/2006/relationships/oleObject" Target="embeddings/oleObject231.bin"/><Relationship Id="rId721" Type="http://schemas.openxmlformats.org/officeDocument/2006/relationships/oleObject" Target="embeddings/oleObject330.bin"/><Relationship Id="rId1144" Type="http://schemas.openxmlformats.org/officeDocument/2006/relationships/oleObject" Target="embeddings/oleObject412.bin"/><Relationship Id="rId1351" Type="http://schemas.openxmlformats.org/officeDocument/2006/relationships/image" Target="media/image840.wmf"/><Relationship Id="rId1449" Type="http://schemas.openxmlformats.org/officeDocument/2006/relationships/oleObject" Target="embeddings/oleObject524.bin"/><Relationship Id="rId1796" Type="http://schemas.openxmlformats.org/officeDocument/2006/relationships/image" Target="media/image1175.wmf"/><Relationship Id="rId88" Type="http://schemas.openxmlformats.org/officeDocument/2006/relationships/image" Target="media/image43.wmf"/><Relationship Id="rId819" Type="http://schemas.openxmlformats.org/officeDocument/2006/relationships/image" Target="media/image440.wmf"/><Relationship Id="rId1004" Type="http://schemas.openxmlformats.org/officeDocument/2006/relationships/image" Target="media/image620.wmf"/><Relationship Id="rId1211" Type="http://schemas.openxmlformats.org/officeDocument/2006/relationships/oleObject" Target="embeddings/oleObject448.bin"/><Relationship Id="rId1656" Type="http://schemas.openxmlformats.org/officeDocument/2006/relationships/image" Target="media/image1051.wmf"/><Relationship Id="rId1863" Type="http://schemas.openxmlformats.org/officeDocument/2006/relationships/image" Target="media/image1236.wmf"/><Relationship Id="rId1309" Type="http://schemas.openxmlformats.org/officeDocument/2006/relationships/oleObject" Target="embeddings/oleObject497.bin"/><Relationship Id="rId1516" Type="http://schemas.openxmlformats.org/officeDocument/2006/relationships/image" Target="media/image953.wmf"/><Relationship Id="rId1723" Type="http://schemas.openxmlformats.org/officeDocument/2006/relationships/image" Target="media/image1106.wmf"/><Relationship Id="rId1930" Type="http://schemas.openxmlformats.org/officeDocument/2006/relationships/image" Target="media/image1288.wmf"/><Relationship Id="rId15" Type="http://schemas.openxmlformats.org/officeDocument/2006/relationships/image" Target="media/image5.wmf"/><Relationship Id="rId164" Type="http://schemas.openxmlformats.org/officeDocument/2006/relationships/oleObject" Target="embeddings/oleObject76.bin"/><Relationship Id="rId371" Type="http://schemas.openxmlformats.org/officeDocument/2006/relationships/oleObject" Target="embeddings/oleObject161.bin"/><Relationship Id="rId2052" Type="http://schemas.openxmlformats.org/officeDocument/2006/relationships/image" Target="media/image1355.wmf"/><Relationship Id="rId469" Type="http://schemas.openxmlformats.org/officeDocument/2006/relationships/oleObject" Target="embeddings/oleObject209.bin"/><Relationship Id="rId676" Type="http://schemas.openxmlformats.org/officeDocument/2006/relationships/oleObject" Target="embeddings/oleObject308.bin"/><Relationship Id="rId883" Type="http://schemas.openxmlformats.org/officeDocument/2006/relationships/image" Target="media/image502.wmf"/><Relationship Id="rId1099" Type="http://schemas.openxmlformats.org/officeDocument/2006/relationships/image" Target="media/image685.wmf"/><Relationship Id="rId231" Type="http://schemas.openxmlformats.org/officeDocument/2006/relationships/oleObject" Target="embeddings/oleObject108.bin"/><Relationship Id="rId329" Type="http://schemas.openxmlformats.org/officeDocument/2006/relationships/image" Target="media/image176.wmf"/><Relationship Id="rId536" Type="http://schemas.openxmlformats.org/officeDocument/2006/relationships/oleObject" Target="embeddings/oleObject238.bin"/><Relationship Id="rId1166" Type="http://schemas.openxmlformats.org/officeDocument/2006/relationships/image" Target="media/image737.png"/><Relationship Id="rId1373" Type="http://schemas.openxmlformats.org/officeDocument/2006/relationships/image" Target="media/image862.wmf"/><Relationship Id="rId743" Type="http://schemas.openxmlformats.org/officeDocument/2006/relationships/oleObject" Target="embeddings/oleObject341.bin"/><Relationship Id="rId950" Type="http://schemas.openxmlformats.org/officeDocument/2006/relationships/image" Target="media/image568.wmf"/><Relationship Id="rId1026" Type="http://schemas.openxmlformats.org/officeDocument/2006/relationships/image" Target="media/image638.wmf"/><Relationship Id="rId1580" Type="http://schemas.openxmlformats.org/officeDocument/2006/relationships/oleObject" Target="embeddings/oleObject567.bin"/><Relationship Id="rId1678" Type="http://schemas.openxmlformats.org/officeDocument/2006/relationships/image" Target="media/image1073.wmf"/><Relationship Id="rId1885" Type="http://schemas.openxmlformats.org/officeDocument/2006/relationships/image" Target="media/image1258.wmf"/><Relationship Id="rId603" Type="http://schemas.openxmlformats.org/officeDocument/2006/relationships/oleObject" Target="embeddings/oleObject272.bin"/><Relationship Id="rId810" Type="http://schemas.openxmlformats.org/officeDocument/2006/relationships/image" Target="media/image432.wmf"/><Relationship Id="rId908" Type="http://schemas.openxmlformats.org/officeDocument/2006/relationships/image" Target="media/image526.wmf"/><Relationship Id="rId1233" Type="http://schemas.openxmlformats.org/officeDocument/2006/relationships/image" Target="media/image768.emf"/><Relationship Id="rId1440" Type="http://schemas.openxmlformats.org/officeDocument/2006/relationships/image" Target="media/image915.wmf"/><Relationship Id="rId1538" Type="http://schemas.openxmlformats.org/officeDocument/2006/relationships/image" Target="media/image970.wmf"/><Relationship Id="rId1300" Type="http://schemas.openxmlformats.org/officeDocument/2006/relationships/oleObject" Target="embeddings/oleObject493.bin"/><Relationship Id="rId1745" Type="http://schemas.openxmlformats.org/officeDocument/2006/relationships/image" Target="media/image1124.png"/><Relationship Id="rId1952" Type="http://schemas.openxmlformats.org/officeDocument/2006/relationships/oleObject" Target="embeddings/oleObject641.bin"/><Relationship Id="rId37" Type="http://schemas.openxmlformats.org/officeDocument/2006/relationships/image" Target="media/image16.wmf"/><Relationship Id="rId1605" Type="http://schemas.openxmlformats.org/officeDocument/2006/relationships/oleObject" Target="embeddings/oleObject580.bin"/><Relationship Id="rId1812" Type="http://schemas.openxmlformats.org/officeDocument/2006/relationships/image" Target="media/image1191.wmf"/><Relationship Id="rId186" Type="http://schemas.openxmlformats.org/officeDocument/2006/relationships/image" Target="media/image94.wmf"/><Relationship Id="rId393" Type="http://schemas.openxmlformats.org/officeDocument/2006/relationships/image" Target="media/image217.wmf"/><Relationship Id="rId2074" Type="http://schemas.openxmlformats.org/officeDocument/2006/relationships/image" Target="media/image1366.wmf"/><Relationship Id="rId253" Type="http://schemas.openxmlformats.org/officeDocument/2006/relationships/oleObject" Target="embeddings/oleObject119.bin"/><Relationship Id="rId460" Type="http://schemas.openxmlformats.org/officeDocument/2006/relationships/image" Target="media/image250.wmf"/><Relationship Id="rId698" Type="http://schemas.openxmlformats.org/officeDocument/2006/relationships/image" Target="media/image374.emf"/><Relationship Id="rId1090" Type="http://schemas.openxmlformats.org/officeDocument/2006/relationships/image" Target="media/image676.wmf"/><Relationship Id="rId113" Type="http://schemas.openxmlformats.org/officeDocument/2006/relationships/oleObject" Target="embeddings/oleObject52.bin"/><Relationship Id="rId320" Type="http://schemas.openxmlformats.org/officeDocument/2006/relationships/oleObject" Target="embeddings/oleObject147.bin"/><Relationship Id="rId558" Type="http://schemas.openxmlformats.org/officeDocument/2006/relationships/image" Target="media/image303.wmf"/><Relationship Id="rId765" Type="http://schemas.openxmlformats.org/officeDocument/2006/relationships/oleObject" Target="embeddings/oleObject350.bin"/><Relationship Id="rId972" Type="http://schemas.openxmlformats.org/officeDocument/2006/relationships/image" Target="media/image590.wmf"/><Relationship Id="rId1188" Type="http://schemas.openxmlformats.org/officeDocument/2006/relationships/image" Target="media/image747.wmf"/><Relationship Id="rId1395" Type="http://schemas.openxmlformats.org/officeDocument/2006/relationships/image" Target="media/image884.wmf"/><Relationship Id="rId2001" Type="http://schemas.openxmlformats.org/officeDocument/2006/relationships/image" Target="media/image1324.wmf"/><Relationship Id="rId418" Type="http://schemas.openxmlformats.org/officeDocument/2006/relationships/oleObject" Target="embeddings/oleObject183.bin"/><Relationship Id="rId625" Type="http://schemas.openxmlformats.org/officeDocument/2006/relationships/oleObject" Target="embeddings/oleObject283.bin"/><Relationship Id="rId832" Type="http://schemas.openxmlformats.org/officeDocument/2006/relationships/image" Target="media/image453.wmf"/><Relationship Id="rId1048" Type="http://schemas.openxmlformats.org/officeDocument/2006/relationships/image" Target="media/image650.wmf"/><Relationship Id="rId1255" Type="http://schemas.openxmlformats.org/officeDocument/2006/relationships/image" Target="media/image779.emf"/><Relationship Id="rId1462" Type="http://schemas.openxmlformats.org/officeDocument/2006/relationships/image" Target="media/image926.wmf"/><Relationship Id="rId1115" Type="http://schemas.openxmlformats.org/officeDocument/2006/relationships/image" Target="media/image701.wmf"/><Relationship Id="rId1322" Type="http://schemas.openxmlformats.org/officeDocument/2006/relationships/image" Target="media/image813.wmf"/><Relationship Id="rId1767" Type="http://schemas.openxmlformats.org/officeDocument/2006/relationships/image" Target="media/image1146.png"/><Relationship Id="rId1974" Type="http://schemas.openxmlformats.org/officeDocument/2006/relationships/oleObject" Target="embeddings/oleObject652.bin"/><Relationship Id="rId59" Type="http://schemas.openxmlformats.org/officeDocument/2006/relationships/oleObject" Target="embeddings/oleObject26.bin"/><Relationship Id="rId1627" Type="http://schemas.openxmlformats.org/officeDocument/2006/relationships/image" Target="http://upload.wikimedia.org/math/c/1/a/c1a247201e24ba2b4dfc71711a55889f.png" TargetMode="External"/><Relationship Id="rId1834" Type="http://schemas.openxmlformats.org/officeDocument/2006/relationships/image" Target="media/image1213.wmf"/><Relationship Id="rId2096" Type="http://schemas.openxmlformats.org/officeDocument/2006/relationships/image" Target="media/image1388.wmf"/><Relationship Id="rId1901" Type="http://schemas.openxmlformats.org/officeDocument/2006/relationships/image" Target="media/image1273.wmf"/><Relationship Id="rId275" Type="http://schemas.openxmlformats.org/officeDocument/2006/relationships/image" Target="media/image142.wmf"/><Relationship Id="rId482" Type="http://schemas.openxmlformats.org/officeDocument/2006/relationships/oleObject" Target="embeddings/oleObject215.bin"/><Relationship Id="rId135" Type="http://schemas.openxmlformats.org/officeDocument/2006/relationships/image" Target="media/image67.wmf"/><Relationship Id="rId342" Type="http://schemas.openxmlformats.org/officeDocument/2006/relationships/image" Target="media/image185.wmf"/><Relationship Id="rId787" Type="http://schemas.openxmlformats.org/officeDocument/2006/relationships/oleObject" Target="embeddings/oleObject361.bin"/><Relationship Id="rId994" Type="http://schemas.openxmlformats.org/officeDocument/2006/relationships/oleObject" Target="embeddings/oleObject377.bin"/><Relationship Id="rId2023" Type="http://schemas.openxmlformats.org/officeDocument/2006/relationships/oleObject" Target="embeddings/oleObject673.bin"/><Relationship Id="rId202" Type="http://schemas.openxmlformats.org/officeDocument/2006/relationships/image" Target="media/image102.wmf"/><Relationship Id="rId647" Type="http://schemas.openxmlformats.org/officeDocument/2006/relationships/image" Target="media/image348.wmf"/><Relationship Id="rId854" Type="http://schemas.openxmlformats.org/officeDocument/2006/relationships/image" Target="media/image475.wmf"/><Relationship Id="rId1277" Type="http://schemas.openxmlformats.org/officeDocument/2006/relationships/image" Target="media/image790.wmf"/><Relationship Id="rId1484" Type="http://schemas.openxmlformats.org/officeDocument/2006/relationships/image" Target="media/image937.wmf"/><Relationship Id="rId1691" Type="http://schemas.openxmlformats.org/officeDocument/2006/relationships/image" Target="media/image1086.wmf"/><Relationship Id="rId507" Type="http://schemas.openxmlformats.org/officeDocument/2006/relationships/image" Target="media/image274.emf"/><Relationship Id="rId714" Type="http://schemas.openxmlformats.org/officeDocument/2006/relationships/image" Target="media/image382.emf"/><Relationship Id="rId921" Type="http://schemas.openxmlformats.org/officeDocument/2006/relationships/image" Target="media/image539.wmf"/><Relationship Id="rId1137" Type="http://schemas.openxmlformats.org/officeDocument/2006/relationships/image" Target="media/image721.emf"/><Relationship Id="rId1344" Type="http://schemas.openxmlformats.org/officeDocument/2006/relationships/image" Target="media/image834.wmf"/><Relationship Id="rId1551" Type="http://schemas.openxmlformats.org/officeDocument/2006/relationships/image" Target="media/image983.wmf"/><Relationship Id="rId1789" Type="http://schemas.openxmlformats.org/officeDocument/2006/relationships/image" Target="media/image1168.wmf"/><Relationship Id="rId1996" Type="http://schemas.openxmlformats.org/officeDocument/2006/relationships/oleObject" Target="embeddings/oleObject663.bin"/><Relationship Id="rId50" Type="http://schemas.openxmlformats.org/officeDocument/2006/relationships/oleObject" Target="embeddings/oleObject22.bin"/><Relationship Id="rId1204" Type="http://schemas.openxmlformats.org/officeDocument/2006/relationships/image" Target="media/image755.wmf"/><Relationship Id="rId1411" Type="http://schemas.openxmlformats.org/officeDocument/2006/relationships/oleObject" Target="embeddings/oleObject507.bin"/><Relationship Id="rId1649" Type="http://schemas.openxmlformats.org/officeDocument/2006/relationships/image" Target="media/image1044.wmf"/><Relationship Id="rId1856" Type="http://schemas.openxmlformats.org/officeDocument/2006/relationships/image" Target="media/image1229.wmf"/><Relationship Id="rId1509" Type="http://schemas.openxmlformats.org/officeDocument/2006/relationships/oleObject" Target="embeddings/oleObject554.bin"/><Relationship Id="rId1716" Type="http://schemas.openxmlformats.org/officeDocument/2006/relationships/oleObject" Target="embeddings/oleObject601.bin"/><Relationship Id="rId1923" Type="http://schemas.openxmlformats.org/officeDocument/2006/relationships/oleObject" Target="embeddings/oleObject627.bin"/><Relationship Id="rId297" Type="http://schemas.openxmlformats.org/officeDocument/2006/relationships/image" Target="media/image153.wmf"/><Relationship Id="rId157" Type="http://schemas.openxmlformats.org/officeDocument/2006/relationships/image" Target="media/image79.emf"/><Relationship Id="rId364" Type="http://schemas.openxmlformats.org/officeDocument/2006/relationships/image" Target="media/image201.wmf"/><Relationship Id="rId2045" Type="http://schemas.openxmlformats.org/officeDocument/2006/relationships/oleObject" Target="embeddings/oleObject681.bin"/><Relationship Id="rId571" Type="http://schemas.openxmlformats.org/officeDocument/2006/relationships/oleObject" Target="embeddings/oleObject256.bin"/><Relationship Id="rId669" Type="http://schemas.openxmlformats.org/officeDocument/2006/relationships/image" Target="media/image359.emf"/><Relationship Id="rId876" Type="http://schemas.openxmlformats.org/officeDocument/2006/relationships/image" Target="media/image495.wmf"/><Relationship Id="rId1299" Type="http://schemas.openxmlformats.org/officeDocument/2006/relationships/image" Target="media/image801.emf"/><Relationship Id="rId224" Type="http://schemas.openxmlformats.org/officeDocument/2006/relationships/oleObject" Target="embeddings/oleObject105.bin"/><Relationship Id="rId431" Type="http://schemas.openxmlformats.org/officeDocument/2006/relationships/oleObject" Target="embeddings/oleObject190.bin"/><Relationship Id="rId529" Type="http://schemas.openxmlformats.org/officeDocument/2006/relationships/image" Target="media/image288.png"/><Relationship Id="rId736" Type="http://schemas.openxmlformats.org/officeDocument/2006/relationships/image" Target="media/image393.emf"/><Relationship Id="rId1061" Type="http://schemas.openxmlformats.org/officeDocument/2006/relationships/oleObject" Target="embeddings/oleObject399.bin"/><Relationship Id="rId1159" Type="http://schemas.openxmlformats.org/officeDocument/2006/relationships/image" Target="media/image734.wmf"/><Relationship Id="rId1366" Type="http://schemas.openxmlformats.org/officeDocument/2006/relationships/image" Target="media/image855.wmf"/><Relationship Id="rId2112" Type="http://schemas.openxmlformats.org/officeDocument/2006/relationships/header" Target="header3.xml"/><Relationship Id="rId943" Type="http://schemas.openxmlformats.org/officeDocument/2006/relationships/image" Target="media/image561.wmf"/><Relationship Id="rId1019" Type="http://schemas.openxmlformats.org/officeDocument/2006/relationships/image" Target="media/image633.wmf"/><Relationship Id="rId1573" Type="http://schemas.openxmlformats.org/officeDocument/2006/relationships/image" Target="media/image1004.wmf"/><Relationship Id="rId1780" Type="http://schemas.openxmlformats.org/officeDocument/2006/relationships/image" Target="media/image1159.png"/><Relationship Id="rId1878" Type="http://schemas.openxmlformats.org/officeDocument/2006/relationships/image" Target="media/image1251.wmf"/><Relationship Id="rId72" Type="http://schemas.openxmlformats.org/officeDocument/2006/relationships/image" Target="media/image34.emf"/><Relationship Id="rId803" Type="http://schemas.openxmlformats.org/officeDocument/2006/relationships/oleObject" Target="embeddings/oleObject369.bin"/><Relationship Id="rId1226" Type="http://schemas.openxmlformats.org/officeDocument/2006/relationships/oleObject" Target="embeddings/oleObject456.bin"/><Relationship Id="rId1433" Type="http://schemas.openxmlformats.org/officeDocument/2006/relationships/image" Target="media/image912.wmf"/><Relationship Id="rId1640" Type="http://schemas.openxmlformats.org/officeDocument/2006/relationships/oleObject" Target="embeddings/oleObject590.bin"/><Relationship Id="rId1738" Type="http://schemas.openxmlformats.org/officeDocument/2006/relationships/image" Target="media/image1117.wmf"/><Relationship Id="rId1500" Type="http://schemas.openxmlformats.org/officeDocument/2006/relationships/image" Target="media/image945.wmf"/><Relationship Id="rId1945" Type="http://schemas.openxmlformats.org/officeDocument/2006/relationships/image" Target="media/image1296.wmf"/><Relationship Id="rId1805" Type="http://schemas.openxmlformats.org/officeDocument/2006/relationships/image" Target="media/image1184.wmf"/><Relationship Id="rId179" Type="http://schemas.openxmlformats.org/officeDocument/2006/relationships/oleObject" Target="embeddings/oleObject83.bin"/><Relationship Id="rId386" Type="http://schemas.openxmlformats.org/officeDocument/2006/relationships/oleObject" Target="embeddings/oleObject167.bin"/><Relationship Id="rId593" Type="http://schemas.openxmlformats.org/officeDocument/2006/relationships/oleObject" Target="embeddings/oleObject267.bin"/><Relationship Id="rId2067" Type="http://schemas.openxmlformats.org/officeDocument/2006/relationships/oleObject" Target="embeddings/oleObject692.bin"/><Relationship Id="rId246" Type="http://schemas.openxmlformats.org/officeDocument/2006/relationships/image" Target="media/image125.wmf"/><Relationship Id="rId453" Type="http://schemas.openxmlformats.org/officeDocument/2006/relationships/oleObject" Target="embeddings/oleObject201.bin"/><Relationship Id="rId660" Type="http://schemas.openxmlformats.org/officeDocument/2006/relationships/oleObject" Target="embeddings/oleObject300.bin"/><Relationship Id="rId898" Type="http://schemas.openxmlformats.org/officeDocument/2006/relationships/image" Target="media/image516.wmf"/><Relationship Id="rId1083" Type="http://schemas.openxmlformats.org/officeDocument/2006/relationships/image" Target="media/image669.wmf"/><Relationship Id="rId1290" Type="http://schemas.openxmlformats.org/officeDocument/2006/relationships/oleObject" Target="embeddings/oleObject488.bin"/><Relationship Id="rId106" Type="http://schemas.openxmlformats.org/officeDocument/2006/relationships/image" Target="media/image52.wmf"/><Relationship Id="rId313" Type="http://schemas.openxmlformats.org/officeDocument/2006/relationships/image" Target="media/image162.wmf"/><Relationship Id="rId758" Type="http://schemas.openxmlformats.org/officeDocument/2006/relationships/image" Target="media/image406.emf"/><Relationship Id="rId965" Type="http://schemas.openxmlformats.org/officeDocument/2006/relationships/image" Target="media/image583.wmf"/><Relationship Id="rId1150" Type="http://schemas.openxmlformats.org/officeDocument/2006/relationships/oleObject" Target="embeddings/oleObject415.bin"/><Relationship Id="rId1388" Type="http://schemas.openxmlformats.org/officeDocument/2006/relationships/image" Target="media/image877.wmf"/><Relationship Id="rId1595" Type="http://schemas.openxmlformats.org/officeDocument/2006/relationships/image" Target="media/image1015.wmf"/><Relationship Id="rId94" Type="http://schemas.openxmlformats.org/officeDocument/2006/relationships/image" Target="media/image46.wmf"/><Relationship Id="rId520" Type="http://schemas.openxmlformats.org/officeDocument/2006/relationships/image" Target="media/image281.png"/><Relationship Id="rId618" Type="http://schemas.openxmlformats.org/officeDocument/2006/relationships/image" Target="media/image333.wmf"/><Relationship Id="rId825" Type="http://schemas.openxmlformats.org/officeDocument/2006/relationships/image" Target="media/image446.wmf"/><Relationship Id="rId1248" Type="http://schemas.openxmlformats.org/officeDocument/2006/relationships/oleObject" Target="embeddings/oleObject467.bin"/><Relationship Id="rId1455" Type="http://schemas.openxmlformats.org/officeDocument/2006/relationships/oleObject" Target="embeddings/oleObject527.bin"/><Relationship Id="rId1662" Type="http://schemas.openxmlformats.org/officeDocument/2006/relationships/image" Target="media/image1057.wmf"/><Relationship Id="rId1010" Type="http://schemas.openxmlformats.org/officeDocument/2006/relationships/image" Target="media/image624.emf"/><Relationship Id="rId1108" Type="http://schemas.openxmlformats.org/officeDocument/2006/relationships/image" Target="media/image694.wmf"/><Relationship Id="rId1315" Type="http://schemas.openxmlformats.org/officeDocument/2006/relationships/oleObject" Target="embeddings/oleObject500.bin"/><Relationship Id="rId1967" Type="http://schemas.openxmlformats.org/officeDocument/2006/relationships/image" Target="media/image1307.wmf"/><Relationship Id="rId1522" Type="http://schemas.openxmlformats.org/officeDocument/2006/relationships/image" Target="media/image956.wmf"/><Relationship Id="rId21" Type="http://schemas.openxmlformats.org/officeDocument/2006/relationships/image" Target="media/image8.emf"/><Relationship Id="rId2089" Type="http://schemas.openxmlformats.org/officeDocument/2006/relationships/image" Target="media/image1381.wmf"/><Relationship Id="rId268" Type="http://schemas.openxmlformats.org/officeDocument/2006/relationships/image" Target="media/image138.wmf"/><Relationship Id="rId475" Type="http://schemas.openxmlformats.org/officeDocument/2006/relationships/oleObject" Target="embeddings/oleObject212.bin"/><Relationship Id="rId682" Type="http://schemas.openxmlformats.org/officeDocument/2006/relationships/image" Target="media/image366.wmf"/><Relationship Id="rId128" Type="http://schemas.openxmlformats.org/officeDocument/2006/relationships/oleObject" Target="embeddings/oleObject59.bin"/><Relationship Id="rId335" Type="http://schemas.openxmlformats.org/officeDocument/2006/relationships/oleObject" Target="embeddings/oleObject150.bin"/><Relationship Id="rId542" Type="http://schemas.openxmlformats.org/officeDocument/2006/relationships/oleObject" Target="embeddings/oleObject241.bin"/><Relationship Id="rId1172" Type="http://schemas.openxmlformats.org/officeDocument/2006/relationships/image" Target="media/image740.wmf"/><Relationship Id="rId2016" Type="http://schemas.openxmlformats.org/officeDocument/2006/relationships/image" Target="media/image1333.wmf"/><Relationship Id="rId402" Type="http://schemas.openxmlformats.org/officeDocument/2006/relationships/oleObject" Target="embeddings/oleObject175.bin"/><Relationship Id="rId1032" Type="http://schemas.openxmlformats.org/officeDocument/2006/relationships/image" Target="media/image641.wmf"/><Relationship Id="rId1989" Type="http://schemas.openxmlformats.org/officeDocument/2006/relationships/image" Target="media/image1318.wmf"/><Relationship Id="rId1849" Type="http://schemas.openxmlformats.org/officeDocument/2006/relationships/image" Target="media/image1224.wmf"/><Relationship Id="rId192" Type="http://schemas.openxmlformats.org/officeDocument/2006/relationships/image" Target="media/image97.wmf"/><Relationship Id="rId1709" Type="http://schemas.openxmlformats.org/officeDocument/2006/relationships/image" Target="media/image1100.wmf"/><Relationship Id="rId1916" Type="http://schemas.openxmlformats.org/officeDocument/2006/relationships/image" Target="media/image1281.wmf"/><Relationship Id="rId2080" Type="http://schemas.openxmlformats.org/officeDocument/2006/relationships/image" Target="media/image1372.wmf"/><Relationship Id="rId869" Type="http://schemas.openxmlformats.org/officeDocument/2006/relationships/image" Target="media/image488.wmf"/><Relationship Id="rId1499" Type="http://schemas.openxmlformats.org/officeDocument/2006/relationships/oleObject" Target="embeddings/oleObject549.bin"/><Relationship Id="rId729" Type="http://schemas.openxmlformats.org/officeDocument/2006/relationships/oleObject" Target="embeddings/oleObject334.bin"/><Relationship Id="rId1359" Type="http://schemas.openxmlformats.org/officeDocument/2006/relationships/image" Target="media/image848.wmf"/><Relationship Id="rId936" Type="http://schemas.openxmlformats.org/officeDocument/2006/relationships/image" Target="media/image554.wmf"/><Relationship Id="rId1219" Type="http://schemas.openxmlformats.org/officeDocument/2006/relationships/image" Target="media/image761.emf"/><Relationship Id="rId1566" Type="http://schemas.openxmlformats.org/officeDocument/2006/relationships/image" Target="media/image998.wmf"/><Relationship Id="rId1773" Type="http://schemas.openxmlformats.org/officeDocument/2006/relationships/image" Target="media/image1152.png"/><Relationship Id="rId1980" Type="http://schemas.openxmlformats.org/officeDocument/2006/relationships/oleObject" Target="embeddings/oleObject655.bin"/><Relationship Id="rId65" Type="http://schemas.openxmlformats.org/officeDocument/2006/relationships/oleObject" Target="embeddings/oleObject29.bin"/><Relationship Id="rId1426" Type="http://schemas.openxmlformats.org/officeDocument/2006/relationships/oleObject" Target="embeddings/oleObject512.bin"/><Relationship Id="rId1633" Type="http://schemas.openxmlformats.org/officeDocument/2006/relationships/oleObject" Target="embeddings/oleObject587.bin"/><Relationship Id="rId1840" Type="http://schemas.openxmlformats.org/officeDocument/2006/relationships/image" Target="media/image1219.wmf"/><Relationship Id="rId1700" Type="http://schemas.openxmlformats.org/officeDocument/2006/relationships/image" Target="media/image1095.w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onoche/Library/Mobile%20Documents/com~apple~CloudDocs/Documents/Technical%20References/Engineering%20Notebook/Working%20Folder%20v7/4%20-%20Transform%20Theor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872306-8108-4043-9D19-E7EC4FD5CD9A}">
  <we:reference id="wa104381909" version="3.19.0.0" store="en-US" storeType="OMEX"/>
  <we:alternateReferences>
    <we:reference id="wa104381909" version="3.19.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4 - Transform Theory.dotx</Template>
  <TotalTime>393</TotalTime>
  <Pages>120</Pages>
  <Words>29603</Words>
  <Characters>168739</Characters>
  <Application>Microsoft Office Word</Application>
  <DocSecurity>0</DocSecurity>
  <Lines>1406</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Nash</dc:creator>
  <cp:keywords/>
  <dc:description/>
  <cp:lastModifiedBy>James Nash</cp:lastModifiedBy>
  <cp:revision>31</cp:revision>
  <dcterms:created xsi:type="dcterms:W3CDTF">2025-09-25T21:26:00Z</dcterms:created>
  <dcterms:modified xsi:type="dcterms:W3CDTF">2026-09-15T23:30:00Z</dcterms:modified>
</cp:coreProperties>
</file>