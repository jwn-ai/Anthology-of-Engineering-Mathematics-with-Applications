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7E3D" w:rsidRPr="00DA7A0A" w:rsidRDefault="00137E3D" w:rsidP="001743C3">
      <w:pPr>
        <w:pStyle w:val="Heading1"/>
        <w:numPr>
          <w:ilvl w:val="0"/>
          <w:numId w:val="1"/>
        </w:numPr>
      </w:pPr>
      <w:bookmarkStart w:id="0" w:name="_Ref148970851"/>
      <w:bookmarkStart w:id="1" w:name="_Toc280363513"/>
      <w:bookmarkStart w:id="2" w:name="_Toc209776354"/>
      <w:bookmarkStart w:id="3" w:name="_Toc209776876"/>
      <w:bookmarkStart w:id="4" w:name="_Toc209781647"/>
      <w:bookmarkStart w:id="5" w:name="_Toc209787387"/>
      <w:bookmarkStart w:id="6" w:name="_Toc229857014"/>
      <w:bookmarkStart w:id="7" w:name="_Toc229926068"/>
      <w:r w:rsidRPr="00DA7A0A">
        <w:t>Complex Variable Theory</w:t>
      </w:r>
      <w:bookmarkEnd w:id="0"/>
      <w:bookmarkEnd w:id="1"/>
      <w:bookmarkEnd w:id="2"/>
      <w:bookmarkEnd w:id="3"/>
      <w:bookmarkEnd w:id="4"/>
      <w:bookmarkEnd w:id="5"/>
      <w:bookmarkEnd w:id="6"/>
      <w:bookmarkEnd w:id="7"/>
    </w:p>
    <w:p w:rsidR="00137E3D" w:rsidRPr="003F747D" w:rsidRDefault="00137E3D" w:rsidP="008E1A4E">
      <w:r w:rsidRPr="003F747D">
        <w:fldChar w:fldCharType="begin"/>
      </w:r>
      <w:r w:rsidRPr="003F747D">
        <w:instrText xml:space="preserve"> MACROBUTTON MTEditEquationSection2 </w:instrText>
      </w:r>
      <w:r w:rsidRPr="003F747D">
        <w:rPr>
          <w:vanish/>
          <w:color w:val="FF0000"/>
        </w:rPr>
        <w:instrText>Equation Section 3</w:instrText>
      </w:r>
      <w:r w:rsidRPr="003F747D">
        <w:fldChar w:fldCharType="begin"/>
      </w:r>
      <w:r w:rsidRPr="003F747D">
        <w:instrText xml:space="preserve"> SEQ MTEqn \r \h \* MERGEFORMAT </w:instrText>
      </w:r>
      <w:r w:rsidRPr="003F747D">
        <w:fldChar w:fldCharType="end"/>
      </w:r>
      <w:r w:rsidRPr="003F747D">
        <w:fldChar w:fldCharType="begin"/>
      </w:r>
      <w:r w:rsidRPr="003F747D">
        <w:instrText xml:space="preserve"> SEQ MTSec \r 3 \h \* MERGEFORMAT </w:instrText>
      </w:r>
      <w:r w:rsidRPr="003F747D">
        <w:fldChar w:fldCharType="end"/>
      </w:r>
      <w:r w:rsidRPr="003F747D">
        <w:fldChar w:fldCharType="end"/>
      </w:r>
    </w:p>
    <w:p w:rsidR="00137E3D" w:rsidRPr="003F747D" w:rsidRDefault="00137E3D" w:rsidP="008E1A4E">
      <w:r w:rsidRPr="003F747D">
        <w:t>The importance of the theory of complex variables to linear system theory is that it allows us to formulate signal properties in the inverse time, i.e. frequency, domain and to establish a one to one mapping between the two domains.  Many of the transform relations that follow are intimately connected with complex power series expansions and the associated contour integrals.  The complex plane is also vital to establishing the stability of an LTI system.</w:t>
      </w:r>
    </w:p>
    <w:p w:rsidR="00137E3D" w:rsidRPr="003F747D" w:rsidRDefault="00137E3D" w:rsidP="008E1A4E"/>
    <w:p w:rsidR="00137E3D" w:rsidRPr="003F747D" w:rsidRDefault="00137E3D" w:rsidP="008E1A4E">
      <w:r w:rsidRPr="003F747D">
        <w:t>It should not be surprise anyone that there is a natural extension of complex analysis to the multivariable setting which we will not pursue except to say the one may identify Cn with R2n.</w:t>
      </w:r>
    </w:p>
    <w:p w:rsidR="00137E3D" w:rsidRPr="003F747D" w:rsidRDefault="00137E3D" w:rsidP="008E1A4E"/>
    <w:p w:rsidR="00137E3D" w:rsidRPr="00DA7A0A" w:rsidRDefault="00137E3D" w:rsidP="001743C3">
      <w:pPr>
        <w:pStyle w:val="Heading2"/>
        <w:numPr>
          <w:ilvl w:val="1"/>
          <w:numId w:val="1"/>
        </w:numPr>
      </w:pPr>
      <w:bookmarkStart w:id="8" w:name="_Toc280363514"/>
      <w:bookmarkStart w:id="9" w:name="_Toc209776355"/>
      <w:bookmarkStart w:id="10" w:name="_Toc209776877"/>
      <w:bookmarkStart w:id="11" w:name="_Toc209781648"/>
      <w:bookmarkStart w:id="12" w:name="_Toc209787388"/>
      <w:bookmarkStart w:id="13" w:name="_Toc229857015"/>
      <w:bookmarkStart w:id="14" w:name="_Toc229926069"/>
      <w:r w:rsidRPr="00DA7A0A">
        <w:t>Derivative of a Complex Function</w:t>
      </w:r>
      <w:bookmarkEnd w:id="8"/>
      <w:bookmarkEnd w:id="9"/>
      <w:bookmarkEnd w:id="10"/>
      <w:bookmarkEnd w:id="11"/>
      <w:bookmarkEnd w:id="12"/>
      <w:bookmarkEnd w:id="13"/>
      <w:bookmarkEnd w:id="14"/>
    </w:p>
    <w:p w:rsidR="00137E3D" w:rsidRPr="003F747D" w:rsidRDefault="00137E3D" w:rsidP="008E1A4E"/>
    <w:p w:rsidR="00137E3D" w:rsidRPr="003F747D" w:rsidRDefault="00137E3D" w:rsidP="008E1A4E">
      <w:pPr>
        <w:autoSpaceDE w:val="0"/>
        <w:autoSpaceDN w:val="0"/>
        <w:adjustRightInd w:val="0"/>
        <w:rPr>
          <w:color w:val="231F20"/>
        </w:rPr>
      </w:pPr>
      <w:r w:rsidRPr="003F747D">
        <w:rPr>
          <w:color w:val="231F20"/>
        </w:rPr>
        <w:t>The complex derivative at a point z in the complex plane is defined as</w:t>
      </w:r>
    </w:p>
    <w:p w:rsidR="00137E3D" w:rsidRPr="003F747D" w:rsidRDefault="00137E3D" w:rsidP="008E1A4E">
      <w:pPr>
        <w:autoSpaceDE w:val="0"/>
        <w:autoSpaceDN w:val="0"/>
        <w:adjustRightInd w:val="0"/>
        <w:rPr>
          <w:color w:val="231F20"/>
        </w:rPr>
      </w:pPr>
    </w:p>
    <w:p w:rsidR="00137E3D" w:rsidRPr="003F747D" w:rsidRDefault="00137E3D" w:rsidP="008E1A4E">
      <w:pPr>
        <w:tabs>
          <w:tab w:val="center" w:pos="4320"/>
          <w:tab w:val="right" w:pos="8640"/>
        </w:tabs>
      </w:pPr>
      <w:r w:rsidRPr="003F747D">
        <w:tab/>
      </w:r>
      <w:r w:rsidRPr="003F747D">
        <w:rPr>
          <w:noProof/>
          <w:position w:val="-24"/>
        </w:rPr>
        <w:drawing>
          <wp:inline distT="0" distB="0" distL="0" distR="0" wp14:anchorId="7E90A02E" wp14:editId="0D5DEFC9">
            <wp:extent cx="2133600" cy="390525"/>
            <wp:effectExtent l="0" t="0" r="0" b="9525"/>
            <wp:docPr id="728181203" name="Picture 72818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3600" cy="3905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bookmarkStart w:id="15" w:name="ZEqnNum639452"/>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w:instrText>
        </w:r>
      </w:fldSimple>
      <w:r w:rsidRPr="003F747D">
        <w:instrText>)</w:instrText>
      </w:r>
      <w:bookmarkEnd w:id="15"/>
      <w:r w:rsidRPr="003F747D">
        <w:fldChar w:fldCharType="end"/>
      </w:r>
    </w:p>
    <w:p w:rsidR="00137E3D" w:rsidRPr="003F747D" w:rsidRDefault="00137E3D" w:rsidP="008E1A4E">
      <w:pPr>
        <w:rPr>
          <w:color w:val="000000"/>
        </w:rPr>
      </w:pPr>
    </w:p>
    <w:p w:rsidR="00137E3D" w:rsidRPr="003F747D" w:rsidRDefault="00137E3D" w:rsidP="008E1A4E">
      <w:pPr>
        <w:autoSpaceDE w:val="0"/>
        <w:autoSpaceDN w:val="0"/>
        <w:adjustRightInd w:val="0"/>
        <w:rPr>
          <w:color w:val="231F20"/>
        </w:rPr>
      </w:pPr>
      <w:r w:rsidRPr="003F747D">
        <w:rPr>
          <w:color w:val="231F20"/>
        </w:rPr>
        <w:t xml:space="preserve">provided this limit exists.  Note that </w:t>
      </w:r>
      <w:r w:rsidRPr="003F747D">
        <w:rPr>
          <w:noProof/>
          <w:color w:val="231F20"/>
          <w:position w:val="-6"/>
        </w:rPr>
        <w:drawing>
          <wp:inline distT="0" distB="0" distL="0" distR="0" wp14:anchorId="67C4BB39" wp14:editId="014F654F">
            <wp:extent cx="190500" cy="180975"/>
            <wp:effectExtent l="0" t="0" r="0" b="9525"/>
            <wp:docPr id="33272748" name="Picture 3327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3F747D">
        <w:rPr>
          <w:color w:val="231F20"/>
        </w:rPr>
        <w:t xml:space="preserve">is a complex number </w:t>
      </w:r>
      <w:r w:rsidRPr="003F747D">
        <w:rPr>
          <w:noProof/>
          <w:color w:val="231F20"/>
          <w:position w:val="-10"/>
        </w:rPr>
        <w:drawing>
          <wp:inline distT="0" distB="0" distL="0" distR="0" wp14:anchorId="5DEE34E1" wp14:editId="166F89E3">
            <wp:extent cx="904875" cy="200025"/>
            <wp:effectExtent l="0" t="0" r="9525" b="9525"/>
            <wp:docPr id="1681175508" name="Picture 168117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4875" cy="200025"/>
                    </a:xfrm>
                    <a:prstGeom prst="rect">
                      <a:avLst/>
                    </a:prstGeom>
                    <a:noFill/>
                    <a:ln>
                      <a:noFill/>
                    </a:ln>
                  </pic:spPr>
                </pic:pic>
              </a:graphicData>
            </a:graphic>
          </wp:inline>
        </w:drawing>
      </w:r>
      <w:r w:rsidRPr="003F747D">
        <w:rPr>
          <w:color w:val="231F20"/>
        </w:rPr>
        <w:t xml:space="preserve"> and thus may approach zero in many ways, but the difference quotient () must tend to a unique limit independent of the manner in which </w:t>
      </w:r>
      <w:r w:rsidRPr="003F747D">
        <w:rPr>
          <w:noProof/>
          <w:color w:val="231F20"/>
          <w:position w:val="-6"/>
        </w:rPr>
        <w:drawing>
          <wp:inline distT="0" distB="0" distL="0" distR="0" wp14:anchorId="500988DB" wp14:editId="18D406AA">
            <wp:extent cx="190500" cy="180975"/>
            <wp:effectExtent l="0" t="0" r="0" b="9525"/>
            <wp:docPr id="647430245" name="Picture 64743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3F747D">
        <w:rPr>
          <w:color w:val="231F20"/>
        </w:rPr>
        <w:t>approaches zero.  This is very different than the real case of standard calculus and imposes a much richer structure on the complex derivative.  It is easy to show that functions involving zbar are not differentiable.</w:t>
      </w:r>
    </w:p>
    <w:p w:rsidR="00137E3D" w:rsidRPr="003F747D" w:rsidRDefault="00137E3D" w:rsidP="008E1A4E">
      <w:pPr>
        <w:autoSpaceDE w:val="0"/>
        <w:autoSpaceDN w:val="0"/>
        <w:adjustRightInd w:val="0"/>
        <w:rPr>
          <w:color w:val="231F20"/>
        </w:rPr>
      </w:pPr>
    </w:p>
    <w:p w:rsidR="00137E3D" w:rsidRPr="003F747D" w:rsidRDefault="00137E3D" w:rsidP="008E1A4E">
      <w:pPr>
        <w:rPr>
          <w:b/>
          <w:bCs/>
          <w:smallCaps/>
          <w:color w:val="231F20"/>
        </w:rPr>
      </w:pPr>
      <w:r w:rsidRPr="003F747D">
        <w:rPr>
          <w:b/>
          <w:bCs/>
          <w:smallCaps/>
        </w:rPr>
        <w:t xml:space="preserve">Example </w:t>
      </w:r>
      <w:r w:rsidRPr="003F747D">
        <w:rPr>
          <w:b/>
          <w:bCs/>
          <w:smallCaps/>
        </w:rPr>
        <w:fldChar w:fldCharType="begin"/>
      </w:r>
      <w:r w:rsidRPr="003F747D">
        <w:rPr>
          <w:b/>
          <w:bCs/>
          <w:smallCaps/>
        </w:rPr>
        <w:instrText xml:space="preserve"> STYLEREF 1 \s </w:instrText>
      </w:r>
      <w:r w:rsidRPr="003F747D">
        <w:rPr>
          <w:b/>
          <w:bCs/>
          <w:smallCaps/>
        </w:rPr>
        <w:fldChar w:fldCharType="separate"/>
      </w:r>
      <w:r>
        <w:rPr>
          <w:b/>
          <w:bCs/>
          <w:smallCaps/>
          <w:noProof/>
        </w:rPr>
        <w:t>2</w:t>
      </w:r>
      <w:r w:rsidRPr="003F747D">
        <w:rPr>
          <w:b/>
          <w:bCs/>
          <w:smallCaps/>
        </w:rPr>
        <w:fldChar w:fldCharType="end"/>
      </w:r>
      <w:r w:rsidRPr="003F747D">
        <w:rPr>
          <w:b/>
          <w:bCs/>
          <w:smallCaps/>
        </w:rPr>
        <w:t>.</w:t>
      </w:r>
      <w:r w:rsidRPr="003F747D">
        <w:rPr>
          <w:b/>
          <w:bCs/>
          <w:smallCaps/>
        </w:rPr>
        <w:fldChar w:fldCharType="begin"/>
      </w:r>
      <w:r w:rsidRPr="003F747D">
        <w:rPr>
          <w:b/>
          <w:bCs/>
          <w:smallCaps/>
        </w:rPr>
        <w:instrText xml:space="preserve"> SEQ Example \* ARABIC \s 1 </w:instrText>
      </w:r>
      <w:r w:rsidRPr="003F747D">
        <w:rPr>
          <w:b/>
          <w:bCs/>
          <w:smallCaps/>
        </w:rPr>
        <w:fldChar w:fldCharType="separate"/>
      </w:r>
      <w:r>
        <w:rPr>
          <w:b/>
          <w:bCs/>
          <w:smallCaps/>
          <w:noProof/>
        </w:rPr>
        <w:t>1</w:t>
      </w:r>
      <w:r w:rsidRPr="003F747D">
        <w:rPr>
          <w:b/>
          <w:bCs/>
          <w:smallCaps/>
        </w:rPr>
        <w:fldChar w:fldCharType="end"/>
      </w:r>
      <w:r w:rsidRPr="003F747D">
        <w:rPr>
          <w:b/>
          <w:bCs/>
          <w:smallCaps/>
          <w:noProof/>
          <w:color w:val="231F20"/>
          <w:position w:val="-14"/>
        </w:rPr>
        <w:drawing>
          <wp:inline distT="0" distB="0" distL="0" distR="0" wp14:anchorId="191057B7" wp14:editId="2301C48D">
            <wp:extent cx="657225" cy="276225"/>
            <wp:effectExtent l="0" t="0" r="9525" b="9525"/>
            <wp:docPr id="915704593" name="Picture 91570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7225" cy="276225"/>
                    </a:xfrm>
                    <a:prstGeom prst="rect">
                      <a:avLst/>
                    </a:prstGeom>
                    <a:noFill/>
                    <a:ln>
                      <a:noFill/>
                    </a:ln>
                  </pic:spPr>
                </pic:pic>
              </a:graphicData>
            </a:graphic>
          </wp:inline>
        </w:drawing>
      </w:r>
    </w:p>
    <w:p w:rsidR="00137E3D" w:rsidRPr="003F747D" w:rsidRDefault="00137E3D" w:rsidP="008E1A4E">
      <w:r w:rsidRPr="003F747D">
        <w:t xml:space="preserve">From (), </w:t>
      </w:r>
      <w:r w:rsidRPr="003F747D">
        <w:rPr>
          <w:noProof/>
          <w:position w:val="-10"/>
        </w:rPr>
        <w:drawing>
          <wp:inline distT="0" distB="0" distL="0" distR="0" wp14:anchorId="15DE0A20" wp14:editId="02372A3F">
            <wp:extent cx="1152525" cy="228600"/>
            <wp:effectExtent l="0" t="0" r="9525" b="0"/>
            <wp:docPr id="1687569272" name="Picture 168756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2525" cy="228600"/>
                    </a:xfrm>
                    <a:prstGeom prst="rect">
                      <a:avLst/>
                    </a:prstGeom>
                    <a:noFill/>
                    <a:ln>
                      <a:noFill/>
                    </a:ln>
                  </pic:spPr>
                </pic:pic>
              </a:graphicData>
            </a:graphic>
          </wp:inline>
        </w:drawing>
      </w:r>
      <w:r w:rsidRPr="003F747D">
        <w:t xml:space="preserve"> which depends on the slope of the </w:t>
      </w:r>
      <w:r w:rsidRPr="003F747D">
        <w:rPr>
          <w:noProof/>
          <w:position w:val="-24"/>
        </w:rPr>
        <w:drawing>
          <wp:inline distT="0" distB="0" distL="0" distR="0" wp14:anchorId="195C6458" wp14:editId="088232F4">
            <wp:extent cx="504825" cy="390525"/>
            <wp:effectExtent l="0" t="0" r="9525" b="9525"/>
            <wp:docPr id="1109907573" name="Picture 110990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25" cy="390525"/>
                    </a:xfrm>
                    <a:prstGeom prst="rect">
                      <a:avLst/>
                    </a:prstGeom>
                    <a:noFill/>
                    <a:ln>
                      <a:noFill/>
                    </a:ln>
                  </pic:spPr>
                </pic:pic>
              </a:graphicData>
            </a:graphic>
          </wp:inline>
        </w:drawing>
      </w:r>
      <w:r w:rsidRPr="003F747D">
        <w:t xml:space="preserve">of the approach in which </w:t>
      </w:r>
      <w:r w:rsidRPr="003F747D">
        <w:rPr>
          <w:noProof/>
          <w:position w:val="-4"/>
        </w:rPr>
        <w:drawing>
          <wp:inline distT="0" distB="0" distL="0" distR="0" wp14:anchorId="05E980DA" wp14:editId="6A00E63D">
            <wp:extent cx="200025" cy="161925"/>
            <wp:effectExtent l="0" t="0" r="9525" b="9525"/>
            <wp:docPr id="211683219" name="Picture 21168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sidRPr="003F747D">
        <w:t xml:space="preserve">is allowed to go to zero.  This limit must be independent of the direction of </w:t>
      </w:r>
      <w:r w:rsidRPr="003F747D">
        <w:rPr>
          <w:noProof/>
          <w:position w:val="-6"/>
        </w:rPr>
        <w:drawing>
          <wp:inline distT="0" distB="0" distL="0" distR="0" wp14:anchorId="3F8D9118" wp14:editId="350424E1">
            <wp:extent cx="495300" cy="180975"/>
            <wp:effectExtent l="0" t="0" r="0" b="9525"/>
            <wp:docPr id="1282364860" name="Picture 128236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sidRPr="003F747D">
        <w:t>, and thus the function is not analytic.</w:t>
      </w:r>
    </w:p>
    <w:p w:rsidR="00137E3D" w:rsidRPr="003F747D" w:rsidRDefault="00137E3D" w:rsidP="008E1A4E">
      <w:pPr>
        <w:rPr>
          <w:b/>
          <w:bCs/>
          <w:smallCaps/>
        </w:rPr>
      </w:pPr>
    </w:p>
    <w:p w:rsidR="00137E3D" w:rsidRPr="003F747D" w:rsidRDefault="00137E3D" w:rsidP="008E1A4E">
      <w:pPr>
        <w:rPr>
          <w:b/>
          <w:bCs/>
          <w:smallCaps/>
        </w:rPr>
      </w:pPr>
      <w:r w:rsidRPr="003F747D">
        <w:rPr>
          <w:b/>
          <w:bCs/>
          <w:smallCaps/>
        </w:rPr>
        <w:t xml:space="preserve">Definition </w:t>
      </w:r>
      <w:r w:rsidRPr="003F747D">
        <w:rPr>
          <w:b/>
          <w:bCs/>
          <w:smallCaps/>
        </w:rPr>
        <w:fldChar w:fldCharType="begin"/>
      </w:r>
      <w:r w:rsidRPr="003F747D">
        <w:rPr>
          <w:b/>
          <w:bCs/>
          <w:smallCaps/>
        </w:rPr>
        <w:instrText xml:space="preserve"> STYLEREF 1 \s </w:instrText>
      </w:r>
      <w:r w:rsidRPr="003F747D">
        <w:rPr>
          <w:b/>
          <w:bCs/>
          <w:smallCaps/>
        </w:rPr>
        <w:fldChar w:fldCharType="separate"/>
      </w:r>
      <w:r>
        <w:rPr>
          <w:b/>
          <w:bCs/>
          <w:smallCaps/>
          <w:noProof/>
        </w:rPr>
        <w:t>2</w:t>
      </w:r>
      <w:r w:rsidRPr="003F747D">
        <w:rPr>
          <w:b/>
          <w:bCs/>
          <w:smallCaps/>
        </w:rPr>
        <w:fldChar w:fldCharType="end"/>
      </w:r>
      <w:r w:rsidRPr="003F747D">
        <w:rPr>
          <w:b/>
          <w:bCs/>
          <w:smallCaps/>
        </w:rPr>
        <w:t>.</w:t>
      </w:r>
      <w:r w:rsidRPr="003F747D">
        <w:rPr>
          <w:b/>
          <w:bCs/>
          <w:smallCaps/>
        </w:rPr>
        <w:fldChar w:fldCharType="begin"/>
      </w:r>
      <w:r w:rsidRPr="003F747D">
        <w:rPr>
          <w:b/>
          <w:bCs/>
          <w:smallCaps/>
        </w:rPr>
        <w:instrText xml:space="preserve"> SEQ Definition \* ARABIC \s 1 </w:instrText>
      </w:r>
      <w:r w:rsidRPr="003F747D">
        <w:rPr>
          <w:b/>
          <w:bCs/>
          <w:smallCaps/>
        </w:rPr>
        <w:fldChar w:fldCharType="separate"/>
      </w:r>
      <w:r>
        <w:rPr>
          <w:b/>
          <w:bCs/>
          <w:smallCaps/>
          <w:noProof/>
        </w:rPr>
        <w:t>1</w:t>
      </w:r>
      <w:r w:rsidRPr="003F747D">
        <w:rPr>
          <w:b/>
          <w:bCs/>
          <w:smallCaps/>
        </w:rPr>
        <w:fldChar w:fldCharType="end"/>
      </w:r>
      <w:r w:rsidRPr="003F747D">
        <w:rPr>
          <w:b/>
          <w:bCs/>
          <w:smallCaps/>
        </w:rPr>
        <w:t xml:space="preserve"> – A complex valued function w=f(z) is said to be analytic or holomorphic or regular on an open set C if it has a derivative at every point in C.</w:t>
      </w:r>
    </w:p>
    <w:p w:rsidR="00137E3D" w:rsidRPr="003F747D" w:rsidRDefault="00137E3D" w:rsidP="008E1A4E">
      <w:pPr>
        <w:autoSpaceDE w:val="0"/>
        <w:autoSpaceDN w:val="0"/>
        <w:adjustRightInd w:val="0"/>
        <w:rPr>
          <w:color w:val="231F20"/>
        </w:rPr>
      </w:pPr>
    </w:p>
    <w:p w:rsidR="00137E3D" w:rsidRPr="003F747D" w:rsidRDefault="00137E3D" w:rsidP="008E1A4E">
      <w:pPr>
        <w:autoSpaceDE w:val="0"/>
        <w:autoSpaceDN w:val="0"/>
        <w:adjustRightInd w:val="0"/>
        <w:rPr>
          <w:color w:val="231F20"/>
        </w:rPr>
      </w:pPr>
      <w:r w:rsidRPr="003F747D">
        <w:rPr>
          <w:color w:val="231F20"/>
        </w:rPr>
        <w:t>If z is analytic on the whole complex plane it is said to be entire.  All analytic functions may be expressed in terms of z alone.  Theorem () in the next section establishes the existence of the Taylor series for an analytic function, thus every analytic function must be expressable interms of z alone, i.e. not including zbar, rex or imz.  Analytic functions are a special class of functions.</w:t>
      </w:r>
    </w:p>
    <w:p w:rsidR="00137E3D" w:rsidRPr="003F747D" w:rsidRDefault="00137E3D" w:rsidP="008E1A4E">
      <w:pPr>
        <w:autoSpaceDE w:val="0"/>
        <w:autoSpaceDN w:val="0"/>
        <w:adjustRightInd w:val="0"/>
        <w:rPr>
          <w:color w:val="231F20"/>
        </w:rPr>
      </w:pPr>
    </w:p>
    <w:p w:rsidR="00137E3D" w:rsidRPr="003F747D" w:rsidRDefault="00137E3D" w:rsidP="008E1A4E">
      <w:pPr>
        <w:autoSpaceDE w:val="0"/>
        <w:autoSpaceDN w:val="0"/>
        <w:adjustRightInd w:val="0"/>
        <w:rPr>
          <w:color w:val="231F20"/>
        </w:rPr>
      </w:pPr>
      <w:r w:rsidRPr="003F747D">
        <w:rPr>
          <w:color w:val="231F20"/>
        </w:rPr>
        <w:t>By applying () in an analogous way for real variate calculus one can show that the standard rules of differentiation hold, in particular the chain rule</w:t>
      </w:r>
    </w:p>
    <w:p w:rsidR="00137E3D" w:rsidRPr="003F747D" w:rsidRDefault="00137E3D" w:rsidP="008E1A4E">
      <w:pPr>
        <w:autoSpaceDE w:val="0"/>
        <w:autoSpaceDN w:val="0"/>
        <w:adjustRightInd w:val="0"/>
        <w:rPr>
          <w:color w:val="231F20"/>
        </w:rPr>
      </w:pPr>
    </w:p>
    <w:p w:rsidR="00137E3D" w:rsidRPr="003F747D" w:rsidRDefault="00137E3D" w:rsidP="008E1A4E">
      <w:pPr>
        <w:tabs>
          <w:tab w:val="center" w:pos="4320"/>
          <w:tab w:val="right" w:pos="8640"/>
        </w:tabs>
      </w:pPr>
      <w:r w:rsidRPr="003F747D">
        <w:tab/>
      </w:r>
      <w:r w:rsidRPr="003F747D">
        <w:rPr>
          <w:noProof/>
          <w:position w:val="-24"/>
        </w:rPr>
        <w:drawing>
          <wp:inline distT="0" distB="0" distL="0" distR="0" wp14:anchorId="7B079970" wp14:editId="6D964563">
            <wp:extent cx="1247775" cy="390525"/>
            <wp:effectExtent l="0" t="0" r="9525" b="9525"/>
            <wp:docPr id="1257423301" name="Picture 125742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47775" cy="3905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and the product rule</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24"/>
        </w:rPr>
        <w:drawing>
          <wp:inline distT="0" distB="0" distL="0" distR="0" wp14:anchorId="38F0CFCA" wp14:editId="096056B9">
            <wp:extent cx="1247775" cy="390525"/>
            <wp:effectExtent l="0" t="0" r="0" b="9525"/>
            <wp:docPr id="1409702465" name="Picture 140970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47775" cy="3905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3</w:instrText>
        </w:r>
      </w:fldSimple>
      <w:r w:rsidRPr="003F747D">
        <w:instrText>)</w:instrText>
      </w:r>
      <w:r w:rsidRPr="003F747D">
        <w:fldChar w:fldCharType="end"/>
      </w:r>
    </w:p>
    <w:p w:rsidR="00137E3D" w:rsidRPr="003F747D" w:rsidRDefault="00137E3D" w:rsidP="008E1A4E"/>
    <w:p w:rsidR="00137E3D" w:rsidRPr="003F747D" w:rsidRDefault="00137E3D" w:rsidP="008E1A4E">
      <w:pPr>
        <w:rPr>
          <w:color w:val="000000"/>
        </w:rPr>
      </w:pPr>
      <w:r w:rsidRPr="003F747D">
        <w:rPr>
          <w:color w:val="000000"/>
        </w:rPr>
        <w:t>By letting the limit approach from two different directions and then equating, one establishes the Cauchy-Reimman equations which are a consequence of the link between the real and imaginary parts of analytic functions.</w:t>
      </w:r>
    </w:p>
    <w:p w:rsidR="00137E3D" w:rsidRPr="003F747D" w:rsidRDefault="00137E3D" w:rsidP="008E1A4E">
      <w:pPr>
        <w:rPr>
          <w:color w:val="000000"/>
        </w:rPr>
      </w:pPr>
    </w:p>
    <w:p w:rsidR="00137E3D" w:rsidRPr="003F747D" w:rsidRDefault="00137E3D" w:rsidP="008E1A4E">
      <w:pPr>
        <w:rPr>
          <w:color w:val="000000"/>
        </w:rPr>
      </w:pPr>
    </w:p>
    <w:p w:rsidR="00137E3D" w:rsidRPr="00DA7A0A" w:rsidRDefault="00137E3D" w:rsidP="001743C3">
      <w:pPr>
        <w:pStyle w:val="Heading2"/>
        <w:numPr>
          <w:ilvl w:val="1"/>
          <w:numId w:val="1"/>
        </w:numPr>
      </w:pPr>
      <w:bookmarkStart w:id="16" w:name="_Toc280363515"/>
      <w:bookmarkStart w:id="17" w:name="_Toc209776356"/>
      <w:bookmarkStart w:id="18" w:name="_Toc209776878"/>
      <w:bookmarkStart w:id="19" w:name="_Toc209781649"/>
      <w:bookmarkStart w:id="20" w:name="_Toc209787389"/>
      <w:bookmarkStart w:id="21" w:name="_Toc229857016"/>
      <w:bookmarkStart w:id="22" w:name="_Toc229926070"/>
      <w:r w:rsidRPr="00DA7A0A">
        <w:t>Cauchy-Reiman conditions</w:t>
      </w:r>
      <w:bookmarkEnd w:id="16"/>
      <w:bookmarkEnd w:id="17"/>
      <w:bookmarkEnd w:id="18"/>
      <w:bookmarkEnd w:id="19"/>
      <w:bookmarkEnd w:id="20"/>
      <w:bookmarkEnd w:id="21"/>
      <w:bookmarkEnd w:id="22"/>
    </w:p>
    <w:p w:rsidR="00137E3D" w:rsidRPr="003F747D" w:rsidRDefault="00137E3D" w:rsidP="008E1A4E">
      <w:pPr>
        <w:rPr>
          <w:color w:val="000000"/>
        </w:rPr>
      </w:pPr>
    </w:p>
    <w:p w:rsidR="00137E3D" w:rsidRPr="003F747D" w:rsidRDefault="00137E3D" w:rsidP="008E1A4E">
      <w:pPr>
        <w:rPr>
          <w:color w:val="000000"/>
        </w:rPr>
      </w:pPr>
      <w:r w:rsidRPr="003F747D">
        <w:rPr>
          <w:color w:val="000000"/>
        </w:rPr>
        <w:t xml:space="preserve">The derivative () may be computed by allowing </w:t>
      </w:r>
      <w:r w:rsidRPr="003F747D">
        <w:rPr>
          <w:noProof/>
          <w:color w:val="231F20"/>
          <w:position w:val="-6"/>
        </w:rPr>
        <w:drawing>
          <wp:inline distT="0" distB="0" distL="0" distR="0" wp14:anchorId="4FEB9E9E" wp14:editId="1D310212">
            <wp:extent cx="190500" cy="180975"/>
            <wp:effectExtent l="0" t="0" r="0" b="9525"/>
            <wp:docPr id="85347204" name="Picture 8534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3F747D">
        <w:rPr>
          <w:color w:val="000000"/>
        </w:rPr>
        <w:t>to approach from any convenient directions in the complex plane.  If it approaches horizontally, then dz=dx in (), and we obtain</w:t>
      </w:r>
    </w:p>
    <w:p w:rsidR="00137E3D" w:rsidRPr="003F747D" w:rsidRDefault="00137E3D" w:rsidP="008E1A4E">
      <w:pPr>
        <w:rPr>
          <w:color w:val="000000"/>
        </w:rPr>
      </w:pPr>
    </w:p>
    <w:p w:rsidR="00137E3D" w:rsidRPr="003F747D" w:rsidRDefault="00137E3D" w:rsidP="008E1A4E">
      <w:pPr>
        <w:rPr>
          <w:color w:val="000000"/>
        </w:rPr>
      </w:pPr>
    </w:p>
    <w:p w:rsidR="00137E3D" w:rsidRPr="003F747D" w:rsidRDefault="00137E3D" w:rsidP="008E1A4E">
      <w:pPr>
        <w:tabs>
          <w:tab w:val="center" w:pos="4320"/>
          <w:tab w:val="right" w:pos="8640"/>
        </w:tabs>
      </w:pPr>
      <w:r w:rsidRPr="003F747D">
        <w:tab/>
      </w:r>
      <w:r w:rsidRPr="003F747D">
        <w:rPr>
          <w:noProof/>
          <w:position w:val="-24"/>
        </w:rPr>
        <w:drawing>
          <wp:inline distT="0" distB="0" distL="0" distR="0" wp14:anchorId="7C292AE0" wp14:editId="525ED85F">
            <wp:extent cx="1104900" cy="390525"/>
            <wp:effectExtent l="0" t="0" r="0" b="9525"/>
            <wp:docPr id="643296579" name="Picture 64329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04900" cy="3905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4</w:instrText>
        </w:r>
      </w:fldSimple>
      <w:r w:rsidRPr="003F747D">
        <w:instrText>)</w:instrText>
      </w:r>
      <w:r w:rsidRPr="003F747D">
        <w:fldChar w:fldCharType="end"/>
      </w:r>
    </w:p>
    <w:p w:rsidR="00137E3D" w:rsidRPr="003F747D" w:rsidRDefault="00137E3D" w:rsidP="008E1A4E">
      <w:pPr>
        <w:rPr>
          <w:color w:val="000000"/>
        </w:rPr>
      </w:pPr>
    </w:p>
    <w:p w:rsidR="00137E3D" w:rsidRPr="003F747D" w:rsidRDefault="00137E3D" w:rsidP="008E1A4E">
      <w:pPr>
        <w:rPr>
          <w:color w:val="000000"/>
        </w:rPr>
      </w:pPr>
      <w:r w:rsidRPr="003F747D">
        <w:rPr>
          <w:color w:val="000000"/>
        </w:rPr>
        <w:t xml:space="preserve">where </w:t>
      </w:r>
    </w:p>
    <w:p w:rsidR="00137E3D" w:rsidRPr="003F747D" w:rsidRDefault="00137E3D" w:rsidP="008E1A4E">
      <w:pPr>
        <w:rPr>
          <w:color w:val="000000"/>
        </w:rPr>
      </w:pPr>
    </w:p>
    <w:p w:rsidR="00137E3D" w:rsidRPr="003F747D" w:rsidRDefault="00137E3D" w:rsidP="008E1A4E">
      <w:pPr>
        <w:jc w:val="center"/>
        <w:rPr>
          <w:color w:val="000000"/>
        </w:rPr>
      </w:pPr>
      <w:r w:rsidRPr="003F747D">
        <w:rPr>
          <w:noProof/>
          <w:color w:val="000000"/>
          <w:position w:val="-24"/>
        </w:rPr>
        <w:drawing>
          <wp:inline distT="0" distB="0" distL="0" distR="0" wp14:anchorId="1B9F9E3D" wp14:editId="558648F3">
            <wp:extent cx="1905000" cy="390525"/>
            <wp:effectExtent l="0" t="0" r="0" b="9525"/>
            <wp:docPr id="1411558351" name="Picture 14115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000" cy="390525"/>
                    </a:xfrm>
                    <a:prstGeom prst="rect">
                      <a:avLst/>
                    </a:prstGeom>
                    <a:noFill/>
                    <a:ln>
                      <a:noFill/>
                    </a:ln>
                  </pic:spPr>
                </pic:pic>
              </a:graphicData>
            </a:graphic>
          </wp:inline>
        </w:drawing>
      </w:r>
    </w:p>
    <w:p w:rsidR="00137E3D" w:rsidRPr="003F747D" w:rsidRDefault="00137E3D" w:rsidP="008E1A4E">
      <w:pPr>
        <w:rPr>
          <w:color w:val="000000"/>
        </w:rPr>
      </w:pPr>
    </w:p>
    <w:p w:rsidR="00137E3D" w:rsidRPr="003F747D" w:rsidRDefault="00137E3D" w:rsidP="008E1A4E">
      <w:pPr>
        <w:rPr>
          <w:color w:val="000000"/>
        </w:rPr>
      </w:pPr>
      <w:r w:rsidRPr="003F747D">
        <w:rPr>
          <w:color w:val="000000"/>
        </w:rPr>
        <w:t>and</w:t>
      </w:r>
    </w:p>
    <w:p w:rsidR="00137E3D" w:rsidRPr="003F747D" w:rsidRDefault="00137E3D" w:rsidP="008E1A4E">
      <w:pPr>
        <w:rPr>
          <w:color w:val="000000"/>
        </w:rPr>
      </w:pPr>
    </w:p>
    <w:p w:rsidR="00137E3D" w:rsidRPr="003F747D" w:rsidRDefault="00137E3D" w:rsidP="008E1A4E">
      <w:pPr>
        <w:jc w:val="center"/>
        <w:rPr>
          <w:color w:val="000000"/>
        </w:rPr>
      </w:pPr>
      <w:r w:rsidRPr="003F747D">
        <w:rPr>
          <w:noProof/>
          <w:color w:val="000000"/>
          <w:position w:val="-24"/>
        </w:rPr>
        <w:drawing>
          <wp:inline distT="0" distB="0" distL="0" distR="0" wp14:anchorId="1BA9745C" wp14:editId="4EE1BE58">
            <wp:extent cx="1876425" cy="390525"/>
            <wp:effectExtent l="0" t="0" r="9525" b="9525"/>
            <wp:docPr id="1066565364" name="Picture 106656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6425" cy="390525"/>
                    </a:xfrm>
                    <a:prstGeom prst="rect">
                      <a:avLst/>
                    </a:prstGeom>
                    <a:noFill/>
                    <a:ln>
                      <a:noFill/>
                    </a:ln>
                  </pic:spPr>
                </pic:pic>
              </a:graphicData>
            </a:graphic>
          </wp:inline>
        </w:drawing>
      </w:r>
    </w:p>
    <w:p w:rsidR="00137E3D" w:rsidRPr="003F747D" w:rsidRDefault="00137E3D" w:rsidP="008E1A4E">
      <w:pPr>
        <w:rPr>
          <w:color w:val="000000"/>
        </w:rPr>
      </w:pPr>
    </w:p>
    <w:p w:rsidR="00137E3D" w:rsidRPr="003F747D" w:rsidRDefault="00137E3D" w:rsidP="008E1A4E">
      <w:pPr>
        <w:rPr>
          <w:color w:val="000000"/>
        </w:rPr>
      </w:pPr>
      <w:r w:rsidRPr="003F747D">
        <w:rPr>
          <w:color w:val="000000"/>
        </w:rPr>
        <w:t xml:space="preserve">On the other hand, if </w:t>
      </w:r>
      <w:r w:rsidRPr="003F747D">
        <w:rPr>
          <w:noProof/>
          <w:color w:val="231F20"/>
          <w:position w:val="-6"/>
        </w:rPr>
        <w:drawing>
          <wp:inline distT="0" distB="0" distL="0" distR="0" wp14:anchorId="45501667" wp14:editId="2C783E7E">
            <wp:extent cx="190500" cy="180975"/>
            <wp:effectExtent l="0" t="0" r="0" b="9525"/>
            <wp:docPr id="1986988588" name="Picture 198698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3F747D">
        <w:rPr>
          <w:color w:val="000000"/>
        </w:rPr>
        <w:t>approaches zero vertically, then dz=jdy, and we have</w:t>
      </w:r>
    </w:p>
    <w:p w:rsidR="00137E3D" w:rsidRPr="003F747D" w:rsidRDefault="00137E3D" w:rsidP="008E1A4E">
      <w:pPr>
        <w:rPr>
          <w:color w:val="000000"/>
        </w:rPr>
      </w:pPr>
    </w:p>
    <w:p w:rsidR="00137E3D" w:rsidRPr="003F747D" w:rsidRDefault="00137E3D" w:rsidP="008E1A4E">
      <w:pPr>
        <w:jc w:val="center"/>
      </w:pPr>
      <w:r w:rsidRPr="003F747D">
        <w:rPr>
          <w:noProof/>
          <w:position w:val="-28"/>
        </w:rPr>
        <w:drawing>
          <wp:inline distT="0" distB="0" distL="0" distR="0" wp14:anchorId="1C022FC8" wp14:editId="1AEFD47D">
            <wp:extent cx="1190625" cy="419100"/>
            <wp:effectExtent l="0" t="0" r="0" b="0"/>
            <wp:docPr id="1869542170" name="Picture 186954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90625" cy="419100"/>
                    </a:xfrm>
                    <a:prstGeom prst="rect">
                      <a:avLst/>
                    </a:prstGeom>
                    <a:noFill/>
                    <a:ln>
                      <a:noFill/>
                    </a:ln>
                  </pic:spPr>
                </pic:pic>
              </a:graphicData>
            </a:graphic>
          </wp:inline>
        </w:drawing>
      </w:r>
    </w:p>
    <w:p w:rsidR="00137E3D" w:rsidRPr="003F747D" w:rsidRDefault="00137E3D" w:rsidP="008E1A4E"/>
    <w:p w:rsidR="00137E3D" w:rsidRPr="003F747D" w:rsidRDefault="00137E3D" w:rsidP="008E1A4E">
      <w:r w:rsidRPr="003F747D">
        <w:t>But the right hand members of () and () must be equal to the same complex number f’(z), so by equating real and imaginary parts we see the equations</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28"/>
        </w:rPr>
        <w:drawing>
          <wp:inline distT="0" distB="0" distL="0" distR="0" wp14:anchorId="7DB78829" wp14:editId="04EF9B69">
            <wp:extent cx="1219200" cy="419100"/>
            <wp:effectExtent l="0" t="0" r="0" b="0"/>
            <wp:docPr id="2134763252" name="Picture 213476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19200" cy="4191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5</w:instrText>
        </w:r>
      </w:fldSimple>
      <w:r w:rsidRPr="003F747D">
        <w:instrText>)</w:instrText>
      </w:r>
      <w:r w:rsidRPr="003F747D">
        <w:fldChar w:fldCharType="end"/>
      </w:r>
    </w:p>
    <w:p w:rsidR="00137E3D" w:rsidRPr="003F747D" w:rsidRDefault="00137E3D" w:rsidP="008E1A4E">
      <w:pPr>
        <w:rPr>
          <w:color w:val="000000"/>
        </w:rPr>
      </w:pPr>
    </w:p>
    <w:p w:rsidR="00137E3D" w:rsidRPr="003F747D" w:rsidRDefault="00137E3D" w:rsidP="008E1A4E">
      <w:pPr>
        <w:rPr>
          <w:color w:val="000000"/>
        </w:rPr>
      </w:pPr>
    </w:p>
    <w:p w:rsidR="00137E3D" w:rsidRPr="003F747D" w:rsidRDefault="00137E3D" w:rsidP="008E1A4E">
      <w:pPr>
        <w:rPr>
          <w:color w:val="000000"/>
        </w:rPr>
      </w:pPr>
      <w:r w:rsidRPr="003F747D">
        <w:rPr>
          <w:color w:val="000000"/>
        </w:rPr>
        <w:t xml:space="preserve">which are known as the </w:t>
      </w:r>
      <w:r w:rsidRPr="003F747D">
        <w:rPr>
          <w:i/>
          <w:color w:val="000000"/>
        </w:rPr>
        <w:t>Cauchy-Rieman equations</w:t>
      </w:r>
      <w:r w:rsidRPr="003F747D">
        <w:rPr>
          <w:color w:val="000000"/>
        </w:rPr>
        <w:t>.  These equations establish a particular structure on analytic functions.</w:t>
      </w:r>
    </w:p>
    <w:p w:rsidR="00137E3D" w:rsidRPr="003F747D" w:rsidRDefault="00137E3D" w:rsidP="008E1A4E">
      <w:pPr>
        <w:rPr>
          <w:color w:val="000000"/>
        </w:rPr>
      </w:pPr>
    </w:p>
    <w:p w:rsidR="00137E3D" w:rsidRPr="003F747D" w:rsidRDefault="00137E3D" w:rsidP="008E1A4E">
      <w:pPr>
        <w:rPr>
          <w:color w:val="000000"/>
        </w:rPr>
      </w:pPr>
      <w:r w:rsidRPr="003F747D">
        <w:rPr>
          <w:color w:val="000000"/>
        </w:rPr>
        <w:t>Definition: CR and continuity are nec and suff for analycity.  see page 60 in saff snider.</w:t>
      </w:r>
    </w:p>
    <w:p w:rsidR="00137E3D" w:rsidRPr="003F747D" w:rsidRDefault="00137E3D" w:rsidP="008E1A4E">
      <w:pPr>
        <w:autoSpaceDE w:val="0"/>
        <w:autoSpaceDN w:val="0"/>
        <w:adjustRightInd w:val="0"/>
        <w:rPr>
          <w:color w:val="231F20"/>
        </w:rPr>
      </w:pPr>
      <w:r w:rsidRPr="003F747D">
        <w:rPr>
          <w:color w:val="231F20"/>
        </w:rPr>
        <w:t>In order for () to be a stationary point of a real valued function of a complex variable, it is necessary and sufficient for the real derivatives to be zero.  However, in the standard case, the derivative form does not reduce the the derivative encountered incomlex variable theory, and for this reason we choose to use another form.</w:t>
      </w:r>
    </w:p>
    <w:p w:rsidR="00137E3D" w:rsidRPr="003F747D" w:rsidRDefault="00137E3D" w:rsidP="008E1A4E">
      <w:pPr>
        <w:autoSpaceDE w:val="0"/>
        <w:autoSpaceDN w:val="0"/>
        <w:adjustRightInd w:val="0"/>
        <w:rPr>
          <w:color w:val="231F20"/>
        </w:rPr>
      </w:pPr>
    </w:p>
    <w:p w:rsidR="00137E3D" w:rsidRPr="00DA7A0A" w:rsidRDefault="00137E3D" w:rsidP="001743C3">
      <w:pPr>
        <w:pStyle w:val="Heading2"/>
        <w:numPr>
          <w:ilvl w:val="1"/>
          <w:numId w:val="1"/>
        </w:numPr>
      </w:pPr>
      <w:bookmarkStart w:id="23" w:name="_Toc280363516"/>
      <w:bookmarkStart w:id="24" w:name="_Toc209776357"/>
      <w:bookmarkStart w:id="25" w:name="_Toc209776879"/>
      <w:bookmarkStart w:id="26" w:name="_Toc209781650"/>
      <w:bookmarkStart w:id="27" w:name="_Toc209787390"/>
      <w:bookmarkStart w:id="28" w:name="_Toc229857017"/>
      <w:bookmarkStart w:id="29" w:name="_Toc229926071"/>
      <w:r w:rsidRPr="00DA7A0A">
        <w:t>Wirtinger Calculus</w:t>
      </w:r>
      <w:bookmarkEnd w:id="23"/>
      <w:bookmarkEnd w:id="24"/>
      <w:bookmarkEnd w:id="25"/>
      <w:bookmarkEnd w:id="26"/>
      <w:bookmarkEnd w:id="27"/>
      <w:bookmarkEnd w:id="28"/>
      <w:bookmarkEnd w:id="29"/>
    </w:p>
    <w:p w:rsidR="00137E3D" w:rsidRPr="003F747D" w:rsidRDefault="00137E3D" w:rsidP="008E1A4E"/>
    <w:p w:rsidR="00137E3D" w:rsidRPr="003F747D" w:rsidRDefault="00137E3D" w:rsidP="008E1A4E">
      <w:pPr>
        <w:rPr>
          <w:color w:val="231F20"/>
        </w:rPr>
      </w:pPr>
      <w:r w:rsidRPr="003F747D">
        <w:t>Often it is necessary to differentiate real scalar functions of a complex variable.  This is especially necessary in optimization theory and we state these results in preparation.  Many of the functions in engineering are not analytic and therefore they are not differentiable in the sense of definition ().  The standard approach is to differentiate wrt the real and imaginary parts and equate these to zero to find the stationary points.  While this method is valid, it has two shortcomings as we shall see : 1) If the function is analytic, the separation method does not reduce to the complex derivative, 2) the separation method requires separation of real and imaginary parts which becomes increasingly cumbersome as the dimension of the function increases.  We next develop a generalized derivative operator that is known as the “the derivative trick.”</w:t>
      </w:r>
    </w:p>
    <w:p w:rsidR="00137E3D" w:rsidRPr="003F747D" w:rsidRDefault="00137E3D" w:rsidP="008E1A4E"/>
    <w:p w:rsidR="00137E3D" w:rsidRPr="003F747D" w:rsidRDefault="00137E3D" w:rsidP="008E1A4E">
      <w:r w:rsidRPr="003F747D">
        <w:t>The real and imaginary parts may be expressed as</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24"/>
        </w:rPr>
        <w:drawing>
          <wp:inline distT="0" distB="0" distL="0" distR="0" wp14:anchorId="7729D10D" wp14:editId="1A45CB9F">
            <wp:extent cx="638175" cy="419100"/>
            <wp:effectExtent l="0" t="0" r="9525" b="0"/>
            <wp:docPr id="294811060" name="Picture 29481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8175" cy="4191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bookmarkStart w:id="30" w:name="ZEqnNum103155"/>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6</w:instrText>
        </w:r>
      </w:fldSimple>
      <w:r w:rsidRPr="003F747D">
        <w:instrText>)</w:instrText>
      </w:r>
      <w:bookmarkEnd w:id="30"/>
      <w:r w:rsidRPr="003F747D">
        <w:fldChar w:fldCharType="end"/>
      </w:r>
    </w:p>
    <w:p w:rsidR="00137E3D" w:rsidRPr="003F747D" w:rsidRDefault="00137E3D" w:rsidP="008E1A4E">
      <w:pPr>
        <w:tabs>
          <w:tab w:val="center" w:pos="4320"/>
          <w:tab w:val="right" w:pos="8640"/>
        </w:tabs>
      </w:pPr>
      <w:r w:rsidRPr="003F747D">
        <w:tab/>
      </w:r>
      <w:r w:rsidRPr="003F747D">
        <w:rPr>
          <w:noProof/>
          <w:position w:val="-28"/>
        </w:rPr>
        <w:drawing>
          <wp:inline distT="0" distB="0" distL="0" distR="0" wp14:anchorId="02A15BD2" wp14:editId="034C3E97">
            <wp:extent cx="647700" cy="447675"/>
            <wp:effectExtent l="0" t="0" r="0" b="9525"/>
            <wp:docPr id="1407722776" name="Picture 140772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7700" cy="44767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7</w:instrText>
        </w:r>
      </w:fldSimple>
      <w:r w:rsidRPr="003F747D">
        <w:instrText>)</w:instrText>
      </w:r>
      <w:r w:rsidRPr="003F747D">
        <w:fldChar w:fldCharType="end"/>
      </w:r>
    </w:p>
    <w:p w:rsidR="00137E3D" w:rsidRPr="003F747D" w:rsidRDefault="00137E3D" w:rsidP="008E1A4E">
      <w:r w:rsidRPr="003F747D">
        <w:t xml:space="preserve">Define </w:t>
      </w:r>
    </w:p>
    <w:p w:rsidR="00137E3D" w:rsidRPr="003F747D" w:rsidRDefault="00137E3D" w:rsidP="008E1A4E"/>
    <w:p w:rsidR="00137E3D" w:rsidRPr="003F747D" w:rsidRDefault="00137E3D" w:rsidP="008E1A4E">
      <w:pPr>
        <w:jc w:val="center"/>
      </w:pPr>
      <w:r w:rsidRPr="003F747D">
        <w:rPr>
          <w:noProof/>
          <w:position w:val="-10"/>
        </w:rPr>
        <w:drawing>
          <wp:inline distT="0" distB="0" distL="0" distR="0" wp14:anchorId="1F09DC49" wp14:editId="5854942F">
            <wp:extent cx="4419600" cy="238125"/>
            <wp:effectExtent l="0" t="0" r="0" b="9525"/>
            <wp:docPr id="52802423" name="Picture 5280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19600" cy="238125"/>
                    </a:xfrm>
                    <a:prstGeom prst="rect">
                      <a:avLst/>
                    </a:prstGeom>
                    <a:noFill/>
                    <a:ln>
                      <a:noFill/>
                    </a:ln>
                  </pic:spPr>
                </pic:pic>
              </a:graphicData>
            </a:graphic>
          </wp:inline>
        </w:drawing>
      </w:r>
      <w:r w:rsidRPr="003F747D">
        <w:t>.</w:t>
      </w:r>
    </w:p>
    <w:p w:rsidR="00137E3D" w:rsidRPr="003F747D" w:rsidRDefault="00137E3D" w:rsidP="008E1A4E"/>
    <w:p w:rsidR="00137E3D" w:rsidRPr="003F747D" w:rsidRDefault="00137E3D" w:rsidP="008E1A4E">
      <w:r w:rsidRPr="003F747D">
        <w:t>Using the chain rule applied to a function of two real variables x,y</w:t>
      </w:r>
    </w:p>
    <w:p w:rsidR="00137E3D" w:rsidRPr="003F747D" w:rsidRDefault="00137E3D" w:rsidP="008E1A4E"/>
    <w:p w:rsidR="00137E3D" w:rsidRPr="003F747D" w:rsidRDefault="00137E3D" w:rsidP="008E1A4E">
      <w:pPr>
        <w:jc w:val="center"/>
      </w:pPr>
      <w:r w:rsidRPr="003F747D">
        <w:rPr>
          <w:noProof/>
          <w:position w:val="-30"/>
        </w:rPr>
        <w:drawing>
          <wp:inline distT="0" distB="0" distL="0" distR="0" wp14:anchorId="3FC5C610" wp14:editId="214C1860">
            <wp:extent cx="2695575" cy="457200"/>
            <wp:effectExtent l="0" t="0" r="9525" b="0"/>
            <wp:docPr id="992749199" name="Picture 99274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95575" cy="457200"/>
                    </a:xfrm>
                    <a:prstGeom prst="rect">
                      <a:avLst/>
                    </a:prstGeom>
                    <a:noFill/>
                    <a:ln>
                      <a:noFill/>
                    </a:ln>
                  </pic:spPr>
                </pic:pic>
              </a:graphicData>
            </a:graphic>
          </wp:inline>
        </w:drawing>
      </w:r>
    </w:p>
    <w:p w:rsidR="00137E3D" w:rsidRPr="003F747D" w:rsidRDefault="00137E3D" w:rsidP="008E1A4E"/>
    <w:p w:rsidR="00137E3D" w:rsidRPr="003F747D" w:rsidRDefault="00137E3D" w:rsidP="008E1A4E">
      <w:r w:rsidRPr="003F747D">
        <w:t>and similarly for dv/dzstar.</w:t>
      </w:r>
    </w:p>
    <w:p w:rsidR="00137E3D" w:rsidRPr="003F747D" w:rsidRDefault="00137E3D" w:rsidP="008E1A4E"/>
    <w:p w:rsidR="00137E3D" w:rsidRPr="003F747D" w:rsidRDefault="00137E3D" w:rsidP="008E1A4E">
      <w:r w:rsidRPr="003F747D">
        <w:t>Plugging in to () gives</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0"/>
        </w:rPr>
        <w:drawing>
          <wp:inline distT="0" distB="0" distL="0" distR="0" wp14:anchorId="7F4FD611" wp14:editId="34D4370C">
            <wp:extent cx="2009775" cy="457200"/>
            <wp:effectExtent l="0" t="0" r="9525" b="0"/>
            <wp:docPr id="2057848688" name="Picture 205784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09775" cy="4572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8</w:instrText>
        </w:r>
      </w:fldSimple>
      <w:r w:rsidRPr="003F747D">
        <w:instrText>)</w:instrText>
      </w:r>
      <w:r w:rsidRPr="003F747D">
        <w:fldChar w:fldCharType="end"/>
      </w:r>
    </w:p>
    <w:p w:rsidR="00137E3D" w:rsidRPr="003F747D" w:rsidRDefault="00137E3D" w:rsidP="008E1A4E">
      <w:r w:rsidRPr="003F747D">
        <w:t>and hence that</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24"/>
        </w:rPr>
        <w:drawing>
          <wp:inline distT="0" distB="0" distL="0" distR="0" wp14:anchorId="4C509E5A" wp14:editId="4BD7B81D">
            <wp:extent cx="495300" cy="419100"/>
            <wp:effectExtent l="0" t="0" r="0" b="0"/>
            <wp:docPr id="768562685" name="Picture 76856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5300" cy="4191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9</w:instrText>
        </w:r>
      </w:fldSimple>
      <w:r w:rsidRPr="003F747D">
        <w:instrText>)</w:instrText>
      </w:r>
      <w:r w:rsidRPr="003F747D">
        <w:fldChar w:fldCharType="end"/>
      </w:r>
    </w:p>
    <w:p w:rsidR="00137E3D" w:rsidRPr="003F747D" w:rsidRDefault="00137E3D" w:rsidP="008E1A4E"/>
    <w:p w:rsidR="00137E3D" w:rsidRPr="003F747D" w:rsidRDefault="00137E3D" w:rsidP="008E1A4E"/>
    <w:p w:rsidR="00137E3D" w:rsidRPr="003F747D" w:rsidRDefault="00137E3D" w:rsidP="008E1A4E">
      <w:r w:rsidRPr="003F747D">
        <w:t>is equivalent to the CR conditions for f in terms of zstar.</w:t>
      </w:r>
      <w:r w:rsidRPr="003F747D">
        <w:rPr>
          <w:noProof/>
          <w:position w:val="-4"/>
        </w:rPr>
        <w:drawing>
          <wp:inline distT="0" distB="0" distL="0" distR="0" wp14:anchorId="2DBF0D13" wp14:editId="156551E5">
            <wp:extent cx="114300" cy="180975"/>
            <wp:effectExtent l="0" t="0" r="0" b="0"/>
            <wp:docPr id="649299828" name="Picture 64929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r w:rsidRPr="003F747D">
        <w:t>Therefore, for analytic fuctions, f is independent of zstar and the conjugate partial derivative is zero.</w:t>
      </w:r>
    </w:p>
    <w:p w:rsidR="00137E3D" w:rsidRPr="003F747D" w:rsidRDefault="00137E3D" w:rsidP="008E1A4E"/>
    <w:p w:rsidR="00137E3D" w:rsidRPr="003F747D" w:rsidRDefault="00137E3D" w:rsidP="008E1A4E">
      <w:r w:rsidRPr="003F747D">
        <w:t xml:space="preserve">Next, if f is a </w:t>
      </w:r>
      <w:r w:rsidRPr="003F747D">
        <w:rPr>
          <w:i/>
          <w:iCs/>
        </w:rPr>
        <w:t>real</w:t>
      </w:r>
      <w:r w:rsidRPr="003F747D">
        <w:t xml:space="preserve"> valued function of a complex variable, then</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10"/>
        </w:rPr>
        <w:drawing>
          <wp:inline distT="0" distB="0" distL="0" distR="0" wp14:anchorId="6B03764F" wp14:editId="7EDEB6C5">
            <wp:extent cx="923925" cy="200025"/>
            <wp:effectExtent l="0" t="0" r="9525" b="9525"/>
            <wp:docPr id="1544676262" name="Picture 154467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23925" cy="2000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10</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By expressing f in terms of z and zstar, we are able to convert the function of two real variables into a real function of two complex variables and thus exploit the existing isomorphism in 1.5 and 1.6.</w:t>
      </w:r>
    </w:p>
    <w:p w:rsidR="00137E3D" w:rsidRPr="003F747D" w:rsidRDefault="00137E3D" w:rsidP="008E1A4E"/>
    <w:p w:rsidR="00137E3D" w:rsidRPr="003F747D" w:rsidRDefault="00137E3D" w:rsidP="008E1A4E">
      <w:r w:rsidRPr="003F747D">
        <w:t xml:space="preserve">The function </w:t>
      </w:r>
      <w:r w:rsidRPr="003F747D">
        <w:rPr>
          <w:noProof/>
          <w:position w:val="-10"/>
        </w:rPr>
        <w:drawing>
          <wp:inline distT="0" distB="0" distL="0" distR="0" wp14:anchorId="4116B05B" wp14:editId="1E787897">
            <wp:extent cx="504825" cy="228600"/>
            <wp:effectExtent l="0" t="0" r="9525" b="0"/>
            <wp:docPr id="1191992122" name="Picture 119199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3F747D">
        <w:t>is analytic in z with zstar fixed, and in zstar with z fixed.  To see this apply CR.</w:t>
      </w:r>
    </w:p>
    <w:p w:rsidR="00137E3D" w:rsidRPr="003F747D" w:rsidRDefault="00137E3D" w:rsidP="008E1A4E"/>
    <w:p w:rsidR="00137E3D" w:rsidRPr="003F747D" w:rsidRDefault="00137E3D" w:rsidP="008E1A4E">
      <w:r w:rsidRPr="003F747D">
        <w:t>Once we have showed that the two functions are analytic with things held constant, Based on the ordinary chain rule from calcul we may show</w:t>
      </w:r>
    </w:p>
    <w:p w:rsidR="00137E3D" w:rsidRPr="003F747D" w:rsidRDefault="00137E3D" w:rsidP="008E1A4E"/>
    <w:p w:rsidR="00137E3D" w:rsidRPr="003F747D" w:rsidRDefault="00137E3D" w:rsidP="008E1A4E">
      <w:pPr>
        <w:jc w:val="center"/>
      </w:pPr>
      <w:r w:rsidRPr="003F747D">
        <w:rPr>
          <w:noProof/>
          <w:position w:val="-24"/>
        </w:rPr>
        <w:drawing>
          <wp:inline distT="0" distB="0" distL="0" distR="0" wp14:anchorId="0EB6F10E" wp14:editId="1B4A6268">
            <wp:extent cx="1323975" cy="419100"/>
            <wp:effectExtent l="0" t="0" r="9525" b="0"/>
            <wp:docPr id="936326986" name="Picture 93632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p w:rsidR="00137E3D" w:rsidRPr="003F747D" w:rsidRDefault="00137E3D" w:rsidP="008E1A4E">
      <w:pPr>
        <w:jc w:val="center"/>
      </w:pPr>
      <w:r w:rsidRPr="003F747D">
        <w:rPr>
          <w:noProof/>
          <w:position w:val="-28"/>
        </w:rPr>
        <w:drawing>
          <wp:inline distT="0" distB="0" distL="0" distR="0" wp14:anchorId="0FADEBBA" wp14:editId="1E38FE09">
            <wp:extent cx="1323975" cy="447675"/>
            <wp:effectExtent l="0" t="0" r="9525" b="9525"/>
            <wp:docPr id="1887405604" name="Picture 188740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3975" cy="447675"/>
                    </a:xfrm>
                    <a:prstGeom prst="rect">
                      <a:avLst/>
                    </a:prstGeom>
                    <a:noFill/>
                    <a:ln>
                      <a:noFill/>
                    </a:ln>
                  </pic:spPr>
                </pic:pic>
              </a:graphicData>
            </a:graphic>
          </wp:inline>
        </w:drawing>
      </w:r>
    </w:p>
    <w:p w:rsidR="00137E3D" w:rsidRPr="003F747D" w:rsidRDefault="00137E3D" w:rsidP="008E1A4E"/>
    <w:p w:rsidR="00137E3D" w:rsidRPr="003F747D" w:rsidRDefault="00137E3D" w:rsidP="008E1A4E">
      <w:r w:rsidRPr="003F747D">
        <w:t xml:space="preserve">Necessary and sufficient condition for a non-analytic real valued function of a complex random variable (assume real der exist) is for the respective partials of the real and imaginary parts be simultaneously zero.  </w:t>
      </w:r>
    </w:p>
    <w:p w:rsidR="00137E3D" w:rsidRPr="003F747D" w:rsidRDefault="00137E3D" w:rsidP="008E1A4E"/>
    <w:p w:rsidR="00137E3D" w:rsidRPr="003F747D" w:rsidRDefault="00137E3D" w:rsidP="008E1A4E">
      <w:r w:rsidRPr="003F747D">
        <w:t xml:space="preserve">For the function f to be analytic in zstar, a similar derivation of the CR conditions with </w:t>
      </w:r>
      <w:r w:rsidRPr="003F747D">
        <w:rPr>
          <w:noProof/>
          <w:position w:val="-10"/>
        </w:rPr>
        <w:drawing>
          <wp:inline distT="0" distB="0" distL="0" distR="0" wp14:anchorId="0B767358" wp14:editId="5A33A2CD">
            <wp:extent cx="952500" cy="228600"/>
            <wp:effectExtent l="0" t="0" r="0" b="0"/>
            <wp:docPr id="1775802899" name="Picture 177580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52500" cy="228600"/>
                    </a:xfrm>
                    <a:prstGeom prst="rect">
                      <a:avLst/>
                    </a:prstGeom>
                    <a:noFill/>
                    <a:ln>
                      <a:noFill/>
                    </a:ln>
                  </pic:spPr>
                </pic:pic>
              </a:graphicData>
            </a:graphic>
          </wp:inline>
        </w:drawing>
      </w:r>
      <w:r w:rsidRPr="003F747D">
        <w:t>yields the CR* equations</w:t>
      </w:r>
    </w:p>
    <w:p w:rsidR="00137E3D" w:rsidRPr="003F747D" w:rsidRDefault="00137E3D" w:rsidP="008E1A4E"/>
    <w:p w:rsidR="00137E3D" w:rsidRPr="003F747D" w:rsidRDefault="00137E3D" w:rsidP="008E1A4E">
      <w:r w:rsidRPr="003F747D">
        <w:rPr>
          <w:noProof/>
          <w:position w:val="-28"/>
        </w:rPr>
        <w:drawing>
          <wp:inline distT="0" distB="0" distL="0" distR="0" wp14:anchorId="09F97648" wp14:editId="423B5989">
            <wp:extent cx="1219200" cy="419100"/>
            <wp:effectExtent l="0" t="0" r="0" b="0"/>
            <wp:docPr id="2077480794" name="Picture 207748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19200" cy="419100"/>
                    </a:xfrm>
                    <a:prstGeom prst="rect">
                      <a:avLst/>
                    </a:prstGeom>
                    <a:noFill/>
                    <a:ln>
                      <a:noFill/>
                    </a:ln>
                  </pic:spPr>
                </pic:pic>
              </a:graphicData>
            </a:graphic>
          </wp:inline>
        </w:drawing>
      </w:r>
      <w:r w:rsidRPr="003F747D">
        <w:t>.  By formally applying the chain rule similar to (1.7), one may show</w:t>
      </w:r>
    </w:p>
    <w:p w:rsidR="00137E3D" w:rsidRPr="003F747D" w:rsidRDefault="00137E3D" w:rsidP="008E1A4E"/>
    <w:p w:rsidR="00137E3D" w:rsidRPr="003F747D" w:rsidRDefault="00137E3D" w:rsidP="008E1A4E"/>
    <w:p w:rsidR="00137E3D" w:rsidRPr="003F747D" w:rsidRDefault="00137E3D" w:rsidP="008E1A4E">
      <w:pPr>
        <w:jc w:val="center"/>
      </w:pPr>
      <w:r w:rsidRPr="003F747D">
        <w:rPr>
          <w:noProof/>
          <w:position w:val="-30"/>
        </w:rPr>
        <w:drawing>
          <wp:inline distT="0" distB="0" distL="0" distR="0" wp14:anchorId="79E6AB24" wp14:editId="21408422">
            <wp:extent cx="2009775" cy="457200"/>
            <wp:effectExtent l="0" t="0" r="9525" b="0"/>
            <wp:docPr id="338815358" name="Picture 33881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09775" cy="457200"/>
                    </a:xfrm>
                    <a:prstGeom prst="rect">
                      <a:avLst/>
                    </a:prstGeom>
                    <a:noFill/>
                    <a:ln>
                      <a:noFill/>
                    </a:ln>
                  </pic:spPr>
                </pic:pic>
              </a:graphicData>
            </a:graphic>
          </wp:inline>
        </w:drawing>
      </w:r>
    </w:p>
    <w:p w:rsidR="00137E3D" w:rsidRPr="003F747D" w:rsidRDefault="00137E3D" w:rsidP="008E1A4E"/>
    <w:p w:rsidR="00137E3D" w:rsidRPr="003F747D" w:rsidRDefault="00137E3D" w:rsidP="008E1A4E"/>
    <w:p w:rsidR="00137E3D" w:rsidRPr="003F747D" w:rsidRDefault="00137E3D" w:rsidP="008E1A4E">
      <w:r w:rsidRPr="003F747D">
        <w:t xml:space="preserve">Thus, in order to be analytic in </w:t>
      </w:r>
      <w:r w:rsidRPr="003F747D">
        <w:rPr>
          <w:noProof/>
          <w:position w:val="-4"/>
        </w:rPr>
        <w:drawing>
          <wp:inline distT="0" distB="0" distL="0" distR="0" wp14:anchorId="4319D029" wp14:editId="50539D7E">
            <wp:extent cx="161925" cy="190500"/>
            <wp:effectExtent l="0" t="0" r="9525" b="0"/>
            <wp:docPr id="269550791" name="Picture 26955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3F747D">
        <w:t xml:space="preserve"> or equivalently </w:t>
      </w:r>
      <w:r w:rsidRPr="003F747D">
        <w:rPr>
          <w:noProof/>
          <w:position w:val="-24"/>
        </w:rPr>
        <w:drawing>
          <wp:inline distT="0" distB="0" distL="0" distR="0" wp14:anchorId="32CDDA7E" wp14:editId="1E43E6F2">
            <wp:extent cx="447675" cy="419100"/>
            <wp:effectExtent l="0" t="0" r="9525" b="0"/>
            <wp:docPr id="1909258173" name="Picture 190925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7675" cy="419100"/>
                    </a:xfrm>
                    <a:prstGeom prst="rect">
                      <a:avLst/>
                    </a:prstGeom>
                    <a:noFill/>
                    <a:ln>
                      <a:noFill/>
                    </a:ln>
                  </pic:spPr>
                </pic:pic>
              </a:graphicData>
            </a:graphic>
          </wp:inline>
        </w:drawing>
      </w:r>
      <w:r w:rsidRPr="003F747D">
        <w:t xml:space="preserve">.  </w:t>
      </w:r>
    </w:p>
    <w:p w:rsidR="00137E3D" w:rsidRPr="003F747D" w:rsidRDefault="00137E3D" w:rsidP="008E1A4E"/>
    <w:p w:rsidR="00137E3D" w:rsidRPr="003F747D" w:rsidRDefault="00137E3D" w:rsidP="008E1A4E">
      <w:r w:rsidRPr="003F747D">
        <w:t>For a nonanalytic function of z, the stationary points may still be found be equating the real and imaginary partial derivatives to zero simultaneously, i.e. for a stationary point</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28"/>
        </w:rPr>
        <w:drawing>
          <wp:inline distT="0" distB="0" distL="0" distR="0" wp14:anchorId="2DFF9D38" wp14:editId="423F35E0">
            <wp:extent cx="771525" cy="419100"/>
            <wp:effectExtent l="0" t="0" r="9525" b="0"/>
            <wp:docPr id="2080760172" name="Picture 208076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71525" cy="4191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11</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 xml:space="preserve">.  We would like to be able to accomplish this while remaining in the complex domain, without necessitating recourse to separating real and imaginary parts.  Using the chain rule we use the isomorphism </w:t>
      </w:r>
      <w:r w:rsidRPr="003F747D">
        <w:rPr>
          <w:noProof/>
          <w:position w:val="-10"/>
        </w:rPr>
        <w:drawing>
          <wp:inline distT="0" distB="0" distL="0" distR="0" wp14:anchorId="0E02A5A0" wp14:editId="16989709">
            <wp:extent cx="962025" cy="238125"/>
            <wp:effectExtent l="0" t="0" r="9525" b="9525"/>
            <wp:docPr id="1341563601" name="Picture 134156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62025" cy="238125"/>
                    </a:xfrm>
                    <a:prstGeom prst="rect">
                      <a:avLst/>
                    </a:prstGeom>
                    <a:noFill/>
                    <a:ln>
                      <a:noFill/>
                    </a:ln>
                  </pic:spPr>
                </pic:pic>
              </a:graphicData>
            </a:graphic>
          </wp:inline>
        </w:drawing>
      </w:r>
      <w:r w:rsidRPr="003F747D">
        <w:t>and</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24"/>
        </w:rPr>
        <w:drawing>
          <wp:inline distT="0" distB="0" distL="0" distR="0" wp14:anchorId="76E6F8AD" wp14:editId="15DEFED5">
            <wp:extent cx="2219325" cy="419100"/>
            <wp:effectExtent l="0" t="0" r="9525" b="0"/>
            <wp:docPr id="2119640328" name="Picture 211964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19325" cy="4191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12</w:instrText>
        </w:r>
      </w:fldSimple>
      <w:r w:rsidRPr="003F747D">
        <w:instrText>)</w:instrText>
      </w:r>
      <w:r w:rsidRPr="003F747D">
        <w:fldChar w:fldCharType="end"/>
      </w:r>
    </w:p>
    <w:p w:rsidR="00137E3D" w:rsidRPr="003F747D" w:rsidRDefault="00137E3D" w:rsidP="008E1A4E"/>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28"/>
        </w:rPr>
        <w:drawing>
          <wp:inline distT="0" distB="0" distL="0" distR="0" wp14:anchorId="26E30021" wp14:editId="6D88C827">
            <wp:extent cx="2428875" cy="447675"/>
            <wp:effectExtent l="0" t="0" r="9525" b="9525"/>
            <wp:docPr id="1187433512" name="Picture 118743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28875" cy="44767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13</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 xml:space="preserve">which have unique solution </w:t>
      </w:r>
      <w:r w:rsidRPr="003F747D">
        <w:rPr>
          <w:noProof/>
          <w:position w:val="-24"/>
        </w:rPr>
        <w:drawing>
          <wp:inline distT="0" distB="0" distL="0" distR="0" wp14:anchorId="33737C07" wp14:editId="7069D5C2">
            <wp:extent cx="809625" cy="390525"/>
            <wp:effectExtent l="0" t="0" r="9525" b="9525"/>
            <wp:docPr id="657745922" name="Picture 65774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09625" cy="390525"/>
                    </a:xfrm>
                    <a:prstGeom prst="rect">
                      <a:avLst/>
                    </a:prstGeom>
                    <a:noFill/>
                    <a:ln>
                      <a:noFill/>
                    </a:ln>
                  </pic:spPr>
                </pic:pic>
              </a:graphicData>
            </a:graphic>
          </wp:inline>
        </w:drawing>
      </w:r>
      <w:r w:rsidRPr="003F747D">
        <w:t>.</w:t>
      </w:r>
    </w:p>
    <w:p w:rsidR="00137E3D" w:rsidRPr="003F747D" w:rsidRDefault="00137E3D" w:rsidP="008E1A4E"/>
    <w:p w:rsidR="00137E3D" w:rsidRPr="003F747D" w:rsidRDefault="00137E3D" w:rsidP="008E1A4E">
      <w:r w:rsidRPr="003F747D">
        <w:t xml:space="preserve">By directly applying the chain rule to </w:t>
      </w:r>
      <w:r w:rsidRPr="003F747D">
        <w:rPr>
          <w:noProof/>
          <w:position w:val="-16"/>
        </w:rPr>
        <w:drawing>
          <wp:inline distT="0" distB="0" distL="0" distR="0" wp14:anchorId="273A5CAD" wp14:editId="05023397">
            <wp:extent cx="3095625" cy="276225"/>
            <wp:effectExtent l="0" t="0" r="9525" b="9525"/>
            <wp:docPr id="1514073522" name="Picture 151407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95625" cy="276225"/>
                    </a:xfrm>
                    <a:prstGeom prst="rect">
                      <a:avLst/>
                    </a:prstGeom>
                    <a:noFill/>
                    <a:ln>
                      <a:noFill/>
                    </a:ln>
                  </pic:spPr>
                </pic:pic>
              </a:graphicData>
            </a:graphic>
          </wp:inline>
        </w:drawing>
      </w:r>
      <w:r w:rsidRPr="003F747D">
        <w:t xml:space="preserve"> and using </w:t>
      </w:r>
      <w:r w:rsidRPr="003F747D">
        <w:fldChar w:fldCharType="begin"/>
      </w:r>
      <w:r w:rsidRPr="003F747D">
        <w:instrText xml:space="preserve"> GOTOBUTTON ZEqnNum103155  \* MERGEFORMAT </w:instrText>
      </w:r>
      <w:fldSimple w:instr=" REF ZEqnNum103155 \! \* MERGEFORMAT ">
        <w:r w:rsidRPr="003F747D">
          <w:instrText>(</w:instrText>
        </w:r>
        <w:r>
          <w:instrText>3</w:instrText>
        </w:r>
        <w:r w:rsidRPr="003F747D">
          <w:instrText>.</w:instrText>
        </w:r>
        <w:r>
          <w:instrText>6</w:instrText>
        </w:r>
        <w:r w:rsidRPr="003F747D">
          <w:instrText>)</w:instrText>
        </w:r>
      </w:fldSimple>
      <w:r w:rsidRPr="003F747D">
        <w:fldChar w:fldCharType="end"/>
      </w:r>
      <w:r w:rsidRPr="003F747D">
        <w:t xml:space="preserve"> and </w:t>
      </w:r>
    </w:p>
    <w:p w:rsidR="00137E3D" w:rsidRPr="003F747D" w:rsidRDefault="00137E3D" w:rsidP="008E1A4E"/>
    <w:p w:rsidR="00137E3D" w:rsidRPr="003F747D" w:rsidRDefault="00137E3D" w:rsidP="008E1A4E">
      <w:r w:rsidRPr="003F747D">
        <w:rPr>
          <w:noProof/>
          <w:position w:val="-32"/>
        </w:rPr>
        <w:drawing>
          <wp:inline distT="0" distB="0" distL="0" distR="0" wp14:anchorId="4081DA0F" wp14:editId="50973FC0">
            <wp:extent cx="2238375" cy="485775"/>
            <wp:effectExtent l="0" t="0" r="9525" b="9525"/>
            <wp:docPr id="1455643646" name="Picture 145564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38375" cy="485775"/>
                    </a:xfrm>
                    <a:prstGeom prst="rect">
                      <a:avLst/>
                    </a:prstGeom>
                    <a:noFill/>
                    <a:ln>
                      <a:noFill/>
                    </a:ln>
                  </pic:spPr>
                </pic:pic>
              </a:graphicData>
            </a:graphic>
          </wp:inline>
        </w:drawing>
      </w:r>
      <w:r w:rsidRPr="003F747D">
        <w:t xml:space="preserve"> and similarly for the conjugate derivative</w:t>
      </w:r>
    </w:p>
    <w:p w:rsidR="00137E3D" w:rsidRPr="003F747D" w:rsidRDefault="00137E3D" w:rsidP="008E1A4E"/>
    <w:p w:rsidR="00137E3D" w:rsidRPr="003F747D" w:rsidRDefault="00137E3D" w:rsidP="008E1A4E">
      <w:r w:rsidRPr="003F747D">
        <w:rPr>
          <w:noProof/>
          <w:position w:val="-32"/>
        </w:rPr>
        <w:drawing>
          <wp:inline distT="0" distB="0" distL="0" distR="0" wp14:anchorId="55757B78" wp14:editId="170E98D1">
            <wp:extent cx="2371725" cy="485775"/>
            <wp:effectExtent l="0" t="0" r="9525" b="9525"/>
            <wp:docPr id="1057559681" name="Picture 105755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71725" cy="485775"/>
                    </a:xfrm>
                    <a:prstGeom prst="rect">
                      <a:avLst/>
                    </a:prstGeom>
                    <a:noFill/>
                    <a:ln>
                      <a:noFill/>
                    </a:ln>
                  </pic:spPr>
                </pic:pic>
              </a:graphicData>
            </a:graphic>
          </wp:inline>
        </w:drawing>
      </w:r>
      <w:r w:rsidRPr="003F747D">
        <w:t xml:space="preserve"> suggests the operators</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0"/>
        </w:rPr>
        <w:drawing>
          <wp:inline distT="0" distB="0" distL="0" distR="0" wp14:anchorId="260944D2" wp14:editId="4CA1FD49">
            <wp:extent cx="1190625" cy="457200"/>
            <wp:effectExtent l="0" t="0" r="9525" b="0"/>
            <wp:docPr id="417065545" name="Picture 41706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90625" cy="4572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14</w:instrText>
        </w:r>
      </w:fldSimple>
      <w:r w:rsidRPr="003F747D">
        <w:instrText>)</w:instrText>
      </w:r>
      <w:r w:rsidRPr="003F747D">
        <w:fldChar w:fldCharType="end"/>
      </w:r>
    </w:p>
    <w:p w:rsidR="00137E3D" w:rsidRPr="003F747D" w:rsidRDefault="00137E3D" w:rsidP="008E1A4E">
      <w:pPr>
        <w:tabs>
          <w:tab w:val="center" w:pos="4320"/>
          <w:tab w:val="right" w:pos="8640"/>
        </w:tabs>
      </w:pPr>
      <w:r w:rsidRPr="003F747D">
        <w:tab/>
      </w:r>
      <w:r w:rsidRPr="003F747D">
        <w:rPr>
          <w:noProof/>
          <w:position w:val="-30"/>
        </w:rPr>
        <w:drawing>
          <wp:inline distT="0" distB="0" distL="0" distR="0" wp14:anchorId="7D7EC0EB" wp14:editId="02BBEAB1">
            <wp:extent cx="1257300" cy="457200"/>
            <wp:effectExtent l="0" t="0" r="0" b="0"/>
            <wp:docPr id="129279050" name="Picture 12927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57300" cy="4572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15</w:instrText>
        </w:r>
      </w:fldSimple>
      <w:r w:rsidRPr="003F747D">
        <w:instrText>)</w:instrText>
      </w:r>
      <w:r w:rsidRPr="003F747D">
        <w:fldChar w:fldCharType="end"/>
      </w:r>
    </w:p>
    <w:p w:rsidR="00137E3D" w:rsidRPr="003F747D" w:rsidRDefault="00137E3D" w:rsidP="008E1A4E"/>
    <w:p w:rsidR="00137E3D" w:rsidRPr="003F747D" w:rsidRDefault="00137E3D" w:rsidP="008E1A4E"/>
    <w:p w:rsidR="00137E3D" w:rsidRPr="003F747D" w:rsidRDefault="00137E3D" w:rsidP="008E1A4E">
      <w:r w:rsidRPr="003F747D">
        <w:t>Thus since ftilde is analytic the standard rules of complex derivatives apply which simplifies manipulation.</w:t>
      </w:r>
    </w:p>
    <w:p w:rsidR="00137E3D" w:rsidRPr="003F747D" w:rsidRDefault="00137E3D" w:rsidP="008E1A4E"/>
    <w:p w:rsidR="00137E3D" w:rsidRPr="003F747D" w:rsidRDefault="00137E3D" w:rsidP="008E1A4E">
      <w:r w:rsidRPr="003F747D">
        <w:t xml:space="preserve">The definitions () and () are good because they reduce to the standard complex derivative even if the function is analytic.  The standard approach in most engineering texts is to separate the real and imaginary parts and compute the respective derivatives separately and then combine them as </w:t>
      </w:r>
    </w:p>
    <w:p w:rsidR="00137E3D" w:rsidRPr="003F747D" w:rsidRDefault="00137E3D" w:rsidP="008E1A4E"/>
    <w:p w:rsidR="00137E3D" w:rsidRPr="003F747D" w:rsidRDefault="00137E3D" w:rsidP="008E1A4E">
      <w:pPr>
        <w:jc w:val="center"/>
      </w:pPr>
      <w:r w:rsidRPr="003F747D">
        <w:rPr>
          <w:noProof/>
          <w:position w:val="-28"/>
        </w:rPr>
        <w:drawing>
          <wp:inline distT="0" distB="0" distL="0" distR="0" wp14:anchorId="7E272A64" wp14:editId="3F9230F9">
            <wp:extent cx="952500" cy="419100"/>
            <wp:effectExtent l="0" t="0" r="0" b="0"/>
            <wp:docPr id="1084818319" name="Picture 108481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952500" cy="419100"/>
                    </a:xfrm>
                    <a:prstGeom prst="rect">
                      <a:avLst/>
                    </a:prstGeom>
                    <a:noFill/>
                    <a:ln>
                      <a:noFill/>
                    </a:ln>
                  </pic:spPr>
                </pic:pic>
              </a:graphicData>
            </a:graphic>
          </wp:inline>
        </w:drawing>
      </w:r>
    </w:p>
    <w:p w:rsidR="00137E3D" w:rsidRPr="003F747D" w:rsidRDefault="00137E3D" w:rsidP="008E1A4E"/>
    <w:p w:rsidR="00137E3D" w:rsidRPr="003F747D" w:rsidRDefault="00137E3D" w:rsidP="008E1A4E">
      <w:r w:rsidRPr="003F747D">
        <w:t>The process can be cumbersome because it requires the explicit separation into real and imaginary components.  Furthermore, if the function is analytic this definition does not reduce to the standard complex derivative defined in complex analysis.</w:t>
      </w:r>
    </w:p>
    <w:p w:rsidR="00137E3D" w:rsidRPr="003F747D" w:rsidRDefault="00137E3D" w:rsidP="008E1A4E"/>
    <w:p w:rsidR="00137E3D" w:rsidRPr="003F747D" w:rsidRDefault="00137E3D" w:rsidP="008E1A4E">
      <w:r w:rsidRPr="003F747D">
        <w:t xml:space="preserve">For example </w:t>
      </w:r>
      <w:r w:rsidRPr="003F747D">
        <w:rPr>
          <w:noProof/>
          <w:position w:val="-10"/>
        </w:rPr>
        <w:drawing>
          <wp:inline distT="0" distB="0" distL="0" distR="0" wp14:anchorId="666D8769" wp14:editId="12F0C7E0">
            <wp:extent cx="561975" cy="200025"/>
            <wp:effectExtent l="0" t="0" r="9525" b="9525"/>
            <wp:docPr id="2079581208" name="Picture 207958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r w:rsidRPr="003F747D">
        <w:t xml:space="preserve"> is an analytic function with </w:t>
      </w:r>
      <w:r w:rsidRPr="003F747D">
        <w:rPr>
          <w:noProof/>
          <w:position w:val="-14"/>
        </w:rPr>
        <w:drawing>
          <wp:inline distT="0" distB="0" distL="0" distR="0" wp14:anchorId="3A309219" wp14:editId="7461ABFC">
            <wp:extent cx="609600" cy="257175"/>
            <wp:effectExtent l="0" t="0" r="0" b="9525"/>
            <wp:docPr id="6033186" name="Picture 603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3F747D">
        <w:t xml:space="preserve">.  The approach above gives, for </w:t>
      </w:r>
      <w:r w:rsidRPr="003F747D">
        <w:rPr>
          <w:noProof/>
          <w:position w:val="-10"/>
        </w:rPr>
        <w:drawing>
          <wp:inline distT="0" distB="0" distL="0" distR="0" wp14:anchorId="620FD9C2" wp14:editId="1521C105">
            <wp:extent cx="638175" cy="190500"/>
            <wp:effectExtent l="0" t="0" r="9525" b="0"/>
            <wp:docPr id="1119040380" name="Picture 111904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38175" cy="190500"/>
                    </a:xfrm>
                    <a:prstGeom prst="rect">
                      <a:avLst/>
                    </a:prstGeom>
                    <a:noFill/>
                    <a:ln>
                      <a:noFill/>
                    </a:ln>
                  </pic:spPr>
                </pic:pic>
              </a:graphicData>
            </a:graphic>
          </wp:inline>
        </w:drawing>
      </w:r>
      <w:r w:rsidRPr="003F747D">
        <w:t xml:space="preserve">, </w:t>
      </w:r>
    </w:p>
    <w:p w:rsidR="00137E3D" w:rsidRPr="003F747D" w:rsidRDefault="00137E3D" w:rsidP="008E1A4E"/>
    <w:p w:rsidR="00137E3D" w:rsidRPr="003F747D" w:rsidRDefault="00137E3D" w:rsidP="008E1A4E">
      <w:r w:rsidRPr="003F747D">
        <w:rPr>
          <w:noProof/>
          <w:position w:val="-28"/>
        </w:rPr>
        <w:drawing>
          <wp:inline distT="0" distB="0" distL="0" distR="0" wp14:anchorId="4AF6929D" wp14:editId="70637AE8">
            <wp:extent cx="876300" cy="419100"/>
            <wp:effectExtent l="0" t="0" r="0" b="0"/>
            <wp:docPr id="460830332" name="Picture 46083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76300" cy="419100"/>
                    </a:xfrm>
                    <a:prstGeom prst="rect">
                      <a:avLst/>
                    </a:prstGeom>
                    <a:noFill/>
                    <a:ln>
                      <a:noFill/>
                    </a:ln>
                  </pic:spPr>
                </pic:pic>
              </a:graphicData>
            </a:graphic>
          </wp:inline>
        </w:drawing>
      </w:r>
      <w:r w:rsidRPr="003F747D">
        <w:t xml:space="preserve">, and thus  </w:t>
      </w:r>
      <w:r w:rsidRPr="003F747D">
        <w:rPr>
          <w:noProof/>
          <w:position w:val="-24"/>
        </w:rPr>
      </w:r>
      <w:r w:rsidR="00137E3D" w:rsidRPr="003F747D">
        <w:rPr>
          <w:noProof/>
          <w:position w:val="-24"/>
        </w:rPr>
        <w:object w:dxaOrig="1600" w:dyaOrig="620" w14:anchorId="336F0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0pt;height:31pt;mso-width-percent:0;mso-height-percent:0;mso-width-percent:0;mso-height-percent:0" o:ole="">
            <v:imagedata r:id="rId56" o:title=""/>
          </v:shape>
          <o:OLEObject Type="Embed" ProgID="Equation.DSMT4" ShapeID="_x0000_i1025" DrawAspect="Content" ObjectID="_1840547326" r:id="rId57"/>
        </w:object>
      </w:r>
      <w:r w:rsidRPr="003F747D">
        <w:t>which is obviously incorrect.</w:t>
      </w:r>
    </w:p>
    <w:p w:rsidR="00137E3D" w:rsidRPr="003F747D" w:rsidRDefault="00137E3D" w:rsidP="008E1A4E"/>
    <w:p w:rsidR="00137E3D" w:rsidRPr="003F747D" w:rsidRDefault="00137E3D" w:rsidP="008E1A4E">
      <w:pPr>
        <w:rPr>
          <w:b/>
          <w:bCs/>
          <w:smallCaps/>
        </w:rPr>
      </w:pPr>
      <w:r w:rsidRPr="003F747D">
        <w:rPr>
          <w:b/>
          <w:bCs/>
          <w:smallCaps/>
        </w:rPr>
        <w:t xml:space="preserve">Example </w:t>
      </w:r>
      <w:r w:rsidRPr="003F747D">
        <w:rPr>
          <w:b/>
          <w:bCs/>
          <w:smallCaps/>
        </w:rPr>
        <w:fldChar w:fldCharType="begin"/>
      </w:r>
      <w:r w:rsidRPr="003F747D">
        <w:rPr>
          <w:b/>
          <w:bCs/>
          <w:smallCaps/>
        </w:rPr>
        <w:instrText xml:space="preserve"> STYLEREF 1 \s </w:instrText>
      </w:r>
      <w:r w:rsidRPr="003F747D">
        <w:rPr>
          <w:b/>
          <w:bCs/>
          <w:smallCaps/>
        </w:rPr>
        <w:fldChar w:fldCharType="separate"/>
      </w:r>
      <w:r>
        <w:rPr>
          <w:b/>
          <w:bCs/>
          <w:smallCaps/>
          <w:noProof/>
        </w:rPr>
        <w:t>2</w:t>
      </w:r>
      <w:r w:rsidRPr="003F747D">
        <w:rPr>
          <w:b/>
          <w:bCs/>
          <w:smallCaps/>
        </w:rPr>
        <w:fldChar w:fldCharType="end"/>
      </w:r>
      <w:r w:rsidRPr="003F747D">
        <w:rPr>
          <w:b/>
          <w:bCs/>
          <w:smallCaps/>
        </w:rPr>
        <w:t>.</w:t>
      </w:r>
      <w:r w:rsidRPr="003F747D">
        <w:rPr>
          <w:b/>
          <w:bCs/>
          <w:smallCaps/>
        </w:rPr>
        <w:fldChar w:fldCharType="begin"/>
      </w:r>
      <w:r w:rsidRPr="003F747D">
        <w:rPr>
          <w:b/>
          <w:bCs/>
          <w:smallCaps/>
        </w:rPr>
        <w:instrText xml:space="preserve"> SEQ Example \* ARABIC \s 1 </w:instrText>
      </w:r>
      <w:r w:rsidRPr="003F747D">
        <w:rPr>
          <w:b/>
          <w:bCs/>
          <w:smallCaps/>
        </w:rPr>
        <w:fldChar w:fldCharType="separate"/>
      </w:r>
      <w:r>
        <w:rPr>
          <w:b/>
          <w:bCs/>
          <w:smallCaps/>
          <w:noProof/>
        </w:rPr>
        <w:t>2</w:t>
      </w:r>
      <w:r w:rsidRPr="003F747D">
        <w:rPr>
          <w:b/>
          <w:bCs/>
          <w:smallCaps/>
        </w:rPr>
        <w:fldChar w:fldCharType="end"/>
      </w:r>
    </w:p>
    <w:p w:rsidR="00137E3D" w:rsidRPr="003F747D" w:rsidRDefault="00137E3D" w:rsidP="008E1A4E">
      <w:r w:rsidRPr="003F747D">
        <w:t xml:space="preserve">Suppose we wish to minimize the error cost function </w:t>
      </w:r>
      <w:r w:rsidRPr="003F747D">
        <w:rPr>
          <w:noProof/>
          <w:position w:val="-14"/>
        </w:rPr>
        <w:drawing>
          <wp:inline distT="0" distB="0" distL="0" distR="0" wp14:anchorId="0C085D5F" wp14:editId="37F2B88A">
            <wp:extent cx="771525" cy="276225"/>
            <wp:effectExtent l="0" t="0" r="9525" b="9525"/>
            <wp:docPr id="2078793744" name="Picture 207879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71525" cy="276225"/>
                    </a:xfrm>
                    <a:prstGeom prst="rect">
                      <a:avLst/>
                    </a:prstGeom>
                    <a:noFill/>
                    <a:ln>
                      <a:noFill/>
                    </a:ln>
                  </pic:spPr>
                </pic:pic>
              </a:graphicData>
            </a:graphic>
          </wp:inline>
        </w:drawing>
      </w:r>
      <w:r w:rsidRPr="003F747D">
        <w:t xml:space="preserve">, where the error function is parameterized by a complex optimization constant z as </w:t>
      </w:r>
      <w:r w:rsidRPr="003F747D">
        <w:rPr>
          <w:noProof/>
          <w:position w:val="-10"/>
        </w:rPr>
        <w:drawing>
          <wp:inline distT="0" distB="0" distL="0" distR="0" wp14:anchorId="759E545B" wp14:editId="5617192C">
            <wp:extent cx="685800" cy="200025"/>
            <wp:effectExtent l="0" t="0" r="0" b="9525"/>
            <wp:docPr id="1256556702" name="Picture 125655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85800" cy="200025"/>
                    </a:xfrm>
                    <a:prstGeom prst="rect">
                      <a:avLst/>
                    </a:prstGeom>
                    <a:noFill/>
                    <a:ln>
                      <a:noFill/>
                    </a:ln>
                  </pic:spPr>
                </pic:pic>
              </a:graphicData>
            </a:graphic>
          </wp:inline>
        </w:drawing>
      </w:r>
    </w:p>
    <w:p w:rsidR="00137E3D" w:rsidRPr="003F747D" w:rsidRDefault="00137E3D" w:rsidP="008E1A4E">
      <w:r w:rsidRPr="003F747D">
        <w:t>compute.  Use the product rule we have</w:t>
      </w:r>
    </w:p>
    <w:p w:rsidR="00137E3D" w:rsidRPr="003F747D" w:rsidRDefault="00137E3D" w:rsidP="008E1A4E"/>
    <w:p w:rsidR="00137E3D" w:rsidRPr="003F747D" w:rsidRDefault="00137E3D" w:rsidP="008E1A4E">
      <w:pPr>
        <w:jc w:val="center"/>
      </w:pPr>
      <w:r w:rsidRPr="003F747D">
        <w:rPr>
          <w:noProof/>
          <w:position w:val="-44"/>
        </w:rPr>
        <w:drawing>
          <wp:inline distT="0" distB="0" distL="0" distR="0" wp14:anchorId="4F2D9F66" wp14:editId="2448F3E8">
            <wp:extent cx="2362200" cy="638175"/>
            <wp:effectExtent l="0" t="0" r="0" b="9525"/>
            <wp:docPr id="1060634708" name="Picture 106063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62200" cy="638175"/>
                    </a:xfrm>
                    <a:prstGeom prst="rect">
                      <a:avLst/>
                    </a:prstGeom>
                    <a:noFill/>
                    <a:ln>
                      <a:noFill/>
                    </a:ln>
                  </pic:spPr>
                </pic:pic>
              </a:graphicData>
            </a:graphic>
          </wp:inline>
        </w:drawing>
      </w:r>
    </w:p>
    <w:p w:rsidR="00137E3D" w:rsidRPr="003F747D" w:rsidRDefault="00137E3D" w:rsidP="008E1A4E"/>
    <w:p w:rsidR="00137E3D" w:rsidRPr="003F747D" w:rsidRDefault="00137E3D" w:rsidP="008E1A4E"/>
    <w:p w:rsidR="00137E3D" w:rsidRPr="00DA7A0A" w:rsidRDefault="00137E3D" w:rsidP="001743C3">
      <w:pPr>
        <w:pStyle w:val="Heading2"/>
        <w:numPr>
          <w:ilvl w:val="1"/>
          <w:numId w:val="1"/>
        </w:numPr>
      </w:pPr>
      <w:bookmarkStart w:id="31" w:name="_Toc280363517"/>
      <w:bookmarkStart w:id="32" w:name="_Toc209776358"/>
      <w:bookmarkStart w:id="33" w:name="_Toc209776880"/>
      <w:bookmarkStart w:id="34" w:name="_Toc209781651"/>
      <w:bookmarkStart w:id="35" w:name="_Toc209787391"/>
      <w:bookmarkStart w:id="36" w:name="_Toc229857018"/>
      <w:bookmarkStart w:id="37" w:name="_Toc229926072"/>
      <w:r w:rsidRPr="00DA7A0A">
        <w:t>Cauchy’s Integral Theorem</w:t>
      </w:r>
      <w:bookmarkEnd w:id="31"/>
      <w:bookmarkEnd w:id="32"/>
      <w:bookmarkEnd w:id="33"/>
      <w:bookmarkEnd w:id="34"/>
      <w:bookmarkEnd w:id="35"/>
      <w:bookmarkEnd w:id="36"/>
      <w:bookmarkEnd w:id="37"/>
    </w:p>
    <w:p w:rsidR="00137E3D" w:rsidRPr="003F747D" w:rsidRDefault="00137E3D" w:rsidP="008E1A4E"/>
    <w:p w:rsidR="00137E3D" w:rsidRPr="003F747D" w:rsidRDefault="00137E3D" w:rsidP="008E1A4E">
      <w:r w:rsidRPr="003F747D">
        <w:t>For any function</w:t>
      </w:r>
      <w:r w:rsidRPr="003F747D">
        <w:rPr>
          <w:noProof/>
          <w:position w:val="-10"/>
        </w:rPr>
        <w:drawing>
          <wp:inline distT="0" distB="0" distL="0" distR="0" wp14:anchorId="1DC1DBAF" wp14:editId="3115783B">
            <wp:extent cx="333375" cy="200025"/>
            <wp:effectExtent l="0" t="0" r="9525" b="9525"/>
            <wp:docPr id="1040710583" name="Picture 104071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3F747D">
        <w:t xml:space="preserve"> analytic inside and on the positive closed simple contour</w:t>
      </w:r>
    </w:p>
    <w:p w:rsidR="00137E3D" w:rsidRPr="003F747D" w:rsidRDefault="00137E3D" w:rsidP="008E1A4E"/>
    <w:p w:rsidR="00137E3D" w:rsidRDefault="00137E3D" w:rsidP="008E1A4E">
      <w:pPr>
        <w:tabs>
          <w:tab w:val="center" w:pos="4320"/>
          <w:tab w:val="right" w:pos="8640"/>
        </w:tabs>
      </w:pPr>
      <w:r w:rsidRPr="003F747D">
        <w:tab/>
      </w:r>
      <w:r w:rsidRPr="003F747D">
        <w:rPr>
          <w:noProof/>
          <w:position w:val="-32"/>
        </w:rPr>
        <w:drawing>
          <wp:inline distT="0" distB="0" distL="0" distR="0" wp14:anchorId="1FB236FE" wp14:editId="12F473A9">
            <wp:extent cx="838200" cy="390525"/>
            <wp:effectExtent l="0" t="0" r="0" b="9525"/>
            <wp:docPr id="865099050" name="Picture 86509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38200" cy="3905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16</w:instrText>
        </w:r>
      </w:fldSimple>
      <w:r w:rsidRPr="003F747D">
        <w:instrText>)</w:instrText>
      </w:r>
      <w:r w:rsidRPr="003F747D">
        <w:fldChar w:fldCharType="end"/>
      </w:r>
    </w:p>
    <w:p w:rsidR="00137E3D" w:rsidRDefault="00137E3D" w:rsidP="008E1A4E">
      <w:pPr>
        <w:tabs>
          <w:tab w:val="center" w:pos="4320"/>
          <w:tab w:val="right" w:pos="8640"/>
        </w:tabs>
      </w:pPr>
    </w:p>
    <w:p w:rsidR="00137E3D" w:rsidRDefault="00137E3D" w:rsidP="00970EDF">
      <w:pPr>
        <w:pStyle w:val="Heading3"/>
        <w:numPr>
          <w:ilvl w:val="2"/>
          <w:numId w:val="1"/>
        </w:numPr>
      </w:pPr>
      <w:bookmarkStart w:id="38" w:name="_Toc229857019"/>
      <w:bookmarkStart w:id="39" w:name="_Toc229926073"/>
      <w:r>
        <w:t>Contour parameterizion</w:t>
      </w:r>
      <w:bookmarkEnd w:id="38"/>
      <w:bookmarkEnd w:id="39"/>
    </w:p>
    <w:p w:rsidR="00137E3D" w:rsidRDefault="00137E3D" w:rsidP="008E1A4E">
      <w:pPr>
        <w:tabs>
          <w:tab w:val="center" w:pos="4320"/>
          <w:tab w:val="right" w:pos="8640"/>
        </w:tabs>
      </w:pPr>
      <w:r>
        <w:t>Example</w:t>
      </w:r>
    </w:p>
    <w:p w:rsidR="00137E3D" w:rsidRDefault="00137E3D" w:rsidP="008E1A4E">
      <w:pPr>
        <w:tabs>
          <w:tab w:val="center" w:pos="4320"/>
          <w:tab w:val="right" w:pos="8640"/>
        </w:tabs>
      </w:pPr>
    </w:p>
    <w:p w:rsidR="00137E3D" w:rsidRDefault="00137E3D" w:rsidP="008E1A4E">
      <w:pPr>
        <w:tabs>
          <w:tab w:val="center" w:pos="4320"/>
          <w:tab w:val="right" w:pos="8640"/>
        </w:tabs>
      </w:pPr>
    </w:p>
    <w:p w:rsidR="00137E3D" w:rsidRDefault="00137E3D" w:rsidP="008E1A4E">
      <w:pPr>
        <w:tabs>
          <w:tab w:val="center" w:pos="4320"/>
          <w:tab w:val="right" w:pos="8640"/>
        </w:tabs>
      </w:pPr>
    </w:p>
    <w:p w:rsidR="00137E3D" w:rsidRDefault="00137E3D" w:rsidP="008E1A4E">
      <w:pPr>
        <w:tabs>
          <w:tab w:val="center" w:pos="4320"/>
          <w:tab w:val="right" w:pos="8640"/>
        </w:tabs>
      </w:pPr>
      <w:r>
        <w:rPr>
          <w:noProof/>
          <w:position w:val="-5"/>
        </w:rPr>
        <w:drawing>
          <wp:inline distT="0" distB="0" distL="0" distR="0" wp14:anchorId="4705D583" wp14:editId="45DCE87E">
            <wp:extent cx="794512" cy="174752"/>
            <wp:effectExtent l="0" t="0" r="0" b="0"/>
            <wp:docPr id="1735240976" name="Picture 1735240976" descr="{&quot;mathml&quot;:&quot;&lt;math style=\&quot;font-family:stix;font-size:12px;\&quot; xmlns=\&quot;http://www.w3.org/1998/Math/MathML\&quot;&gt;&lt;mi&gt;f&lt;/mi&gt;&lt;mfenced&gt;&lt;mi&gt;x&lt;/mi&gt;&lt;/mfenced&gt;&lt;mo&gt;=&lt;/mo&gt;&lt;msup&gt;&lt;mi&gt;e&lt;/mi&gt;&lt;mrow&gt;&lt;mi&gt;j&lt;/mi&gt;&lt;mi&gt;k&lt;/mi&gt;&lt;msup&gt;&lt;mi&gt;x&lt;/mi&gt;&lt;mn&gt;2&lt;/mn&gt;&lt;/msup&gt;&lt;/mrow&gt;&lt;/msup&gt;&lt;/math&gt;&quot;,&quot;origin&quot;:&quot;MathType Legacy&quot;,&quot;version&quot;:&quot;v3.20.0&quot;}" title="f open parentheses x close parentheses equals e to the power of j k x squared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f&lt;/mi&gt;&lt;mfenced&gt;&lt;mi&gt;x&lt;/mi&gt;&lt;/mfenced&gt;&lt;mo&gt;=&lt;/mo&gt;&lt;msup&gt;&lt;mi&gt;e&lt;/mi&gt;&lt;mrow&gt;&lt;mi&gt;j&lt;/mi&gt;&lt;mi&gt;k&lt;/mi&gt;&lt;msup&gt;&lt;mi&gt;x&lt;/mi&gt;&lt;mn&gt;2&lt;/mn&gt;&lt;/msup&gt;&lt;/mrow&gt;&lt;/msup&gt;&lt;/math&gt;&quot;,&quot;origin&quot;:&quot;MathType Legacy&quot;,&quot;version&quot;:&quot;v3.20.0&quot;}" title="f open parentheses x close parentheses equals e to the power of j k x squared end exponen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794512" cy="174752"/>
                    </a:xfrm>
                    <a:prstGeom prst="rect">
                      <a:avLst/>
                    </a:prstGeom>
                  </pic:spPr>
                </pic:pic>
              </a:graphicData>
            </a:graphic>
          </wp:inline>
        </w:drawing>
      </w:r>
    </w:p>
    <w:p w:rsidR="00137E3D" w:rsidRDefault="00137E3D" w:rsidP="008E1A4E">
      <w:pPr>
        <w:tabs>
          <w:tab w:val="center" w:pos="4320"/>
          <w:tab w:val="right" w:pos="8640"/>
        </w:tabs>
      </w:pPr>
    </w:p>
    <w:p w:rsidR="00137E3D" w:rsidRDefault="00137E3D" w:rsidP="008E1A4E">
      <w:pPr>
        <w:tabs>
          <w:tab w:val="center" w:pos="4320"/>
          <w:tab w:val="right" w:pos="8640"/>
        </w:tabs>
      </w:pPr>
      <w:r>
        <w:rPr>
          <w:noProof/>
          <w14:ligatures w14:val="standardContextual"/>
        </w:rPr>
        <mc:AlternateContent>
          <mc:Choice Requires="wps">
            <w:drawing>
              <wp:anchor distT="0" distB="0" distL="114300" distR="114300" simplePos="0" relativeHeight="251667456" behindDoc="0" locked="0" layoutInCell="1" allowOverlap="1" wp14:anchorId="46D004D0" wp14:editId="35556DA4">
                <wp:simplePos x="0" y="0"/>
                <wp:positionH relativeFrom="column">
                  <wp:posOffset>3087</wp:posOffset>
                </wp:positionH>
                <wp:positionV relativeFrom="paragraph">
                  <wp:posOffset>748087</wp:posOffset>
                </wp:positionV>
                <wp:extent cx="599849" cy="669956"/>
                <wp:effectExtent l="12700" t="0" r="10160" b="28575"/>
                <wp:wrapNone/>
                <wp:docPr id="43151058" name="Right Triangle 5"/>
                <wp:cNvGraphicFramePr/>
                <a:graphic xmlns:a="http://schemas.openxmlformats.org/drawingml/2006/main">
                  <a:graphicData uri="http://schemas.microsoft.com/office/word/2010/wordprocessingShape">
                    <wps:wsp>
                      <wps:cNvSpPr/>
                      <wps:spPr>
                        <a:xfrm rot="10800000">
                          <a:off x="0" y="0"/>
                          <a:ext cx="599849" cy="669956"/>
                        </a:xfrm>
                        <a:prstGeom prst="r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A6D2C5" id="_x0000_t6" coordsize="21600,21600" o:spt="6" path="m,l,21600r21600,xe">
                <v:stroke joinstyle="miter"/>
                <v:path gradientshapeok="t" o:connecttype="custom" o:connectlocs="0,0;0,10800;0,21600;10800,21600;21600,21600;10800,10800" textboxrect="1800,12600,12600,19800"/>
              </v:shapetype>
              <v:shape id="Right Triangle 5" o:spid="_x0000_s1026" type="#_x0000_t6" style="position:absolute;margin-left:.25pt;margin-top:58.9pt;width:47.25pt;height:52.75pt;rotation:18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" filled="f" strokecolor="#09101d [484]" strokeweight="1pt"/>
            </w:pict>
          </mc:Fallback>
        </mc:AlternateContent>
      </w:r>
      <w:r>
        <w:rPr>
          <w:noProof/>
          <w14:ligatures w14:val="standardContextual"/>
        </w:rPr>
        <mc:AlternateContent>
          <mc:Choice Requires="wpg">
            <w:drawing>
              <wp:inline distT="0" distB="0" distL="0" distR="0" wp14:anchorId="295BEA65" wp14:editId="463BF8E9">
                <wp:extent cx="2587436" cy="1700924"/>
                <wp:effectExtent l="0" t="0" r="16510" b="13970"/>
                <wp:docPr id="763125371" name="Group 4"/>
                <wp:cNvGraphicFramePr/>
                <a:graphic xmlns:a="http://schemas.openxmlformats.org/drawingml/2006/main">
                  <a:graphicData uri="http://schemas.microsoft.com/office/word/2010/wordprocessingGroup">
                    <wpg:wgp>
                      <wpg:cNvGrpSpPr/>
                      <wpg:grpSpPr>
                        <a:xfrm>
                          <a:off x="0" y="0"/>
                          <a:ext cx="2587436" cy="1700924"/>
                          <a:chOff x="0" y="0"/>
                          <a:chExt cx="2012705" cy="1276539"/>
                        </a:xfrm>
                      </wpg:grpSpPr>
                      <wps:wsp>
                        <wps:cNvPr id="112812146" name="Straight Connector 2"/>
                        <wps:cNvCnPr/>
                        <wps:spPr>
                          <a:xfrm>
                            <a:off x="2836" y="564219"/>
                            <a:ext cx="2009869" cy="0"/>
                          </a:xfrm>
                          <a:prstGeom prst="line">
                            <a:avLst/>
                          </a:prstGeom>
                        </wps:spPr>
                        <wps:style>
                          <a:lnRef idx="1">
                            <a:schemeClr val="dk1"/>
                          </a:lnRef>
                          <a:fillRef idx="0">
                            <a:schemeClr val="dk1"/>
                          </a:fillRef>
                          <a:effectRef idx="0">
                            <a:schemeClr val="dk1"/>
                          </a:effectRef>
                          <a:fontRef idx="minor">
                            <a:schemeClr val="tx1"/>
                          </a:fontRef>
                        </wps:style>
                        <wps:bodyPr/>
                      </wps:wsp>
                      <wps:wsp>
                        <wps:cNvPr id="654556747" name="Straight Connector 3"/>
                        <wps:cNvCnPr/>
                        <wps:spPr>
                          <a:xfrm>
                            <a:off x="0" y="0"/>
                            <a:ext cx="0" cy="1276539"/>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B3FA2EB" id="Group 4" o:spid="_x0000_s1026" style="width:203.75pt;height:133.95pt;mso-position-horizontal-relative:char;mso-position-vertical-relative:line" coordsize="20127,127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">
                <v:line id="Straight Connector 2" o:spid="_x0000_s1027" style="position:absolute;visibility:visible;mso-wrap-style:square" from="28,5642" to="20127,56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" strokecolor="black [3200]" strokeweight=".5pt">
                  <v:stroke joinstyle="miter"/>
                </v:line>
                <v:line id="Straight Connector 3" o:spid="_x0000_s1028" style="position:absolute;visibility:visible;mso-wrap-style:square" from="0,0" to="0,12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" strokecolor="black [3200]" strokeweight=".5pt">
                  <v:stroke joinstyle="miter"/>
                </v:line>
                <w10:anchorlock/>
              </v:group>
            </w:pict>
          </mc:Fallback>
        </mc:AlternateContent>
      </w:r>
    </w:p>
    <w:p w:rsidR="00137E3D" w:rsidRDefault="00137E3D" w:rsidP="008E1A4E">
      <w:pPr>
        <w:tabs>
          <w:tab w:val="center" w:pos="4320"/>
          <w:tab w:val="right" w:pos="8640"/>
        </w:tabs>
      </w:pPr>
    </w:p>
    <w:p w:rsidR="00137E3D" w:rsidRPr="003F747D" w:rsidRDefault="00137E3D" w:rsidP="008E1A4E">
      <w:pPr>
        <w:tabs>
          <w:tab w:val="center" w:pos="4320"/>
          <w:tab w:val="right" w:pos="8640"/>
        </w:tabs>
      </w:pPr>
    </w:p>
    <w:p w:rsidR="00137E3D" w:rsidRDefault="00137E3D" w:rsidP="008E1A4E">
      <w:r>
        <w:t>along curve 1, z = 0 to R z=x from 0 to 1.</w:t>
      </w:r>
    </w:p>
    <w:p w:rsidR="00137E3D" w:rsidRDefault="00137E3D" w:rsidP="008E1A4E">
      <w:r>
        <w:t>goes to zero</w:t>
      </w:r>
    </w:p>
    <w:p w:rsidR="00137E3D" w:rsidRDefault="00137E3D" w:rsidP="008E1A4E">
      <w:r>
        <w:t>along curve 2, z = R + iy, y=0 to R,</w:t>
      </w:r>
    </w:p>
    <w:p w:rsidR="00137E3D" w:rsidRDefault="00137E3D" w:rsidP="008E1A4E">
      <w:r>
        <w:t>goes to zero</w:t>
      </w:r>
    </w:p>
    <w:p w:rsidR="00137E3D" w:rsidRDefault="00137E3D" w:rsidP="008E1A4E">
      <w:r>
        <w:t>along curve 3, z = 0 to Rexp(j-pi/4), z = r*exp(j-pi/4) r=0:R, dz = exp(j-pi/4), r</w:t>
      </w:r>
    </w:p>
    <w:p w:rsidR="00137E3D" w:rsidRDefault="00137E3D" w:rsidP="008E1A4E">
      <w:r>
        <w:rPr>
          <w:noProof/>
          <w:position w:val="-177"/>
        </w:rPr>
        <w:drawing>
          <wp:inline distT="0" distB="0" distL="0" distR="0" wp14:anchorId="05C8E2C8" wp14:editId="06B0C7DC">
            <wp:extent cx="2854960" cy="2251456"/>
            <wp:effectExtent l="0" t="0" r="0" b="0"/>
            <wp:docPr id="331096529" name="Picture 331096529" descr="{&quot;mathml&quot;:&quot;&lt;math style=\&quot;font-family:stix;font-size:12px;\&quot; xmlns=\&quot;http://www.w3.org/1998/Math/MathML\&quot;&gt;&lt;mtable columnspacing=\&quot;0px\&quot; columnalign=\&quot;right center left\&quot;&gt;&lt;mtr&gt;&lt;mtd&gt;&lt;msub&gt;&lt;mo&gt;&amp;#x222E;&lt;/mo&gt;&lt;msub&gt;&lt;mi&gt;C&lt;/mi&gt;&lt;mn&gt;3&lt;/mn&gt;&lt;/msub&gt;&lt;/msub&gt;&lt;mi&gt;f&lt;/mi&gt;&lt;mfenced&gt;&lt;mi&gt;z&lt;/mi&gt;&lt;/mfenced&gt;&lt;mi&gt;d&lt;/mi&gt;&lt;mi&gt;z&lt;/mi&gt;&lt;/mtd&gt;&lt;mtd&gt;&lt;mo&gt;=&lt;/mo&gt;&lt;/mtd&gt;&lt;mtd&gt;&lt;munder&gt;&lt;mi&gt;lim&lt;/mi&gt;&lt;mrow&gt;&lt;mi&gt;R&lt;/mi&gt;&lt;mo&gt;&amp;#x2192;&lt;/mo&gt;&lt;mo&gt;&amp;#x221E;&lt;/mo&gt;&lt;/mrow&gt;&lt;/munder&gt;&lt;msubsup&gt;&lt;mo&gt;&amp;#x222B;&lt;/mo&gt;&lt;mn&gt;0&lt;/mn&gt;&lt;mi&gt;R&lt;/mi&gt;&lt;/msubsup&gt;&lt;msup&gt;&lt;mi&gt;e&lt;/mi&gt;&lt;mrow&gt;&lt;mi&gt;j&lt;/mi&gt;&lt;mi&gt;k&lt;/mi&gt;&lt;msup&gt;&lt;mfenced&gt;&lt;mrow&gt;&lt;mi&gt;r&lt;/mi&gt;&lt;msup&gt;&lt;mi&gt;e&lt;/mi&gt;&lt;mrow&gt;&lt;mo&gt;-&lt;/mo&gt;&lt;mfrac&gt;&lt;mrow&gt;&lt;mi&gt;j&lt;/mi&gt;&lt;mi&gt;&amp;#x3C0;&lt;/mi&gt;&lt;/mrow&gt;&lt;mn&gt;4&lt;/mn&gt;&lt;/mfrac&gt;&lt;/mrow&gt;&lt;/msup&gt;&lt;/mrow&gt;&lt;/mfenced&gt;&lt;mn&gt;2&lt;/mn&gt;&lt;/msup&gt;&lt;/mrow&gt;&lt;/msup&gt;&lt;mo&gt;d&lt;/mo&gt;&lt;mfenced&gt;&lt;mrow&gt;&lt;msup&gt;&lt;mi&gt;e&lt;/mi&gt;&lt;mrow&gt;&lt;mo&gt;-&lt;/mo&gt;&lt;mfrac&gt;&lt;mrow&gt;&lt;mi&gt;j&lt;/mi&gt;&lt;mi&gt;&amp;#x3C0;&lt;/mi&gt;&lt;/mrow&gt;&lt;mn&gt;4&lt;/mn&gt;&lt;/mfrac&gt;&lt;/mrow&gt;&lt;/msup&gt;&lt;mi&gt;r&lt;/mi&gt;&lt;/mrow&gt;&lt;/mfenced&gt;&lt;/mtd&gt;&lt;/mtr&gt;&lt;mtr&gt;&lt;mtd/&gt;&lt;mtd&gt;&lt;mo&gt;=&lt;/mo&gt;&lt;/mtd&gt;&lt;mtd&gt;&lt;msup&gt;&lt;mi&gt;e&lt;/mi&gt;&lt;mrow&gt;&lt;mo&gt;-&lt;/mo&gt;&lt;mfrac&gt;&lt;mrow&gt;&lt;mi&gt;j&lt;/mi&gt;&lt;mi&gt;&amp;#x3C0;&lt;/mi&gt;&lt;/mrow&gt;&lt;mn&gt;4&lt;/mn&gt;&lt;/mfrac&gt;&lt;/mrow&gt;&lt;/msup&gt;&lt;msubsup&gt;&lt;mo&gt;&amp;#x222B;&lt;/mo&gt;&lt;mn&gt;0&lt;/mn&gt;&lt;mo&gt;&amp;#x221E;&lt;/mo&gt;&lt;/msubsup&gt;&lt;msup&gt;&lt;mi&gt;e&lt;/mi&gt;&lt;mrow&gt;&lt;mo&gt;-&lt;/mo&gt;&lt;mi&gt;k&lt;/mi&gt;&lt;msup&gt;&lt;mi&gt;r&lt;/mi&gt;&lt;mn&gt;2&lt;/mn&gt;&lt;/msup&gt;&lt;/mrow&gt;&lt;/msup&gt;&lt;mo&gt;d&lt;/mo&gt;&lt;mi&gt;r&lt;/mi&gt;&lt;/mtd&gt;&lt;/mtr&gt;&lt;mtr&gt;&lt;mtd/&gt;&lt;mtd&gt;&lt;mo&gt;=&lt;/mo&gt;&lt;/mtd&gt;&lt;mtd&gt;&lt;msup&gt;&lt;mi&gt;e&lt;/mi&gt;&lt;mrow&gt;&lt;mo&gt;-&lt;/mo&gt;&lt;mfrac&gt;&lt;mrow&gt;&lt;mi&gt;j&lt;/mi&gt;&lt;mi&gt;&amp;#x3C0;&lt;/mi&gt;&lt;/mrow&gt;&lt;mn&gt;4&lt;/mn&gt;&lt;/mfrac&gt;&lt;/mrow&gt;&lt;/msup&gt;&lt;mfrac&gt;&lt;mn&gt;1&lt;/mn&gt;&lt;mn&gt;2&lt;/mn&gt;&lt;/mfrac&gt;&lt;msqrt&gt;&lt;mfrac&gt;&lt;mi&gt;&amp;#x3C0;&lt;/mi&gt;&lt;mi&gt;k&lt;/mi&gt;&lt;/mfrac&gt;&lt;/msqrt&gt;&lt;/mtd&gt;&lt;/mtr&gt;&lt;mtr&gt;&lt;mtd/&gt;&lt;mtd&gt;&lt;mo&gt;=&lt;/mo&gt;&lt;/mtd&gt;&lt;mtd&gt;&lt;mfrac&gt;&lt;mn&gt;1&lt;/mn&gt;&lt;mn&gt;2&lt;/mn&gt;&lt;/mfrac&gt;&lt;msqrt&gt;&lt;mfrac&gt;&lt;mi&gt;&amp;#x3C0;&lt;/mi&gt;&lt;mrow&gt;&lt;mi&gt;j&lt;/mi&gt;&lt;mi&gt;k&lt;/mi&gt;&lt;/mrow&gt;&lt;/mfrac&gt;&lt;/msqrt&gt;&lt;/mtd&gt;&lt;/mtr&gt;&lt;/mtable&gt;&lt;/math&gt;&quot;,&quot;origin&quot;:&quot;MathType Legacy&quot;,&quot;version&quot;:&quot;v3.20.0&quot;}" title="table row cell contour integral subscript C subscript 3 end subscript f open parentheses z close parentheses d z end cell equals cell limit as R rightwards arrow infinity of integral subscript 0 superscript R e to the power of j k open parentheses r e to the power of negative fraction numerator j pi over denominator 4 end fraction end exponent close parentheses squared end exponent d open parentheses e to the power of negative fraction numerator j pi over denominator 4 end fraction end exponent r close parentheses end cell row blank equals cell e to the power of negative fraction numerator j pi over denominator 4 end fraction end exponent integral subscript 0 superscript infinity e to the power of negative k r squared end exponent d r end cell row blank equals cell e to the power of negative fraction numerator j pi over denominator 4 end fraction end exponent 1 half square root of pi over k end root end cell row blank equals cell 1 half square root of fraction numerator pi over denominator j k end fraction end roo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b&gt;&lt;mo&gt;&amp;#x222E;&lt;/mo&gt;&lt;msub&gt;&lt;mi&gt;C&lt;/mi&gt;&lt;mn&gt;3&lt;/mn&gt;&lt;/msub&gt;&lt;/msub&gt;&lt;mi&gt;f&lt;/mi&gt;&lt;mfenced&gt;&lt;mi&gt;z&lt;/mi&gt;&lt;/mfenced&gt;&lt;mi&gt;d&lt;/mi&gt;&lt;mi&gt;z&lt;/mi&gt;&lt;/mtd&gt;&lt;mtd&gt;&lt;mo&gt;=&lt;/mo&gt;&lt;/mtd&gt;&lt;mtd&gt;&lt;munder&gt;&lt;mi&gt;lim&lt;/mi&gt;&lt;mrow&gt;&lt;mi&gt;R&lt;/mi&gt;&lt;mo&gt;&amp;#x2192;&lt;/mo&gt;&lt;mo&gt;&amp;#x221E;&lt;/mo&gt;&lt;/mrow&gt;&lt;/munder&gt;&lt;msubsup&gt;&lt;mo&gt;&amp;#x222B;&lt;/mo&gt;&lt;mn&gt;0&lt;/mn&gt;&lt;mi&gt;R&lt;/mi&gt;&lt;/msubsup&gt;&lt;msup&gt;&lt;mi&gt;e&lt;/mi&gt;&lt;mrow&gt;&lt;mi&gt;j&lt;/mi&gt;&lt;mi&gt;k&lt;/mi&gt;&lt;msup&gt;&lt;mfenced&gt;&lt;mrow&gt;&lt;mi&gt;r&lt;/mi&gt;&lt;msup&gt;&lt;mi&gt;e&lt;/mi&gt;&lt;mrow&gt;&lt;mo&gt;-&lt;/mo&gt;&lt;mfrac&gt;&lt;mrow&gt;&lt;mi&gt;j&lt;/mi&gt;&lt;mi&gt;&amp;#x3C0;&lt;/mi&gt;&lt;/mrow&gt;&lt;mn&gt;4&lt;/mn&gt;&lt;/mfrac&gt;&lt;/mrow&gt;&lt;/msup&gt;&lt;/mrow&gt;&lt;/mfenced&gt;&lt;mn&gt;2&lt;/mn&gt;&lt;/msup&gt;&lt;/mrow&gt;&lt;/msup&gt;&lt;mo&gt;d&lt;/mo&gt;&lt;mfenced&gt;&lt;mrow&gt;&lt;msup&gt;&lt;mi&gt;e&lt;/mi&gt;&lt;mrow&gt;&lt;mo&gt;-&lt;/mo&gt;&lt;mfrac&gt;&lt;mrow&gt;&lt;mi&gt;j&lt;/mi&gt;&lt;mi&gt;&amp;#x3C0;&lt;/mi&gt;&lt;/mrow&gt;&lt;mn&gt;4&lt;/mn&gt;&lt;/mfrac&gt;&lt;/mrow&gt;&lt;/msup&gt;&lt;mi&gt;r&lt;/mi&gt;&lt;/mrow&gt;&lt;/mfenced&gt;&lt;/mtd&gt;&lt;/mtr&gt;&lt;mtr&gt;&lt;mtd/&gt;&lt;mtd&gt;&lt;mo&gt;=&lt;/mo&gt;&lt;/mtd&gt;&lt;mtd&gt;&lt;msup&gt;&lt;mi&gt;e&lt;/mi&gt;&lt;mrow&gt;&lt;mo&gt;-&lt;/mo&gt;&lt;mfrac&gt;&lt;mrow&gt;&lt;mi&gt;j&lt;/mi&gt;&lt;mi&gt;&amp;#x3C0;&lt;/mi&gt;&lt;/mrow&gt;&lt;mn&gt;4&lt;/mn&gt;&lt;/mfrac&gt;&lt;/mrow&gt;&lt;/msup&gt;&lt;msubsup&gt;&lt;mo&gt;&amp;#x222B;&lt;/mo&gt;&lt;mn&gt;0&lt;/mn&gt;&lt;mo&gt;&amp;#x221E;&lt;/mo&gt;&lt;/msubsup&gt;&lt;msup&gt;&lt;mi&gt;e&lt;/mi&gt;&lt;mrow&gt;&lt;mo&gt;-&lt;/mo&gt;&lt;mi&gt;k&lt;/mi&gt;&lt;msup&gt;&lt;mi&gt;r&lt;/mi&gt;&lt;mn&gt;2&lt;/mn&gt;&lt;/msup&gt;&lt;/mrow&gt;&lt;/msup&gt;&lt;mo&gt;d&lt;/mo&gt;&lt;mi&gt;r&lt;/mi&gt;&lt;/mtd&gt;&lt;/mtr&gt;&lt;mtr&gt;&lt;mtd/&gt;&lt;mtd&gt;&lt;mo&gt;=&lt;/mo&gt;&lt;/mtd&gt;&lt;mtd&gt;&lt;msup&gt;&lt;mi&gt;e&lt;/mi&gt;&lt;mrow&gt;&lt;mo&gt;-&lt;/mo&gt;&lt;mfrac&gt;&lt;mrow&gt;&lt;mi&gt;j&lt;/mi&gt;&lt;mi&gt;&amp;#x3C0;&lt;/mi&gt;&lt;/mrow&gt;&lt;mn&gt;4&lt;/mn&gt;&lt;/mfrac&gt;&lt;/mrow&gt;&lt;/msup&gt;&lt;mfrac&gt;&lt;mn&gt;1&lt;/mn&gt;&lt;mn&gt;2&lt;/mn&gt;&lt;/mfrac&gt;&lt;msqrt&gt;&lt;mfrac&gt;&lt;mi&gt;&amp;#x3C0;&lt;/mi&gt;&lt;mi&gt;k&lt;/mi&gt;&lt;/mfrac&gt;&lt;/msqrt&gt;&lt;/mtd&gt;&lt;/mtr&gt;&lt;mtr&gt;&lt;mtd/&gt;&lt;mtd&gt;&lt;mo&gt;=&lt;/mo&gt;&lt;/mtd&gt;&lt;mtd&gt;&lt;mfrac&gt;&lt;mn&gt;1&lt;/mn&gt;&lt;mn&gt;2&lt;/mn&gt;&lt;/mfrac&gt;&lt;msqrt&gt;&lt;mfrac&gt;&lt;mi&gt;&amp;#x3C0;&lt;/mi&gt;&lt;mrow&gt;&lt;mi&gt;j&lt;/mi&gt;&lt;mi&gt;k&lt;/mi&gt;&lt;/mrow&gt;&lt;/mfrac&gt;&lt;/msqrt&gt;&lt;/mtd&gt;&lt;/mtr&gt;&lt;/mtable&gt;&lt;/math&gt;&quot;,&quot;origin&quot;:&quot;MathType Legacy&quot;,&quot;version&quot;:&quot;v3.20.0&quot;}" title="table row cell contour integral subscript C subscript 3 end subscript f open parentheses z close parentheses d z end cell equals cell limit as R rightwards arrow infinity of integral subscript 0 superscript R e to the power of j k open parentheses r e to the power of negative fraction numerator j pi over denominator 4 end fraction end exponent close parentheses squared end exponent d open parentheses e to the power of negative fraction numerator j pi over denominator 4 end fraction end exponent r close parentheses end cell row blank equals cell e to the power of negative fraction numerator j pi over denominator 4 end fraction end exponent integral subscript 0 superscript infinity e to the power of negative k r squared end exponent d r end cell row blank equals cell e to the power of negative fraction numerator j pi over denominator 4 end fraction end exponent 1 half square root of pi over k end root end cell row blank equals cell 1 half square root of fraction numerator pi over denominator j k end fraction end root end cell end tabl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854960" cy="2251456"/>
                    </a:xfrm>
                    <a:prstGeom prst="rect">
                      <a:avLst/>
                    </a:prstGeom>
                  </pic:spPr>
                </pic:pic>
              </a:graphicData>
            </a:graphic>
          </wp:inline>
        </w:drawing>
      </w:r>
    </w:p>
    <w:p w:rsidR="00137E3D" w:rsidRDefault="00137E3D" w:rsidP="008E1A4E"/>
    <w:p w:rsidR="00137E3D" w:rsidRDefault="00137E3D" w:rsidP="008E1A4E"/>
    <w:p w:rsidR="00137E3D" w:rsidRDefault="00137E3D" w:rsidP="008E1A4E"/>
    <w:p w:rsidR="00137E3D" w:rsidRPr="003F747D" w:rsidRDefault="00137E3D" w:rsidP="008E1A4E"/>
    <w:p w:rsidR="00137E3D" w:rsidRPr="00DA7A0A" w:rsidRDefault="00137E3D" w:rsidP="00970EDF">
      <w:pPr>
        <w:pStyle w:val="Heading3"/>
        <w:numPr>
          <w:ilvl w:val="2"/>
          <w:numId w:val="1"/>
        </w:numPr>
      </w:pPr>
      <w:bookmarkStart w:id="40" w:name="_Toc280363518"/>
      <w:bookmarkStart w:id="41" w:name="_Toc209776359"/>
      <w:bookmarkStart w:id="42" w:name="_Toc209776881"/>
      <w:bookmarkStart w:id="43" w:name="_Toc209781652"/>
      <w:bookmarkStart w:id="44" w:name="_Toc209787392"/>
      <w:bookmarkStart w:id="45" w:name="_Toc229857020"/>
      <w:bookmarkStart w:id="46" w:name="_Toc229926074"/>
      <w:r w:rsidRPr="00DA7A0A">
        <w:t>Deformation of Contours</w:t>
      </w:r>
      <w:bookmarkEnd w:id="40"/>
      <w:bookmarkEnd w:id="41"/>
      <w:bookmarkEnd w:id="42"/>
      <w:bookmarkEnd w:id="43"/>
      <w:bookmarkEnd w:id="44"/>
      <w:bookmarkEnd w:id="45"/>
      <w:bookmarkEnd w:id="46"/>
    </w:p>
    <w:p w:rsidR="00137E3D" w:rsidRPr="003F747D" w:rsidRDefault="00137E3D" w:rsidP="008E1A4E"/>
    <w:p w:rsidR="00137E3D" w:rsidRPr="003F747D" w:rsidRDefault="00137E3D" w:rsidP="008E1A4E">
      <w:r w:rsidRPr="003F747D">
        <w:t>Often in a problem it is easier to evaluate a given quantity over a secondary contour which possesses a simplifying structure.  To this end, in the left figure we make a “crosscut” separated by a small dimension</w:t>
      </w:r>
      <w:r w:rsidRPr="003F747D">
        <w:rPr>
          <w:noProof/>
          <w:position w:val="-6"/>
        </w:rPr>
        <w:drawing>
          <wp:inline distT="0" distB="0" distL="0" distR="0" wp14:anchorId="46EFF50C" wp14:editId="7E98BB0D">
            <wp:extent cx="123825" cy="142875"/>
            <wp:effectExtent l="0" t="0" r="9525" b="9525"/>
            <wp:docPr id="1936247481" name="Picture 193624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3F747D">
        <w:t xml:space="preserve">.  This new region contains no singularities, therefore f is analytic inside and on it and by CIT the contour integral is zero.  </w:t>
      </w:r>
    </w:p>
    <w:p w:rsidR="00137E3D" w:rsidRPr="003F747D" w:rsidRDefault="00137E3D" w:rsidP="008E1A4E"/>
    <w:p w:rsidR="00137E3D" w:rsidRPr="003F747D" w:rsidRDefault="00137E3D" w:rsidP="008E1A4E">
      <w:r w:rsidRPr="003F747D">
        <w:rPr>
          <w:noProof/>
        </w:rPr>
        <mc:AlternateContent>
          <mc:Choice Requires="wpc">
            <w:drawing>
              <wp:inline distT="0" distB="0" distL="0" distR="0" wp14:anchorId="444CDEEE" wp14:editId="54111804">
                <wp:extent cx="5320030" cy="2419985"/>
                <wp:effectExtent l="0" t="0" r="4445" b="3175"/>
                <wp:docPr id="96391118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815139542" name="Group 4"/>
                        <wpg:cNvGrpSpPr>
                          <a:grpSpLocks/>
                        </wpg:cNvGrpSpPr>
                        <wpg:grpSpPr bwMode="auto">
                          <a:xfrm>
                            <a:off x="2805550" y="151630"/>
                            <a:ext cx="1737277" cy="2114439"/>
                            <a:chOff x="3700" y="2871"/>
                            <a:chExt cx="2280" cy="2774"/>
                          </a:xfrm>
                        </wpg:grpSpPr>
                        <wpg:grpSp>
                          <wpg:cNvPr id="1915079964" name="Group 5"/>
                          <wpg:cNvGrpSpPr>
                            <a:grpSpLocks noChangeAspect="1"/>
                          </wpg:cNvGrpSpPr>
                          <wpg:grpSpPr bwMode="auto">
                            <a:xfrm>
                              <a:off x="3700" y="2871"/>
                              <a:ext cx="2280" cy="2774"/>
                              <a:chOff x="3700" y="2871"/>
                              <a:chExt cx="1725" cy="2098"/>
                            </a:xfrm>
                          </wpg:grpSpPr>
                          <wps:wsp>
                            <wps:cNvPr id="782321637" name="Freeform 6"/>
                            <wps:cNvSpPr>
                              <a:spLocks noChangeAspect="1"/>
                            </wps:cNvSpPr>
                            <wps:spPr bwMode="auto">
                              <a:xfrm>
                                <a:off x="3700" y="2871"/>
                                <a:ext cx="1725" cy="2098"/>
                              </a:xfrm>
                              <a:custGeom>
                                <a:avLst/>
                                <a:gdLst>
                                  <a:gd name="T0" fmla="*/ 1320 w 2070"/>
                                  <a:gd name="T1" fmla="*/ 170 h 2518"/>
                                  <a:gd name="T2" fmla="*/ 710 w 2070"/>
                                  <a:gd name="T3" fmla="*/ 350 h 2518"/>
                                  <a:gd name="T4" fmla="*/ 180 w 2070"/>
                                  <a:gd name="T5" fmla="*/ 1660 h 2518"/>
                                  <a:gd name="T6" fmla="*/ 1790 w 2070"/>
                                  <a:gd name="T7" fmla="*/ 2470 h 2518"/>
                                  <a:gd name="T8" fmla="*/ 1860 w 2070"/>
                                  <a:gd name="T9" fmla="*/ 1370 h 2518"/>
                                  <a:gd name="T10" fmla="*/ 1320 w 2070"/>
                                  <a:gd name="T11" fmla="*/ 170 h 2518"/>
                                </a:gdLst>
                                <a:ahLst/>
                                <a:cxnLst>
                                  <a:cxn ang="0">
                                    <a:pos x="T0" y="T1"/>
                                  </a:cxn>
                                  <a:cxn ang="0">
                                    <a:pos x="T2" y="T3"/>
                                  </a:cxn>
                                  <a:cxn ang="0">
                                    <a:pos x="T4" y="T5"/>
                                  </a:cxn>
                                  <a:cxn ang="0">
                                    <a:pos x="T6" y="T7"/>
                                  </a:cxn>
                                  <a:cxn ang="0">
                                    <a:pos x="T8" y="T9"/>
                                  </a:cxn>
                                  <a:cxn ang="0">
                                    <a:pos x="T10" y="T11"/>
                                  </a:cxn>
                                </a:cxnLst>
                                <a:rect l="0" t="0" r="r" b="b"/>
                                <a:pathLst>
                                  <a:path w="2070" h="2518">
                                    <a:moveTo>
                                      <a:pt x="1320" y="170"/>
                                    </a:moveTo>
                                    <a:cubicBezTo>
                                      <a:pt x="1128" y="0"/>
                                      <a:pt x="900" y="102"/>
                                      <a:pt x="710" y="350"/>
                                    </a:cubicBezTo>
                                    <a:cubicBezTo>
                                      <a:pt x="520" y="598"/>
                                      <a:pt x="0" y="1307"/>
                                      <a:pt x="180" y="1660"/>
                                    </a:cubicBezTo>
                                    <a:cubicBezTo>
                                      <a:pt x="360" y="2013"/>
                                      <a:pt x="1510" y="2518"/>
                                      <a:pt x="1790" y="2470"/>
                                    </a:cubicBezTo>
                                    <a:cubicBezTo>
                                      <a:pt x="2070" y="2422"/>
                                      <a:pt x="1935" y="1753"/>
                                      <a:pt x="1860" y="1370"/>
                                    </a:cubicBezTo>
                                    <a:cubicBezTo>
                                      <a:pt x="1785" y="987"/>
                                      <a:pt x="1512" y="340"/>
                                      <a:pt x="1320" y="170"/>
                                    </a:cubicBez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99324829" name="Oval 7"/>
                            <wps:cNvSpPr>
                              <a:spLocks noChangeAspect="1" noChangeArrowheads="1"/>
                            </wps:cNvSpPr>
                            <wps:spPr bwMode="auto">
                              <a:xfrm>
                                <a:off x="4225" y="3704"/>
                                <a:ext cx="533" cy="559"/>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614707282" name="Line 8"/>
                            <wps:cNvCnPr>
                              <a:cxnSpLocks noChangeAspect="1" noChangeShapeType="1"/>
                            </wps:cNvCnPr>
                            <wps:spPr bwMode="auto">
                              <a:xfrm flipV="1">
                                <a:off x="4644" y="3368"/>
                                <a:ext cx="377" cy="3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3281564" name="Line 9"/>
                            <wps:cNvCnPr>
                              <a:cxnSpLocks noChangeAspect="1" noChangeShapeType="1"/>
                            </wps:cNvCnPr>
                            <wps:spPr bwMode="auto">
                              <a:xfrm flipV="1">
                                <a:off x="4709" y="3456"/>
                                <a:ext cx="348" cy="349"/>
                              </a:xfrm>
                              <a:prstGeom prst="line">
                                <a:avLst/>
                              </a:prstGeom>
                              <a:noFill/>
                              <a:ln w="12700">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310570866" name="Rectangle 10"/>
                            <wps:cNvSpPr>
                              <a:spLocks noChangeAspect="1" noChangeArrowheads="1"/>
                            </wps:cNvSpPr>
                            <wps:spPr bwMode="auto">
                              <a:xfrm rot="3818887">
                                <a:off x="5068" y="3288"/>
                                <a:ext cx="87" cy="17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948521525" name="Rectangle 11"/>
                            <wps:cNvSpPr>
                              <a:spLocks noChangeAspect="1" noChangeArrowheads="1"/>
                            </wps:cNvSpPr>
                            <wps:spPr bwMode="auto">
                              <a:xfrm rot="2741085">
                                <a:off x="4586" y="3741"/>
                                <a:ext cx="69" cy="17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g:grpSp>
                            <wpg:cNvPr id="687770257" name="Group 12"/>
                            <wpg:cNvGrpSpPr>
                              <a:grpSpLocks noChangeAspect="1"/>
                            </wpg:cNvGrpSpPr>
                            <wpg:grpSpPr bwMode="auto">
                              <a:xfrm rot="10496105">
                                <a:off x="4050" y="3403"/>
                                <a:ext cx="88" cy="88"/>
                                <a:chOff x="3380" y="4708"/>
                                <a:chExt cx="153" cy="148"/>
                              </a:xfrm>
                            </wpg:grpSpPr>
                            <wps:wsp>
                              <wps:cNvPr id="554297024" name="Line 13"/>
                              <wps:cNvCnPr>
                                <a:cxnSpLocks noChangeAspect="1" noChangeShapeType="1"/>
                              </wps:cNvCnPr>
                              <wps:spPr bwMode="auto">
                                <a:xfrm flipV="1">
                                  <a:off x="3380" y="4708"/>
                                  <a:ext cx="130" cy="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3675674" name="Line 14"/>
                              <wps:cNvCnPr>
                                <a:cxnSpLocks noChangeAspect="1" noChangeShapeType="1"/>
                              </wps:cNvCnPr>
                              <wps:spPr bwMode="auto">
                                <a:xfrm rot="7427674" flipV="1">
                                  <a:off x="3432" y="4755"/>
                                  <a:ext cx="137"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431794527" name="Group 15"/>
                            <wpg:cNvGrpSpPr>
                              <a:grpSpLocks noChangeAspect="1"/>
                            </wpg:cNvGrpSpPr>
                            <wpg:grpSpPr bwMode="auto">
                              <a:xfrm rot="11317122">
                                <a:off x="4865" y="3563"/>
                                <a:ext cx="88" cy="88"/>
                                <a:chOff x="3380" y="4708"/>
                                <a:chExt cx="153" cy="148"/>
                              </a:xfrm>
                            </wpg:grpSpPr>
                            <wps:wsp>
                              <wps:cNvPr id="1561281312" name="Line 16"/>
                              <wps:cNvCnPr>
                                <a:cxnSpLocks noChangeAspect="1" noChangeShapeType="1"/>
                              </wps:cNvCnPr>
                              <wps:spPr bwMode="auto">
                                <a:xfrm flipV="1">
                                  <a:off x="3380" y="4708"/>
                                  <a:ext cx="130" cy="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6737714" name="Line 17"/>
                              <wps:cNvCnPr>
                                <a:cxnSpLocks noChangeAspect="1" noChangeShapeType="1"/>
                              </wps:cNvCnPr>
                              <wps:spPr bwMode="auto">
                                <a:xfrm rot="7427674" flipV="1">
                                  <a:off x="3432" y="4755"/>
                                  <a:ext cx="137"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338335938" name="Group 18"/>
                            <wpg:cNvGrpSpPr>
                              <a:grpSpLocks noChangeAspect="1"/>
                            </wpg:cNvGrpSpPr>
                            <wpg:grpSpPr bwMode="auto">
                              <a:xfrm rot="22117123">
                                <a:off x="4780" y="3523"/>
                                <a:ext cx="88" cy="89"/>
                                <a:chOff x="3380" y="4708"/>
                                <a:chExt cx="153" cy="148"/>
                              </a:xfrm>
                            </wpg:grpSpPr>
                            <wps:wsp>
                              <wps:cNvPr id="369488473" name="Line 19"/>
                              <wps:cNvCnPr>
                                <a:cxnSpLocks noChangeAspect="1" noChangeShapeType="1"/>
                              </wps:cNvCnPr>
                              <wps:spPr bwMode="auto">
                                <a:xfrm flipV="1">
                                  <a:off x="3380" y="4708"/>
                                  <a:ext cx="130" cy="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0283530" name="Line 20"/>
                              <wps:cNvCnPr>
                                <a:cxnSpLocks noChangeAspect="1" noChangeShapeType="1"/>
                              </wps:cNvCnPr>
                              <wps:spPr bwMode="auto">
                                <a:xfrm rot="7427674" flipV="1">
                                  <a:off x="3432" y="4755"/>
                                  <a:ext cx="137"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581659776" name="Group 21"/>
                            <wpg:cNvGrpSpPr>
                              <a:grpSpLocks noChangeAspect="1"/>
                            </wpg:cNvGrpSpPr>
                            <wpg:grpSpPr bwMode="auto">
                              <a:xfrm rot="12354565">
                                <a:off x="4320" y="3703"/>
                                <a:ext cx="88" cy="88"/>
                                <a:chOff x="3380" y="4708"/>
                                <a:chExt cx="153" cy="148"/>
                              </a:xfrm>
                            </wpg:grpSpPr>
                            <wps:wsp>
                              <wps:cNvPr id="1235628271" name="Line 22"/>
                              <wps:cNvCnPr>
                                <a:cxnSpLocks noChangeAspect="1" noChangeShapeType="1"/>
                              </wps:cNvCnPr>
                              <wps:spPr bwMode="auto">
                                <a:xfrm flipV="1">
                                  <a:off x="3380" y="4708"/>
                                  <a:ext cx="130" cy="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9829808" name="Line 23"/>
                              <wps:cNvCnPr>
                                <a:cxnSpLocks noChangeAspect="1" noChangeShapeType="1"/>
                              </wps:cNvCnPr>
                              <wps:spPr bwMode="auto">
                                <a:xfrm rot="7427674" flipV="1">
                                  <a:off x="3432" y="4755"/>
                                  <a:ext cx="137"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pic:pic xmlns:pic="http://schemas.openxmlformats.org/drawingml/2006/picture">
                          <pic:nvPicPr>
                            <pic:cNvPr id="1384378079" name="Picture 2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4041" y="3240"/>
                              <a:ext cx="234"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91671216" name="Picture 2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4141" y="3807"/>
                              <a:ext cx="369"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4420816" name="Picture 2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5033" y="3482"/>
                              <a:ext cx="202"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62254766" name="Picture 2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5250" y="3832"/>
                              <a:ext cx="218"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52593140" name="Picture 2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5466" y="3459"/>
                              <a:ext cx="167" cy="184"/>
                            </a:xfrm>
                            <a:prstGeom prst="rect">
                              <a:avLst/>
                            </a:prstGeom>
                            <a:noFill/>
                            <a:extLst>
                              <a:ext uri="{909E8E84-426E-40DD-AFC4-6F175D3DCCD1}">
                                <a14:hiddenFill xmlns:a14="http://schemas.microsoft.com/office/drawing/2010/main">
                                  <a:solidFill>
                                    <a:srgbClr val="FFFFFF"/>
                                  </a:solidFill>
                                </a14:hiddenFill>
                              </a:ext>
                            </a:extLst>
                          </pic:spPr>
                        </pic:pic>
                      </wpg:wgp>
                      <wpg:wgp>
                        <wpg:cNvPr id="782911448" name="Group 29"/>
                        <wpg:cNvGrpSpPr>
                          <a:grpSpLocks/>
                        </wpg:cNvGrpSpPr>
                        <wpg:grpSpPr bwMode="auto">
                          <a:xfrm>
                            <a:off x="481561" y="119628"/>
                            <a:ext cx="1737277" cy="2114439"/>
                            <a:chOff x="3332" y="2928"/>
                            <a:chExt cx="2280" cy="2775"/>
                          </a:xfrm>
                        </wpg:grpSpPr>
                        <wps:wsp>
                          <wps:cNvPr id="1897873777" name="Freeform 30"/>
                          <wps:cNvSpPr>
                            <a:spLocks noChangeAspect="1"/>
                          </wps:cNvSpPr>
                          <wps:spPr bwMode="auto">
                            <a:xfrm>
                              <a:off x="3332" y="2928"/>
                              <a:ext cx="2280" cy="2775"/>
                            </a:xfrm>
                            <a:custGeom>
                              <a:avLst/>
                              <a:gdLst>
                                <a:gd name="T0" fmla="*/ 1320 w 2070"/>
                                <a:gd name="T1" fmla="*/ 170 h 2518"/>
                                <a:gd name="T2" fmla="*/ 710 w 2070"/>
                                <a:gd name="T3" fmla="*/ 350 h 2518"/>
                                <a:gd name="T4" fmla="*/ 180 w 2070"/>
                                <a:gd name="T5" fmla="*/ 1660 h 2518"/>
                                <a:gd name="T6" fmla="*/ 1790 w 2070"/>
                                <a:gd name="T7" fmla="*/ 2470 h 2518"/>
                                <a:gd name="T8" fmla="*/ 1860 w 2070"/>
                                <a:gd name="T9" fmla="*/ 1370 h 2518"/>
                                <a:gd name="T10" fmla="*/ 1320 w 2070"/>
                                <a:gd name="T11" fmla="*/ 170 h 2518"/>
                              </a:gdLst>
                              <a:ahLst/>
                              <a:cxnLst>
                                <a:cxn ang="0">
                                  <a:pos x="T0" y="T1"/>
                                </a:cxn>
                                <a:cxn ang="0">
                                  <a:pos x="T2" y="T3"/>
                                </a:cxn>
                                <a:cxn ang="0">
                                  <a:pos x="T4" y="T5"/>
                                </a:cxn>
                                <a:cxn ang="0">
                                  <a:pos x="T6" y="T7"/>
                                </a:cxn>
                                <a:cxn ang="0">
                                  <a:pos x="T8" y="T9"/>
                                </a:cxn>
                                <a:cxn ang="0">
                                  <a:pos x="T10" y="T11"/>
                                </a:cxn>
                              </a:cxnLst>
                              <a:rect l="0" t="0" r="r" b="b"/>
                              <a:pathLst>
                                <a:path w="2070" h="2518">
                                  <a:moveTo>
                                    <a:pt x="1320" y="170"/>
                                  </a:moveTo>
                                  <a:cubicBezTo>
                                    <a:pt x="1128" y="0"/>
                                    <a:pt x="900" y="102"/>
                                    <a:pt x="710" y="350"/>
                                  </a:cubicBezTo>
                                  <a:cubicBezTo>
                                    <a:pt x="520" y="598"/>
                                    <a:pt x="0" y="1307"/>
                                    <a:pt x="180" y="1660"/>
                                  </a:cubicBezTo>
                                  <a:cubicBezTo>
                                    <a:pt x="360" y="2013"/>
                                    <a:pt x="1510" y="2518"/>
                                    <a:pt x="1790" y="2470"/>
                                  </a:cubicBezTo>
                                  <a:cubicBezTo>
                                    <a:pt x="2070" y="2422"/>
                                    <a:pt x="1935" y="1753"/>
                                    <a:pt x="1860" y="1370"/>
                                  </a:cubicBezTo>
                                  <a:cubicBezTo>
                                    <a:pt x="1785" y="987"/>
                                    <a:pt x="1512" y="340"/>
                                    <a:pt x="1320" y="170"/>
                                  </a:cubicBez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567115815" name="Oval 31"/>
                          <wps:cNvSpPr>
                            <a:spLocks noChangeAspect="1" noChangeArrowheads="1"/>
                          </wps:cNvSpPr>
                          <wps:spPr bwMode="auto">
                            <a:xfrm>
                              <a:off x="4026" y="4030"/>
                              <a:ext cx="704" cy="739"/>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cNvPr id="163055235" name="Group 32"/>
                          <wpg:cNvGrpSpPr>
                            <a:grpSpLocks noChangeAspect="1"/>
                          </wpg:cNvGrpSpPr>
                          <wpg:grpSpPr bwMode="auto">
                            <a:xfrm rot="10496105">
                              <a:off x="3795" y="3631"/>
                              <a:ext cx="116" cy="117"/>
                              <a:chOff x="3380" y="4708"/>
                              <a:chExt cx="153" cy="148"/>
                            </a:xfrm>
                          </wpg:grpSpPr>
                          <wps:wsp>
                            <wps:cNvPr id="511207619" name="Line 33"/>
                            <wps:cNvCnPr>
                              <a:cxnSpLocks noChangeAspect="1" noChangeShapeType="1"/>
                            </wps:cNvCnPr>
                            <wps:spPr bwMode="auto">
                              <a:xfrm flipV="1">
                                <a:off x="3380" y="4708"/>
                                <a:ext cx="130" cy="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1912541" name="Line 34"/>
                            <wps:cNvCnPr>
                              <a:cxnSpLocks noChangeAspect="1" noChangeShapeType="1"/>
                            </wps:cNvCnPr>
                            <wps:spPr bwMode="auto">
                              <a:xfrm rot="7427674" flipV="1">
                                <a:off x="3432" y="4755"/>
                                <a:ext cx="137"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050869745" name="Group 35"/>
                          <wpg:cNvGrpSpPr>
                            <a:grpSpLocks noChangeAspect="1"/>
                          </wpg:cNvGrpSpPr>
                          <wpg:grpSpPr bwMode="auto">
                            <a:xfrm rot="1644543">
                              <a:off x="4144" y="4017"/>
                              <a:ext cx="118" cy="116"/>
                              <a:chOff x="3380" y="4708"/>
                              <a:chExt cx="153" cy="148"/>
                            </a:xfrm>
                          </wpg:grpSpPr>
                          <wps:wsp>
                            <wps:cNvPr id="1462732620" name="Line 36"/>
                            <wps:cNvCnPr>
                              <a:cxnSpLocks noChangeAspect="1" noChangeShapeType="1"/>
                            </wps:cNvCnPr>
                            <wps:spPr bwMode="auto">
                              <a:xfrm flipV="1">
                                <a:off x="3380" y="4708"/>
                                <a:ext cx="130" cy="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6731023" name="Line 37"/>
                            <wps:cNvCnPr>
                              <a:cxnSpLocks noChangeAspect="1" noChangeShapeType="1"/>
                            </wps:cNvCnPr>
                            <wps:spPr bwMode="auto">
                              <a:xfrm rot="7427674" flipV="1">
                                <a:off x="3432" y="4755"/>
                                <a:ext cx="137"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382636271" name="Picture 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3673" y="3297"/>
                              <a:ext cx="234"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10596459"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4086" y="3746"/>
                              <a:ext cx="252" cy="300"/>
                            </a:xfrm>
                            <a:prstGeom prst="rect">
                              <a:avLst/>
                            </a:prstGeom>
                            <a:noFill/>
                            <a:extLst>
                              <a:ext uri="{909E8E84-426E-40DD-AFC4-6F175D3DCCD1}">
                                <a14:hiddenFill xmlns:a14="http://schemas.microsoft.com/office/drawing/2010/main">
                                  <a:solidFill>
                                    <a:srgbClr val="FFFFFF"/>
                                  </a:solidFill>
                                </a14:hiddenFill>
                              </a:ext>
                            </a:extLst>
                          </pic:spPr>
                        </pic:pic>
                      </wpg:wgp>
                      <wps:wsp>
                        <wps:cNvPr id="2128818441" name="Line 40"/>
                        <wps:cNvCnPr>
                          <a:cxnSpLocks noChangeShapeType="1"/>
                        </wps:cNvCnPr>
                        <wps:spPr bwMode="auto">
                          <a:xfrm>
                            <a:off x="2176930" y="1062172"/>
                            <a:ext cx="56156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8C7BBE8" id="Canvas 2" o:spid="_x0000_s1026" editas="canvas" style="width:418.9pt;height:190.55pt;mso-position-horizontal-relative:char;mso-position-vertical-relative:line" coordsize="53200,24199"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">
                <v:shape id="_x0000_s1027" type="#_x0000_t75" style="position:absolute;width:53200;height:24199;visibility:visible;mso-wrap-style:square">
                  <v:fill o:detectmouseclick="t"/>
                  <v:path o:connecttype="none"/>
                </v:shape>
                <v:group id="Group 4" o:spid="_x0000_s1028" style="position:absolute;left:28055;top:1516;width:17373;height:21144" coordorigin="3700,2871" coordsize="2280,27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">
                  <v:group id="Group 5" o:spid="_x0000_s1029" style="position:absolute;left:3700;top:2871;width:2280;height:2774" coordorigin="3700,2871" coordsize="1725,20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">
                    <o:lock v:ext="edit" aspectratio="t"/>
                    <v:shape id="Freeform 6" o:spid="_x0000_s1030" style="position:absolute;left:3700;top:2871;width:1725;height:2098;visibility:visible;mso-wrap-style:square;v-text-anchor:top" coordsize="2070,2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" path="m1320,170c1128,,900,102,710,350,520,598,,1307,180,1660v180,353,1330,858,1610,810c2070,2422,1935,1753,1860,1370,1785,987,1512,340,1320,170xe" strokeweight="1pt">
                      <v:path arrowok="t" o:connecttype="custom" o:connectlocs="1100,142;592,292;150,1383;1492,2058;1550,1141;1100,142" o:connectangles="0,0,0,0,0,0"/>
                      <o:lock v:ext="edit" aspectratio="t"/>
                    </v:shape>
                    <v:oval id="Oval 7" o:spid="_x0000_s1031" style="position:absolute;left:4225;top:3704;width:533;height:5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" strokeweight="1pt">
                      <o:lock v:ext="edit" aspectratio="t"/>
                    </v:oval>
                    <v:line id="Line 8" o:spid="_x0000_s1032" style="position:absolute;flip:y;visibility:visible;mso-wrap-style:square" from="4644,3368" to="5021,37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" strokeweight="1pt">
                      <o:lock v:ext="edit" aspectratio="t"/>
                    </v:line>
                    <v:line id="Line 9" o:spid="_x0000_s1033" style="position:absolute;flip:y;visibility:visible;mso-wrap-style:square" from="4709,3456" to="5057,38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" strokeweight="1pt">
                      <v:stroke endarrowwidth="narrow"/>
                      <o:lock v:ext="edit" aspectratio="t"/>
                    </v:line>
                    <v:rect id="Rectangle 10" o:spid="_x0000_s1034" style="position:absolute;left:5068;top:3288;width:87;height:175;rotation:4171243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" stroked="f" strokeweight="1pt">
                      <o:lock v:ext="edit" aspectratio="t"/>
                    </v:rect>
                    <v:rect id="Rectangle 11" o:spid="_x0000_s1035" style="position:absolute;left:4586;top:3741;width:69;height:175;rotation:299399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" stroked="f" strokeweight="1pt">
                      <o:lock v:ext="edit" aspectratio="t"/>
                    </v:rect>
                    <v:group id="Group 12" o:spid="_x0000_s1036" style="position:absolute;left:4050;top:3403;width:88;height:88;rotation:11464546fd" coordorigin="3380,4708" coordsize="153,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">
                      <o:lock v:ext="edit" aspectratio="t"/>
                      <v:line id="Line 13" o:spid="_x0000_s1037" style="position:absolute;flip:y;visibility:visible;mso-wrap-style:square" from="3380,4708" to="3510,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" strokeweight="1pt">
                        <o:lock v:ext="edit" aspectratio="t"/>
                      </v:line>
                      <v:line id="Line 14" o:spid="_x0000_s1038" style="position:absolute;rotation:-8113001fd;flip:y;visibility:visible;mso-wrap-style:square" from="3432,4755" to="3569,4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" strokeweight="1pt">
                        <o:lock v:ext="edit" aspectratio="t"/>
                      </v:line>
                    </v:group>
                    <v:group id="Group 15" o:spid="_x0000_s1039" style="position:absolute;left:4865;top:3563;width:88;height:88;rotation:-11231645fd" coordorigin="3380,4708" coordsize="153,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">
                      <o:lock v:ext="edit" aspectratio="t"/>
                      <v:line id="Line 16" o:spid="_x0000_s1040" style="position:absolute;flip:y;visibility:visible;mso-wrap-style:square" from="3380,4708" to="3510,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" strokeweight="1pt">
                        <o:lock v:ext="edit" aspectratio="t"/>
                      </v:line>
                      <v:line id="Line 17" o:spid="_x0000_s1041" style="position:absolute;rotation:-8113001fd;flip:y;visibility:visible;mso-wrap-style:square" from="3432,4755" to="3569,4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" strokeweight="1pt">
                        <o:lock v:ext="edit" aspectratio="t"/>
                      </v:line>
                    </v:group>
                    <v:group id="Group 18" o:spid="_x0000_s1042" style="position:absolute;left:4780;top:3523;width:88;height:89;rotation:564836fd" coordorigin="3380,4708" coordsize="153,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">
                      <o:lock v:ext="edit" aspectratio="t"/>
                      <v:line id="Line 19" o:spid="_x0000_s1043" style="position:absolute;flip:y;visibility:visible;mso-wrap-style:square" from="3380,4708" to="3510,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" strokeweight="1pt">
                        <o:lock v:ext="edit" aspectratio="t"/>
                      </v:line>
                      <v:line id="Line 20" o:spid="_x0000_s1044" style="position:absolute;rotation:-8113001fd;flip:y;visibility:visible;mso-wrap-style:square" from="3432,4755" to="3569,4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" strokeweight="1pt">
                        <o:lock v:ext="edit" aspectratio="t"/>
                      </v:line>
                    </v:group>
                    <v:group id="Group 21" o:spid="_x0000_s1045" style="position:absolute;left:4320;top:3703;width:88;height:88;rotation:-10098480fd" coordorigin="3380,4708" coordsize="153,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">
                      <o:lock v:ext="edit" aspectratio="t"/>
                      <v:line id="Line 22" o:spid="_x0000_s1046" style="position:absolute;flip:y;visibility:visible;mso-wrap-style:square" from="3380,4708" to="3510,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" strokeweight="1pt">
                        <o:lock v:ext="edit" aspectratio="t"/>
                      </v:line>
                      <v:line id="Line 23" o:spid="_x0000_s1047" style="position:absolute;rotation:-8113001fd;flip:y;visibility:visible;mso-wrap-style:square" from="3432,4755" to="3569,4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" strokeweight="1pt">
                        <o:lock v:ext="edit" aspectratio="t"/>
                      </v:line>
                    </v:group>
                  </v:group>
                  <v:shape id="Picture 24" o:spid="_x0000_s1048" type="#_x0000_t75" style="position:absolute;left:4041;top:3240;width:234;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">
                    <v:imagedata r:id="rId72" o:title=""/>
                  </v:shape>
                  <v:shape id="Picture 25" o:spid="_x0000_s1049" type="#_x0000_t75" style="position:absolute;left:4141;top:3807;width:369;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">
                    <v:imagedata r:id="rId73" o:title=""/>
                  </v:shape>
                  <v:shape id="Picture 26" o:spid="_x0000_s1050" type="#_x0000_t75" style="position:absolute;left:5033;top:3482;width:202;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">
                    <v:imagedata r:id="rId74" o:title=""/>
                  </v:shape>
                  <v:shape id="Picture 27" o:spid="_x0000_s1051" type="#_x0000_t75" style="position:absolute;left:5250;top:3832;width:218;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">
                    <v:imagedata r:id="rId75" o:title=""/>
                  </v:shape>
                  <v:shape id="Picture 28" o:spid="_x0000_s1052" type="#_x0000_t75" style="position:absolute;left:5466;top:3459;width:167;height:1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">
                    <v:imagedata r:id="rId76" o:title=""/>
                  </v:shape>
                </v:group>
                <v:group id="Group 29" o:spid="_x0000_s1053" style="position:absolute;left:4815;top:1196;width:17373;height:21144" coordorigin="3332,2928" coordsize="2280,2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">
                  <v:shape id="Freeform 30" o:spid="_x0000_s1054" style="position:absolute;left:3332;top:2928;width:2280;height:2775;visibility:visible;mso-wrap-style:square;v-text-anchor:top" coordsize="2070,2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" path="m1320,170c1128,,900,102,710,350,520,598,,1307,180,1660v180,353,1330,858,1610,810c2070,2422,1935,1753,1860,1370,1785,987,1512,340,1320,170xe" strokeweight="1pt">
                    <v:path arrowok="t" o:connecttype="custom" o:connectlocs="1454,187;782,386;198,1829;1972,2722;2049,1510;1454,187" o:connectangles="0,0,0,0,0,0"/>
                    <o:lock v:ext="edit" aspectratio="t"/>
                  </v:shape>
                  <v:oval id="Oval 31" o:spid="_x0000_s1055" style="position:absolute;left:4026;top:4030;width:704;height:7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" strokeweight="1pt">
                    <o:lock v:ext="edit" aspectratio="t"/>
                  </v:oval>
                  <v:group id="Group 32" o:spid="_x0000_s1056" style="position:absolute;left:3795;top:3631;width:116;height:117;rotation:11464546fd" coordorigin="3380,4708" coordsize="153,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">
                    <o:lock v:ext="edit" aspectratio="t"/>
                    <v:line id="Line 33" o:spid="_x0000_s1057" style="position:absolute;flip:y;visibility:visible;mso-wrap-style:square" from="3380,4708" to="3510,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" strokeweight="1pt">
                      <o:lock v:ext="edit" aspectratio="t"/>
                    </v:line>
                    <v:line id="Line 34" o:spid="_x0000_s1058" style="position:absolute;rotation:-8113001fd;flip:y;visibility:visible;mso-wrap-style:square" from="3432,4755" to="3569,4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" strokeweight="1pt">
                      <o:lock v:ext="edit" aspectratio="t"/>
                    </v:line>
                  </v:group>
                  <v:group id="Group 35" o:spid="_x0000_s1059" style="position:absolute;left:4144;top:4017;width:118;height:116;rotation:1796280fd" coordorigin="3380,4708" coordsize="153,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">
                    <o:lock v:ext="edit" aspectratio="t"/>
                    <v:line id="Line 36" o:spid="_x0000_s1060" style="position:absolute;flip:y;visibility:visible;mso-wrap-style:square" from="3380,4708" to="3510,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" strokeweight="1pt">
                      <o:lock v:ext="edit" aspectratio="t"/>
                    </v:line>
                    <v:line id="Line 37" o:spid="_x0000_s1061" style="position:absolute;rotation:-8113001fd;flip:y;visibility:visible;mso-wrap-style:square" from="3432,4755" to="3569,4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" strokeweight="1pt">
                      <o:lock v:ext="edit" aspectratio="t"/>
                    </v:line>
                  </v:group>
                  <v:shape id="Picture 38" o:spid="_x0000_s1062" type="#_x0000_t75" style="position:absolute;left:3673;top:3297;width:234;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">
                    <v:imagedata r:id="rId72" o:title=""/>
                  </v:shape>
                  <v:shape id="Picture 39" o:spid="_x0000_s1063" type="#_x0000_t75" style="position:absolute;left:4086;top:3746;width:252;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">
                    <v:imagedata r:id="rId77" o:title=""/>
                  </v:shape>
                </v:group>
                <v:line id="Line 40" o:spid="_x0000_s1064" style="position:absolute;visibility:visible;mso-wrap-style:square" from="21769,10621" to="27384,106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">
                  <v:stroke endarrow="block"/>
                </v:line>
                <w10:anchorlock/>
              </v:group>
            </w:pict>
          </mc:Fallback>
        </mc:AlternateContent>
      </w:r>
    </w:p>
    <w:p w:rsidR="00137E3D" w:rsidRPr="003F747D" w:rsidRDefault="00137E3D" w:rsidP="008E1A4E">
      <w:r w:rsidRPr="003F747D">
        <w:t>In the limit as</w:t>
      </w:r>
      <w:r w:rsidRPr="003F747D">
        <w:rPr>
          <w:noProof/>
          <w:position w:val="-6"/>
        </w:rPr>
        <w:drawing>
          <wp:inline distT="0" distB="0" distL="0" distR="0" wp14:anchorId="2ED33D34" wp14:editId="78DFAF02">
            <wp:extent cx="123825" cy="142875"/>
            <wp:effectExtent l="0" t="0" r="9525" b="9525"/>
            <wp:docPr id="1539401780" name="Picture 153940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3F747D">
        <w:t xml:space="preserve">goes to 0, the line paths </w:t>
      </w:r>
      <w:r w:rsidRPr="003F747D">
        <w:rPr>
          <w:noProof/>
          <w:position w:val="-12"/>
        </w:rPr>
        <w:drawing>
          <wp:inline distT="0" distB="0" distL="0" distR="0" wp14:anchorId="3849C5A1" wp14:editId="012F8C88">
            <wp:extent cx="152400" cy="228600"/>
            <wp:effectExtent l="0" t="0" r="0" b="0"/>
            <wp:docPr id="807635974" name="Picture 80763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3F747D">
        <w:t>and</w:t>
      </w:r>
      <w:r w:rsidRPr="003F747D">
        <w:rPr>
          <w:noProof/>
          <w:position w:val="-12"/>
        </w:rPr>
        <w:drawing>
          <wp:inline distT="0" distB="0" distL="0" distR="0" wp14:anchorId="182EE51F" wp14:editId="5A189414">
            <wp:extent cx="161925" cy="228600"/>
            <wp:effectExtent l="0" t="0" r="9525" b="0"/>
            <wp:docPr id="1577286789" name="Picture 157728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3F747D">
        <w:t>coincide as opposites and sum to zero so that</w:t>
      </w:r>
    </w:p>
    <w:p w:rsidR="00137E3D" w:rsidRPr="003F747D" w:rsidRDefault="00137E3D" w:rsidP="008E1A4E">
      <w:pPr>
        <w:tabs>
          <w:tab w:val="center" w:pos="4320"/>
          <w:tab w:val="right" w:pos="8640"/>
        </w:tabs>
      </w:pPr>
      <w:r w:rsidRPr="003F747D">
        <w:tab/>
      </w:r>
      <w:r w:rsidRPr="003F747D">
        <w:rPr>
          <w:noProof/>
          <w:position w:val="-82"/>
        </w:rPr>
        <w:drawing>
          <wp:inline distT="0" distB="0" distL="0" distR="0" wp14:anchorId="7BF5A2FC" wp14:editId="197A8C5E">
            <wp:extent cx="3457575" cy="1133475"/>
            <wp:effectExtent l="0" t="0" r="9525" b="9525"/>
            <wp:docPr id="906487932" name="Picture 90648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457575" cy="113347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17</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We then have the result</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6"/>
        </w:rPr>
        <w:drawing>
          <wp:inline distT="0" distB="0" distL="0" distR="0" wp14:anchorId="0D67BE81" wp14:editId="600411DC">
            <wp:extent cx="1285875" cy="419100"/>
            <wp:effectExtent l="0" t="0" r="9525" b="0"/>
            <wp:docPr id="618664710" name="Picture 61866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285875" cy="4191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18</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 xml:space="preserve">which says that if an outer contour is deformed into an inner contour to create a simply connected region, then the value of the integral over </w:t>
      </w:r>
      <w:r w:rsidRPr="003F747D">
        <w:rPr>
          <w:noProof/>
          <w:position w:val="-12"/>
        </w:rPr>
        <w:drawing>
          <wp:inline distT="0" distB="0" distL="0" distR="0" wp14:anchorId="172E0B34" wp14:editId="5C707B0B">
            <wp:extent cx="180975" cy="228600"/>
            <wp:effectExtent l="0" t="0" r="9525" b="0"/>
            <wp:docPr id="1831207572" name="Picture 183120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3F747D">
        <w:t>remains unchanged.</w:t>
      </w:r>
    </w:p>
    <w:p w:rsidR="00137E3D" w:rsidRPr="003F747D" w:rsidRDefault="00137E3D" w:rsidP="008E1A4E">
      <w:r w:rsidRPr="003F747D">
        <w:t>The consequence is that the shape of the contour is immaterial to the outcome of the integral as long as f(z) is analytic in the crosscut region.</w:t>
      </w:r>
    </w:p>
    <w:p w:rsidR="00137E3D" w:rsidRPr="003F747D" w:rsidRDefault="00137E3D" w:rsidP="008E1A4E"/>
    <w:p w:rsidR="00137E3D" w:rsidRPr="003F747D" w:rsidRDefault="00137E3D" w:rsidP="00970EDF">
      <w:pPr>
        <w:pStyle w:val="Heading3"/>
        <w:numPr>
          <w:ilvl w:val="2"/>
          <w:numId w:val="1"/>
        </w:numPr>
      </w:pPr>
      <w:bookmarkStart w:id="47" w:name="_Toc280363519"/>
      <w:bookmarkStart w:id="48" w:name="_Toc209776360"/>
      <w:bookmarkStart w:id="49" w:name="_Toc209776882"/>
      <w:bookmarkStart w:id="50" w:name="_Toc209781653"/>
      <w:bookmarkStart w:id="51" w:name="_Toc209787393"/>
      <w:bookmarkStart w:id="52" w:name="_Toc229857021"/>
      <w:bookmarkStart w:id="53" w:name="_Toc229926075"/>
      <w:r w:rsidRPr="003F747D">
        <w:t>Integration of complex polynomials</w:t>
      </w:r>
      <w:bookmarkEnd w:id="47"/>
      <w:bookmarkEnd w:id="48"/>
      <w:bookmarkEnd w:id="49"/>
      <w:bookmarkEnd w:id="50"/>
      <w:bookmarkEnd w:id="51"/>
      <w:bookmarkEnd w:id="52"/>
      <w:bookmarkEnd w:id="53"/>
    </w:p>
    <w:p w:rsidR="00137E3D" w:rsidRPr="003F747D" w:rsidRDefault="00137E3D" w:rsidP="008E1A4E"/>
    <w:p w:rsidR="00137E3D" w:rsidRPr="003F747D" w:rsidRDefault="00137E3D" w:rsidP="008E1A4E">
      <w:r w:rsidRPr="003F747D">
        <w:t xml:space="preserve">If the center of the inner circle is taken to be at any point in the complex plain alpha, then the deformation principle shows that the integral of any contour enclosing alpha is equal to an integral over the unit circle.  The complex polynomial </w:t>
      </w:r>
      <w:r w:rsidRPr="003F747D">
        <w:rPr>
          <w:noProof/>
          <w:position w:val="-10"/>
        </w:rPr>
        <w:drawing>
          <wp:inline distT="0" distB="0" distL="0" distR="0" wp14:anchorId="622D34D4" wp14:editId="7B508F11">
            <wp:extent cx="981075" cy="228600"/>
            <wp:effectExtent l="0" t="0" r="9525" b="0"/>
            <wp:docPr id="785462066" name="Picture 78546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3F747D">
        <w:t xml:space="preserve">is an important function, so let us compute </w:t>
      </w:r>
      <w:r w:rsidRPr="003F747D">
        <w:rPr>
          <w:noProof/>
          <w:position w:val="-32"/>
        </w:rPr>
        <w:drawing>
          <wp:inline distT="0" distB="0" distL="0" distR="0" wp14:anchorId="5C8D6826" wp14:editId="37E16614">
            <wp:extent cx="828675" cy="390525"/>
            <wp:effectExtent l="0" t="0" r="9525" b="9525"/>
            <wp:docPr id="769322819" name="Picture 7693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28675" cy="390525"/>
                    </a:xfrm>
                    <a:prstGeom prst="rect">
                      <a:avLst/>
                    </a:prstGeom>
                    <a:noFill/>
                    <a:ln>
                      <a:noFill/>
                    </a:ln>
                  </pic:spPr>
                </pic:pic>
              </a:graphicData>
            </a:graphic>
          </wp:inline>
        </w:drawing>
      </w:r>
      <w:r w:rsidRPr="003F747D">
        <w:t>over any contour C enclosing</w:t>
      </w:r>
      <w:r w:rsidRPr="003F747D">
        <w:rPr>
          <w:noProof/>
          <w:position w:val="-6"/>
        </w:rPr>
        <w:drawing>
          <wp:inline distT="0" distB="0" distL="0" distR="0" wp14:anchorId="5D15D2CC" wp14:editId="2944CB88">
            <wp:extent cx="152400" cy="142875"/>
            <wp:effectExtent l="0" t="0" r="0" b="9525"/>
            <wp:docPr id="1476739599" name="Picture 147673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3F747D">
        <w:t xml:space="preserve">.  The integral is evaluated over a unit radius circle with center </w:t>
      </w:r>
      <w:r w:rsidRPr="003F747D">
        <w:rPr>
          <w:noProof/>
          <w:position w:val="-6"/>
        </w:rPr>
        <w:drawing>
          <wp:inline distT="0" distB="0" distL="0" distR="0" wp14:anchorId="4F40D7B4" wp14:editId="059FF02F">
            <wp:extent cx="152400" cy="142875"/>
            <wp:effectExtent l="0" t="0" r="0" b="9525"/>
            <wp:docPr id="266383211" name="Picture 26638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3F747D">
        <w:t>to yield</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6"/>
        </w:rPr>
        <w:drawing>
          <wp:inline distT="0" distB="0" distL="0" distR="0" wp14:anchorId="63CDDBBE" wp14:editId="6B73E95A">
            <wp:extent cx="2790825" cy="523875"/>
            <wp:effectExtent l="0" t="0" r="9525" b="9525"/>
            <wp:docPr id="1921532889" name="Picture 192153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90825" cy="52387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bookmarkStart w:id="54" w:name="ZEqnNum664568"/>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19</w:instrText>
        </w:r>
      </w:fldSimple>
      <w:r w:rsidRPr="003F747D">
        <w:instrText>)</w:instrText>
      </w:r>
      <w:bookmarkEnd w:id="54"/>
      <w:r w:rsidRPr="003F747D">
        <w:fldChar w:fldCharType="end"/>
      </w:r>
    </w:p>
    <w:p w:rsidR="00137E3D" w:rsidRPr="003F747D" w:rsidRDefault="00137E3D" w:rsidP="008E1A4E"/>
    <w:p w:rsidR="00137E3D" w:rsidRPr="003F747D" w:rsidRDefault="00137E3D" w:rsidP="008E1A4E">
      <w:r w:rsidRPr="003F747D">
        <w:t xml:space="preserve">where the integral is accomplished by noting </w:t>
      </w:r>
      <w:r w:rsidRPr="003F747D">
        <w:rPr>
          <w:noProof/>
          <w:position w:val="-12"/>
        </w:rPr>
        <w:drawing>
          <wp:inline distT="0" distB="0" distL="0" distR="0" wp14:anchorId="58CC2006" wp14:editId="29F56976">
            <wp:extent cx="200025" cy="228600"/>
            <wp:effectExtent l="0" t="0" r="9525" b="0"/>
            <wp:docPr id="688619621" name="Picture 68861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3F747D">
        <w:t xml:space="preserve">is </w:t>
      </w:r>
      <w:r w:rsidRPr="003F747D">
        <w:rPr>
          <w:noProof/>
          <w:position w:val="-6"/>
        </w:rPr>
        <w:drawing>
          <wp:inline distT="0" distB="0" distL="0" distR="0" wp14:anchorId="46DBA131" wp14:editId="72C3C005">
            <wp:extent cx="676275" cy="200025"/>
            <wp:effectExtent l="0" t="0" r="9525" b="9525"/>
            <wp:docPr id="1120066111" name="Picture 112006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r>
      <w:r w:rsidRPr="003F747D">
        <w:t xml:space="preserve"> for </w:t>
      </w:r>
      <w:r w:rsidRPr="003F747D">
        <w:rPr>
          <w:noProof/>
          <w:position w:val="-10"/>
        </w:rPr>
        <w:drawing>
          <wp:inline distT="0" distB="0" distL="0" distR="0" wp14:anchorId="5AAA7D3F" wp14:editId="5993B646">
            <wp:extent cx="676275" cy="200025"/>
            <wp:effectExtent l="0" t="0" r="9525" b="9525"/>
            <wp:docPr id="129153545" name="Picture 12915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r>
      <w:r w:rsidRPr="003F747D">
        <w:t>.</w:t>
      </w:r>
    </w:p>
    <w:p w:rsidR="00137E3D" w:rsidRPr="003F747D" w:rsidRDefault="00137E3D" w:rsidP="008E1A4E">
      <w:pPr>
        <w:tabs>
          <w:tab w:val="center" w:pos="4320"/>
          <w:tab w:val="right" w:pos="8640"/>
        </w:tabs>
      </w:pPr>
      <w:r w:rsidRPr="003F747D">
        <w:tab/>
      </w:r>
    </w:p>
    <w:p w:rsidR="00137E3D" w:rsidRPr="003F747D" w:rsidRDefault="00137E3D" w:rsidP="008E1A4E"/>
    <w:p w:rsidR="00137E3D" w:rsidRPr="003F747D" w:rsidRDefault="00137E3D" w:rsidP="008E1A4E"/>
    <w:p w:rsidR="00137E3D" w:rsidRPr="00DA7A0A" w:rsidRDefault="00137E3D" w:rsidP="001743C3">
      <w:pPr>
        <w:pStyle w:val="Heading2"/>
        <w:numPr>
          <w:ilvl w:val="1"/>
          <w:numId w:val="1"/>
        </w:numPr>
      </w:pPr>
      <w:bookmarkStart w:id="55" w:name="_Toc280363520"/>
      <w:bookmarkStart w:id="56" w:name="_Toc209776361"/>
      <w:bookmarkStart w:id="57" w:name="_Toc209776883"/>
      <w:bookmarkStart w:id="58" w:name="_Toc209781654"/>
      <w:bookmarkStart w:id="59" w:name="_Toc209787394"/>
      <w:bookmarkStart w:id="60" w:name="_Toc229857022"/>
      <w:bookmarkStart w:id="61" w:name="_Toc229926076"/>
      <w:r w:rsidRPr="00DA7A0A">
        <w:t>Cauchy’s Integral Formula</w:t>
      </w:r>
      <w:bookmarkEnd w:id="55"/>
      <w:bookmarkEnd w:id="56"/>
      <w:bookmarkEnd w:id="57"/>
      <w:bookmarkEnd w:id="58"/>
      <w:bookmarkEnd w:id="59"/>
      <w:bookmarkEnd w:id="60"/>
      <w:bookmarkEnd w:id="61"/>
    </w:p>
    <w:p w:rsidR="00137E3D" w:rsidRPr="003F747D" w:rsidRDefault="00137E3D" w:rsidP="008E1A4E"/>
    <w:p w:rsidR="00137E3D" w:rsidRPr="003F747D" w:rsidRDefault="00137E3D" w:rsidP="008E1A4E">
      <w:r w:rsidRPr="003F747D">
        <w:t xml:space="preserve">Cauchy’s integral theorem establishes that as long as there are no singularities enclosed in a region, the path integral around the region is zero.  However, what if the region encloses one or more isolated singularities?  </w:t>
      </w:r>
    </w:p>
    <w:p w:rsidR="00137E3D" w:rsidRPr="003F747D" w:rsidRDefault="00137E3D" w:rsidP="008E1A4E"/>
    <w:p w:rsidR="00137E3D" w:rsidRPr="003F747D" w:rsidRDefault="00137E3D" w:rsidP="008E1A4E">
      <w:r w:rsidRPr="003F747D">
        <w:t>Let  C be a simple closed contour where</w:t>
      </w:r>
      <w:r w:rsidRPr="003F747D">
        <w:rPr>
          <w:noProof/>
          <w:position w:val="-10"/>
        </w:rPr>
        <w:drawing>
          <wp:inline distT="0" distB="0" distL="0" distR="0" wp14:anchorId="12C473D9" wp14:editId="159D0C33">
            <wp:extent cx="333375" cy="200025"/>
            <wp:effectExtent l="0" t="0" r="9525" b="9525"/>
            <wp:docPr id="793026978" name="Picture 79302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3F747D">
        <w:t xml:space="preserve"> is analytic, let</w:t>
      </w:r>
      <w:r w:rsidRPr="003F747D">
        <w:rPr>
          <w:noProof/>
          <w:position w:val="-6"/>
        </w:rPr>
        <w:drawing>
          <wp:inline distT="0" distB="0" distL="0" distR="0" wp14:anchorId="44E9B521" wp14:editId="54D67A18">
            <wp:extent cx="381000" cy="142875"/>
            <wp:effectExtent l="0" t="0" r="0" b="9525"/>
            <wp:docPr id="292817691" name="Picture 29281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1000" cy="142875"/>
                    </a:xfrm>
                    <a:prstGeom prst="rect">
                      <a:avLst/>
                    </a:prstGeom>
                    <a:noFill/>
                    <a:ln>
                      <a:noFill/>
                    </a:ln>
                  </pic:spPr>
                </pic:pic>
              </a:graphicData>
            </a:graphic>
          </wp:inline>
        </w:drawing>
      </w:r>
      <w:r w:rsidRPr="003F747D">
        <w:t xml:space="preserve">be inside C.   Also, let </w:t>
      </w:r>
      <w:r w:rsidRPr="003F747D">
        <w:rPr>
          <w:noProof/>
          <w:position w:val="-12"/>
        </w:rPr>
        <w:drawing>
          <wp:inline distT="0" distB="0" distL="0" distR="0" wp14:anchorId="4316D305" wp14:editId="5DAA3AA9">
            <wp:extent cx="190500" cy="228600"/>
            <wp:effectExtent l="0" t="0" r="0" b="0"/>
            <wp:docPr id="2136448613" name="Picture 213644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3F747D">
        <w:t>be a small circle of radius</w:t>
      </w:r>
      <w:r w:rsidRPr="003F747D">
        <w:rPr>
          <w:noProof/>
          <w:position w:val="-6"/>
        </w:rPr>
        <w:drawing>
          <wp:inline distT="0" distB="0" distL="0" distR="0" wp14:anchorId="6699490C" wp14:editId="21944187">
            <wp:extent cx="123825" cy="142875"/>
            <wp:effectExtent l="0" t="0" r="9525" b="9525"/>
            <wp:docPr id="1929617287" name="Picture 192961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3F747D">
        <w:t xml:space="preserve">around </w:t>
      </w:r>
      <w:r w:rsidRPr="003F747D">
        <w:rPr>
          <w:noProof/>
          <w:position w:val="-6"/>
        </w:rPr>
        <w:drawing>
          <wp:inline distT="0" distB="0" distL="0" distR="0" wp14:anchorId="4FA2AEA9" wp14:editId="2F136256">
            <wp:extent cx="152400" cy="142875"/>
            <wp:effectExtent l="0" t="0" r="0" b="9525"/>
            <wp:docPr id="1116129411" name="Picture 111612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3F747D">
        <w:t xml:space="preserve">.  The function </w:t>
      </w:r>
      <w:r w:rsidRPr="003F747D">
        <w:rPr>
          <w:noProof/>
          <w:position w:val="-24"/>
        </w:rPr>
        <w:drawing>
          <wp:inline distT="0" distB="0" distL="0" distR="0" wp14:anchorId="15B04806" wp14:editId="26C7CC4C">
            <wp:extent cx="809625" cy="390525"/>
            <wp:effectExtent l="0" t="0" r="9525" b="9525"/>
            <wp:docPr id="214259155" name="Picture 21425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09625" cy="390525"/>
                    </a:xfrm>
                    <a:prstGeom prst="rect">
                      <a:avLst/>
                    </a:prstGeom>
                    <a:noFill/>
                    <a:ln>
                      <a:noFill/>
                    </a:ln>
                  </pic:spPr>
                </pic:pic>
              </a:graphicData>
            </a:graphic>
          </wp:inline>
        </w:drawing>
      </w:r>
      <w:r w:rsidRPr="003F747D">
        <w:t xml:space="preserve"> is analytic everywhere except at </w:t>
      </w:r>
      <w:r w:rsidRPr="003F747D">
        <w:rPr>
          <w:noProof/>
          <w:position w:val="-6"/>
        </w:rPr>
        <w:drawing>
          <wp:inline distT="0" distB="0" distL="0" distR="0" wp14:anchorId="59F54956" wp14:editId="320B5E41">
            <wp:extent cx="381000" cy="142875"/>
            <wp:effectExtent l="0" t="0" r="0" b="9525"/>
            <wp:docPr id="1298164888" name="Picture 129816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1000" cy="142875"/>
                    </a:xfrm>
                    <a:prstGeom prst="rect">
                      <a:avLst/>
                    </a:prstGeom>
                    <a:noFill/>
                    <a:ln>
                      <a:noFill/>
                    </a:ln>
                  </pic:spPr>
                </pic:pic>
              </a:graphicData>
            </a:graphic>
          </wp:inline>
        </w:drawing>
      </w:r>
      <w:r w:rsidRPr="003F747D">
        <w:t xml:space="preserve">.  However, after making a crosscut </w:t>
      </w:r>
      <w:r w:rsidRPr="003F747D">
        <w:rPr>
          <w:noProof/>
          <w:position w:val="-10"/>
        </w:rPr>
        <w:drawing>
          <wp:inline distT="0" distB="0" distL="0" distR="0" wp14:anchorId="792BC0AC" wp14:editId="1E8B7741">
            <wp:extent cx="314325" cy="200025"/>
            <wp:effectExtent l="0" t="0" r="9525" b="9525"/>
            <wp:docPr id="702621632" name="Picture 70262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3F747D">
        <w:t xml:space="preserve"> is analytic in between C and </w:t>
      </w:r>
      <w:r w:rsidRPr="003F747D">
        <w:rPr>
          <w:noProof/>
          <w:position w:val="-12"/>
        </w:rPr>
        <w:drawing>
          <wp:inline distT="0" distB="0" distL="0" distR="0" wp14:anchorId="676ABA53" wp14:editId="047AE776">
            <wp:extent cx="190500" cy="228600"/>
            <wp:effectExtent l="0" t="0" r="0" b="0"/>
            <wp:docPr id="325150164" name="Picture 32515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3F747D">
        <w:t>so that by CIT</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6"/>
        </w:rPr>
        <w:drawing>
          <wp:inline distT="0" distB="0" distL="0" distR="0" wp14:anchorId="7A0E3D28" wp14:editId="0F4D1694">
            <wp:extent cx="1133475" cy="495300"/>
            <wp:effectExtent l="0" t="0" r="9525" b="0"/>
            <wp:docPr id="2024724563" name="Picture 202472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33475" cy="4953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20</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 xml:space="preserve">In the limit as </w:t>
      </w:r>
      <w:r w:rsidRPr="003F747D">
        <w:rPr>
          <w:noProof/>
          <w:position w:val="-6"/>
        </w:rPr>
        <w:drawing>
          <wp:inline distT="0" distB="0" distL="0" distR="0" wp14:anchorId="1B67E696" wp14:editId="7C05D285">
            <wp:extent cx="419100" cy="180975"/>
            <wp:effectExtent l="0" t="0" r="0" b="9525"/>
            <wp:docPr id="1351738666" name="Picture 135173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19100" cy="180975"/>
                    </a:xfrm>
                    <a:prstGeom prst="rect">
                      <a:avLst/>
                    </a:prstGeom>
                    <a:noFill/>
                    <a:ln>
                      <a:noFill/>
                    </a:ln>
                  </pic:spPr>
                </pic:pic>
              </a:graphicData>
            </a:graphic>
          </wp:inline>
        </w:drawing>
      </w:r>
      <w:r w:rsidRPr="003F747D">
        <w:t xml:space="preserve">, </w:t>
      </w:r>
      <w:r w:rsidRPr="003F747D">
        <w:rPr>
          <w:noProof/>
          <w:position w:val="-36"/>
        </w:rPr>
        <w:drawing>
          <wp:inline distT="0" distB="0" distL="0" distR="0" wp14:anchorId="066A23D8" wp14:editId="30EDBBC2">
            <wp:extent cx="1190625" cy="495300"/>
            <wp:effectExtent l="0" t="0" r="9525" b="0"/>
            <wp:docPr id="2137397973" name="Picture 213739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190625" cy="495300"/>
                    </a:xfrm>
                    <a:prstGeom prst="rect">
                      <a:avLst/>
                    </a:prstGeom>
                    <a:noFill/>
                    <a:ln>
                      <a:noFill/>
                    </a:ln>
                  </pic:spPr>
                </pic:pic>
              </a:graphicData>
            </a:graphic>
          </wp:inline>
        </w:drawing>
      </w:r>
      <w:r w:rsidRPr="003F747D">
        <w:t>so that</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2"/>
        </w:rPr>
        <w:drawing>
          <wp:inline distT="0" distB="0" distL="0" distR="0" wp14:anchorId="2B48D459" wp14:editId="24073021">
            <wp:extent cx="1409700" cy="466725"/>
            <wp:effectExtent l="0" t="0" r="0" b="9525"/>
            <wp:docPr id="526846779" name="Picture 52684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409700" cy="4667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21</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 xml:space="preserve">which is known as </w:t>
      </w:r>
      <w:r w:rsidRPr="003F747D">
        <w:rPr>
          <w:i/>
          <w:iCs/>
        </w:rPr>
        <w:t>Cauchy’s Integral Formul</w:t>
      </w:r>
      <w:r w:rsidRPr="003F747D">
        <w:t xml:space="preserve"> (CIF).  This formula may be used to evaluate the contour integral described in figure ().</w:t>
      </w:r>
      <w:r w:rsidRPr="003F747D">
        <w:rPr>
          <w:noProof/>
        </w:rPr>
        <mc:AlternateContent>
          <mc:Choice Requires="wpc">
            <w:drawing>
              <wp:inline distT="0" distB="0" distL="0" distR="0" wp14:anchorId="42CE14A4" wp14:editId="76FAA952">
                <wp:extent cx="5486400" cy="3291840"/>
                <wp:effectExtent l="0" t="0" r="0" b="3810"/>
                <wp:docPr id="550575011" name="Canvas 5505750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40942279" name="Freeform 43"/>
                        <wps:cNvSpPr>
                          <a:spLocks/>
                        </wps:cNvSpPr>
                        <wps:spPr bwMode="auto">
                          <a:xfrm>
                            <a:off x="1221486" y="434340"/>
                            <a:ext cx="2433066" cy="2298954"/>
                          </a:xfrm>
                          <a:custGeom>
                            <a:avLst/>
                            <a:gdLst>
                              <a:gd name="T0" fmla="*/ 1807 w 3832"/>
                              <a:gd name="T1" fmla="*/ 120 h 3620"/>
                              <a:gd name="T2" fmla="*/ 587 w 3832"/>
                              <a:gd name="T3" fmla="*/ 450 h 3620"/>
                              <a:gd name="T4" fmla="*/ 137 w 3832"/>
                              <a:gd name="T5" fmla="*/ 2190 h 3620"/>
                              <a:gd name="T6" fmla="*/ 1407 w 3832"/>
                              <a:gd name="T7" fmla="*/ 2820 h 3620"/>
                              <a:gd name="T8" fmla="*/ 2267 w 3832"/>
                              <a:gd name="T9" fmla="*/ 3510 h 3620"/>
                              <a:gd name="T10" fmla="*/ 3507 w 3832"/>
                              <a:gd name="T11" fmla="*/ 3230 h 3620"/>
                              <a:gd name="T12" fmla="*/ 3557 w 3832"/>
                              <a:gd name="T13" fmla="*/ 1170 h 3620"/>
                              <a:gd name="T14" fmla="*/ 1807 w 3832"/>
                              <a:gd name="T15" fmla="*/ 120 h 36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832" h="3620">
                                <a:moveTo>
                                  <a:pt x="1807" y="120"/>
                                </a:moveTo>
                                <a:cubicBezTo>
                                  <a:pt x="1312" y="0"/>
                                  <a:pt x="865" y="105"/>
                                  <a:pt x="587" y="450"/>
                                </a:cubicBezTo>
                                <a:cubicBezTo>
                                  <a:pt x="309" y="795"/>
                                  <a:pt x="0" y="1795"/>
                                  <a:pt x="137" y="2190"/>
                                </a:cubicBezTo>
                                <a:cubicBezTo>
                                  <a:pt x="274" y="2585"/>
                                  <a:pt x="1052" y="2600"/>
                                  <a:pt x="1407" y="2820"/>
                                </a:cubicBezTo>
                                <a:cubicBezTo>
                                  <a:pt x="1762" y="3040"/>
                                  <a:pt x="1917" y="3442"/>
                                  <a:pt x="2267" y="3510"/>
                                </a:cubicBezTo>
                                <a:cubicBezTo>
                                  <a:pt x="2617" y="3578"/>
                                  <a:pt x="3292" y="3620"/>
                                  <a:pt x="3507" y="3230"/>
                                </a:cubicBezTo>
                                <a:cubicBezTo>
                                  <a:pt x="3722" y="2840"/>
                                  <a:pt x="3832" y="1688"/>
                                  <a:pt x="3557" y="1170"/>
                                </a:cubicBezTo>
                                <a:cubicBezTo>
                                  <a:pt x="3282" y="652"/>
                                  <a:pt x="2302" y="240"/>
                                  <a:pt x="1807" y="120"/>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70945275" name="Oval 44"/>
                        <wps:cNvSpPr>
                          <a:spLocks noChangeArrowheads="1"/>
                        </wps:cNvSpPr>
                        <wps:spPr bwMode="auto">
                          <a:xfrm>
                            <a:off x="1930146" y="796290"/>
                            <a:ext cx="413004" cy="4130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17557075" name="Oval 45"/>
                        <wps:cNvSpPr>
                          <a:spLocks noChangeArrowheads="1"/>
                        </wps:cNvSpPr>
                        <wps:spPr bwMode="auto">
                          <a:xfrm>
                            <a:off x="2120646" y="1697736"/>
                            <a:ext cx="413004" cy="4130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21824574" name="Oval 46"/>
                        <wps:cNvSpPr>
                          <a:spLocks noChangeArrowheads="1"/>
                        </wps:cNvSpPr>
                        <wps:spPr bwMode="auto">
                          <a:xfrm>
                            <a:off x="2768346" y="1342644"/>
                            <a:ext cx="413004" cy="41224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8567278" name="Line 47"/>
                        <wps:cNvCnPr/>
                        <wps:spPr bwMode="auto">
                          <a:xfrm>
                            <a:off x="2101596" y="485394"/>
                            <a:ext cx="762" cy="2979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6104346" name="Line 48"/>
                        <wps:cNvCnPr/>
                        <wps:spPr bwMode="auto">
                          <a:xfrm flipV="1">
                            <a:off x="3156204" y="1251966"/>
                            <a:ext cx="34290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1253805" name="Line 49"/>
                        <wps:cNvCnPr/>
                        <wps:spPr bwMode="auto">
                          <a:xfrm flipH="1">
                            <a:off x="2132076" y="2072640"/>
                            <a:ext cx="83820" cy="1463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7258323" name="Oval 50"/>
                        <wps:cNvSpPr>
                          <a:spLocks noChangeAspect="1" noChangeArrowheads="1"/>
                        </wps:cNvSpPr>
                        <wps:spPr bwMode="auto">
                          <a:xfrm>
                            <a:off x="2113788" y="979932"/>
                            <a:ext cx="45720" cy="4495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327110019" name="Oval 51"/>
                        <wps:cNvSpPr>
                          <a:spLocks noChangeAspect="1" noChangeArrowheads="1"/>
                        </wps:cNvSpPr>
                        <wps:spPr bwMode="auto">
                          <a:xfrm>
                            <a:off x="2304288" y="1882140"/>
                            <a:ext cx="45720" cy="4495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4876696" name="Oval 52"/>
                        <wps:cNvSpPr>
                          <a:spLocks noChangeAspect="1" noChangeArrowheads="1"/>
                        </wps:cNvSpPr>
                        <wps:spPr bwMode="auto">
                          <a:xfrm>
                            <a:off x="2951988" y="1526286"/>
                            <a:ext cx="45720" cy="4495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50535A99" id="Canvas 550575011" o:spid="_x0000_s1026" editas="canvas" style="width:6in;height:259.2pt;mso-position-horizontal-relative:char;mso-position-vertical-relative:line" coordsize="54864,32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">
                <v:shape id="_x0000_s1027" type="#_x0000_t75" style="position:absolute;width:54864;height:32918;visibility:visible;mso-wrap-style:square">
                  <v:fill o:detectmouseclick="t"/>
                  <v:path o:connecttype="none"/>
                </v:shape>
                <v:shape id="Freeform 43" o:spid="_x0000_s1028" style="position:absolute;left:12214;top:4343;width:24331;height:22989;visibility:visible;mso-wrap-style:square;v-text-anchor:top" coordsize="3832,3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" path="m1807,120c1312,,865,105,587,450,309,795,,1795,137,2190v137,395,915,410,1270,630c1762,3040,1917,3442,2267,3510v350,68,1025,110,1240,-280c3722,2840,3832,1688,3557,1170,3282,652,2302,240,1807,120xe">
                  <v:path arrowok="t" o:connecttype="custom" o:connectlocs="1147325,76208;372706,285782;86986,1390804;893352,1790898;1439395,2229096;2226713,2051277;2258459,743032;1147325,76208" o:connectangles="0,0,0,0,0,0,0,0"/>
                </v:shape>
                <v:oval id="Oval 44" o:spid="_x0000_s1029" style="position:absolute;left:19301;top:7962;width:4130;height:41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"/>
                <v:oval id="Oval 45" o:spid="_x0000_s1030" style="position:absolute;left:21206;top:16977;width:4130;height:41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"/>
                <v:oval id="Oval 46" o:spid="_x0000_s1031" style="position:absolute;left:27683;top:13426;width:4130;height:4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"/>
                <v:line id="Line 47" o:spid="_x0000_s1032" style="position:absolute;visibility:visible;mso-wrap-style:square" from="21015,4853" to="21023,78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"/>
                <v:line id="Line 48" o:spid="_x0000_s1033" style="position:absolute;flip:y;visibility:visible;mso-wrap-style:square" from="31562,12519" to="34991,14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"/>
                <v:line id="Line 49" o:spid="_x0000_s1034" style="position:absolute;flip:x;visibility:visible;mso-wrap-style:square" from="21320,20726" to="22158,221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"/>
                <v:oval id="Oval 50" o:spid="_x0000_s1035" style="position:absolute;left:21137;top:9799;width:458;height: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" fillcolor="black">
                  <o:lock v:ext="edit" aspectratio="t"/>
                </v:oval>
                <v:oval id="Oval 51" o:spid="_x0000_s1036" style="position:absolute;left:23042;top:18821;width:458;height: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" fillcolor="black">
                  <o:lock v:ext="edit" aspectratio="t"/>
                </v:oval>
                <v:oval id="Oval 52" o:spid="_x0000_s1037" style="position:absolute;left:29519;top:15262;width:45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" fillcolor="black">
                  <o:lock v:ext="edit" aspectratio="t"/>
                </v:oval>
                <w10:anchorlock/>
              </v:group>
            </w:pict>
          </mc:Fallback>
        </mc:AlternateConten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6"/>
        </w:rPr>
        <w:drawing>
          <wp:inline distT="0" distB="0" distL="0" distR="0" wp14:anchorId="093EB584" wp14:editId="45C62CB2">
            <wp:extent cx="2428875" cy="504825"/>
            <wp:effectExtent l="0" t="0" r="9525" b="9525"/>
            <wp:docPr id="842278368" name="Picture 84227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428875" cy="5048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bookmarkStart w:id="62" w:name="ZEqnNum525972"/>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22</w:instrText>
        </w:r>
      </w:fldSimple>
      <w:r w:rsidRPr="003F747D">
        <w:instrText>)</w:instrText>
      </w:r>
      <w:bookmarkEnd w:id="62"/>
      <w:r w:rsidRPr="003F747D">
        <w:fldChar w:fldCharType="end"/>
      </w:r>
    </w:p>
    <w:p w:rsidR="00137E3D" w:rsidRPr="003F747D" w:rsidRDefault="00137E3D" w:rsidP="008E1A4E"/>
    <w:p w:rsidR="00137E3D" w:rsidRPr="003F747D" w:rsidRDefault="00137E3D" w:rsidP="008E1A4E">
      <w:r w:rsidRPr="003F747D">
        <w:t xml:space="preserve">The middle step in </w:t>
      </w:r>
      <w:r w:rsidRPr="003F747D">
        <w:fldChar w:fldCharType="begin"/>
      </w:r>
      <w:r w:rsidRPr="003F747D">
        <w:instrText xml:space="preserve"> GOTOBUTTON ZEqnNum525972  \* MERGEFORMAT </w:instrText>
      </w:r>
      <w:fldSimple w:instr=" REF ZEqnNum525972 \! \* MERGEFORMAT ">
        <w:r w:rsidRPr="003F747D">
          <w:instrText>(</w:instrText>
        </w:r>
        <w:r>
          <w:instrText>3</w:instrText>
        </w:r>
        <w:r w:rsidRPr="003F747D">
          <w:instrText>.</w:instrText>
        </w:r>
        <w:r>
          <w:instrText>22</w:instrText>
        </w:r>
        <w:r w:rsidRPr="003F747D">
          <w:instrText>)</w:instrText>
        </w:r>
      </w:fldSimple>
      <w:r w:rsidRPr="003F747D">
        <w:fldChar w:fldCharType="end"/>
      </w:r>
      <w:r w:rsidRPr="003F747D">
        <w:t xml:space="preserve"> is by CIT and the last step is by CIF.</w:t>
      </w:r>
    </w:p>
    <w:p w:rsidR="00137E3D" w:rsidRPr="003F747D" w:rsidRDefault="00137E3D" w:rsidP="008E1A4E"/>
    <w:p w:rsidR="00137E3D" w:rsidRPr="00DA7A0A" w:rsidRDefault="00137E3D" w:rsidP="001743C3">
      <w:pPr>
        <w:pStyle w:val="Heading2"/>
        <w:numPr>
          <w:ilvl w:val="1"/>
          <w:numId w:val="1"/>
        </w:numPr>
      </w:pPr>
      <w:bookmarkStart w:id="63" w:name="_Toc280363521"/>
      <w:bookmarkStart w:id="64" w:name="_Toc209776362"/>
      <w:bookmarkStart w:id="65" w:name="_Toc209776884"/>
      <w:bookmarkStart w:id="66" w:name="_Toc209781655"/>
      <w:bookmarkStart w:id="67" w:name="_Toc209787395"/>
      <w:bookmarkStart w:id="68" w:name="_Toc229857023"/>
      <w:bookmarkStart w:id="69" w:name="_Toc229926077"/>
      <w:r w:rsidRPr="00DA7A0A">
        <w:t>Cauchy’s Residue theorem</w:t>
      </w:r>
      <w:bookmarkEnd w:id="63"/>
      <w:bookmarkEnd w:id="64"/>
      <w:bookmarkEnd w:id="65"/>
      <w:bookmarkEnd w:id="66"/>
      <w:bookmarkEnd w:id="67"/>
      <w:bookmarkEnd w:id="68"/>
      <w:bookmarkEnd w:id="69"/>
    </w:p>
    <w:p w:rsidR="00137E3D" w:rsidRPr="003F747D" w:rsidRDefault="00137E3D" w:rsidP="008E1A4E"/>
    <w:p w:rsidR="00137E3D" w:rsidRPr="003F747D" w:rsidRDefault="00137E3D" w:rsidP="008E1A4E">
      <w:r w:rsidRPr="003F747D">
        <w:t>If the Laurent expansion of the function is known, then contour integrals may be evaluated by summing the residues.  Suppose as in Figure 2 that C surrounds n singularities</w:t>
      </w:r>
      <w:r w:rsidRPr="003F747D">
        <w:rPr>
          <w:noProof/>
          <w:position w:val="-12"/>
        </w:rPr>
        <w:drawing>
          <wp:inline distT="0" distB="0" distL="0" distR="0" wp14:anchorId="5EAD74CA" wp14:editId="3F665834">
            <wp:extent cx="190500" cy="228600"/>
            <wp:effectExtent l="0" t="0" r="0" b="0"/>
            <wp:docPr id="54544650" name="Picture 5454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3F747D">
        <w:t>which are of order</w:t>
      </w:r>
      <w:r w:rsidRPr="003F747D">
        <w:rPr>
          <w:noProof/>
          <w:position w:val="-12"/>
        </w:rPr>
        <w:drawing>
          <wp:inline distT="0" distB="0" distL="0" distR="0" wp14:anchorId="54528F2B" wp14:editId="7E4B3B03">
            <wp:extent cx="200025" cy="228600"/>
            <wp:effectExtent l="0" t="0" r="9525" b="0"/>
            <wp:docPr id="1219119988" name="Picture 121911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3F747D">
        <w:t>.  Then by CIT</w:t>
      </w:r>
    </w:p>
    <w:p w:rsidR="00137E3D" w:rsidRPr="003F747D" w:rsidRDefault="00137E3D" w:rsidP="008E1A4E"/>
    <w:p w:rsidR="00137E3D" w:rsidRPr="003F747D" w:rsidRDefault="00137E3D" w:rsidP="008E1A4E">
      <w:r w:rsidRPr="003F747D">
        <w:t xml:space="preserve"> </w:t>
      </w:r>
    </w:p>
    <w:p w:rsidR="00137E3D" w:rsidRPr="003F747D" w:rsidRDefault="00137E3D" w:rsidP="008E1A4E">
      <w:pPr>
        <w:tabs>
          <w:tab w:val="center" w:pos="4320"/>
          <w:tab w:val="right" w:pos="8640"/>
        </w:tabs>
      </w:pPr>
      <w:r w:rsidRPr="003F747D">
        <w:tab/>
      </w:r>
      <w:r w:rsidRPr="003F747D">
        <w:rPr>
          <w:noProof/>
          <w:position w:val="-36"/>
        </w:rPr>
        <w:drawing>
          <wp:inline distT="0" distB="0" distL="0" distR="0" wp14:anchorId="2723CC7D" wp14:editId="2368AE8E">
            <wp:extent cx="1495425" cy="504825"/>
            <wp:effectExtent l="0" t="0" r="9525" b="9525"/>
            <wp:docPr id="311037482" name="Picture 31103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495425" cy="5048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23</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 xml:space="preserve">So that we need only evaluate </w:t>
      </w:r>
      <w:r w:rsidRPr="003F747D">
        <w:rPr>
          <w:noProof/>
          <w:position w:val="-10"/>
        </w:rPr>
        <w:drawing>
          <wp:inline distT="0" distB="0" distL="0" distR="0" wp14:anchorId="01FD3A95" wp14:editId="6ABD140F">
            <wp:extent cx="333375" cy="200025"/>
            <wp:effectExtent l="0" t="0" r="9525" b="9525"/>
            <wp:docPr id="13282276" name="Picture 1328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3F747D">
        <w:t xml:space="preserve">on the circles </w:t>
      </w:r>
      <w:r w:rsidRPr="003F747D">
        <w:rPr>
          <w:noProof/>
          <w:position w:val="-12"/>
        </w:rPr>
        <w:drawing>
          <wp:inline distT="0" distB="0" distL="0" distR="0" wp14:anchorId="72B76A8D" wp14:editId="017F91AC">
            <wp:extent cx="190500" cy="228600"/>
            <wp:effectExtent l="0" t="0" r="0" b="0"/>
            <wp:docPr id="1095306653" name="Picture 109530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3F747D">
        <w:t xml:space="preserve">defined by </w:t>
      </w:r>
      <w:r w:rsidRPr="003F747D">
        <w:rPr>
          <w:noProof/>
          <w:position w:val="-12"/>
        </w:rPr>
        <w:drawing>
          <wp:inline distT="0" distB="0" distL="0" distR="0" wp14:anchorId="16041CEC" wp14:editId="36D64E5F">
            <wp:extent cx="733425" cy="238125"/>
            <wp:effectExtent l="0" t="0" r="9525" b="9525"/>
            <wp:docPr id="577417347" name="Picture 57741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733425" cy="238125"/>
                    </a:xfrm>
                    <a:prstGeom prst="rect">
                      <a:avLst/>
                    </a:prstGeom>
                    <a:noFill/>
                    <a:ln>
                      <a:noFill/>
                    </a:ln>
                  </pic:spPr>
                </pic:pic>
              </a:graphicData>
            </a:graphic>
          </wp:inline>
        </w:drawing>
      </w:r>
      <w:r w:rsidRPr="003F747D">
        <w:t xml:space="preserve">for </w:t>
      </w:r>
      <w:r w:rsidRPr="003F747D">
        <w:rPr>
          <w:noProof/>
          <w:position w:val="-10"/>
        </w:rPr>
        <w:drawing>
          <wp:inline distT="0" distB="0" distL="0" distR="0" wp14:anchorId="5689602D" wp14:editId="6F3B6F6B">
            <wp:extent cx="676275" cy="200025"/>
            <wp:effectExtent l="0" t="0" r="9525" b="9525"/>
            <wp:docPr id="617839725" name="Picture 61783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r>
      <w:r w:rsidRPr="003F747D">
        <w:t xml:space="preserve">.  The function </w:t>
      </w:r>
      <w:r w:rsidRPr="003F747D">
        <w:rPr>
          <w:noProof/>
          <w:position w:val="-12"/>
        </w:rPr>
        <w:drawing>
          <wp:inline distT="0" distB="0" distL="0" distR="0" wp14:anchorId="562E4A3D" wp14:editId="48E2F56E">
            <wp:extent cx="942975" cy="238125"/>
            <wp:effectExtent l="0" t="0" r="9525" b="9525"/>
            <wp:docPr id="168111030" name="Picture 16811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42975" cy="238125"/>
                    </a:xfrm>
                    <a:prstGeom prst="rect">
                      <a:avLst/>
                    </a:prstGeom>
                    <a:noFill/>
                    <a:ln>
                      <a:noFill/>
                    </a:ln>
                  </pic:spPr>
                </pic:pic>
              </a:graphicData>
            </a:graphic>
          </wp:inline>
        </w:drawing>
      </w:r>
      <w:r w:rsidRPr="003F747D">
        <w:t xml:space="preserve">is analytic in and on </w:t>
      </w:r>
      <w:r w:rsidRPr="003F747D">
        <w:rPr>
          <w:noProof/>
          <w:position w:val="-12"/>
        </w:rPr>
        <w:drawing>
          <wp:inline distT="0" distB="0" distL="0" distR="0" wp14:anchorId="45EE4CAF" wp14:editId="6200B99A">
            <wp:extent cx="190500" cy="228600"/>
            <wp:effectExtent l="0" t="0" r="0" b="0"/>
            <wp:docPr id="970184497" name="Picture 97018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3F747D">
        <w:t xml:space="preserve">and hence may be expanded in the series </w:t>
      </w:r>
    </w:p>
    <w:p w:rsidR="00137E3D" w:rsidRPr="003F747D" w:rsidRDefault="00137E3D" w:rsidP="008E1A4E"/>
    <w:p w:rsidR="00137E3D" w:rsidRPr="003F747D" w:rsidRDefault="00137E3D" w:rsidP="008E1A4E">
      <w:pPr>
        <w:tabs>
          <w:tab w:val="center" w:pos="4320"/>
          <w:tab w:val="right" w:pos="8640"/>
        </w:tabs>
      </w:pPr>
      <w:r w:rsidRPr="003F747D">
        <w:tab/>
      </w:r>
    </w:p>
    <w:p w:rsidR="00137E3D" w:rsidRPr="003F747D" w:rsidRDefault="00137E3D" w:rsidP="008E1A4E">
      <w:pPr>
        <w:tabs>
          <w:tab w:val="center" w:pos="4320"/>
          <w:tab w:val="right" w:pos="8640"/>
        </w:tabs>
      </w:pPr>
      <w:r w:rsidRPr="003F747D">
        <w:tab/>
      </w:r>
      <w:r w:rsidRPr="003F747D">
        <w:rPr>
          <w:noProof/>
          <w:position w:val="-28"/>
        </w:rPr>
        <w:drawing>
          <wp:inline distT="0" distB="0" distL="0" distR="0" wp14:anchorId="50DD3597" wp14:editId="515DCA3B">
            <wp:extent cx="2047875" cy="428625"/>
            <wp:effectExtent l="0" t="0" r="9525" b="9525"/>
            <wp:docPr id="1660563595" name="Picture 166056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047875" cy="42862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bookmarkStart w:id="70" w:name="ZEqnNum388060"/>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24</w:instrText>
        </w:r>
      </w:fldSimple>
      <w:r w:rsidRPr="003F747D">
        <w:instrText>)</w:instrText>
      </w:r>
      <w:bookmarkEnd w:id="70"/>
      <w:r w:rsidRPr="003F747D">
        <w:fldChar w:fldCharType="end"/>
      </w:r>
    </w:p>
    <w:p w:rsidR="00137E3D" w:rsidRPr="003F747D" w:rsidRDefault="00137E3D" w:rsidP="008E1A4E">
      <w:pPr>
        <w:tabs>
          <w:tab w:val="center" w:pos="4320"/>
          <w:tab w:val="right" w:pos="8640"/>
        </w:tabs>
      </w:pPr>
    </w:p>
    <w:p w:rsidR="00137E3D" w:rsidRPr="003F747D" w:rsidRDefault="00137E3D" w:rsidP="008E1A4E">
      <w:r w:rsidRPr="003F747D">
        <w:t xml:space="preserve">Integrating </w:t>
      </w:r>
      <w:r w:rsidRPr="003F747D">
        <w:rPr>
          <w:noProof/>
          <w:position w:val="-10"/>
        </w:rPr>
        <w:drawing>
          <wp:inline distT="0" distB="0" distL="0" distR="0" wp14:anchorId="16241440" wp14:editId="0129946D">
            <wp:extent cx="333375" cy="200025"/>
            <wp:effectExtent l="0" t="0" r="9525" b="9525"/>
            <wp:docPr id="641457145" name="Picture 64145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3F747D">
        <w:t>term by term yields</w:t>
      </w:r>
    </w:p>
    <w:p w:rsidR="00137E3D" w:rsidRPr="003F747D" w:rsidRDefault="00137E3D" w:rsidP="008E1A4E"/>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6"/>
        </w:rPr>
        <w:drawing>
          <wp:inline distT="0" distB="0" distL="0" distR="0" wp14:anchorId="332FBD6A" wp14:editId="49825E9B">
            <wp:extent cx="2066925" cy="523875"/>
            <wp:effectExtent l="0" t="0" r="9525" b="9525"/>
            <wp:docPr id="1711465254" name="Picture 171146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66925" cy="52387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25</w:instrText>
        </w:r>
      </w:fldSimple>
      <w:r w:rsidRPr="003F747D">
        <w:instrText>)</w:instrText>
      </w:r>
      <w:r w:rsidRPr="003F747D">
        <w:fldChar w:fldCharType="end"/>
      </w:r>
    </w:p>
    <w:p w:rsidR="00137E3D" w:rsidRPr="003F747D" w:rsidRDefault="00137E3D" w:rsidP="008E1A4E"/>
    <w:p w:rsidR="00137E3D" w:rsidRPr="003F747D" w:rsidRDefault="00137E3D" w:rsidP="008E1A4E">
      <w:pPr>
        <w:tabs>
          <w:tab w:val="center" w:pos="4320"/>
          <w:tab w:val="right" w:pos="8640"/>
        </w:tabs>
      </w:pPr>
      <w:r w:rsidRPr="003F747D">
        <w:tab/>
      </w:r>
    </w:p>
    <w:p w:rsidR="00137E3D" w:rsidRPr="003F747D" w:rsidRDefault="00137E3D" w:rsidP="008E1A4E">
      <w:r w:rsidRPr="003F747D">
        <w:t xml:space="preserve">By </w:t>
      </w:r>
      <w:r w:rsidRPr="003F747D">
        <w:fldChar w:fldCharType="begin"/>
      </w:r>
      <w:r w:rsidRPr="003F747D">
        <w:instrText xml:space="preserve"> GOTOBUTTON ZEqnNum664568  \* MERGEFORMAT </w:instrText>
      </w:r>
      <w:fldSimple w:instr=" REF ZEqnNum664568 \! \* MERGEFORMAT ">
        <w:r w:rsidRPr="003F747D">
          <w:instrText>(</w:instrText>
        </w:r>
        <w:r>
          <w:instrText>3</w:instrText>
        </w:r>
        <w:r w:rsidRPr="003F747D">
          <w:instrText>.</w:instrText>
        </w:r>
        <w:r>
          <w:instrText>19</w:instrText>
        </w:r>
        <w:r w:rsidRPr="003F747D">
          <w:instrText>)</w:instrText>
        </w:r>
      </w:fldSimple>
      <w:r w:rsidRPr="003F747D">
        <w:fldChar w:fldCharType="end"/>
      </w:r>
      <w:r w:rsidRPr="003F747D">
        <w:t xml:space="preserve"> the only term that survives is the </w:t>
      </w:r>
      <w:r w:rsidRPr="003F747D">
        <w:rPr>
          <w:noProof/>
          <w:position w:val="-12"/>
        </w:rPr>
        <w:drawing>
          <wp:inline distT="0" distB="0" distL="0" distR="0" wp14:anchorId="29743025" wp14:editId="6967D6C7">
            <wp:extent cx="657225" cy="228600"/>
            <wp:effectExtent l="0" t="0" r="9525" b="0"/>
            <wp:docPr id="731411140" name="Picture 73141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3F747D">
        <w:t xml:space="preserve"> term so that</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6"/>
        </w:rPr>
        <w:drawing>
          <wp:inline distT="0" distB="0" distL="0" distR="0" wp14:anchorId="4FA77A3E" wp14:editId="67097037">
            <wp:extent cx="1247775" cy="419100"/>
            <wp:effectExtent l="0" t="0" r="9525" b="0"/>
            <wp:docPr id="1020603083" name="Picture 102060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47775" cy="419100"/>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26</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hence,</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2"/>
        </w:rPr>
        <w:drawing>
          <wp:inline distT="0" distB="0" distL="0" distR="0" wp14:anchorId="7022EA0F" wp14:editId="067A39DD">
            <wp:extent cx="1438275" cy="485775"/>
            <wp:effectExtent l="0" t="0" r="0" b="9525"/>
            <wp:docPr id="1949498431" name="Picture 194949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438275" cy="48577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27</w:instrText>
        </w:r>
      </w:fldSimple>
      <w:r w:rsidRPr="003F747D">
        <w:instrText>)</w:instrText>
      </w:r>
      <w:r w:rsidRPr="003F747D">
        <w:fldChar w:fldCharType="end"/>
      </w:r>
    </w:p>
    <w:p w:rsidR="00137E3D" w:rsidRPr="003F747D" w:rsidRDefault="00137E3D" w:rsidP="008E1A4E"/>
    <w:p w:rsidR="00137E3D" w:rsidRPr="003F747D" w:rsidRDefault="00137E3D" w:rsidP="008E1A4E">
      <w:r w:rsidRPr="003F747D">
        <w:t xml:space="preserve">The coefficient of the series that survives, </w:t>
      </w:r>
      <w:r w:rsidRPr="003F747D">
        <w:rPr>
          <w:noProof/>
          <w:position w:val="-14"/>
        </w:rPr>
        <w:drawing>
          <wp:inline distT="0" distB="0" distL="0" distR="0" wp14:anchorId="1A0A82DE" wp14:editId="204B3F3D">
            <wp:extent cx="304800" cy="238125"/>
            <wp:effectExtent l="0" t="0" r="0" b="9525"/>
            <wp:docPr id="641305552" name="Picture 64130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sidRPr="003F747D">
        <w:t xml:space="preserve">, is known as the </w:t>
      </w:r>
      <w:r w:rsidRPr="003F747D">
        <w:rPr>
          <w:i/>
          <w:iCs/>
        </w:rPr>
        <w:t>residue</w:t>
      </w:r>
      <w:r w:rsidRPr="003F747D">
        <w:t xml:space="preserve"> of </w:t>
      </w:r>
      <w:r w:rsidRPr="003F747D">
        <w:rPr>
          <w:noProof/>
          <w:position w:val="-10"/>
        </w:rPr>
        <w:drawing>
          <wp:inline distT="0" distB="0" distL="0" distR="0" wp14:anchorId="01C5D0AB" wp14:editId="1CE2EADE">
            <wp:extent cx="333375" cy="200025"/>
            <wp:effectExtent l="0" t="0" r="9525" b="9525"/>
            <wp:docPr id="1676362918" name="Picture 167636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3F747D">
        <w:t xml:space="preserve"> at </w:t>
      </w:r>
      <w:r w:rsidRPr="003F747D">
        <w:rPr>
          <w:noProof/>
          <w:position w:val="-12"/>
        </w:rPr>
        <w:drawing>
          <wp:inline distT="0" distB="0" distL="0" distR="0" wp14:anchorId="485909B6" wp14:editId="1AD66B67">
            <wp:extent cx="419100" cy="228600"/>
            <wp:effectExtent l="0" t="0" r="0" b="0"/>
            <wp:docPr id="1815031904" name="Picture 181503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3F747D">
        <w:t xml:space="preserve">.  By differentiating </w:t>
      </w:r>
      <w:r w:rsidRPr="003F747D">
        <w:fldChar w:fldCharType="begin"/>
      </w:r>
      <w:r w:rsidRPr="003F747D">
        <w:instrText xml:space="preserve"> GOTOBUTTON ZEqnNum388060  \* MERGEFORMAT </w:instrText>
      </w:r>
      <w:fldSimple w:instr=" REF ZEqnNum388060 \! \* MERGEFORMAT ">
        <w:r w:rsidRPr="003F747D">
          <w:instrText>(</w:instrText>
        </w:r>
        <w:r>
          <w:instrText>3</w:instrText>
        </w:r>
        <w:r w:rsidRPr="003F747D">
          <w:instrText>.</w:instrText>
        </w:r>
        <w:r>
          <w:instrText>24</w:instrText>
        </w:r>
        <w:r w:rsidRPr="003F747D">
          <w:instrText>)</w:instrText>
        </w:r>
      </w:fldSimple>
      <w:r w:rsidRPr="003F747D">
        <w:fldChar w:fldCharType="end"/>
      </w:r>
      <w:r w:rsidRPr="003F747D">
        <w:t xml:space="preserve"> </w:t>
      </w:r>
      <w:r w:rsidRPr="003F747D">
        <w:rPr>
          <w:noProof/>
          <w:position w:val="-12"/>
        </w:rPr>
        <w:drawing>
          <wp:inline distT="0" distB="0" distL="0" distR="0" wp14:anchorId="2EE3118E" wp14:editId="582544D5">
            <wp:extent cx="390525" cy="228600"/>
            <wp:effectExtent l="0" t="0" r="9525" b="0"/>
            <wp:docPr id="968359775" name="Picture 96835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3F747D">
        <w:t xml:space="preserve">times and evaluating a </w:t>
      </w:r>
      <w:r w:rsidRPr="003F747D">
        <w:rPr>
          <w:noProof/>
          <w:position w:val="-12"/>
        </w:rPr>
        <w:drawing>
          <wp:inline distT="0" distB="0" distL="0" distR="0" wp14:anchorId="28CE8DD3" wp14:editId="1723A774">
            <wp:extent cx="942975" cy="238125"/>
            <wp:effectExtent l="0" t="0" r="9525" b="9525"/>
            <wp:docPr id="1404712102" name="Picture 14047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42975" cy="238125"/>
                    </a:xfrm>
                    <a:prstGeom prst="rect">
                      <a:avLst/>
                    </a:prstGeom>
                    <a:noFill/>
                    <a:ln>
                      <a:noFill/>
                    </a:ln>
                  </pic:spPr>
                </pic:pic>
              </a:graphicData>
            </a:graphic>
          </wp:inline>
        </w:drawing>
      </w:r>
      <w:r w:rsidRPr="003F747D">
        <w:t xml:space="preserve"> at </w:t>
      </w:r>
      <w:r w:rsidRPr="003F747D">
        <w:rPr>
          <w:noProof/>
          <w:position w:val="-12"/>
        </w:rPr>
        <w:drawing>
          <wp:inline distT="0" distB="0" distL="0" distR="0" wp14:anchorId="4DDBD1C6" wp14:editId="050B8175">
            <wp:extent cx="419100" cy="228600"/>
            <wp:effectExtent l="0" t="0" r="0" b="0"/>
            <wp:docPr id="1925318841" name="Picture 192531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3F747D">
        <w:t>so that all terms vanish except for the</w:t>
      </w:r>
      <w:r w:rsidRPr="003F747D">
        <w:rPr>
          <w:noProof/>
          <w:position w:val="-12"/>
        </w:rPr>
        <w:drawing>
          <wp:inline distT="0" distB="0" distL="0" distR="0" wp14:anchorId="257227E4" wp14:editId="27712D1F">
            <wp:extent cx="657225" cy="228600"/>
            <wp:effectExtent l="0" t="0" r="9525" b="0"/>
            <wp:docPr id="1822517309" name="Picture 182251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3F747D">
        <w:t xml:space="preserve"> term, we arrive at the following formula for the residue of an </w:t>
      </w:r>
      <w:r w:rsidRPr="003F747D">
        <w:rPr>
          <w:noProof/>
          <w:position w:val="-6"/>
        </w:rPr>
        <w:drawing>
          <wp:inline distT="0" distB="0" distL="0" distR="0" wp14:anchorId="3BDCC931" wp14:editId="201F28DB">
            <wp:extent cx="161925" cy="142875"/>
            <wp:effectExtent l="0" t="0" r="9525" b="9525"/>
            <wp:docPr id="627100851" name="Picture 62710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3F747D">
        <w:rPr>
          <w:vertAlign w:val="superscript"/>
        </w:rPr>
        <w:t>th</w:t>
      </w:r>
      <w:r w:rsidRPr="003F747D">
        <w:t xml:space="preserve"> order pole</w:t>
      </w:r>
    </w:p>
    <w:p w:rsidR="00137E3D" w:rsidRPr="003F747D" w:rsidRDefault="00137E3D" w:rsidP="008E1A4E"/>
    <w:p w:rsidR="00137E3D" w:rsidRPr="003F747D" w:rsidRDefault="00137E3D" w:rsidP="008E1A4E">
      <w:pPr>
        <w:tabs>
          <w:tab w:val="center" w:pos="4320"/>
          <w:tab w:val="right" w:pos="8640"/>
        </w:tabs>
      </w:pPr>
      <w:r w:rsidRPr="003F747D">
        <w:tab/>
      </w:r>
      <w:r w:rsidRPr="003F747D">
        <w:rPr>
          <w:noProof/>
          <w:position w:val="-32"/>
        </w:rPr>
        <w:drawing>
          <wp:inline distT="0" distB="0" distL="0" distR="0" wp14:anchorId="666F1B0B" wp14:editId="4F6D6BC2">
            <wp:extent cx="2162175" cy="485775"/>
            <wp:effectExtent l="0" t="0" r="9525" b="9525"/>
            <wp:docPr id="1851175866" name="Picture 185117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162175" cy="485775"/>
                    </a:xfrm>
                    <a:prstGeom prst="rect">
                      <a:avLst/>
                    </a:prstGeom>
                    <a:noFill/>
                    <a:ln>
                      <a:noFill/>
                    </a:ln>
                  </pic:spPr>
                </pic:pic>
              </a:graphicData>
            </a:graphic>
          </wp:inline>
        </w:drawing>
      </w:r>
      <w:r w:rsidRPr="003F747D">
        <w:tab/>
      </w:r>
      <w:r w:rsidRPr="003F747D">
        <w:fldChar w:fldCharType="begin"/>
      </w:r>
      <w:r w:rsidRPr="003F747D">
        <w:instrText xml:space="preserve"> MACROBUTTON MTPlaceRef \* MERGEFORMAT </w:instrText>
      </w:r>
      <w:r w:rsidRPr="003F747D">
        <w:fldChar w:fldCharType="begin"/>
      </w:r>
      <w:r w:rsidRPr="003F747D">
        <w:instrText xml:space="preserve"> SEQ MTEqn \h \* MERGEFORMAT </w:instrText>
      </w:r>
      <w:r w:rsidRPr="003F747D">
        <w:fldChar w:fldCharType="end"/>
      </w:r>
      <w:r w:rsidRPr="003F747D">
        <w:instrText>(</w:instrText>
      </w:r>
      <w:fldSimple w:instr=" SEQ MTSec \c \* Arabic \* MERGEFORMAT ">
        <w:r>
          <w:rPr>
            <w:noProof/>
          </w:rPr>
          <w:instrText>3</w:instrText>
        </w:r>
      </w:fldSimple>
      <w:r w:rsidRPr="003F747D">
        <w:instrText>.</w:instrText>
      </w:r>
      <w:fldSimple w:instr=" SEQ MTEqn \c \* Arabic \* MERGEFORMAT ">
        <w:r>
          <w:rPr>
            <w:noProof/>
          </w:rPr>
          <w:instrText>28</w:instrText>
        </w:r>
      </w:fldSimple>
      <w:r w:rsidRPr="003F747D">
        <w:instrText>)</w:instrText>
      </w:r>
      <w:r w:rsidRPr="003F747D">
        <w:fldChar w:fldCharType="end"/>
      </w:r>
    </w:p>
    <w:p w:rsidR="00137E3D" w:rsidRPr="003F747D" w:rsidRDefault="00137E3D" w:rsidP="008E1A4E"/>
    <w:p w:rsidR="00137E3D" w:rsidRPr="003F747D" w:rsidRDefault="00137E3D" w:rsidP="008E1A4E"/>
    <w:p w:rsidR="00137E3D" w:rsidRPr="003F747D" w:rsidRDefault="00137E3D" w:rsidP="008E1A4E"/>
    <w:p w:rsidR="00137E3D" w:rsidRPr="003F747D" w:rsidRDefault="00137E3D" w:rsidP="008E1A4E"/>
    <w:p w:rsidR="00137E3D" w:rsidRDefault="00137E3D" w:rsidP="008E1A4E">
      <w:pPr>
        <w:sectPr w:rsidR="00137E3D">
          <w:headerReference w:type="even" r:id="rId116"/>
          <w:headerReference w:type="default" r:id="rId117"/>
          <w:footerReference w:type="even" r:id="rId118"/>
          <w:footerReference w:type="default" r:id="rId119"/>
          <w:headerReference w:type="first" r:id="rId120"/>
          <w:footerReference w:type="first" r:id="rId121"/>
          <w:pgSz w:w="12240" w:h="15840"/>
          <w:pgMar w:top="1440" w:right="1440" w:bottom="1440" w:left="1440" w:header="720" w:footer="720" w:gutter="0"/>
          <w:cols w:space="720"/>
          <w:docGrid w:linePitch="360"/>
        </w:sectPr>
      </w:pPr>
    </w:p>
    <w:p w:rsidR="003024C2" w:rsidRPr="003F747D" w:rsidRDefault="003024C2" w:rsidP="008E1A4E"/>
    <w:sectPr w:rsidR="003024C2" w:rsidRPr="003F747D">
      <w:headerReference w:type="default" r:id="rId1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1116" w:rsidRDefault="00871116">
      <w:r>
        <w:separator/>
      </w:r>
    </w:p>
  </w:endnote>
  <w:endnote w:type="continuationSeparator" w:id="0">
    <w:p w:rsidR="00871116" w:rsidRDefault="00871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E3D" w:rsidRDefault="00137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E3D" w:rsidRDefault="00137E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E3D" w:rsidRDefault="00137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1116" w:rsidRDefault="00871116">
      <w:r>
        <w:separator/>
      </w:r>
    </w:p>
  </w:footnote>
  <w:footnote w:type="continuationSeparator" w:id="0">
    <w:p w:rsidR="00871116" w:rsidRDefault="00871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7971553"/>
      <w:docPartObj>
        <w:docPartGallery w:val="Page Numbers (Top of Page)"/>
        <w:docPartUnique/>
      </w:docPartObj>
    </w:sdtPr>
    <w:sdtContent>
      <w:p w:rsidR="00137E3D" w:rsidRDefault="00137E3D" w:rsidP="000A618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37E3D" w:rsidRDefault="00137E3D" w:rsidP="00EB4B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1498340"/>
      <w:docPartObj>
        <w:docPartGallery w:val="Page Numbers (Top of Page)"/>
        <w:docPartUnique/>
      </w:docPartObj>
    </w:sdtPr>
    <w:sdtContent>
      <w:p w:rsidR="00137E3D" w:rsidRDefault="00137E3D" w:rsidP="00EB4B23">
        <w:pPr>
          <w:pStyle w:val="Header"/>
          <w:framePr w:wrap="none" w:vAnchor="text" w:hAnchor="page" w:x="10341" w:y="-3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id w:val="-2110808054"/>
      <w:docPartObj>
        <w:docPartGallery w:val="Page Numbers (Top of Page)"/>
        <w:docPartUnique/>
      </w:docPartObj>
    </w:sdtPr>
    <w:sdtEndPr>
      <w:rPr>
        <w:noProof/>
      </w:rPr>
    </w:sdtEndPr>
    <w:sdtContent>
      <w:p w:rsidR="00137E3D" w:rsidRPr="00306E91" w:rsidRDefault="00137E3D" w:rsidP="00EB4B23">
        <w:pPr>
          <w:pBdr>
            <w:bottom w:val="single" w:sz="4" w:space="1" w:color="auto"/>
          </w:pBdr>
          <w:ind w:right="360"/>
        </w:pPr>
        <w:r>
          <w:fldChar w:fldCharType="begin"/>
        </w:r>
        <w:r>
          <w:instrText xml:space="preserve"> REF _Ref148970851 \r \h </w:instrText>
        </w:r>
        <w:r>
          <w:fldChar w:fldCharType="separate"/>
        </w:r>
        <w:r>
          <w:t>2.0</w:t>
        </w:r>
        <w:r>
          <w:fldChar w:fldCharType="end"/>
        </w:r>
        <w:r w:rsidRPr="00BF7A1E">
          <w:rPr>
            <w:smallCaps/>
          </w:rPr>
          <w:t xml:space="preserve"> </w:t>
        </w:r>
        <w:r w:rsidRPr="00BF7A1E">
          <w:rPr>
            <w:caps/>
            <w:smallCaps/>
          </w:rPr>
          <w:fldChar w:fldCharType="begin"/>
        </w:r>
        <w:r w:rsidRPr="00BF7A1E">
          <w:rPr>
            <w:smallCaps/>
          </w:rPr>
          <w:instrText xml:space="preserve"> REF _Ref148970851 \h </w:instrText>
        </w:r>
        <w:r>
          <w:rPr>
            <w:smallCaps/>
          </w:rPr>
          <w:instrText xml:space="preserve"> \* MERGEFORMAT </w:instrText>
        </w:r>
        <w:r w:rsidRPr="00BF7A1E">
          <w:rPr>
            <w:caps/>
            <w:smallCaps/>
          </w:rPr>
        </w:r>
        <w:r w:rsidRPr="00BF7A1E">
          <w:rPr>
            <w:caps/>
            <w:smallCaps/>
          </w:rPr>
          <w:fldChar w:fldCharType="separate"/>
        </w:r>
        <w:r w:rsidRPr="00862CD0">
          <w:rPr>
            <w:smallCaps/>
          </w:rPr>
          <w:t>Complex Variable Theory</w:t>
        </w:r>
        <w:r w:rsidRPr="00BF7A1E">
          <w:rPr>
            <w:caps/>
            <w:smallCaps/>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E3D" w:rsidRDefault="00137E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1A4E" w:rsidRDefault="008E1A4E" w:rsidP="00BF7A1E"/>
  <w:p w:rsidR="008E1A4E" w:rsidRPr="00306E91" w:rsidRDefault="008E1A4E" w:rsidP="00224884">
    <w:pPr>
      <w:tabs>
        <w:tab w:val="left" w:pos="1541"/>
        <w:tab w:val="right" w:pos="828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B0E31"/>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5A647347"/>
    <w:multiLevelType w:val="multilevel"/>
    <w:tmpl w:val="24C4EE16"/>
    <w:lvl w:ilvl="0">
      <w:start w:val="2"/>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num w:numId="1" w16cid:durableId="1912425805">
    <w:abstractNumId w:val="1"/>
  </w:num>
  <w:num w:numId="2" w16cid:durableId="627206558">
    <w:abstractNumId w:val="1"/>
  </w:num>
  <w:num w:numId="3" w16cid:durableId="1707028436">
    <w:abstractNumId w:val="1"/>
  </w:num>
  <w:num w:numId="4" w16cid:durableId="575363106">
    <w:abstractNumId w:val="1"/>
  </w:num>
  <w:num w:numId="5" w16cid:durableId="2000115861">
    <w:abstractNumId w:val="1"/>
  </w:num>
  <w:num w:numId="6" w16cid:durableId="451289673">
    <w:abstractNumId w:val="1"/>
  </w:num>
  <w:num w:numId="7" w16cid:durableId="236289381">
    <w:abstractNumId w:val="1"/>
  </w:num>
  <w:num w:numId="8" w16cid:durableId="1020471023">
    <w:abstractNumId w:val="1"/>
  </w:num>
  <w:num w:numId="9" w16cid:durableId="1445229689">
    <w:abstractNumId w:val="2"/>
  </w:num>
  <w:num w:numId="10" w16cid:durableId="360783229">
    <w:abstractNumId w:val="0"/>
  </w:num>
  <w:num w:numId="11" w16cid:durableId="1889147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4E"/>
    <w:rsid w:val="00137E3D"/>
    <w:rsid w:val="001743C3"/>
    <w:rsid w:val="00174F7A"/>
    <w:rsid w:val="002B59D6"/>
    <w:rsid w:val="003024C2"/>
    <w:rsid w:val="004A4FB5"/>
    <w:rsid w:val="005B510D"/>
    <w:rsid w:val="00871116"/>
    <w:rsid w:val="008E1A4E"/>
    <w:rsid w:val="00AA50C3"/>
    <w:rsid w:val="00AC2E3A"/>
    <w:rsid w:val="00C20D7C"/>
    <w:rsid w:val="00CC63F1"/>
    <w:rsid w:val="00EB4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BCDE01DF-C12B-064E-B621-B2C3C7FA7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A4E"/>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8"/>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8"/>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8"/>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8"/>
      </w:numPr>
      <w:tabs>
        <w:tab w:val="clear" w:pos="864"/>
        <w:tab w:val="num" w:pos="3600"/>
      </w:tabs>
      <w:spacing w:before="240" w:after="60"/>
      <w:ind w:left="3600" w:hanging="360"/>
      <w:outlineLvl w:val="3"/>
    </w:pPr>
    <w:rPr>
      <w:b/>
      <w:bCs/>
    </w:rPr>
  </w:style>
  <w:style w:type="paragraph" w:styleId="Heading5">
    <w:name w:val="heading 5"/>
    <w:basedOn w:val="Normal"/>
    <w:next w:val="Normal"/>
    <w:link w:val="Heading5Char"/>
    <w:qFormat/>
    <w:rsid w:val="00C20D7C"/>
    <w:pPr>
      <w:numPr>
        <w:ilvl w:val="4"/>
        <w:numId w:val="8"/>
      </w:numPr>
      <w:tabs>
        <w:tab w:val="clear" w:pos="1008"/>
        <w:tab w:val="num" w:pos="4320"/>
      </w:tabs>
      <w:spacing w:before="240" w:after="60"/>
      <w:ind w:left="4320" w:hanging="360"/>
      <w:outlineLvl w:val="4"/>
    </w:pPr>
    <w:rPr>
      <w:rFonts w:ascii="Helvetica" w:hAnsi="Helvetica"/>
      <w:b/>
      <w:bCs/>
      <w:sz w:val="20"/>
      <w:szCs w:val="20"/>
    </w:rPr>
  </w:style>
  <w:style w:type="paragraph" w:styleId="Heading6">
    <w:name w:val="heading 6"/>
    <w:basedOn w:val="Normal"/>
    <w:next w:val="Normal"/>
    <w:link w:val="Heading6Char"/>
    <w:qFormat/>
    <w:rsid w:val="008E1A4E"/>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qFormat/>
    <w:rsid w:val="008E1A4E"/>
    <w:pPr>
      <w:tabs>
        <w:tab w:val="num" w:pos="1296"/>
      </w:tabs>
      <w:spacing w:before="240" w:after="60"/>
      <w:ind w:left="1296" w:hanging="1296"/>
      <w:outlineLvl w:val="6"/>
    </w:pPr>
  </w:style>
  <w:style w:type="paragraph" w:styleId="Heading8">
    <w:name w:val="heading 8"/>
    <w:basedOn w:val="Normal"/>
    <w:next w:val="Normal"/>
    <w:link w:val="Heading8Char"/>
    <w:qFormat/>
    <w:rsid w:val="008E1A4E"/>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8E1A4E"/>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rPr>
  </w:style>
  <w:style w:type="character" w:customStyle="1" w:styleId="Heading2Char">
    <w:name w:val="Heading 2 Char"/>
    <w:basedOn w:val="DefaultParagraphFont"/>
    <w:link w:val="Heading2"/>
    <w:rsid w:val="00C20D7C"/>
    <w:rPr>
      <w:rFonts w:eastAsia="Times New Roman" w:cs="Arial"/>
      <w:b/>
      <w:bCs/>
      <w:sz w:val="26"/>
      <w:szCs w:val="26"/>
    </w:rPr>
  </w:style>
  <w:style w:type="character" w:customStyle="1" w:styleId="Heading5Char">
    <w:name w:val="Heading 5 Char"/>
    <w:basedOn w:val="DefaultParagraphFont"/>
    <w:link w:val="Heading5"/>
    <w:rsid w:val="00C20D7C"/>
    <w:rPr>
      <w:rFonts w:ascii="Helvetica" w:eastAsia="Times New Roman" w:hAnsi="Helvetica" w:cs="Times New Roman"/>
      <w:b/>
      <w:bCs/>
      <w:sz w:val="20"/>
      <w:szCs w:val="20"/>
    </w:rPr>
  </w:style>
  <w:style w:type="character" w:customStyle="1" w:styleId="Heading3Char">
    <w:name w:val="Heading 3 Char"/>
    <w:basedOn w:val="DefaultParagraphFont"/>
    <w:link w:val="Heading3"/>
    <w:rsid w:val="00C20D7C"/>
    <w:rPr>
      <w:rFonts w:eastAsia="Times New Roman" w:cs="Arial"/>
      <w:b/>
      <w:bCs/>
    </w:rPr>
  </w:style>
  <w:style w:type="character" w:customStyle="1" w:styleId="Heading4Char">
    <w:name w:val="Heading 4 Char"/>
    <w:basedOn w:val="DefaultParagraphFont"/>
    <w:link w:val="Heading4"/>
    <w:rsid w:val="00C20D7C"/>
    <w:rPr>
      <w:rFonts w:eastAsia="Times New Roman" w:cs="Times New Roman"/>
      <w:b/>
      <w:bCs/>
    </w:rPr>
  </w:style>
  <w:style w:type="character" w:customStyle="1" w:styleId="Heading6Char">
    <w:name w:val="Heading 6 Char"/>
    <w:basedOn w:val="DefaultParagraphFont"/>
    <w:link w:val="Heading6"/>
    <w:rsid w:val="008E1A4E"/>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8E1A4E"/>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8E1A4E"/>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8E1A4E"/>
    <w:rPr>
      <w:rFonts w:ascii="Arial" w:eastAsia="Times New Roman" w:hAnsi="Arial" w:cs="Arial"/>
      <w:kern w:val="0"/>
      <w:sz w:val="22"/>
      <w:szCs w:val="22"/>
      <w14:ligatures w14:val="none"/>
    </w:rPr>
  </w:style>
  <w:style w:type="paragraph" w:styleId="Header">
    <w:name w:val="header"/>
    <w:basedOn w:val="Normal"/>
    <w:link w:val="HeaderChar"/>
    <w:unhideWhenUsed/>
    <w:rsid w:val="00EB4B23"/>
    <w:pPr>
      <w:tabs>
        <w:tab w:val="center" w:pos="4680"/>
        <w:tab w:val="right" w:pos="9360"/>
      </w:tabs>
    </w:pPr>
  </w:style>
  <w:style w:type="character" w:customStyle="1" w:styleId="HeaderChar">
    <w:name w:val="Header Char"/>
    <w:basedOn w:val="DefaultParagraphFont"/>
    <w:link w:val="Header"/>
    <w:rsid w:val="00EB4B23"/>
    <w:rPr>
      <w:rFonts w:ascii="Times New Roman" w:eastAsia="Times New Roman" w:hAnsi="Times New Roman" w:cs="Times New Roman"/>
      <w:kern w:val="0"/>
      <w14:ligatures w14:val="none"/>
    </w:rPr>
  </w:style>
  <w:style w:type="paragraph" w:styleId="TOC1">
    <w:name w:val="toc 1"/>
    <w:basedOn w:val="Normal"/>
    <w:next w:val="Normal"/>
    <w:autoRedefine/>
    <w:uiPriority w:val="39"/>
    <w:semiHidden/>
    <w:unhideWhenUsed/>
    <w:rsid w:val="008E1A4E"/>
    <w:pPr>
      <w:spacing w:after="100"/>
    </w:pPr>
  </w:style>
  <w:style w:type="numbering" w:customStyle="1" w:styleId="CurrentList1">
    <w:name w:val="Current List1"/>
    <w:uiPriority w:val="99"/>
    <w:rsid w:val="008E1A4E"/>
    <w:pPr>
      <w:numPr>
        <w:numId w:val="10"/>
      </w:numPr>
    </w:pPr>
  </w:style>
  <w:style w:type="paragraph" w:styleId="Footer">
    <w:name w:val="footer"/>
    <w:basedOn w:val="Normal"/>
    <w:link w:val="FooterChar"/>
    <w:unhideWhenUsed/>
    <w:rsid w:val="00EB4B23"/>
    <w:pPr>
      <w:tabs>
        <w:tab w:val="center" w:pos="4680"/>
        <w:tab w:val="right" w:pos="9360"/>
      </w:tabs>
    </w:pPr>
  </w:style>
  <w:style w:type="character" w:customStyle="1" w:styleId="FooterChar">
    <w:name w:val="Footer Char"/>
    <w:basedOn w:val="DefaultParagraphFont"/>
    <w:link w:val="Footer"/>
    <w:rsid w:val="00EB4B23"/>
    <w:rPr>
      <w:rFonts w:ascii="Times New Roman" w:eastAsia="Times New Roman" w:hAnsi="Times New Roman" w:cs="Times New Roman"/>
      <w:kern w:val="0"/>
      <w14:ligatures w14:val="none"/>
    </w:rPr>
  </w:style>
  <w:style w:type="character" w:styleId="PageNumber">
    <w:name w:val="page number"/>
    <w:basedOn w:val="DefaultParagraphFont"/>
    <w:uiPriority w:val="99"/>
    <w:unhideWhenUsed/>
    <w:rsid w:val="00EB4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wmf"/><Relationship Id="rId117" Type="http://schemas.openxmlformats.org/officeDocument/2006/relationships/header" Target="header2.xml"/><Relationship Id="rId21" Type="http://schemas.openxmlformats.org/officeDocument/2006/relationships/image" Target="media/image15.wmf"/><Relationship Id="rId42" Type="http://schemas.openxmlformats.org/officeDocument/2006/relationships/image" Target="media/image36.wmf"/><Relationship Id="rId47" Type="http://schemas.openxmlformats.org/officeDocument/2006/relationships/image" Target="media/image41.wmf"/><Relationship Id="rId63" Type="http://schemas.openxmlformats.org/officeDocument/2006/relationships/image" Target="media/image56.png"/><Relationship Id="rId68" Type="http://schemas.openxmlformats.org/officeDocument/2006/relationships/image" Target="media/image61.wmf"/><Relationship Id="rId84" Type="http://schemas.openxmlformats.org/officeDocument/2006/relationships/image" Target="media/image77.wmf"/><Relationship Id="rId89" Type="http://schemas.openxmlformats.org/officeDocument/2006/relationships/image" Target="media/image82.wmf"/><Relationship Id="rId112" Type="http://schemas.openxmlformats.org/officeDocument/2006/relationships/image" Target="media/image105.wmf"/><Relationship Id="rId16" Type="http://schemas.openxmlformats.org/officeDocument/2006/relationships/image" Target="media/image10.wmf"/><Relationship Id="rId107" Type="http://schemas.openxmlformats.org/officeDocument/2006/relationships/image" Target="media/image100.wmf"/><Relationship Id="rId11" Type="http://schemas.openxmlformats.org/officeDocument/2006/relationships/image" Target="media/image5.wmf"/><Relationship Id="rId32" Type="http://schemas.openxmlformats.org/officeDocument/2006/relationships/image" Target="media/image26.wmf"/><Relationship Id="rId37" Type="http://schemas.openxmlformats.org/officeDocument/2006/relationships/image" Target="media/image31.wmf"/><Relationship Id="rId53" Type="http://schemas.openxmlformats.org/officeDocument/2006/relationships/image" Target="media/image47.wmf"/><Relationship Id="rId58" Type="http://schemas.openxmlformats.org/officeDocument/2006/relationships/image" Target="media/image51.wmf"/><Relationship Id="rId74" Type="http://schemas.openxmlformats.org/officeDocument/2006/relationships/image" Target="media/image67.wmf"/><Relationship Id="rId79" Type="http://schemas.openxmlformats.org/officeDocument/2006/relationships/image" Target="media/image72.wmf"/><Relationship Id="rId102" Type="http://schemas.openxmlformats.org/officeDocument/2006/relationships/image" Target="media/image95.wmf"/><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3.wmf"/><Relationship Id="rId95" Type="http://schemas.openxmlformats.org/officeDocument/2006/relationships/image" Target="media/image88.wmf"/><Relationship Id="rId22" Type="http://schemas.openxmlformats.org/officeDocument/2006/relationships/image" Target="media/image16.wmf"/><Relationship Id="rId27" Type="http://schemas.openxmlformats.org/officeDocument/2006/relationships/image" Target="media/image21.wmf"/><Relationship Id="rId43" Type="http://schemas.openxmlformats.org/officeDocument/2006/relationships/image" Target="media/image37.wmf"/><Relationship Id="rId48" Type="http://schemas.openxmlformats.org/officeDocument/2006/relationships/image" Target="media/image42.wmf"/><Relationship Id="rId64" Type="http://schemas.openxmlformats.org/officeDocument/2006/relationships/image" Target="media/image57.png"/><Relationship Id="rId69" Type="http://schemas.openxmlformats.org/officeDocument/2006/relationships/image" Target="media/image62.wmf"/><Relationship Id="rId113" Type="http://schemas.openxmlformats.org/officeDocument/2006/relationships/image" Target="media/image106.wmf"/><Relationship Id="rId118" Type="http://schemas.openxmlformats.org/officeDocument/2006/relationships/footer" Target="footer1.xml"/><Relationship Id="rId80" Type="http://schemas.openxmlformats.org/officeDocument/2006/relationships/image" Target="media/image73.wmf"/><Relationship Id="rId85" Type="http://schemas.openxmlformats.org/officeDocument/2006/relationships/image" Target="media/image78.wmf"/><Relationship Id="rId12" Type="http://schemas.openxmlformats.org/officeDocument/2006/relationships/image" Target="media/image6.wmf"/><Relationship Id="rId17" Type="http://schemas.openxmlformats.org/officeDocument/2006/relationships/image" Target="media/image11.wmf"/><Relationship Id="rId33" Type="http://schemas.openxmlformats.org/officeDocument/2006/relationships/image" Target="media/image27.wmf"/><Relationship Id="rId38" Type="http://schemas.openxmlformats.org/officeDocument/2006/relationships/image" Target="media/image32.wmf"/><Relationship Id="rId59" Type="http://schemas.openxmlformats.org/officeDocument/2006/relationships/image" Target="media/image52.wmf"/><Relationship Id="rId103" Type="http://schemas.openxmlformats.org/officeDocument/2006/relationships/image" Target="media/image96.wmf"/><Relationship Id="rId108" Type="http://schemas.openxmlformats.org/officeDocument/2006/relationships/image" Target="media/image101.wmf"/><Relationship Id="rId124" Type="http://schemas.openxmlformats.org/officeDocument/2006/relationships/theme" Target="theme/theme1.xml"/><Relationship Id="rId54" Type="http://schemas.openxmlformats.org/officeDocument/2006/relationships/image" Target="media/image48.wmf"/><Relationship Id="rId70" Type="http://schemas.openxmlformats.org/officeDocument/2006/relationships/image" Target="media/image63.wmf"/><Relationship Id="rId75" Type="http://schemas.openxmlformats.org/officeDocument/2006/relationships/image" Target="media/image68.wmf"/><Relationship Id="rId91" Type="http://schemas.openxmlformats.org/officeDocument/2006/relationships/image" Target="media/image84.wmf"/><Relationship Id="rId96" Type="http://schemas.openxmlformats.org/officeDocument/2006/relationships/image" Target="media/image89.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7.wmf"/><Relationship Id="rId119" Type="http://schemas.openxmlformats.org/officeDocument/2006/relationships/footer" Target="footer2.xml"/><Relationship Id="rId44" Type="http://schemas.openxmlformats.org/officeDocument/2006/relationships/image" Target="media/image38.wmf"/><Relationship Id="rId60" Type="http://schemas.openxmlformats.org/officeDocument/2006/relationships/image" Target="media/image53.wmf"/><Relationship Id="rId65" Type="http://schemas.openxmlformats.org/officeDocument/2006/relationships/image" Target="media/image58.wmf"/><Relationship Id="rId81" Type="http://schemas.openxmlformats.org/officeDocument/2006/relationships/image" Target="media/image74.wmf"/><Relationship Id="rId86" Type="http://schemas.openxmlformats.org/officeDocument/2006/relationships/image" Target="media/image79.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7.wmf"/><Relationship Id="rId18" Type="http://schemas.openxmlformats.org/officeDocument/2006/relationships/image" Target="media/image12.wmf"/><Relationship Id="rId39" Type="http://schemas.openxmlformats.org/officeDocument/2006/relationships/image" Target="media/image33.wmf"/><Relationship Id="rId109" Type="http://schemas.openxmlformats.org/officeDocument/2006/relationships/image" Target="media/image102.wmf"/><Relationship Id="rId34" Type="http://schemas.openxmlformats.org/officeDocument/2006/relationships/image" Target="media/image28.wmf"/><Relationship Id="rId50" Type="http://schemas.openxmlformats.org/officeDocument/2006/relationships/image" Target="media/image44.wmf"/><Relationship Id="rId55" Type="http://schemas.openxmlformats.org/officeDocument/2006/relationships/image" Target="media/image49.wmf"/><Relationship Id="rId76" Type="http://schemas.openxmlformats.org/officeDocument/2006/relationships/image" Target="media/image69.wmf"/><Relationship Id="rId97" Type="http://schemas.openxmlformats.org/officeDocument/2006/relationships/image" Target="media/image90.wmf"/><Relationship Id="rId104" Type="http://schemas.openxmlformats.org/officeDocument/2006/relationships/image" Target="media/image97.wmf"/><Relationship Id="rId120" Type="http://schemas.openxmlformats.org/officeDocument/2006/relationships/header" Target="header3.xml"/><Relationship Id="rId7" Type="http://schemas.openxmlformats.org/officeDocument/2006/relationships/image" Target="media/image1.wmf"/><Relationship Id="rId71" Type="http://schemas.openxmlformats.org/officeDocument/2006/relationships/image" Target="media/image64.wmf"/><Relationship Id="rId92" Type="http://schemas.openxmlformats.org/officeDocument/2006/relationships/image" Target="media/image85.wmf"/><Relationship Id="rId2" Type="http://schemas.openxmlformats.org/officeDocument/2006/relationships/styles" Target="styles.xml"/><Relationship Id="rId29" Type="http://schemas.openxmlformats.org/officeDocument/2006/relationships/image" Target="media/image23.wmf"/><Relationship Id="rId24" Type="http://schemas.openxmlformats.org/officeDocument/2006/relationships/image" Target="media/image18.wmf"/><Relationship Id="rId40" Type="http://schemas.openxmlformats.org/officeDocument/2006/relationships/image" Target="media/image34.wmf"/><Relationship Id="rId45" Type="http://schemas.openxmlformats.org/officeDocument/2006/relationships/image" Target="media/image39.wmf"/><Relationship Id="rId66" Type="http://schemas.openxmlformats.org/officeDocument/2006/relationships/image" Target="media/image59.wmf"/><Relationship Id="rId87" Type="http://schemas.openxmlformats.org/officeDocument/2006/relationships/image" Target="media/image80.wmf"/><Relationship Id="rId110" Type="http://schemas.openxmlformats.org/officeDocument/2006/relationships/image" Target="media/image103.wmf"/><Relationship Id="rId115" Type="http://schemas.openxmlformats.org/officeDocument/2006/relationships/image" Target="media/image108.wmf"/><Relationship Id="rId61" Type="http://schemas.openxmlformats.org/officeDocument/2006/relationships/image" Target="media/image54.wmf"/><Relationship Id="rId82" Type="http://schemas.openxmlformats.org/officeDocument/2006/relationships/image" Target="media/image75.wmf"/><Relationship Id="rId19" Type="http://schemas.openxmlformats.org/officeDocument/2006/relationships/image" Target="media/image13.wmf"/><Relationship Id="rId14" Type="http://schemas.openxmlformats.org/officeDocument/2006/relationships/image" Target="media/image8.wmf"/><Relationship Id="rId30" Type="http://schemas.openxmlformats.org/officeDocument/2006/relationships/image" Target="media/image24.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0.wmf"/><Relationship Id="rId100" Type="http://schemas.openxmlformats.org/officeDocument/2006/relationships/image" Target="media/image93.wmf"/><Relationship Id="rId105" Type="http://schemas.openxmlformats.org/officeDocument/2006/relationships/image" Target="media/image98.wmf"/><Relationship Id="rId8" Type="http://schemas.openxmlformats.org/officeDocument/2006/relationships/image" Target="media/image2.wmf"/><Relationship Id="rId51" Type="http://schemas.openxmlformats.org/officeDocument/2006/relationships/image" Target="media/image45.wmf"/><Relationship Id="rId72" Type="http://schemas.openxmlformats.org/officeDocument/2006/relationships/image" Target="media/image65.wmf"/><Relationship Id="rId93" Type="http://schemas.openxmlformats.org/officeDocument/2006/relationships/image" Target="media/image86.wmf"/><Relationship Id="rId98" Type="http://schemas.openxmlformats.org/officeDocument/2006/relationships/image" Target="media/image91.wmf"/><Relationship Id="rId121"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0.wmf"/><Relationship Id="rId116" Type="http://schemas.openxmlformats.org/officeDocument/2006/relationships/header" Target="header1.xml"/><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5.wmf"/><Relationship Id="rId83" Type="http://schemas.openxmlformats.org/officeDocument/2006/relationships/image" Target="media/image76.wmf"/><Relationship Id="rId88" Type="http://schemas.openxmlformats.org/officeDocument/2006/relationships/image" Target="media/image81.wmf"/><Relationship Id="rId111" Type="http://schemas.openxmlformats.org/officeDocument/2006/relationships/image" Target="media/image104.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oleObject" Target="embeddings/oleObject1.bin"/><Relationship Id="rId106" Type="http://schemas.openxmlformats.org/officeDocument/2006/relationships/image" Target="media/image99.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6.wmf"/><Relationship Id="rId78" Type="http://schemas.openxmlformats.org/officeDocument/2006/relationships/image" Target="media/image71.wmf"/><Relationship Id="rId94" Type="http://schemas.openxmlformats.org/officeDocument/2006/relationships/image" Target="media/image87.wmf"/><Relationship Id="rId99" Type="http://schemas.openxmlformats.org/officeDocument/2006/relationships/image" Target="media/image92.wmf"/><Relationship Id="rId101" Type="http://schemas.openxmlformats.org/officeDocument/2006/relationships/image" Target="media/image94.wmf"/><Relationship Id="rId1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C9C151-820B-BA48-B9DA-CD20D416F052}">
  <we:reference id="wa104381909" version="3.20.0.0" store="en-US" storeType="OMEX"/>
  <we:alternateReferences>
    <we:reference id="wa104381909" version="3.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4 - Transform Theory.dotx</Template>
  <TotalTime>39</TotalTime>
  <Pages>1</Pages>
  <Words>2323</Words>
  <Characters>13244</Characters>
  <Application>Microsoft Office Word</Application>
  <DocSecurity>0</DocSecurity>
  <Lines>110</Lines>
  <Paragraphs>31</Paragraphs>
  <ScaleCrop>false</ScaleCrop>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5</cp:revision>
  <dcterms:created xsi:type="dcterms:W3CDTF">2025-09-25T20:53:00Z</dcterms:created>
  <dcterms:modified xsi:type="dcterms:W3CDTF">2026-05-17T21:29:00Z</dcterms:modified>
</cp:coreProperties>
</file>