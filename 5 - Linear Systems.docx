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5D2B" w:rsidRDefault="00005D2B" w:rsidP="00D217BC"/>
    <w:p w:rsidR="00005D2B" w:rsidRPr="00A10944" w:rsidRDefault="00005D2B" w:rsidP="00D217BC">
      <w:pPr>
        <w:pStyle w:val="Heading1"/>
      </w:pPr>
      <w:bookmarkStart w:id="0" w:name="_Toc209776407"/>
      <w:bookmarkStart w:id="1" w:name="_Toc209776929"/>
      <w:bookmarkStart w:id="2" w:name="_Toc209781700"/>
      <w:bookmarkStart w:id="3" w:name="_Toc209787440"/>
      <w:bookmarkStart w:id="4" w:name="_Toc229857072"/>
      <w:bookmarkStart w:id="5" w:name="_Toc229926126"/>
      <w:r>
        <w:t>Linear Systems</w:t>
      </w:r>
      <w:bookmarkEnd w:id="0"/>
      <w:bookmarkEnd w:id="1"/>
      <w:bookmarkEnd w:id="2"/>
      <w:bookmarkEnd w:id="3"/>
      <w:bookmarkEnd w:id="4"/>
      <w:bookmarkEnd w:id="5"/>
    </w:p>
    <w:p w:rsidR="00005D2B" w:rsidRPr="00FF350B" w:rsidRDefault="00005D2B" w:rsidP="00D217BC"/>
    <w:p w:rsidR="00005D2B" w:rsidRPr="00FF350B" w:rsidRDefault="00005D2B" w:rsidP="00D217BC">
      <w:r w:rsidRPr="00FF350B">
        <w:t>What can you do if it’s not linear?...Make or pretend it’s linear.</w:t>
      </w:r>
    </w:p>
    <w:p w:rsidR="00005D2B" w:rsidRPr="00FF350B" w:rsidRDefault="00005D2B" w:rsidP="00D217BC"/>
    <w:p w:rsidR="00005D2B" w:rsidRPr="00FF350B" w:rsidRDefault="00005D2B" w:rsidP="00D217BC"/>
    <w:p w:rsidR="00005D2B" w:rsidRPr="00991DAA" w:rsidRDefault="00005D2B" w:rsidP="00005D2B">
      <w:pPr>
        <w:pStyle w:val="Heading2"/>
        <w:numPr>
          <w:ilvl w:val="1"/>
          <w:numId w:val="13"/>
        </w:numPr>
      </w:pPr>
      <w:bookmarkStart w:id="6" w:name="_Toc280363583"/>
      <w:bookmarkStart w:id="7" w:name="_Toc209776408"/>
      <w:bookmarkStart w:id="8" w:name="_Toc209776930"/>
      <w:bookmarkStart w:id="9" w:name="_Toc209781701"/>
      <w:bookmarkStart w:id="10" w:name="_Toc209787441"/>
      <w:bookmarkStart w:id="11" w:name="_Toc229857073"/>
      <w:bookmarkStart w:id="12" w:name="_Toc229926127"/>
      <w:r w:rsidRPr="00991DAA">
        <w:t>Linearity</w:t>
      </w:r>
      <w:bookmarkEnd w:id="6"/>
      <w:bookmarkEnd w:id="7"/>
      <w:bookmarkEnd w:id="8"/>
      <w:bookmarkEnd w:id="9"/>
      <w:bookmarkEnd w:id="10"/>
      <w:bookmarkEnd w:id="11"/>
      <w:bookmarkEnd w:id="12"/>
    </w:p>
    <w:p w:rsidR="00005D2B" w:rsidRPr="00FF350B" w:rsidRDefault="00005D2B" w:rsidP="00D217BC"/>
    <w:p w:rsidR="00005D2B" w:rsidRPr="00FF350B" w:rsidRDefault="00005D2B" w:rsidP="00D217BC">
      <w:r w:rsidRPr="00FF350B">
        <w:t>A system</w:t>
      </w:r>
      <w:r w:rsidRPr="00FF350B">
        <w:rPr>
          <w:noProof/>
          <w:position w:val="-4"/>
        </w:rPr>
        <w:drawing>
          <wp:inline distT="0" distB="0" distL="0" distR="0" wp14:anchorId="7117604E" wp14:editId="28D67963">
            <wp:extent cx="142875" cy="171450"/>
            <wp:effectExtent l="0" t="0" r="9525" b="0"/>
            <wp:docPr id="951033943" name="Picture 951033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875" cy="171450"/>
                    </a:xfrm>
                    <a:prstGeom prst="rect">
                      <a:avLst/>
                    </a:prstGeom>
                    <a:noFill/>
                    <a:ln>
                      <a:noFill/>
                    </a:ln>
                  </pic:spPr>
                </pic:pic>
              </a:graphicData>
            </a:graphic>
          </wp:inline>
        </w:drawing>
      </w:r>
      <w:r w:rsidRPr="00FF350B">
        <w:t>is linear if it satisfies the properties of additivity (superposition) and homogeneity (scaling) so that</w:t>
      </w:r>
    </w:p>
    <w:p w:rsidR="00005D2B" w:rsidRPr="00FF350B" w:rsidRDefault="00005D2B" w:rsidP="00D217BC"/>
    <w:p w:rsidR="00005D2B" w:rsidRPr="00FF350B" w:rsidRDefault="00005D2B" w:rsidP="00D217BC">
      <w:pPr>
        <w:tabs>
          <w:tab w:val="center" w:pos="4320"/>
          <w:tab w:val="right" w:pos="8640"/>
        </w:tabs>
      </w:pPr>
      <w:r w:rsidRPr="00FF350B">
        <w:tab/>
      </w:r>
      <w:r w:rsidRPr="00FF350B">
        <w:rPr>
          <w:noProof/>
          <w:position w:val="-30"/>
        </w:rPr>
        <w:drawing>
          <wp:inline distT="0" distB="0" distL="0" distR="0" wp14:anchorId="46FB97C4" wp14:editId="3CFA1B03">
            <wp:extent cx="1685925" cy="466725"/>
            <wp:effectExtent l="0" t="0" r="9525" b="9525"/>
            <wp:docPr id="232700844" name="Picture 232700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85925" cy="466725"/>
                    </a:xfrm>
                    <a:prstGeom prst="rect">
                      <a:avLst/>
                    </a:prstGeom>
                    <a:noFill/>
                    <a:ln>
                      <a:noFill/>
                    </a:ln>
                  </pic:spPr>
                </pic:pic>
              </a:graphicData>
            </a:graphic>
          </wp:inline>
        </w:drawing>
      </w:r>
      <w:r w:rsidRPr="00FF350B">
        <w:tab/>
      </w:r>
      <w:r w:rsidRPr="00FF350B">
        <w:fldChar w:fldCharType="begin"/>
      </w:r>
      <w:r w:rsidRPr="00FF350B">
        <w:instrText xml:space="preserve"> MACROBUTTON MTPlaceRef \* MERGEFORMAT </w:instrText>
      </w:r>
      <w:r w:rsidRPr="00FF350B">
        <w:fldChar w:fldCharType="begin"/>
      </w:r>
      <w:r w:rsidRPr="00FF350B">
        <w:instrText xml:space="preserve"> SEQ MTEqn \h \* MERGEFORMAT </w:instrText>
      </w:r>
      <w:r w:rsidRPr="00FF350B">
        <w:fldChar w:fldCharType="end"/>
      </w:r>
      <w:r w:rsidRPr="00FF350B">
        <w:instrText>(</w:instrText>
      </w:r>
      <w:fldSimple w:instr=" SEQ MTSec \c \* Arabic \* MERGEFORMAT ">
        <w:r>
          <w:rPr>
            <w:noProof/>
          </w:rPr>
          <w:instrText>5</w:instrText>
        </w:r>
      </w:fldSimple>
      <w:r w:rsidRPr="00FF350B">
        <w:instrText>.</w:instrText>
      </w:r>
      <w:fldSimple w:instr=" SEQ MTEqn \c \* Arabic \* MERGEFORMAT ">
        <w:r>
          <w:rPr>
            <w:noProof/>
          </w:rPr>
          <w:instrText>1</w:instrText>
        </w:r>
      </w:fldSimple>
      <w:r w:rsidRPr="00FF350B">
        <w:instrText>)</w:instrText>
      </w:r>
      <w:r w:rsidRPr="00FF350B">
        <w:fldChar w:fldCharType="end"/>
      </w:r>
    </w:p>
    <w:p w:rsidR="00005D2B" w:rsidRPr="00FF350B" w:rsidRDefault="00005D2B" w:rsidP="00D217BC"/>
    <w:p w:rsidR="00005D2B" w:rsidRPr="00FF350B" w:rsidRDefault="00005D2B" w:rsidP="00D217BC">
      <w:r w:rsidRPr="00FF350B">
        <w:t xml:space="preserve">where </w:t>
      </w:r>
      <w:r w:rsidRPr="00FF350B">
        <w:rPr>
          <w:noProof/>
          <w:position w:val="-16"/>
        </w:rPr>
        <w:drawing>
          <wp:inline distT="0" distB="0" distL="0" distR="0" wp14:anchorId="61EB0FA4" wp14:editId="11C3E058">
            <wp:extent cx="1028700" cy="285750"/>
            <wp:effectExtent l="0" t="0" r="0" b="0"/>
            <wp:docPr id="185996848" name="Picture 185996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28700" cy="285750"/>
                    </a:xfrm>
                    <a:prstGeom prst="rect">
                      <a:avLst/>
                    </a:prstGeom>
                    <a:noFill/>
                    <a:ln>
                      <a:noFill/>
                    </a:ln>
                  </pic:spPr>
                </pic:pic>
              </a:graphicData>
            </a:graphic>
          </wp:inline>
        </w:drawing>
      </w:r>
      <w:r w:rsidRPr="00FF350B">
        <w:t xml:space="preserve"> and for scalars </w:t>
      </w:r>
      <w:r w:rsidRPr="00FF350B">
        <w:rPr>
          <w:noProof/>
          <w:position w:val="-10"/>
        </w:rPr>
        <w:drawing>
          <wp:inline distT="0" distB="0" distL="0" distR="0" wp14:anchorId="22825AAD" wp14:editId="7DDD55FE">
            <wp:extent cx="161925" cy="200025"/>
            <wp:effectExtent l="0" t="0" r="9525" b="9525"/>
            <wp:docPr id="375078563" name="Picture 375078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1925" cy="200025"/>
                    </a:xfrm>
                    <a:prstGeom prst="rect">
                      <a:avLst/>
                    </a:prstGeom>
                    <a:noFill/>
                    <a:ln>
                      <a:noFill/>
                    </a:ln>
                  </pic:spPr>
                </pic:pic>
              </a:graphicData>
            </a:graphic>
          </wp:inline>
        </w:drawing>
      </w:r>
      <w:r w:rsidRPr="00FF350B">
        <w:t xml:space="preserve">.  The input may be expressed as a sequence of shifted and scaled delta functions via the </w:t>
      </w:r>
      <w:r w:rsidRPr="00FF350B">
        <w:rPr>
          <w:i/>
          <w:iCs/>
        </w:rPr>
        <w:t>sifting property</w:t>
      </w:r>
    </w:p>
    <w:p w:rsidR="00005D2B" w:rsidRPr="00FF350B" w:rsidRDefault="00005D2B" w:rsidP="00D217BC"/>
    <w:p w:rsidR="00005D2B" w:rsidRPr="00FF350B" w:rsidRDefault="00005D2B" w:rsidP="00D217BC">
      <w:pPr>
        <w:tabs>
          <w:tab w:val="center" w:pos="4320"/>
          <w:tab w:val="right" w:pos="8640"/>
        </w:tabs>
      </w:pPr>
      <w:r w:rsidRPr="00FF350B">
        <w:tab/>
      </w:r>
      <w:r w:rsidRPr="00FF350B">
        <w:rPr>
          <w:noProof/>
          <w:position w:val="-32"/>
        </w:rPr>
        <w:drawing>
          <wp:inline distT="0" distB="0" distL="0" distR="0" wp14:anchorId="2F38E57D" wp14:editId="34C8BBC3">
            <wp:extent cx="1524000" cy="381000"/>
            <wp:effectExtent l="0" t="0" r="0" b="0"/>
            <wp:docPr id="1267430374" name="Picture 1267430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4000" cy="381000"/>
                    </a:xfrm>
                    <a:prstGeom prst="rect">
                      <a:avLst/>
                    </a:prstGeom>
                    <a:noFill/>
                    <a:ln>
                      <a:noFill/>
                    </a:ln>
                  </pic:spPr>
                </pic:pic>
              </a:graphicData>
            </a:graphic>
          </wp:inline>
        </w:drawing>
      </w:r>
      <w:r w:rsidRPr="00FF350B">
        <w:tab/>
      </w:r>
      <w:r w:rsidRPr="00FF350B">
        <w:fldChar w:fldCharType="begin"/>
      </w:r>
      <w:r w:rsidRPr="00FF350B">
        <w:instrText xml:space="preserve"> MACROBUTTON MTPlaceRef \* MERGEFORMAT </w:instrText>
      </w:r>
      <w:r w:rsidRPr="00FF350B">
        <w:fldChar w:fldCharType="begin"/>
      </w:r>
      <w:r w:rsidRPr="00FF350B">
        <w:instrText xml:space="preserve"> SEQ MTEqn \h \* MERGEFORMAT </w:instrText>
      </w:r>
      <w:r w:rsidRPr="00FF350B">
        <w:fldChar w:fldCharType="end"/>
      </w:r>
      <w:bookmarkStart w:id="13" w:name="ZEqnNum789004"/>
      <w:r w:rsidRPr="00FF350B">
        <w:instrText>(</w:instrText>
      </w:r>
      <w:fldSimple w:instr=" SEQ MTSec \c \* Arabic \* MERGEFORMAT ">
        <w:r>
          <w:rPr>
            <w:noProof/>
          </w:rPr>
          <w:instrText>5</w:instrText>
        </w:r>
      </w:fldSimple>
      <w:r w:rsidRPr="00FF350B">
        <w:instrText>.</w:instrText>
      </w:r>
      <w:fldSimple w:instr=" SEQ MTEqn \c \* Arabic \* MERGEFORMAT ">
        <w:r>
          <w:rPr>
            <w:noProof/>
          </w:rPr>
          <w:instrText>2</w:instrText>
        </w:r>
      </w:fldSimple>
      <w:r w:rsidRPr="00FF350B">
        <w:instrText>)</w:instrText>
      </w:r>
      <w:bookmarkEnd w:id="13"/>
      <w:r w:rsidRPr="00FF350B">
        <w:fldChar w:fldCharType="end"/>
      </w:r>
    </w:p>
    <w:p w:rsidR="00005D2B" w:rsidRPr="00FF350B" w:rsidRDefault="00005D2B" w:rsidP="00D217BC"/>
    <w:p w:rsidR="00005D2B" w:rsidRPr="00FF350B" w:rsidRDefault="00005D2B" w:rsidP="00D217BC">
      <w:r w:rsidRPr="00FF350B">
        <w:t xml:space="preserve">where </w:t>
      </w:r>
      <w:r w:rsidRPr="00FF350B">
        <w:rPr>
          <w:noProof/>
          <w:position w:val="-4"/>
        </w:rPr>
        <w:drawing>
          <wp:inline distT="0" distB="0" distL="0" distR="0" wp14:anchorId="13D7E908" wp14:editId="5D138C6E">
            <wp:extent cx="171450" cy="171450"/>
            <wp:effectExtent l="0" t="0" r="0" b="0"/>
            <wp:docPr id="1432072718" name="Picture 1432072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r w:rsidRPr="00FF350B">
        <w:t xml:space="preserve">is the support of </w:t>
      </w:r>
      <w:r w:rsidRPr="00FF350B">
        <w:rPr>
          <w:noProof/>
          <w:position w:val="-10"/>
        </w:rPr>
        <w:drawing>
          <wp:inline distT="0" distB="0" distL="0" distR="0" wp14:anchorId="51FF3E76" wp14:editId="480C214A">
            <wp:extent cx="276225" cy="200025"/>
            <wp:effectExtent l="0" t="0" r="9525" b="9525"/>
            <wp:docPr id="710501976" name="Picture 710501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FF350B">
        <w:t xml:space="preserve"> and </w:t>
      </w:r>
      <w:r w:rsidRPr="00FF350B">
        <w:rPr>
          <w:noProof/>
          <w:position w:val="-10"/>
        </w:rPr>
        <w:drawing>
          <wp:inline distT="0" distB="0" distL="0" distR="0" wp14:anchorId="1465E75B" wp14:editId="24694EE0">
            <wp:extent cx="304800" cy="190500"/>
            <wp:effectExtent l="0" t="0" r="0" b="0"/>
            <wp:docPr id="1798013134" name="Picture 1798013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4800" cy="190500"/>
                    </a:xfrm>
                    <a:prstGeom prst="rect">
                      <a:avLst/>
                    </a:prstGeom>
                    <a:noFill/>
                    <a:ln>
                      <a:noFill/>
                    </a:ln>
                  </pic:spPr>
                </pic:pic>
              </a:graphicData>
            </a:graphic>
          </wp:inline>
        </w:drawing>
      </w:r>
      <w:r w:rsidRPr="00FF350B">
        <w:t>is the weight of the delta function.</w:t>
      </w:r>
    </w:p>
    <w:p w:rsidR="00005D2B" w:rsidRPr="00FF350B" w:rsidRDefault="00005D2B" w:rsidP="00D217BC"/>
    <w:p w:rsidR="00005D2B" w:rsidRPr="00991DAA" w:rsidRDefault="00005D2B" w:rsidP="00D217BC">
      <w:pPr>
        <w:pStyle w:val="Heading2"/>
      </w:pPr>
      <w:bookmarkStart w:id="14" w:name="_Toc280363584"/>
      <w:bookmarkStart w:id="15" w:name="_Toc209776409"/>
      <w:bookmarkStart w:id="16" w:name="_Toc209776931"/>
      <w:bookmarkStart w:id="17" w:name="_Toc209781702"/>
      <w:bookmarkStart w:id="18" w:name="_Toc209787442"/>
      <w:bookmarkStart w:id="19" w:name="_Toc229857074"/>
      <w:bookmarkStart w:id="20" w:name="_Toc229926128"/>
      <w:r w:rsidRPr="00991DAA">
        <w:t>Shift Invariance</w:t>
      </w:r>
      <w:bookmarkEnd w:id="14"/>
      <w:bookmarkEnd w:id="15"/>
      <w:bookmarkEnd w:id="16"/>
      <w:bookmarkEnd w:id="17"/>
      <w:bookmarkEnd w:id="18"/>
      <w:bookmarkEnd w:id="19"/>
      <w:bookmarkEnd w:id="20"/>
    </w:p>
    <w:p w:rsidR="00005D2B" w:rsidRPr="00FF350B" w:rsidRDefault="00005D2B" w:rsidP="00D217BC"/>
    <w:p w:rsidR="00005D2B" w:rsidRPr="00FF350B" w:rsidRDefault="00005D2B" w:rsidP="00D217BC">
      <w:r w:rsidRPr="00FF350B">
        <w:t xml:space="preserve">The input/output relationship of a </w:t>
      </w:r>
      <w:r w:rsidRPr="00FF350B">
        <w:rPr>
          <w:i/>
          <w:iCs/>
        </w:rPr>
        <w:t xml:space="preserve">shift </w:t>
      </w:r>
      <w:r w:rsidRPr="00FF350B">
        <w:t>or</w:t>
      </w:r>
      <w:r w:rsidRPr="00FF350B">
        <w:rPr>
          <w:i/>
          <w:iCs/>
        </w:rPr>
        <w:t xml:space="preserve"> time invariant</w:t>
      </w:r>
      <w:r w:rsidRPr="00FF350B">
        <w:t xml:space="preserve"> (TI) system does not change over time.  More precisely, a time invariant system is commutative wrt the shift operator defined as</w:t>
      </w:r>
    </w:p>
    <w:p w:rsidR="00005D2B" w:rsidRPr="00FF350B" w:rsidRDefault="00005D2B" w:rsidP="00D217BC"/>
    <w:p w:rsidR="00005D2B" w:rsidRPr="00FF350B" w:rsidRDefault="00005D2B" w:rsidP="00D217BC">
      <w:pPr>
        <w:tabs>
          <w:tab w:val="center" w:pos="4320"/>
          <w:tab w:val="right" w:pos="8640"/>
        </w:tabs>
      </w:pPr>
      <w:r w:rsidRPr="00FF350B">
        <w:tab/>
      </w:r>
      <w:r w:rsidRPr="00FF350B">
        <w:rPr>
          <w:noProof/>
          <w:position w:val="-12"/>
        </w:rPr>
        <w:drawing>
          <wp:inline distT="0" distB="0" distL="0" distR="0" wp14:anchorId="77039F6B" wp14:editId="6107C6FA">
            <wp:extent cx="1190625" cy="228600"/>
            <wp:effectExtent l="0" t="0" r="9525" b="0"/>
            <wp:docPr id="359483135" name="Picture 359483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90625" cy="228600"/>
                    </a:xfrm>
                    <a:prstGeom prst="rect">
                      <a:avLst/>
                    </a:prstGeom>
                    <a:noFill/>
                    <a:ln>
                      <a:noFill/>
                    </a:ln>
                  </pic:spPr>
                </pic:pic>
              </a:graphicData>
            </a:graphic>
          </wp:inline>
        </w:drawing>
      </w:r>
      <w:r w:rsidRPr="00FF350B">
        <w:tab/>
      </w:r>
      <w:r w:rsidRPr="00FF350B">
        <w:fldChar w:fldCharType="begin"/>
      </w:r>
      <w:r w:rsidRPr="00FF350B">
        <w:instrText xml:space="preserve"> MACROBUTTON MTPlaceRef \* MERGEFORMAT </w:instrText>
      </w:r>
      <w:r w:rsidRPr="00FF350B">
        <w:fldChar w:fldCharType="begin"/>
      </w:r>
      <w:r w:rsidRPr="00FF350B">
        <w:instrText xml:space="preserve"> SEQ MTEqn \h \* MERGEFORMAT </w:instrText>
      </w:r>
      <w:r w:rsidRPr="00FF350B">
        <w:fldChar w:fldCharType="end"/>
      </w:r>
      <w:r w:rsidRPr="00FF350B">
        <w:instrText>(</w:instrText>
      </w:r>
      <w:fldSimple w:instr=" SEQ MTSec \c \* Arabic \* MERGEFORMAT ">
        <w:r>
          <w:rPr>
            <w:noProof/>
          </w:rPr>
          <w:instrText>5</w:instrText>
        </w:r>
      </w:fldSimple>
      <w:r w:rsidRPr="00FF350B">
        <w:instrText>.</w:instrText>
      </w:r>
      <w:fldSimple w:instr=" SEQ MTEqn \c \* Arabic \* MERGEFORMAT ">
        <w:r>
          <w:rPr>
            <w:noProof/>
          </w:rPr>
          <w:instrText>3</w:instrText>
        </w:r>
      </w:fldSimple>
      <w:r w:rsidRPr="00FF350B">
        <w:instrText>)</w:instrText>
      </w:r>
      <w:r w:rsidRPr="00FF350B">
        <w:fldChar w:fldCharType="end"/>
      </w:r>
    </w:p>
    <w:p w:rsidR="00005D2B" w:rsidRPr="00FF350B" w:rsidRDefault="00005D2B" w:rsidP="00D217BC"/>
    <w:p w:rsidR="00005D2B" w:rsidRPr="00FF350B" w:rsidRDefault="00005D2B" w:rsidP="00D217BC"/>
    <w:p w:rsidR="00005D2B" w:rsidRPr="00FF350B" w:rsidRDefault="00005D2B" w:rsidP="00D217BC"/>
    <w:p w:rsidR="00005D2B" w:rsidRPr="00FF350B" w:rsidRDefault="00005D2B" w:rsidP="00D217BC">
      <w:r w:rsidRPr="00FF350B">
        <w:t>.  Inutitively, this means than one may equivalently process the input and then shift output, or shift the input and then process it.  Mathematically we write</w:t>
      </w:r>
    </w:p>
    <w:p w:rsidR="00005D2B" w:rsidRPr="00FF350B" w:rsidRDefault="00005D2B" w:rsidP="00D217BC"/>
    <w:p w:rsidR="00005D2B" w:rsidRPr="00FF350B" w:rsidRDefault="00005D2B" w:rsidP="00D217BC">
      <w:pPr>
        <w:tabs>
          <w:tab w:val="center" w:pos="4320"/>
          <w:tab w:val="right" w:pos="8640"/>
        </w:tabs>
      </w:pPr>
      <w:r w:rsidRPr="00FF350B">
        <w:tab/>
      </w:r>
      <w:r w:rsidRPr="00FF350B">
        <w:rPr>
          <w:noProof/>
          <w:position w:val="-12"/>
        </w:rPr>
        <w:drawing>
          <wp:inline distT="0" distB="0" distL="0" distR="0" wp14:anchorId="02694F73" wp14:editId="1D198E1A">
            <wp:extent cx="800100" cy="219075"/>
            <wp:effectExtent l="0" t="0" r="0" b="9525"/>
            <wp:docPr id="891784145" name="Picture 891784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00100" cy="219075"/>
                    </a:xfrm>
                    <a:prstGeom prst="rect">
                      <a:avLst/>
                    </a:prstGeom>
                    <a:noFill/>
                    <a:ln>
                      <a:noFill/>
                    </a:ln>
                  </pic:spPr>
                </pic:pic>
              </a:graphicData>
            </a:graphic>
          </wp:inline>
        </w:drawing>
      </w:r>
      <w:r w:rsidRPr="00FF350B">
        <w:tab/>
      </w:r>
      <w:r w:rsidRPr="00FF350B">
        <w:fldChar w:fldCharType="begin"/>
      </w:r>
      <w:r w:rsidRPr="00FF350B">
        <w:instrText xml:space="preserve"> MACROBUTTON MTPlaceRef \* MERGEFORMAT </w:instrText>
      </w:r>
      <w:r w:rsidRPr="00FF350B">
        <w:fldChar w:fldCharType="begin"/>
      </w:r>
      <w:r w:rsidRPr="00FF350B">
        <w:instrText xml:space="preserve"> SEQ MTEqn \h \* MERGEFORMAT </w:instrText>
      </w:r>
      <w:r w:rsidRPr="00FF350B">
        <w:fldChar w:fldCharType="end"/>
      </w:r>
      <w:r w:rsidRPr="00FF350B">
        <w:instrText>(</w:instrText>
      </w:r>
      <w:fldSimple w:instr=" SEQ MTSec \c \* Arabic \* MERGEFORMAT ">
        <w:r>
          <w:rPr>
            <w:noProof/>
          </w:rPr>
          <w:instrText>5</w:instrText>
        </w:r>
      </w:fldSimple>
      <w:r w:rsidRPr="00FF350B">
        <w:instrText>.</w:instrText>
      </w:r>
      <w:fldSimple w:instr=" SEQ MTEqn \c \* Arabic \* MERGEFORMAT ">
        <w:r>
          <w:rPr>
            <w:noProof/>
          </w:rPr>
          <w:instrText>4</w:instrText>
        </w:r>
      </w:fldSimple>
      <w:r w:rsidRPr="00FF350B">
        <w:instrText>)</w:instrText>
      </w:r>
      <w:r w:rsidRPr="00FF350B">
        <w:fldChar w:fldCharType="end"/>
      </w:r>
    </w:p>
    <w:p w:rsidR="00005D2B" w:rsidRPr="00FF350B" w:rsidRDefault="00005D2B" w:rsidP="00D217BC"/>
    <w:p w:rsidR="00005D2B" w:rsidRPr="00FF350B" w:rsidRDefault="00005D2B" w:rsidP="00D217BC"/>
    <w:p w:rsidR="00005D2B" w:rsidRPr="00FF350B" w:rsidRDefault="00005D2B" w:rsidP="00D217BC">
      <w:r w:rsidRPr="00FF350B">
        <w:t>This equivalence is diagramed in Figure ()</w:t>
      </w:r>
    </w:p>
    <w:p w:rsidR="00005D2B" w:rsidRPr="00FF350B" w:rsidRDefault="00005D2B" w:rsidP="00D217BC"/>
    <w:p w:rsidR="00005D2B" w:rsidRPr="00FF350B" w:rsidRDefault="00005D2B" w:rsidP="00D217BC">
      <w:r w:rsidRPr="00FF350B">
        <w:rPr>
          <w:noProof/>
        </w:rPr>
        <mc:AlternateContent>
          <mc:Choice Requires="wpg">
            <w:drawing>
              <wp:anchor distT="0" distB="0" distL="114300" distR="114300" simplePos="0" relativeHeight="251677696" behindDoc="0" locked="1" layoutInCell="1" allowOverlap="1" wp14:anchorId="786D2C13" wp14:editId="0F40C154">
                <wp:simplePos x="0" y="0"/>
                <wp:positionH relativeFrom="column">
                  <wp:align>center</wp:align>
                </wp:positionH>
                <wp:positionV relativeFrom="paragraph">
                  <wp:posOffset>45085</wp:posOffset>
                </wp:positionV>
                <wp:extent cx="3617595" cy="1412240"/>
                <wp:effectExtent l="0" t="13970" r="1905" b="12065"/>
                <wp:wrapTopAndBottom/>
                <wp:docPr id="1051209088"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17595" cy="1412240"/>
                          <a:chOff x="504" y="2592"/>
                          <a:chExt cx="5697" cy="2224"/>
                        </a:xfrm>
                      </wpg:grpSpPr>
                      <wps:wsp>
                        <wps:cNvPr id="1992408164" name="Rectangle 40"/>
                        <wps:cNvSpPr>
                          <a:spLocks noChangeArrowheads="1"/>
                        </wps:cNvSpPr>
                        <wps:spPr bwMode="auto">
                          <a:xfrm>
                            <a:off x="1800" y="2592"/>
                            <a:ext cx="864" cy="864"/>
                          </a:xfrm>
                          <a:prstGeom prst="rect">
                            <a:avLst/>
                          </a:prstGeom>
                          <a:solidFill>
                            <a:srgbClr val="FFFFFF"/>
                          </a:solidFill>
                          <a:ln w="0">
                            <a:solidFill>
                              <a:srgbClr val="000000"/>
                            </a:solidFill>
                            <a:miter lim="800000"/>
                            <a:headEnd/>
                            <a:tailEnd/>
                          </a:ln>
                        </wps:spPr>
                        <wps:bodyPr rot="0" vert="horz" wrap="square" lIns="91440" tIns="45720" rIns="91440" bIns="45720" anchor="t" anchorCtr="0" upright="1">
                          <a:noAutofit/>
                        </wps:bodyPr>
                      </wps:wsp>
                      <wps:wsp>
                        <wps:cNvPr id="1054755574" name="Rectangle 41"/>
                        <wps:cNvSpPr>
                          <a:spLocks noChangeArrowheads="1"/>
                        </wps:cNvSpPr>
                        <wps:spPr bwMode="auto">
                          <a:xfrm>
                            <a:off x="3384" y="2592"/>
                            <a:ext cx="864" cy="864"/>
                          </a:xfrm>
                          <a:prstGeom prst="rect">
                            <a:avLst/>
                          </a:prstGeom>
                          <a:solidFill>
                            <a:srgbClr val="FFFFFF"/>
                          </a:solidFill>
                          <a:ln w="0">
                            <a:solidFill>
                              <a:srgbClr val="000000"/>
                            </a:solidFill>
                            <a:miter lim="800000"/>
                            <a:headEnd/>
                            <a:tailEnd/>
                          </a:ln>
                        </wps:spPr>
                        <wps:bodyPr rot="0" vert="horz" wrap="square" lIns="91440" tIns="45720" rIns="91440" bIns="45720" anchor="t" anchorCtr="0" upright="1">
                          <a:noAutofit/>
                        </wps:bodyPr>
                      </wps:wsp>
                      <wps:wsp>
                        <wps:cNvPr id="1122165709" name="Line 42"/>
                        <wps:cNvCnPr>
                          <a:cxnSpLocks noChangeShapeType="1"/>
                        </wps:cNvCnPr>
                        <wps:spPr bwMode="auto">
                          <a:xfrm>
                            <a:off x="2664" y="3063"/>
                            <a:ext cx="720" cy="0"/>
                          </a:xfrm>
                          <a:prstGeom prst="line">
                            <a:avLst/>
                          </a:prstGeom>
                          <a:noFill/>
                          <a:ln w="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19294828" name="Line 43"/>
                        <wps:cNvCnPr>
                          <a:cxnSpLocks noChangeShapeType="1"/>
                        </wps:cNvCnPr>
                        <wps:spPr bwMode="auto">
                          <a:xfrm>
                            <a:off x="936" y="3063"/>
                            <a:ext cx="864" cy="0"/>
                          </a:xfrm>
                          <a:prstGeom prst="line">
                            <a:avLst/>
                          </a:prstGeom>
                          <a:noFill/>
                          <a:ln w="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11834449" name="Line 44"/>
                        <wps:cNvCnPr>
                          <a:cxnSpLocks noChangeShapeType="1"/>
                        </wps:cNvCnPr>
                        <wps:spPr bwMode="auto">
                          <a:xfrm>
                            <a:off x="4267" y="3064"/>
                            <a:ext cx="1008" cy="0"/>
                          </a:xfrm>
                          <a:prstGeom prst="line">
                            <a:avLst/>
                          </a:prstGeom>
                          <a:noFill/>
                          <a:ln w="0">
                            <a:solidFill>
                              <a:srgbClr val="000000"/>
                            </a:solidFill>
                            <a:round/>
                            <a:headEnd/>
                            <a:tailEnd type="triangle" w="med" len="med"/>
                          </a:ln>
                          <a:extLst>
                            <a:ext uri="{909E8E84-426E-40DD-AFC4-6F175D3DCCD1}">
                              <a14:hiddenFill xmlns:a14="http://schemas.microsoft.com/office/drawing/2010/main">
                                <a:noFill/>
                              </a14:hiddenFill>
                            </a:ext>
                          </a:extLst>
                        </wps:spPr>
                        <wps:bodyPr/>
                      </wps:wsp>
                      <pic:pic xmlns:pic="http://schemas.openxmlformats.org/drawingml/2006/picture">
                        <pic:nvPicPr>
                          <pic:cNvPr id="277067176" name="Picture 4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5331" y="2906"/>
                            <a:ext cx="820" cy="32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80476502" name="Picture 4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504" y="2919"/>
                            <a:ext cx="440" cy="30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87833441" name="Picture 4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2141" y="2879"/>
                            <a:ext cx="220" cy="26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76164820" name="Picture 4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2808" y="2736"/>
                            <a:ext cx="460" cy="32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14201578" name="Picture 4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3681" y="2884"/>
                            <a:ext cx="240" cy="260"/>
                          </a:xfrm>
                          <a:prstGeom prst="rect">
                            <a:avLst/>
                          </a:prstGeom>
                          <a:noFill/>
                          <a:extLst>
                            <a:ext uri="{909E8E84-426E-40DD-AFC4-6F175D3DCCD1}">
                              <a14:hiddenFill xmlns:a14="http://schemas.microsoft.com/office/drawing/2010/main">
                                <a:solidFill>
                                  <a:srgbClr val="FFFFFF"/>
                                </a:solidFill>
                              </a14:hiddenFill>
                            </a:ext>
                          </a:extLst>
                        </pic:spPr>
                      </pic:pic>
                      <wps:wsp>
                        <wps:cNvPr id="1249504040" name="Rectangle 50"/>
                        <wps:cNvSpPr>
                          <a:spLocks noChangeArrowheads="1"/>
                        </wps:cNvSpPr>
                        <wps:spPr bwMode="auto">
                          <a:xfrm>
                            <a:off x="1813" y="3952"/>
                            <a:ext cx="864" cy="864"/>
                          </a:xfrm>
                          <a:prstGeom prst="rect">
                            <a:avLst/>
                          </a:prstGeom>
                          <a:solidFill>
                            <a:srgbClr val="FFFFFF"/>
                          </a:solidFill>
                          <a:ln w="0">
                            <a:solidFill>
                              <a:srgbClr val="000000"/>
                            </a:solidFill>
                            <a:miter lim="800000"/>
                            <a:headEnd/>
                            <a:tailEnd/>
                          </a:ln>
                        </wps:spPr>
                        <wps:bodyPr rot="0" vert="horz" wrap="square" lIns="91440" tIns="45720" rIns="91440" bIns="45720" anchor="t" anchorCtr="0" upright="1">
                          <a:noAutofit/>
                        </wps:bodyPr>
                      </wps:wsp>
                      <wps:wsp>
                        <wps:cNvPr id="1879469278" name="Rectangle 51"/>
                        <wps:cNvSpPr>
                          <a:spLocks noChangeArrowheads="1"/>
                        </wps:cNvSpPr>
                        <wps:spPr bwMode="auto">
                          <a:xfrm>
                            <a:off x="3397" y="3952"/>
                            <a:ext cx="864" cy="864"/>
                          </a:xfrm>
                          <a:prstGeom prst="rect">
                            <a:avLst/>
                          </a:prstGeom>
                          <a:solidFill>
                            <a:srgbClr val="FFFFFF"/>
                          </a:solidFill>
                          <a:ln w="0">
                            <a:solidFill>
                              <a:srgbClr val="000000"/>
                            </a:solidFill>
                            <a:miter lim="800000"/>
                            <a:headEnd/>
                            <a:tailEnd/>
                          </a:ln>
                        </wps:spPr>
                        <wps:bodyPr rot="0" vert="horz" wrap="square" lIns="91440" tIns="45720" rIns="91440" bIns="45720" anchor="t" anchorCtr="0" upright="1">
                          <a:noAutofit/>
                        </wps:bodyPr>
                      </wps:wsp>
                      <wps:wsp>
                        <wps:cNvPr id="1269830705" name="Line 52"/>
                        <wps:cNvCnPr>
                          <a:cxnSpLocks noChangeShapeType="1"/>
                        </wps:cNvCnPr>
                        <wps:spPr bwMode="auto">
                          <a:xfrm>
                            <a:off x="2677" y="4423"/>
                            <a:ext cx="720" cy="0"/>
                          </a:xfrm>
                          <a:prstGeom prst="line">
                            <a:avLst/>
                          </a:prstGeom>
                          <a:noFill/>
                          <a:ln w="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54844949" name="Line 53"/>
                        <wps:cNvCnPr>
                          <a:cxnSpLocks noChangeShapeType="1"/>
                        </wps:cNvCnPr>
                        <wps:spPr bwMode="auto">
                          <a:xfrm>
                            <a:off x="949" y="4423"/>
                            <a:ext cx="864" cy="0"/>
                          </a:xfrm>
                          <a:prstGeom prst="line">
                            <a:avLst/>
                          </a:prstGeom>
                          <a:noFill/>
                          <a:ln w="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77322059" name="Line 54"/>
                        <wps:cNvCnPr>
                          <a:cxnSpLocks noChangeShapeType="1"/>
                        </wps:cNvCnPr>
                        <wps:spPr bwMode="auto">
                          <a:xfrm>
                            <a:off x="4280" y="4424"/>
                            <a:ext cx="1008" cy="0"/>
                          </a:xfrm>
                          <a:prstGeom prst="line">
                            <a:avLst/>
                          </a:prstGeom>
                          <a:noFill/>
                          <a:ln w="0">
                            <a:solidFill>
                              <a:srgbClr val="000000"/>
                            </a:solidFill>
                            <a:round/>
                            <a:headEnd/>
                            <a:tailEnd type="triangle" w="med" len="med"/>
                          </a:ln>
                          <a:extLst>
                            <a:ext uri="{909E8E84-426E-40DD-AFC4-6F175D3DCCD1}">
                              <a14:hiddenFill xmlns:a14="http://schemas.microsoft.com/office/drawing/2010/main">
                                <a:noFill/>
                              </a14:hiddenFill>
                            </a:ext>
                          </a:extLst>
                        </wps:spPr>
                        <wps:bodyPr/>
                      </wps:wsp>
                      <pic:pic xmlns:pic="http://schemas.openxmlformats.org/drawingml/2006/picture">
                        <pic:nvPicPr>
                          <pic:cNvPr id="95262263" name="Picture 5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2651" y="4039"/>
                            <a:ext cx="800" cy="32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88148206" name="Picture 5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517" y="4279"/>
                            <a:ext cx="440" cy="30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00868540" name="Picture 5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3727" y="4279"/>
                            <a:ext cx="220" cy="26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11293482" name="Picture 5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5381" y="4270"/>
                            <a:ext cx="820" cy="32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772110594" name="Picture 5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2121" y="4257"/>
                            <a:ext cx="240" cy="26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19434C25" id="Group 39" o:spid="_x0000_s1026" style="position:absolute;margin-left:0;margin-top:3.55pt;width:284.85pt;height:111.2pt;z-index:251677696;mso-position-horizontal:center" coordorigin="504,2592" coordsize="5697,2224" o:gfxdata="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">
                <v:rect id="Rectangle 40" o:spid="_x0000_s1027" style="position:absolute;left:1800;top:2592;width:864;height:8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" strokeweight="0"/>
                <v:rect id="Rectangle 41" o:spid="_x0000_s1028" style="position:absolute;left:3384;top:2592;width:864;height:8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" strokeweight="0"/>
                <v:line id="Line 42" o:spid="_x0000_s1029" style="position:absolute;visibility:visible;mso-wrap-style:square" from="2664,3063" to="3384,306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" strokeweight="0">
                  <v:stroke endarrow="block"/>
                </v:line>
                <v:line id="Line 43" o:spid="_x0000_s1030" style="position:absolute;visibility:visible;mso-wrap-style:square" from="936,3063" to="1800,306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" strokeweight="0">
                  <v:stroke endarrow="block"/>
                </v:line>
                <v:line id="Line 44" o:spid="_x0000_s1031" style="position:absolute;visibility:visible;mso-wrap-style:square" from="4267,3064" to="5275,306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" strokeweight="0">
                  <v:stroke endarrow="block"/>
                </v:lin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 o:spid="_x0000_s1032" type="#_x0000_t75" style="position:absolute;left:5331;top:2906;width:820;height:32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">
                  <v:imagedata r:id="rId24" o:title=""/>
                </v:shape>
                <v:shape id="Picture 46" o:spid="_x0000_s1033" type="#_x0000_t75" style="position:absolute;left:504;top:2919;width:440;height:30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">
                  <v:imagedata r:id="rId25" o:title=""/>
                </v:shape>
                <v:shape id="Picture 47" o:spid="_x0000_s1034" type="#_x0000_t75" style="position:absolute;left:2141;top:2879;width:220;height:26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">
                  <v:imagedata r:id="rId26" o:title=""/>
                </v:shape>
                <v:shape id="Picture 48" o:spid="_x0000_s1035" type="#_x0000_t75" style="position:absolute;left:2808;top:2736;width:460;height:32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">
                  <v:imagedata r:id="rId27" o:title=""/>
                </v:shape>
                <v:shape id="Picture 49" o:spid="_x0000_s1036" type="#_x0000_t75" style="position:absolute;left:3681;top:2884;width:240;height:26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">
                  <v:imagedata r:id="rId28" o:title=""/>
                </v:shape>
                <v:rect id="Rectangle 50" o:spid="_x0000_s1037" style="position:absolute;left:1813;top:3952;width:864;height:8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" strokeweight="0"/>
                <v:rect id="Rectangle 51" o:spid="_x0000_s1038" style="position:absolute;left:3397;top:3952;width:864;height:8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" strokeweight="0"/>
                <v:line id="Line 52" o:spid="_x0000_s1039" style="position:absolute;visibility:visible;mso-wrap-style:square" from="2677,4423" to="3397,442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" strokeweight="0">
                  <v:stroke endarrow="block"/>
                </v:line>
                <v:line id="Line 53" o:spid="_x0000_s1040" style="position:absolute;visibility:visible;mso-wrap-style:square" from="949,4423" to="1813,442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" strokeweight="0">
                  <v:stroke endarrow="block"/>
                </v:line>
                <v:line id="Line 54" o:spid="_x0000_s1041" style="position:absolute;visibility:visible;mso-wrap-style:square" from="4280,4424" to="5288,442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" strokeweight="0">
                  <v:stroke endarrow="block"/>
                </v:line>
                <v:shape id="Picture 55" o:spid="_x0000_s1042" type="#_x0000_t75" style="position:absolute;left:2651;top:4039;width:800;height:32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">
                  <v:imagedata r:id="rId29" o:title=""/>
                </v:shape>
                <v:shape id="Picture 56" o:spid="_x0000_s1043" type="#_x0000_t75" style="position:absolute;left:517;top:4279;width:440;height:30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">
                  <v:imagedata r:id="rId25" o:title=""/>
                </v:shape>
                <v:shape id="Picture 57" o:spid="_x0000_s1044" type="#_x0000_t75" style="position:absolute;left:3727;top:4279;width:220;height:26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">
                  <v:imagedata r:id="rId26" o:title=""/>
                </v:shape>
                <v:shape id="Picture 58" o:spid="_x0000_s1045" type="#_x0000_t75" style="position:absolute;left:5381;top:4270;width:820;height:32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">
                  <v:imagedata r:id="rId24" o:title=""/>
                </v:shape>
                <v:shape id="Picture 59" o:spid="_x0000_s1046" type="#_x0000_t75" style="position:absolute;left:2121;top:4257;width:240;height:26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">
                  <v:imagedata r:id="rId28" o:title=""/>
                </v:shape>
                <w10:wrap type="topAndBottom"/>
                <w10:anchorlock/>
              </v:group>
            </w:pict>
          </mc:Fallback>
        </mc:AlternateContent>
      </w:r>
    </w:p>
    <w:p w:rsidR="00005D2B" w:rsidRPr="00FF350B" w:rsidRDefault="00005D2B" w:rsidP="00D217BC"/>
    <w:p w:rsidR="00005D2B" w:rsidRPr="00FF350B" w:rsidRDefault="00005D2B" w:rsidP="00D217BC"/>
    <w:p w:rsidR="00005D2B" w:rsidRPr="00FF350B" w:rsidRDefault="00005D2B" w:rsidP="00D217BC"/>
    <w:p w:rsidR="00005D2B" w:rsidRPr="00FF350B" w:rsidRDefault="00005D2B" w:rsidP="00D217BC"/>
    <w:p w:rsidR="00005D2B" w:rsidRPr="00FF350B" w:rsidRDefault="00005D2B" w:rsidP="00D217BC"/>
    <w:p w:rsidR="00005D2B" w:rsidRPr="00FF350B" w:rsidRDefault="00005D2B" w:rsidP="00D217BC"/>
    <w:p w:rsidR="00005D2B" w:rsidRPr="00FF350B" w:rsidRDefault="00005D2B" w:rsidP="00D217BC">
      <w:r w:rsidRPr="00FF350B">
        <w:t xml:space="preserve">  Therefore if y(t) is the output at time t due to input x(t) at time t then if the input is submitted at a earlier time x(t-to) (i.e. a delay) or a later time (i.e. an advance) the outputs will by y(t-to) and y(t+to) respectively.</w:t>
      </w:r>
    </w:p>
    <w:p w:rsidR="00005D2B" w:rsidRPr="00FF350B" w:rsidRDefault="00005D2B" w:rsidP="00D217BC"/>
    <w:p w:rsidR="00005D2B" w:rsidRPr="00FF350B" w:rsidRDefault="00005D2B" w:rsidP="00D217BC">
      <w:r w:rsidRPr="00FF350B">
        <w:fldChar w:fldCharType="begin"/>
      </w:r>
      <w:r w:rsidRPr="00FF350B">
        <w:instrText xml:space="preserve"> MACROBUTTON MTEditEquationSection2 </w:instrText>
      </w:r>
      <w:r w:rsidRPr="00FF350B">
        <w:rPr>
          <w:vanish/>
          <w:color w:val="FF0000"/>
        </w:rPr>
        <w:instrText>Equation Chapter 1 Section 1</w:instrText>
      </w:r>
      <w:r w:rsidRPr="00FF350B">
        <w:fldChar w:fldCharType="begin"/>
      </w:r>
      <w:r w:rsidRPr="00FF350B">
        <w:instrText xml:space="preserve"> SEQ MTEqn \r \h \* MERGEFORMAT </w:instrText>
      </w:r>
      <w:r w:rsidRPr="00FF350B">
        <w:fldChar w:fldCharType="end"/>
      </w:r>
      <w:r w:rsidRPr="00FF350B">
        <w:fldChar w:fldCharType="begin"/>
      </w:r>
      <w:r w:rsidRPr="00FF350B">
        <w:instrText xml:space="preserve"> SEQ MTSec \r 1 \h \* MERGEFORMAT </w:instrText>
      </w:r>
      <w:r w:rsidRPr="00FF350B">
        <w:fldChar w:fldCharType="end"/>
      </w:r>
      <w:r w:rsidRPr="00FF350B">
        <w:fldChar w:fldCharType="begin"/>
      </w:r>
      <w:r w:rsidRPr="00FF350B">
        <w:instrText xml:space="preserve"> SEQ MTChap \r 1 \h \* MERGEFORMAT </w:instrText>
      </w:r>
      <w:r w:rsidRPr="00FF350B">
        <w:fldChar w:fldCharType="end"/>
      </w:r>
      <w:r w:rsidRPr="00FF350B">
        <w:fldChar w:fldCharType="end"/>
      </w:r>
      <w:r w:rsidRPr="00FF350B">
        <w:t xml:space="preserve">Any linear system </w:t>
      </w:r>
      <w:r w:rsidRPr="00ED292D">
        <w:rPr>
          <w:noProof/>
          <w:position w:val="-4"/>
        </w:rPr>
      </w:r>
      <w:r w:rsidR="00005D2B" w:rsidRPr="00ED292D">
        <w:rPr>
          <w:noProof/>
          <w:position w:val="-4"/>
        </w:rPr>
        <w:object w:dxaOrig="260" w:dyaOrig="260" w14:anchorId="424560B3">
          <v:shape id="_x0000_i1025" type="#_x0000_t75" alt="" style="width:13pt;height:13pt;mso-width-percent:0;mso-height-percent:0;mso-width-percent:0;mso-height-percent:0" o:ole="">
            <v:imagedata r:id="rId30" o:title=""/>
          </v:shape>
          <o:OLEObject Type="Embed" ProgID="Equation.DSMT4" ShapeID="_x0000_i1025" DrawAspect="Content" ObjectID="_1840547835" r:id="rId31"/>
        </w:object>
      </w:r>
      <w:r w:rsidRPr="00FF350B">
        <w:t xml:space="preserve"> defined on an index set </w:t>
      </w:r>
      <w:r w:rsidRPr="00ED292D">
        <w:rPr>
          <w:noProof/>
          <w:position w:val="-4"/>
        </w:rPr>
      </w:r>
      <w:r w:rsidR="00005D2B" w:rsidRPr="00ED292D">
        <w:rPr>
          <w:noProof/>
          <w:position w:val="-4"/>
        </w:rPr>
        <w:object w:dxaOrig="240" w:dyaOrig="260" w14:anchorId="39C3317D">
          <v:shape id="_x0000_i1026" type="#_x0000_t75" alt="" style="width:13pt;height:13pt;mso-width-percent:0;mso-height-percent:0;mso-width-percent:0;mso-height-percent:0" o:ole="">
            <v:imagedata r:id="rId32" o:title=""/>
          </v:shape>
          <o:OLEObject Type="Embed" ProgID="Equation.DSMT4" ShapeID="_x0000_i1026" DrawAspect="Content" ObjectID="_1840547836" r:id="rId33"/>
        </w:object>
      </w:r>
      <w:r w:rsidRPr="00FF350B">
        <w:t>can be represented as an integral transform</w:t>
      </w:r>
    </w:p>
    <w:p w:rsidR="00005D2B" w:rsidRPr="00FF350B" w:rsidRDefault="00005D2B" w:rsidP="00D217BC"/>
    <w:p w:rsidR="00005D2B" w:rsidRPr="00FF350B" w:rsidRDefault="00005D2B" w:rsidP="00D217BC">
      <w:pPr>
        <w:tabs>
          <w:tab w:val="center" w:pos="4320"/>
          <w:tab w:val="right" w:pos="8640"/>
        </w:tabs>
      </w:pPr>
      <w:r w:rsidRPr="00FF350B">
        <w:tab/>
      </w:r>
      <w:r w:rsidRPr="00ED292D">
        <w:rPr>
          <w:noProof/>
          <w:position w:val="-30"/>
        </w:rPr>
      </w:r>
      <w:r w:rsidR="00005D2B" w:rsidRPr="00ED292D">
        <w:rPr>
          <w:noProof/>
          <w:position w:val="-30"/>
        </w:rPr>
        <w:object w:dxaOrig="2020" w:dyaOrig="580" w14:anchorId="2969CAF1">
          <v:shape id="_x0000_i1027" type="#_x0000_t75" alt="" style="width:98pt;height:26pt;mso-width-percent:0;mso-height-percent:0;mso-width-percent:0;mso-height-percent:0" o:ole="">
            <v:imagedata r:id="rId34" o:title=""/>
          </v:shape>
          <o:OLEObject Type="Embed" ProgID="Equation.DSMT4" ShapeID="_x0000_i1027" DrawAspect="Content" ObjectID="_1840547837" r:id="rId35"/>
        </w:object>
      </w:r>
      <w:r w:rsidRPr="00FF350B">
        <w:tab/>
      </w:r>
      <w:r w:rsidRPr="00FF350B">
        <w:fldChar w:fldCharType="begin"/>
      </w:r>
      <w:r w:rsidRPr="00FF350B">
        <w:instrText xml:space="preserve"> MACROBUTTON MTPlaceRef \* MERGEFORMAT </w:instrText>
      </w:r>
      <w:r w:rsidRPr="00FF350B">
        <w:fldChar w:fldCharType="begin"/>
      </w:r>
      <w:r w:rsidRPr="00FF350B">
        <w:instrText xml:space="preserve"> SEQ MTEqn \h \* MERGEFORMAT </w:instrText>
      </w:r>
      <w:r w:rsidRPr="00FF350B">
        <w:fldChar w:fldCharType="end"/>
      </w:r>
      <w:r w:rsidRPr="00FF350B">
        <w:instrText>(</w:instrText>
      </w:r>
      <w:fldSimple w:instr=" SEQ MTSec \c \* Arabic \* MERGEFORMAT ">
        <w:r>
          <w:rPr>
            <w:noProof/>
          </w:rPr>
          <w:instrText>1</w:instrText>
        </w:r>
      </w:fldSimple>
      <w:r w:rsidRPr="00FF350B">
        <w:instrText>.</w:instrText>
      </w:r>
      <w:fldSimple w:instr=" SEQ MTEqn \c \* Arabic \* MERGEFORMAT ">
        <w:r>
          <w:rPr>
            <w:noProof/>
          </w:rPr>
          <w:instrText>1</w:instrText>
        </w:r>
      </w:fldSimple>
      <w:r w:rsidRPr="00FF350B">
        <w:instrText>)</w:instrText>
      </w:r>
      <w:r w:rsidRPr="00FF350B">
        <w:fldChar w:fldCharType="end"/>
      </w:r>
    </w:p>
    <w:p w:rsidR="00005D2B" w:rsidRPr="00FF350B" w:rsidRDefault="00005D2B" w:rsidP="00D217BC"/>
    <w:p w:rsidR="00005D2B" w:rsidRPr="00FF350B" w:rsidRDefault="00005D2B" w:rsidP="00D217BC">
      <w:r w:rsidRPr="00FF350B">
        <w:t xml:space="preserve">where </w:t>
      </w:r>
      <w:r w:rsidRPr="00ED292D">
        <w:rPr>
          <w:noProof/>
          <w:position w:val="-10"/>
        </w:rPr>
      </w:r>
      <w:r w:rsidR="00005D2B" w:rsidRPr="00ED292D">
        <w:rPr>
          <w:noProof/>
          <w:position w:val="-10"/>
        </w:rPr>
        <w:object w:dxaOrig="639" w:dyaOrig="320" w14:anchorId="12BBBA48">
          <v:shape id="_x0000_i1028" type="#_x0000_t75" alt="" style="width:33pt;height:13pt;mso-width-percent:0;mso-height-percent:0;mso-width-percent:0;mso-height-percent:0" o:ole="">
            <v:imagedata r:id="rId36" o:title=""/>
          </v:shape>
          <o:OLEObject Type="Embed" ProgID="Equation.DSMT4" ShapeID="_x0000_i1028" DrawAspect="Content" ObjectID="_1840547838" r:id="rId37"/>
        </w:object>
      </w:r>
      <w:r w:rsidRPr="00FF350B">
        <w:t>represents the kernel.  For the system to be time invariant we require</w:t>
      </w:r>
    </w:p>
    <w:p w:rsidR="00005D2B" w:rsidRPr="00FF350B" w:rsidRDefault="00005D2B" w:rsidP="00D217BC">
      <w:pPr>
        <w:jc w:val="center"/>
      </w:pPr>
      <w:r w:rsidRPr="00FF350B">
        <w:t xml:space="preserve"> </w:t>
      </w:r>
    </w:p>
    <w:p w:rsidR="00005D2B" w:rsidRPr="00FF350B" w:rsidRDefault="00005D2B" w:rsidP="00D217BC">
      <w:pPr>
        <w:jc w:val="center"/>
      </w:pPr>
      <w:r w:rsidRPr="00ED292D">
        <w:rPr>
          <w:noProof/>
          <w:position w:val="-108"/>
        </w:rPr>
      </w:r>
      <w:r w:rsidR="00005D2B" w:rsidRPr="00ED292D">
        <w:rPr>
          <w:noProof/>
          <w:position w:val="-108"/>
        </w:rPr>
        <w:object w:dxaOrig="2680" w:dyaOrig="2180" w14:anchorId="04CFB60F">
          <v:shape id="_x0000_i1029" type="#_x0000_t75" alt="" style="width:131pt;height:111pt;mso-width-percent:0;mso-height-percent:0;mso-width-percent:0;mso-height-percent:0" o:ole="">
            <v:imagedata r:id="rId38" o:title=""/>
          </v:shape>
          <o:OLEObject Type="Embed" ProgID="Equation.DSMT4" ShapeID="_x0000_i1029" DrawAspect="Content" ObjectID="_1840547839" r:id="rId39"/>
        </w:object>
      </w:r>
    </w:p>
    <w:p w:rsidR="00005D2B" w:rsidRPr="00FF350B" w:rsidRDefault="00005D2B" w:rsidP="00D217BC">
      <w:pPr>
        <w:jc w:val="center"/>
      </w:pPr>
    </w:p>
    <w:p w:rsidR="00005D2B" w:rsidRPr="00FF350B" w:rsidRDefault="00005D2B" w:rsidP="00D217BC">
      <w:r w:rsidRPr="00FF350B">
        <w:t xml:space="preserve">therefore, </w:t>
      </w:r>
      <w:r w:rsidRPr="00ED292D">
        <w:rPr>
          <w:noProof/>
          <w:position w:val="-10"/>
        </w:rPr>
      </w:r>
      <w:r w:rsidR="00005D2B" w:rsidRPr="00ED292D">
        <w:rPr>
          <w:noProof/>
          <w:position w:val="-10"/>
        </w:rPr>
        <w:object w:dxaOrig="999" w:dyaOrig="320" w14:anchorId="12E41B6D">
          <v:shape id="_x0000_i1030" type="#_x0000_t75" alt="" style="width:52pt;height:13pt;mso-width-percent:0;mso-height-percent:0;mso-width-percent:0;mso-height-percent:0" o:ole="">
            <v:imagedata r:id="rId40" o:title=""/>
          </v:shape>
          <o:OLEObject Type="Embed" ProgID="Equation.DSMT4" ShapeID="_x0000_i1030" DrawAspect="Content" ObjectID="_1840547840" r:id="rId41"/>
        </w:object>
      </w:r>
      <w:r w:rsidRPr="00FF350B">
        <w:t>=</w:t>
      </w:r>
      <w:r w:rsidRPr="00ED292D">
        <w:rPr>
          <w:noProof/>
          <w:position w:val="-10"/>
        </w:rPr>
      </w:r>
      <w:r w:rsidR="00005D2B" w:rsidRPr="00ED292D">
        <w:rPr>
          <w:noProof/>
          <w:position w:val="-10"/>
        </w:rPr>
        <w:object w:dxaOrig="999" w:dyaOrig="320" w14:anchorId="283EC874">
          <v:shape id="_x0000_i1031" type="#_x0000_t75" alt="" style="width:52pt;height:13pt;mso-width-percent:0;mso-height-percent:0;mso-width-percent:0;mso-height-percent:0" o:ole="">
            <v:imagedata r:id="rId42" o:title=""/>
          </v:shape>
          <o:OLEObject Type="Embed" ProgID="Equation.DSMT4" ShapeID="_x0000_i1031" DrawAspect="Content" ObjectID="_1840547841" r:id="rId43"/>
        </w:object>
      </w:r>
      <w:r w:rsidRPr="00FF350B">
        <w:t xml:space="preserve">.  If the dependece of </w:t>
      </w:r>
      <w:r w:rsidRPr="00ED292D">
        <w:rPr>
          <w:noProof/>
          <w:position w:val="-10"/>
        </w:rPr>
      </w:r>
      <w:r w:rsidR="00005D2B" w:rsidRPr="00ED292D">
        <w:rPr>
          <w:noProof/>
          <w:position w:val="-10"/>
        </w:rPr>
        <w:object w:dxaOrig="639" w:dyaOrig="320" w14:anchorId="18CC94EF">
          <v:shape id="_x0000_i1032" type="#_x0000_t75" alt="" style="width:33pt;height:13pt;mso-width-percent:0;mso-height-percent:0;mso-width-percent:0;mso-height-percent:0" o:ole="">
            <v:imagedata r:id="rId44" o:title=""/>
          </v:shape>
          <o:OLEObject Type="Embed" ProgID="Equation.DSMT4" ShapeID="_x0000_i1032" DrawAspect="Content" ObjectID="_1840547842" r:id="rId45"/>
        </w:object>
      </w:r>
      <w:r w:rsidRPr="00FF350B">
        <w:t xml:space="preserve">is only through the difference in its arguments </w:t>
      </w:r>
      <w:r w:rsidRPr="00ED292D">
        <w:rPr>
          <w:noProof/>
          <w:position w:val="-6"/>
        </w:rPr>
      </w:r>
      <w:r w:rsidR="00005D2B" w:rsidRPr="00ED292D">
        <w:rPr>
          <w:noProof/>
          <w:position w:val="-6"/>
        </w:rPr>
        <w:object w:dxaOrig="820" w:dyaOrig="240" w14:anchorId="1DB8BDB3">
          <v:shape id="_x0000_i1033" type="#_x0000_t75" alt="" style="width:39pt;height:13pt;mso-width-percent:0;mso-height-percent:0;mso-width-percent:0;mso-height-percent:0" o:ole="">
            <v:imagedata r:id="rId46" o:title=""/>
          </v:shape>
          <o:OLEObject Type="Embed" ProgID="Equation.DSMT4" ShapeID="_x0000_i1033" DrawAspect="Content" ObjectID="_1840547843" r:id="rId47"/>
        </w:object>
      </w:r>
      <w:r w:rsidRPr="00FF350B">
        <w:t xml:space="preserve">, ie </w:t>
      </w:r>
      <w:r w:rsidRPr="00ED292D">
        <w:rPr>
          <w:noProof/>
          <w:position w:val="-10"/>
        </w:rPr>
      </w:r>
      <w:r w:rsidR="00005D2B" w:rsidRPr="00ED292D">
        <w:rPr>
          <w:noProof/>
          <w:position w:val="-10"/>
        </w:rPr>
        <w:object w:dxaOrig="1560" w:dyaOrig="320" w14:anchorId="133A366F">
          <v:shape id="_x0000_i1034" type="#_x0000_t75" alt="" style="width:78pt;height:13pt;mso-width-percent:0;mso-height-percent:0;mso-width-percent:0;mso-height-percent:0" o:ole="">
            <v:imagedata r:id="rId48" o:title=""/>
          </v:shape>
          <o:OLEObject Type="Embed" ProgID="Equation.DSMT4" ShapeID="_x0000_i1034" DrawAspect="Content" ObjectID="_1840547844" r:id="rId49"/>
        </w:object>
      </w:r>
      <w:r w:rsidRPr="00FF350B">
        <w:t>, then equality is assured and we have</w:t>
      </w:r>
    </w:p>
    <w:p w:rsidR="00005D2B" w:rsidRPr="00FF350B" w:rsidRDefault="00005D2B" w:rsidP="00D217BC"/>
    <w:p w:rsidR="00005D2B" w:rsidRPr="00FF350B" w:rsidRDefault="00005D2B" w:rsidP="00D217BC">
      <w:pPr>
        <w:jc w:val="center"/>
      </w:pPr>
      <w:r w:rsidRPr="00ED292D">
        <w:rPr>
          <w:noProof/>
          <w:position w:val="-16"/>
        </w:rPr>
      </w:r>
      <w:r w:rsidR="00005D2B" w:rsidRPr="00ED292D">
        <w:rPr>
          <w:noProof/>
          <w:position w:val="-16"/>
        </w:rPr>
        <w:object w:dxaOrig="2860" w:dyaOrig="440" w14:anchorId="2E5F75FD">
          <v:shape id="_x0000_i1035" type="#_x0000_t75" alt="" style="width:2in;height:20pt;mso-width-percent:0;mso-height-percent:0;mso-width-percent:0;mso-height-percent:0" o:ole="">
            <v:imagedata r:id="rId50" o:title=""/>
          </v:shape>
          <o:OLEObject Type="Embed" ProgID="Equation.DSMT4" ShapeID="_x0000_i1035" DrawAspect="Content" ObjectID="_1840547845" r:id="rId51"/>
        </w:object>
      </w:r>
      <w:r w:rsidRPr="00FF350B">
        <w:t>,</w:t>
      </w:r>
    </w:p>
    <w:p w:rsidR="00005D2B" w:rsidRPr="00FF350B" w:rsidRDefault="00005D2B" w:rsidP="00D217BC">
      <w:pPr>
        <w:jc w:val="center"/>
      </w:pPr>
    </w:p>
    <w:p w:rsidR="00005D2B" w:rsidRPr="00FF350B" w:rsidRDefault="00005D2B" w:rsidP="00D217BC">
      <w:r w:rsidRPr="00FF350B">
        <w:t>which is the convolution integral</w:t>
      </w:r>
    </w:p>
    <w:p w:rsidR="00005D2B" w:rsidRPr="00FF350B" w:rsidRDefault="00005D2B" w:rsidP="00D217BC">
      <w:pPr>
        <w:jc w:val="center"/>
      </w:pPr>
    </w:p>
    <w:p w:rsidR="00005D2B" w:rsidRPr="00FF350B" w:rsidRDefault="00005D2B" w:rsidP="00D217BC">
      <w:pPr>
        <w:jc w:val="center"/>
      </w:pPr>
      <w:r w:rsidRPr="00ED292D">
        <w:rPr>
          <w:noProof/>
          <w:position w:val="-16"/>
        </w:rPr>
      </w:r>
      <w:r w:rsidR="00005D2B" w:rsidRPr="00ED292D">
        <w:rPr>
          <w:noProof/>
          <w:position w:val="-16"/>
        </w:rPr>
        <w:object w:dxaOrig="2140" w:dyaOrig="440" w14:anchorId="2F98F130">
          <v:shape id="_x0000_i1036" type="#_x0000_t75" alt="" style="width:105pt;height:20pt;mso-width-percent:0;mso-height-percent:0;mso-width-percent:0;mso-height-percent:0" o:ole="">
            <v:imagedata r:id="rId52" o:title=""/>
          </v:shape>
          <o:OLEObject Type="Embed" ProgID="Equation.DSMT4" ShapeID="_x0000_i1036" DrawAspect="Content" ObjectID="_1840547846" r:id="rId53"/>
        </w:object>
      </w:r>
      <w:r w:rsidRPr="00FF350B">
        <w:t>.</w:t>
      </w:r>
    </w:p>
    <w:p w:rsidR="00005D2B" w:rsidRPr="00FF350B" w:rsidRDefault="00005D2B" w:rsidP="00D217BC"/>
    <w:p w:rsidR="00005D2B" w:rsidRPr="00FF350B" w:rsidRDefault="00005D2B" w:rsidP="00D217BC">
      <w:r w:rsidRPr="00FF350B">
        <w:t xml:space="preserve">In words, the output of the system at time t is equal to the sum of the responses at times t-s to the input at times s over the domains of t and s.  This basically says, if we shift our input, we must correspondingly shift the system response in time to ensure that the system response for a given input value remains constant in time.  If we particularize to a countable index set, () may be represented by a matrix.  The TI requirement imposes special structure on this matrix, which is known as a Toeplitz matrix,  </w:t>
      </w:r>
    </w:p>
    <w:p w:rsidR="00005D2B" w:rsidRPr="00FF350B" w:rsidRDefault="00005D2B" w:rsidP="00D217BC"/>
    <w:p w:rsidR="00005D2B" w:rsidRPr="00FF350B" w:rsidRDefault="00005D2B" w:rsidP="00D217BC">
      <w:pPr>
        <w:jc w:val="center"/>
      </w:pPr>
      <w:r w:rsidRPr="00ED292D">
        <w:rPr>
          <w:noProof/>
          <w:position w:val="-140"/>
        </w:rPr>
      </w:r>
      <w:r w:rsidR="00005D2B" w:rsidRPr="00ED292D">
        <w:rPr>
          <w:noProof/>
          <w:position w:val="-140"/>
        </w:rPr>
        <w:object w:dxaOrig="4080" w:dyaOrig="2920" w14:anchorId="7F4F1824">
          <v:shape id="_x0000_i1037" type="#_x0000_t75" alt="" style="width:204pt;height:2in;mso-width-percent:0;mso-height-percent:0;mso-width-percent:0;mso-height-percent:0" o:ole="">
            <v:imagedata r:id="rId54" o:title=""/>
          </v:shape>
          <o:OLEObject Type="Embed" ProgID="Equation.DSMT4" ShapeID="_x0000_i1037" DrawAspect="Content" ObjectID="_1840547847" r:id="rId55"/>
        </w:object>
      </w:r>
      <w:r w:rsidRPr="00FF350B">
        <w:t>,</w:t>
      </w:r>
    </w:p>
    <w:p w:rsidR="00005D2B" w:rsidRPr="00FF350B" w:rsidRDefault="00005D2B" w:rsidP="00D217BC"/>
    <w:p w:rsidR="00005D2B" w:rsidRPr="00FF350B" w:rsidRDefault="00005D2B" w:rsidP="00D217BC">
      <w:r w:rsidRPr="00FF350B">
        <w:t xml:space="preserve">i.e. the matrix with elements </w:t>
      </w:r>
      <w:r w:rsidRPr="00ED292D">
        <w:rPr>
          <w:noProof/>
          <w:position w:val="-14"/>
        </w:rPr>
      </w:r>
      <w:r w:rsidR="00005D2B" w:rsidRPr="00ED292D">
        <w:rPr>
          <w:noProof/>
          <w:position w:val="-14"/>
        </w:rPr>
        <w:object w:dxaOrig="840" w:dyaOrig="380" w14:anchorId="6A5A4A26">
          <v:shape id="_x0000_i1038" type="#_x0000_t75" alt="" style="width:39pt;height:20pt;mso-width-percent:0;mso-height-percent:0;mso-width-percent:0;mso-height-percent:0" o:ole="">
            <v:imagedata r:id="rId56" o:title=""/>
          </v:shape>
          <o:OLEObject Type="Embed" ProgID="Equation.DSMT4" ShapeID="_x0000_i1038" DrawAspect="Content" ObjectID="_1840547848" r:id="rId57"/>
        </w:object>
      </w:r>
      <w:r w:rsidRPr="00FF350B">
        <w:t xml:space="preserve">where the nth diagonal is the sequence </w:t>
      </w:r>
      <w:r w:rsidRPr="00ED292D">
        <w:rPr>
          <w:noProof/>
          <w:position w:val="-12"/>
        </w:rPr>
      </w:r>
      <w:r w:rsidR="00005D2B" w:rsidRPr="00ED292D">
        <w:rPr>
          <w:noProof/>
          <w:position w:val="-12"/>
        </w:rPr>
        <w:object w:dxaOrig="880" w:dyaOrig="360" w14:anchorId="11A83D81">
          <v:shape id="_x0000_i1039" type="#_x0000_t75" alt="" style="width:46pt;height:20pt;mso-width-percent:0;mso-height-percent:0;mso-width-percent:0;mso-height-percent:0" o:ole="">
            <v:imagedata r:id="rId58" o:title=""/>
          </v:shape>
          <o:OLEObject Type="Embed" ProgID="Equation.DSMT4" ShapeID="_x0000_i1039" DrawAspect="Content" ObjectID="_1840547849" r:id="rId59"/>
        </w:object>
      </w:r>
      <w:r w:rsidRPr="00FF350B">
        <w:t xml:space="preserve">.  Thus the system can be represented by the sequence </w:t>
      </w:r>
      <w:r w:rsidRPr="00ED292D">
        <w:rPr>
          <w:noProof/>
          <w:position w:val="-10"/>
        </w:rPr>
      </w:r>
      <w:r w:rsidR="00005D2B" w:rsidRPr="00ED292D">
        <w:rPr>
          <w:noProof/>
          <w:position w:val="-10"/>
        </w:rPr>
        <w:object w:dxaOrig="1080" w:dyaOrig="320" w14:anchorId="4C8382F9">
          <v:shape id="_x0000_i1040" type="#_x0000_t75" alt="" style="width:52pt;height:13pt;mso-width-percent:0;mso-height-percent:0;mso-width-percent:0;mso-height-percent:0" o:ole="">
            <v:imagedata r:id="rId60" o:title=""/>
          </v:shape>
          <o:OLEObject Type="Embed" ProgID="Equation.DSMT4" ShapeID="_x0000_i1040" DrawAspect="Content" ObjectID="_1840547850" r:id="rId61"/>
        </w:object>
      </w:r>
      <w:r w:rsidRPr="00FF350B">
        <w:t xml:space="preserve">.  For IIR systems the sequence is infinte and for FIR systems it is finite.    For causal systems </w:t>
      </w:r>
      <w:r w:rsidRPr="00ED292D">
        <w:rPr>
          <w:noProof/>
          <w:position w:val="-10"/>
        </w:rPr>
      </w:r>
      <w:r w:rsidR="00005D2B" w:rsidRPr="00ED292D">
        <w:rPr>
          <w:noProof/>
          <w:position w:val="-10"/>
        </w:rPr>
        <w:object w:dxaOrig="1320" w:dyaOrig="320" w14:anchorId="1A26E27C">
          <v:shape id="_x0000_i1041" type="#_x0000_t75" alt="" style="width:66pt;height:13pt;mso-width-percent:0;mso-height-percent:0;mso-width-percent:0;mso-height-percent:0" o:ole="">
            <v:imagedata r:id="rId62" o:title=""/>
          </v:shape>
          <o:OLEObject Type="Embed" ProgID="Equation.DSMT4" ShapeID="_x0000_i1041" DrawAspect="Content" ObjectID="_1840547851" r:id="rId63"/>
        </w:object>
      </w:r>
      <w:r w:rsidRPr="00FF350B">
        <w:t xml:space="preserve">so the matrix must be lower triangular. </w:t>
      </w:r>
    </w:p>
    <w:p w:rsidR="00005D2B" w:rsidRPr="00FF350B" w:rsidRDefault="00005D2B" w:rsidP="00D217BC"/>
    <w:p w:rsidR="00005D2B" w:rsidRPr="00FF350B" w:rsidRDefault="00005D2B" w:rsidP="00D217BC">
      <w:r w:rsidRPr="00FF350B">
        <w:t>Example 2:</w:t>
      </w:r>
    </w:p>
    <w:p w:rsidR="00005D2B" w:rsidRPr="00FF350B" w:rsidRDefault="00005D2B" w:rsidP="00D217BC"/>
    <w:p w:rsidR="00005D2B" w:rsidRPr="00FF350B" w:rsidRDefault="00005D2B" w:rsidP="00D217BC">
      <w:r w:rsidRPr="00FF350B">
        <w:t xml:space="preserve">Consider the Fourier kernel </w:t>
      </w:r>
      <w:r w:rsidRPr="00ED292D">
        <w:rPr>
          <w:noProof/>
          <w:position w:val="-10"/>
        </w:rPr>
      </w:r>
      <w:r w:rsidR="00005D2B" w:rsidRPr="00ED292D">
        <w:rPr>
          <w:noProof/>
          <w:position w:val="-10"/>
        </w:rPr>
        <w:object w:dxaOrig="1160" w:dyaOrig="360" w14:anchorId="79F08DE9">
          <v:shape id="_x0000_i1042" type="#_x0000_t75" alt="" style="width:59pt;height:20pt;mso-width-percent:0;mso-height-percent:0;mso-width-percent:0;mso-height-percent:0" o:ole="">
            <v:imagedata r:id="rId64" o:title=""/>
          </v:shape>
          <o:OLEObject Type="Embed" ProgID="Equation.DSMT4" ShapeID="_x0000_i1042" DrawAspect="Content" ObjectID="_1840547852" r:id="rId65"/>
        </w:object>
      </w:r>
      <w:r w:rsidRPr="00FF350B">
        <w:t xml:space="preserve">.  It is not time invariant. </w:t>
      </w:r>
    </w:p>
    <w:p w:rsidR="00005D2B" w:rsidRPr="00FF350B" w:rsidRDefault="00005D2B" w:rsidP="00D217BC"/>
    <w:p w:rsidR="00005D2B" w:rsidRPr="00FF350B" w:rsidRDefault="00005D2B" w:rsidP="00D217BC"/>
    <w:p w:rsidR="00005D2B" w:rsidRPr="00FF350B" w:rsidRDefault="00005D2B" w:rsidP="00D217BC"/>
    <w:p w:rsidR="00005D2B" w:rsidRPr="00FF350B" w:rsidRDefault="00005D2B" w:rsidP="00D217BC"/>
    <w:p w:rsidR="00005D2B" w:rsidRPr="00991DAA" w:rsidRDefault="00005D2B" w:rsidP="00D217BC">
      <w:pPr>
        <w:pStyle w:val="Heading2"/>
      </w:pPr>
      <w:bookmarkStart w:id="21" w:name="_Toc280363585"/>
      <w:bookmarkStart w:id="22" w:name="_Toc209776410"/>
      <w:bookmarkStart w:id="23" w:name="_Toc209776932"/>
      <w:bookmarkStart w:id="24" w:name="_Toc209781703"/>
      <w:bookmarkStart w:id="25" w:name="_Toc209787443"/>
      <w:bookmarkStart w:id="26" w:name="_Toc229857075"/>
      <w:bookmarkStart w:id="27" w:name="_Toc229926129"/>
      <w:r w:rsidRPr="00991DAA">
        <w:t>Causality</w:t>
      </w:r>
      <w:bookmarkEnd w:id="21"/>
      <w:bookmarkEnd w:id="22"/>
      <w:bookmarkEnd w:id="23"/>
      <w:bookmarkEnd w:id="24"/>
      <w:bookmarkEnd w:id="25"/>
      <w:bookmarkEnd w:id="26"/>
      <w:bookmarkEnd w:id="27"/>
    </w:p>
    <w:p w:rsidR="00005D2B" w:rsidRPr="00FF350B" w:rsidRDefault="00005D2B" w:rsidP="00D217BC"/>
    <w:p w:rsidR="00005D2B" w:rsidRPr="00FF350B" w:rsidRDefault="00005D2B" w:rsidP="00D217BC">
      <w:r w:rsidRPr="00FF350B">
        <w:t>A system is causal</w:t>
      </w:r>
      <w:r>
        <w:t xml:space="preserve"> </w:t>
      </w:r>
      <w:r w:rsidRPr="00FF350B">
        <w:t xml:space="preserve">if the output at time t depends only on times up to and including time t.  Such a system is </w:t>
      </w:r>
      <w:r w:rsidRPr="00FF350B">
        <w:rPr>
          <w:i/>
          <w:iCs/>
        </w:rPr>
        <w:t>nonanticipative</w:t>
      </w:r>
      <w:r w:rsidRPr="00FF350B">
        <w:t xml:space="preserve"> in nature.</w:t>
      </w:r>
    </w:p>
    <w:p w:rsidR="00005D2B" w:rsidRPr="00FF350B" w:rsidRDefault="00005D2B" w:rsidP="00D217BC"/>
    <w:p w:rsidR="00005D2B" w:rsidRPr="00FF350B" w:rsidRDefault="00005D2B" w:rsidP="00D217BC">
      <w:bookmarkStart w:id="28" w:name="OLE_LINK5"/>
      <w:bookmarkStart w:id="29" w:name="OLE_LINK42"/>
      <w:r w:rsidRPr="00FF350B">
        <w:rPr>
          <w:noProof/>
          <w:position w:val="-10"/>
        </w:rPr>
        <w:drawing>
          <wp:inline distT="0" distB="0" distL="0" distR="0" wp14:anchorId="21D30760" wp14:editId="37CEA1E0">
            <wp:extent cx="923925" cy="200025"/>
            <wp:effectExtent l="0" t="0" r="9525" b="9525"/>
            <wp:docPr id="432074191" name="Picture 432074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923925" cy="200025"/>
                    </a:xfrm>
                    <a:prstGeom prst="rect">
                      <a:avLst/>
                    </a:prstGeom>
                    <a:noFill/>
                    <a:ln>
                      <a:noFill/>
                    </a:ln>
                  </pic:spPr>
                </pic:pic>
              </a:graphicData>
            </a:graphic>
          </wp:inline>
        </w:drawing>
      </w:r>
      <w:bookmarkEnd w:id="28"/>
      <w:bookmarkEnd w:id="29"/>
      <w:r w:rsidRPr="00FF350B">
        <w:t xml:space="preserve"> is not causal.</w:t>
      </w:r>
    </w:p>
    <w:p w:rsidR="00005D2B" w:rsidRPr="00991DAA" w:rsidRDefault="00005D2B" w:rsidP="00D217BC">
      <w:pPr>
        <w:pStyle w:val="Heading2"/>
      </w:pPr>
      <w:bookmarkStart w:id="30" w:name="_Toc280363586"/>
      <w:bookmarkStart w:id="31" w:name="_Toc209776411"/>
      <w:bookmarkStart w:id="32" w:name="_Toc209776933"/>
      <w:bookmarkStart w:id="33" w:name="_Toc209781704"/>
      <w:bookmarkStart w:id="34" w:name="_Toc209787444"/>
      <w:bookmarkStart w:id="35" w:name="_Toc229857076"/>
      <w:bookmarkStart w:id="36" w:name="_Toc229926130"/>
      <w:r w:rsidRPr="00991DAA">
        <w:t>Memory</w:t>
      </w:r>
      <w:bookmarkEnd w:id="30"/>
      <w:bookmarkEnd w:id="31"/>
      <w:bookmarkEnd w:id="32"/>
      <w:bookmarkEnd w:id="33"/>
      <w:bookmarkEnd w:id="34"/>
      <w:bookmarkEnd w:id="35"/>
      <w:bookmarkEnd w:id="36"/>
    </w:p>
    <w:p w:rsidR="00005D2B" w:rsidRPr="00FF350B" w:rsidRDefault="00005D2B" w:rsidP="00D217BC"/>
    <w:p w:rsidR="00005D2B" w:rsidRPr="00FF350B" w:rsidRDefault="00005D2B" w:rsidP="00D217BC">
      <w:r w:rsidRPr="00FF350B">
        <w:t xml:space="preserve">A system is </w:t>
      </w:r>
      <w:r w:rsidRPr="00FF350B">
        <w:rPr>
          <w:i/>
          <w:iCs/>
        </w:rPr>
        <w:t>memoryless</w:t>
      </w:r>
      <w:r w:rsidRPr="00FF350B">
        <w:t xml:space="preserve"> if the output at time t depends only on the input at time t.</w:t>
      </w:r>
    </w:p>
    <w:p w:rsidR="00005D2B" w:rsidRPr="00FF350B" w:rsidRDefault="00005D2B" w:rsidP="00D217BC">
      <w:r w:rsidRPr="00FF350B">
        <w:rPr>
          <w:noProof/>
          <w:position w:val="-10"/>
        </w:rPr>
        <w:drawing>
          <wp:inline distT="0" distB="0" distL="0" distR="0" wp14:anchorId="0D24EA77" wp14:editId="5C4393C5">
            <wp:extent cx="914400" cy="200025"/>
            <wp:effectExtent l="0" t="0" r="0" b="9525"/>
            <wp:docPr id="311578286" name="Picture 311578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914400" cy="200025"/>
                    </a:xfrm>
                    <a:prstGeom prst="rect">
                      <a:avLst/>
                    </a:prstGeom>
                    <a:noFill/>
                    <a:ln>
                      <a:noFill/>
                    </a:ln>
                  </pic:spPr>
                </pic:pic>
              </a:graphicData>
            </a:graphic>
          </wp:inline>
        </w:drawing>
      </w:r>
      <w:r w:rsidRPr="00FF350B">
        <w:t xml:space="preserve"> is causal with memory.</w:t>
      </w:r>
    </w:p>
    <w:p w:rsidR="00005D2B" w:rsidRPr="00991DAA" w:rsidRDefault="00005D2B" w:rsidP="00D217BC">
      <w:pPr>
        <w:pStyle w:val="Heading2"/>
      </w:pPr>
      <w:bookmarkStart w:id="37" w:name="_Toc280363587"/>
      <w:bookmarkStart w:id="38" w:name="_Toc209776412"/>
      <w:bookmarkStart w:id="39" w:name="_Toc209776934"/>
      <w:bookmarkStart w:id="40" w:name="_Toc209781705"/>
      <w:bookmarkStart w:id="41" w:name="_Toc209787445"/>
      <w:bookmarkStart w:id="42" w:name="_Toc229857077"/>
      <w:bookmarkStart w:id="43" w:name="_Toc229926131"/>
      <w:r w:rsidRPr="00991DAA">
        <w:t>BIBO</w:t>
      </w:r>
      <w:bookmarkEnd w:id="37"/>
      <w:bookmarkEnd w:id="38"/>
      <w:bookmarkEnd w:id="39"/>
      <w:bookmarkEnd w:id="40"/>
      <w:bookmarkEnd w:id="41"/>
      <w:bookmarkEnd w:id="42"/>
      <w:bookmarkEnd w:id="43"/>
    </w:p>
    <w:p w:rsidR="00005D2B" w:rsidRPr="00FF350B" w:rsidRDefault="00005D2B" w:rsidP="00D217BC"/>
    <w:p w:rsidR="00005D2B" w:rsidRPr="00FF350B" w:rsidRDefault="00005D2B" w:rsidP="00D217BC">
      <w:r w:rsidRPr="00FF350B">
        <w:t xml:space="preserve">A system is </w:t>
      </w:r>
      <w:r w:rsidRPr="00FF350B">
        <w:rPr>
          <w:i/>
          <w:iCs/>
        </w:rPr>
        <w:t>bounded input bounded output</w:t>
      </w:r>
      <w:r w:rsidRPr="00FF350B">
        <w:t xml:space="preserve"> stable (BIBO) if both x and h are absolutely integrable.</w:t>
      </w:r>
    </w:p>
    <w:p w:rsidR="00005D2B" w:rsidRPr="00FF350B" w:rsidRDefault="00005D2B" w:rsidP="00D217BC"/>
    <w:p w:rsidR="00005D2B" w:rsidRPr="00FF350B" w:rsidRDefault="00005D2B" w:rsidP="00D217BC">
      <w:r w:rsidRPr="00FF350B">
        <w:t>Examples:</w:t>
      </w:r>
    </w:p>
    <w:p w:rsidR="00005D2B" w:rsidRPr="00FF350B" w:rsidRDefault="00005D2B" w:rsidP="00D217BC"/>
    <w:p w:rsidR="00005D2B" w:rsidRPr="00FF350B" w:rsidRDefault="00005D2B" w:rsidP="00D217BC">
      <w:r w:rsidRPr="00FF350B">
        <w:rPr>
          <w:noProof/>
          <w:position w:val="-10"/>
        </w:rPr>
        <w:drawing>
          <wp:inline distT="0" distB="0" distL="0" distR="0" wp14:anchorId="2788E3C7" wp14:editId="499722C2">
            <wp:extent cx="952500" cy="200025"/>
            <wp:effectExtent l="0" t="0" r="0" b="9525"/>
            <wp:docPr id="759741141" name="Picture 75974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952500" cy="200025"/>
                    </a:xfrm>
                    <a:prstGeom prst="rect">
                      <a:avLst/>
                    </a:prstGeom>
                    <a:noFill/>
                    <a:ln>
                      <a:noFill/>
                    </a:ln>
                  </pic:spPr>
                </pic:pic>
              </a:graphicData>
            </a:graphic>
          </wp:inline>
        </w:drawing>
      </w:r>
    </w:p>
    <w:p w:rsidR="00005D2B" w:rsidRPr="00FF350B" w:rsidRDefault="00005D2B" w:rsidP="00D217BC"/>
    <w:p w:rsidR="00005D2B" w:rsidRPr="00FF350B" w:rsidRDefault="00005D2B" w:rsidP="00D217BC">
      <w:r w:rsidRPr="00FF350B">
        <w:t xml:space="preserve">y(t+s)=ax(t+s)+b which is not equal to </w:t>
      </w:r>
    </w:p>
    <w:p w:rsidR="00005D2B" w:rsidRPr="00FF350B" w:rsidRDefault="00005D2B" w:rsidP="00D217BC"/>
    <w:p w:rsidR="00005D2B" w:rsidRPr="00991DAA" w:rsidRDefault="00005D2B" w:rsidP="00D217BC">
      <w:pPr>
        <w:pStyle w:val="Heading2"/>
      </w:pPr>
      <w:bookmarkStart w:id="44" w:name="_Toc280363588"/>
      <w:bookmarkStart w:id="45" w:name="_Toc209776413"/>
      <w:bookmarkStart w:id="46" w:name="_Toc209776935"/>
      <w:bookmarkStart w:id="47" w:name="_Toc209781706"/>
      <w:bookmarkStart w:id="48" w:name="_Toc209787446"/>
      <w:bookmarkStart w:id="49" w:name="_Toc229857078"/>
      <w:bookmarkStart w:id="50" w:name="_Toc229926132"/>
      <w:r w:rsidRPr="00991DAA">
        <w:t>Eigenfunctions of Linear Systems</w:t>
      </w:r>
      <w:bookmarkEnd w:id="44"/>
      <w:bookmarkEnd w:id="45"/>
      <w:bookmarkEnd w:id="46"/>
      <w:bookmarkEnd w:id="47"/>
      <w:bookmarkEnd w:id="48"/>
      <w:bookmarkEnd w:id="49"/>
      <w:bookmarkEnd w:id="50"/>
    </w:p>
    <w:p w:rsidR="00005D2B" w:rsidRPr="00FF350B" w:rsidRDefault="00005D2B" w:rsidP="00D217BC"/>
    <w:p w:rsidR="00005D2B" w:rsidRPr="00FF350B" w:rsidRDefault="00005D2B" w:rsidP="00D217BC">
      <w:r w:rsidRPr="00FF350B">
        <w:t xml:space="preserve">The utility of orthogonal series expansions is derived from the fact that a linear time invariant (LTI) system described by the functional operator </w:t>
      </w:r>
      <w:r w:rsidRPr="00FF350B">
        <w:rPr>
          <w:noProof/>
          <w:position w:val="-4"/>
        </w:rPr>
        <w:drawing>
          <wp:inline distT="0" distB="0" distL="0" distR="0" wp14:anchorId="461D41AC" wp14:editId="6B6D2B1D">
            <wp:extent cx="152400" cy="161925"/>
            <wp:effectExtent l="0" t="0" r="0" b="9525"/>
            <wp:docPr id="175520421" name="Picture 175520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FF350B">
        <w:t>is characterized by the input output relationship</w:t>
      </w:r>
    </w:p>
    <w:p w:rsidR="00005D2B" w:rsidRPr="00FF350B" w:rsidRDefault="00005D2B" w:rsidP="00D217BC"/>
    <w:p w:rsidR="00005D2B" w:rsidRPr="00FF350B" w:rsidRDefault="00005D2B" w:rsidP="00D217BC">
      <w:pPr>
        <w:tabs>
          <w:tab w:val="center" w:pos="4320"/>
          <w:tab w:val="right" w:pos="8640"/>
        </w:tabs>
      </w:pPr>
      <w:r w:rsidRPr="00FF350B">
        <w:tab/>
      </w:r>
      <w:r w:rsidRPr="00FF350B">
        <w:rPr>
          <w:noProof/>
          <w:position w:val="-16"/>
        </w:rPr>
        <w:drawing>
          <wp:inline distT="0" distB="0" distL="0" distR="0" wp14:anchorId="561BEA40" wp14:editId="07F676B0">
            <wp:extent cx="1057275" cy="276225"/>
            <wp:effectExtent l="0" t="0" r="9525" b="9525"/>
            <wp:docPr id="1731861446" name="Picture 1731861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057275" cy="276225"/>
                    </a:xfrm>
                    <a:prstGeom prst="rect">
                      <a:avLst/>
                    </a:prstGeom>
                    <a:noFill/>
                    <a:ln>
                      <a:noFill/>
                    </a:ln>
                  </pic:spPr>
                </pic:pic>
              </a:graphicData>
            </a:graphic>
          </wp:inline>
        </w:drawing>
      </w:r>
      <w:r w:rsidRPr="00FF350B">
        <w:tab/>
      </w:r>
      <w:r w:rsidRPr="00FF350B">
        <w:fldChar w:fldCharType="begin"/>
      </w:r>
      <w:r w:rsidRPr="00FF350B">
        <w:instrText xml:space="preserve"> MACROBUTTON MTPlaceRef \* MERGEFORMAT </w:instrText>
      </w:r>
      <w:r w:rsidRPr="00FF350B">
        <w:fldChar w:fldCharType="begin"/>
      </w:r>
      <w:r w:rsidRPr="00FF350B">
        <w:instrText xml:space="preserve"> SEQ MTEqn \h \* MERGEFORMAT </w:instrText>
      </w:r>
      <w:r w:rsidRPr="00FF350B">
        <w:fldChar w:fldCharType="end"/>
      </w:r>
      <w:r w:rsidRPr="00FF350B">
        <w:instrText>(</w:instrText>
      </w:r>
      <w:fldSimple w:instr=" SEQ MTSec \c \* Arabic \* MERGEFORMAT ">
        <w:r>
          <w:rPr>
            <w:noProof/>
          </w:rPr>
          <w:instrText>1</w:instrText>
        </w:r>
      </w:fldSimple>
      <w:r w:rsidRPr="00FF350B">
        <w:instrText>.</w:instrText>
      </w:r>
      <w:fldSimple w:instr=" SEQ MTEqn \c \* Arabic \* MERGEFORMAT ">
        <w:r>
          <w:rPr>
            <w:noProof/>
          </w:rPr>
          <w:instrText>2</w:instrText>
        </w:r>
      </w:fldSimple>
      <w:r w:rsidRPr="00FF350B">
        <w:instrText>)</w:instrText>
      </w:r>
      <w:r w:rsidRPr="00FF350B">
        <w:fldChar w:fldCharType="end"/>
      </w:r>
    </w:p>
    <w:p w:rsidR="00005D2B" w:rsidRPr="00FF350B" w:rsidRDefault="00005D2B" w:rsidP="00D217BC"/>
    <w:p w:rsidR="00005D2B" w:rsidRPr="00FF350B" w:rsidRDefault="00005D2B" w:rsidP="00D217BC">
      <w:r w:rsidRPr="00FF350B">
        <w:t xml:space="preserve">where </w:t>
      </w:r>
      <w:r w:rsidRPr="00FF350B">
        <w:rPr>
          <w:noProof/>
          <w:position w:val="-10"/>
        </w:rPr>
        <w:drawing>
          <wp:inline distT="0" distB="0" distL="0" distR="0" wp14:anchorId="153404D3" wp14:editId="07A9BFB0">
            <wp:extent cx="295275" cy="200025"/>
            <wp:effectExtent l="0" t="0" r="9525" b="9525"/>
            <wp:docPr id="224395584" name="Picture 224395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95275" cy="200025"/>
                    </a:xfrm>
                    <a:prstGeom prst="rect">
                      <a:avLst/>
                    </a:prstGeom>
                    <a:noFill/>
                    <a:ln>
                      <a:noFill/>
                    </a:ln>
                  </pic:spPr>
                </pic:pic>
              </a:graphicData>
            </a:graphic>
          </wp:inline>
        </w:drawing>
      </w:r>
      <w:r w:rsidRPr="00FF350B">
        <w:t>is the eigenfunction,</w:t>
      </w:r>
      <w:r w:rsidRPr="00FF350B">
        <w:rPr>
          <w:noProof/>
          <w:position w:val="-6"/>
        </w:rPr>
        <w:drawing>
          <wp:inline distT="0" distB="0" distL="0" distR="0" wp14:anchorId="162B7CC9" wp14:editId="1D5EE730">
            <wp:extent cx="142875" cy="180975"/>
            <wp:effectExtent l="0" t="0" r="9525" b="9525"/>
            <wp:docPr id="386003032" name="Picture 386003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r w:rsidRPr="00FF350B">
        <w:t xml:space="preserve">is the eigenvalue, and </w:t>
      </w:r>
      <w:r w:rsidRPr="00FF350B">
        <w:rPr>
          <w:noProof/>
          <w:position w:val="-4"/>
        </w:rPr>
        <w:drawing>
          <wp:inline distT="0" distB="0" distL="0" distR="0" wp14:anchorId="5CD7F0CE" wp14:editId="633DFCE7">
            <wp:extent cx="152400" cy="161925"/>
            <wp:effectExtent l="0" t="0" r="0" b="9525"/>
            <wp:docPr id="1990097906" name="Picture 1990097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FF350B">
        <w:t xml:space="preserve">represents convolution with the system impulse response </w:t>
      </w:r>
      <w:r w:rsidRPr="00FF350B">
        <w:rPr>
          <w:noProof/>
          <w:position w:val="-10"/>
        </w:rPr>
        <w:drawing>
          <wp:inline distT="0" distB="0" distL="0" distR="0" wp14:anchorId="5C1C239A" wp14:editId="3E8EA42F">
            <wp:extent cx="276225" cy="200025"/>
            <wp:effectExtent l="0" t="0" r="9525" b="9525"/>
            <wp:docPr id="1172433157" name="Picture 1172433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FF350B">
        <w:t xml:space="preserve">.  To determine a permissible set of eigenfunctions we express the input </w:t>
      </w:r>
      <w:r w:rsidRPr="00FF350B">
        <w:rPr>
          <w:noProof/>
          <w:position w:val="-10"/>
        </w:rPr>
        <w:drawing>
          <wp:inline distT="0" distB="0" distL="0" distR="0" wp14:anchorId="013D85BB" wp14:editId="30400491">
            <wp:extent cx="276225" cy="200025"/>
            <wp:effectExtent l="0" t="0" r="9525" b="9525"/>
            <wp:docPr id="1017420073" name="Picture 1017420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FF350B">
        <w:t xml:space="preserve"> in terms of basis functions </w:t>
      </w:r>
      <w:r w:rsidRPr="00FF350B">
        <w:rPr>
          <w:noProof/>
          <w:position w:val="-14"/>
        </w:rPr>
        <w:drawing>
          <wp:inline distT="0" distB="0" distL="0" distR="0" wp14:anchorId="22FBF9E8" wp14:editId="37AF0659">
            <wp:extent cx="466725" cy="257175"/>
            <wp:effectExtent l="0" t="0" r="9525" b="9525"/>
            <wp:docPr id="1757567960" name="Picture 1757567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466725" cy="257175"/>
                    </a:xfrm>
                    <a:prstGeom prst="rect">
                      <a:avLst/>
                    </a:prstGeom>
                    <a:noFill/>
                    <a:ln>
                      <a:noFill/>
                    </a:ln>
                  </pic:spPr>
                </pic:pic>
              </a:graphicData>
            </a:graphic>
          </wp:inline>
        </w:drawing>
      </w:r>
      <w:r w:rsidRPr="00FF350B">
        <w:t>as</w:t>
      </w:r>
      <w:r w:rsidRPr="00FF350B">
        <w:rPr>
          <w:noProof/>
          <w:position w:val="-28"/>
        </w:rPr>
        <w:drawing>
          <wp:inline distT="0" distB="0" distL="0" distR="0" wp14:anchorId="509343FC" wp14:editId="3CA3ECE5">
            <wp:extent cx="647700" cy="428625"/>
            <wp:effectExtent l="0" t="0" r="0" b="9525"/>
            <wp:docPr id="298156312" name="Picture 298156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647700" cy="428625"/>
                    </a:xfrm>
                    <a:prstGeom prst="rect">
                      <a:avLst/>
                    </a:prstGeom>
                    <a:noFill/>
                    <a:ln>
                      <a:noFill/>
                    </a:ln>
                  </pic:spPr>
                </pic:pic>
              </a:graphicData>
            </a:graphic>
          </wp:inline>
        </w:drawing>
      </w:r>
      <w:r w:rsidRPr="00FF350B">
        <w:t xml:space="preserve">and write the output </w:t>
      </w:r>
    </w:p>
    <w:p w:rsidR="00005D2B" w:rsidRPr="00FF350B" w:rsidRDefault="00005D2B" w:rsidP="00D217BC"/>
    <w:p w:rsidR="00005D2B" w:rsidRPr="00FF350B" w:rsidRDefault="00005D2B" w:rsidP="00D217BC">
      <w:pPr>
        <w:tabs>
          <w:tab w:val="center" w:pos="4320"/>
          <w:tab w:val="right" w:pos="8640"/>
        </w:tabs>
      </w:pPr>
      <w:r w:rsidRPr="00FF350B">
        <w:tab/>
      </w:r>
      <w:r w:rsidRPr="00FF350B">
        <w:rPr>
          <w:noProof/>
          <w:position w:val="-58"/>
        </w:rPr>
        <w:drawing>
          <wp:inline distT="0" distB="0" distL="0" distR="0" wp14:anchorId="77C3D891" wp14:editId="2F58288A">
            <wp:extent cx="1952625" cy="828675"/>
            <wp:effectExtent l="0" t="0" r="9525" b="9525"/>
            <wp:docPr id="1826858436" name="Picture 1826858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952625" cy="828675"/>
                    </a:xfrm>
                    <a:prstGeom prst="rect">
                      <a:avLst/>
                    </a:prstGeom>
                    <a:noFill/>
                    <a:ln>
                      <a:noFill/>
                    </a:ln>
                  </pic:spPr>
                </pic:pic>
              </a:graphicData>
            </a:graphic>
          </wp:inline>
        </w:drawing>
      </w:r>
      <w:r w:rsidRPr="00FF350B">
        <w:tab/>
      </w:r>
      <w:r w:rsidRPr="00FF350B">
        <w:fldChar w:fldCharType="begin"/>
      </w:r>
      <w:r w:rsidRPr="00FF350B">
        <w:instrText xml:space="preserve"> MACROBUTTON MTPlaceRef \* MERGEFORMAT </w:instrText>
      </w:r>
      <w:r w:rsidRPr="00FF350B">
        <w:fldChar w:fldCharType="begin"/>
      </w:r>
      <w:r w:rsidRPr="00FF350B">
        <w:instrText xml:space="preserve"> SEQ MTEqn \h \* MERGEFORMAT </w:instrText>
      </w:r>
      <w:r w:rsidRPr="00FF350B">
        <w:fldChar w:fldCharType="end"/>
      </w:r>
      <w:r w:rsidRPr="00FF350B">
        <w:instrText>(</w:instrText>
      </w:r>
      <w:fldSimple w:instr=" SEQ MTSec \c \* Arabic \* MERGEFORMAT ">
        <w:r>
          <w:rPr>
            <w:noProof/>
          </w:rPr>
          <w:instrText>1</w:instrText>
        </w:r>
      </w:fldSimple>
      <w:r w:rsidRPr="00FF350B">
        <w:instrText>.</w:instrText>
      </w:r>
      <w:fldSimple w:instr=" SEQ MTEqn \c \* Arabic \* MERGEFORMAT ">
        <w:r>
          <w:rPr>
            <w:noProof/>
          </w:rPr>
          <w:instrText>3</w:instrText>
        </w:r>
      </w:fldSimple>
      <w:r w:rsidRPr="00FF350B">
        <w:instrText>)</w:instrText>
      </w:r>
      <w:r w:rsidRPr="00FF350B">
        <w:fldChar w:fldCharType="end"/>
      </w:r>
    </w:p>
    <w:p w:rsidR="00005D2B" w:rsidRPr="00FF350B" w:rsidRDefault="00005D2B" w:rsidP="00D217BC"/>
    <w:p w:rsidR="00005D2B" w:rsidRPr="00FF350B" w:rsidRDefault="00005D2B" w:rsidP="00D217BC">
      <w:r w:rsidRPr="00FF350B">
        <w:t xml:space="preserve">Because the eigenvalue must be independent of time, let us make the partition </w:t>
      </w:r>
      <w:r w:rsidRPr="00FF350B">
        <w:rPr>
          <w:noProof/>
          <w:position w:val="-12"/>
        </w:rPr>
        <w:drawing>
          <wp:inline distT="0" distB="0" distL="0" distR="0" wp14:anchorId="64180555" wp14:editId="0891677F">
            <wp:extent cx="1371600" cy="228600"/>
            <wp:effectExtent l="0" t="0" r="0" b="0"/>
            <wp:docPr id="1793452945" name="Picture 1793452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371600" cy="228600"/>
                    </a:xfrm>
                    <a:prstGeom prst="rect">
                      <a:avLst/>
                    </a:prstGeom>
                    <a:noFill/>
                    <a:ln>
                      <a:noFill/>
                    </a:ln>
                  </pic:spPr>
                </pic:pic>
              </a:graphicData>
            </a:graphic>
          </wp:inline>
        </w:drawing>
      </w:r>
      <w:r w:rsidRPr="00FF350B">
        <w:t>so that we have</w:t>
      </w:r>
    </w:p>
    <w:p w:rsidR="00005D2B" w:rsidRPr="00FF350B" w:rsidRDefault="00005D2B" w:rsidP="00D217BC"/>
    <w:p w:rsidR="00005D2B" w:rsidRPr="00FF350B" w:rsidRDefault="00005D2B" w:rsidP="00D217BC">
      <w:pPr>
        <w:tabs>
          <w:tab w:val="center" w:pos="4320"/>
          <w:tab w:val="right" w:pos="8640"/>
        </w:tabs>
      </w:pPr>
      <w:r w:rsidRPr="00FF350B">
        <w:tab/>
      </w:r>
      <w:r w:rsidRPr="00FF350B">
        <w:rPr>
          <w:noProof/>
          <w:position w:val="-28"/>
        </w:rPr>
        <w:drawing>
          <wp:inline distT="0" distB="0" distL="0" distR="0" wp14:anchorId="4D3C2FE7" wp14:editId="190696AC">
            <wp:extent cx="1914525" cy="352425"/>
            <wp:effectExtent l="0" t="0" r="9525" b="9525"/>
            <wp:docPr id="1864763663" name="Picture 1864763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914525" cy="352425"/>
                    </a:xfrm>
                    <a:prstGeom prst="rect">
                      <a:avLst/>
                    </a:prstGeom>
                    <a:noFill/>
                    <a:ln>
                      <a:noFill/>
                    </a:ln>
                  </pic:spPr>
                </pic:pic>
              </a:graphicData>
            </a:graphic>
          </wp:inline>
        </w:drawing>
      </w:r>
      <w:r w:rsidRPr="00FF350B">
        <w:tab/>
      </w:r>
      <w:r w:rsidRPr="00FF350B">
        <w:fldChar w:fldCharType="begin"/>
      </w:r>
      <w:r w:rsidRPr="00FF350B">
        <w:instrText xml:space="preserve"> MACROBUTTON MTPlaceRef \* MERGEFORMAT </w:instrText>
      </w:r>
      <w:r w:rsidRPr="00FF350B">
        <w:fldChar w:fldCharType="begin"/>
      </w:r>
      <w:r w:rsidRPr="00FF350B">
        <w:instrText xml:space="preserve"> SEQ MTEqn \h \* MERGEFORMAT </w:instrText>
      </w:r>
      <w:r w:rsidRPr="00FF350B">
        <w:fldChar w:fldCharType="end"/>
      </w:r>
      <w:r w:rsidRPr="00FF350B">
        <w:instrText>(</w:instrText>
      </w:r>
      <w:fldSimple w:instr=" SEQ MTSec \c \* Arabic \* MERGEFORMAT ">
        <w:r>
          <w:rPr>
            <w:noProof/>
          </w:rPr>
          <w:instrText>1</w:instrText>
        </w:r>
      </w:fldSimple>
      <w:r w:rsidRPr="00FF350B">
        <w:instrText>.</w:instrText>
      </w:r>
      <w:fldSimple w:instr=" SEQ MTEqn \c \* Arabic \* MERGEFORMAT ">
        <w:r>
          <w:rPr>
            <w:noProof/>
          </w:rPr>
          <w:instrText>4</w:instrText>
        </w:r>
      </w:fldSimple>
      <w:r w:rsidRPr="00FF350B">
        <w:instrText>)</w:instrText>
      </w:r>
      <w:r w:rsidRPr="00FF350B">
        <w:fldChar w:fldCharType="end"/>
      </w:r>
    </w:p>
    <w:p w:rsidR="00005D2B" w:rsidRPr="00FF350B" w:rsidRDefault="00005D2B" w:rsidP="00D217BC"/>
    <w:p w:rsidR="00005D2B" w:rsidRPr="00FF350B" w:rsidRDefault="00005D2B" w:rsidP="00D217BC">
      <w:r w:rsidRPr="00FF350B">
        <w:t xml:space="preserve">Therefore, if we define </w:t>
      </w:r>
      <w:r w:rsidRPr="00ED292D">
        <w:rPr>
          <w:noProof/>
          <w:position w:val="-12"/>
        </w:rPr>
      </w:r>
      <w:r w:rsidR="00005D2B" w:rsidRPr="00ED292D">
        <w:rPr>
          <w:noProof/>
          <w:position w:val="-12"/>
        </w:rPr>
        <w:object w:dxaOrig="1280" w:dyaOrig="380" w14:anchorId="2CCF1196">
          <v:shape id="_x0000_i1043" type="#_x0000_t75" alt="" style="width:66pt;height:20pt;mso-width-percent:0;mso-height-percent:0;mso-width-percent:0;mso-height-percent:0" o:ole="">
            <v:imagedata r:id="rId80" o:title=""/>
          </v:shape>
          <o:OLEObject Type="Embed" ProgID="Equation.DSMT4" ShapeID="_x0000_i1043" DrawAspect="Content" ObjectID="_1840547853" r:id="rId81"/>
        </w:object>
      </w:r>
      <w:r w:rsidRPr="00FF350B">
        <w:t xml:space="preserve">, where </w:t>
      </w:r>
      <w:r w:rsidRPr="00FF350B">
        <w:rPr>
          <w:noProof/>
          <w:position w:val="-10"/>
        </w:rPr>
        <w:drawing>
          <wp:inline distT="0" distB="0" distL="0" distR="0" wp14:anchorId="720151A0" wp14:editId="37A568C0">
            <wp:extent cx="304800" cy="200025"/>
            <wp:effectExtent l="0" t="0" r="0" b="9525"/>
            <wp:docPr id="755010333" name="Picture 755010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304800" cy="200025"/>
                    </a:xfrm>
                    <a:prstGeom prst="rect">
                      <a:avLst/>
                    </a:prstGeom>
                    <a:noFill/>
                    <a:ln>
                      <a:noFill/>
                    </a:ln>
                  </pic:spPr>
                </pic:pic>
              </a:graphicData>
            </a:graphic>
          </wp:inline>
        </w:drawing>
      </w:r>
      <w:r w:rsidRPr="00FF350B">
        <w:t>is a frequency function parameterized by k, we arrive at the desired relationship</w:t>
      </w:r>
    </w:p>
    <w:p w:rsidR="00005D2B" w:rsidRPr="00FF350B" w:rsidRDefault="00005D2B" w:rsidP="00D217BC"/>
    <w:p w:rsidR="00005D2B" w:rsidRPr="00FF350B" w:rsidRDefault="00005D2B" w:rsidP="00D217BC"/>
    <w:p w:rsidR="00005D2B" w:rsidRPr="00FF350B" w:rsidRDefault="00005D2B" w:rsidP="00D217BC">
      <w:pPr>
        <w:tabs>
          <w:tab w:val="center" w:pos="4320"/>
          <w:tab w:val="right" w:pos="8640"/>
        </w:tabs>
      </w:pPr>
      <w:r w:rsidRPr="00FF350B">
        <w:tab/>
      </w:r>
      <w:r w:rsidRPr="00FF350B">
        <w:rPr>
          <w:noProof/>
          <w:position w:val="-16"/>
        </w:rPr>
        <w:drawing>
          <wp:inline distT="0" distB="0" distL="0" distR="0" wp14:anchorId="5FB070BB" wp14:editId="0EE18DC1">
            <wp:extent cx="1447800" cy="276225"/>
            <wp:effectExtent l="0" t="0" r="0" b="9525"/>
            <wp:docPr id="1394262455" name="Picture 1394262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447800" cy="276225"/>
                    </a:xfrm>
                    <a:prstGeom prst="rect">
                      <a:avLst/>
                    </a:prstGeom>
                    <a:noFill/>
                    <a:ln>
                      <a:noFill/>
                    </a:ln>
                  </pic:spPr>
                </pic:pic>
              </a:graphicData>
            </a:graphic>
          </wp:inline>
        </w:drawing>
      </w:r>
      <w:r w:rsidRPr="00FF350B">
        <w:tab/>
      </w:r>
      <w:r w:rsidRPr="00FF350B">
        <w:fldChar w:fldCharType="begin"/>
      </w:r>
      <w:r w:rsidRPr="00FF350B">
        <w:instrText xml:space="preserve"> MACROBUTTON MTPlaceRef \* MERGEFORMAT </w:instrText>
      </w:r>
      <w:r w:rsidRPr="00FF350B">
        <w:fldChar w:fldCharType="begin"/>
      </w:r>
      <w:r w:rsidRPr="00FF350B">
        <w:instrText xml:space="preserve"> SEQ MTEqn \h \* MERGEFORMAT </w:instrText>
      </w:r>
      <w:r w:rsidRPr="00FF350B">
        <w:fldChar w:fldCharType="end"/>
      </w:r>
      <w:r w:rsidRPr="00FF350B">
        <w:instrText>(</w:instrText>
      </w:r>
      <w:fldSimple w:instr=" SEQ MTSec \c \* Arabic \* MERGEFORMAT ">
        <w:r>
          <w:rPr>
            <w:noProof/>
          </w:rPr>
          <w:instrText>1</w:instrText>
        </w:r>
      </w:fldSimple>
      <w:r w:rsidRPr="00FF350B">
        <w:instrText>.</w:instrText>
      </w:r>
      <w:fldSimple w:instr=" SEQ MTEqn \c \* Arabic \* MERGEFORMAT ">
        <w:r>
          <w:rPr>
            <w:noProof/>
          </w:rPr>
          <w:instrText>5</w:instrText>
        </w:r>
      </w:fldSimple>
      <w:r w:rsidRPr="00FF350B">
        <w:instrText>)</w:instrText>
      </w:r>
      <w:r w:rsidRPr="00FF350B">
        <w:fldChar w:fldCharType="end"/>
      </w:r>
    </w:p>
    <w:p w:rsidR="00005D2B" w:rsidRPr="00FF350B" w:rsidRDefault="00005D2B" w:rsidP="00D217BC"/>
    <w:p w:rsidR="00005D2B" w:rsidRPr="00FF350B" w:rsidRDefault="00005D2B" w:rsidP="00D217BC">
      <w:r w:rsidRPr="00FF350B">
        <w:t xml:space="preserve">where the eigenvalue is </w:t>
      </w:r>
      <w:r w:rsidRPr="00FF350B">
        <w:rPr>
          <w:noProof/>
          <w:position w:val="-16"/>
        </w:rPr>
        <w:drawing>
          <wp:inline distT="0" distB="0" distL="0" distR="0" wp14:anchorId="7E07D417" wp14:editId="0D60724A">
            <wp:extent cx="1371600" cy="276225"/>
            <wp:effectExtent l="0" t="0" r="0" b="9525"/>
            <wp:docPr id="2129106967" name="Picture 2129106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371600" cy="276225"/>
                    </a:xfrm>
                    <a:prstGeom prst="rect">
                      <a:avLst/>
                    </a:prstGeom>
                    <a:noFill/>
                    <a:ln>
                      <a:noFill/>
                    </a:ln>
                  </pic:spPr>
                </pic:pic>
              </a:graphicData>
            </a:graphic>
          </wp:inline>
        </w:drawing>
      </w:r>
      <w:r w:rsidRPr="00FF350B">
        <w:t xml:space="preserve">.  The response then to an eigenfunction of “frequency” </w:t>
      </w:r>
      <w:r w:rsidRPr="00FF350B">
        <w:rPr>
          <w:noProof/>
          <w:position w:val="-12"/>
        </w:rPr>
        <w:drawing>
          <wp:inline distT="0" distB="0" distL="0" distR="0" wp14:anchorId="480D44FE" wp14:editId="401CA262">
            <wp:extent cx="152400" cy="228600"/>
            <wp:effectExtent l="0" t="0" r="0" b="0"/>
            <wp:docPr id="687083167" name="Picture 687083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rsidRPr="00FF350B">
        <w:t xml:space="preserve"> at time </w:t>
      </w:r>
      <w:r w:rsidRPr="00FF350B">
        <w:rPr>
          <w:noProof/>
          <w:position w:val="-6"/>
        </w:rPr>
        <w:drawing>
          <wp:inline distT="0" distB="0" distL="0" distR="0" wp14:anchorId="258E68D6" wp14:editId="6358AE69">
            <wp:extent cx="85725" cy="152400"/>
            <wp:effectExtent l="0" t="0" r="9525" b="0"/>
            <wp:docPr id="1612864911" name="Picture 1612864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85725" cy="152400"/>
                    </a:xfrm>
                    <a:prstGeom prst="rect">
                      <a:avLst/>
                    </a:prstGeom>
                    <a:noFill/>
                    <a:ln>
                      <a:noFill/>
                    </a:ln>
                  </pic:spPr>
                </pic:pic>
              </a:graphicData>
            </a:graphic>
          </wp:inline>
        </w:drawing>
      </w:r>
      <w:r w:rsidRPr="00FF350B">
        <w:t xml:space="preserve"> is a sum over all previous times </w:t>
      </w:r>
      <w:r w:rsidRPr="00FF350B">
        <w:rPr>
          <w:noProof/>
          <w:position w:val="-6"/>
        </w:rPr>
        <w:drawing>
          <wp:inline distT="0" distB="0" distL="0" distR="0" wp14:anchorId="5C27D5B9" wp14:editId="7F3F0367">
            <wp:extent cx="314325" cy="152400"/>
            <wp:effectExtent l="0" t="0" r="9525" b="0"/>
            <wp:docPr id="177164173" name="Picture 177164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314325" cy="152400"/>
                    </a:xfrm>
                    <a:prstGeom prst="rect">
                      <a:avLst/>
                    </a:prstGeom>
                    <a:noFill/>
                    <a:ln>
                      <a:noFill/>
                    </a:ln>
                  </pic:spPr>
                </pic:pic>
              </a:graphicData>
            </a:graphic>
          </wp:inline>
        </w:drawing>
      </w:r>
      <w:r w:rsidRPr="00FF350B">
        <w:t xml:space="preserve"> of conjugate eigenfunctions at the same frequency </w:t>
      </w:r>
      <w:r w:rsidRPr="00FF350B">
        <w:rPr>
          <w:noProof/>
          <w:position w:val="-12"/>
        </w:rPr>
        <w:drawing>
          <wp:inline distT="0" distB="0" distL="0" distR="0" wp14:anchorId="2F728785" wp14:editId="57C5D1F5">
            <wp:extent cx="152400" cy="228600"/>
            <wp:effectExtent l="0" t="0" r="0" b="0"/>
            <wp:docPr id="2131432625" name="Picture 2131432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rsidRPr="00FF350B">
        <w:t>weighted by the impulse response amplitude at times</w:t>
      </w:r>
      <w:r w:rsidRPr="00FF350B">
        <w:rPr>
          <w:noProof/>
          <w:position w:val="-6"/>
        </w:rPr>
        <w:drawing>
          <wp:inline distT="0" distB="0" distL="0" distR="0" wp14:anchorId="5B147945" wp14:editId="3B7D4108">
            <wp:extent cx="123825" cy="142875"/>
            <wp:effectExtent l="0" t="0" r="9525" b="9525"/>
            <wp:docPr id="31797685" name="Picture 31797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Pr="00FF350B">
        <w:t xml:space="preserve">.  Thus the response at time </w:t>
      </w:r>
      <w:r w:rsidRPr="00FF350B">
        <w:rPr>
          <w:noProof/>
          <w:position w:val="-6"/>
        </w:rPr>
        <w:drawing>
          <wp:inline distT="0" distB="0" distL="0" distR="0" wp14:anchorId="4F349823" wp14:editId="2FBD5474">
            <wp:extent cx="85725" cy="152400"/>
            <wp:effectExtent l="0" t="0" r="9525" b="0"/>
            <wp:docPr id="731598736" name="Picture 731598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85725" cy="152400"/>
                    </a:xfrm>
                    <a:prstGeom prst="rect">
                      <a:avLst/>
                    </a:prstGeom>
                    <a:noFill/>
                    <a:ln>
                      <a:noFill/>
                    </a:ln>
                  </pic:spPr>
                </pic:pic>
              </a:graphicData>
            </a:graphic>
          </wp:inline>
        </w:drawing>
      </w:r>
      <w:r w:rsidRPr="00FF350B">
        <w:t xml:space="preserve"> is a function of how the impulse response behaves at all previous causal times.</w:t>
      </w:r>
    </w:p>
    <w:p w:rsidR="00005D2B" w:rsidRPr="00FF350B" w:rsidRDefault="00005D2B" w:rsidP="00D217BC"/>
    <w:p w:rsidR="00005D2B" w:rsidRPr="00FF350B" w:rsidRDefault="00005D2B" w:rsidP="00D217BC">
      <w:r w:rsidRPr="00FF350B">
        <w:t xml:space="preserve">The response to an arbitrary input signal is a superposition of eigenfunctions at different frequencies </w:t>
      </w:r>
      <w:r w:rsidRPr="00FF350B">
        <w:rPr>
          <w:noProof/>
          <w:position w:val="-12"/>
        </w:rPr>
        <w:drawing>
          <wp:inline distT="0" distB="0" distL="0" distR="0" wp14:anchorId="0D5DA289" wp14:editId="5C3124AE">
            <wp:extent cx="152400" cy="228600"/>
            <wp:effectExtent l="0" t="0" r="0" b="0"/>
            <wp:docPr id="1295001577" name="Picture 1295001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rsidRPr="00FF350B">
        <w:t xml:space="preserve">weighted by the corresponding input weight </w:t>
      </w:r>
      <w:r w:rsidRPr="00FF350B">
        <w:rPr>
          <w:noProof/>
          <w:position w:val="-12"/>
        </w:rPr>
        <w:drawing>
          <wp:inline distT="0" distB="0" distL="0" distR="0" wp14:anchorId="645908EA" wp14:editId="46B7F3D1">
            <wp:extent cx="161925" cy="228600"/>
            <wp:effectExtent l="0" t="0" r="9525" b="0"/>
            <wp:docPr id="1126609572" name="Picture 1126609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pic:spPr>
                </pic:pic>
              </a:graphicData>
            </a:graphic>
          </wp:inline>
        </w:drawing>
      </w:r>
      <w:r w:rsidRPr="00FF350B">
        <w:t xml:space="preserve">and system response </w:t>
      </w:r>
      <w:r w:rsidRPr="00FF350B">
        <w:rPr>
          <w:noProof/>
          <w:position w:val="-12"/>
        </w:rPr>
        <w:drawing>
          <wp:inline distT="0" distB="0" distL="0" distR="0" wp14:anchorId="1A11679A" wp14:editId="28C04E25">
            <wp:extent cx="419100" cy="228600"/>
            <wp:effectExtent l="0" t="0" r="0" b="0"/>
            <wp:docPr id="1211834969" name="Picture 1211834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419100" cy="228600"/>
                    </a:xfrm>
                    <a:prstGeom prst="rect">
                      <a:avLst/>
                    </a:prstGeom>
                    <a:noFill/>
                    <a:ln>
                      <a:noFill/>
                    </a:ln>
                  </pic:spPr>
                </pic:pic>
              </a:graphicData>
            </a:graphic>
          </wp:inline>
        </w:drawing>
      </w:r>
      <w:r w:rsidRPr="00FF350B">
        <w:t>, and is given by</w:t>
      </w:r>
    </w:p>
    <w:p w:rsidR="00005D2B" w:rsidRPr="00FF350B" w:rsidRDefault="00005D2B" w:rsidP="00D217BC"/>
    <w:p w:rsidR="00005D2B" w:rsidRPr="00FF350B" w:rsidRDefault="00005D2B" w:rsidP="00D217BC">
      <w:pPr>
        <w:tabs>
          <w:tab w:val="center" w:pos="4320"/>
          <w:tab w:val="right" w:pos="8640"/>
        </w:tabs>
      </w:pPr>
      <w:r w:rsidRPr="00FF350B">
        <w:tab/>
      </w:r>
      <w:r w:rsidRPr="00FF350B">
        <w:rPr>
          <w:noProof/>
          <w:position w:val="-28"/>
        </w:rPr>
        <w:drawing>
          <wp:inline distT="0" distB="0" distL="0" distR="0" wp14:anchorId="7482BB0E" wp14:editId="564EEB37">
            <wp:extent cx="1343025" cy="428625"/>
            <wp:effectExtent l="0" t="0" r="9525" b="9525"/>
            <wp:docPr id="1351485081" name="Picture 1351485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1343025" cy="428625"/>
                    </a:xfrm>
                    <a:prstGeom prst="rect">
                      <a:avLst/>
                    </a:prstGeom>
                    <a:noFill/>
                    <a:ln>
                      <a:noFill/>
                    </a:ln>
                  </pic:spPr>
                </pic:pic>
              </a:graphicData>
            </a:graphic>
          </wp:inline>
        </w:drawing>
      </w:r>
      <w:r w:rsidRPr="00FF350B">
        <w:tab/>
      </w:r>
      <w:r w:rsidRPr="00FF350B">
        <w:fldChar w:fldCharType="begin"/>
      </w:r>
      <w:r w:rsidRPr="00FF350B">
        <w:instrText xml:space="preserve"> MACROBUTTON MTPlaceRef \* MERGEFORMAT </w:instrText>
      </w:r>
      <w:r w:rsidRPr="00FF350B">
        <w:fldChar w:fldCharType="begin"/>
      </w:r>
      <w:r w:rsidRPr="00FF350B">
        <w:instrText xml:space="preserve"> SEQ MTEqn \h \* MERGEFORMAT </w:instrText>
      </w:r>
      <w:r w:rsidRPr="00FF350B">
        <w:fldChar w:fldCharType="end"/>
      </w:r>
      <w:r w:rsidRPr="00FF350B">
        <w:instrText>(</w:instrText>
      </w:r>
      <w:fldSimple w:instr=" SEQ MTSec \c \* Arabic \* MERGEFORMAT ">
        <w:r>
          <w:rPr>
            <w:noProof/>
          </w:rPr>
          <w:instrText>1</w:instrText>
        </w:r>
      </w:fldSimple>
      <w:r w:rsidRPr="00FF350B">
        <w:instrText>.</w:instrText>
      </w:r>
      <w:fldSimple w:instr=" SEQ MTEqn \c \* Arabic \* MERGEFORMAT ">
        <w:r>
          <w:rPr>
            <w:noProof/>
          </w:rPr>
          <w:instrText>6</w:instrText>
        </w:r>
      </w:fldSimple>
      <w:r w:rsidRPr="00FF350B">
        <w:instrText>)</w:instrText>
      </w:r>
      <w:r w:rsidRPr="00FF350B">
        <w:fldChar w:fldCharType="end"/>
      </w:r>
    </w:p>
    <w:p w:rsidR="00005D2B" w:rsidRPr="00FF350B" w:rsidRDefault="00005D2B" w:rsidP="00D217BC"/>
    <w:p w:rsidR="00005D2B" w:rsidRPr="00FF350B" w:rsidRDefault="00005D2B" w:rsidP="00D217BC">
      <w:r w:rsidRPr="00FF350B">
        <w:t>In applications the functional form of</w:t>
      </w:r>
      <w:r w:rsidRPr="00FF350B">
        <w:rPr>
          <w:noProof/>
          <w:position w:val="-12"/>
        </w:rPr>
        <w:drawing>
          <wp:inline distT="0" distB="0" distL="0" distR="0" wp14:anchorId="2CA282CF" wp14:editId="71811344">
            <wp:extent cx="152400" cy="228600"/>
            <wp:effectExtent l="0" t="0" r="0" b="0"/>
            <wp:docPr id="826806028" name="Picture 826806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rsidRPr="00FF350B">
        <w:t xml:space="preserve">is adapted to match the parameters of the signal to be analyzed.  The realm of Fourier analysis is merely the study of the particular form of </w:t>
      </w:r>
      <w:r w:rsidRPr="00FF350B">
        <w:rPr>
          <w:noProof/>
          <w:position w:val="-12"/>
        </w:rPr>
        <w:drawing>
          <wp:inline distT="0" distB="0" distL="0" distR="0" wp14:anchorId="7FCD1042" wp14:editId="78F5BE37">
            <wp:extent cx="152400" cy="228600"/>
            <wp:effectExtent l="0" t="0" r="0" b="0"/>
            <wp:docPr id="1426196198" name="Picture 1426196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rsidRPr="00FF350B">
        <w:t xml:space="preserve">. </w:t>
      </w:r>
    </w:p>
    <w:p w:rsidR="00005D2B" w:rsidRPr="00FF350B" w:rsidRDefault="00005D2B" w:rsidP="00D217BC"/>
    <w:p w:rsidR="00005D2B" w:rsidRPr="00FF350B" w:rsidRDefault="00005D2B" w:rsidP="00D217BC"/>
    <w:p w:rsidR="00005D2B" w:rsidRPr="00991DAA" w:rsidRDefault="00005D2B" w:rsidP="00D217BC">
      <w:pPr>
        <w:pStyle w:val="Heading2"/>
      </w:pPr>
      <w:bookmarkStart w:id="51" w:name="_Toc209776414"/>
      <w:bookmarkStart w:id="52" w:name="_Toc209776936"/>
      <w:bookmarkStart w:id="53" w:name="_Toc209781707"/>
      <w:bookmarkStart w:id="54" w:name="_Toc209787447"/>
      <w:bookmarkStart w:id="55" w:name="_Toc229857079"/>
      <w:bookmarkStart w:id="56" w:name="_Toc229926133"/>
      <w:r w:rsidRPr="00991DAA">
        <w:t>Continuous Time Systems</w:t>
      </w:r>
      <w:bookmarkEnd w:id="51"/>
      <w:bookmarkEnd w:id="52"/>
      <w:bookmarkEnd w:id="53"/>
      <w:bookmarkEnd w:id="54"/>
      <w:bookmarkEnd w:id="55"/>
      <w:bookmarkEnd w:id="56"/>
    </w:p>
    <w:p w:rsidR="00005D2B" w:rsidRPr="00FF350B" w:rsidRDefault="00005D2B" w:rsidP="00D217BC"/>
    <w:p w:rsidR="00005D2B" w:rsidRPr="00991DAA" w:rsidRDefault="00005D2B" w:rsidP="00D217BC">
      <w:pPr>
        <w:pStyle w:val="Heading2"/>
      </w:pPr>
      <w:bookmarkStart w:id="57" w:name="_Toc280363590"/>
      <w:bookmarkStart w:id="58" w:name="_Toc209776415"/>
      <w:bookmarkStart w:id="59" w:name="_Toc209776937"/>
      <w:bookmarkStart w:id="60" w:name="_Toc209781708"/>
      <w:bookmarkStart w:id="61" w:name="_Toc209787448"/>
      <w:bookmarkStart w:id="62" w:name="_Toc229857080"/>
      <w:bookmarkStart w:id="63" w:name="_Toc229926134"/>
      <w:r w:rsidRPr="00991DAA">
        <w:t>Continuous Time Convolution</w:t>
      </w:r>
      <w:bookmarkEnd w:id="57"/>
      <w:bookmarkEnd w:id="58"/>
      <w:bookmarkEnd w:id="59"/>
      <w:bookmarkEnd w:id="60"/>
      <w:bookmarkEnd w:id="61"/>
      <w:bookmarkEnd w:id="62"/>
      <w:bookmarkEnd w:id="63"/>
    </w:p>
    <w:p w:rsidR="00005D2B" w:rsidRPr="00FF350B" w:rsidRDefault="00005D2B" w:rsidP="00D217BC"/>
    <w:p w:rsidR="00005D2B" w:rsidRPr="00FF350B" w:rsidRDefault="00005D2B" w:rsidP="00D217BC">
      <w:r w:rsidRPr="00FF350B">
        <w:t xml:space="preserve">A well behaved function </w:t>
      </w:r>
      <w:r w:rsidRPr="00ED292D">
        <w:rPr>
          <w:noProof/>
          <w:position w:val="-10"/>
        </w:rPr>
      </w:r>
      <w:r w:rsidR="00005D2B" w:rsidRPr="00ED292D">
        <w:rPr>
          <w:noProof/>
          <w:position w:val="-10"/>
        </w:rPr>
        <w:object w:dxaOrig="440" w:dyaOrig="320" w14:anchorId="068F4922">
          <v:shape id="_x0000_i1044" type="#_x0000_t75" alt="" style="width:20pt;height:13pt;mso-width-percent:0;mso-height-percent:0;mso-width-percent:0;mso-height-percent:0" o:ole="">
            <v:imagedata r:id="rId92" o:title=""/>
          </v:shape>
          <o:OLEObject Type="Embed" ProgID="Equation.DSMT4" ShapeID="_x0000_i1044" DrawAspect="Content" ObjectID="_1840547854" r:id="rId93"/>
        </w:object>
      </w:r>
      <w:r w:rsidRPr="00FF350B">
        <w:t>may be approximated by the Riemann sum</w:t>
      </w:r>
    </w:p>
    <w:p w:rsidR="00005D2B" w:rsidRPr="00FF350B" w:rsidRDefault="00005D2B" w:rsidP="00D217BC">
      <w:r w:rsidRPr="00FF350B">
        <w:fldChar w:fldCharType="begin"/>
      </w:r>
      <w:r w:rsidRPr="00FF350B">
        <w:instrText xml:space="preserve"> MACROBUTTON MTEditEquationSection2 </w:instrText>
      </w:r>
      <w:r w:rsidRPr="00FF350B">
        <w:rPr>
          <w:vanish/>
          <w:color w:val="FF0000"/>
        </w:rPr>
        <w:instrText>Equation Chapter 1 Section 1</w:instrText>
      </w:r>
      <w:r w:rsidRPr="00FF350B">
        <w:fldChar w:fldCharType="begin"/>
      </w:r>
      <w:r w:rsidRPr="00FF350B">
        <w:instrText xml:space="preserve"> SEQ MTEqn \r \h \* MERGEFORMAT </w:instrText>
      </w:r>
      <w:r w:rsidRPr="00FF350B">
        <w:fldChar w:fldCharType="end"/>
      </w:r>
      <w:r w:rsidRPr="00FF350B">
        <w:fldChar w:fldCharType="begin"/>
      </w:r>
      <w:r w:rsidRPr="00FF350B">
        <w:instrText xml:space="preserve"> SEQ MTSec \r 1 \h \* MERGEFORMAT </w:instrText>
      </w:r>
      <w:r w:rsidRPr="00FF350B">
        <w:fldChar w:fldCharType="end"/>
      </w:r>
      <w:r w:rsidRPr="00FF350B">
        <w:fldChar w:fldCharType="begin"/>
      </w:r>
      <w:r w:rsidRPr="00FF350B">
        <w:instrText xml:space="preserve"> SEQ MTChap \r 1 \h \* MERGEFORMAT </w:instrText>
      </w:r>
      <w:r w:rsidRPr="00FF350B">
        <w:fldChar w:fldCharType="end"/>
      </w:r>
      <w:r w:rsidRPr="00FF350B">
        <w:fldChar w:fldCharType="end"/>
      </w:r>
    </w:p>
    <w:p w:rsidR="00005D2B" w:rsidRPr="00FF350B" w:rsidRDefault="00005D2B" w:rsidP="00D217BC">
      <w:pPr>
        <w:tabs>
          <w:tab w:val="center" w:pos="4320"/>
          <w:tab w:val="right" w:pos="8640"/>
        </w:tabs>
      </w:pPr>
      <w:r w:rsidRPr="00FF350B">
        <w:tab/>
      </w:r>
      <w:r w:rsidRPr="00ED292D">
        <w:rPr>
          <w:noProof/>
          <w:position w:val="-28"/>
        </w:rPr>
      </w:r>
      <w:r w:rsidR="00005D2B" w:rsidRPr="00ED292D">
        <w:rPr>
          <w:noProof/>
          <w:position w:val="-28"/>
        </w:rPr>
        <w:object w:dxaOrig="2659" w:dyaOrig="680" w14:anchorId="79E2F56D">
          <v:shape id="_x0000_i1045" type="#_x0000_t75" alt="" style="width:131pt;height:33pt;mso-width-percent:0;mso-height-percent:0;mso-width-percent:0;mso-height-percent:0" o:ole="">
            <v:imagedata r:id="rId94" o:title=""/>
          </v:shape>
          <o:OLEObject Type="Embed" ProgID="Equation.DSMT4" ShapeID="_x0000_i1045" DrawAspect="Content" ObjectID="_1840547855" r:id="rId95"/>
        </w:object>
      </w:r>
      <w:r w:rsidRPr="00FF350B">
        <w:tab/>
      </w:r>
      <w:r w:rsidRPr="00FF350B">
        <w:fldChar w:fldCharType="begin"/>
      </w:r>
      <w:r w:rsidRPr="00FF350B">
        <w:instrText xml:space="preserve"> MACROBUTTON MTPlaceRef \* MERGEFORMAT </w:instrText>
      </w:r>
      <w:r w:rsidRPr="00FF350B">
        <w:fldChar w:fldCharType="begin"/>
      </w:r>
      <w:r w:rsidRPr="00FF350B">
        <w:instrText xml:space="preserve"> SEQ MTEqn \h \* MERGEFORMAT </w:instrText>
      </w:r>
      <w:r w:rsidRPr="00FF350B">
        <w:fldChar w:fldCharType="end"/>
      </w:r>
      <w:bookmarkStart w:id="64" w:name="ZEqnNum489558"/>
      <w:r w:rsidRPr="00FF350B">
        <w:instrText>(</w:instrText>
      </w:r>
      <w:fldSimple w:instr=" SEQ MTSec \c \* Arabic \* MERGEFORMAT ">
        <w:r>
          <w:rPr>
            <w:noProof/>
          </w:rPr>
          <w:instrText>1</w:instrText>
        </w:r>
      </w:fldSimple>
      <w:r w:rsidRPr="00FF350B">
        <w:instrText>.</w:instrText>
      </w:r>
      <w:fldSimple w:instr=" SEQ MTEqn \c \* Arabic \* MERGEFORMAT ">
        <w:r>
          <w:rPr>
            <w:noProof/>
          </w:rPr>
          <w:instrText>1</w:instrText>
        </w:r>
      </w:fldSimple>
      <w:r w:rsidRPr="00FF350B">
        <w:instrText>)</w:instrText>
      </w:r>
      <w:bookmarkEnd w:id="64"/>
      <w:r w:rsidRPr="00FF350B">
        <w:fldChar w:fldCharType="end"/>
      </w:r>
    </w:p>
    <w:p w:rsidR="00005D2B" w:rsidRPr="00FF350B" w:rsidRDefault="00005D2B" w:rsidP="00D217BC"/>
    <w:p w:rsidR="00005D2B" w:rsidRPr="00FF350B" w:rsidRDefault="00005D2B" w:rsidP="00D217BC">
      <w:r w:rsidRPr="00FF350B">
        <w:t xml:space="preserve">where </w:t>
      </w:r>
      <w:r w:rsidRPr="00ED292D">
        <w:rPr>
          <w:noProof/>
          <w:position w:val="-12"/>
        </w:rPr>
      </w:r>
      <w:r w:rsidR="00005D2B" w:rsidRPr="00ED292D">
        <w:rPr>
          <w:noProof/>
          <w:position w:val="-12"/>
        </w:rPr>
        <w:object w:dxaOrig="560" w:dyaOrig="360" w14:anchorId="5DDDB8B3">
          <v:shape id="_x0000_i1046" type="#_x0000_t75" alt="" style="width:26pt;height:20pt;mso-width-percent:0;mso-height-percent:0;mso-width-percent:0;mso-height-percent:0" o:ole="">
            <v:imagedata r:id="rId96" o:title=""/>
          </v:shape>
          <o:OLEObject Type="Embed" ProgID="Equation.DSMT4" ShapeID="_x0000_i1046" DrawAspect="Content" ObjectID="_1840547856" r:id="rId97"/>
        </w:object>
      </w:r>
      <w:r w:rsidRPr="00FF350B">
        <w:t xml:space="preserve">is a narrow rectangular staircase function, </w:t>
      </w:r>
      <w:r w:rsidRPr="00ED292D">
        <w:rPr>
          <w:noProof/>
          <w:position w:val="-4"/>
        </w:rPr>
      </w:r>
      <w:r w:rsidR="00005D2B" w:rsidRPr="00ED292D">
        <w:rPr>
          <w:noProof/>
          <w:position w:val="-4"/>
        </w:rPr>
        <w:object w:dxaOrig="220" w:dyaOrig="260" w14:anchorId="09A817D5">
          <v:shape id="_x0000_i1047" type="#_x0000_t75" alt="" style="width:13pt;height:13pt;mso-width-percent:0;mso-height-percent:0;mso-width-percent:0;mso-height-percent:0" o:ole="">
            <v:imagedata r:id="rId98" o:title=""/>
          </v:shape>
          <o:OLEObject Type="Embed" ProgID="Equation.DSMT4" ShapeID="_x0000_i1047" DrawAspect="Content" ObjectID="_1840547857" r:id="rId99"/>
        </w:object>
      </w:r>
      <w:r w:rsidRPr="00FF350B">
        <w:t xml:space="preserve">is its width, and </w:t>
      </w:r>
      <w:r w:rsidRPr="00ED292D">
        <w:rPr>
          <w:noProof/>
          <w:position w:val="-10"/>
        </w:rPr>
      </w:r>
      <w:r w:rsidR="00005D2B" w:rsidRPr="00ED292D">
        <w:rPr>
          <w:noProof/>
          <w:position w:val="-10"/>
        </w:rPr>
        <w:object w:dxaOrig="639" w:dyaOrig="320" w14:anchorId="6EA710EE">
          <v:shape id="_x0000_i1048" type="#_x0000_t75" alt="" style="width:33pt;height:13pt;mso-width-percent:0;mso-height-percent:0;mso-width-percent:0;mso-height-percent:0" o:ole="">
            <v:imagedata r:id="rId100" o:title=""/>
          </v:shape>
          <o:OLEObject Type="Embed" ProgID="Equation.DSMT4" ShapeID="_x0000_i1048" DrawAspect="Content" ObjectID="_1840547858" r:id="rId101"/>
        </w:object>
      </w:r>
      <w:r w:rsidRPr="00FF350B">
        <w:t xml:space="preserve">is the value of the function at regular intervals defined on an integer index set </w:t>
      </w:r>
      <w:r w:rsidRPr="00ED292D">
        <w:rPr>
          <w:noProof/>
          <w:position w:val="-14"/>
        </w:rPr>
      </w:r>
      <w:r w:rsidR="00005D2B" w:rsidRPr="00ED292D">
        <w:rPr>
          <w:noProof/>
          <w:position w:val="-14"/>
        </w:rPr>
        <w:object w:dxaOrig="380" w:dyaOrig="400" w14:anchorId="5A345E26">
          <v:shape id="_x0000_i1049" type="#_x0000_t75" alt="" style="width:20pt;height:20pt;mso-width-percent:0;mso-height-percent:0;mso-width-percent:0;mso-height-percent:0" o:ole="">
            <v:imagedata r:id="rId102" o:title=""/>
          </v:shape>
          <o:OLEObject Type="Embed" ProgID="Equation.DSMT4" ShapeID="_x0000_i1049" DrawAspect="Content" ObjectID="_1840547859" r:id="rId103"/>
        </w:object>
      </w:r>
      <w:r w:rsidRPr="00FF350B">
        <w:t xml:space="preserve">.  As </w:t>
      </w:r>
      <w:r w:rsidRPr="00ED292D">
        <w:rPr>
          <w:noProof/>
          <w:position w:val="-4"/>
        </w:rPr>
      </w:r>
      <w:r w:rsidR="00005D2B" w:rsidRPr="00ED292D">
        <w:rPr>
          <w:noProof/>
          <w:position w:val="-4"/>
        </w:rPr>
        <w:object w:dxaOrig="220" w:dyaOrig="260" w14:anchorId="50FC2D9F">
          <v:shape id="_x0000_i1050" type="#_x0000_t75" alt="" style="width:13pt;height:13pt;mso-width-percent:0;mso-height-percent:0;mso-width-percent:0;mso-height-percent:0" o:ole="">
            <v:imagedata r:id="rId98" o:title=""/>
          </v:shape>
          <o:OLEObject Type="Embed" ProgID="Equation.DSMT4" ShapeID="_x0000_i1050" DrawAspect="Content" ObjectID="_1840547860" r:id="rId104"/>
        </w:object>
      </w:r>
      <w:r w:rsidRPr="00FF350B">
        <w:t xml:space="preserve">becomes smaller the approximation becomes correspondingly more accurate and in the limit as </w:t>
      </w:r>
      <w:r w:rsidRPr="00ED292D">
        <w:rPr>
          <w:noProof/>
          <w:position w:val="-4"/>
        </w:rPr>
      </w:r>
      <w:r w:rsidR="00005D2B" w:rsidRPr="00ED292D">
        <w:rPr>
          <w:noProof/>
          <w:position w:val="-4"/>
        </w:rPr>
        <w:object w:dxaOrig="220" w:dyaOrig="260" w14:anchorId="3E8B3D0F">
          <v:shape id="_x0000_i1051" type="#_x0000_t75" alt="" style="width:13pt;height:13pt;mso-width-percent:0;mso-height-percent:0;mso-width-percent:0;mso-height-percent:0" o:ole="">
            <v:imagedata r:id="rId98" o:title=""/>
          </v:shape>
          <o:OLEObject Type="Embed" ProgID="Equation.DSMT4" ShapeID="_x0000_i1051" DrawAspect="Content" ObjectID="_1840547861" r:id="rId105"/>
        </w:object>
      </w:r>
      <w:r w:rsidRPr="00FF350B">
        <w:t>approaches zero the sum becomes an integral,</w:t>
      </w:r>
    </w:p>
    <w:p w:rsidR="00005D2B" w:rsidRPr="00FF350B" w:rsidRDefault="00005D2B" w:rsidP="00D217BC"/>
    <w:p w:rsidR="00005D2B" w:rsidRPr="00FF350B" w:rsidRDefault="00005D2B" w:rsidP="00D217BC">
      <w:pPr>
        <w:tabs>
          <w:tab w:val="center" w:pos="4320"/>
          <w:tab w:val="right" w:pos="8640"/>
        </w:tabs>
      </w:pPr>
      <w:r w:rsidRPr="00FF350B">
        <w:tab/>
      </w:r>
      <w:r w:rsidRPr="00ED292D">
        <w:rPr>
          <w:noProof/>
          <w:position w:val="-40"/>
        </w:rPr>
      </w:r>
      <w:r w:rsidR="00005D2B" w:rsidRPr="00ED292D">
        <w:rPr>
          <w:noProof/>
          <w:position w:val="-40"/>
        </w:rPr>
        <w:object w:dxaOrig="2299" w:dyaOrig="920" w14:anchorId="16AEADAE">
          <v:shape id="_x0000_i1052" type="#_x0000_t75" alt="" style="width:118pt;height:46pt;mso-width-percent:0;mso-height-percent:0;mso-width-percent:0;mso-height-percent:0" o:ole="">
            <v:imagedata r:id="rId106" o:title=""/>
          </v:shape>
          <o:OLEObject Type="Embed" ProgID="Equation.DSMT4" ShapeID="_x0000_i1052" DrawAspect="Content" ObjectID="_1840547862" r:id="rId107"/>
        </w:object>
      </w:r>
      <w:r w:rsidRPr="00FF350B">
        <w:tab/>
      </w:r>
      <w:r w:rsidRPr="00FF350B">
        <w:fldChar w:fldCharType="begin"/>
      </w:r>
      <w:r w:rsidRPr="00FF350B">
        <w:instrText xml:space="preserve"> MACROBUTTON MTPlaceRef \* MERGEFORMAT </w:instrText>
      </w:r>
      <w:r w:rsidRPr="00FF350B">
        <w:fldChar w:fldCharType="begin"/>
      </w:r>
      <w:r w:rsidRPr="00FF350B">
        <w:instrText xml:space="preserve"> SEQ MTEqn \h \* MERGEFORMAT </w:instrText>
      </w:r>
      <w:r w:rsidRPr="00FF350B">
        <w:fldChar w:fldCharType="end"/>
      </w:r>
      <w:r w:rsidRPr="00FF350B">
        <w:instrText>(</w:instrText>
      </w:r>
      <w:fldSimple w:instr=" SEQ MTSec \c \* Arabic \* MERGEFORMAT ">
        <w:r>
          <w:rPr>
            <w:noProof/>
          </w:rPr>
          <w:instrText>1</w:instrText>
        </w:r>
      </w:fldSimple>
      <w:r w:rsidRPr="00FF350B">
        <w:instrText>.</w:instrText>
      </w:r>
      <w:fldSimple w:instr=" SEQ MTEqn \c \* Arabic \* MERGEFORMAT ">
        <w:r>
          <w:rPr>
            <w:noProof/>
          </w:rPr>
          <w:instrText>2</w:instrText>
        </w:r>
      </w:fldSimple>
      <w:r w:rsidRPr="00FF350B">
        <w:instrText>)</w:instrText>
      </w:r>
      <w:r w:rsidRPr="00FF350B">
        <w:fldChar w:fldCharType="end"/>
      </w:r>
    </w:p>
    <w:p w:rsidR="00005D2B" w:rsidRPr="00FF350B" w:rsidRDefault="00005D2B" w:rsidP="00D217BC"/>
    <w:p w:rsidR="00005D2B" w:rsidRPr="00FF350B" w:rsidRDefault="00005D2B" w:rsidP="00D217BC">
      <w:r w:rsidRPr="00FF350B">
        <w:t xml:space="preserve">where </w:t>
      </w:r>
      <w:r w:rsidRPr="00ED292D">
        <w:rPr>
          <w:noProof/>
          <w:position w:val="-20"/>
        </w:rPr>
      </w:r>
      <w:r w:rsidR="00005D2B" w:rsidRPr="00ED292D">
        <w:rPr>
          <w:noProof/>
          <w:position w:val="-20"/>
        </w:rPr>
        <w:object w:dxaOrig="1520" w:dyaOrig="440" w14:anchorId="12CD659C">
          <v:shape id="_x0000_i1053" type="#_x0000_t75" alt="" style="width:1in;height:20pt;mso-width-percent:0;mso-height-percent:0;mso-width-percent:0;mso-height-percent:0" o:ole="">
            <v:imagedata r:id="rId108" o:title=""/>
          </v:shape>
          <o:OLEObject Type="Embed" ProgID="Equation.DSMT4" ShapeID="_x0000_i1053" DrawAspect="Content" ObjectID="_1840547863" r:id="rId109"/>
        </w:object>
      </w:r>
      <w:r w:rsidRPr="00FF350B">
        <w:t xml:space="preserve">, </w:t>
      </w:r>
      <w:r w:rsidRPr="00ED292D">
        <w:rPr>
          <w:noProof/>
          <w:position w:val="-20"/>
        </w:rPr>
      </w:r>
      <w:r w:rsidR="00005D2B" w:rsidRPr="00ED292D">
        <w:rPr>
          <w:noProof/>
          <w:position w:val="-20"/>
        </w:rPr>
        <w:object w:dxaOrig="1080" w:dyaOrig="440" w14:anchorId="17033190">
          <v:shape id="_x0000_i1054" type="#_x0000_t75" alt="" style="width:52pt;height:20pt;mso-width-percent:0;mso-height-percent:0;mso-width-percent:0;mso-height-percent:0" o:ole="">
            <v:imagedata r:id="rId110" o:title=""/>
          </v:shape>
          <o:OLEObject Type="Embed" ProgID="Equation.DSMT4" ShapeID="_x0000_i1054" DrawAspect="Content" ObjectID="_1840547864" r:id="rId111"/>
        </w:object>
      </w:r>
      <w:r w:rsidRPr="00FF350B">
        <w:t xml:space="preserve">, and </w:t>
      </w:r>
      <w:r w:rsidRPr="00ED292D">
        <w:rPr>
          <w:noProof/>
          <w:position w:val="-20"/>
        </w:rPr>
      </w:r>
      <w:r w:rsidR="00005D2B" w:rsidRPr="00ED292D">
        <w:rPr>
          <w:noProof/>
          <w:position w:val="-20"/>
        </w:rPr>
        <w:object w:dxaOrig="1100" w:dyaOrig="440" w14:anchorId="08C05C18">
          <v:shape id="_x0000_i1055" type="#_x0000_t75" alt="" style="width:52pt;height:20pt;mso-width-percent:0;mso-height-percent:0;mso-width-percent:0;mso-height-percent:0" o:ole="">
            <v:imagedata r:id="rId112" o:title=""/>
          </v:shape>
          <o:OLEObject Type="Embed" ProgID="Equation.DSMT4" ShapeID="_x0000_i1055" DrawAspect="Content" ObjectID="_1840547865" r:id="rId113"/>
        </w:object>
      </w:r>
      <w:r w:rsidRPr="00FF350B">
        <w:t>.  This result is known as the sifting property and allows the construction of an arbitrary function in terms of a weighted superposition of shifted delta functions.</w:t>
      </w:r>
    </w:p>
    <w:p w:rsidR="00005D2B" w:rsidRPr="00FF350B" w:rsidRDefault="00005D2B" w:rsidP="00D217BC"/>
    <w:p w:rsidR="00005D2B" w:rsidRPr="00FF350B" w:rsidRDefault="00005D2B" w:rsidP="00D217BC">
      <w:r w:rsidRPr="00FF350B">
        <w:t xml:space="preserve">The response of an LIT system can be deduced based on the above representation and the eponymous LTI system properties.  By </w:t>
      </w:r>
      <w:r w:rsidRPr="00FF350B">
        <w:fldChar w:fldCharType="begin"/>
      </w:r>
      <w:r w:rsidRPr="00FF350B">
        <w:instrText xml:space="preserve"> GOTOBUTTON ZEqnNum489558  \* MERGEFORMAT </w:instrText>
      </w:r>
      <w:fldSimple w:instr=" REF ZEqnNum489558 \! \* MERGEFORMAT ">
        <w:r w:rsidRPr="00FF350B">
          <w:instrText>(</w:instrText>
        </w:r>
        <w:r>
          <w:instrText>1</w:instrText>
        </w:r>
        <w:r w:rsidRPr="00FF350B">
          <w:instrText>.</w:instrText>
        </w:r>
        <w:r>
          <w:instrText>1</w:instrText>
        </w:r>
        <w:r w:rsidRPr="00FF350B">
          <w:instrText>)</w:instrText>
        </w:r>
      </w:fldSimple>
      <w:r w:rsidRPr="00FF350B">
        <w:fldChar w:fldCharType="end"/>
      </w:r>
      <w:r w:rsidRPr="00FF350B">
        <w:t xml:space="preserve"> the output of an LTI system </w:t>
      </w:r>
      <w:r w:rsidRPr="00ED292D">
        <w:rPr>
          <w:noProof/>
          <w:position w:val="-4"/>
        </w:rPr>
      </w:r>
      <w:r w:rsidR="00005D2B" w:rsidRPr="00ED292D">
        <w:rPr>
          <w:noProof/>
          <w:position w:val="-4"/>
        </w:rPr>
        <w:object w:dxaOrig="260" w:dyaOrig="260" w14:anchorId="615BF1EC">
          <v:shape id="_x0000_i1056" type="#_x0000_t75" alt="" style="width:13pt;height:13pt;mso-width-percent:0;mso-height-percent:0;mso-width-percent:0;mso-height-percent:0" o:ole="">
            <v:imagedata r:id="rId114" o:title=""/>
          </v:shape>
          <o:OLEObject Type="Embed" ProgID="Equation.DSMT4" ShapeID="_x0000_i1056" DrawAspect="Content" ObjectID="_1840547866" r:id="rId115"/>
        </w:object>
      </w:r>
      <w:r w:rsidRPr="00FF350B">
        <w:t xml:space="preserve">in response to input </w:t>
      </w:r>
      <w:r w:rsidRPr="00ED292D">
        <w:rPr>
          <w:noProof/>
          <w:position w:val="-10"/>
        </w:rPr>
      </w:r>
      <w:r w:rsidR="00005D2B" w:rsidRPr="00ED292D">
        <w:rPr>
          <w:noProof/>
          <w:position w:val="-10"/>
        </w:rPr>
        <w:object w:dxaOrig="440" w:dyaOrig="320" w14:anchorId="470A74C3">
          <v:shape id="_x0000_i1057" type="#_x0000_t75" alt="" style="width:20pt;height:13pt;mso-width-percent:0;mso-height-percent:0;mso-width-percent:0;mso-height-percent:0" o:ole="">
            <v:imagedata r:id="rId116" o:title=""/>
          </v:shape>
          <o:OLEObject Type="Embed" ProgID="Equation.DSMT4" ShapeID="_x0000_i1057" DrawAspect="Content" ObjectID="_1840547867" r:id="rId117"/>
        </w:object>
      </w:r>
      <w:r w:rsidRPr="00FF350B">
        <w:t xml:space="preserve"> is approximated as</w:t>
      </w:r>
    </w:p>
    <w:p w:rsidR="00005D2B" w:rsidRPr="00FF350B" w:rsidRDefault="00005D2B" w:rsidP="00D217BC"/>
    <w:p w:rsidR="00005D2B" w:rsidRPr="00FF350B" w:rsidRDefault="00005D2B" w:rsidP="00D217BC">
      <w:pPr>
        <w:tabs>
          <w:tab w:val="center" w:pos="4320"/>
          <w:tab w:val="right" w:pos="8640"/>
        </w:tabs>
      </w:pPr>
      <w:r w:rsidRPr="00FF350B">
        <w:tab/>
      </w:r>
      <w:r w:rsidRPr="00ED292D">
        <w:rPr>
          <w:noProof/>
          <w:position w:val="-14"/>
        </w:rPr>
      </w:r>
      <w:r w:rsidR="00005D2B" w:rsidRPr="00ED292D">
        <w:rPr>
          <w:noProof/>
          <w:position w:val="-14"/>
        </w:rPr>
        <w:object w:dxaOrig="1480" w:dyaOrig="400" w14:anchorId="41C3D097">
          <v:shape id="_x0000_i1058" type="#_x0000_t75" alt="" style="width:1in;height:20pt;mso-width-percent:0;mso-height-percent:0;mso-width-percent:0;mso-height-percent:0" o:ole="">
            <v:imagedata r:id="rId118" o:title=""/>
          </v:shape>
          <o:OLEObject Type="Embed" ProgID="Equation.DSMT4" ShapeID="_x0000_i1058" DrawAspect="Content" ObjectID="_1840547868" r:id="rId119"/>
        </w:object>
      </w:r>
      <w:r w:rsidRPr="00FF350B">
        <w:tab/>
      </w:r>
      <w:r w:rsidRPr="00FF350B">
        <w:fldChar w:fldCharType="begin"/>
      </w:r>
      <w:r w:rsidRPr="00FF350B">
        <w:instrText xml:space="preserve"> MACROBUTTON MTPlaceRef \* MERGEFORMAT </w:instrText>
      </w:r>
      <w:r w:rsidRPr="00FF350B">
        <w:fldChar w:fldCharType="begin"/>
      </w:r>
      <w:r w:rsidRPr="00FF350B">
        <w:instrText xml:space="preserve"> SEQ MTEqn \h \* MERGEFORMAT </w:instrText>
      </w:r>
      <w:r w:rsidRPr="00FF350B">
        <w:fldChar w:fldCharType="end"/>
      </w:r>
      <w:r w:rsidRPr="00FF350B">
        <w:instrText>(</w:instrText>
      </w:r>
      <w:fldSimple w:instr=" SEQ MTSec \c \* Arabic \* MERGEFORMAT ">
        <w:r>
          <w:rPr>
            <w:noProof/>
          </w:rPr>
          <w:instrText>1</w:instrText>
        </w:r>
      </w:fldSimple>
      <w:r w:rsidRPr="00FF350B">
        <w:instrText>.</w:instrText>
      </w:r>
      <w:fldSimple w:instr=" SEQ MTEqn \c \* Arabic \* MERGEFORMAT ">
        <w:r>
          <w:rPr>
            <w:noProof/>
          </w:rPr>
          <w:instrText>3</w:instrText>
        </w:r>
      </w:fldSimple>
      <w:r w:rsidRPr="00FF350B">
        <w:instrText>)</w:instrText>
      </w:r>
      <w:r w:rsidRPr="00FF350B">
        <w:fldChar w:fldCharType="end"/>
      </w:r>
    </w:p>
    <w:p w:rsidR="00005D2B" w:rsidRPr="00FF350B" w:rsidRDefault="00005D2B" w:rsidP="00D217BC"/>
    <w:p w:rsidR="00005D2B" w:rsidRPr="00FF350B" w:rsidRDefault="00005D2B" w:rsidP="00D217BC">
      <w:r w:rsidRPr="00FF350B">
        <w:t>Using the limiting procedure as before and the LTI system properties additivity, homogeneity, and shift invariance in turn, we obtain</w:t>
      </w:r>
    </w:p>
    <w:p w:rsidR="00005D2B" w:rsidRPr="00FF350B" w:rsidRDefault="00005D2B" w:rsidP="00D217BC"/>
    <w:p w:rsidR="00005D2B" w:rsidRPr="00FF350B" w:rsidRDefault="00005D2B" w:rsidP="00D217BC">
      <w:pPr>
        <w:tabs>
          <w:tab w:val="center" w:pos="4320"/>
          <w:tab w:val="right" w:pos="8640"/>
        </w:tabs>
      </w:pPr>
      <w:r w:rsidRPr="00FF350B">
        <w:tab/>
      </w:r>
      <w:r w:rsidRPr="00ED292D">
        <w:rPr>
          <w:noProof/>
          <w:position w:val="-112"/>
        </w:rPr>
      </w:r>
      <w:r w:rsidR="00005D2B" w:rsidRPr="00ED292D">
        <w:rPr>
          <w:noProof/>
          <w:position w:val="-112"/>
        </w:rPr>
        <w:object w:dxaOrig="5500" w:dyaOrig="2400" w14:anchorId="209D0782">
          <v:shape id="_x0000_i1059" type="#_x0000_t75" alt="" style="width:276pt;height:118pt;mso-width-percent:0;mso-height-percent:0;mso-width-percent:0;mso-height-percent:0" o:ole="">
            <v:imagedata r:id="rId120" o:title=""/>
          </v:shape>
          <o:OLEObject Type="Embed" ProgID="Equation.DSMT4" ShapeID="_x0000_i1059" DrawAspect="Content" ObjectID="_1840547869" r:id="rId121"/>
        </w:object>
      </w:r>
      <w:r w:rsidRPr="00FF350B">
        <w:tab/>
      </w:r>
      <w:r w:rsidRPr="00FF350B">
        <w:fldChar w:fldCharType="begin"/>
      </w:r>
      <w:r w:rsidRPr="00FF350B">
        <w:instrText xml:space="preserve"> MACROBUTTON MTPlaceRef \* MERGEFORMAT </w:instrText>
      </w:r>
      <w:r w:rsidRPr="00FF350B">
        <w:fldChar w:fldCharType="begin"/>
      </w:r>
      <w:r w:rsidRPr="00FF350B">
        <w:instrText xml:space="preserve"> SEQ MTEqn \h \* MERGEFORMAT </w:instrText>
      </w:r>
      <w:r w:rsidRPr="00FF350B">
        <w:fldChar w:fldCharType="end"/>
      </w:r>
      <w:r w:rsidRPr="00FF350B">
        <w:instrText>(</w:instrText>
      </w:r>
      <w:fldSimple w:instr=" SEQ MTSec \c \* Arabic \* MERGEFORMAT ">
        <w:r>
          <w:rPr>
            <w:noProof/>
          </w:rPr>
          <w:instrText>1</w:instrText>
        </w:r>
      </w:fldSimple>
      <w:r w:rsidRPr="00FF350B">
        <w:instrText>.</w:instrText>
      </w:r>
      <w:fldSimple w:instr=" SEQ MTEqn \c \* Arabic \* MERGEFORMAT ">
        <w:r>
          <w:rPr>
            <w:noProof/>
          </w:rPr>
          <w:instrText>4</w:instrText>
        </w:r>
      </w:fldSimple>
      <w:r w:rsidRPr="00FF350B">
        <w:instrText>)</w:instrText>
      </w:r>
      <w:r w:rsidRPr="00FF350B">
        <w:fldChar w:fldCharType="end"/>
      </w:r>
    </w:p>
    <w:p w:rsidR="00005D2B" w:rsidRPr="00FF350B" w:rsidRDefault="00005D2B" w:rsidP="00D217BC"/>
    <w:p w:rsidR="00005D2B" w:rsidRPr="00FF350B" w:rsidRDefault="00005D2B" w:rsidP="00D217BC">
      <w:r w:rsidRPr="00FF350B">
        <w:t xml:space="preserve">where </w:t>
      </w:r>
      <w:r w:rsidRPr="00ED292D">
        <w:rPr>
          <w:noProof/>
          <w:position w:val="-14"/>
        </w:rPr>
      </w:r>
      <w:r w:rsidR="00005D2B" w:rsidRPr="00ED292D">
        <w:rPr>
          <w:noProof/>
          <w:position w:val="-14"/>
        </w:rPr>
        <w:object w:dxaOrig="1480" w:dyaOrig="400" w14:anchorId="0138A803">
          <v:shape id="_x0000_i1060" type="#_x0000_t75" alt="" style="width:1in;height:20pt;mso-width-percent:0;mso-height-percent:0;mso-width-percent:0;mso-height-percent:0" o:ole="">
            <v:imagedata r:id="rId122" o:title=""/>
          </v:shape>
          <o:OLEObject Type="Embed" ProgID="Equation.DSMT4" ShapeID="_x0000_i1060" DrawAspect="Content" ObjectID="_1840547870" r:id="rId123"/>
        </w:object>
      </w:r>
      <w:r w:rsidRPr="00FF350B">
        <w:t xml:space="preserve"> is the response of the system when an impulse is applied.  By virtue of its LTI nature the entire action of the system is captured in a single function </w:t>
      </w:r>
      <w:r w:rsidRPr="00ED292D">
        <w:rPr>
          <w:noProof/>
          <w:position w:val="-10"/>
        </w:rPr>
      </w:r>
      <w:r w:rsidR="00005D2B" w:rsidRPr="00ED292D">
        <w:rPr>
          <w:noProof/>
          <w:position w:val="-10"/>
        </w:rPr>
        <w:object w:dxaOrig="440" w:dyaOrig="320" w14:anchorId="041CC1D6">
          <v:shape id="_x0000_i1061" type="#_x0000_t75" alt="" style="width:20pt;height:13pt;mso-width-percent:0;mso-height-percent:0;mso-width-percent:0;mso-height-percent:0" o:ole="">
            <v:imagedata r:id="rId124" o:title=""/>
          </v:shape>
          <o:OLEObject Type="Embed" ProgID="Equation.DSMT4" ShapeID="_x0000_i1061" DrawAspect="Content" ObjectID="_1840547871" r:id="rId125"/>
        </w:object>
      </w:r>
      <w:r w:rsidRPr="00FF350B">
        <w:t xml:space="preserve">known as the impulse response.  The output of the system up to time </w:t>
      </w:r>
      <w:r w:rsidRPr="00ED292D">
        <w:rPr>
          <w:noProof/>
          <w:position w:val="-6"/>
        </w:rPr>
      </w:r>
      <w:r w:rsidR="00005D2B" w:rsidRPr="00ED292D">
        <w:rPr>
          <w:noProof/>
          <w:position w:val="-6"/>
        </w:rPr>
        <w:object w:dxaOrig="139" w:dyaOrig="240" w14:anchorId="12D85955">
          <v:shape id="_x0000_i1062" type="#_x0000_t75" alt="" style="width:6pt;height:13pt;mso-width-percent:0;mso-height-percent:0;mso-width-percent:0;mso-height-percent:0" o:ole="">
            <v:imagedata r:id="rId126" o:title=""/>
          </v:shape>
          <o:OLEObject Type="Embed" ProgID="Equation.DSMT4" ShapeID="_x0000_i1062" DrawAspect="Content" ObjectID="_1840547872" r:id="rId127"/>
        </w:object>
      </w:r>
      <w:r w:rsidRPr="00FF350B">
        <w:t>is simply the convolution of the input with its impulse response.  Once the impulse response is known the entire behavior of the system is determined for any time.  An analogous representation may be obtained in the frequency domain using the frequency dual of an impulse, i.e. cosinusoids, in which case the transfer function</w:t>
      </w:r>
      <w:r w:rsidRPr="00ED292D">
        <w:rPr>
          <w:noProof/>
          <w:position w:val="-14"/>
        </w:rPr>
      </w:r>
      <w:r w:rsidR="00005D2B" w:rsidRPr="00ED292D">
        <w:rPr>
          <w:noProof/>
          <w:position w:val="-14"/>
        </w:rPr>
        <w:object w:dxaOrig="1620" w:dyaOrig="400" w14:anchorId="24F2D819">
          <v:shape id="_x0000_i1063" type="#_x0000_t75" alt="" style="width:78pt;height:20pt;mso-width-percent:0;mso-height-percent:0;mso-width-percent:0;mso-height-percent:0" o:ole="">
            <v:imagedata r:id="rId128" o:title=""/>
          </v:shape>
          <o:OLEObject Type="Embed" ProgID="Equation.DSMT4" ShapeID="_x0000_i1063" DrawAspect="Content" ObjectID="_1840547873" r:id="rId129"/>
        </w:object>
      </w:r>
      <w:r w:rsidRPr="00FF350B">
        <w:t>describes the system.</w:t>
      </w:r>
    </w:p>
    <w:p w:rsidR="00005D2B" w:rsidRPr="00FF350B" w:rsidRDefault="00005D2B" w:rsidP="00D217BC"/>
    <w:p w:rsidR="00005D2B" w:rsidRPr="00FF350B" w:rsidRDefault="00005D2B" w:rsidP="00D217BC">
      <w:r w:rsidRPr="00FF350B">
        <w:t>Time varying impulse response:</w:t>
      </w:r>
    </w:p>
    <w:p w:rsidR="00005D2B" w:rsidRPr="00FF350B" w:rsidRDefault="00005D2B" w:rsidP="00D217BC"/>
    <w:p w:rsidR="00005D2B" w:rsidRPr="00FF350B" w:rsidRDefault="00005D2B" w:rsidP="00D217BC"/>
    <w:p w:rsidR="00005D2B" w:rsidRPr="00FF350B" w:rsidRDefault="00005D2B" w:rsidP="00D217BC">
      <w:r w:rsidRPr="00FF350B">
        <w:tab/>
      </w:r>
    </w:p>
    <w:p w:rsidR="00005D2B" w:rsidRPr="00FF350B" w:rsidRDefault="00005D2B" w:rsidP="00D217BC"/>
    <w:p w:rsidR="00005D2B" w:rsidRPr="00FF350B" w:rsidRDefault="00005D2B" w:rsidP="00D217BC">
      <w:r w:rsidRPr="00FF350B">
        <w:rPr>
          <w:noProof/>
        </w:rPr>
        <mc:AlternateContent>
          <mc:Choice Requires="wpc">
            <w:drawing>
              <wp:inline distT="0" distB="0" distL="0" distR="0" wp14:anchorId="568FB195" wp14:editId="619C9497">
                <wp:extent cx="5486400" cy="2555240"/>
                <wp:effectExtent l="19050" t="19050" r="9525" b="6985"/>
                <wp:docPr id="730494068" name="Canvas 1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9525" cap="flat" cmpd="sng" algn="ctr">
                          <a:solidFill>
                            <a:srgbClr val="000000"/>
                          </a:solidFill>
                          <a:prstDash val="dash"/>
                          <a:miter lim="800000"/>
                          <a:headEnd type="none" w="med" len="med"/>
                          <a:tailEnd type="none" w="med" len="med"/>
                        </a:ln>
                      </wpc:whole>
                      <wps:wsp>
                        <wps:cNvPr id="1473053437" name="Line 20"/>
                        <wps:cNvCnPr>
                          <a:cxnSpLocks noChangeShapeType="1"/>
                        </wps:cNvCnPr>
                        <wps:spPr bwMode="auto">
                          <a:xfrm>
                            <a:off x="2032254" y="1445227"/>
                            <a:ext cx="2012442"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28952576" name="Line 21"/>
                        <wps:cNvCnPr>
                          <a:cxnSpLocks noChangeShapeType="1"/>
                        </wps:cNvCnPr>
                        <wps:spPr bwMode="auto">
                          <a:xfrm flipH="1">
                            <a:off x="1187196" y="1445227"/>
                            <a:ext cx="845058" cy="84412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83406639" name="Line 22"/>
                        <wps:cNvCnPr>
                          <a:cxnSpLocks noChangeShapeType="1"/>
                        </wps:cNvCnPr>
                        <wps:spPr bwMode="auto">
                          <a:xfrm>
                            <a:off x="2032254" y="241506"/>
                            <a:ext cx="0" cy="1203721"/>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46483477" name="Freeform 23"/>
                        <wps:cNvSpPr>
                          <a:spLocks/>
                        </wps:cNvSpPr>
                        <wps:spPr bwMode="auto">
                          <a:xfrm>
                            <a:off x="2032254" y="1024686"/>
                            <a:ext cx="1320546" cy="420540"/>
                          </a:xfrm>
                          <a:custGeom>
                            <a:avLst/>
                            <a:gdLst>
                              <a:gd name="T0" fmla="*/ 0 w 2080"/>
                              <a:gd name="T1" fmla="*/ 663 h 663"/>
                              <a:gd name="T2" fmla="*/ 330 w 2080"/>
                              <a:gd name="T3" fmla="*/ 313 h 663"/>
                              <a:gd name="T4" fmla="*/ 760 w 2080"/>
                              <a:gd name="T5" fmla="*/ 53 h 663"/>
                              <a:gd name="T6" fmla="*/ 1230 w 2080"/>
                              <a:gd name="T7" fmla="*/ 73 h 663"/>
                              <a:gd name="T8" fmla="*/ 1610 w 2080"/>
                              <a:gd name="T9" fmla="*/ 493 h 663"/>
                              <a:gd name="T10" fmla="*/ 2080 w 2080"/>
                              <a:gd name="T11" fmla="*/ 663 h 663"/>
                            </a:gdLst>
                            <a:ahLst/>
                            <a:cxnLst>
                              <a:cxn ang="0">
                                <a:pos x="T0" y="T1"/>
                              </a:cxn>
                              <a:cxn ang="0">
                                <a:pos x="T2" y="T3"/>
                              </a:cxn>
                              <a:cxn ang="0">
                                <a:pos x="T4" y="T5"/>
                              </a:cxn>
                              <a:cxn ang="0">
                                <a:pos x="T6" y="T7"/>
                              </a:cxn>
                              <a:cxn ang="0">
                                <a:pos x="T8" y="T9"/>
                              </a:cxn>
                              <a:cxn ang="0">
                                <a:pos x="T10" y="T11"/>
                              </a:cxn>
                            </a:cxnLst>
                            <a:rect l="0" t="0" r="r" b="b"/>
                            <a:pathLst>
                              <a:path w="2080" h="663">
                                <a:moveTo>
                                  <a:pt x="0" y="663"/>
                                </a:moveTo>
                                <a:cubicBezTo>
                                  <a:pt x="101" y="539"/>
                                  <a:pt x="203" y="415"/>
                                  <a:pt x="330" y="313"/>
                                </a:cubicBezTo>
                                <a:cubicBezTo>
                                  <a:pt x="457" y="211"/>
                                  <a:pt x="610" y="93"/>
                                  <a:pt x="760" y="53"/>
                                </a:cubicBezTo>
                                <a:cubicBezTo>
                                  <a:pt x="910" y="13"/>
                                  <a:pt x="1088" y="0"/>
                                  <a:pt x="1230" y="73"/>
                                </a:cubicBezTo>
                                <a:cubicBezTo>
                                  <a:pt x="1372" y="146"/>
                                  <a:pt x="1468" y="395"/>
                                  <a:pt x="1610" y="493"/>
                                </a:cubicBezTo>
                                <a:cubicBezTo>
                                  <a:pt x="1752" y="591"/>
                                  <a:pt x="1916" y="627"/>
                                  <a:pt x="2080" y="663"/>
                                </a:cubicBezTo>
                              </a:path>
                            </a:pathLst>
                          </a:custGeom>
                          <a:noFill/>
                          <a:ln w="9525">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2142735" name="Line 24"/>
                        <wps:cNvCnPr>
                          <a:cxnSpLocks noChangeShapeType="1"/>
                        </wps:cNvCnPr>
                        <wps:spPr bwMode="auto">
                          <a:xfrm>
                            <a:off x="1815846" y="1667686"/>
                            <a:ext cx="2013204" cy="76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91007372" name="Line 25"/>
                        <wps:cNvCnPr>
                          <a:cxnSpLocks noChangeShapeType="1"/>
                        </wps:cNvCnPr>
                        <wps:spPr bwMode="auto">
                          <a:xfrm>
                            <a:off x="1575054" y="1901574"/>
                            <a:ext cx="2012442" cy="76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31817730" name="Freeform 26"/>
                        <wps:cNvSpPr>
                          <a:spLocks/>
                        </wps:cNvSpPr>
                        <wps:spPr bwMode="auto">
                          <a:xfrm>
                            <a:off x="1815846" y="1238766"/>
                            <a:ext cx="1219200" cy="429683"/>
                          </a:xfrm>
                          <a:custGeom>
                            <a:avLst/>
                            <a:gdLst>
                              <a:gd name="T0" fmla="*/ 0 w 1920"/>
                              <a:gd name="T1" fmla="*/ 675 h 677"/>
                              <a:gd name="T2" fmla="*/ 560 w 1920"/>
                              <a:gd name="T3" fmla="*/ 325 h 677"/>
                              <a:gd name="T4" fmla="*/ 860 w 1920"/>
                              <a:gd name="T5" fmla="*/ 75 h 677"/>
                              <a:gd name="T6" fmla="*/ 970 w 1920"/>
                              <a:gd name="T7" fmla="*/ 65 h 677"/>
                              <a:gd name="T8" fmla="*/ 1320 w 1920"/>
                              <a:gd name="T9" fmla="*/ 465 h 677"/>
                              <a:gd name="T10" fmla="*/ 1920 w 1920"/>
                              <a:gd name="T11" fmla="*/ 677 h 677"/>
                            </a:gdLst>
                            <a:ahLst/>
                            <a:cxnLst>
                              <a:cxn ang="0">
                                <a:pos x="T0" y="T1"/>
                              </a:cxn>
                              <a:cxn ang="0">
                                <a:pos x="T2" y="T3"/>
                              </a:cxn>
                              <a:cxn ang="0">
                                <a:pos x="T4" y="T5"/>
                              </a:cxn>
                              <a:cxn ang="0">
                                <a:pos x="T6" y="T7"/>
                              </a:cxn>
                              <a:cxn ang="0">
                                <a:pos x="T8" y="T9"/>
                              </a:cxn>
                              <a:cxn ang="0">
                                <a:pos x="T10" y="T11"/>
                              </a:cxn>
                            </a:cxnLst>
                            <a:rect l="0" t="0" r="r" b="b"/>
                            <a:pathLst>
                              <a:path w="1920" h="677">
                                <a:moveTo>
                                  <a:pt x="0" y="675"/>
                                </a:moveTo>
                                <a:cubicBezTo>
                                  <a:pt x="208" y="550"/>
                                  <a:pt x="417" y="425"/>
                                  <a:pt x="560" y="325"/>
                                </a:cubicBezTo>
                                <a:cubicBezTo>
                                  <a:pt x="703" y="225"/>
                                  <a:pt x="792" y="118"/>
                                  <a:pt x="860" y="75"/>
                                </a:cubicBezTo>
                                <a:cubicBezTo>
                                  <a:pt x="928" y="32"/>
                                  <a:pt x="893" y="0"/>
                                  <a:pt x="970" y="65"/>
                                </a:cubicBezTo>
                                <a:cubicBezTo>
                                  <a:pt x="1047" y="130"/>
                                  <a:pt x="1162" y="363"/>
                                  <a:pt x="1320" y="465"/>
                                </a:cubicBezTo>
                                <a:cubicBezTo>
                                  <a:pt x="1478" y="567"/>
                                  <a:pt x="1699" y="622"/>
                                  <a:pt x="1920" y="677"/>
                                </a:cubicBezTo>
                              </a:path>
                            </a:pathLst>
                          </a:custGeom>
                          <a:noFill/>
                          <a:ln w="9525">
                            <a:solidFill>
                              <a:srgbClr val="FF66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808795" name="Freeform 27"/>
                        <wps:cNvSpPr>
                          <a:spLocks/>
                        </wps:cNvSpPr>
                        <wps:spPr bwMode="auto">
                          <a:xfrm>
                            <a:off x="1568196" y="1122965"/>
                            <a:ext cx="1295400" cy="778609"/>
                          </a:xfrm>
                          <a:custGeom>
                            <a:avLst/>
                            <a:gdLst>
                              <a:gd name="T0" fmla="*/ 0 w 2040"/>
                              <a:gd name="T1" fmla="*/ 1228 h 1228"/>
                              <a:gd name="T2" fmla="*/ 600 w 2040"/>
                              <a:gd name="T3" fmla="*/ 397 h 1228"/>
                              <a:gd name="T4" fmla="*/ 950 w 2040"/>
                              <a:gd name="T5" fmla="*/ 57 h 1228"/>
                              <a:gd name="T6" fmla="*/ 1380 w 2040"/>
                              <a:gd name="T7" fmla="*/ 737 h 1228"/>
                              <a:gd name="T8" fmla="*/ 2040 w 2040"/>
                              <a:gd name="T9" fmla="*/ 1228 h 1228"/>
                            </a:gdLst>
                            <a:ahLst/>
                            <a:cxnLst>
                              <a:cxn ang="0">
                                <a:pos x="T0" y="T1"/>
                              </a:cxn>
                              <a:cxn ang="0">
                                <a:pos x="T2" y="T3"/>
                              </a:cxn>
                              <a:cxn ang="0">
                                <a:pos x="T4" y="T5"/>
                              </a:cxn>
                              <a:cxn ang="0">
                                <a:pos x="T6" y="T7"/>
                              </a:cxn>
                              <a:cxn ang="0">
                                <a:pos x="T8" y="T9"/>
                              </a:cxn>
                            </a:cxnLst>
                            <a:rect l="0" t="0" r="r" b="b"/>
                            <a:pathLst>
                              <a:path w="2040" h="1228">
                                <a:moveTo>
                                  <a:pt x="0" y="1228"/>
                                </a:moveTo>
                                <a:cubicBezTo>
                                  <a:pt x="221" y="910"/>
                                  <a:pt x="442" y="592"/>
                                  <a:pt x="600" y="397"/>
                                </a:cubicBezTo>
                                <a:cubicBezTo>
                                  <a:pt x="758" y="202"/>
                                  <a:pt x="820" y="0"/>
                                  <a:pt x="950" y="57"/>
                                </a:cubicBezTo>
                                <a:cubicBezTo>
                                  <a:pt x="1080" y="114"/>
                                  <a:pt x="1198" y="542"/>
                                  <a:pt x="1380" y="737"/>
                                </a:cubicBezTo>
                                <a:cubicBezTo>
                                  <a:pt x="1562" y="932"/>
                                  <a:pt x="1801" y="1080"/>
                                  <a:pt x="2040" y="1228"/>
                                </a:cubicBezTo>
                              </a:path>
                            </a:pathLst>
                          </a:custGeom>
                          <a:noFill/>
                          <a:ln w="9525">
                            <a:solidFill>
                              <a:srgbClr val="008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53177921" name="Picture 28"/>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2618994" y="807559"/>
                            <a:ext cx="355092" cy="24150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25352709" name="Picture 29"/>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3933444" y="1647117"/>
                            <a:ext cx="88392" cy="15237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30404832" name="Picture 30"/>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1069086" y="2287831"/>
                            <a:ext cx="128778" cy="14018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69874729" name="Picture 31"/>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1876044" y="51806"/>
                            <a:ext cx="329946" cy="228555"/>
                          </a:xfrm>
                          <a:prstGeom prst="rect">
                            <a:avLst/>
                          </a:prstGeom>
                          <a:noFill/>
                          <a:extLst>
                            <a:ext uri="{909E8E84-426E-40DD-AFC4-6F175D3DCCD1}">
                              <a14:hiddenFill xmlns:a14="http://schemas.microsoft.com/office/drawing/2010/main">
                                <a:solidFill>
                                  <a:srgbClr val="FFFFFF"/>
                                </a:solidFill>
                              </a14:hiddenFill>
                            </a:ext>
                          </a:extLst>
                        </pic:spPr>
                      </pic:pic>
                      <wps:wsp>
                        <wps:cNvPr id="70112293" name="Line 32"/>
                        <wps:cNvCnPr>
                          <a:cxnSpLocks noChangeShapeType="1"/>
                        </wps:cNvCnPr>
                        <wps:spPr bwMode="auto">
                          <a:xfrm flipH="1">
                            <a:off x="2146554" y="547007"/>
                            <a:ext cx="374142" cy="59728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pic:pic xmlns:pic="http://schemas.openxmlformats.org/drawingml/2006/picture">
                        <pic:nvPicPr>
                          <pic:cNvPr id="803426592" name="Picture 33"/>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2396490" y="306263"/>
                            <a:ext cx="419100" cy="24074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3711729" name="Picture 34"/>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2078736" y="1869576"/>
                            <a:ext cx="141732" cy="22855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00073657" name="Picture 35"/>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2497836" y="1182389"/>
                            <a:ext cx="368808" cy="24150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84391962" name="Picture 36"/>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2739390" y="1651688"/>
                            <a:ext cx="368046" cy="241506"/>
                          </a:xfrm>
                          <a:prstGeom prst="rect">
                            <a:avLst/>
                          </a:prstGeom>
                          <a:noFill/>
                          <a:extLst>
                            <a:ext uri="{909E8E84-426E-40DD-AFC4-6F175D3DCCD1}">
                              <a14:hiddenFill xmlns:a14="http://schemas.microsoft.com/office/drawing/2010/main">
                                <a:solidFill>
                                  <a:srgbClr val="FFFFFF"/>
                                </a:solidFill>
                              </a14:hiddenFill>
                            </a:ext>
                          </a:extLst>
                        </pic:spPr>
                      </pic:pic>
                      <wps:wsp>
                        <wps:cNvPr id="1019940254" name="Line 37"/>
                        <wps:cNvCnPr>
                          <a:cxnSpLocks noChangeShapeType="1"/>
                        </wps:cNvCnPr>
                        <wps:spPr bwMode="auto">
                          <a:xfrm flipH="1">
                            <a:off x="2152650" y="1441417"/>
                            <a:ext cx="444246" cy="444158"/>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930549987" name="Line 38"/>
                        <wps:cNvCnPr>
                          <a:cxnSpLocks noChangeShapeType="1"/>
                        </wps:cNvCnPr>
                        <wps:spPr bwMode="auto">
                          <a:xfrm>
                            <a:off x="2139696" y="1149629"/>
                            <a:ext cx="762" cy="743564"/>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1C79FF92" id="Canvas 18" o:spid="_x0000_s1026" editas="canvas" style="width:6in;height:201.2pt;mso-position-horizontal-relative:char;mso-position-vertical-relative:line" coordsize="54864,25552" o:gfxdata="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">
                <v:shape id="_x0000_s1027" type="#_x0000_t75" style="position:absolute;width:54864;height:25552;visibility:visible;mso-wrap-style:square" stroked="t">
                  <v:fill o:detectmouseclick="t"/>
                  <v:stroke dashstyle="dash"/>
                  <v:path o:connecttype="none"/>
                </v:shape>
                <v:line id="Line 20" o:spid="_x0000_s1028" style="position:absolute;visibility:visible;mso-wrap-style:square" from="20322,14452" to="40446,1445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">
                  <v:stroke endarrow="block"/>
                </v:line>
                <v:line id="Line 21" o:spid="_x0000_s1029" style="position:absolute;flip:x;visibility:visible;mso-wrap-style:square" from="11871,14452" to="20322,2289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">
                  <v:stroke endarrow="block"/>
                </v:line>
                <v:line id="Line 22" o:spid="_x0000_s1030" style="position:absolute;visibility:visible;mso-wrap-style:square" from="20322,2415" to="20322,1445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">
                  <v:stroke startarrow="block"/>
                </v:line>
                <v:shape id="Freeform 23" o:spid="_x0000_s1031" style="position:absolute;left:20322;top:10246;width:13206;height:4206;visibility:visible;mso-wrap-style:square;v-text-anchor:top" coordsize="2080,66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" path="m,663c101,539,203,415,330,313,457,211,610,93,760,53,910,13,1088,,1230,73v142,73,238,322,380,420c1752,591,1916,627,2080,663e" filled="f" strokecolor="blue">
                  <v:path arrowok="t" o:connecttype="custom" o:connectlocs="0,420540;209510,198535;482507,33618;780900,46304;1022153,312709;1320546,420540" o:connectangles="0,0,0,0,0,0"/>
                </v:shape>
                <v:line id="Line 24" o:spid="_x0000_s1032" style="position:absolute;visibility:visible;mso-wrap-style:square" from="18158,16676" to="38290,1668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">
                  <v:stroke endarrow="block"/>
                </v:line>
                <v:line id="Line 25" o:spid="_x0000_s1033" style="position:absolute;visibility:visible;mso-wrap-style:square" from="15750,19015" to="35874,1902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">
                  <v:stroke endarrow="block"/>
                </v:line>
                <v:shape id="Freeform 26" o:spid="_x0000_s1034" style="position:absolute;left:18158;top:12387;width:12192;height:4297;visibility:visible;mso-wrap-style:square;v-text-anchor:top" coordsize="1920,6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" path="m,675c208,550,417,425,560,325,703,225,792,118,860,75,928,32,893,,970,65v77,65,192,298,350,400c1478,567,1699,622,1920,677e" filled="f" strokecolor="#f60">
                  <v:path arrowok="t" o:connecttype="custom" o:connectlocs="0,428414;355600,206273;546100,47602;615950,41255;838200,295129;1219200,429683" o:connectangles="0,0,0,0,0,0"/>
                </v:shape>
                <v:shape id="Freeform 27" o:spid="_x0000_s1035" style="position:absolute;left:15681;top:11229;width:12954;height:7786;visibility:visible;mso-wrap-style:square;v-text-anchor:top" coordsize="2040,12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" path="m,1228c221,910,442,592,600,397,758,202,820,,950,57v130,57,248,485,430,680c1562,932,1801,1080,2040,1228e" filled="f" strokecolor="green">
                  <v:path arrowok="t" o:connecttype="custom" o:connectlocs="0,778609;381000,251716;603250,36141;876300,467292;1295400,778609" o:connectangles="0,0,0,0,0"/>
                </v:shape>
                <v:shape id="Picture 28" o:spid="_x0000_s1036" type="#_x0000_t75" style="position:absolute;left:26189;top:8075;width:3551;height:241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">
                  <v:imagedata r:id="rId138" o:title=""/>
                </v:shape>
                <v:shape id="Picture 29" o:spid="_x0000_s1037" type="#_x0000_t75" style="position:absolute;left:39334;top:16471;width:884;height:152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">
                  <v:imagedata r:id="rId139" o:title=""/>
                </v:shape>
                <v:shape id="Picture 30" o:spid="_x0000_s1038" type="#_x0000_t75" style="position:absolute;left:10690;top:22878;width:1288;height:140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">
                  <v:imagedata r:id="rId140" o:title=""/>
                </v:shape>
                <v:shape id="Picture 31" o:spid="_x0000_s1039" type="#_x0000_t75" style="position:absolute;left:18760;top:518;width:3299;height:228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">
                  <v:imagedata r:id="rId141" o:title=""/>
                </v:shape>
                <v:line id="Line 32" o:spid="_x0000_s1040" style="position:absolute;flip:x;visibility:visible;mso-wrap-style:square" from="21465,5470" to="25206,1144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">
                  <v:stroke endarrow="block"/>
                </v:line>
                <v:shape id="Picture 33" o:spid="_x0000_s1041" type="#_x0000_t75" style="position:absolute;left:23964;top:3062;width:4191;height:240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">
                  <v:imagedata r:id="rId142" o:title=""/>
                </v:shape>
                <v:shape id="Picture 34" o:spid="_x0000_s1042" type="#_x0000_t75" style="position:absolute;left:20787;top:18695;width:1417;height:228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">
                  <v:imagedata r:id="rId143" o:title=""/>
                </v:shape>
                <v:shape id="Picture 35" o:spid="_x0000_s1043" type="#_x0000_t75" style="position:absolute;left:24978;top:11823;width:3688;height:241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">
                  <v:imagedata r:id="rId144" o:title=""/>
                </v:shape>
                <v:shape id="Picture 36" o:spid="_x0000_s1044" type="#_x0000_t75" style="position:absolute;left:27393;top:16516;width:3681;height:241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">
                  <v:imagedata r:id="rId145" o:title=""/>
                </v:shape>
                <v:line id="Line 37" o:spid="_x0000_s1045" style="position:absolute;flip:x;visibility:visible;mso-wrap-style:square" from="21526,14414" to="25968,188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">
                  <v:stroke dashstyle="dash"/>
                </v:line>
                <v:line id="Line 38" o:spid="_x0000_s1046" style="position:absolute;visibility:visible;mso-wrap-style:square" from="21396,11496" to="21404,1893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">
                  <v:stroke dashstyle="dash"/>
                </v:line>
                <w10:anchorlock/>
              </v:group>
            </w:pict>
          </mc:Fallback>
        </mc:AlternateContent>
      </w:r>
    </w:p>
    <w:p w:rsidR="00005D2B" w:rsidRPr="00FF350B" w:rsidRDefault="00005D2B" w:rsidP="00D217BC"/>
    <w:p w:rsidR="00005D2B" w:rsidRPr="00FF350B" w:rsidRDefault="00005D2B" w:rsidP="00D217BC">
      <w:r w:rsidRPr="00FF350B">
        <w:t xml:space="preserve">The response then can be depicted symbolically as </w:t>
      </w:r>
    </w:p>
    <w:p w:rsidR="00005D2B" w:rsidRPr="00FF350B" w:rsidRDefault="00005D2B" w:rsidP="00D217BC"/>
    <w:p w:rsidR="00005D2B" w:rsidRPr="00FF350B" w:rsidRDefault="00005D2B" w:rsidP="00D217BC">
      <w:r w:rsidRPr="00FF350B">
        <w:rPr>
          <w:noProof/>
        </w:rPr>
        <mc:AlternateContent>
          <mc:Choice Requires="wpc">
            <w:drawing>
              <wp:inline distT="0" distB="0" distL="0" distR="0" wp14:anchorId="4EFD6189" wp14:editId="6993A832">
                <wp:extent cx="6235700" cy="1564640"/>
                <wp:effectExtent l="0" t="1905" r="3175" b="0"/>
                <wp:docPr id="1705406823"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703507831" name="Freeform 4"/>
                        <wps:cNvSpPr>
                          <a:spLocks/>
                        </wps:cNvSpPr>
                        <wps:spPr bwMode="auto">
                          <a:xfrm>
                            <a:off x="812325" y="221016"/>
                            <a:ext cx="1295453" cy="779653"/>
                          </a:xfrm>
                          <a:custGeom>
                            <a:avLst/>
                            <a:gdLst>
                              <a:gd name="T0" fmla="*/ 0 w 2040"/>
                              <a:gd name="T1" fmla="*/ 1228 h 1228"/>
                              <a:gd name="T2" fmla="*/ 600 w 2040"/>
                              <a:gd name="T3" fmla="*/ 397 h 1228"/>
                              <a:gd name="T4" fmla="*/ 950 w 2040"/>
                              <a:gd name="T5" fmla="*/ 57 h 1228"/>
                              <a:gd name="T6" fmla="*/ 1380 w 2040"/>
                              <a:gd name="T7" fmla="*/ 737 h 1228"/>
                              <a:gd name="T8" fmla="*/ 2040 w 2040"/>
                              <a:gd name="T9" fmla="*/ 1228 h 1228"/>
                            </a:gdLst>
                            <a:ahLst/>
                            <a:cxnLst>
                              <a:cxn ang="0">
                                <a:pos x="T0" y="T1"/>
                              </a:cxn>
                              <a:cxn ang="0">
                                <a:pos x="T2" y="T3"/>
                              </a:cxn>
                              <a:cxn ang="0">
                                <a:pos x="T4" y="T5"/>
                              </a:cxn>
                              <a:cxn ang="0">
                                <a:pos x="T6" y="T7"/>
                              </a:cxn>
                              <a:cxn ang="0">
                                <a:pos x="T8" y="T9"/>
                              </a:cxn>
                            </a:cxnLst>
                            <a:rect l="0" t="0" r="r" b="b"/>
                            <a:pathLst>
                              <a:path w="2040" h="1228">
                                <a:moveTo>
                                  <a:pt x="0" y="1228"/>
                                </a:moveTo>
                                <a:cubicBezTo>
                                  <a:pt x="221" y="910"/>
                                  <a:pt x="442" y="592"/>
                                  <a:pt x="600" y="397"/>
                                </a:cubicBezTo>
                                <a:cubicBezTo>
                                  <a:pt x="758" y="202"/>
                                  <a:pt x="820" y="0"/>
                                  <a:pt x="950" y="57"/>
                                </a:cubicBezTo>
                                <a:cubicBezTo>
                                  <a:pt x="1080" y="114"/>
                                  <a:pt x="1198" y="542"/>
                                  <a:pt x="1380" y="737"/>
                                </a:cubicBezTo>
                                <a:cubicBezTo>
                                  <a:pt x="1562" y="932"/>
                                  <a:pt x="1801" y="1080"/>
                                  <a:pt x="2040" y="1228"/>
                                </a:cubicBezTo>
                              </a:path>
                            </a:pathLst>
                          </a:custGeom>
                          <a:noFill/>
                          <a:ln w="9525">
                            <a:solidFill>
                              <a:srgbClr val="008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660321406" name="Picture 5"/>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520467" y="599791"/>
                            <a:ext cx="495320" cy="228637"/>
                          </a:xfrm>
                          <a:prstGeom prst="rect">
                            <a:avLst/>
                          </a:prstGeom>
                          <a:noFill/>
                          <a:extLst>
                            <a:ext uri="{909E8E84-426E-40DD-AFC4-6F175D3DCCD1}">
                              <a14:hiddenFill xmlns:a14="http://schemas.microsoft.com/office/drawing/2010/main">
                                <a:solidFill>
                                  <a:srgbClr val="FFFFFF"/>
                                </a:solidFill>
                              </a14:hiddenFill>
                            </a:ext>
                          </a:extLst>
                        </pic:spPr>
                      </pic:pic>
                      <wps:wsp>
                        <wps:cNvPr id="1741702109" name="Freeform 6"/>
                        <wps:cNvSpPr>
                          <a:spLocks/>
                        </wps:cNvSpPr>
                        <wps:spPr bwMode="auto">
                          <a:xfrm>
                            <a:off x="2381347" y="573879"/>
                            <a:ext cx="1219250" cy="429076"/>
                          </a:xfrm>
                          <a:custGeom>
                            <a:avLst/>
                            <a:gdLst>
                              <a:gd name="T0" fmla="*/ 0 w 1920"/>
                              <a:gd name="T1" fmla="*/ 675 h 677"/>
                              <a:gd name="T2" fmla="*/ 560 w 1920"/>
                              <a:gd name="T3" fmla="*/ 325 h 677"/>
                              <a:gd name="T4" fmla="*/ 860 w 1920"/>
                              <a:gd name="T5" fmla="*/ 75 h 677"/>
                              <a:gd name="T6" fmla="*/ 970 w 1920"/>
                              <a:gd name="T7" fmla="*/ 65 h 677"/>
                              <a:gd name="T8" fmla="*/ 1320 w 1920"/>
                              <a:gd name="T9" fmla="*/ 465 h 677"/>
                              <a:gd name="T10" fmla="*/ 1920 w 1920"/>
                              <a:gd name="T11" fmla="*/ 677 h 677"/>
                            </a:gdLst>
                            <a:ahLst/>
                            <a:cxnLst>
                              <a:cxn ang="0">
                                <a:pos x="T0" y="T1"/>
                              </a:cxn>
                              <a:cxn ang="0">
                                <a:pos x="T2" y="T3"/>
                              </a:cxn>
                              <a:cxn ang="0">
                                <a:pos x="T4" y="T5"/>
                              </a:cxn>
                              <a:cxn ang="0">
                                <a:pos x="T6" y="T7"/>
                              </a:cxn>
                              <a:cxn ang="0">
                                <a:pos x="T8" y="T9"/>
                              </a:cxn>
                              <a:cxn ang="0">
                                <a:pos x="T10" y="T11"/>
                              </a:cxn>
                            </a:cxnLst>
                            <a:rect l="0" t="0" r="r" b="b"/>
                            <a:pathLst>
                              <a:path w="1920" h="677">
                                <a:moveTo>
                                  <a:pt x="0" y="675"/>
                                </a:moveTo>
                                <a:cubicBezTo>
                                  <a:pt x="208" y="550"/>
                                  <a:pt x="417" y="425"/>
                                  <a:pt x="560" y="325"/>
                                </a:cubicBezTo>
                                <a:cubicBezTo>
                                  <a:pt x="703" y="225"/>
                                  <a:pt x="792" y="118"/>
                                  <a:pt x="860" y="75"/>
                                </a:cubicBezTo>
                                <a:cubicBezTo>
                                  <a:pt x="928" y="32"/>
                                  <a:pt x="893" y="0"/>
                                  <a:pt x="970" y="65"/>
                                </a:cubicBezTo>
                                <a:cubicBezTo>
                                  <a:pt x="1047" y="130"/>
                                  <a:pt x="1162" y="363"/>
                                  <a:pt x="1320" y="465"/>
                                </a:cubicBezTo>
                                <a:cubicBezTo>
                                  <a:pt x="1478" y="567"/>
                                  <a:pt x="1699" y="622"/>
                                  <a:pt x="1920" y="677"/>
                                </a:cubicBezTo>
                              </a:path>
                            </a:pathLst>
                          </a:custGeom>
                          <a:noFill/>
                          <a:ln w="9525">
                            <a:solidFill>
                              <a:srgbClr val="FF66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8021132" name="Freeform 7"/>
                        <wps:cNvSpPr>
                          <a:spLocks/>
                        </wps:cNvSpPr>
                        <wps:spPr bwMode="auto">
                          <a:xfrm>
                            <a:off x="3905409" y="579214"/>
                            <a:ext cx="1320600" cy="419930"/>
                          </a:xfrm>
                          <a:custGeom>
                            <a:avLst/>
                            <a:gdLst>
                              <a:gd name="T0" fmla="*/ 0 w 2080"/>
                              <a:gd name="T1" fmla="*/ 663 h 663"/>
                              <a:gd name="T2" fmla="*/ 330 w 2080"/>
                              <a:gd name="T3" fmla="*/ 313 h 663"/>
                              <a:gd name="T4" fmla="*/ 760 w 2080"/>
                              <a:gd name="T5" fmla="*/ 53 h 663"/>
                              <a:gd name="T6" fmla="*/ 1230 w 2080"/>
                              <a:gd name="T7" fmla="*/ 73 h 663"/>
                              <a:gd name="T8" fmla="*/ 1610 w 2080"/>
                              <a:gd name="T9" fmla="*/ 493 h 663"/>
                              <a:gd name="T10" fmla="*/ 2080 w 2080"/>
                              <a:gd name="T11" fmla="*/ 663 h 663"/>
                            </a:gdLst>
                            <a:ahLst/>
                            <a:cxnLst>
                              <a:cxn ang="0">
                                <a:pos x="T0" y="T1"/>
                              </a:cxn>
                              <a:cxn ang="0">
                                <a:pos x="T2" y="T3"/>
                              </a:cxn>
                              <a:cxn ang="0">
                                <a:pos x="T4" y="T5"/>
                              </a:cxn>
                              <a:cxn ang="0">
                                <a:pos x="T6" y="T7"/>
                              </a:cxn>
                              <a:cxn ang="0">
                                <a:pos x="T8" y="T9"/>
                              </a:cxn>
                              <a:cxn ang="0">
                                <a:pos x="T10" y="T11"/>
                              </a:cxn>
                            </a:cxnLst>
                            <a:rect l="0" t="0" r="r" b="b"/>
                            <a:pathLst>
                              <a:path w="2080" h="663">
                                <a:moveTo>
                                  <a:pt x="0" y="663"/>
                                </a:moveTo>
                                <a:cubicBezTo>
                                  <a:pt x="101" y="539"/>
                                  <a:pt x="203" y="415"/>
                                  <a:pt x="330" y="313"/>
                                </a:cubicBezTo>
                                <a:cubicBezTo>
                                  <a:pt x="457" y="211"/>
                                  <a:pt x="610" y="93"/>
                                  <a:pt x="760" y="53"/>
                                </a:cubicBezTo>
                                <a:cubicBezTo>
                                  <a:pt x="910" y="13"/>
                                  <a:pt x="1088" y="0"/>
                                  <a:pt x="1230" y="73"/>
                                </a:cubicBezTo>
                                <a:cubicBezTo>
                                  <a:pt x="1372" y="146"/>
                                  <a:pt x="1468" y="395"/>
                                  <a:pt x="1610" y="493"/>
                                </a:cubicBezTo>
                                <a:cubicBezTo>
                                  <a:pt x="1752" y="591"/>
                                  <a:pt x="1916" y="627"/>
                                  <a:pt x="2080" y="663"/>
                                </a:cubicBezTo>
                              </a:path>
                            </a:pathLst>
                          </a:custGeom>
                          <a:noFill/>
                          <a:ln w="9525">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392246737" name="Picture 8"/>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2222083" y="599791"/>
                            <a:ext cx="508275" cy="22863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49805659" name="Picture 9"/>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3638698" y="599791"/>
                            <a:ext cx="495320" cy="228637"/>
                          </a:xfrm>
                          <a:prstGeom prst="rect">
                            <a:avLst/>
                          </a:prstGeom>
                          <a:noFill/>
                          <a:extLst>
                            <a:ext uri="{909E8E84-426E-40DD-AFC4-6F175D3DCCD1}">
                              <a14:hiddenFill xmlns:a14="http://schemas.microsoft.com/office/drawing/2010/main">
                                <a:solidFill>
                                  <a:srgbClr val="FFFFFF"/>
                                </a:solidFill>
                              </a14:hiddenFill>
                            </a:ext>
                          </a:extLst>
                        </pic:spPr>
                      </pic:pic>
                      <wps:wsp>
                        <wps:cNvPr id="219072953" name="Line 10"/>
                        <wps:cNvCnPr>
                          <a:cxnSpLocks noChangeShapeType="1"/>
                        </wps:cNvCnPr>
                        <wps:spPr bwMode="auto">
                          <a:xfrm flipV="1">
                            <a:off x="425213" y="1004479"/>
                            <a:ext cx="5042359" cy="609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191043768" name="Picture 11"/>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3282830" y="643995"/>
                            <a:ext cx="139452" cy="14023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662702824" name="Picture 12"/>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5035501" y="643995"/>
                            <a:ext cx="139452" cy="14023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59418605" name="Picture 13"/>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1892123" y="643995"/>
                            <a:ext cx="140214" cy="14023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33750067" name="Picture 14"/>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297954" y="643995"/>
                            <a:ext cx="140214" cy="13946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597000733" name="Picture 15"/>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69345" y="663810"/>
                            <a:ext cx="177553" cy="10136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12715466" name="Picture 16"/>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5371557" y="663810"/>
                            <a:ext cx="177553" cy="10136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70014013" name="Picture 17"/>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5568923" y="942747"/>
                            <a:ext cx="88396" cy="152425"/>
                          </a:xfrm>
                          <a:prstGeom prst="rect">
                            <a:avLst/>
                          </a:prstGeom>
                          <a:noFill/>
                          <a:extLst>
                            <a:ext uri="{909E8E84-426E-40DD-AFC4-6F175D3DCCD1}">
                              <a14:hiddenFill xmlns:a14="http://schemas.microsoft.com/office/drawing/2010/main">
                                <a:solidFill>
                                  <a:srgbClr val="FFFFFF"/>
                                </a:solidFill>
                              </a14:hiddenFill>
                            </a:ext>
                          </a:extLst>
                        </pic:spPr>
                      </pic:pic>
                    </wpc:wpc>
                  </a:graphicData>
                </a:graphic>
              </wp:inline>
            </w:drawing>
          </mc:Choice>
          <mc:Fallback>
            <w:pict>
              <v:group w14:anchorId="0BDB6E09" id="Canvas 2" o:spid="_x0000_s1026" editas="canvas" style="width:491pt;height:123.2pt;mso-position-horizontal-relative:char;mso-position-vertical-relative:line" coordsize="62357,15646" o:gfxdata="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">
                <v:shape id="_x0000_s1027" type="#_x0000_t75" style="position:absolute;width:62357;height:15646;visibility:visible;mso-wrap-style:square">
                  <v:fill o:detectmouseclick="t"/>
                  <v:path o:connecttype="none"/>
                </v:shape>
                <v:shape id="Freeform 4" o:spid="_x0000_s1028" style="position:absolute;left:8123;top:2210;width:12954;height:7796;visibility:visible;mso-wrap-style:square;v-text-anchor:top" coordsize="2040,12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" path="m,1228c221,910,442,592,600,397,758,202,820,,950,57v130,57,248,485,430,680c1562,932,1801,1080,2040,1228e" filled="f" strokecolor="green">
                  <v:path arrowok="t" o:connecttype="custom" o:connectlocs="0,779653;381016,252054;603275,36189;876336,467919;1295453,779653" o:connectangles="0,0,0,0,0"/>
                </v:shape>
                <v:shape id="Picture 5" o:spid="_x0000_s1029" type="#_x0000_t75" style="position:absolute;left:5204;top:5997;width:4953;height:228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">
                  <v:imagedata r:id="rId152" o:title=""/>
                </v:shape>
                <v:shape id="Freeform 6" o:spid="_x0000_s1030" style="position:absolute;left:23813;top:5738;width:12192;height:4291;visibility:visible;mso-wrap-style:square;v-text-anchor:top" coordsize="1920,6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" path="m,675c208,550,417,425,560,325,703,225,792,118,860,75,928,32,893,,970,65v77,65,192,298,350,400c1478,567,1699,622,1920,677e" filled="f" strokecolor="#f60">
                  <v:path arrowok="t" o:connecttype="custom" o:connectlocs="0,427808;355615,205982;546122,47534;615975,41196;838234,294712;1219250,429076" o:connectangles="0,0,0,0,0,0"/>
                </v:shape>
                <v:shape id="Freeform 7" o:spid="_x0000_s1031" style="position:absolute;left:39054;top:5792;width:13206;height:4199;visibility:visible;mso-wrap-style:square;v-text-anchor:top" coordsize="2080,66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" path="m,663c101,539,203,415,330,313,457,211,610,93,760,53,910,13,1088,,1230,73v142,73,238,322,380,420c1752,591,1916,627,2080,663e" filled="f" strokecolor="blue">
                  <v:path arrowok="t" o:connecttype="custom" o:connectlocs="0,419930;209518,198247;482527,33569;780932,46237;1022195,312256;1320600,419930" o:connectangles="0,0,0,0,0,0"/>
                </v:shape>
                <v:shape id="Picture 8" o:spid="_x0000_s1032" type="#_x0000_t75" style="position:absolute;left:22220;top:5997;width:5083;height:228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">
                  <v:imagedata r:id="rId153" o:title=""/>
                </v:shape>
                <v:shape id="Picture 9" o:spid="_x0000_s1033" type="#_x0000_t75" style="position:absolute;left:36386;top:5997;width:4954;height:228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">
                  <v:imagedata r:id="rId154" o:title=""/>
                </v:shape>
                <v:line id="Line 10" o:spid="_x0000_s1034" style="position:absolute;flip:y;visibility:visible;mso-wrap-style:square" from="4252,10044" to="54675,1010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"/>
                <v:shape id="Picture 11" o:spid="_x0000_s1035" type="#_x0000_t75" style="position:absolute;left:32828;top:6439;width:1394;height:140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">
                  <v:imagedata r:id="rId155" o:title=""/>
                </v:shape>
                <v:shape id="Picture 12" o:spid="_x0000_s1036" type="#_x0000_t75" style="position:absolute;left:50355;top:6439;width:1394;height:140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">
                  <v:imagedata r:id="rId155" o:title=""/>
                </v:shape>
                <v:shape id="Picture 13" o:spid="_x0000_s1037" type="#_x0000_t75" style="position:absolute;left:18921;top:6439;width:1402;height:140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">
                  <v:imagedata r:id="rId155" o:title=""/>
                </v:shape>
                <v:shape id="Picture 14" o:spid="_x0000_s1038" type="#_x0000_t75" style="position:absolute;left:2979;top:6439;width:1402;height:139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">
                  <v:imagedata r:id="rId155" o:title=""/>
                </v:shape>
                <v:shape id="Picture 15" o:spid="_x0000_s1039" type="#_x0000_t75" style="position:absolute;left:693;top:6638;width:1775;height:101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">
                  <v:imagedata r:id="rId156" o:title=""/>
                </v:shape>
                <v:shape id="Picture 16" o:spid="_x0000_s1040" type="#_x0000_t75" style="position:absolute;left:53715;top:6638;width:1776;height:101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">
                  <v:imagedata r:id="rId156" o:title=""/>
                </v:shape>
                <v:shape id="Picture 17" o:spid="_x0000_s1041" type="#_x0000_t75" style="position:absolute;left:55689;top:9427;width:884;height:152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">
                  <v:imagedata r:id="rId157" o:title=""/>
                </v:shape>
                <w10:anchorlock/>
              </v:group>
            </w:pict>
          </mc:Fallback>
        </mc:AlternateContent>
      </w:r>
    </w:p>
    <w:p w:rsidR="00005D2B" w:rsidRPr="00FF350B" w:rsidRDefault="00005D2B" w:rsidP="00D217BC"/>
    <w:p w:rsidR="00005D2B" w:rsidRPr="00FF350B" w:rsidRDefault="00005D2B" w:rsidP="00D217BC"/>
    <w:p w:rsidR="00005D2B" w:rsidRPr="00991DAA" w:rsidRDefault="00005D2B" w:rsidP="00D217BC">
      <w:pPr>
        <w:pStyle w:val="Heading2"/>
      </w:pPr>
      <w:bookmarkStart w:id="65" w:name="_Toc280363591"/>
      <w:bookmarkStart w:id="66" w:name="_Toc209776416"/>
      <w:bookmarkStart w:id="67" w:name="_Toc209776938"/>
      <w:bookmarkStart w:id="68" w:name="_Toc209781709"/>
      <w:bookmarkStart w:id="69" w:name="_Toc209787449"/>
      <w:bookmarkStart w:id="70" w:name="_Toc229857081"/>
      <w:bookmarkStart w:id="71" w:name="_Toc229926135"/>
      <w:r w:rsidRPr="00991DAA">
        <w:t xml:space="preserve">Discrete Time </w:t>
      </w:r>
      <w:bookmarkEnd w:id="65"/>
      <w:r w:rsidRPr="00991DAA">
        <w:t>Systems</w:t>
      </w:r>
      <w:bookmarkEnd w:id="66"/>
      <w:bookmarkEnd w:id="67"/>
      <w:bookmarkEnd w:id="68"/>
      <w:bookmarkEnd w:id="69"/>
      <w:bookmarkEnd w:id="70"/>
      <w:bookmarkEnd w:id="71"/>
    </w:p>
    <w:p w:rsidR="00005D2B" w:rsidRDefault="00005D2B" w:rsidP="00D217BC"/>
    <w:p w:rsidR="00005D2B" w:rsidRDefault="00005D2B" w:rsidP="00D217BC"/>
    <w:p w:rsidR="00005D2B" w:rsidRPr="00B403E1" w:rsidRDefault="00005D2B" w:rsidP="00D217BC">
      <w:r>
        <w:t xml:space="preserve">X(n) really means x(nT), where T is the sampling interval.  Digital frequency w is really wT = w/Fs= 2pifT.  W goes from -pi to pi which is really -pi/Fs..p/Fs  .  pi is the max because it rotates half the circle on one sample and the the other half on the other sample.  Up down up down. f  =F/Fs which is in -1/2,1/2.  </w:t>
      </w:r>
    </w:p>
    <w:p w:rsidR="00005D2B" w:rsidRDefault="00005D2B" w:rsidP="00D217BC"/>
    <w:p w:rsidR="00005D2B" w:rsidRPr="00991DAA" w:rsidRDefault="00005D2B" w:rsidP="00D217BC">
      <w:pPr>
        <w:pStyle w:val="Heading2"/>
      </w:pPr>
      <w:bookmarkStart w:id="72" w:name="_Toc209776417"/>
      <w:bookmarkStart w:id="73" w:name="_Toc209776939"/>
      <w:bookmarkStart w:id="74" w:name="_Toc209781710"/>
      <w:bookmarkStart w:id="75" w:name="_Toc209787450"/>
      <w:bookmarkStart w:id="76" w:name="_Toc229857082"/>
      <w:bookmarkStart w:id="77" w:name="_Toc229926136"/>
      <w:r w:rsidRPr="00991DAA">
        <w:t>Discrete Time Convolution</w:t>
      </w:r>
      <w:bookmarkEnd w:id="72"/>
      <w:bookmarkEnd w:id="73"/>
      <w:bookmarkEnd w:id="74"/>
      <w:bookmarkEnd w:id="75"/>
      <w:bookmarkEnd w:id="76"/>
      <w:bookmarkEnd w:id="77"/>
    </w:p>
    <w:p w:rsidR="00005D2B" w:rsidRPr="00FF350B" w:rsidRDefault="00005D2B" w:rsidP="00D217BC"/>
    <w:p w:rsidR="00005D2B" w:rsidRPr="00FF350B" w:rsidRDefault="00005D2B" w:rsidP="00D217BC">
      <w:bookmarkStart w:id="78" w:name="OLE_LINK48"/>
      <w:bookmarkStart w:id="79" w:name="OLE_LINK49"/>
      <w:r w:rsidRPr="00FF350B">
        <w:t>For a discrete time system the general input/output relationship is</w:t>
      </w:r>
    </w:p>
    <w:p w:rsidR="00005D2B" w:rsidRPr="00FF350B" w:rsidRDefault="00005D2B" w:rsidP="00D217BC"/>
    <w:p w:rsidR="00005D2B" w:rsidRPr="00FF350B" w:rsidRDefault="00005D2B" w:rsidP="00D217BC">
      <w:pPr>
        <w:tabs>
          <w:tab w:val="center" w:pos="4320"/>
          <w:tab w:val="right" w:pos="8640"/>
        </w:tabs>
      </w:pPr>
      <w:r w:rsidRPr="00FF350B">
        <w:tab/>
      </w:r>
      <w:r w:rsidRPr="00FF350B">
        <w:rPr>
          <w:noProof/>
          <w:position w:val="-28"/>
        </w:rPr>
        <w:drawing>
          <wp:inline distT="0" distB="0" distL="0" distR="0" wp14:anchorId="60A887CA" wp14:editId="3C6E335D">
            <wp:extent cx="1219200" cy="428625"/>
            <wp:effectExtent l="0" t="0" r="0" b="9525"/>
            <wp:docPr id="929877199" name="Picture 929877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1219200" cy="428625"/>
                    </a:xfrm>
                    <a:prstGeom prst="rect">
                      <a:avLst/>
                    </a:prstGeom>
                    <a:noFill/>
                    <a:ln>
                      <a:noFill/>
                    </a:ln>
                  </pic:spPr>
                </pic:pic>
              </a:graphicData>
            </a:graphic>
          </wp:inline>
        </w:drawing>
      </w:r>
      <w:r w:rsidRPr="00FF350B">
        <w:tab/>
      </w:r>
      <w:r w:rsidRPr="00FF350B">
        <w:fldChar w:fldCharType="begin"/>
      </w:r>
      <w:r w:rsidRPr="00FF350B">
        <w:instrText xml:space="preserve"> MACROBUTTON MTPlaceRef \* MERGEFORMAT </w:instrText>
      </w:r>
      <w:r w:rsidRPr="00FF350B">
        <w:fldChar w:fldCharType="begin"/>
      </w:r>
      <w:r w:rsidRPr="00FF350B">
        <w:instrText xml:space="preserve"> SEQ MTEqn \h \* MERGEFORMAT </w:instrText>
      </w:r>
      <w:r w:rsidRPr="00FF350B">
        <w:fldChar w:fldCharType="end"/>
      </w:r>
      <w:r w:rsidRPr="00FF350B">
        <w:instrText>(</w:instrText>
      </w:r>
      <w:fldSimple w:instr=" SEQ MTSec \c \* Arabic \* MERGEFORMAT ">
        <w:r>
          <w:rPr>
            <w:noProof/>
          </w:rPr>
          <w:instrText>1</w:instrText>
        </w:r>
      </w:fldSimple>
      <w:r w:rsidRPr="00FF350B">
        <w:instrText>.</w:instrText>
      </w:r>
      <w:fldSimple w:instr=" SEQ MTEqn \c \* Arabic \* MERGEFORMAT ">
        <w:r>
          <w:rPr>
            <w:noProof/>
          </w:rPr>
          <w:instrText>5</w:instrText>
        </w:r>
      </w:fldSimple>
      <w:r w:rsidRPr="00FF350B">
        <w:instrText>)</w:instrText>
      </w:r>
      <w:r w:rsidRPr="00FF350B">
        <w:fldChar w:fldCharType="end"/>
      </w:r>
    </w:p>
    <w:p w:rsidR="00005D2B" w:rsidRPr="00FF350B" w:rsidRDefault="00005D2B" w:rsidP="00D217BC"/>
    <w:p w:rsidR="00005D2B" w:rsidRPr="00FF350B" w:rsidRDefault="00005D2B" w:rsidP="00D217BC">
      <w:r w:rsidRPr="00FF350B">
        <w:t>or in matrix form</w:t>
      </w:r>
    </w:p>
    <w:p w:rsidR="00005D2B" w:rsidRPr="00FF350B" w:rsidRDefault="00005D2B" w:rsidP="00D217BC"/>
    <w:p w:rsidR="00005D2B" w:rsidRPr="00FF350B" w:rsidRDefault="00005D2B" w:rsidP="00D217BC">
      <w:pPr>
        <w:tabs>
          <w:tab w:val="center" w:pos="4320"/>
          <w:tab w:val="right" w:pos="8640"/>
        </w:tabs>
      </w:pPr>
      <w:r w:rsidRPr="00FF350B">
        <w:tab/>
      </w:r>
      <w:r w:rsidRPr="00FF350B">
        <w:rPr>
          <w:noProof/>
          <w:position w:val="-10"/>
        </w:rPr>
        <w:drawing>
          <wp:inline distT="0" distB="0" distL="0" distR="0" wp14:anchorId="6AB54E99" wp14:editId="48953F4A">
            <wp:extent cx="676275" cy="200025"/>
            <wp:effectExtent l="0" t="0" r="9525" b="9525"/>
            <wp:docPr id="1640628647" name="Picture 1640628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676275" cy="200025"/>
                    </a:xfrm>
                    <a:prstGeom prst="rect">
                      <a:avLst/>
                    </a:prstGeom>
                    <a:noFill/>
                    <a:ln>
                      <a:noFill/>
                    </a:ln>
                  </pic:spPr>
                </pic:pic>
              </a:graphicData>
            </a:graphic>
          </wp:inline>
        </w:drawing>
      </w:r>
      <w:r w:rsidRPr="00FF350B">
        <w:tab/>
      </w:r>
      <w:r w:rsidRPr="00FF350B">
        <w:fldChar w:fldCharType="begin"/>
      </w:r>
      <w:r w:rsidRPr="00FF350B">
        <w:instrText xml:space="preserve"> MACROBUTTON MTPlaceRef \* MERGEFORMAT </w:instrText>
      </w:r>
      <w:r w:rsidRPr="00FF350B">
        <w:fldChar w:fldCharType="begin"/>
      </w:r>
      <w:r w:rsidRPr="00FF350B">
        <w:instrText xml:space="preserve"> SEQ MTEqn \h \* MERGEFORMAT </w:instrText>
      </w:r>
      <w:r w:rsidRPr="00FF350B">
        <w:fldChar w:fldCharType="end"/>
      </w:r>
      <w:r w:rsidRPr="00FF350B">
        <w:instrText>(</w:instrText>
      </w:r>
      <w:fldSimple w:instr=" SEQ MTSec \c \* Arabic \* MERGEFORMAT ">
        <w:r>
          <w:rPr>
            <w:noProof/>
          </w:rPr>
          <w:instrText>1</w:instrText>
        </w:r>
      </w:fldSimple>
      <w:r w:rsidRPr="00FF350B">
        <w:instrText>.</w:instrText>
      </w:r>
      <w:fldSimple w:instr=" SEQ MTEqn \c \* Arabic \* MERGEFORMAT ">
        <w:r>
          <w:rPr>
            <w:noProof/>
          </w:rPr>
          <w:instrText>6</w:instrText>
        </w:r>
      </w:fldSimple>
      <w:r w:rsidRPr="00FF350B">
        <w:instrText>)</w:instrText>
      </w:r>
      <w:r w:rsidRPr="00FF350B">
        <w:fldChar w:fldCharType="end"/>
      </w:r>
    </w:p>
    <w:p w:rsidR="00005D2B" w:rsidRPr="00FF350B" w:rsidRDefault="00005D2B" w:rsidP="00D217BC"/>
    <w:p w:rsidR="00005D2B" w:rsidRPr="00FF350B" w:rsidRDefault="00005D2B" w:rsidP="00D217BC">
      <w:r w:rsidRPr="00FF350B">
        <w:t xml:space="preserve">where </w:t>
      </w:r>
      <w:r w:rsidRPr="00FF350B">
        <w:rPr>
          <w:noProof/>
          <w:position w:val="-14"/>
        </w:rPr>
        <w:drawing>
          <wp:inline distT="0" distB="0" distL="0" distR="0" wp14:anchorId="20A9CF74" wp14:editId="2D885940">
            <wp:extent cx="619125" cy="257175"/>
            <wp:effectExtent l="0" t="0" r="9525" b="9525"/>
            <wp:docPr id="577105571" name="Picture 577105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619125" cy="257175"/>
                    </a:xfrm>
                    <a:prstGeom prst="rect">
                      <a:avLst/>
                    </a:prstGeom>
                    <a:noFill/>
                    <a:ln>
                      <a:noFill/>
                    </a:ln>
                  </pic:spPr>
                </pic:pic>
              </a:graphicData>
            </a:graphic>
          </wp:inline>
        </w:drawing>
      </w:r>
      <w:r w:rsidRPr="00FF350B">
        <w:t>is the time-varying system matrix.  For causal LTI systems the relationship simplifies to</w:t>
      </w:r>
    </w:p>
    <w:p w:rsidR="00005D2B" w:rsidRPr="00FF350B" w:rsidRDefault="00005D2B" w:rsidP="00D217BC"/>
    <w:p w:rsidR="00005D2B" w:rsidRPr="00FF350B" w:rsidRDefault="00005D2B" w:rsidP="00D217BC">
      <w:pPr>
        <w:tabs>
          <w:tab w:val="center" w:pos="4320"/>
          <w:tab w:val="right" w:pos="8640"/>
        </w:tabs>
      </w:pPr>
      <w:r w:rsidRPr="00FF350B">
        <w:tab/>
      </w:r>
      <w:r w:rsidRPr="00FF350B">
        <w:rPr>
          <w:noProof/>
          <w:position w:val="-28"/>
        </w:rPr>
        <w:drawing>
          <wp:inline distT="0" distB="0" distL="0" distR="0" wp14:anchorId="62D4CA5C" wp14:editId="18640AA9">
            <wp:extent cx="1400175" cy="428625"/>
            <wp:effectExtent l="0" t="0" r="9525" b="9525"/>
            <wp:docPr id="1892379562" name="Picture 1892379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1400175" cy="428625"/>
                    </a:xfrm>
                    <a:prstGeom prst="rect">
                      <a:avLst/>
                    </a:prstGeom>
                    <a:noFill/>
                    <a:ln>
                      <a:noFill/>
                    </a:ln>
                  </pic:spPr>
                </pic:pic>
              </a:graphicData>
            </a:graphic>
          </wp:inline>
        </w:drawing>
      </w:r>
      <w:r w:rsidRPr="00FF350B">
        <w:tab/>
      </w:r>
      <w:r w:rsidRPr="00FF350B">
        <w:fldChar w:fldCharType="begin"/>
      </w:r>
      <w:r w:rsidRPr="00FF350B">
        <w:instrText xml:space="preserve"> MACROBUTTON MTPlaceRef \* MERGEFORMAT </w:instrText>
      </w:r>
      <w:r w:rsidRPr="00FF350B">
        <w:fldChar w:fldCharType="begin"/>
      </w:r>
      <w:r w:rsidRPr="00FF350B">
        <w:instrText xml:space="preserve"> SEQ MTEqn \h \* MERGEFORMAT </w:instrText>
      </w:r>
      <w:r w:rsidRPr="00FF350B">
        <w:fldChar w:fldCharType="end"/>
      </w:r>
      <w:r w:rsidRPr="00FF350B">
        <w:instrText>(</w:instrText>
      </w:r>
      <w:fldSimple w:instr=" SEQ MTSec \c \* Arabic \* MERGEFORMAT ">
        <w:r>
          <w:rPr>
            <w:noProof/>
          </w:rPr>
          <w:instrText>1</w:instrText>
        </w:r>
      </w:fldSimple>
      <w:r w:rsidRPr="00FF350B">
        <w:instrText>.</w:instrText>
      </w:r>
      <w:fldSimple w:instr=" SEQ MTEqn \c \* Arabic \* MERGEFORMAT ">
        <w:r>
          <w:rPr>
            <w:noProof/>
          </w:rPr>
          <w:instrText>7</w:instrText>
        </w:r>
      </w:fldSimple>
      <w:r w:rsidRPr="00FF350B">
        <w:instrText>)</w:instrText>
      </w:r>
      <w:r w:rsidRPr="00FF350B">
        <w:fldChar w:fldCharType="end"/>
      </w:r>
    </w:p>
    <w:p w:rsidR="00005D2B" w:rsidRPr="00FF350B" w:rsidRDefault="00005D2B" w:rsidP="00D217BC"/>
    <w:p w:rsidR="00005D2B" w:rsidRDefault="00005D2B" w:rsidP="00D217BC">
      <w:r>
        <w:t xml:space="preserve">which implements a finite impulse response filter with impulse response </w:t>
      </w:r>
      <w:r w:rsidRPr="00ED292D">
        <w:rPr>
          <w:noProof/>
          <w:position w:val="-28"/>
        </w:rPr>
      </w:r>
      <w:r w:rsidR="00005D2B" w:rsidRPr="00ED292D">
        <w:rPr>
          <w:noProof/>
          <w:position w:val="-28"/>
        </w:rPr>
        <w:object w:dxaOrig="1980" w:dyaOrig="680" w14:anchorId="50F9A3B3">
          <v:shape id="_x0000_i1064" type="#_x0000_t75" alt="" style="width:98pt;height:33pt;mso-width-percent:0;mso-height-percent:0;mso-width-percent:0;mso-height-percent:0" o:ole="">
            <v:imagedata r:id="rId162" o:title=""/>
          </v:shape>
          <o:OLEObject Type="Embed" ProgID="Equation.DSMT4" ShapeID="_x0000_i1064" DrawAspect="Content" ObjectID="_1840547874" r:id="rId163"/>
        </w:object>
      </w:r>
      <w:r>
        <w:t xml:space="preserve">. </w:t>
      </w:r>
    </w:p>
    <w:p w:rsidR="00005D2B" w:rsidRDefault="00005D2B" w:rsidP="00D217BC"/>
    <w:p w:rsidR="00005D2B" w:rsidRPr="00FF350B" w:rsidRDefault="00005D2B" w:rsidP="00D217BC">
      <w:r>
        <w:t xml:space="preserve">  </w:t>
      </w:r>
      <w:r w:rsidRPr="00FF350B">
        <w:t xml:space="preserve">If the condition </w:t>
      </w:r>
      <w:r w:rsidRPr="00FF350B">
        <w:rPr>
          <w:noProof/>
          <w:position w:val="-10"/>
        </w:rPr>
        <w:drawing>
          <wp:inline distT="0" distB="0" distL="0" distR="0" wp14:anchorId="5BED3C82" wp14:editId="373721F7">
            <wp:extent cx="1219200" cy="200025"/>
            <wp:effectExtent l="0" t="0" r="0" b="9525"/>
            <wp:docPr id="988555412" name="Picture 988555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0" y="0"/>
                      <a:ext cx="1219200" cy="200025"/>
                    </a:xfrm>
                    <a:prstGeom prst="rect">
                      <a:avLst/>
                    </a:prstGeom>
                    <a:noFill/>
                    <a:ln>
                      <a:noFill/>
                    </a:ln>
                  </pic:spPr>
                </pic:pic>
              </a:graphicData>
            </a:graphic>
          </wp:inline>
        </w:drawing>
      </w:r>
      <w:r w:rsidRPr="00FF350B">
        <w:t xml:space="preserve"> is met and </w:t>
      </w:r>
      <w:r w:rsidRPr="00FF350B">
        <w:rPr>
          <w:noProof/>
          <w:position w:val="-10"/>
        </w:rPr>
        <w:drawing>
          <wp:inline distT="0" distB="0" distL="0" distR="0" wp14:anchorId="591ED94B" wp14:editId="0F8306EA">
            <wp:extent cx="314325" cy="200025"/>
            <wp:effectExtent l="0" t="0" r="9525" b="9525"/>
            <wp:docPr id="1397362815" name="Picture 1397362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bwMode="auto">
                    <a:xfrm>
                      <a:off x="0" y="0"/>
                      <a:ext cx="314325" cy="200025"/>
                    </a:xfrm>
                    <a:prstGeom prst="rect">
                      <a:avLst/>
                    </a:prstGeom>
                    <a:noFill/>
                    <a:ln>
                      <a:noFill/>
                    </a:ln>
                  </pic:spPr>
                </pic:pic>
              </a:graphicData>
            </a:graphic>
          </wp:inline>
        </w:drawing>
      </w:r>
      <w:r w:rsidRPr="00FF350B">
        <w:t xml:space="preserve"> is truncated to length</w:t>
      </w:r>
      <w:r w:rsidRPr="00FF350B">
        <w:rPr>
          <w:noProof/>
          <w:position w:val="-4"/>
        </w:rPr>
        <w:drawing>
          <wp:inline distT="0" distB="0" distL="0" distR="0" wp14:anchorId="30ACEB5E" wp14:editId="74CE3D00">
            <wp:extent cx="142875" cy="161925"/>
            <wp:effectExtent l="0" t="0" r="9525" b="9525"/>
            <wp:docPr id="2100410489" name="Picture 2100410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bwMode="auto">
                    <a:xfrm>
                      <a:off x="0" y="0"/>
                      <a:ext cx="142875" cy="161925"/>
                    </a:xfrm>
                    <a:prstGeom prst="rect">
                      <a:avLst/>
                    </a:prstGeom>
                    <a:noFill/>
                    <a:ln>
                      <a:noFill/>
                    </a:ln>
                  </pic:spPr>
                </pic:pic>
              </a:graphicData>
            </a:graphic>
          </wp:inline>
        </w:drawing>
      </w:r>
      <w:r w:rsidRPr="00FF350B">
        <w:t xml:space="preserve">and </w:t>
      </w:r>
      <w:r w:rsidRPr="00FF350B">
        <w:rPr>
          <w:noProof/>
          <w:position w:val="-10"/>
        </w:rPr>
        <w:drawing>
          <wp:inline distT="0" distB="0" distL="0" distR="0" wp14:anchorId="2707309F" wp14:editId="59E114C2">
            <wp:extent cx="314325" cy="200025"/>
            <wp:effectExtent l="0" t="0" r="9525" b="9525"/>
            <wp:docPr id="1213238232" name="Picture 1213238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67" cstate="print">
                      <a:extLst>
                        <a:ext uri="{28A0092B-C50C-407E-A947-70E740481C1C}">
                          <a14:useLocalDpi xmlns:a14="http://schemas.microsoft.com/office/drawing/2010/main" val="0"/>
                        </a:ext>
                      </a:extLst>
                    </a:blip>
                    <a:srcRect/>
                    <a:stretch>
                      <a:fillRect/>
                    </a:stretch>
                  </pic:blipFill>
                  <pic:spPr bwMode="auto">
                    <a:xfrm>
                      <a:off x="0" y="0"/>
                      <a:ext cx="314325" cy="200025"/>
                    </a:xfrm>
                    <a:prstGeom prst="rect">
                      <a:avLst/>
                    </a:prstGeom>
                    <a:noFill/>
                    <a:ln>
                      <a:noFill/>
                    </a:ln>
                  </pic:spPr>
                </pic:pic>
              </a:graphicData>
            </a:graphic>
          </wp:inline>
        </w:drawing>
      </w:r>
      <w:r w:rsidRPr="00FF350B">
        <w:t xml:space="preserve"> has length </w:t>
      </w:r>
      <w:r w:rsidRPr="00FF350B">
        <w:rPr>
          <w:noProof/>
          <w:position w:val="-6"/>
        </w:rPr>
        <w:drawing>
          <wp:inline distT="0" distB="0" distL="0" distR="0" wp14:anchorId="2AE63DE1" wp14:editId="5DE0ADB0">
            <wp:extent cx="180975" cy="180975"/>
            <wp:effectExtent l="0" t="0" r="9525" b="9525"/>
            <wp:docPr id="1202379914" name="Picture 1202379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Pr="00FF350B">
        <w:t xml:space="preserve">, then the impulse response matrix is tall with dimension </w:t>
      </w:r>
      <w:r w:rsidRPr="00FF350B">
        <w:rPr>
          <w:noProof/>
          <w:position w:val="-14"/>
        </w:rPr>
        <w:drawing>
          <wp:inline distT="0" distB="0" distL="0" distR="0" wp14:anchorId="0F7427AF" wp14:editId="762329E1">
            <wp:extent cx="942975" cy="257175"/>
            <wp:effectExtent l="0" t="0" r="9525" b="9525"/>
            <wp:docPr id="81989741" name="Picture 81989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69" cstate="print">
                      <a:extLst>
                        <a:ext uri="{28A0092B-C50C-407E-A947-70E740481C1C}">
                          <a14:useLocalDpi xmlns:a14="http://schemas.microsoft.com/office/drawing/2010/main" val="0"/>
                        </a:ext>
                      </a:extLst>
                    </a:blip>
                    <a:srcRect/>
                    <a:stretch>
                      <a:fillRect/>
                    </a:stretch>
                  </pic:blipFill>
                  <pic:spPr bwMode="auto">
                    <a:xfrm>
                      <a:off x="0" y="0"/>
                      <a:ext cx="942975" cy="257175"/>
                    </a:xfrm>
                    <a:prstGeom prst="rect">
                      <a:avLst/>
                    </a:prstGeom>
                    <a:noFill/>
                    <a:ln>
                      <a:noFill/>
                    </a:ln>
                  </pic:spPr>
                </pic:pic>
              </a:graphicData>
            </a:graphic>
          </wp:inline>
        </w:drawing>
      </w:r>
      <w:r w:rsidRPr="00FF350B">
        <w:t xml:space="preserve"> and exhibits a band structure.   The output has length </w:t>
      </w:r>
      <w:r w:rsidRPr="00FF350B">
        <w:rPr>
          <w:noProof/>
          <w:position w:val="-6"/>
        </w:rPr>
        <w:drawing>
          <wp:inline distT="0" distB="0" distL="0" distR="0" wp14:anchorId="3E0A9D9E" wp14:editId="384D7A0F">
            <wp:extent cx="581025" cy="180975"/>
            <wp:effectExtent l="0" t="0" r="9525" b="9525"/>
            <wp:docPr id="536595561" name="Picture 536595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70" cstate="print">
                      <a:extLst>
                        <a:ext uri="{28A0092B-C50C-407E-A947-70E740481C1C}">
                          <a14:useLocalDpi xmlns:a14="http://schemas.microsoft.com/office/drawing/2010/main" val="0"/>
                        </a:ext>
                      </a:extLst>
                    </a:blip>
                    <a:srcRect/>
                    <a:stretch>
                      <a:fillRect/>
                    </a:stretch>
                  </pic:blipFill>
                  <pic:spPr bwMode="auto">
                    <a:xfrm>
                      <a:off x="0" y="0"/>
                      <a:ext cx="581025" cy="180975"/>
                    </a:xfrm>
                    <a:prstGeom prst="rect">
                      <a:avLst/>
                    </a:prstGeom>
                    <a:noFill/>
                    <a:ln>
                      <a:noFill/>
                    </a:ln>
                  </pic:spPr>
                </pic:pic>
              </a:graphicData>
            </a:graphic>
          </wp:inline>
        </w:drawing>
      </w:r>
      <w:r w:rsidRPr="00FF350B">
        <w:t>.  For example, if L=N=4 we have</w:t>
      </w:r>
    </w:p>
    <w:p w:rsidR="00005D2B" w:rsidRPr="00FF350B" w:rsidRDefault="00005D2B" w:rsidP="00D217BC"/>
    <w:p w:rsidR="00005D2B" w:rsidRDefault="00005D2B" w:rsidP="00D217BC">
      <w:pPr>
        <w:tabs>
          <w:tab w:val="center" w:pos="4320"/>
          <w:tab w:val="right" w:pos="8640"/>
        </w:tabs>
      </w:pPr>
      <w:r w:rsidRPr="00FF350B">
        <w:tab/>
      </w:r>
      <w:r w:rsidRPr="00FF350B">
        <w:rPr>
          <w:noProof/>
          <w:position w:val="-122"/>
        </w:rPr>
        <w:drawing>
          <wp:inline distT="0" distB="0" distL="0" distR="0" wp14:anchorId="0F506C1E" wp14:editId="1B506622">
            <wp:extent cx="1857375" cy="1628775"/>
            <wp:effectExtent l="0" t="0" r="9525" b="9525"/>
            <wp:docPr id="1619855400" name="Picture 1619855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71" cstate="print">
                      <a:extLst>
                        <a:ext uri="{28A0092B-C50C-407E-A947-70E740481C1C}">
                          <a14:useLocalDpi xmlns:a14="http://schemas.microsoft.com/office/drawing/2010/main" val="0"/>
                        </a:ext>
                      </a:extLst>
                    </a:blip>
                    <a:srcRect/>
                    <a:stretch>
                      <a:fillRect/>
                    </a:stretch>
                  </pic:blipFill>
                  <pic:spPr bwMode="auto">
                    <a:xfrm>
                      <a:off x="0" y="0"/>
                      <a:ext cx="1857375" cy="1628775"/>
                    </a:xfrm>
                    <a:prstGeom prst="rect">
                      <a:avLst/>
                    </a:prstGeom>
                    <a:noFill/>
                    <a:ln>
                      <a:noFill/>
                    </a:ln>
                  </pic:spPr>
                </pic:pic>
              </a:graphicData>
            </a:graphic>
          </wp:inline>
        </w:drawing>
      </w:r>
      <w:r w:rsidRPr="00FF350B">
        <w:tab/>
      </w:r>
      <w:r w:rsidRPr="00FF350B">
        <w:fldChar w:fldCharType="begin"/>
      </w:r>
      <w:r w:rsidRPr="00FF350B">
        <w:instrText xml:space="preserve"> MACROBUTTON MTPlaceRef \* MERGEFORMAT </w:instrText>
      </w:r>
      <w:r w:rsidRPr="00FF350B">
        <w:fldChar w:fldCharType="begin"/>
      </w:r>
      <w:r w:rsidRPr="00FF350B">
        <w:instrText xml:space="preserve"> SEQ MTEqn \h \* MERGEFORMAT </w:instrText>
      </w:r>
      <w:r w:rsidRPr="00FF350B">
        <w:fldChar w:fldCharType="end"/>
      </w:r>
      <w:bookmarkStart w:id="80" w:name="ZEqnNum267805"/>
      <w:r w:rsidRPr="00FF350B">
        <w:instrText>(</w:instrText>
      </w:r>
      <w:fldSimple w:instr=" SEQ MTSec \c \* Arabic \* MERGEFORMAT ">
        <w:r>
          <w:rPr>
            <w:noProof/>
          </w:rPr>
          <w:instrText>1</w:instrText>
        </w:r>
      </w:fldSimple>
      <w:r w:rsidRPr="00FF350B">
        <w:instrText>.</w:instrText>
      </w:r>
      <w:fldSimple w:instr=" SEQ MTEqn \c \* Arabic \* MERGEFORMAT ">
        <w:r>
          <w:rPr>
            <w:noProof/>
          </w:rPr>
          <w:instrText>8</w:instrText>
        </w:r>
      </w:fldSimple>
      <w:r w:rsidRPr="00FF350B">
        <w:instrText>)</w:instrText>
      </w:r>
      <w:bookmarkEnd w:id="80"/>
      <w:r w:rsidRPr="00FF350B">
        <w:fldChar w:fldCharType="end"/>
      </w:r>
    </w:p>
    <w:p w:rsidR="00005D2B" w:rsidRDefault="00005D2B" w:rsidP="00D217BC">
      <w:pPr>
        <w:tabs>
          <w:tab w:val="center" w:pos="4320"/>
          <w:tab w:val="right" w:pos="8640"/>
        </w:tabs>
      </w:pPr>
    </w:p>
    <w:p w:rsidR="00005D2B" w:rsidRDefault="00005D2B" w:rsidP="00D217BC"/>
    <w:p w:rsidR="00005D2B" w:rsidRPr="00BC13C6" w:rsidRDefault="00005D2B" w:rsidP="00D217BC"/>
    <w:p w:rsidR="00005D2B" w:rsidRPr="00991DAA" w:rsidRDefault="00005D2B" w:rsidP="00D217BC">
      <w:pPr>
        <w:pStyle w:val="Heading3"/>
      </w:pPr>
      <w:bookmarkStart w:id="81" w:name="_Toc280363592"/>
      <w:bookmarkStart w:id="82" w:name="_Toc209776418"/>
      <w:bookmarkStart w:id="83" w:name="_Toc209776940"/>
      <w:bookmarkStart w:id="84" w:name="_Toc209781711"/>
      <w:bookmarkStart w:id="85" w:name="_Toc209787451"/>
      <w:bookmarkStart w:id="86" w:name="_Toc229857083"/>
      <w:bookmarkStart w:id="87" w:name="_Toc229926137"/>
      <w:r w:rsidRPr="00991DAA">
        <w:t>Circular Convolution</w:t>
      </w:r>
      <w:bookmarkEnd w:id="81"/>
      <w:bookmarkEnd w:id="82"/>
      <w:bookmarkEnd w:id="83"/>
      <w:bookmarkEnd w:id="84"/>
      <w:bookmarkEnd w:id="85"/>
      <w:bookmarkEnd w:id="86"/>
      <w:bookmarkEnd w:id="87"/>
    </w:p>
    <w:p w:rsidR="00005D2B" w:rsidRPr="00FF350B" w:rsidRDefault="00005D2B" w:rsidP="00D217BC"/>
    <w:p w:rsidR="00005D2B" w:rsidRPr="00FF350B" w:rsidRDefault="00005D2B" w:rsidP="00D217BC">
      <w:r w:rsidRPr="00FF350B">
        <w:t xml:space="preserve">If two sequences are N-periodic their convolution is </w:t>
      </w:r>
    </w:p>
    <w:p w:rsidR="00005D2B" w:rsidRPr="00FF350B" w:rsidRDefault="00005D2B" w:rsidP="00D217BC"/>
    <w:p w:rsidR="00005D2B" w:rsidRPr="00FF350B" w:rsidRDefault="00005D2B" w:rsidP="00D217BC">
      <w:pPr>
        <w:tabs>
          <w:tab w:val="center" w:pos="4320"/>
          <w:tab w:val="right" w:pos="8640"/>
        </w:tabs>
      </w:pPr>
      <w:r w:rsidRPr="00FF350B">
        <w:tab/>
      </w:r>
      <w:r w:rsidRPr="00FF350B">
        <w:rPr>
          <w:noProof/>
          <w:position w:val="-28"/>
        </w:rPr>
        <w:drawing>
          <wp:inline distT="0" distB="0" distL="0" distR="0" wp14:anchorId="766AF8C5" wp14:editId="00D69648">
            <wp:extent cx="1457325" cy="428625"/>
            <wp:effectExtent l="0" t="0" r="9525" b="9525"/>
            <wp:docPr id="722426865" name="Picture 722426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72" cstate="print">
                      <a:extLst>
                        <a:ext uri="{28A0092B-C50C-407E-A947-70E740481C1C}">
                          <a14:useLocalDpi xmlns:a14="http://schemas.microsoft.com/office/drawing/2010/main" val="0"/>
                        </a:ext>
                      </a:extLst>
                    </a:blip>
                    <a:srcRect/>
                    <a:stretch>
                      <a:fillRect/>
                    </a:stretch>
                  </pic:blipFill>
                  <pic:spPr bwMode="auto">
                    <a:xfrm>
                      <a:off x="0" y="0"/>
                      <a:ext cx="1457325" cy="428625"/>
                    </a:xfrm>
                    <a:prstGeom prst="rect">
                      <a:avLst/>
                    </a:prstGeom>
                    <a:noFill/>
                    <a:ln>
                      <a:noFill/>
                    </a:ln>
                  </pic:spPr>
                </pic:pic>
              </a:graphicData>
            </a:graphic>
          </wp:inline>
        </w:drawing>
      </w:r>
      <w:r w:rsidRPr="00FF350B">
        <w:tab/>
      </w:r>
      <w:r w:rsidRPr="00FF350B">
        <w:fldChar w:fldCharType="begin"/>
      </w:r>
      <w:r w:rsidRPr="00FF350B">
        <w:instrText xml:space="preserve"> MACROBUTTON MTPlaceRef \* MERGEFORMAT </w:instrText>
      </w:r>
      <w:r w:rsidRPr="00FF350B">
        <w:fldChar w:fldCharType="begin"/>
      </w:r>
      <w:r w:rsidRPr="00FF350B">
        <w:instrText xml:space="preserve"> SEQ MTEqn \h \* MERGEFORMAT </w:instrText>
      </w:r>
      <w:r w:rsidRPr="00FF350B">
        <w:fldChar w:fldCharType="end"/>
      </w:r>
      <w:bookmarkStart w:id="88" w:name="ZEqnNum726734"/>
      <w:r w:rsidRPr="00FF350B">
        <w:instrText>(</w:instrText>
      </w:r>
      <w:fldSimple w:instr=" SEQ MTSec \c \* Arabic \* MERGEFORMAT ">
        <w:r>
          <w:rPr>
            <w:noProof/>
          </w:rPr>
          <w:instrText>1</w:instrText>
        </w:r>
      </w:fldSimple>
      <w:r w:rsidRPr="00FF350B">
        <w:instrText>.</w:instrText>
      </w:r>
      <w:fldSimple w:instr=" SEQ MTEqn \c \* Arabic \* MERGEFORMAT ">
        <w:r>
          <w:rPr>
            <w:noProof/>
          </w:rPr>
          <w:instrText>9</w:instrText>
        </w:r>
      </w:fldSimple>
      <w:r w:rsidRPr="00FF350B">
        <w:instrText>)</w:instrText>
      </w:r>
      <w:bookmarkEnd w:id="88"/>
      <w:r w:rsidRPr="00FF350B">
        <w:fldChar w:fldCharType="end"/>
      </w:r>
    </w:p>
    <w:p w:rsidR="00005D2B" w:rsidRPr="00FF350B" w:rsidRDefault="00005D2B" w:rsidP="00D217BC"/>
    <w:p w:rsidR="00005D2B" w:rsidRPr="00FF350B" w:rsidRDefault="00005D2B" w:rsidP="00D217BC">
      <w:r w:rsidRPr="00FF350B">
        <w:t xml:space="preserve">However, because h and x are periodic, </w:t>
      </w:r>
    </w:p>
    <w:p w:rsidR="00005D2B" w:rsidRPr="00FF350B" w:rsidRDefault="00005D2B" w:rsidP="00D217BC"/>
    <w:p w:rsidR="00005D2B" w:rsidRPr="00FF350B" w:rsidRDefault="00005D2B" w:rsidP="00D217BC">
      <w:pPr>
        <w:jc w:val="center"/>
      </w:pPr>
      <w:r w:rsidRPr="00FF350B">
        <w:rPr>
          <w:noProof/>
          <w:position w:val="-28"/>
        </w:rPr>
        <w:drawing>
          <wp:inline distT="0" distB="0" distL="0" distR="0" wp14:anchorId="434FED3F" wp14:editId="6C4D605A">
            <wp:extent cx="2667000" cy="428625"/>
            <wp:effectExtent l="0" t="0" r="0" b="9525"/>
            <wp:docPr id="310425372" name="Picture 310425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73" cstate="print">
                      <a:extLst>
                        <a:ext uri="{28A0092B-C50C-407E-A947-70E740481C1C}">
                          <a14:useLocalDpi xmlns:a14="http://schemas.microsoft.com/office/drawing/2010/main" val="0"/>
                        </a:ext>
                      </a:extLst>
                    </a:blip>
                    <a:srcRect/>
                    <a:stretch>
                      <a:fillRect/>
                    </a:stretch>
                  </pic:blipFill>
                  <pic:spPr bwMode="auto">
                    <a:xfrm>
                      <a:off x="0" y="0"/>
                      <a:ext cx="2667000" cy="428625"/>
                    </a:xfrm>
                    <a:prstGeom prst="rect">
                      <a:avLst/>
                    </a:prstGeom>
                    <a:noFill/>
                    <a:ln>
                      <a:noFill/>
                    </a:ln>
                  </pic:spPr>
                </pic:pic>
              </a:graphicData>
            </a:graphic>
          </wp:inline>
        </w:drawing>
      </w:r>
    </w:p>
    <w:p w:rsidR="00005D2B" w:rsidRPr="00FF350B" w:rsidRDefault="00005D2B" w:rsidP="00D217BC">
      <w:pPr>
        <w:jc w:val="center"/>
      </w:pPr>
    </w:p>
    <w:p w:rsidR="00005D2B" w:rsidRPr="00FF350B" w:rsidRDefault="00005D2B" w:rsidP="00D217BC">
      <w:r w:rsidRPr="00FF350B">
        <w:t xml:space="preserve">and therefore only N distinct output values are present in the output.   Due to this periodicity we may express </w:t>
      </w:r>
      <w:r w:rsidRPr="00FF350B">
        <w:fldChar w:fldCharType="begin"/>
      </w:r>
      <w:r w:rsidRPr="00FF350B">
        <w:instrText xml:space="preserve"> GOTOBUTTON ZEqnNum726734  \* MERGEFORMAT </w:instrText>
      </w:r>
      <w:fldSimple w:instr=" REF ZEqnNum726734 \! \* MERGEFORMAT ">
        <w:r w:rsidRPr="00FF350B">
          <w:instrText>(</w:instrText>
        </w:r>
        <w:r>
          <w:instrText>1</w:instrText>
        </w:r>
        <w:r w:rsidRPr="00FF350B">
          <w:instrText>.</w:instrText>
        </w:r>
        <w:r>
          <w:instrText>9</w:instrText>
        </w:r>
        <w:r w:rsidRPr="00FF350B">
          <w:instrText>)</w:instrText>
        </w:r>
      </w:fldSimple>
      <w:r w:rsidRPr="00FF350B">
        <w:fldChar w:fldCharType="end"/>
      </w:r>
      <w:r w:rsidRPr="00FF350B">
        <w:t xml:space="preserve"> for </w:t>
      </w:r>
      <w:r w:rsidRPr="00FF350B">
        <w:rPr>
          <w:noProof/>
          <w:position w:val="-6"/>
        </w:rPr>
        <w:drawing>
          <wp:inline distT="0" distB="0" distL="0" distR="0" wp14:anchorId="6F765986" wp14:editId="2A555B0C">
            <wp:extent cx="809625" cy="180975"/>
            <wp:effectExtent l="0" t="0" r="9525" b="9525"/>
            <wp:docPr id="1902936045" name="Picture 1902936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74" cstate="print">
                      <a:extLst>
                        <a:ext uri="{28A0092B-C50C-407E-A947-70E740481C1C}">
                          <a14:useLocalDpi xmlns:a14="http://schemas.microsoft.com/office/drawing/2010/main" val="0"/>
                        </a:ext>
                      </a:extLst>
                    </a:blip>
                    <a:srcRect/>
                    <a:stretch>
                      <a:fillRect/>
                    </a:stretch>
                  </pic:blipFill>
                  <pic:spPr bwMode="auto">
                    <a:xfrm>
                      <a:off x="0" y="0"/>
                      <a:ext cx="809625" cy="180975"/>
                    </a:xfrm>
                    <a:prstGeom prst="rect">
                      <a:avLst/>
                    </a:prstGeom>
                    <a:noFill/>
                    <a:ln>
                      <a:noFill/>
                    </a:ln>
                  </pic:spPr>
                </pic:pic>
              </a:graphicData>
            </a:graphic>
          </wp:inline>
        </w:drawing>
      </w:r>
      <w:r w:rsidRPr="00FF350B">
        <w:t xml:space="preserve">as </w:t>
      </w:r>
    </w:p>
    <w:p w:rsidR="00005D2B" w:rsidRPr="00FF350B" w:rsidRDefault="00005D2B" w:rsidP="00D217BC"/>
    <w:p w:rsidR="00005D2B" w:rsidRPr="00FF350B" w:rsidRDefault="00005D2B" w:rsidP="00D217BC"/>
    <w:p w:rsidR="00005D2B" w:rsidRPr="00FF350B" w:rsidRDefault="00005D2B" w:rsidP="00D217BC">
      <w:pPr>
        <w:tabs>
          <w:tab w:val="center" w:pos="4320"/>
          <w:tab w:val="right" w:pos="8640"/>
        </w:tabs>
      </w:pPr>
      <w:r w:rsidRPr="00FF350B">
        <w:tab/>
      </w:r>
      <w:r w:rsidRPr="00FF350B">
        <w:rPr>
          <w:noProof/>
          <w:position w:val="-28"/>
        </w:rPr>
        <w:drawing>
          <wp:inline distT="0" distB="0" distL="0" distR="0" wp14:anchorId="2792AE75" wp14:editId="413B82D7">
            <wp:extent cx="1409700" cy="428625"/>
            <wp:effectExtent l="0" t="0" r="0" b="9525"/>
            <wp:docPr id="1552436923" name="Picture 1552436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75" cstate="print">
                      <a:extLst>
                        <a:ext uri="{28A0092B-C50C-407E-A947-70E740481C1C}">
                          <a14:useLocalDpi xmlns:a14="http://schemas.microsoft.com/office/drawing/2010/main" val="0"/>
                        </a:ext>
                      </a:extLst>
                    </a:blip>
                    <a:srcRect/>
                    <a:stretch>
                      <a:fillRect/>
                    </a:stretch>
                  </pic:blipFill>
                  <pic:spPr bwMode="auto">
                    <a:xfrm>
                      <a:off x="0" y="0"/>
                      <a:ext cx="1409700" cy="428625"/>
                    </a:xfrm>
                    <a:prstGeom prst="rect">
                      <a:avLst/>
                    </a:prstGeom>
                    <a:noFill/>
                    <a:ln>
                      <a:noFill/>
                    </a:ln>
                  </pic:spPr>
                </pic:pic>
              </a:graphicData>
            </a:graphic>
          </wp:inline>
        </w:drawing>
      </w:r>
      <w:r w:rsidRPr="00FF350B">
        <w:tab/>
      </w:r>
      <w:r w:rsidRPr="00FF350B">
        <w:fldChar w:fldCharType="begin"/>
      </w:r>
      <w:r w:rsidRPr="00FF350B">
        <w:instrText xml:space="preserve"> MACROBUTTON MTPlaceRef \* MERGEFORMAT </w:instrText>
      </w:r>
      <w:r w:rsidRPr="00FF350B">
        <w:fldChar w:fldCharType="begin"/>
      </w:r>
      <w:r w:rsidRPr="00FF350B">
        <w:instrText xml:space="preserve"> SEQ MTEqn \h \* MERGEFORMAT </w:instrText>
      </w:r>
      <w:r w:rsidRPr="00FF350B">
        <w:fldChar w:fldCharType="end"/>
      </w:r>
      <w:r w:rsidRPr="00FF350B">
        <w:instrText>(</w:instrText>
      </w:r>
      <w:fldSimple w:instr=" SEQ MTSec \c \* Arabic \* MERGEFORMAT ">
        <w:r>
          <w:rPr>
            <w:noProof/>
          </w:rPr>
          <w:instrText>1</w:instrText>
        </w:r>
      </w:fldSimple>
      <w:r w:rsidRPr="00FF350B">
        <w:instrText>.</w:instrText>
      </w:r>
      <w:fldSimple w:instr=" SEQ MTEqn \c \* Arabic \* MERGEFORMAT ">
        <w:r>
          <w:rPr>
            <w:noProof/>
          </w:rPr>
          <w:instrText>10</w:instrText>
        </w:r>
      </w:fldSimple>
      <w:r w:rsidRPr="00FF350B">
        <w:instrText>)</w:instrText>
      </w:r>
      <w:r w:rsidRPr="00FF350B">
        <w:fldChar w:fldCharType="end"/>
      </w:r>
    </w:p>
    <w:p w:rsidR="00005D2B" w:rsidRPr="00FF350B" w:rsidRDefault="00005D2B" w:rsidP="00D217BC"/>
    <w:p w:rsidR="00005D2B" w:rsidRPr="00FF350B" w:rsidRDefault="00005D2B" w:rsidP="00D217BC">
      <w:r w:rsidRPr="00FF350B">
        <w:t>Now suppose we wish to convolve two length N finite duration sequences and restrict the output to be unique only for</w:t>
      </w:r>
      <w:r w:rsidRPr="00FF350B">
        <w:rPr>
          <w:noProof/>
          <w:position w:val="-6"/>
        </w:rPr>
        <w:drawing>
          <wp:inline distT="0" distB="0" distL="0" distR="0" wp14:anchorId="23173EC2" wp14:editId="4DCF6B59">
            <wp:extent cx="809625" cy="180975"/>
            <wp:effectExtent l="0" t="0" r="9525" b="9525"/>
            <wp:docPr id="1419946746" name="Picture 1419946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74" cstate="print">
                      <a:extLst>
                        <a:ext uri="{28A0092B-C50C-407E-A947-70E740481C1C}">
                          <a14:useLocalDpi xmlns:a14="http://schemas.microsoft.com/office/drawing/2010/main" val="0"/>
                        </a:ext>
                      </a:extLst>
                    </a:blip>
                    <a:srcRect/>
                    <a:stretch>
                      <a:fillRect/>
                    </a:stretch>
                  </pic:blipFill>
                  <pic:spPr bwMode="auto">
                    <a:xfrm>
                      <a:off x="0" y="0"/>
                      <a:ext cx="809625" cy="180975"/>
                    </a:xfrm>
                    <a:prstGeom prst="rect">
                      <a:avLst/>
                    </a:prstGeom>
                    <a:noFill/>
                    <a:ln>
                      <a:noFill/>
                    </a:ln>
                  </pic:spPr>
                </pic:pic>
              </a:graphicData>
            </a:graphic>
          </wp:inline>
        </w:drawing>
      </w:r>
      <w:r w:rsidRPr="00FF350B">
        <w:t>.  This corresponds to artificially imposing length N periodicity on the two sequences.  Using modulo N arithmetic we may write the convolution as</w:t>
      </w:r>
    </w:p>
    <w:p w:rsidR="00005D2B" w:rsidRPr="00FF350B" w:rsidRDefault="00005D2B" w:rsidP="00D217BC"/>
    <w:p w:rsidR="00005D2B" w:rsidRPr="00FF350B" w:rsidRDefault="00005D2B" w:rsidP="00D217BC">
      <w:pPr>
        <w:tabs>
          <w:tab w:val="center" w:pos="4320"/>
          <w:tab w:val="right" w:pos="8640"/>
        </w:tabs>
      </w:pPr>
      <w:r w:rsidRPr="00FF350B">
        <w:tab/>
      </w:r>
      <w:r w:rsidRPr="00FF350B">
        <w:rPr>
          <w:noProof/>
          <w:position w:val="-28"/>
        </w:rPr>
        <w:drawing>
          <wp:inline distT="0" distB="0" distL="0" distR="0" wp14:anchorId="29560B20" wp14:editId="64F5A3A3">
            <wp:extent cx="1609725" cy="428625"/>
            <wp:effectExtent l="0" t="0" r="9525" b="9525"/>
            <wp:docPr id="1180063171" name="Picture 1180063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76" cstate="print">
                      <a:extLst>
                        <a:ext uri="{28A0092B-C50C-407E-A947-70E740481C1C}">
                          <a14:useLocalDpi xmlns:a14="http://schemas.microsoft.com/office/drawing/2010/main" val="0"/>
                        </a:ext>
                      </a:extLst>
                    </a:blip>
                    <a:srcRect/>
                    <a:stretch>
                      <a:fillRect/>
                    </a:stretch>
                  </pic:blipFill>
                  <pic:spPr bwMode="auto">
                    <a:xfrm>
                      <a:off x="0" y="0"/>
                      <a:ext cx="1609725" cy="428625"/>
                    </a:xfrm>
                    <a:prstGeom prst="rect">
                      <a:avLst/>
                    </a:prstGeom>
                    <a:noFill/>
                    <a:ln>
                      <a:noFill/>
                    </a:ln>
                  </pic:spPr>
                </pic:pic>
              </a:graphicData>
            </a:graphic>
          </wp:inline>
        </w:drawing>
      </w:r>
      <w:r w:rsidRPr="00FF350B">
        <w:tab/>
      </w:r>
      <w:r w:rsidRPr="00FF350B">
        <w:fldChar w:fldCharType="begin"/>
      </w:r>
      <w:r w:rsidRPr="00FF350B">
        <w:instrText xml:space="preserve"> MACROBUTTON MTPlaceRef \* MERGEFORMAT </w:instrText>
      </w:r>
      <w:r w:rsidRPr="00FF350B">
        <w:fldChar w:fldCharType="begin"/>
      </w:r>
      <w:r w:rsidRPr="00FF350B">
        <w:instrText xml:space="preserve"> SEQ MTEqn \h \* MERGEFORMAT </w:instrText>
      </w:r>
      <w:r w:rsidRPr="00FF350B">
        <w:fldChar w:fldCharType="end"/>
      </w:r>
      <w:bookmarkStart w:id="89" w:name="ZEqnNum934789"/>
      <w:r w:rsidRPr="00FF350B">
        <w:instrText>(</w:instrText>
      </w:r>
      <w:fldSimple w:instr=" SEQ MTSec \c \* Arabic \* MERGEFORMAT ">
        <w:r>
          <w:rPr>
            <w:noProof/>
          </w:rPr>
          <w:instrText>1</w:instrText>
        </w:r>
      </w:fldSimple>
      <w:r w:rsidRPr="00FF350B">
        <w:instrText>.</w:instrText>
      </w:r>
      <w:fldSimple w:instr=" SEQ MTEqn \c \* Arabic \* MERGEFORMAT ">
        <w:r>
          <w:rPr>
            <w:noProof/>
          </w:rPr>
          <w:instrText>11</w:instrText>
        </w:r>
      </w:fldSimple>
      <w:r w:rsidRPr="00FF350B">
        <w:instrText>)</w:instrText>
      </w:r>
      <w:bookmarkEnd w:id="89"/>
      <w:r w:rsidRPr="00FF350B">
        <w:fldChar w:fldCharType="end"/>
      </w:r>
    </w:p>
    <w:p w:rsidR="00005D2B" w:rsidRPr="00FF350B" w:rsidRDefault="00005D2B" w:rsidP="00D217BC"/>
    <w:p w:rsidR="00005D2B" w:rsidRPr="00FF350B" w:rsidRDefault="00005D2B" w:rsidP="00D217BC">
      <w:r w:rsidRPr="00FF350B">
        <w:t xml:space="preserve">where </w:t>
      </w:r>
      <w:r w:rsidRPr="00FF350B">
        <w:rPr>
          <w:noProof/>
          <w:position w:val="-28"/>
        </w:rPr>
        <w:drawing>
          <wp:inline distT="0" distB="0" distL="0" distR="0" wp14:anchorId="3E939C53" wp14:editId="3FE0FC83">
            <wp:extent cx="1800225" cy="428625"/>
            <wp:effectExtent l="0" t="0" r="9525" b="9525"/>
            <wp:docPr id="398859189" name="Picture 398859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1800225" cy="428625"/>
                    </a:xfrm>
                    <a:prstGeom prst="rect">
                      <a:avLst/>
                    </a:prstGeom>
                    <a:noFill/>
                    <a:ln>
                      <a:noFill/>
                    </a:ln>
                  </pic:spPr>
                </pic:pic>
              </a:graphicData>
            </a:graphic>
          </wp:inline>
        </w:drawing>
      </w:r>
      <w:r w:rsidRPr="00FF350B">
        <w:t xml:space="preserve">.  To see that </w:t>
      </w:r>
      <w:r w:rsidRPr="00FF350B">
        <w:fldChar w:fldCharType="begin"/>
      </w:r>
      <w:r w:rsidRPr="00FF350B">
        <w:instrText xml:space="preserve"> GOTOBUTTON ZEqnNum934789  \* MERGEFORMAT </w:instrText>
      </w:r>
      <w:fldSimple w:instr=" REF ZEqnNum934789 \! \* MERGEFORMAT ">
        <w:r w:rsidRPr="00FF350B">
          <w:instrText>(</w:instrText>
        </w:r>
        <w:r>
          <w:instrText>1</w:instrText>
        </w:r>
        <w:r w:rsidRPr="00FF350B">
          <w:instrText>.</w:instrText>
        </w:r>
        <w:r>
          <w:instrText>11</w:instrText>
        </w:r>
        <w:r w:rsidRPr="00FF350B">
          <w:instrText>)</w:instrText>
        </w:r>
      </w:fldSimple>
      <w:r w:rsidRPr="00FF350B">
        <w:fldChar w:fldCharType="end"/>
      </w:r>
      <w:r w:rsidRPr="00FF350B">
        <w:t xml:space="preserve"> is indeed so restricted, note that</w:t>
      </w:r>
    </w:p>
    <w:p w:rsidR="00005D2B" w:rsidRPr="00FF350B" w:rsidRDefault="00005D2B" w:rsidP="00D217BC"/>
    <w:p w:rsidR="00005D2B" w:rsidRPr="00FF350B" w:rsidRDefault="00005D2B" w:rsidP="00D217BC">
      <w:pPr>
        <w:tabs>
          <w:tab w:val="center" w:pos="4320"/>
          <w:tab w:val="right" w:pos="8640"/>
        </w:tabs>
        <w:jc w:val="center"/>
      </w:pPr>
      <w:r w:rsidRPr="00FF350B">
        <w:rPr>
          <w:noProof/>
          <w:position w:val="-98"/>
        </w:rPr>
        <w:drawing>
          <wp:inline distT="0" distB="0" distL="0" distR="0" wp14:anchorId="3543F7B2" wp14:editId="0B8233CB">
            <wp:extent cx="2505075" cy="1323975"/>
            <wp:effectExtent l="0" t="0" r="9525" b="9525"/>
            <wp:docPr id="1972517625" name="Picture 1972517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78" cstate="print">
                      <a:extLst>
                        <a:ext uri="{28A0092B-C50C-407E-A947-70E740481C1C}">
                          <a14:useLocalDpi xmlns:a14="http://schemas.microsoft.com/office/drawing/2010/main" val="0"/>
                        </a:ext>
                      </a:extLst>
                    </a:blip>
                    <a:srcRect/>
                    <a:stretch>
                      <a:fillRect/>
                    </a:stretch>
                  </pic:blipFill>
                  <pic:spPr bwMode="auto">
                    <a:xfrm>
                      <a:off x="0" y="0"/>
                      <a:ext cx="2505075" cy="1323975"/>
                    </a:xfrm>
                    <a:prstGeom prst="rect">
                      <a:avLst/>
                    </a:prstGeom>
                    <a:noFill/>
                    <a:ln>
                      <a:noFill/>
                    </a:ln>
                  </pic:spPr>
                </pic:pic>
              </a:graphicData>
            </a:graphic>
          </wp:inline>
        </w:drawing>
      </w:r>
    </w:p>
    <w:p w:rsidR="00005D2B" w:rsidRPr="00FF350B" w:rsidRDefault="00005D2B" w:rsidP="00D217BC"/>
    <w:p w:rsidR="00005D2B" w:rsidRPr="00FF350B" w:rsidRDefault="00005D2B" w:rsidP="00D217BC">
      <w:r w:rsidRPr="00FF350B">
        <w:t xml:space="preserve">so </w:t>
      </w:r>
      <w:r w:rsidRPr="00FF350B">
        <w:rPr>
          <w:noProof/>
          <w:position w:val="-10"/>
        </w:rPr>
        <w:drawing>
          <wp:inline distT="0" distB="0" distL="0" distR="0" wp14:anchorId="1D09BB34" wp14:editId="195F862C">
            <wp:extent cx="523875" cy="200025"/>
            <wp:effectExtent l="0" t="0" r="9525" b="9525"/>
            <wp:docPr id="1411836591" name="Picture 1411836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79" cstate="print">
                      <a:extLst>
                        <a:ext uri="{28A0092B-C50C-407E-A947-70E740481C1C}">
                          <a14:useLocalDpi xmlns:a14="http://schemas.microsoft.com/office/drawing/2010/main" val="0"/>
                        </a:ext>
                      </a:extLst>
                    </a:blip>
                    <a:srcRect/>
                    <a:stretch>
                      <a:fillRect/>
                    </a:stretch>
                  </pic:blipFill>
                  <pic:spPr bwMode="auto">
                    <a:xfrm>
                      <a:off x="0" y="0"/>
                      <a:ext cx="523875" cy="200025"/>
                    </a:xfrm>
                    <a:prstGeom prst="rect">
                      <a:avLst/>
                    </a:prstGeom>
                    <a:noFill/>
                    <a:ln>
                      <a:noFill/>
                    </a:ln>
                  </pic:spPr>
                </pic:pic>
              </a:graphicData>
            </a:graphic>
          </wp:inline>
        </w:drawing>
      </w:r>
      <w:r w:rsidRPr="00FF350B">
        <w:t xml:space="preserve"> takes on only N values.  The matrix representation no longer exhibits the band structure.  The impulse matrix is composed of right shifted permutations of its first row </w:t>
      </w:r>
      <w:r w:rsidRPr="00FF350B">
        <w:rPr>
          <w:noProof/>
          <w:position w:val="-4"/>
        </w:rPr>
        <w:drawing>
          <wp:inline distT="0" distB="0" distL="0" distR="0" wp14:anchorId="00AAF605" wp14:editId="39ACBB7D">
            <wp:extent cx="123825" cy="190500"/>
            <wp:effectExtent l="0" t="0" r="9525" b="0"/>
            <wp:docPr id="885702831" name="Picture 885702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80" cstate="print">
                      <a:extLst>
                        <a:ext uri="{28A0092B-C50C-407E-A947-70E740481C1C}">
                          <a14:useLocalDpi xmlns:a14="http://schemas.microsoft.com/office/drawing/2010/main" val="0"/>
                        </a:ext>
                      </a:extLst>
                    </a:blip>
                    <a:srcRect/>
                    <a:stretch>
                      <a:fillRect/>
                    </a:stretch>
                  </pic:blipFill>
                  <pic:spPr bwMode="auto">
                    <a:xfrm>
                      <a:off x="0" y="0"/>
                      <a:ext cx="123825" cy="190500"/>
                    </a:xfrm>
                    <a:prstGeom prst="rect">
                      <a:avLst/>
                    </a:prstGeom>
                    <a:noFill/>
                    <a:ln>
                      <a:noFill/>
                    </a:ln>
                  </pic:spPr>
                </pic:pic>
              </a:graphicData>
            </a:graphic>
          </wp:inline>
        </w:drawing>
      </w:r>
      <w:r w:rsidRPr="00FF350B">
        <w:t xml:space="preserve">, the </w:t>
      </w:r>
      <w:r w:rsidRPr="00FF350B">
        <w:rPr>
          <w:i/>
          <w:iCs/>
        </w:rPr>
        <w:t>impulse response permutation vector</w:t>
      </w:r>
      <w:r w:rsidRPr="00FF350B">
        <w:t>.  For N=4 this matrix has the form</w:t>
      </w:r>
    </w:p>
    <w:p w:rsidR="00005D2B" w:rsidRPr="00FF350B" w:rsidRDefault="00005D2B" w:rsidP="00D217BC"/>
    <w:p w:rsidR="00005D2B" w:rsidRPr="00FF350B" w:rsidRDefault="00005D2B" w:rsidP="00D217BC">
      <w:pPr>
        <w:jc w:val="center"/>
      </w:pPr>
      <w:r w:rsidRPr="00FF350B">
        <w:rPr>
          <w:noProof/>
          <w:position w:val="-68"/>
        </w:rPr>
        <w:drawing>
          <wp:inline distT="0" distB="0" distL="0" distR="0" wp14:anchorId="32A1818E" wp14:editId="78F3ED0A">
            <wp:extent cx="1409700" cy="942975"/>
            <wp:effectExtent l="0" t="0" r="0" b="9525"/>
            <wp:docPr id="182102121" name="Picture 182102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81" cstate="print">
                      <a:extLst>
                        <a:ext uri="{28A0092B-C50C-407E-A947-70E740481C1C}">
                          <a14:useLocalDpi xmlns:a14="http://schemas.microsoft.com/office/drawing/2010/main" val="0"/>
                        </a:ext>
                      </a:extLst>
                    </a:blip>
                    <a:srcRect/>
                    <a:stretch>
                      <a:fillRect/>
                    </a:stretch>
                  </pic:blipFill>
                  <pic:spPr bwMode="auto">
                    <a:xfrm>
                      <a:off x="0" y="0"/>
                      <a:ext cx="1409700" cy="942975"/>
                    </a:xfrm>
                    <a:prstGeom prst="rect">
                      <a:avLst/>
                    </a:prstGeom>
                    <a:noFill/>
                    <a:ln>
                      <a:noFill/>
                    </a:ln>
                  </pic:spPr>
                </pic:pic>
              </a:graphicData>
            </a:graphic>
          </wp:inline>
        </w:drawing>
      </w:r>
    </w:p>
    <w:p w:rsidR="00005D2B" w:rsidRPr="00FF350B" w:rsidRDefault="00005D2B" w:rsidP="00D217BC">
      <w:pPr>
        <w:jc w:val="center"/>
      </w:pPr>
    </w:p>
    <w:p w:rsidR="00005D2B" w:rsidRPr="00FF350B" w:rsidRDefault="00005D2B" w:rsidP="00D217BC">
      <w:r w:rsidRPr="00FF350B">
        <w:t xml:space="preserve">Because </w:t>
      </w:r>
      <w:r w:rsidRPr="00FF350B">
        <w:rPr>
          <w:noProof/>
          <w:position w:val="-4"/>
        </w:rPr>
        <w:drawing>
          <wp:inline distT="0" distB="0" distL="0" distR="0" wp14:anchorId="40D98B46" wp14:editId="74C0D2D2">
            <wp:extent cx="161925" cy="161925"/>
            <wp:effectExtent l="0" t="0" r="9525" b="9525"/>
            <wp:docPr id="1399360345" name="Picture 1399360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FF350B">
        <w:t xml:space="preserve">has the form of a circulant matrix, </w:t>
      </w:r>
      <w:r w:rsidRPr="00FF350B">
        <w:fldChar w:fldCharType="begin"/>
      </w:r>
      <w:r w:rsidRPr="00FF350B">
        <w:instrText xml:space="preserve"> GOTOBUTTON ZEqnNum934789  \* MERGEFORMAT </w:instrText>
      </w:r>
      <w:fldSimple w:instr=" REF ZEqnNum934789 \! \* MERGEFORMAT ">
        <w:r w:rsidRPr="00FF350B">
          <w:instrText>(</w:instrText>
        </w:r>
        <w:r>
          <w:instrText>1</w:instrText>
        </w:r>
        <w:r w:rsidRPr="00FF350B">
          <w:instrText>.</w:instrText>
        </w:r>
        <w:r>
          <w:instrText>11</w:instrText>
        </w:r>
        <w:r w:rsidRPr="00FF350B">
          <w:instrText>)</w:instrText>
        </w:r>
      </w:fldSimple>
      <w:r w:rsidRPr="00FF350B">
        <w:fldChar w:fldCharType="end"/>
      </w:r>
      <w:r w:rsidRPr="00FF350B">
        <w:t xml:space="preserve"> is known as </w:t>
      </w:r>
      <w:r w:rsidRPr="00FF350B">
        <w:rPr>
          <w:i/>
          <w:iCs/>
        </w:rPr>
        <w:t>N-point circular convolution</w:t>
      </w:r>
    </w:p>
    <w:p w:rsidR="00005D2B" w:rsidRPr="00FF350B" w:rsidRDefault="00005D2B" w:rsidP="00D217BC">
      <w:pPr>
        <w:tabs>
          <w:tab w:val="center" w:pos="4320"/>
          <w:tab w:val="right" w:pos="8640"/>
        </w:tabs>
      </w:pPr>
      <w:r w:rsidRPr="00FF350B">
        <w:tab/>
      </w:r>
      <w:r w:rsidRPr="00FF350B">
        <w:rPr>
          <w:noProof/>
          <w:position w:val="-10"/>
        </w:rPr>
        <w:drawing>
          <wp:inline distT="0" distB="0" distL="0" distR="0" wp14:anchorId="2464ACB0" wp14:editId="4541B314">
            <wp:extent cx="1171575" cy="200025"/>
            <wp:effectExtent l="0" t="0" r="9525" b="9525"/>
            <wp:docPr id="274412937" name="Picture 274412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83" cstate="print">
                      <a:extLst>
                        <a:ext uri="{28A0092B-C50C-407E-A947-70E740481C1C}">
                          <a14:useLocalDpi xmlns:a14="http://schemas.microsoft.com/office/drawing/2010/main" val="0"/>
                        </a:ext>
                      </a:extLst>
                    </a:blip>
                    <a:srcRect/>
                    <a:stretch>
                      <a:fillRect/>
                    </a:stretch>
                  </pic:blipFill>
                  <pic:spPr bwMode="auto">
                    <a:xfrm>
                      <a:off x="0" y="0"/>
                      <a:ext cx="1171575" cy="200025"/>
                    </a:xfrm>
                    <a:prstGeom prst="rect">
                      <a:avLst/>
                    </a:prstGeom>
                    <a:noFill/>
                    <a:ln>
                      <a:noFill/>
                    </a:ln>
                  </pic:spPr>
                </pic:pic>
              </a:graphicData>
            </a:graphic>
          </wp:inline>
        </w:drawing>
      </w:r>
      <w:r w:rsidRPr="00FF350B">
        <w:tab/>
      </w:r>
      <w:r w:rsidRPr="00FF350B">
        <w:fldChar w:fldCharType="begin"/>
      </w:r>
      <w:r w:rsidRPr="00FF350B">
        <w:instrText xml:space="preserve"> MACROBUTTON MTPlaceRef \* MERGEFORMAT </w:instrText>
      </w:r>
      <w:r w:rsidRPr="00FF350B">
        <w:fldChar w:fldCharType="begin"/>
      </w:r>
      <w:r w:rsidRPr="00FF350B">
        <w:instrText xml:space="preserve"> SEQ MTEqn \h \* MERGEFORMAT </w:instrText>
      </w:r>
      <w:r w:rsidRPr="00FF350B">
        <w:fldChar w:fldCharType="end"/>
      </w:r>
      <w:r w:rsidRPr="00FF350B">
        <w:instrText>(</w:instrText>
      </w:r>
      <w:fldSimple w:instr=" SEQ MTSec \c \* Arabic \* MERGEFORMAT ">
        <w:r>
          <w:rPr>
            <w:noProof/>
          </w:rPr>
          <w:instrText>1</w:instrText>
        </w:r>
      </w:fldSimple>
      <w:r w:rsidRPr="00FF350B">
        <w:instrText>.</w:instrText>
      </w:r>
      <w:fldSimple w:instr=" SEQ MTEqn \c \* Arabic \* MERGEFORMAT ">
        <w:r>
          <w:rPr>
            <w:noProof/>
          </w:rPr>
          <w:instrText>12</w:instrText>
        </w:r>
      </w:fldSimple>
      <w:r w:rsidRPr="00FF350B">
        <w:instrText>)</w:instrText>
      </w:r>
      <w:r w:rsidRPr="00FF350B">
        <w:fldChar w:fldCharType="end"/>
      </w:r>
    </w:p>
    <w:p w:rsidR="00005D2B" w:rsidRPr="00FF350B" w:rsidRDefault="00005D2B" w:rsidP="00D217BC"/>
    <w:p w:rsidR="00005D2B" w:rsidRPr="00991DAA" w:rsidRDefault="00005D2B" w:rsidP="00D217BC">
      <w:pPr>
        <w:pStyle w:val="Heading2"/>
      </w:pPr>
      <w:bookmarkStart w:id="90" w:name="_Toc280363593"/>
      <w:bookmarkStart w:id="91" w:name="_Toc209776419"/>
      <w:bookmarkStart w:id="92" w:name="_Toc209776941"/>
      <w:bookmarkStart w:id="93" w:name="_Toc209781712"/>
      <w:bookmarkStart w:id="94" w:name="_Toc209787452"/>
      <w:bookmarkStart w:id="95" w:name="_Toc229857084"/>
      <w:bookmarkStart w:id="96" w:name="_Toc229926138"/>
      <w:r w:rsidRPr="00991DAA">
        <w:t>Equivalency of Circular and Linear Convolution</w:t>
      </w:r>
      <w:bookmarkEnd w:id="90"/>
      <w:bookmarkEnd w:id="91"/>
      <w:bookmarkEnd w:id="92"/>
      <w:bookmarkEnd w:id="93"/>
      <w:bookmarkEnd w:id="94"/>
      <w:bookmarkEnd w:id="95"/>
      <w:bookmarkEnd w:id="96"/>
    </w:p>
    <w:p w:rsidR="00005D2B" w:rsidRPr="00FF350B" w:rsidRDefault="00005D2B" w:rsidP="00D217BC"/>
    <w:p w:rsidR="00005D2B" w:rsidRPr="00FF350B" w:rsidRDefault="00005D2B" w:rsidP="00D217BC">
      <w:r w:rsidRPr="00FF350B">
        <w:t xml:space="preserve">What are the conditions under which performing circular convolution is identical to the standard linear convolution?  All that is necessary to ensure that circular convolution produces the same output as linear convolutions is to transform the circulant matrix into a banded matrix of the form </w:t>
      </w:r>
      <w:r w:rsidRPr="00FF350B">
        <w:fldChar w:fldCharType="begin"/>
      </w:r>
      <w:r w:rsidRPr="00FF350B">
        <w:instrText xml:space="preserve"> GOTOBUTTON ZEqnNum934789  \* MERGEFORMAT </w:instrText>
      </w:r>
      <w:fldSimple w:instr=" REF ZEqnNum934789 \! \* MERGEFORMAT ">
        <w:r w:rsidRPr="00FF350B">
          <w:instrText>(</w:instrText>
        </w:r>
        <w:r>
          <w:instrText>1</w:instrText>
        </w:r>
        <w:r w:rsidRPr="00FF350B">
          <w:instrText>.</w:instrText>
        </w:r>
        <w:r>
          <w:instrText>11</w:instrText>
        </w:r>
        <w:r w:rsidRPr="00FF350B">
          <w:instrText>)</w:instrText>
        </w:r>
      </w:fldSimple>
      <w:r w:rsidRPr="00FF350B">
        <w:fldChar w:fldCharType="end"/>
      </w:r>
      <w:r w:rsidRPr="00FF350B">
        <w:t xml:space="preserve"> which is characteristic of casual LTI systems.  To do this we appropriately zero pad the impulse response vector and the input vector.  If </w:t>
      </w:r>
      <w:r w:rsidRPr="00FF350B">
        <w:rPr>
          <w:noProof/>
          <w:position w:val="-10"/>
        </w:rPr>
        <w:drawing>
          <wp:inline distT="0" distB="0" distL="0" distR="0" wp14:anchorId="047FE9A0" wp14:editId="3A324D0F">
            <wp:extent cx="314325" cy="200025"/>
            <wp:effectExtent l="0" t="0" r="9525" b="9525"/>
            <wp:docPr id="326812546" name="Picture 326812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67" cstate="print">
                      <a:extLst>
                        <a:ext uri="{28A0092B-C50C-407E-A947-70E740481C1C}">
                          <a14:useLocalDpi xmlns:a14="http://schemas.microsoft.com/office/drawing/2010/main" val="0"/>
                        </a:ext>
                      </a:extLst>
                    </a:blip>
                    <a:srcRect/>
                    <a:stretch>
                      <a:fillRect/>
                    </a:stretch>
                  </pic:blipFill>
                  <pic:spPr bwMode="auto">
                    <a:xfrm>
                      <a:off x="0" y="0"/>
                      <a:ext cx="314325" cy="200025"/>
                    </a:xfrm>
                    <a:prstGeom prst="rect">
                      <a:avLst/>
                    </a:prstGeom>
                    <a:noFill/>
                    <a:ln>
                      <a:noFill/>
                    </a:ln>
                  </pic:spPr>
                </pic:pic>
              </a:graphicData>
            </a:graphic>
          </wp:inline>
        </w:drawing>
      </w:r>
      <w:r w:rsidRPr="00FF350B">
        <w:t xml:space="preserve"> has length </w:t>
      </w:r>
      <w:r w:rsidRPr="00FF350B">
        <w:rPr>
          <w:noProof/>
          <w:position w:val="-6"/>
        </w:rPr>
        <w:drawing>
          <wp:inline distT="0" distB="0" distL="0" distR="0" wp14:anchorId="36C2F930" wp14:editId="70DE7DE0">
            <wp:extent cx="180975" cy="180975"/>
            <wp:effectExtent l="0" t="0" r="9525" b="9525"/>
            <wp:docPr id="936775732" name="Picture 936775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Pr="00FF350B">
        <w:t xml:space="preserve"> and </w:t>
      </w:r>
      <w:r w:rsidRPr="00FF350B">
        <w:rPr>
          <w:noProof/>
          <w:position w:val="-10"/>
        </w:rPr>
        <w:drawing>
          <wp:inline distT="0" distB="0" distL="0" distR="0" wp14:anchorId="228FF99B" wp14:editId="0867731F">
            <wp:extent cx="314325" cy="200025"/>
            <wp:effectExtent l="0" t="0" r="9525" b="9525"/>
            <wp:docPr id="1182507985" name="Picture 1182507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bwMode="auto">
                    <a:xfrm>
                      <a:off x="0" y="0"/>
                      <a:ext cx="314325" cy="200025"/>
                    </a:xfrm>
                    <a:prstGeom prst="rect">
                      <a:avLst/>
                    </a:prstGeom>
                    <a:noFill/>
                    <a:ln>
                      <a:noFill/>
                    </a:ln>
                  </pic:spPr>
                </pic:pic>
              </a:graphicData>
            </a:graphic>
          </wp:inline>
        </w:drawing>
      </w:r>
      <w:r w:rsidRPr="00FF350B">
        <w:t xml:space="preserve">has length </w:t>
      </w:r>
      <w:r w:rsidRPr="00FF350B">
        <w:rPr>
          <w:noProof/>
          <w:position w:val="-4"/>
        </w:rPr>
        <w:drawing>
          <wp:inline distT="0" distB="0" distL="0" distR="0" wp14:anchorId="03B82E81" wp14:editId="4BDCADDB">
            <wp:extent cx="142875" cy="161925"/>
            <wp:effectExtent l="0" t="0" r="9525" b="9525"/>
            <wp:docPr id="1327369952" name="Picture 1327369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bwMode="auto">
                    <a:xfrm>
                      <a:off x="0" y="0"/>
                      <a:ext cx="142875" cy="161925"/>
                    </a:xfrm>
                    <a:prstGeom prst="rect">
                      <a:avLst/>
                    </a:prstGeom>
                    <a:noFill/>
                    <a:ln>
                      <a:noFill/>
                    </a:ln>
                  </pic:spPr>
                </pic:pic>
              </a:graphicData>
            </a:graphic>
          </wp:inline>
        </w:drawing>
      </w:r>
      <w:r w:rsidRPr="00FF350B">
        <w:t xml:space="preserve">then by appending </w:t>
      </w:r>
      <w:r w:rsidRPr="00FF350B">
        <w:rPr>
          <w:noProof/>
          <w:position w:val="-4"/>
        </w:rPr>
        <w:drawing>
          <wp:inline distT="0" distB="0" distL="0" distR="0" wp14:anchorId="6C067DBA" wp14:editId="50123A3C">
            <wp:extent cx="142875" cy="161925"/>
            <wp:effectExtent l="0" t="0" r="9525" b="9525"/>
            <wp:docPr id="410228828" name="Picture 410228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bwMode="auto">
                    <a:xfrm>
                      <a:off x="0" y="0"/>
                      <a:ext cx="142875" cy="161925"/>
                    </a:xfrm>
                    <a:prstGeom prst="rect">
                      <a:avLst/>
                    </a:prstGeom>
                    <a:noFill/>
                    <a:ln>
                      <a:noFill/>
                    </a:ln>
                  </pic:spPr>
                </pic:pic>
              </a:graphicData>
            </a:graphic>
          </wp:inline>
        </w:drawing>
      </w:r>
      <w:r w:rsidRPr="00FF350B">
        <w:t xml:space="preserve"> zeroes to </w:t>
      </w:r>
      <w:r w:rsidRPr="00FF350B">
        <w:rPr>
          <w:noProof/>
          <w:position w:val="-10"/>
        </w:rPr>
        <w:drawing>
          <wp:inline distT="0" distB="0" distL="0" distR="0" wp14:anchorId="6650FEC3" wp14:editId="4C4A7F6B">
            <wp:extent cx="314325" cy="200025"/>
            <wp:effectExtent l="0" t="0" r="9525" b="9525"/>
            <wp:docPr id="1234451551" name="Picture 1234451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67" cstate="print">
                      <a:extLst>
                        <a:ext uri="{28A0092B-C50C-407E-A947-70E740481C1C}">
                          <a14:useLocalDpi xmlns:a14="http://schemas.microsoft.com/office/drawing/2010/main" val="0"/>
                        </a:ext>
                      </a:extLst>
                    </a:blip>
                    <a:srcRect/>
                    <a:stretch>
                      <a:fillRect/>
                    </a:stretch>
                  </pic:blipFill>
                  <pic:spPr bwMode="auto">
                    <a:xfrm>
                      <a:off x="0" y="0"/>
                      <a:ext cx="314325" cy="200025"/>
                    </a:xfrm>
                    <a:prstGeom prst="rect">
                      <a:avLst/>
                    </a:prstGeom>
                    <a:noFill/>
                    <a:ln>
                      <a:noFill/>
                    </a:ln>
                  </pic:spPr>
                </pic:pic>
              </a:graphicData>
            </a:graphic>
          </wp:inline>
        </w:drawing>
      </w:r>
      <w:r w:rsidRPr="00FF350B">
        <w:t xml:space="preserve">and </w:t>
      </w:r>
      <w:r w:rsidRPr="00FF350B">
        <w:rPr>
          <w:noProof/>
          <w:position w:val="-6"/>
        </w:rPr>
        <w:drawing>
          <wp:inline distT="0" distB="0" distL="0" distR="0" wp14:anchorId="6106FA05" wp14:editId="63B27CF6">
            <wp:extent cx="180975" cy="180975"/>
            <wp:effectExtent l="0" t="0" r="9525" b="9525"/>
            <wp:docPr id="1962686735" name="Picture 1962686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Pr="00FF350B">
        <w:t xml:space="preserve">zeroes to </w:t>
      </w:r>
      <w:r w:rsidRPr="00FF350B">
        <w:rPr>
          <w:noProof/>
          <w:position w:val="-4"/>
        </w:rPr>
        <w:drawing>
          <wp:inline distT="0" distB="0" distL="0" distR="0" wp14:anchorId="5170DFD4" wp14:editId="7247A885">
            <wp:extent cx="123825" cy="190500"/>
            <wp:effectExtent l="0" t="0" r="9525" b="0"/>
            <wp:docPr id="1640288798" name="Picture 1640288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80" cstate="print">
                      <a:extLst>
                        <a:ext uri="{28A0092B-C50C-407E-A947-70E740481C1C}">
                          <a14:useLocalDpi xmlns:a14="http://schemas.microsoft.com/office/drawing/2010/main" val="0"/>
                        </a:ext>
                      </a:extLst>
                    </a:blip>
                    <a:srcRect/>
                    <a:stretch>
                      <a:fillRect/>
                    </a:stretch>
                  </pic:blipFill>
                  <pic:spPr bwMode="auto">
                    <a:xfrm>
                      <a:off x="0" y="0"/>
                      <a:ext cx="123825" cy="190500"/>
                    </a:xfrm>
                    <a:prstGeom prst="rect">
                      <a:avLst/>
                    </a:prstGeom>
                    <a:noFill/>
                    <a:ln>
                      <a:noFill/>
                    </a:ln>
                  </pic:spPr>
                </pic:pic>
              </a:graphicData>
            </a:graphic>
          </wp:inline>
        </w:drawing>
      </w:r>
      <w:r w:rsidRPr="00FF350B">
        <w:t xml:space="preserve">we arrive at the desired banded structure.  For our example L=N=4, the required quantities are </w:t>
      </w:r>
    </w:p>
    <w:p w:rsidR="00005D2B" w:rsidRPr="00FF350B" w:rsidRDefault="00005D2B" w:rsidP="00D217BC">
      <w:pPr>
        <w:tabs>
          <w:tab w:val="center" w:pos="4320"/>
          <w:tab w:val="right" w:pos="8640"/>
        </w:tabs>
      </w:pPr>
      <w:r w:rsidRPr="00FF350B">
        <w:tab/>
      </w:r>
      <w:r w:rsidRPr="00FF350B">
        <w:rPr>
          <w:noProof/>
          <w:position w:val="-58"/>
        </w:rPr>
        <w:drawing>
          <wp:inline distT="0" distB="0" distL="0" distR="0" wp14:anchorId="4218F4B8" wp14:editId="5271212B">
            <wp:extent cx="2200275" cy="828675"/>
            <wp:effectExtent l="0" t="0" r="9525" b="9525"/>
            <wp:docPr id="414692216" name="Picture 414692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84" cstate="print">
                      <a:extLst>
                        <a:ext uri="{28A0092B-C50C-407E-A947-70E740481C1C}">
                          <a14:useLocalDpi xmlns:a14="http://schemas.microsoft.com/office/drawing/2010/main" val="0"/>
                        </a:ext>
                      </a:extLst>
                    </a:blip>
                    <a:srcRect/>
                    <a:stretch>
                      <a:fillRect/>
                    </a:stretch>
                  </pic:blipFill>
                  <pic:spPr bwMode="auto">
                    <a:xfrm>
                      <a:off x="0" y="0"/>
                      <a:ext cx="2200275" cy="828675"/>
                    </a:xfrm>
                    <a:prstGeom prst="rect">
                      <a:avLst/>
                    </a:prstGeom>
                    <a:noFill/>
                    <a:ln>
                      <a:noFill/>
                    </a:ln>
                  </pic:spPr>
                </pic:pic>
              </a:graphicData>
            </a:graphic>
          </wp:inline>
        </w:drawing>
      </w:r>
      <w:r w:rsidRPr="00FF350B">
        <w:tab/>
      </w:r>
      <w:r w:rsidRPr="00FF350B">
        <w:fldChar w:fldCharType="begin"/>
      </w:r>
      <w:r w:rsidRPr="00FF350B">
        <w:instrText xml:space="preserve"> MACROBUTTON MTPlaceRef \* MERGEFORMAT </w:instrText>
      </w:r>
      <w:r w:rsidRPr="00FF350B">
        <w:fldChar w:fldCharType="begin"/>
      </w:r>
      <w:r w:rsidRPr="00FF350B">
        <w:instrText xml:space="preserve"> SEQ MTEqn \h \* MERGEFORMAT </w:instrText>
      </w:r>
      <w:r w:rsidRPr="00FF350B">
        <w:fldChar w:fldCharType="end"/>
      </w:r>
      <w:r w:rsidRPr="00FF350B">
        <w:instrText>(</w:instrText>
      </w:r>
      <w:fldSimple w:instr=" SEQ MTSec \c \* Arabic \* MERGEFORMAT ">
        <w:r>
          <w:rPr>
            <w:noProof/>
          </w:rPr>
          <w:instrText>1</w:instrText>
        </w:r>
      </w:fldSimple>
      <w:r w:rsidRPr="00FF350B">
        <w:instrText>.</w:instrText>
      </w:r>
      <w:fldSimple w:instr=" SEQ MTEqn \c \* Arabic \* MERGEFORMAT ">
        <w:r>
          <w:rPr>
            <w:noProof/>
          </w:rPr>
          <w:instrText>13</w:instrText>
        </w:r>
      </w:fldSimple>
      <w:r w:rsidRPr="00FF350B">
        <w:instrText>)</w:instrText>
      </w:r>
      <w:r w:rsidRPr="00FF350B">
        <w:fldChar w:fldCharType="end"/>
      </w:r>
    </w:p>
    <w:p w:rsidR="00005D2B" w:rsidRPr="00FF350B" w:rsidRDefault="00005D2B" w:rsidP="00D217BC"/>
    <w:p w:rsidR="00005D2B" w:rsidRPr="00FF350B" w:rsidRDefault="00005D2B" w:rsidP="00D217BC">
      <w:r w:rsidRPr="00FF350B">
        <w:t xml:space="preserve">and the circulant matrix yielding an identical output to </w:t>
      </w:r>
      <w:r w:rsidRPr="00FF350B">
        <w:fldChar w:fldCharType="begin"/>
      </w:r>
      <w:r w:rsidRPr="00FF350B">
        <w:instrText xml:space="preserve"> GOTOBUTTON ZEqnNum267805  \* MERGEFORMAT </w:instrText>
      </w:r>
      <w:fldSimple w:instr=" REF ZEqnNum267805 \! \* MERGEFORMAT ">
        <w:r w:rsidRPr="00FF350B">
          <w:instrText>(</w:instrText>
        </w:r>
        <w:r>
          <w:instrText>1</w:instrText>
        </w:r>
        <w:r w:rsidRPr="00FF350B">
          <w:instrText>.</w:instrText>
        </w:r>
        <w:r>
          <w:instrText>8</w:instrText>
        </w:r>
        <w:r w:rsidRPr="00FF350B">
          <w:instrText>)</w:instrText>
        </w:r>
      </w:fldSimple>
      <w:r w:rsidRPr="00FF350B">
        <w:fldChar w:fldCharType="end"/>
      </w:r>
      <w:r w:rsidRPr="00FF350B">
        <w:t xml:space="preserve"> is</w:t>
      </w:r>
    </w:p>
    <w:p w:rsidR="00005D2B" w:rsidRPr="00FF350B" w:rsidRDefault="00005D2B" w:rsidP="00D217BC"/>
    <w:p w:rsidR="00005D2B" w:rsidRPr="00FF350B" w:rsidRDefault="00005D2B" w:rsidP="00D217BC">
      <w:pPr>
        <w:tabs>
          <w:tab w:val="center" w:pos="4320"/>
          <w:tab w:val="right" w:pos="8640"/>
        </w:tabs>
      </w:pPr>
      <w:r w:rsidRPr="00FF350B">
        <w:tab/>
      </w:r>
      <w:r w:rsidRPr="00FF350B">
        <w:rPr>
          <w:noProof/>
          <w:position w:val="-140"/>
        </w:rPr>
        <w:drawing>
          <wp:inline distT="0" distB="0" distL="0" distR="0" wp14:anchorId="59123ECB" wp14:editId="2BFFD939">
            <wp:extent cx="2505075" cy="1857375"/>
            <wp:effectExtent l="0" t="0" r="9525" b="9525"/>
            <wp:docPr id="2124694287" name="Picture 2124694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bwMode="auto">
                    <a:xfrm>
                      <a:off x="0" y="0"/>
                      <a:ext cx="2505075" cy="1857375"/>
                    </a:xfrm>
                    <a:prstGeom prst="rect">
                      <a:avLst/>
                    </a:prstGeom>
                    <a:noFill/>
                    <a:ln>
                      <a:noFill/>
                    </a:ln>
                  </pic:spPr>
                </pic:pic>
              </a:graphicData>
            </a:graphic>
          </wp:inline>
        </w:drawing>
      </w:r>
      <w:r w:rsidRPr="00FF350B">
        <w:tab/>
      </w:r>
      <w:r w:rsidRPr="00FF350B">
        <w:fldChar w:fldCharType="begin"/>
      </w:r>
      <w:r w:rsidRPr="00FF350B">
        <w:instrText xml:space="preserve"> MACROBUTTON MTPlaceRef \* MERGEFORMAT </w:instrText>
      </w:r>
      <w:r w:rsidRPr="00FF350B">
        <w:fldChar w:fldCharType="begin"/>
      </w:r>
      <w:r w:rsidRPr="00FF350B">
        <w:instrText xml:space="preserve"> SEQ MTEqn \h \* MERGEFORMAT </w:instrText>
      </w:r>
      <w:r w:rsidRPr="00FF350B">
        <w:fldChar w:fldCharType="end"/>
      </w:r>
      <w:r w:rsidRPr="00FF350B">
        <w:instrText>(</w:instrText>
      </w:r>
      <w:fldSimple w:instr=" SEQ MTSec \c \* Arabic \* MERGEFORMAT ">
        <w:r>
          <w:rPr>
            <w:noProof/>
          </w:rPr>
          <w:instrText>1</w:instrText>
        </w:r>
      </w:fldSimple>
      <w:r w:rsidRPr="00FF350B">
        <w:instrText>.</w:instrText>
      </w:r>
      <w:fldSimple w:instr=" SEQ MTEqn \c \* Arabic \* MERGEFORMAT ">
        <w:r>
          <w:rPr>
            <w:noProof/>
          </w:rPr>
          <w:instrText>14</w:instrText>
        </w:r>
      </w:fldSimple>
      <w:r w:rsidRPr="00FF350B">
        <w:instrText>)</w:instrText>
      </w:r>
      <w:r w:rsidRPr="00FF350B">
        <w:fldChar w:fldCharType="end"/>
      </w:r>
    </w:p>
    <w:p w:rsidR="00005D2B" w:rsidRPr="00FF350B" w:rsidRDefault="00005D2B" w:rsidP="00D217BC"/>
    <w:p w:rsidR="00005D2B" w:rsidRPr="00991DAA" w:rsidRDefault="00005D2B" w:rsidP="00D217BC">
      <w:pPr>
        <w:pStyle w:val="Heading2"/>
      </w:pPr>
      <w:bookmarkStart w:id="97" w:name="_Toc280363595"/>
      <w:bookmarkStart w:id="98" w:name="_Toc209776420"/>
      <w:bookmarkStart w:id="99" w:name="_Toc209776942"/>
      <w:bookmarkStart w:id="100" w:name="_Toc209781713"/>
      <w:bookmarkStart w:id="101" w:name="_Toc209787453"/>
      <w:bookmarkStart w:id="102" w:name="_Toc229857085"/>
      <w:bookmarkStart w:id="103" w:name="_Toc229926139"/>
      <w:bookmarkEnd w:id="78"/>
      <w:bookmarkEnd w:id="79"/>
      <w:r w:rsidRPr="00991DAA">
        <w:t>Linear Constant Coefficient Difference Equations</w:t>
      </w:r>
      <w:bookmarkEnd w:id="97"/>
      <w:bookmarkEnd w:id="98"/>
      <w:bookmarkEnd w:id="99"/>
      <w:bookmarkEnd w:id="100"/>
      <w:bookmarkEnd w:id="101"/>
      <w:bookmarkEnd w:id="102"/>
      <w:bookmarkEnd w:id="103"/>
    </w:p>
    <w:p w:rsidR="00005D2B" w:rsidRDefault="00005D2B" w:rsidP="00D217BC"/>
    <w:p w:rsidR="00005D2B" w:rsidRPr="0021641A" w:rsidRDefault="00005D2B" w:rsidP="00D217BC">
      <w:r>
        <w:t>Useful in system modeling and filtering.</w:t>
      </w:r>
    </w:p>
    <w:p w:rsidR="00005D2B" w:rsidRPr="00FF350B" w:rsidRDefault="00005D2B" w:rsidP="00D217BC"/>
    <w:p w:rsidR="00005D2B" w:rsidRPr="00FF350B" w:rsidRDefault="00005D2B" w:rsidP="00D217BC">
      <w:r>
        <w:t xml:space="preserve">LCCDE </w:t>
      </w:r>
      <w:r w:rsidRPr="00FF350B">
        <w:t xml:space="preserve">Constitutes a Pth order linear constant coefficient autogregressive (AR) moving average (MA) difference equation.   The AR is recursive in the sense that the outputs are delayed and then fed back in </w:t>
      </w:r>
      <w:r>
        <w:t xml:space="preserve">as in an IIR filter </w:t>
      </w:r>
      <w:r w:rsidRPr="00FF350B">
        <w:t>and hence are part of the output at time n.  The MA is an averaging type filter wherein delayed weighted versions, i.e. superposition, of the input constitute the output</w:t>
      </w:r>
      <w:r>
        <w:t xml:space="preserve"> as in an FIR filter.</w:t>
      </w:r>
    </w:p>
    <w:p w:rsidR="00005D2B" w:rsidRPr="00FF350B" w:rsidRDefault="00005D2B" w:rsidP="00D217BC"/>
    <w:p w:rsidR="00005D2B" w:rsidRPr="00FF350B" w:rsidRDefault="00005D2B" w:rsidP="00D217BC">
      <w:r w:rsidRPr="00FF350B">
        <w:t>LTI. Proof.</w:t>
      </w:r>
    </w:p>
    <w:p w:rsidR="00005D2B" w:rsidRPr="00FF350B" w:rsidRDefault="00005D2B" w:rsidP="00D217BC"/>
    <w:p w:rsidR="00005D2B" w:rsidRPr="00FF350B" w:rsidRDefault="00005D2B" w:rsidP="00D217BC">
      <w:pPr>
        <w:tabs>
          <w:tab w:val="center" w:pos="4320"/>
          <w:tab w:val="right" w:pos="8640"/>
        </w:tabs>
      </w:pPr>
      <w:r w:rsidRPr="00FF350B">
        <w:tab/>
      </w:r>
      <w:r w:rsidRPr="00ED292D">
        <w:rPr>
          <w:noProof/>
          <w:position w:val="-30"/>
        </w:rPr>
      </w:r>
      <w:r w:rsidR="00005D2B" w:rsidRPr="00ED292D">
        <w:rPr>
          <w:noProof/>
          <w:position w:val="-30"/>
        </w:rPr>
        <w:object w:dxaOrig="3519" w:dyaOrig="700" w14:anchorId="113D33A1">
          <v:shape id="_x0000_i1065" type="#_x0000_t75" alt="" style="width:176pt;height:39pt;mso-width-percent:0;mso-height-percent:0;mso-width-percent:0;mso-height-percent:0" o:ole="">
            <v:imagedata r:id="rId186" o:title=""/>
          </v:shape>
          <o:OLEObject Type="Embed" ProgID="Equation.DSMT4" ShapeID="_x0000_i1065" DrawAspect="Content" ObjectID="_1840547875" r:id="rId187"/>
        </w:object>
      </w:r>
      <w:r w:rsidRPr="00FF350B">
        <w:tab/>
      </w:r>
      <w:r w:rsidRPr="00FF350B">
        <w:fldChar w:fldCharType="begin"/>
      </w:r>
      <w:r w:rsidRPr="00FF350B">
        <w:instrText xml:space="preserve"> MACROBUTTON MTPlaceRef \* MERGEFORMAT </w:instrText>
      </w:r>
      <w:r w:rsidRPr="00FF350B">
        <w:fldChar w:fldCharType="begin"/>
      </w:r>
      <w:r w:rsidRPr="00FF350B">
        <w:instrText xml:space="preserve"> SEQ MTEqn \h \* MERGEFORMAT </w:instrText>
      </w:r>
      <w:r w:rsidRPr="00FF350B">
        <w:fldChar w:fldCharType="end"/>
      </w:r>
      <w:bookmarkStart w:id="104" w:name="ZEqnNum484539"/>
      <w:r w:rsidRPr="00FF350B">
        <w:instrText>(</w:instrText>
      </w:r>
      <w:fldSimple w:instr=" SEQ MTSec \c \* Arabic \* MERGEFORMAT ">
        <w:r>
          <w:rPr>
            <w:noProof/>
          </w:rPr>
          <w:instrText>1</w:instrText>
        </w:r>
      </w:fldSimple>
      <w:r w:rsidRPr="00FF350B">
        <w:instrText>.</w:instrText>
      </w:r>
      <w:fldSimple w:instr=" SEQ MTEqn \c \* Arabic \* MERGEFORMAT ">
        <w:r>
          <w:rPr>
            <w:noProof/>
          </w:rPr>
          <w:instrText>15</w:instrText>
        </w:r>
      </w:fldSimple>
      <w:r w:rsidRPr="00FF350B">
        <w:instrText>)</w:instrText>
      </w:r>
      <w:bookmarkEnd w:id="104"/>
      <w:r w:rsidRPr="00FF350B">
        <w:fldChar w:fldCharType="end"/>
      </w:r>
    </w:p>
    <w:p w:rsidR="00005D2B" w:rsidRPr="00FF350B" w:rsidRDefault="00005D2B" w:rsidP="00D217BC"/>
    <w:p w:rsidR="00005D2B" w:rsidRDefault="00005D2B" w:rsidP="00D217BC">
      <w:r w:rsidRPr="00FF350B">
        <w:t xml:space="preserve">where we have assumed the coefficient of y[n] is unity, or equivalently, we have divided through by a0.  Eqn </w:t>
      </w:r>
      <w:r w:rsidRPr="00FF350B">
        <w:fldChar w:fldCharType="begin"/>
      </w:r>
      <w:r w:rsidRPr="00FF350B">
        <w:instrText xml:space="preserve"> GOTOBUTTON ZEqnNum484539  \* MERGEFORMAT </w:instrText>
      </w:r>
      <w:fldSimple w:instr=" REF ZEqnNum484539 \! \* MERGEFORMAT ">
        <w:r w:rsidRPr="00FF350B">
          <w:instrText>(</w:instrText>
        </w:r>
        <w:r>
          <w:instrText>1</w:instrText>
        </w:r>
        <w:r w:rsidRPr="00FF350B">
          <w:instrText>.</w:instrText>
        </w:r>
        <w:r>
          <w:instrText>15</w:instrText>
        </w:r>
        <w:r w:rsidRPr="00FF350B">
          <w:instrText>)</w:instrText>
        </w:r>
      </w:fldSimple>
      <w:r w:rsidRPr="00FF350B">
        <w:fldChar w:fldCharType="end"/>
      </w:r>
      <w:r w:rsidRPr="00FF350B">
        <w:t xml:space="preserve"> says that the ouput at time n is the sum of P weighted past outputs Q-1 past inputs, and the present input.</w:t>
      </w:r>
      <w:r>
        <w:t xml:space="preserve"> We shall assume all real coefficients.</w:t>
      </w:r>
    </w:p>
    <w:p w:rsidR="00005D2B" w:rsidRDefault="00005D2B" w:rsidP="00D217BC"/>
    <w:p w:rsidR="00005D2B" w:rsidRPr="00FF350B" w:rsidRDefault="00005D2B" w:rsidP="00D217BC"/>
    <w:p w:rsidR="00005D2B" w:rsidRPr="00FF350B" w:rsidRDefault="00005D2B" w:rsidP="00D217BC">
      <w:pPr>
        <w:keepNext/>
        <w:numPr>
          <w:ilvl w:val="3"/>
          <w:numId w:val="0"/>
        </w:numPr>
        <w:tabs>
          <w:tab w:val="num" w:pos="864"/>
        </w:tabs>
        <w:spacing w:before="240" w:after="60"/>
        <w:ind w:left="864" w:hanging="864"/>
        <w:outlineLvl w:val="3"/>
        <w:rPr>
          <w:b/>
          <w:bCs/>
        </w:rPr>
      </w:pPr>
      <w:bookmarkStart w:id="105" w:name="_Toc280363596"/>
      <w:r w:rsidRPr="00FF350B">
        <w:rPr>
          <w:b/>
          <w:bCs/>
        </w:rPr>
        <w:t>Solution in Time Domain</w:t>
      </w:r>
      <w:bookmarkEnd w:id="105"/>
    </w:p>
    <w:p w:rsidR="00005D2B" w:rsidRPr="00FF350B" w:rsidRDefault="00005D2B" w:rsidP="00D217BC"/>
    <w:p w:rsidR="00005D2B" w:rsidRPr="00FF350B" w:rsidRDefault="00005D2B" w:rsidP="00D217BC">
      <w:r w:rsidRPr="00FF350B">
        <w:t>Zero input response-zero initial values (intial conditions, i.e. at 0+, y[-p]=0,p=1…P ) on the delay shift register (no memory).  natural response.</w:t>
      </w:r>
    </w:p>
    <w:p w:rsidR="00005D2B" w:rsidRPr="00FF350B" w:rsidRDefault="00005D2B" w:rsidP="00D217BC"/>
    <w:p w:rsidR="00005D2B" w:rsidRPr="00FF350B" w:rsidRDefault="00005D2B" w:rsidP="00D217BC">
      <w:r w:rsidRPr="00FF350B">
        <w:t>IC = 0, then get zero state response or forced response.  Prefer forced response.</w:t>
      </w:r>
    </w:p>
    <w:p w:rsidR="00005D2B" w:rsidRPr="00FF350B" w:rsidRDefault="00005D2B" w:rsidP="00D217BC"/>
    <w:p w:rsidR="00005D2B" w:rsidRPr="00FF350B" w:rsidRDefault="00005D2B" w:rsidP="00D217BC">
      <w:r w:rsidRPr="00FF350B">
        <w:t>Total solution is summation of two.</w:t>
      </w:r>
    </w:p>
    <w:p w:rsidR="00005D2B" w:rsidRPr="00FF350B" w:rsidRDefault="00005D2B" w:rsidP="00D217BC"/>
    <w:p w:rsidR="00005D2B" w:rsidRPr="00FF350B" w:rsidRDefault="00005D2B" w:rsidP="00D217BC">
      <w:r w:rsidRPr="00FF350B">
        <w:t xml:space="preserve">In (), if x=0, then the zero input response also known as the or the homogenous or complentary solution will be y = sum().  </w:t>
      </w:r>
    </w:p>
    <w:p w:rsidR="00005D2B" w:rsidRPr="00FF350B" w:rsidRDefault="00005D2B" w:rsidP="00D217BC"/>
    <w:p w:rsidR="00005D2B" w:rsidRPr="00FF350B" w:rsidRDefault="00005D2B" w:rsidP="00D217BC">
      <w:r w:rsidRPr="00FF350B">
        <w:t>Particular solution</w:t>
      </w:r>
    </w:p>
    <w:p w:rsidR="00005D2B" w:rsidRPr="00FF350B" w:rsidRDefault="00005D2B" w:rsidP="00D217BC"/>
    <w:p w:rsidR="00005D2B" w:rsidRPr="00FF350B" w:rsidRDefault="00005D2B" w:rsidP="00D217BC">
      <w:r w:rsidRPr="00FF350B">
        <w:t>As the effect of ICs dies down over time, i.e. becomes portions involving ICs go to zero, in the limit lim n-&gt;inf forced response will equal the particular solution.</w:t>
      </w:r>
    </w:p>
    <w:p w:rsidR="00005D2B" w:rsidRPr="00FF350B" w:rsidRDefault="00005D2B" w:rsidP="00D217BC"/>
    <w:p w:rsidR="00005D2B" w:rsidRPr="00FF350B" w:rsidRDefault="00005D2B" w:rsidP="00D217BC">
      <w:r w:rsidRPr="00FF350B">
        <w:t>impulse reponse is response to delta function with zero ICs.</w:t>
      </w:r>
    </w:p>
    <w:p w:rsidR="00005D2B" w:rsidRPr="00FF350B" w:rsidRDefault="00005D2B" w:rsidP="00D217BC"/>
    <w:p w:rsidR="00005D2B" w:rsidRDefault="00005D2B" w:rsidP="00D217BC">
      <w:pPr>
        <w:rPr>
          <w:b/>
          <w:bCs/>
        </w:rPr>
      </w:pPr>
      <w:r w:rsidRPr="00D74E0A">
        <w:rPr>
          <w:b/>
          <w:bCs/>
        </w:rPr>
        <w:t>Solution in z-Transform Domain</w:t>
      </w:r>
    </w:p>
    <w:p w:rsidR="00005D2B" w:rsidRDefault="00005D2B" w:rsidP="00D217BC">
      <w:pPr>
        <w:rPr>
          <w:b/>
          <w:bCs/>
        </w:rPr>
      </w:pPr>
    </w:p>
    <w:p w:rsidR="00005D2B" w:rsidRDefault="00005D2B" w:rsidP="00D217BC">
      <w:r>
        <w:t xml:space="preserve">Generally, X a rational function N/Q,  </w:t>
      </w:r>
    </w:p>
    <w:p w:rsidR="00005D2B" w:rsidRDefault="00005D2B" w:rsidP="00D217BC"/>
    <w:p w:rsidR="00005D2B" w:rsidRDefault="00005D2B" w:rsidP="00D217BC">
      <w:r>
        <w:t>Y = B/A N/Q</w:t>
      </w:r>
    </w:p>
    <w:p w:rsidR="00005D2B" w:rsidRDefault="00005D2B" w:rsidP="00D217BC"/>
    <w:p w:rsidR="00005D2B" w:rsidRPr="00D74E0A" w:rsidRDefault="00005D2B" w:rsidP="00D217BC">
      <w:r>
        <w:t>sum of poles</w:t>
      </w:r>
    </w:p>
    <w:p w:rsidR="00005D2B" w:rsidRDefault="00005D2B" w:rsidP="00D217BC">
      <w:pPr>
        <w:rPr>
          <w:b/>
          <w:bCs/>
        </w:rPr>
      </w:pPr>
    </w:p>
    <w:p w:rsidR="00005D2B" w:rsidRPr="00FF350B" w:rsidRDefault="00005D2B" w:rsidP="00D217BC"/>
    <w:p w:rsidR="00005D2B" w:rsidRPr="00FF350B" w:rsidRDefault="00005D2B" w:rsidP="00D217BC"/>
    <w:p w:rsidR="00005D2B" w:rsidRPr="00991DAA" w:rsidRDefault="00005D2B" w:rsidP="00D217BC">
      <w:pPr>
        <w:pStyle w:val="Heading2"/>
      </w:pPr>
      <w:bookmarkStart w:id="106" w:name="_Toc209776421"/>
      <w:bookmarkStart w:id="107" w:name="_Toc209776943"/>
      <w:bookmarkStart w:id="108" w:name="_Toc209781714"/>
      <w:bookmarkStart w:id="109" w:name="_Toc209787454"/>
      <w:bookmarkStart w:id="110" w:name="_Toc229857086"/>
      <w:bookmarkStart w:id="111" w:name="_Toc229926140"/>
      <w:r w:rsidRPr="00991DAA">
        <w:t>Digital Filtering</w:t>
      </w:r>
      <w:bookmarkEnd w:id="106"/>
      <w:bookmarkEnd w:id="107"/>
      <w:bookmarkEnd w:id="108"/>
      <w:bookmarkEnd w:id="109"/>
      <w:bookmarkEnd w:id="110"/>
      <w:bookmarkEnd w:id="111"/>
    </w:p>
    <w:p w:rsidR="00005D2B" w:rsidRPr="00FF350B" w:rsidRDefault="00005D2B" w:rsidP="00D217BC"/>
    <w:p w:rsidR="00005D2B" w:rsidRPr="00FF350B" w:rsidRDefault="00005D2B" w:rsidP="00D217BC">
      <w:r w:rsidRPr="00FF350B">
        <w:t>Here we discuss the impulse responses (IIR vs. FIR), input-output relationships, stability, and frequency response of casual LTI first and second order systems.  Causality is necessary for the application of one sided Z-transform methods.  We also mention briefly the general solution method to first and second order linear constant coefficient difference equations whose solution involves a steady state response and a transient response.  We then generalize to higher order systems and present the conditions for stability in terms of pole locations.</w:t>
      </w:r>
      <w:r>
        <w:t xml:space="preserve">  They toy examples presented here are useful in developing more complex filters that actually do something.</w:t>
      </w:r>
    </w:p>
    <w:p w:rsidR="00005D2B" w:rsidRPr="00FF350B" w:rsidRDefault="00005D2B" w:rsidP="00D217BC"/>
    <w:p w:rsidR="00005D2B" w:rsidRPr="00FF350B" w:rsidRDefault="00005D2B" w:rsidP="00D217BC"/>
    <w:p w:rsidR="00005D2B" w:rsidRPr="00FF350B" w:rsidRDefault="00005D2B" w:rsidP="00D217BC">
      <w:r w:rsidRPr="00FF350B">
        <w:t xml:space="preserve">We emphasis first and second order systems because they are the building blocks of higher order systems and many times a second order system is sufficient to design a digital filter or model a physical system.  Second order systems represent a good balance between number of parameters to capture the essential features of a system and mathematical tractability.  </w:t>
      </w:r>
    </w:p>
    <w:p w:rsidR="00005D2B" w:rsidRPr="00FF350B" w:rsidRDefault="00005D2B" w:rsidP="00D217BC"/>
    <w:p w:rsidR="00005D2B" w:rsidRPr="00FF350B" w:rsidRDefault="00005D2B" w:rsidP="00D217BC"/>
    <w:p w:rsidR="00005D2B" w:rsidRPr="00FF350B" w:rsidRDefault="00005D2B" w:rsidP="00D217BC">
      <w:r w:rsidRPr="00FF350B">
        <w:t>The analysis presented here is also the starting point for signal processing of random sequences which are a generalization of what is presented below.  Gauss-Markov models are a direct generalization of the deterministic relationships discussed here.</w:t>
      </w:r>
    </w:p>
    <w:p w:rsidR="00005D2B" w:rsidRPr="00FF350B" w:rsidRDefault="00005D2B" w:rsidP="00D217BC"/>
    <w:p w:rsidR="00005D2B" w:rsidRPr="00991DAA" w:rsidRDefault="00005D2B" w:rsidP="00D217BC">
      <w:pPr>
        <w:pStyle w:val="Heading3"/>
      </w:pPr>
      <w:bookmarkStart w:id="112" w:name="_Toc209776422"/>
      <w:bookmarkStart w:id="113" w:name="_Toc209776944"/>
      <w:bookmarkStart w:id="114" w:name="_Toc209781715"/>
      <w:bookmarkStart w:id="115" w:name="_Toc209787455"/>
      <w:bookmarkStart w:id="116" w:name="_Toc229857087"/>
      <w:bookmarkStart w:id="117" w:name="_Toc229926141"/>
      <w:r w:rsidRPr="00991DAA">
        <w:t>Digital Filters</w:t>
      </w:r>
      <w:bookmarkEnd w:id="112"/>
      <w:bookmarkEnd w:id="113"/>
      <w:bookmarkEnd w:id="114"/>
      <w:bookmarkEnd w:id="115"/>
      <w:bookmarkEnd w:id="116"/>
      <w:bookmarkEnd w:id="117"/>
    </w:p>
    <w:p w:rsidR="00005D2B" w:rsidRDefault="00005D2B" w:rsidP="00D217BC"/>
    <w:p w:rsidR="00005D2B" w:rsidRDefault="00005D2B" w:rsidP="00D217BC">
      <w:r>
        <w:t>Let us denote H, G, Phi, and S as the transfer, magnitude, phase and spectrum functions for H.</w:t>
      </w:r>
    </w:p>
    <w:p w:rsidR="00005D2B" w:rsidRPr="00D74E0A" w:rsidRDefault="00005D2B" w:rsidP="00D217BC"/>
    <w:p w:rsidR="00005D2B" w:rsidRDefault="00005D2B" w:rsidP="00D217BC">
      <w:pPr>
        <w:rPr>
          <w:b/>
          <w:bCs/>
        </w:rPr>
      </w:pPr>
    </w:p>
    <w:p w:rsidR="00005D2B" w:rsidRPr="00D74E0A" w:rsidRDefault="00005D2B" w:rsidP="00D217BC">
      <w:pPr>
        <w:jc w:val="center"/>
        <w:rPr>
          <w:b/>
          <w:bCs/>
        </w:rPr>
      </w:pPr>
      <w:r>
        <w:rPr>
          <w:noProof/>
          <w:position w:val="-21"/>
        </w:rPr>
        <w:drawing>
          <wp:inline distT="0" distB="0" distL="0" distR="0" wp14:anchorId="361C6A6F" wp14:editId="7B2BFB50">
            <wp:extent cx="2834640" cy="611632"/>
            <wp:effectExtent l="0" t="0" r="0" b="0"/>
            <wp:docPr id="1249332091" name="Picture 1249332091" descr="{&quot;mathml&quot;:&quot;&lt;math style=\&quot;font-family:Times New Roman;font-size:12px;\&quot; xmlns=\&quot;http://www.w3.org/1998/Math/MathML\&quot;&gt;&lt;mi&gt;H&lt;/mi&gt;&lt;mfenced&gt;&lt;mi&gt;z&lt;/mi&gt;&lt;/mfenced&gt;&lt;mo&gt;=&lt;/mo&gt;&lt;mfrac&gt;&lt;mrow&gt;&lt;mi&gt;Y&lt;/mi&gt;&lt;mfenced&gt;&lt;mi&gt;z&lt;/mi&gt;&lt;/mfenced&gt;&lt;/mrow&gt;&lt;mrow&gt;&lt;mi&gt;X&lt;/mi&gt;&lt;mfenced&gt;&lt;mi&gt;z&lt;/mi&gt;&lt;/mfenced&gt;&lt;/mrow&gt;&lt;/mfrac&gt;&lt;mo&gt;=&lt;/mo&gt;&lt;msub&gt;&lt;mi&gt;b&lt;/mi&gt;&lt;mn&gt;0&lt;/mn&gt;&lt;/msub&gt;&lt;mfrac&gt;&lt;mrow&gt;&lt;mn&gt;1&lt;/mn&gt;&lt;mo&gt;+&lt;/mo&gt;&lt;munderover&gt;&lt;mo&gt;&amp;#x2211;&lt;/mo&gt;&lt;mrow&gt;&lt;mi&gt;k&lt;/mi&gt;&lt;mo&gt;=&lt;/mo&gt;&lt;mn&gt;1&lt;/mn&gt;&lt;/mrow&gt;&lt;mi&gt;M&lt;/mi&gt;&lt;/munderover&gt;&lt;msub&gt;&lt;mi&gt;b&lt;/mi&gt;&lt;mi&gt;k&lt;/mi&gt;&lt;/msub&gt;&lt;msup&gt;&lt;mi&gt;z&lt;/mi&gt;&lt;mrow&gt;&lt;mo&gt;-&lt;/mo&gt;&lt;mi&gt;k&lt;/mi&gt;&lt;/mrow&gt;&lt;/msup&gt;&lt;/mrow&gt;&lt;mrow&gt;&lt;mn&gt;1&lt;/mn&gt;&lt;mo&gt;+&lt;/mo&gt;&lt;munderover&gt;&lt;mo&gt;&amp;#x2211;&lt;/mo&gt;&lt;mrow&gt;&lt;mi&gt;k&lt;/mi&gt;&lt;mo&gt;=&lt;/mo&gt;&lt;mn&gt;1&lt;/mn&gt;&lt;/mrow&gt;&lt;mi&gt;N&lt;/mi&gt;&lt;/munderover&gt;&lt;msub&gt;&lt;mi&gt;a&lt;/mi&gt;&lt;mi&gt;k&lt;/mi&gt;&lt;/msub&gt;&lt;msup&gt;&lt;mi&gt;z&lt;/mi&gt;&lt;mrow&gt;&lt;mo&gt;-&lt;/mo&gt;&lt;mi&gt;k&lt;/mi&gt;&lt;/mrow&gt;&lt;/msup&gt;&lt;/mrow&gt;&lt;/mfrac&gt;&lt;mo&gt;&amp;#x2261;&lt;/mo&gt;&lt;mi&gt;g&lt;/mi&gt;&lt;mfrac&gt;&lt;mrow&gt;&lt;mi&gt;B&lt;/mi&gt;&lt;mfenced&gt;&lt;mi&gt;z&lt;/mi&gt;&lt;/mfenced&gt;&lt;/mrow&gt;&lt;mrow&gt;&lt;mi&gt;A&lt;/mi&gt;&lt;mfenced&gt;&lt;mi&gt;z&lt;/mi&gt;&lt;/mfenced&gt;&lt;/mrow&gt;&lt;/mfrac&gt;&lt;/math&gt;&quot;,&quot;origin&quot;:&quot;MathType Legacy&quot;,&quot;version&quot;:&quot;v3.17.2&quot;}" title="H open parentheses z close parentheses equals fraction numerator Y open parentheses z close parentheses over denominator X open parentheses z close parentheses end fraction equals b subscript 0 fraction numerator 1 plus sum from k equals 1 to M of b subscript k z to the power of negative k end exponent over denominator 1 plus sum from k equals 1 to N of a subscript k z to the power of negative k end exponent end fraction identical to g fraction numerator B open parentheses z close parentheses over denominator A open parentheses z close parentheses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H&lt;/mi&gt;&lt;mfenced&gt;&lt;mi&gt;z&lt;/mi&gt;&lt;/mfenced&gt;&lt;mo&gt;=&lt;/mo&gt;&lt;mfrac&gt;&lt;mrow&gt;&lt;mi&gt;Y&lt;/mi&gt;&lt;mfenced&gt;&lt;mi&gt;z&lt;/mi&gt;&lt;/mfenced&gt;&lt;/mrow&gt;&lt;mrow&gt;&lt;mi&gt;X&lt;/mi&gt;&lt;mfenced&gt;&lt;mi&gt;z&lt;/mi&gt;&lt;/mfenced&gt;&lt;/mrow&gt;&lt;/mfrac&gt;&lt;mo&gt;=&lt;/mo&gt;&lt;msub&gt;&lt;mi&gt;b&lt;/mi&gt;&lt;mn&gt;0&lt;/mn&gt;&lt;/msub&gt;&lt;mfrac&gt;&lt;mrow&gt;&lt;mn&gt;1&lt;/mn&gt;&lt;mo&gt;+&lt;/mo&gt;&lt;munderover&gt;&lt;mo&gt;&amp;#x2211;&lt;/mo&gt;&lt;mrow&gt;&lt;mi&gt;k&lt;/mi&gt;&lt;mo&gt;=&lt;/mo&gt;&lt;mn&gt;1&lt;/mn&gt;&lt;/mrow&gt;&lt;mi&gt;M&lt;/mi&gt;&lt;/munderover&gt;&lt;msub&gt;&lt;mi&gt;b&lt;/mi&gt;&lt;mi&gt;k&lt;/mi&gt;&lt;/msub&gt;&lt;msup&gt;&lt;mi&gt;z&lt;/mi&gt;&lt;mrow&gt;&lt;mo&gt;-&lt;/mo&gt;&lt;mi&gt;k&lt;/mi&gt;&lt;/mrow&gt;&lt;/msup&gt;&lt;/mrow&gt;&lt;mrow&gt;&lt;mn&gt;1&lt;/mn&gt;&lt;mo&gt;+&lt;/mo&gt;&lt;munderover&gt;&lt;mo&gt;&amp;#x2211;&lt;/mo&gt;&lt;mrow&gt;&lt;mi&gt;k&lt;/mi&gt;&lt;mo&gt;=&lt;/mo&gt;&lt;mn&gt;1&lt;/mn&gt;&lt;/mrow&gt;&lt;mi&gt;N&lt;/mi&gt;&lt;/munderover&gt;&lt;msub&gt;&lt;mi&gt;a&lt;/mi&gt;&lt;mi&gt;k&lt;/mi&gt;&lt;/msub&gt;&lt;msup&gt;&lt;mi&gt;z&lt;/mi&gt;&lt;mrow&gt;&lt;mo&gt;-&lt;/mo&gt;&lt;mi&gt;k&lt;/mi&gt;&lt;/mrow&gt;&lt;/msup&gt;&lt;/mrow&gt;&lt;/mfrac&gt;&lt;mo&gt;&amp;#x2261;&lt;/mo&gt;&lt;mi&gt;g&lt;/mi&gt;&lt;mfrac&gt;&lt;mrow&gt;&lt;mi&gt;B&lt;/mi&gt;&lt;mfenced&gt;&lt;mi&gt;z&lt;/mi&gt;&lt;/mfenced&gt;&lt;/mrow&gt;&lt;mrow&gt;&lt;mi&gt;A&lt;/mi&gt;&lt;mfenced&gt;&lt;mi&gt;z&lt;/mi&gt;&lt;/mfenced&gt;&lt;/mrow&gt;&lt;/mfrac&gt;&lt;/math&gt;&quot;,&quot;origin&quot;:&quot;MathType Legacy&quot;,&quot;version&quot;:&quot;v3.17.2&quot;}" title="H open parentheses z close parentheses equals fraction numerator Y open parentheses z close parentheses over denominator X open parentheses z close parentheses end fraction equals b subscript 0 fraction numerator 1 plus sum from k equals 1 to M of b subscript k z to the power of negative k end exponent over denominator 1 plus sum from k equals 1 to N of a subscript k z to the power of negative k end exponent end fraction identical to g fraction numerator B open parentheses z close parentheses over denominator A open parentheses z close parentheses end fraction"/>
                    <pic:cNvPicPr/>
                  </pic:nvPicPr>
                  <pic:blipFill>
                    <a:blip r:embed="rId188" cstate="print">
                      <a:extLst>
                        <a:ext uri="{28A0092B-C50C-407E-A947-70E740481C1C}">
                          <a14:useLocalDpi xmlns:a14="http://schemas.microsoft.com/office/drawing/2010/main" val="0"/>
                        </a:ext>
                      </a:extLst>
                    </a:blip>
                    <a:stretch>
                      <a:fillRect/>
                    </a:stretch>
                  </pic:blipFill>
                  <pic:spPr>
                    <a:xfrm>
                      <a:off x="0" y="0"/>
                      <a:ext cx="2834640" cy="611632"/>
                    </a:xfrm>
                    <a:prstGeom prst="rect">
                      <a:avLst/>
                    </a:prstGeom>
                  </pic:spPr>
                </pic:pic>
              </a:graphicData>
            </a:graphic>
          </wp:inline>
        </w:drawing>
      </w:r>
    </w:p>
    <w:p w:rsidR="00005D2B" w:rsidRPr="00FF350B" w:rsidRDefault="00005D2B" w:rsidP="00D217BC"/>
    <w:p w:rsidR="00005D2B" w:rsidRDefault="00005D2B" w:rsidP="00D217BC">
      <w:r>
        <w:t>where without loss of generality we have divided the coefficients through by b0 and a0, renamed,  and defined g as b0/a0 which we will often set to unity.  Such linear systems are described by rational transfer functions.</w:t>
      </w:r>
    </w:p>
    <w:p w:rsidR="00005D2B" w:rsidRDefault="00005D2B" w:rsidP="00D217BC"/>
    <w:p w:rsidR="00005D2B" w:rsidRDefault="00005D2B" w:rsidP="00D217BC">
      <w:r>
        <w:t>By factorization theorem of algebra can be written as a ration of an Mth order numerator and Nth order polynomials with N poles pk and M zeros zk, respectively</w:t>
      </w:r>
    </w:p>
    <w:p w:rsidR="00005D2B" w:rsidRDefault="00005D2B" w:rsidP="00D217BC"/>
    <w:p w:rsidR="00005D2B" w:rsidRPr="0021641A" w:rsidRDefault="00005D2B" w:rsidP="00D217BC">
      <m:oMathPara>
        <m:oMath>
          <m:r>
            <w:rPr>
              <w:rFonts w:ascii="Cambria Math" w:hAnsi="Cambria Math"/>
            </w:rPr>
            <m:t>H(z)=</m:t>
          </m:r>
          <m:sSub>
            <m:sSubPr>
              <m:ctrlPr>
                <w:rPr>
                  <w:rFonts w:ascii="Cambria Math" w:hAnsi="Cambria Math"/>
                  <w:i/>
                </w:rPr>
              </m:ctrlPr>
            </m:sSubPr>
            <m:e>
              <m:r>
                <w:rPr>
                  <w:rFonts w:ascii="Cambria Math" w:hAnsi="Cambria Math"/>
                </w:rPr>
                <m:t>b</m:t>
              </m:r>
            </m:e>
            <m:sub>
              <m:r>
                <w:rPr>
                  <w:rFonts w:ascii="Cambria Math" w:hAnsi="Cambria Math"/>
                </w:rPr>
                <m:t>0</m:t>
              </m:r>
            </m:sub>
          </m:sSub>
          <m:f>
            <m:fPr>
              <m:ctrlPr>
                <w:rPr>
                  <w:rFonts w:ascii="Cambria Math" w:hAnsi="Cambria Math"/>
                  <w:i/>
                </w:rPr>
              </m:ctrlPr>
            </m:fPr>
            <m:num>
              <m:sSup>
                <m:sSupPr>
                  <m:ctrlPr>
                    <w:rPr>
                      <w:rFonts w:ascii="Cambria Math" w:hAnsi="Cambria Math"/>
                      <w:i/>
                    </w:rPr>
                  </m:ctrlPr>
                </m:sSupPr>
                <m:e>
                  <m:r>
                    <w:rPr>
                      <w:rFonts w:ascii="Cambria Math" w:hAnsi="Cambria Math"/>
                    </w:rPr>
                    <m:t>z</m:t>
                  </m:r>
                </m:e>
                <m:sup>
                  <m:r>
                    <w:rPr>
                      <w:rFonts w:ascii="Cambria Math" w:hAnsi="Cambria Math"/>
                    </w:rPr>
                    <m:t>-M</m:t>
                  </m:r>
                </m:sup>
              </m:sSup>
              <m:d>
                <m:dPr>
                  <m:ctrlPr>
                    <w:rPr>
                      <w:rFonts w:ascii="Cambria Math" w:hAnsi="Cambria Math"/>
                      <w:i/>
                    </w:rPr>
                  </m:ctrlPr>
                </m:dPr>
                <m:e>
                  <m:r>
                    <w:rPr>
                      <w:rFonts w:ascii="Cambria Math" w:hAnsi="Cambria Math"/>
                    </w:rPr>
                    <m:t>1+</m:t>
                  </m:r>
                  <m:nary>
                    <m:naryPr>
                      <m:chr m:val="∑"/>
                      <m:limLoc m:val="undOvr"/>
                      <m:ctrlPr>
                        <w:rPr>
                          <w:rFonts w:ascii="Cambria Math" w:hAnsi="Cambria Math"/>
                          <w:i/>
                        </w:rPr>
                      </m:ctrlPr>
                    </m:naryPr>
                    <m:sub>
                      <m:r>
                        <w:rPr>
                          <w:rFonts w:ascii="Cambria Math" w:hAnsi="Cambria Math"/>
                        </w:rPr>
                        <m:t>k=1</m:t>
                      </m:r>
                    </m:sub>
                    <m:sup>
                      <m:r>
                        <w:rPr>
                          <w:rFonts w:ascii="Cambria Math" w:hAnsi="Cambria Math"/>
                        </w:rPr>
                        <m:t>M</m:t>
                      </m:r>
                    </m:sup>
                    <m:e>
                      <m:sSup>
                        <m:sSupPr>
                          <m:ctrlPr>
                            <w:rPr>
                              <w:rFonts w:ascii="Cambria Math" w:hAnsi="Cambria Math"/>
                              <w:i/>
                            </w:rPr>
                          </m:ctrlPr>
                        </m:sSupPr>
                        <m:e>
                          <m:r>
                            <w:rPr>
                              <w:rFonts w:ascii="Cambria Math" w:hAnsi="Cambria Math"/>
                            </w:rPr>
                            <m:t>z</m:t>
                          </m:r>
                        </m:e>
                        <m:sup>
                          <m:r>
                            <w:rPr>
                              <w:rFonts w:ascii="Cambria Math" w:hAnsi="Cambria Math"/>
                            </w:rPr>
                            <m:t>M-k</m:t>
                          </m:r>
                        </m:sup>
                      </m:sSup>
                    </m:e>
                  </m:nary>
                </m:e>
              </m:d>
            </m:num>
            <m:den>
              <m:sSup>
                <m:sSupPr>
                  <m:ctrlPr>
                    <w:rPr>
                      <w:rFonts w:ascii="Cambria Math" w:hAnsi="Cambria Math"/>
                      <w:i/>
                    </w:rPr>
                  </m:ctrlPr>
                </m:sSupPr>
                <m:e>
                  <m:r>
                    <w:rPr>
                      <w:rFonts w:ascii="Cambria Math" w:hAnsi="Cambria Math"/>
                    </w:rPr>
                    <m:t>z</m:t>
                  </m:r>
                </m:e>
                <m:sup>
                  <m:r>
                    <w:rPr>
                      <w:rFonts w:ascii="Cambria Math" w:hAnsi="Cambria Math"/>
                    </w:rPr>
                    <m:t>-N</m:t>
                  </m:r>
                </m:sup>
              </m:sSup>
              <m:d>
                <m:dPr>
                  <m:ctrlPr>
                    <w:rPr>
                      <w:rFonts w:ascii="Cambria Math" w:hAnsi="Cambria Math"/>
                      <w:i/>
                    </w:rPr>
                  </m:ctrlPr>
                </m:dPr>
                <m:e>
                  <m:r>
                    <w:rPr>
                      <w:rFonts w:ascii="Cambria Math" w:hAnsi="Cambria Math"/>
                    </w:rPr>
                    <m:t>1+</m:t>
                  </m:r>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sSup>
                        <m:sSupPr>
                          <m:ctrlPr>
                            <w:rPr>
                              <w:rFonts w:ascii="Cambria Math" w:hAnsi="Cambria Math"/>
                              <w:i/>
                            </w:rPr>
                          </m:ctrlPr>
                        </m:sSupPr>
                        <m:e>
                          <m:r>
                            <w:rPr>
                              <w:rFonts w:ascii="Cambria Math" w:hAnsi="Cambria Math"/>
                            </w:rPr>
                            <m:t>z</m:t>
                          </m:r>
                        </m:e>
                        <m:sup>
                          <m:r>
                            <w:rPr>
                              <w:rFonts w:ascii="Cambria Math" w:hAnsi="Cambria Math"/>
                            </w:rPr>
                            <m:t>N-k</m:t>
                          </m:r>
                        </m:sup>
                      </m:sSup>
                    </m:e>
                  </m:nary>
                </m:e>
              </m:d>
            </m:den>
          </m:f>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sSup>
            <m:sSupPr>
              <m:ctrlPr>
                <w:rPr>
                  <w:rFonts w:ascii="Cambria Math" w:hAnsi="Cambria Math"/>
                  <w:i/>
                </w:rPr>
              </m:ctrlPr>
            </m:sSupPr>
            <m:e>
              <m:r>
                <w:rPr>
                  <w:rFonts w:ascii="Cambria Math" w:hAnsi="Cambria Math"/>
                </w:rPr>
                <m:t>z</m:t>
              </m:r>
            </m:e>
            <m:sup>
              <m:r>
                <w:rPr>
                  <w:rFonts w:ascii="Cambria Math" w:hAnsi="Cambria Math"/>
                </w:rPr>
                <m:t>N-M</m:t>
              </m:r>
            </m:sup>
          </m:sSup>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k=1</m:t>
                  </m:r>
                </m:sub>
                <m:sup>
                  <m:r>
                    <w:rPr>
                      <w:rFonts w:ascii="Cambria Math" w:hAnsi="Cambria Math"/>
                    </w:rPr>
                    <m:t>M</m:t>
                  </m:r>
                </m:sup>
                <m:e>
                  <m:r>
                    <w:rPr>
                      <w:rFonts w:ascii="Cambria Math" w:hAnsi="Cambria Math"/>
                    </w:rPr>
                    <m:t>(z-</m:t>
                  </m:r>
                  <m:sSub>
                    <m:sSubPr>
                      <m:ctrlPr>
                        <w:rPr>
                          <w:rFonts w:ascii="Cambria Math" w:hAnsi="Cambria Math"/>
                          <w:i/>
                        </w:rPr>
                      </m:ctrlPr>
                    </m:sSubPr>
                    <m:e>
                      <m:r>
                        <w:rPr>
                          <w:rFonts w:ascii="Cambria Math" w:hAnsi="Cambria Math"/>
                        </w:rPr>
                        <m:t>z</m:t>
                      </m:r>
                    </m:e>
                    <m:sub>
                      <m:r>
                        <w:rPr>
                          <w:rFonts w:ascii="Cambria Math" w:hAnsi="Cambria Math"/>
                        </w:rPr>
                        <m:t>k</m:t>
                      </m:r>
                    </m:sub>
                  </m:sSub>
                </m:e>
              </m:nary>
              <m:r>
                <w:rPr>
                  <w:rFonts w:ascii="Cambria Math" w:hAnsi="Cambria Math"/>
                </w:rPr>
                <m:t>)</m:t>
              </m:r>
            </m:num>
            <m:den>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r>
                    <w:rPr>
                      <w:rFonts w:ascii="Cambria Math" w:hAnsi="Cambria Math"/>
                    </w:rPr>
                    <m:t>(z-</m:t>
                  </m:r>
                  <m:sSub>
                    <m:sSubPr>
                      <m:ctrlPr>
                        <w:rPr>
                          <w:rFonts w:ascii="Cambria Math" w:hAnsi="Cambria Math"/>
                          <w:i/>
                        </w:rPr>
                      </m:ctrlPr>
                    </m:sSubPr>
                    <m:e>
                      <m:r>
                        <w:rPr>
                          <w:rFonts w:ascii="Cambria Math" w:hAnsi="Cambria Math"/>
                        </w:rPr>
                        <m:t>p</m:t>
                      </m:r>
                    </m:e>
                    <m:sub>
                      <m:r>
                        <w:rPr>
                          <w:rFonts w:ascii="Cambria Math" w:hAnsi="Cambria Math"/>
                        </w:rPr>
                        <m:t>k</m:t>
                      </m:r>
                    </m:sub>
                  </m:sSub>
                </m:e>
              </m:nary>
              <m:r>
                <w:rPr>
                  <w:rFonts w:ascii="Cambria Math" w:hAnsi="Cambria Math"/>
                </w:rPr>
                <m:t>)</m:t>
              </m:r>
            </m:den>
          </m:f>
        </m:oMath>
      </m:oMathPara>
    </w:p>
    <w:p w:rsidR="00005D2B" w:rsidRDefault="00005D2B" w:rsidP="00D217BC"/>
    <w:p w:rsidR="00005D2B" w:rsidRDefault="00005D2B" w:rsidP="00D217BC">
      <w:r>
        <w:t>By absorbing the M and N factors of z out front into the factored terms, () may also be written as</w:t>
      </w:r>
    </w:p>
    <w:p w:rsidR="00005D2B" w:rsidRDefault="00005D2B" w:rsidP="00D217BC"/>
    <w:p w:rsidR="00005D2B" w:rsidRDefault="00005D2B" w:rsidP="00D217BC">
      <w:pPr>
        <w:jc w:val="center"/>
      </w:pPr>
      <w:r>
        <w:rPr>
          <w:noProof/>
          <w:position w:val="-71"/>
        </w:rPr>
        <w:drawing>
          <wp:inline distT="0" distB="0" distL="0" distR="0" wp14:anchorId="615527D8" wp14:editId="1AE66602">
            <wp:extent cx="3437433" cy="864616"/>
            <wp:effectExtent l="0" t="0" r="0" b="0"/>
            <wp:docPr id="506734799" name="Picture 506734799" descr="{&quot;mathml&quot;:&quot;&lt;math style=\&quot;font-family:stix;font-size:12px;\&quot; xmlns=\&quot;http://www.w3.org/1998/Math/MathML\&quot;&gt;&lt;mi&gt;H&lt;/mi&gt;&lt;mfenced&gt;&lt;mi&gt;z&lt;/mi&gt;&lt;/mfenced&gt;&lt;mo&gt;=&lt;/mo&gt;&lt;msub&gt;&lt;mi&gt;b&lt;/mi&gt;&lt;mn&gt;0&lt;/mn&gt;&lt;/msub&gt;&lt;mfrac&gt;&lt;mrow&gt;&lt;munderover&gt;&lt;mo&gt;&amp;#x220F;&lt;/mo&gt;&lt;mrow&gt;&lt;mi&gt;k&lt;/mi&gt;&lt;mo&gt;=&lt;/mo&gt;&lt;mn&gt;1&lt;/mn&gt;&lt;/mrow&gt;&lt;mi&gt;M&lt;/mi&gt;&lt;/munderover&gt;&lt;mfenced&gt;&lt;mstyle displaystyle=\&quot;true\&quot;&gt;&lt;mfrac&gt;&lt;mrow&gt;&lt;mi&gt;z&lt;/mi&gt;&lt;mo&gt;-&lt;/mo&gt;&lt;msub&gt;&lt;mi&gt;z&lt;/mi&gt;&lt;mi&gt;k&lt;/mi&gt;&lt;/msub&gt;&lt;/mrow&gt;&lt;mi&gt;z&lt;/mi&gt;&lt;/mfrac&gt;&lt;/mstyle&gt;&lt;/mfenced&gt;&lt;/mrow&gt;&lt;mrow&gt;&lt;munderover&gt;&lt;mo&gt;&amp;#x220F;&lt;/mo&gt;&lt;mrow&gt;&lt;mi&gt;k&lt;/mi&gt;&lt;mo&gt;=&lt;/mo&gt;&lt;mn&gt;1&lt;/mn&gt;&lt;/mrow&gt;&lt;mi&gt;M&lt;/mi&gt;&lt;/munderover&gt;&lt;mfenced&gt;&lt;mfrac&gt;&lt;mrow&gt;&lt;mi&gt;z&lt;/mi&gt;&lt;mo&gt;-&lt;/mo&gt;&lt;msub&gt;&lt;mi&gt;p&lt;/mi&gt;&lt;mi&gt;k&lt;/mi&gt;&lt;/msub&gt;&lt;/mrow&gt;&lt;mi&gt;z&lt;/mi&gt;&lt;/mfrac&gt;&lt;/mfenced&gt;&lt;/mrow&gt;&lt;/mfrac&gt;&lt;mo&gt;=&lt;/mo&gt;&lt;msub&gt;&lt;mi&gt;b&lt;/mi&gt;&lt;mn&gt;0&lt;/mn&gt;&lt;/msub&gt;&lt;mfrac&gt;&lt;mrow&gt;&lt;munderover&gt;&lt;mo&gt;&amp;#x220F;&lt;/mo&gt;&lt;mrow&gt;&lt;mi&gt;k&lt;/mi&gt;&lt;mo&gt;=&lt;/mo&gt;&lt;mn&gt;1&lt;/mn&gt;&lt;/mrow&gt;&lt;mi&gt;M&lt;/mi&gt;&lt;/munderover&gt;&lt;mfenced&gt;&lt;mstyle displaystyle=\&quot;true\&quot;&gt;&lt;mn&gt;1&lt;/mn&gt;&lt;mo&gt;-&lt;/mo&gt;&lt;msub&gt;&lt;mi&gt;z&lt;/mi&gt;&lt;mi&gt;k&lt;/mi&gt;&lt;/msub&gt;&lt;msubsup&gt;&lt;mi&gt;z&lt;/mi&gt;&lt;mrow/&gt;&lt;mrow&gt;&lt;mo&gt;-&lt;/mo&gt;&lt;mn&gt;1&lt;/mn&gt;&lt;/mrow&gt;&lt;/msubsup&gt;&lt;/mstyle&gt;&lt;/mfenced&gt;&lt;/mrow&gt;&lt;mrow&gt;&lt;munderover&gt;&lt;mo&gt;&amp;#x220F;&lt;/mo&gt;&lt;mrow&gt;&lt;mi&gt;k&lt;/mi&gt;&lt;mo&gt;=&lt;/mo&gt;&lt;mn&gt;1&lt;/mn&gt;&lt;/mrow&gt;&lt;mi&gt;M&lt;/mi&gt;&lt;/munderover&gt;&lt;mfenced&gt;&lt;mrow&gt;&lt;mn&gt;1&lt;/mn&gt;&lt;mo&gt;-&lt;/mo&gt;&lt;msub&gt;&lt;mi&gt;p&lt;/mi&gt;&lt;mi&gt;k&lt;/mi&gt;&lt;/msub&gt;&lt;msubsup&gt;&lt;mi&gt;z&lt;/mi&gt;&lt;mrow/&gt;&lt;mrow&gt;&lt;mo&gt;-&lt;/mo&gt;&lt;mn&gt;1&lt;/mn&gt;&lt;/mrow&gt;&lt;/msubsup&gt;&lt;/mrow&gt;&lt;/mfenced&gt;&lt;/mrow&gt;&lt;/mfrac&gt;&lt;/math&gt;&quot;,&quot;origin&quot;:&quot;MathType Legacy&quot;,&quot;version&quot;:&quot;v3.17.2&quot;}" title="H open parentheses z close parentheses equals b subscript 0 fraction numerator product from k equals 1 to M of open parentheses fraction numerator z minus z subscript k over denominator z end fraction close parentheses over denominator product from k equals 1 to M of open parentheses fraction numerator z minus p subscript k over denominator z end fraction close parentheses end fraction equals b subscript 0 fraction numerator product from k equals 1 to M of open parentheses 1 minus z subscript k z subscript blank superscript negative 1 end superscript close parentheses over denominator product from k equals 1 to M of open parentheses 1 minus p subscript k z subscript blank superscript negative 1 end superscript close parentheses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H&lt;/mi&gt;&lt;mfenced&gt;&lt;mi&gt;z&lt;/mi&gt;&lt;/mfenced&gt;&lt;mo&gt;=&lt;/mo&gt;&lt;msub&gt;&lt;mi&gt;b&lt;/mi&gt;&lt;mn&gt;0&lt;/mn&gt;&lt;/msub&gt;&lt;mfrac&gt;&lt;mrow&gt;&lt;munderover&gt;&lt;mo&gt;&amp;#x220F;&lt;/mo&gt;&lt;mrow&gt;&lt;mi&gt;k&lt;/mi&gt;&lt;mo&gt;=&lt;/mo&gt;&lt;mn&gt;1&lt;/mn&gt;&lt;/mrow&gt;&lt;mi&gt;M&lt;/mi&gt;&lt;/munderover&gt;&lt;mfenced&gt;&lt;mstyle displaystyle=\&quot;true\&quot;&gt;&lt;mfrac&gt;&lt;mrow&gt;&lt;mi&gt;z&lt;/mi&gt;&lt;mo&gt;-&lt;/mo&gt;&lt;msub&gt;&lt;mi&gt;z&lt;/mi&gt;&lt;mi&gt;k&lt;/mi&gt;&lt;/msub&gt;&lt;/mrow&gt;&lt;mi&gt;z&lt;/mi&gt;&lt;/mfrac&gt;&lt;/mstyle&gt;&lt;/mfenced&gt;&lt;/mrow&gt;&lt;mrow&gt;&lt;munderover&gt;&lt;mo&gt;&amp;#x220F;&lt;/mo&gt;&lt;mrow&gt;&lt;mi&gt;k&lt;/mi&gt;&lt;mo&gt;=&lt;/mo&gt;&lt;mn&gt;1&lt;/mn&gt;&lt;/mrow&gt;&lt;mi&gt;M&lt;/mi&gt;&lt;/munderover&gt;&lt;mfenced&gt;&lt;mfrac&gt;&lt;mrow&gt;&lt;mi&gt;z&lt;/mi&gt;&lt;mo&gt;-&lt;/mo&gt;&lt;msub&gt;&lt;mi&gt;p&lt;/mi&gt;&lt;mi&gt;k&lt;/mi&gt;&lt;/msub&gt;&lt;/mrow&gt;&lt;mi&gt;z&lt;/mi&gt;&lt;/mfrac&gt;&lt;/mfenced&gt;&lt;/mrow&gt;&lt;/mfrac&gt;&lt;mo&gt;=&lt;/mo&gt;&lt;msub&gt;&lt;mi&gt;b&lt;/mi&gt;&lt;mn&gt;0&lt;/mn&gt;&lt;/msub&gt;&lt;mfrac&gt;&lt;mrow&gt;&lt;munderover&gt;&lt;mo&gt;&amp;#x220F;&lt;/mo&gt;&lt;mrow&gt;&lt;mi&gt;k&lt;/mi&gt;&lt;mo&gt;=&lt;/mo&gt;&lt;mn&gt;1&lt;/mn&gt;&lt;/mrow&gt;&lt;mi&gt;M&lt;/mi&gt;&lt;/munderover&gt;&lt;mfenced&gt;&lt;mstyle displaystyle=\&quot;true\&quot;&gt;&lt;mn&gt;1&lt;/mn&gt;&lt;mo&gt;-&lt;/mo&gt;&lt;msub&gt;&lt;mi&gt;z&lt;/mi&gt;&lt;mi&gt;k&lt;/mi&gt;&lt;/msub&gt;&lt;msubsup&gt;&lt;mi&gt;z&lt;/mi&gt;&lt;mrow/&gt;&lt;mrow&gt;&lt;mo&gt;-&lt;/mo&gt;&lt;mn&gt;1&lt;/mn&gt;&lt;/mrow&gt;&lt;/msubsup&gt;&lt;/mstyle&gt;&lt;/mfenced&gt;&lt;/mrow&gt;&lt;mrow&gt;&lt;munderover&gt;&lt;mo&gt;&amp;#x220F;&lt;/mo&gt;&lt;mrow&gt;&lt;mi&gt;k&lt;/mi&gt;&lt;mo&gt;=&lt;/mo&gt;&lt;mn&gt;1&lt;/mn&gt;&lt;/mrow&gt;&lt;mi&gt;M&lt;/mi&gt;&lt;/munderover&gt;&lt;mfenced&gt;&lt;mrow&gt;&lt;mn&gt;1&lt;/mn&gt;&lt;mo&gt;-&lt;/mo&gt;&lt;msub&gt;&lt;mi&gt;p&lt;/mi&gt;&lt;mi&gt;k&lt;/mi&gt;&lt;/msub&gt;&lt;msubsup&gt;&lt;mi&gt;z&lt;/mi&gt;&lt;mrow/&gt;&lt;mrow&gt;&lt;mo&gt;-&lt;/mo&gt;&lt;mn&gt;1&lt;/mn&gt;&lt;/mrow&gt;&lt;/msubsup&gt;&lt;/mrow&gt;&lt;/mfenced&gt;&lt;/mrow&gt;&lt;/mfrac&gt;&lt;/math&gt;&quot;,&quot;origin&quot;:&quot;MathType Legacy&quot;,&quot;version&quot;:&quot;v3.17.2&quot;}" title="H open parentheses z close parentheses equals b subscript 0 fraction numerator product from k equals 1 to M of open parentheses fraction numerator z minus z subscript k over denominator z end fraction close parentheses over denominator product from k equals 1 to M of open parentheses fraction numerator z minus p subscript k over denominator z end fraction close parentheses end fraction equals b subscript 0 fraction numerator product from k equals 1 to M of open parentheses 1 minus z subscript k z subscript blank superscript negative 1 end superscript close parentheses over denominator product from k equals 1 to M of open parentheses 1 minus p subscript k z subscript blank superscript negative 1 end superscript close parentheses end fraction"/>
                    <pic:cNvPicPr/>
                  </pic:nvPicPr>
                  <pic:blipFill>
                    <a:blip r:embed="rId189" cstate="print">
                      <a:extLst>
                        <a:ext uri="{28A0092B-C50C-407E-A947-70E740481C1C}">
                          <a14:useLocalDpi xmlns:a14="http://schemas.microsoft.com/office/drawing/2010/main" val="0"/>
                        </a:ext>
                      </a:extLst>
                    </a:blip>
                    <a:stretch>
                      <a:fillRect/>
                    </a:stretch>
                  </pic:blipFill>
                  <pic:spPr>
                    <a:xfrm>
                      <a:off x="0" y="0"/>
                      <a:ext cx="3437433" cy="864616"/>
                    </a:xfrm>
                    <a:prstGeom prst="rect">
                      <a:avLst/>
                    </a:prstGeom>
                  </pic:spPr>
                </pic:pic>
              </a:graphicData>
            </a:graphic>
          </wp:inline>
        </w:drawing>
      </w:r>
    </w:p>
    <w:p w:rsidR="00005D2B" w:rsidRDefault="00005D2B" w:rsidP="00D217BC"/>
    <w:p w:rsidR="00005D2B" w:rsidRDefault="00005D2B" w:rsidP="00D217BC">
      <w:r>
        <w:t xml:space="preserve">By evaluation () at </w:t>
      </w:r>
      <w:r>
        <w:rPr>
          <w:noProof/>
          <w:position w:val="-3"/>
        </w:rPr>
        <w:drawing>
          <wp:inline distT="0" distB="0" distL="0" distR="0" wp14:anchorId="13E41AB8" wp14:editId="30E1BCF7">
            <wp:extent cx="548640" cy="174752"/>
            <wp:effectExtent l="0" t="0" r="0" b="0"/>
            <wp:docPr id="1000153253" name="Picture 1000153253" descr="{&quot;mathml&quot;:&quot;&lt;math style=\&quot;font-family:stix;font-size:16px;\&quot; xmlns=\&quot;http://www.w3.org/1998/Math/MathML\&quot;&gt;&lt;mi&gt;z&lt;/mi&gt;&lt;mo&gt;=&lt;/mo&gt;&lt;msup&gt;&lt;mi&gt;e&lt;/mi&gt;&lt;mrow&gt;&lt;mi&gt;j&lt;/mi&gt;&lt;mi&gt;&amp;#x3C9;&lt;/mi&gt;&lt;/mrow&gt;&lt;/msup&gt;&lt;/math&gt;&quot;,&quot;origin&quot;:&quot;MathType Legacy&quot;,&quot;version&quot;:&quot;v3.17.2&quot;}" title="z equals e to the power of j omega end ex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z&lt;/mi&gt;&lt;mo&gt;=&lt;/mo&gt;&lt;msup&gt;&lt;mi&gt;e&lt;/mi&gt;&lt;mrow&gt;&lt;mi&gt;j&lt;/mi&gt;&lt;mi&gt;&amp;#x3C9;&lt;/mi&gt;&lt;/mrow&gt;&lt;/msup&gt;&lt;/math&gt;&quot;,&quot;origin&quot;:&quot;MathType Legacy&quot;,&quot;version&quot;:&quot;v3.17.2&quot;}" title="z equals e to the power of j omega end exponent"/>
                    <pic:cNvPicPr/>
                  </pic:nvPicPr>
                  <pic:blipFill>
                    <a:blip r:embed="rId190" cstate="print">
                      <a:extLst>
                        <a:ext uri="{28A0092B-C50C-407E-A947-70E740481C1C}">
                          <a14:useLocalDpi xmlns:a14="http://schemas.microsoft.com/office/drawing/2010/main" val="0"/>
                        </a:ext>
                      </a:extLst>
                    </a:blip>
                    <a:stretch>
                      <a:fillRect/>
                    </a:stretch>
                  </pic:blipFill>
                  <pic:spPr>
                    <a:xfrm>
                      <a:off x="0" y="0"/>
                      <a:ext cx="548640" cy="174752"/>
                    </a:xfrm>
                    <a:prstGeom prst="rect">
                      <a:avLst/>
                    </a:prstGeom>
                  </pic:spPr>
                </pic:pic>
              </a:graphicData>
            </a:graphic>
          </wp:inline>
        </w:drawing>
      </w:r>
      <w:r>
        <w:t xml:space="preserve"> the frequency response is obtained.  For complex zeros and poles, the FR is seen to be a product of vectors </w:t>
      </w:r>
      <m:oMath>
        <m:sSub>
          <m:sSubPr>
            <m:ctrlPr>
              <w:rPr>
                <w:rFonts w:ascii="Cambria Math" w:hAnsi="Cambria Math"/>
              </w:rPr>
            </m:ctrlPr>
          </m:sSubPr>
          <m:e>
            <m:r>
              <w:rPr>
                <w:rFonts w:ascii="Cambria Math" w:hAnsi="Cambria Math"/>
              </w:rPr>
              <m:t>P</m:t>
            </m:r>
          </m:e>
          <m:sub>
            <m:r>
              <w:rPr>
                <w:rFonts w:ascii="Cambria Math" w:hAnsi="Cambria Math"/>
              </w:rPr>
              <m:t>k</m:t>
            </m:r>
          </m:sub>
        </m:sSub>
        <m:d>
          <m:dPr>
            <m:ctrlPr>
              <w:rPr>
                <w:rFonts w:ascii="Cambria Math" w:hAnsi="Cambria Math"/>
                <w:i/>
              </w:rPr>
            </m:ctrlPr>
          </m:dPr>
          <m:e>
            <m:r>
              <w:rPr>
                <w:rFonts w:ascii="Cambria Math" w:hAnsi="Cambria Math"/>
              </w:rPr>
              <m:t>ω</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jω</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ρ</m:t>
                </m:r>
              </m:e>
              <m:sub>
                <m:r>
                  <w:rPr>
                    <w:rFonts w:ascii="Cambria Math" w:hAnsi="Cambria Math"/>
                  </w:rPr>
                  <m:t>k</m:t>
                </m:r>
              </m:sub>
            </m:sSub>
            <m:r>
              <w:rPr>
                <w:rFonts w:ascii="Cambria Math" w:hAnsi="Cambria Math"/>
              </w:rPr>
              <m:t>e</m:t>
            </m:r>
          </m:e>
          <m:sup>
            <m:r>
              <w:rPr>
                <w:rFonts w:ascii="Cambria Math" w:hAnsi="Cambria Math"/>
              </w:rPr>
              <m:t>jθk</m:t>
            </m:r>
          </m:sup>
        </m:sSup>
      </m:oMath>
      <w:r>
        <w:t xml:space="preserve"> and </w:t>
      </w:r>
      <m:oMath>
        <m:sSub>
          <m:sSubPr>
            <m:ctrlPr>
              <w:rPr>
                <w:rFonts w:ascii="Cambria Math" w:hAnsi="Cambria Math"/>
              </w:rPr>
            </m:ctrlPr>
          </m:sSubPr>
          <m:e>
            <m:r>
              <w:rPr>
                <w:rFonts w:ascii="Cambria Math" w:hAnsi="Cambria Math"/>
              </w:rPr>
              <m:t>Q</m:t>
            </m:r>
          </m:e>
          <m:sub>
            <m:r>
              <w:rPr>
                <w:rFonts w:ascii="Cambria Math" w:hAnsi="Cambria Math"/>
              </w:rPr>
              <m:t>k</m:t>
            </m:r>
          </m:sub>
        </m:sSub>
        <w:bookmarkStart w:id="118" w:name="_Toc280363606"/>
        <m:d>
          <m:dPr>
            <m:ctrlPr>
              <w:rPr>
                <w:rFonts w:ascii="Cambria Math" w:hAnsi="Cambria Math"/>
                <w:i/>
              </w:rPr>
            </m:ctrlPr>
          </m:dPr>
          <m:e>
            <m:r>
              <w:rPr>
                <w:rFonts w:ascii="Cambria Math" w:hAnsi="Cambria Math"/>
              </w:rPr>
              <m:t>ω</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jω</m:t>
            </m:r>
          </m:sup>
        </m:sSup>
        <m:r>
          <w:rPr>
            <w:rFonts w:ascii="Cambria Math" w:hAnsi="Cambria Math"/>
          </w:rPr>
          <m:t>-</m:t>
        </m:r>
        <m:sSup>
          <m:sSupPr>
            <m:ctrlPr>
              <w:rPr>
                <w:rFonts w:ascii="Cambria Math" w:hAnsi="Cambria Math"/>
                <w:i/>
              </w:rPr>
            </m:ctrlPr>
          </m:sSupPr>
          <m:e>
            <m:r>
              <w:rPr>
                <w:rFonts w:ascii="Cambria Math" w:hAnsi="Cambria Math"/>
              </w:rPr>
              <m:t>rke</m:t>
            </m:r>
          </m:e>
          <m:sup>
            <m:r>
              <w:rPr>
                <w:rFonts w:ascii="Cambria Math" w:hAnsi="Cambria Math"/>
              </w:rPr>
              <m:t>j</m:t>
            </m:r>
            <m:sSub>
              <m:sSubPr>
                <m:ctrlPr>
                  <w:rPr>
                    <w:rFonts w:ascii="Cambria Math" w:hAnsi="Cambria Math"/>
                    <w:i/>
                  </w:rPr>
                </m:ctrlPr>
              </m:sSubPr>
              <m:e>
                <m:r>
                  <w:rPr>
                    <w:rFonts w:ascii="Cambria Math" w:hAnsi="Cambria Math"/>
                  </w:rPr>
                  <m:t>ϕ</m:t>
                </m:r>
              </m:e>
              <m:sub>
                <m:r>
                  <w:rPr>
                    <w:rFonts w:ascii="Cambria Math" w:hAnsi="Cambria Math"/>
                  </w:rPr>
                  <m:t>k</m:t>
                </m:r>
              </m:sub>
            </m:sSub>
          </m:sup>
        </m:sSup>
        <m:r>
          <w:rPr>
            <w:rFonts w:ascii="Cambria Math" w:hAnsi="Cambria Math"/>
          </w:rPr>
          <m:t xml:space="preserve">, </m:t>
        </m:r>
      </m:oMath>
      <w:r>
        <w:t xml:space="preserve">where </w:t>
      </w:r>
      <w:r>
        <w:rPr>
          <w:noProof/>
          <w:position w:val="-14"/>
        </w:rPr>
        <w:drawing>
          <wp:inline distT="0" distB="0" distL="0" distR="0" wp14:anchorId="5F1B2B71" wp14:editId="305E747B">
            <wp:extent cx="1137920" cy="186944"/>
            <wp:effectExtent l="0" t="0" r="0" b="0"/>
            <wp:docPr id="1084451607" name="Picture 1084451607" descr="{&quot;mathml&quot;:&quot;&lt;math style=\&quot;font-family:stix;font-size:12px;\&quot; xmlns=\&quot;http://www.w3.org/1998/Math/MathML\&quot;&gt;&lt;msub&gt;&lt;mi&gt;z&lt;/mi&gt;&lt;mi&gt;k&lt;/mi&gt;&lt;/msub&gt;&lt;mo&gt;=&lt;/mo&gt;&lt;mi&gt;&amp;#x3C1;&lt;/mi&gt;&lt;msup&gt;&lt;mi&gt;e&lt;/mi&gt;&lt;mrow&gt;&lt;mi&gt;j&lt;/mi&gt;&lt;mi&gt;&amp;#x3B8;&lt;/mi&gt;&lt;/mrow&gt;&lt;/msup&gt;&lt;mo&gt;,&lt;/mo&gt;&lt;msub&gt;&lt;mi&gt;p&lt;/mi&gt;&lt;mi&gt;k&lt;/mi&gt;&lt;/msub&gt;&lt;mo&gt;=&lt;/mo&gt;&lt;mi&gt;r&lt;/mi&gt;&lt;msup&gt;&lt;mi&gt;e&lt;/mi&gt;&lt;mrow&gt;&lt;mi&gt;j&lt;/mi&gt;&lt;mi&gt;&amp;#x3D5;&lt;/mi&gt;&lt;/mrow&gt;&lt;/msup&gt;&lt;/math&gt;&quot;,&quot;origin&quot;:&quot;MathType Legacy&quot;,&quot;version&quot;:&quot;v3.17.2&quot;}" title="z subscript k equals rho e to the power of j theta end exponent comma p subscript k equals r e to the power of j ϕ end ex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z&lt;/mi&gt;&lt;mi&gt;k&lt;/mi&gt;&lt;/msub&gt;&lt;mo&gt;=&lt;/mo&gt;&lt;mi&gt;&amp;#x3C1;&lt;/mi&gt;&lt;msup&gt;&lt;mi&gt;e&lt;/mi&gt;&lt;mrow&gt;&lt;mi&gt;j&lt;/mi&gt;&lt;mi&gt;&amp;#x3B8;&lt;/mi&gt;&lt;/mrow&gt;&lt;/msup&gt;&lt;mo&gt;,&lt;/mo&gt;&lt;msub&gt;&lt;mi&gt;p&lt;/mi&gt;&lt;mi&gt;k&lt;/mi&gt;&lt;/msub&gt;&lt;mo&gt;=&lt;/mo&gt;&lt;mi&gt;r&lt;/mi&gt;&lt;msup&gt;&lt;mi&gt;e&lt;/mi&gt;&lt;mrow&gt;&lt;mi&gt;j&lt;/mi&gt;&lt;mi&gt;&amp;#x3D5;&lt;/mi&gt;&lt;/mrow&gt;&lt;/msup&gt;&lt;/math&gt;&quot;,&quot;origin&quot;:&quot;MathType Legacy&quot;,&quot;version&quot;:&quot;v3.17.2&quot;}" title="z subscript k equals rho e to the power of j theta end exponent comma p subscript k equals r e to the power of j ϕ end exponent"/>
                    <pic:cNvPicPr/>
                  </pic:nvPicPr>
                  <pic:blipFill>
                    <a:blip r:embed="rId191" cstate="print">
                      <a:extLst>
                        <a:ext uri="{28A0092B-C50C-407E-A947-70E740481C1C}">
                          <a14:useLocalDpi xmlns:a14="http://schemas.microsoft.com/office/drawing/2010/main" val="0"/>
                        </a:ext>
                      </a:extLst>
                    </a:blip>
                    <a:stretch>
                      <a:fillRect/>
                    </a:stretch>
                  </pic:blipFill>
                  <pic:spPr>
                    <a:xfrm>
                      <a:off x="0" y="0"/>
                      <a:ext cx="1137920" cy="186944"/>
                    </a:xfrm>
                    <a:prstGeom prst="rect">
                      <a:avLst/>
                    </a:prstGeom>
                  </pic:spPr>
                </pic:pic>
              </a:graphicData>
            </a:graphic>
          </wp:inline>
        </w:drawing>
      </w:r>
      <w:r>
        <w:t>.  The magnitude and phase response, respectively, are, from ()</w:t>
      </w:r>
    </w:p>
    <w:p w:rsidR="00005D2B" w:rsidRDefault="00005D2B" w:rsidP="00D217BC"/>
    <w:p w:rsidR="00005D2B" w:rsidRDefault="00005D2B" w:rsidP="00D217BC"/>
    <w:p w:rsidR="00005D2B" w:rsidRDefault="00005D2B" w:rsidP="00D217BC">
      <w:pPr>
        <w:jc w:val="center"/>
      </w:pPr>
      <w:r>
        <w:rPr>
          <w:noProof/>
          <w:position w:val="-41"/>
        </w:rPr>
        <w:drawing>
          <wp:inline distT="0" distB="0" distL="0" distR="0" wp14:anchorId="32A751C6" wp14:editId="57F8F085">
            <wp:extent cx="2552192" cy="625856"/>
            <wp:effectExtent l="0" t="0" r="0" b="0"/>
            <wp:docPr id="1398856823" name="Picture 1398856823" descr="{&quot;mathml&quot;:&quot;&lt;math style=\&quot;font-family:stix;font-size:12px;\&quot; xmlns=\&quot;http://www.w3.org/1998/Math/MathML\&quot;&gt;&lt;mfenced open=\&quot;|\&quot; close=\&quot;|\&quot;&gt;&lt;mrow&gt;&lt;mi&gt;H&lt;/mi&gt;&lt;mfenced&gt;&lt;mi&gt;&amp;#x3C9;&lt;/mi&gt;&lt;/mfenced&gt;&lt;/mrow&gt;&lt;/mfenced&gt;&lt;mo&gt;&amp;#x2261;&lt;/mo&gt;&lt;mi&gt;G&lt;/mi&gt;&lt;mfenced&gt;&lt;mi&gt;&amp;#x3C9;&lt;/mi&gt;&lt;/mfenced&gt;&lt;mo&gt;=&lt;/mo&gt;&lt;msub&gt;&lt;mi&gt;b&lt;/mi&gt;&lt;mn&gt;0&lt;/mn&gt;&lt;/msub&gt;&lt;mfrac&gt;&lt;mrow&gt;&lt;munderover&gt;&lt;mo&gt;&amp;#x220F;&lt;/mo&gt;&lt;mrow&gt;&lt;mi&gt;k&lt;/mi&gt;&lt;mo&gt;=&lt;/mo&gt;&lt;mn&gt;1&lt;/mn&gt;&lt;/mrow&gt;&lt;mi&gt;M&lt;/mi&gt;&lt;/munderover&gt;&lt;mfenced open=\&quot;|\&quot; close=\&quot;|\&quot;&gt;&lt;mrow&gt;&lt;msub&gt;&lt;mi&gt;P&lt;/mi&gt;&lt;mi&gt;k&lt;/mi&gt;&lt;/msub&gt;&lt;mfenced&gt;&lt;mi&gt;&amp;#x3C9;&lt;/mi&gt;&lt;/mfenced&gt;&lt;/mrow&gt;&lt;/mfenced&gt;&lt;/mrow&gt;&lt;mrow&gt;&lt;munderover&gt;&lt;mo&gt;&amp;#x220F;&lt;/mo&gt;&lt;mrow&gt;&lt;mi&gt;k&lt;/mi&gt;&lt;mo&gt;=&lt;/mo&gt;&lt;mn&gt;1&lt;/mn&gt;&lt;/mrow&gt;&lt;mi&gt;N&lt;/mi&gt;&lt;/munderover&gt;&lt;mfenced open=\&quot;|\&quot; close=\&quot;|\&quot;&gt;&lt;mrow&gt;&lt;msub&gt;&lt;mi&gt;Q&lt;/mi&gt;&lt;mi&gt;k&lt;/mi&gt;&lt;/msub&gt;&lt;mfenced&gt;&lt;mi&gt;&amp;#x3C9;&lt;/mi&gt;&lt;/mfenced&gt;&lt;/mrow&gt;&lt;/mfenced&gt;&lt;/mrow&gt;&lt;/mfrac&gt;&lt;/math&gt;&quot;,&quot;origin&quot;:&quot;MathType Legacy&quot;,&quot;version&quot;:&quot;v3.17.2&quot;}" title="open vertical bar H open parentheses omega close parentheses close vertical bar identical to G open parentheses omega close parentheses equals b subscript 0 fraction numerator product from k equals 1 to M of open vertical bar P subscript k open parentheses omega close parentheses close vertical bar over denominator product from k equals 1 to N of open vertical bar Q subscript k open parentheses omega close parentheses close vertical bar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fenced open=\&quot;|\&quot; close=\&quot;|\&quot;&gt;&lt;mrow&gt;&lt;mi&gt;H&lt;/mi&gt;&lt;mfenced&gt;&lt;mi&gt;&amp;#x3C9;&lt;/mi&gt;&lt;/mfenced&gt;&lt;/mrow&gt;&lt;/mfenced&gt;&lt;mo&gt;&amp;#x2261;&lt;/mo&gt;&lt;mi&gt;G&lt;/mi&gt;&lt;mfenced&gt;&lt;mi&gt;&amp;#x3C9;&lt;/mi&gt;&lt;/mfenced&gt;&lt;mo&gt;=&lt;/mo&gt;&lt;msub&gt;&lt;mi&gt;b&lt;/mi&gt;&lt;mn&gt;0&lt;/mn&gt;&lt;/msub&gt;&lt;mfrac&gt;&lt;mrow&gt;&lt;munderover&gt;&lt;mo&gt;&amp;#x220F;&lt;/mo&gt;&lt;mrow&gt;&lt;mi&gt;k&lt;/mi&gt;&lt;mo&gt;=&lt;/mo&gt;&lt;mn&gt;1&lt;/mn&gt;&lt;/mrow&gt;&lt;mi&gt;M&lt;/mi&gt;&lt;/munderover&gt;&lt;mfenced open=\&quot;|\&quot; close=\&quot;|\&quot;&gt;&lt;mrow&gt;&lt;msub&gt;&lt;mi&gt;P&lt;/mi&gt;&lt;mi&gt;k&lt;/mi&gt;&lt;/msub&gt;&lt;mfenced&gt;&lt;mi&gt;&amp;#x3C9;&lt;/mi&gt;&lt;/mfenced&gt;&lt;/mrow&gt;&lt;/mfenced&gt;&lt;/mrow&gt;&lt;mrow&gt;&lt;munderover&gt;&lt;mo&gt;&amp;#x220F;&lt;/mo&gt;&lt;mrow&gt;&lt;mi&gt;k&lt;/mi&gt;&lt;mo&gt;=&lt;/mo&gt;&lt;mn&gt;1&lt;/mn&gt;&lt;/mrow&gt;&lt;mi&gt;N&lt;/mi&gt;&lt;/munderover&gt;&lt;mfenced open=\&quot;|\&quot; close=\&quot;|\&quot;&gt;&lt;mrow&gt;&lt;msub&gt;&lt;mi&gt;Q&lt;/mi&gt;&lt;mi&gt;k&lt;/mi&gt;&lt;/msub&gt;&lt;mfenced&gt;&lt;mi&gt;&amp;#x3C9;&lt;/mi&gt;&lt;/mfenced&gt;&lt;/mrow&gt;&lt;/mfenced&gt;&lt;/mrow&gt;&lt;/mfrac&gt;&lt;/math&gt;&quot;,&quot;origin&quot;:&quot;MathType Legacy&quot;,&quot;version&quot;:&quot;v3.17.2&quot;}" title="open vertical bar H open parentheses omega close parentheses close vertical bar identical to G open parentheses omega close parentheses equals b subscript 0 fraction numerator product from k equals 1 to M of open vertical bar P subscript k open parentheses omega close parentheses close vertical bar over denominator product from k equals 1 to N of open vertical bar Q subscript k open parentheses omega close parentheses close vertical bar end fraction"/>
                    <pic:cNvPicPr/>
                  </pic:nvPicPr>
                  <pic:blipFill>
                    <a:blip r:embed="rId192" cstate="print">
                      <a:extLst>
                        <a:ext uri="{28A0092B-C50C-407E-A947-70E740481C1C}">
                          <a14:useLocalDpi xmlns:a14="http://schemas.microsoft.com/office/drawing/2010/main" val="0"/>
                        </a:ext>
                      </a:extLst>
                    </a:blip>
                    <a:stretch>
                      <a:fillRect/>
                    </a:stretch>
                  </pic:blipFill>
                  <pic:spPr>
                    <a:xfrm>
                      <a:off x="0" y="0"/>
                      <a:ext cx="2552192" cy="625856"/>
                    </a:xfrm>
                    <a:prstGeom prst="rect">
                      <a:avLst/>
                    </a:prstGeom>
                  </pic:spPr>
                </pic:pic>
              </a:graphicData>
            </a:graphic>
          </wp:inline>
        </w:drawing>
      </w:r>
    </w:p>
    <w:p w:rsidR="00005D2B" w:rsidRDefault="00005D2B" w:rsidP="00D217BC"/>
    <w:p w:rsidR="00005D2B" w:rsidRDefault="00005D2B" w:rsidP="00D217BC"/>
    <w:p w:rsidR="00005D2B" w:rsidRDefault="00005D2B" w:rsidP="00D217BC">
      <w:pPr>
        <w:jc w:val="center"/>
      </w:pPr>
      <w:r>
        <w:rPr>
          <w:noProof/>
          <w:position w:val="-14"/>
        </w:rPr>
        <w:drawing>
          <wp:inline distT="0" distB="0" distL="0" distR="0" wp14:anchorId="0430051F" wp14:editId="414131D4">
            <wp:extent cx="4370620" cy="267174"/>
            <wp:effectExtent l="0" t="0" r="0" b="0"/>
            <wp:docPr id="2132826850" name="Picture 2132826850" descr="{&quot;mathml&quot;:&quot;&lt;math style=\&quot;font-family:stix;font-size:12px;\&quot; xmlns=\&quot;http://www.w3.org/1998/Math/MathML\&quot;&gt;&lt;mo&gt;&amp;#x2220;&lt;/mo&gt;&lt;mi&gt;H&lt;/mi&gt;&lt;mfenced&gt;&lt;mi&gt;&amp;#x3C9;&lt;/mi&gt;&lt;/mfenced&gt;&lt;mo&gt;&amp;#x2261;&lt;/mo&gt;&lt;mi&gt;&amp;#x3A6;&lt;/mi&gt;&lt;mfenced&gt;&lt;mi&gt;&amp;#x3C9;&lt;/mi&gt;&lt;/mfenced&gt;&lt;mo&gt;=&lt;/mo&gt;&lt;mi&gt;&amp;#x3C9;&lt;/mi&gt;&lt;mfenced&gt;&lt;mrow&gt;&lt;mi&gt;N&lt;/mi&gt;&lt;mo&gt;-&lt;/mo&gt;&lt;mi&gt;M&lt;/mi&gt;&lt;/mrow&gt;&lt;/mfenced&gt;&lt;mo&gt;+&lt;/mo&gt;&lt;mstyle displaystyle=\&quot;false\&quot;&gt;&lt;munderover&gt;&lt;mo&gt;&amp;#x2211;&lt;/mo&gt;&lt;mrow&gt;&lt;mi&gt;k&lt;/mi&gt;&lt;mo&gt;=&lt;/mo&gt;&lt;mn&gt;1&lt;/mn&gt;&lt;/mrow&gt;&lt;mi&gt;M&lt;/mi&gt;&lt;/munderover&gt;&lt;mo&gt;&amp;#x2220;&lt;/mo&gt;&lt;/mstyle&gt;&lt;msub&gt;&lt;mi&gt;P&lt;/mi&gt;&lt;mi&gt;k&lt;/mi&gt;&lt;/msub&gt;&lt;mfenced&gt;&lt;mi&gt;&amp;#x3C9;&lt;/mi&gt;&lt;/mfenced&gt;&lt;mo&gt;-&lt;/mo&gt;&lt;mstyle displaystyle=\&quot;false\&quot;&gt;&lt;munderover&gt;&lt;mo&gt;&amp;#x2211;&lt;/mo&gt;&lt;mrow&gt;&lt;mi&gt;k&lt;/mi&gt;&lt;mo&gt;=&lt;/mo&gt;&lt;mn&gt;1&lt;/mn&gt;&lt;/mrow&gt;&lt;mi&gt;N&lt;/mi&gt;&lt;/munderover&gt;&lt;mo&gt;&amp;#x2220;&lt;/mo&gt;&lt;/mstyle&gt;&lt;mstyle displaystyle=\&quot;false\&quot;&gt;&lt;msub&gt;&lt;mi&gt;Q&lt;/mi&gt;&lt;mi&gt;k&lt;/mi&gt;&lt;/msub&gt;&lt;/mstyle&gt;&lt;mstyle displaystyle=\&quot;false\&quot;&gt;&lt;mfenced&gt;&lt;mi&gt;&amp;#x3C9;&lt;/mi&gt;&lt;/mfenced&gt;&lt;/mstyle&gt;&lt;/math&gt;&quot;,&quot;origin&quot;:&quot;MathType Legacy&quot;,&quot;version&quot;:&quot;v3.17.2&quot;}" title="angle H open parentheses omega close parentheses identical to capital phi open parentheses omega close parentheses equals omega open parentheses N minus M close parentheses plus sum from k equals 1 to M of angle P subscript k open parentheses omega close parentheses minus sum from k equals 1 to N of angle Q subscript k open parentheses omega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o&gt;&amp;#x2220;&lt;/mo&gt;&lt;mi&gt;H&lt;/mi&gt;&lt;mfenced&gt;&lt;mi&gt;&amp;#x3C9;&lt;/mi&gt;&lt;/mfenced&gt;&lt;mo&gt;&amp;#x2261;&lt;/mo&gt;&lt;mi&gt;&amp;#x3A6;&lt;/mi&gt;&lt;mfenced&gt;&lt;mi&gt;&amp;#x3C9;&lt;/mi&gt;&lt;/mfenced&gt;&lt;mo&gt;=&lt;/mo&gt;&lt;mi&gt;&amp;#x3C9;&lt;/mi&gt;&lt;mfenced&gt;&lt;mrow&gt;&lt;mi&gt;N&lt;/mi&gt;&lt;mo&gt;-&lt;/mo&gt;&lt;mi&gt;M&lt;/mi&gt;&lt;/mrow&gt;&lt;/mfenced&gt;&lt;mo&gt;+&lt;/mo&gt;&lt;mstyle displaystyle=\&quot;false\&quot;&gt;&lt;munderover&gt;&lt;mo&gt;&amp;#x2211;&lt;/mo&gt;&lt;mrow&gt;&lt;mi&gt;k&lt;/mi&gt;&lt;mo&gt;=&lt;/mo&gt;&lt;mn&gt;1&lt;/mn&gt;&lt;/mrow&gt;&lt;mi&gt;M&lt;/mi&gt;&lt;/munderover&gt;&lt;mo&gt;&amp;#x2220;&lt;/mo&gt;&lt;/mstyle&gt;&lt;msub&gt;&lt;mi&gt;P&lt;/mi&gt;&lt;mi&gt;k&lt;/mi&gt;&lt;/msub&gt;&lt;mfenced&gt;&lt;mi&gt;&amp;#x3C9;&lt;/mi&gt;&lt;/mfenced&gt;&lt;mo&gt;-&lt;/mo&gt;&lt;mstyle displaystyle=\&quot;false\&quot;&gt;&lt;munderover&gt;&lt;mo&gt;&amp;#x2211;&lt;/mo&gt;&lt;mrow&gt;&lt;mi&gt;k&lt;/mi&gt;&lt;mo&gt;=&lt;/mo&gt;&lt;mn&gt;1&lt;/mn&gt;&lt;/mrow&gt;&lt;mi&gt;N&lt;/mi&gt;&lt;/munderover&gt;&lt;mo&gt;&amp;#x2220;&lt;/mo&gt;&lt;/mstyle&gt;&lt;mstyle displaystyle=\&quot;false\&quot;&gt;&lt;msub&gt;&lt;mi&gt;Q&lt;/mi&gt;&lt;mi&gt;k&lt;/mi&gt;&lt;/msub&gt;&lt;/mstyle&gt;&lt;mstyle displaystyle=\&quot;false\&quot;&gt;&lt;mfenced&gt;&lt;mi&gt;&amp;#x3C9;&lt;/mi&gt;&lt;/mfenced&gt;&lt;/mstyle&gt;&lt;/math&gt;&quot;,&quot;origin&quot;:&quot;MathType Legacy&quot;,&quot;version&quot;:&quot;v3.17.2&quot;}" title="angle H open parentheses omega close parentheses identical to capital phi open parentheses omega close parentheses equals omega open parentheses N minus M close parentheses plus sum from k equals 1 to M of angle P subscript k open parentheses omega close parentheses minus sum from k equals 1 to N of angle Q subscript k open parentheses omega close parentheses"/>
                    <pic:cNvPicPr/>
                  </pic:nvPicPr>
                  <pic:blipFill>
                    <a:blip r:embed="rId193" cstate="print">
                      <a:extLst>
                        <a:ext uri="{28A0092B-C50C-407E-A947-70E740481C1C}">
                          <a14:useLocalDpi xmlns:a14="http://schemas.microsoft.com/office/drawing/2010/main" val="0"/>
                        </a:ext>
                      </a:extLst>
                    </a:blip>
                    <a:stretch>
                      <a:fillRect/>
                    </a:stretch>
                  </pic:blipFill>
                  <pic:spPr>
                    <a:xfrm>
                      <a:off x="0" y="0"/>
                      <a:ext cx="4370620" cy="267174"/>
                    </a:xfrm>
                    <a:prstGeom prst="rect">
                      <a:avLst/>
                    </a:prstGeom>
                  </pic:spPr>
                </pic:pic>
              </a:graphicData>
            </a:graphic>
          </wp:inline>
        </w:drawing>
      </w:r>
    </w:p>
    <w:p w:rsidR="00005D2B" w:rsidRDefault="00005D2B" w:rsidP="00D217BC"/>
    <w:p w:rsidR="00005D2B" w:rsidRDefault="00005D2B" w:rsidP="00D217BC">
      <w:r>
        <w:t xml:space="preserve">The power spectrum is </w:t>
      </w:r>
    </w:p>
    <w:p w:rsidR="00005D2B" w:rsidRDefault="00005D2B" w:rsidP="00D217BC"/>
    <w:p w:rsidR="00005D2B" w:rsidRDefault="00005D2B" w:rsidP="00D217BC">
      <w:pPr>
        <w:jc w:val="center"/>
      </w:pPr>
      <w:r>
        <w:rPr>
          <w:noProof/>
          <w:position w:val="-41"/>
        </w:rPr>
        <w:drawing>
          <wp:inline distT="0" distB="0" distL="0" distR="0" wp14:anchorId="7D217B5D" wp14:editId="08868777">
            <wp:extent cx="2834640" cy="625856"/>
            <wp:effectExtent l="0" t="0" r="0" b="0"/>
            <wp:docPr id="1833119882" name="Picture 1833119882" descr="{&quot;mathml&quot;:&quot;&lt;math style=\&quot;font-family:stix;font-size:12px;\&quot; xmlns=\&quot;http://www.w3.org/1998/Math/MathML\&quot;&gt;&lt;msup&gt;&lt;mfenced open=\&quot;|\&quot; close=\&quot;|\&quot;&gt;&lt;mrow&gt;&lt;mi&gt;H&lt;/mi&gt;&lt;mfenced&gt;&lt;mi&gt;&amp;#x3C9;&lt;/mi&gt;&lt;/mfenced&gt;&lt;/mrow&gt;&lt;/mfenced&gt;&lt;mn&gt;2&lt;/mn&gt;&lt;/msup&gt;&lt;mo&gt;&amp;#x2261;&lt;/mo&gt;&lt;mi&gt;S&lt;/mi&gt;&lt;mfenced&gt;&lt;mi&gt;&amp;#x3C9;&lt;/mi&gt;&lt;/mfenced&gt;&lt;mo&gt;=&lt;/mo&gt;&lt;msup&gt;&lt;mfenced open=\&quot;|\&quot; close=\&quot;|\&quot;&gt;&lt;msub&gt;&lt;mi&gt;b&lt;/mi&gt;&lt;mn&gt;0&lt;/mn&gt;&lt;/msub&gt;&lt;/mfenced&gt;&lt;mn&gt;2&lt;/mn&gt;&lt;/msup&gt;&lt;mfrac&gt;&lt;mrow&gt;&lt;munderover&gt;&lt;mo&gt;&amp;#x220F;&lt;/mo&gt;&lt;mrow&gt;&lt;mi&gt;k&lt;/mi&gt;&lt;mo&gt;=&lt;/mo&gt;&lt;mn&gt;1&lt;/mn&gt;&lt;/mrow&gt;&lt;mi&gt;M&lt;/mi&gt;&lt;/munderover&gt;&lt;msup&gt;&lt;mfenced open=\&quot;|\&quot; close=\&quot;|\&quot;&gt;&lt;mrow&gt;&lt;msub&gt;&lt;mi&gt;P&lt;/mi&gt;&lt;mi&gt;k&lt;/mi&gt;&lt;/msub&gt;&lt;mfenced&gt;&lt;mi&gt;&amp;#x3C9;&lt;/mi&gt;&lt;/mfenced&gt;&lt;/mrow&gt;&lt;/mfenced&gt;&lt;mn&gt;2&lt;/mn&gt;&lt;/msup&gt;&lt;/mrow&gt;&lt;mrow&gt;&lt;munderover&gt;&lt;mo&gt;&amp;#x220F;&lt;/mo&gt;&lt;mrow&gt;&lt;mi&gt;k&lt;/mi&gt;&lt;mo&gt;=&lt;/mo&gt;&lt;mn&gt;1&lt;/mn&gt;&lt;/mrow&gt;&lt;mi&gt;N&lt;/mi&gt;&lt;/munderover&gt;&lt;msup&gt;&lt;mfenced open=\&quot;|\&quot; close=\&quot;|\&quot;&gt;&lt;mrow&gt;&lt;msub&gt;&lt;mi&gt;Q&lt;/mi&gt;&lt;mi&gt;k&lt;/mi&gt;&lt;/msub&gt;&lt;mfenced&gt;&lt;mi&gt;&amp;#x3C9;&lt;/mi&gt;&lt;/mfenced&gt;&lt;/mrow&gt;&lt;/mfenced&gt;&lt;mn&gt;2&lt;/mn&gt;&lt;/msup&gt;&lt;/mrow&gt;&lt;/mfrac&gt;&lt;/math&gt;&quot;,&quot;origin&quot;:&quot;MathType Legacy&quot;,&quot;version&quot;:&quot;v3.17.2&quot;}" title="open vertical bar H open parentheses omega close parentheses close vertical bar squared identical to S open parentheses omega close parentheses equals open vertical bar b subscript 0 close vertical bar squared fraction numerator product from k equals 1 to M of open vertical bar P subscript k open parentheses omega close parentheses close vertical bar squared over denominator product from k equals 1 to N of open vertical bar Q subscript k open parentheses omega close parentheses close vertical bar squared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p&gt;&lt;mfenced open=\&quot;|\&quot; close=\&quot;|\&quot;&gt;&lt;mrow&gt;&lt;mi&gt;H&lt;/mi&gt;&lt;mfenced&gt;&lt;mi&gt;&amp;#x3C9;&lt;/mi&gt;&lt;/mfenced&gt;&lt;/mrow&gt;&lt;/mfenced&gt;&lt;mn&gt;2&lt;/mn&gt;&lt;/msup&gt;&lt;mo&gt;&amp;#x2261;&lt;/mo&gt;&lt;mi&gt;S&lt;/mi&gt;&lt;mfenced&gt;&lt;mi&gt;&amp;#x3C9;&lt;/mi&gt;&lt;/mfenced&gt;&lt;mo&gt;=&lt;/mo&gt;&lt;msup&gt;&lt;mfenced open=\&quot;|\&quot; close=\&quot;|\&quot;&gt;&lt;msub&gt;&lt;mi&gt;b&lt;/mi&gt;&lt;mn&gt;0&lt;/mn&gt;&lt;/msub&gt;&lt;/mfenced&gt;&lt;mn&gt;2&lt;/mn&gt;&lt;/msup&gt;&lt;mfrac&gt;&lt;mrow&gt;&lt;munderover&gt;&lt;mo&gt;&amp;#x220F;&lt;/mo&gt;&lt;mrow&gt;&lt;mi&gt;k&lt;/mi&gt;&lt;mo&gt;=&lt;/mo&gt;&lt;mn&gt;1&lt;/mn&gt;&lt;/mrow&gt;&lt;mi&gt;M&lt;/mi&gt;&lt;/munderover&gt;&lt;msup&gt;&lt;mfenced open=\&quot;|\&quot; close=\&quot;|\&quot;&gt;&lt;mrow&gt;&lt;msub&gt;&lt;mi&gt;P&lt;/mi&gt;&lt;mi&gt;k&lt;/mi&gt;&lt;/msub&gt;&lt;mfenced&gt;&lt;mi&gt;&amp;#x3C9;&lt;/mi&gt;&lt;/mfenced&gt;&lt;/mrow&gt;&lt;/mfenced&gt;&lt;mn&gt;2&lt;/mn&gt;&lt;/msup&gt;&lt;/mrow&gt;&lt;mrow&gt;&lt;munderover&gt;&lt;mo&gt;&amp;#x220F;&lt;/mo&gt;&lt;mrow&gt;&lt;mi&gt;k&lt;/mi&gt;&lt;mo&gt;=&lt;/mo&gt;&lt;mn&gt;1&lt;/mn&gt;&lt;/mrow&gt;&lt;mi&gt;N&lt;/mi&gt;&lt;/munderover&gt;&lt;msup&gt;&lt;mfenced open=\&quot;|\&quot; close=\&quot;|\&quot;&gt;&lt;mrow&gt;&lt;msub&gt;&lt;mi&gt;Q&lt;/mi&gt;&lt;mi&gt;k&lt;/mi&gt;&lt;/msub&gt;&lt;mfenced&gt;&lt;mi&gt;&amp;#x3C9;&lt;/mi&gt;&lt;/mfenced&gt;&lt;/mrow&gt;&lt;/mfenced&gt;&lt;mn&gt;2&lt;/mn&gt;&lt;/msup&gt;&lt;/mrow&gt;&lt;/mfrac&gt;&lt;/math&gt;&quot;,&quot;origin&quot;:&quot;MathType Legacy&quot;,&quot;version&quot;:&quot;v3.17.2&quot;}" title="open vertical bar H open parentheses omega close parentheses close vertical bar squared identical to S open parentheses omega close parentheses equals open vertical bar b subscript 0 close vertical bar squared fraction numerator product from k equals 1 to M of open vertical bar P subscript k open parentheses omega close parentheses close vertical bar squared over denominator product from k equals 1 to N of open vertical bar Q subscript k open parentheses omega close parentheses close vertical bar squared end fraction"/>
                    <pic:cNvPicPr/>
                  </pic:nvPicPr>
                  <pic:blipFill>
                    <a:blip r:embed="rId194" cstate="print">
                      <a:extLst>
                        <a:ext uri="{28A0092B-C50C-407E-A947-70E740481C1C}">
                          <a14:useLocalDpi xmlns:a14="http://schemas.microsoft.com/office/drawing/2010/main" val="0"/>
                        </a:ext>
                      </a:extLst>
                    </a:blip>
                    <a:stretch>
                      <a:fillRect/>
                    </a:stretch>
                  </pic:blipFill>
                  <pic:spPr>
                    <a:xfrm>
                      <a:off x="0" y="0"/>
                      <a:ext cx="2834640" cy="625856"/>
                    </a:xfrm>
                    <a:prstGeom prst="rect">
                      <a:avLst/>
                    </a:prstGeom>
                  </pic:spPr>
                </pic:pic>
              </a:graphicData>
            </a:graphic>
          </wp:inline>
        </w:drawing>
      </w:r>
    </w:p>
    <w:p w:rsidR="00005D2B" w:rsidRDefault="00005D2B" w:rsidP="00D217BC"/>
    <w:p w:rsidR="00005D2B" w:rsidRDefault="00005D2B" w:rsidP="00D217BC">
      <w:r>
        <w:t>which can be written as</w:t>
      </w:r>
    </w:p>
    <w:p w:rsidR="00005D2B" w:rsidRDefault="00005D2B" w:rsidP="00D217BC"/>
    <w:p w:rsidR="00005D2B" w:rsidRDefault="00005D2B" w:rsidP="00D217BC">
      <w:pPr>
        <w:jc w:val="center"/>
      </w:pPr>
      <w:r>
        <w:rPr>
          <w:noProof/>
          <w:position w:val="-41"/>
        </w:rPr>
        <w:drawing>
          <wp:inline distT="0" distB="0" distL="0" distR="0" wp14:anchorId="2C078A44" wp14:editId="385028B9">
            <wp:extent cx="3191679" cy="621199"/>
            <wp:effectExtent l="0" t="0" r="0" b="0"/>
            <wp:docPr id="665255036" name="Picture 665255036" descr="{&quot;mathml&quot;:&quot;&lt;math style=\&quot;font-family:stix;font-size:12px;\&quot; xmlns=\&quot;http://www.w3.org/1998/Math/MathML\&quot;&gt;&lt;mi&gt;S&lt;/mi&gt;&lt;mfenced&gt;&lt;mi&gt;&amp;#x3C9;&lt;/mi&gt;&lt;/mfenced&gt;&lt;mo&gt;=&lt;/mo&gt;&lt;msup&gt;&lt;mfenced open=\&quot;|\&quot; close=\&quot;|\&quot;&gt;&lt;msub&gt;&lt;mi&gt;b&lt;/mi&gt;&lt;mn&gt;0&lt;/mn&gt;&lt;/msub&gt;&lt;/mfenced&gt;&lt;mn&gt;2&lt;/mn&gt;&lt;/msup&gt;&lt;mfrac&gt;&lt;mrow&gt;&lt;munderover&gt;&lt;mo&gt;&amp;#x220F;&lt;/mo&gt;&lt;mrow&gt;&lt;mi&gt;k&lt;/mi&gt;&lt;mo&gt;=&lt;/mo&gt;&lt;mn&gt;1&lt;/mn&gt;&lt;/mrow&gt;&lt;mi&gt;M&lt;/mi&gt;&lt;/munderover&gt;&lt;mfenced&gt;&lt;mrow&gt;&lt;mn&gt;1&lt;/mn&gt;&lt;mo&gt;-&lt;/mo&gt;&lt;mn&gt;2&lt;/mn&gt;&lt;msub&gt;&lt;mi&gt;&amp;#x3C1;&lt;/mi&gt;&lt;mi&gt;k&lt;/mi&gt;&lt;/msub&gt;&lt;mi&gt;cos&lt;/mi&gt;&lt;mfenced&gt;&lt;mrow&gt;&lt;mi&gt;&amp;#x3C9;&lt;/mi&gt;&lt;mo&gt;+&lt;/mo&gt;&lt;msub&gt;&lt;mi&gt;&amp;#x3B8;&lt;/mi&gt;&lt;mi&gt;k&lt;/mi&gt;&lt;/msub&gt;&lt;/mrow&gt;&lt;/mfenced&gt;&lt;mo&gt;+&lt;/mo&gt;&lt;msubsup&gt;&lt;mi&gt;&amp;#x3C1;&lt;/mi&gt;&lt;mi&gt;k&lt;/mi&gt;&lt;mn&gt;2&lt;/mn&gt;&lt;/msubsup&gt;&lt;/mrow&gt;&lt;/mfenced&gt;&lt;/mrow&gt;&lt;mrow&gt;&lt;munderover&gt;&lt;mo&gt;&amp;#x220F;&lt;/mo&gt;&lt;mrow&gt;&lt;mi&gt;k&lt;/mi&gt;&lt;mo&gt;=&lt;/mo&gt;&lt;mn&gt;1&lt;/mn&gt;&lt;/mrow&gt;&lt;mi&gt;N&lt;/mi&gt;&lt;/munderover&gt;&lt;mfenced&gt;&lt;mrow&gt;&lt;mn&gt;1&lt;/mn&gt;&lt;mo&gt;-&lt;/mo&gt;&lt;mn&gt;2&lt;/mn&gt;&lt;msub&gt;&lt;mi&gt;r&lt;/mi&gt;&lt;mi&gt;k&lt;/mi&gt;&lt;/msub&gt;&lt;mi&gt;cos&lt;/mi&gt;&lt;mfenced&gt;&lt;mrow&gt;&lt;mi&gt;&amp;#x3C9;&lt;/mi&gt;&lt;mo&gt;+&lt;/mo&gt;&lt;msub&gt;&lt;mi&gt;&amp;#x3D5;&lt;/mi&gt;&lt;mi&gt;k&lt;/mi&gt;&lt;/msub&gt;&lt;/mrow&gt;&lt;/mfenced&gt;&lt;mo&gt;+&lt;/mo&gt;&lt;msubsup&gt;&lt;mi&gt;r&lt;/mi&gt;&lt;mi&gt;k&lt;/mi&gt;&lt;mn&gt;2&lt;/mn&gt;&lt;/msubsup&gt;&lt;/mrow&gt;&lt;/mfenced&gt;&lt;/mrow&gt;&lt;/mfrac&gt;&lt;/math&gt;&quot;,&quot;origin&quot;:&quot;MathType Legacy&quot;,&quot;version&quot;:&quot;v3.17.2&quot;}" title="S open parentheses omega close parentheses equals open vertical bar b subscript 0 close vertical bar squared fraction numerator product from k equals 1 to M of open parentheses 1 minus 2 rho subscript k cos open parentheses omega plus theta subscript k close parentheses plus rho subscript k superscript 2 close parentheses over denominator product from k equals 1 to N of open parentheses 1 minus 2 r subscript k cos open parentheses omega plus ϕ subscript k close parentheses plus r subscript k superscript 2 close parentheses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S&lt;/mi&gt;&lt;mfenced&gt;&lt;mi&gt;&amp;#x3C9;&lt;/mi&gt;&lt;/mfenced&gt;&lt;mo&gt;=&lt;/mo&gt;&lt;msup&gt;&lt;mfenced open=\&quot;|\&quot; close=\&quot;|\&quot;&gt;&lt;msub&gt;&lt;mi&gt;b&lt;/mi&gt;&lt;mn&gt;0&lt;/mn&gt;&lt;/msub&gt;&lt;/mfenced&gt;&lt;mn&gt;2&lt;/mn&gt;&lt;/msup&gt;&lt;mfrac&gt;&lt;mrow&gt;&lt;munderover&gt;&lt;mo&gt;&amp;#x220F;&lt;/mo&gt;&lt;mrow&gt;&lt;mi&gt;k&lt;/mi&gt;&lt;mo&gt;=&lt;/mo&gt;&lt;mn&gt;1&lt;/mn&gt;&lt;/mrow&gt;&lt;mi&gt;M&lt;/mi&gt;&lt;/munderover&gt;&lt;mfenced&gt;&lt;mrow&gt;&lt;mn&gt;1&lt;/mn&gt;&lt;mo&gt;-&lt;/mo&gt;&lt;mn&gt;2&lt;/mn&gt;&lt;msub&gt;&lt;mi&gt;&amp;#x3C1;&lt;/mi&gt;&lt;mi&gt;k&lt;/mi&gt;&lt;/msub&gt;&lt;mi&gt;cos&lt;/mi&gt;&lt;mfenced&gt;&lt;mrow&gt;&lt;mi&gt;&amp;#x3C9;&lt;/mi&gt;&lt;mo&gt;+&lt;/mo&gt;&lt;msub&gt;&lt;mi&gt;&amp;#x3B8;&lt;/mi&gt;&lt;mi&gt;k&lt;/mi&gt;&lt;/msub&gt;&lt;/mrow&gt;&lt;/mfenced&gt;&lt;mo&gt;+&lt;/mo&gt;&lt;msubsup&gt;&lt;mi&gt;&amp;#x3C1;&lt;/mi&gt;&lt;mi&gt;k&lt;/mi&gt;&lt;mn&gt;2&lt;/mn&gt;&lt;/msubsup&gt;&lt;/mrow&gt;&lt;/mfenced&gt;&lt;/mrow&gt;&lt;mrow&gt;&lt;munderover&gt;&lt;mo&gt;&amp;#x220F;&lt;/mo&gt;&lt;mrow&gt;&lt;mi&gt;k&lt;/mi&gt;&lt;mo&gt;=&lt;/mo&gt;&lt;mn&gt;1&lt;/mn&gt;&lt;/mrow&gt;&lt;mi&gt;N&lt;/mi&gt;&lt;/munderover&gt;&lt;mfenced&gt;&lt;mrow&gt;&lt;mn&gt;1&lt;/mn&gt;&lt;mo&gt;-&lt;/mo&gt;&lt;mn&gt;2&lt;/mn&gt;&lt;msub&gt;&lt;mi&gt;r&lt;/mi&gt;&lt;mi&gt;k&lt;/mi&gt;&lt;/msub&gt;&lt;mi&gt;cos&lt;/mi&gt;&lt;mfenced&gt;&lt;mrow&gt;&lt;mi&gt;&amp;#x3C9;&lt;/mi&gt;&lt;mo&gt;+&lt;/mo&gt;&lt;msub&gt;&lt;mi&gt;&amp;#x3D5;&lt;/mi&gt;&lt;mi&gt;k&lt;/mi&gt;&lt;/msub&gt;&lt;/mrow&gt;&lt;/mfenced&gt;&lt;mo&gt;+&lt;/mo&gt;&lt;msubsup&gt;&lt;mi&gt;r&lt;/mi&gt;&lt;mi&gt;k&lt;/mi&gt;&lt;mn&gt;2&lt;/mn&gt;&lt;/msubsup&gt;&lt;/mrow&gt;&lt;/mfenced&gt;&lt;/mrow&gt;&lt;/mfrac&gt;&lt;/math&gt;&quot;,&quot;origin&quot;:&quot;MathType Legacy&quot;,&quot;version&quot;:&quot;v3.17.2&quot;}" title="S open parentheses omega close parentheses equals open vertical bar b subscript 0 close vertical bar squared fraction numerator product from k equals 1 to M of open parentheses 1 minus 2 rho subscript k cos open parentheses omega plus theta subscript k close parentheses plus rho subscript k superscript 2 close parentheses over denominator product from k equals 1 to N of open parentheses 1 minus 2 r subscript k cos open parentheses omega plus ϕ subscript k close parentheses plus r subscript k superscript 2 close parentheses end fraction"/>
                    <pic:cNvPicPr/>
                  </pic:nvPicPr>
                  <pic:blipFill>
                    <a:blip r:embed="rId195" cstate="print">
                      <a:extLst>
                        <a:ext uri="{28A0092B-C50C-407E-A947-70E740481C1C}">
                          <a14:useLocalDpi xmlns:a14="http://schemas.microsoft.com/office/drawing/2010/main" val="0"/>
                        </a:ext>
                      </a:extLst>
                    </a:blip>
                    <a:stretch>
                      <a:fillRect/>
                    </a:stretch>
                  </pic:blipFill>
                  <pic:spPr>
                    <a:xfrm>
                      <a:off x="0" y="0"/>
                      <a:ext cx="3191679" cy="621199"/>
                    </a:xfrm>
                    <a:prstGeom prst="rect">
                      <a:avLst/>
                    </a:prstGeom>
                  </pic:spPr>
                </pic:pic>
              </a:graphicData>
            </a:graphic>
          </wp:inline>
        </w:drawing>
      </w:r>
    </w:p>
    <w:p w:rsidR="00005D2B" w:rsidRDefault="00005D2B" w:rsidP="00D217BC">
      <w:pPr>
        <w:jc w:val="center"/>
      </w:pPr>
    </w:p>
    <w:p w:rsidR="00005D2B" w:rsidRDefault="00005D2B" w:rsidP="00D217BC"/>
    <w:p w:rsidR="00005D2B" w:rsidRDefault="00005D2B" w:rsidP="00D217BC">
      <w:pPr>
        <w:jc w:val="center"/>
      </w:pPr>
      <w:r>
        <w:rPr>
          <w:noProof/>
          <w:position w:val="-31"/>
        </w:rPr>
        <w:drawing>
          <wp:inline distT="0" distB="0" distL="0" distR="0" wp14:anchorId="763708C3" wp14:editId="38580C96">
            <wp:extent cx="4916085" cy="468969"/>
            <wp:effectExtent l="0" t="0" r="0" b="0"/>
            <wp:docPr id="367232867" name="Picture 367232867" descr="{&quot;mathml&quot;:&quot;&lt;math style=\&quot;font-family:stix;font-size:12px;\&quot; xmlns=\&quot;http://www.w3.org/1998/Math/MathML\&quot;&gt;&lt;mi&gt;&amp;#x3A6;&lt;/mi&gt;&lt;mfenced&gt;&lt;mi&gt;&amp;#x3C9;&lt;/mi&gt;&lt;/mfenced&gt;&lt;mo&gt;=&lt;/mo&gt;&lt;mi&gt;&amp;#x3C9;&lt;/mi&gt;&lt;mfenced&gt;&lt;mrow&gt;&lt;mi&gt;N&lt;/mi&gt;&lt;mo&gt;-&lt;/mo&gt;&lt;mi&gt;M&lt;/mi&gt;&lt;/mrow&gt;&lt;/mfenced&gt;&lt;mo&gt;+&lt;/mo&gt;&lt;munderover&gt;&lt;mo&gt;&amp;#x2211;&lt;/mo&gt;&lt;mrow&gt;&lt;mi&gt;k&lt;/mi&gt;&lt;mo&gt;=&lt;/mo&gt;&lt;mn&gt;1&lt;/mn&gt;&lt;/mrow&gt;&lt;mi&gt;M&lt;/mi&gt;&lt;/munderover&gt;&lt;msup&gt;&lt;mi&gt;tan&lt;/mi&gt;&lt;mrow&gt;&lt;mo&gt;-&lt;/mo&gt;&lt;mn&gt;1&lt;/mn&gt;&lt;/mrow&gt;&lt;/msup&gt;&lt;mfrac&gt;&lt;mrow&gt;&lt;mi&gt;cos&lt;/mi&gt;&lt;mi&gt;&amp;#x3C9;&lt;/mi&gt;&lt;mo&gt;-&lt;/mo&gt;&lt;msub&gt;&lt;mi&gt;&amp;#x3C1;&lt;/mi&gt;&lt;mi&gt;k&lt;/mi&gt;&lt;/msub&gt;&lt;mi&gt;cos&lt;/mi&gt;&lt;msub&gt;&lt;mi&gt;&amp;#x3B8;&lt;/mi&gt;&lt;mi&gt;k&lt;/mi&gt;&lt;/msub&gt;&lt;/mrow&gt;&lt;mrow&gt;&lt;mi&gt;sin&lt;/mi&gt;&lt;mi&gt;&amp;#x3C9;&lt;/mi&gt;&lt;mo&gt;-&lt;/mo&gt;&lt;msub&gt;&lt;mi&gt;&amp;#x3C1;&lt;/mi&gt;&lt;mi&gt;k&lt;/mi&gt;&lt;/msub&gt;&lt;mi&gt;sin&lt;/mi&gt;&lt;msub&gt;&lt;mi&gt;&amp;#x3B8;&lt;/mi&gt;&lt;mi&gt;k&lt;/mi&gt;&lt;/msub&gt;&lt;/mrow&gt;&lt;/mfrac&gt;&lt;mo&gt;-&lt;/mo&gt;&lt;munderover&gt;&lt;mo&gt;&amp;#x2211;&lt;/mo&gt;&lt;mrow&gt;&lt;mi&gt;k&lt;/mi&gt;&lt;mo&gt;=&lt;/mo&gt;&lt;mn&gt;1&lt;/mn&gt;&lt;/mrow&gt;&lt;mi&gt;N&lt;/mi&gt;&lt;/munderover&gt;&lt;msup&gt;&lt;mi&gt;tan&lt;/mi&gt;&lt;mrow&gt;&lt;mo&gt;-&lt;/mo&gt;&lt;mn&gt;1&lt;/mn&gt;&lt;/mrow&gt;&lt;/msup&gt;&lt;mfrac&gt;&lt;mrow&gt;&lt;mi&gt;cos&lt;/mi&gt;&lt;mi&gt;&amp;#x3C9;&lt;/mi&gt;&lt;mo&gt;-&lt;/mo&gt;&lt;msub&gt;&lt;mi&gt;r&lt;/mi&gt;&lt;mi&gt;k&lt;/mi&gt;&lt;/msub&gt;&lt;mi&gt;cos&lt;/mi&gt;&lt;msub&gt;&lt;mi&gt;&amp;#x3D5;&lt;/mi&gt;&lt;mi&gt;k&lt;/mi&gt;&lt;/msub&gt;&lt;/mrow&gt;&lt;mrow&gt;&lt;mi&gt;sin&lt;/mi&gt;&lt;mi&gt;&amp;#x3C9;&lt;/mi&gt;&lt;mo&gt;-&lt;/mo&gt;&lt;msub&gt;&lt;mi&gt;r&lt;/mi&gt;&lt;mi&gt;k&lt;/mi&gt;&lt;/msub&gt;&lt;mi&gt;sin&lt;/mi&gt;&lt;msub&gt;&lt;mi&gt;&amp;#x3D5;&lt;/mi&gt;&lt;mi&gt;k&lt;/mi&gt;&lt;/msub&gt;&lt;/mrow&gt;&lt;/mfrac&gt;&lt;/math&gt;&quot;,&quot;origin&quot;:&quot;MathType Legacy&quot;,&quot;version&quot;:&quot;v3.17.2&quot;}" title="capital phi open parentheses omega close parentheses equals omega open parentheses N minus M close parentheses plus sum from k equals 1 to M of tan to the power of negative 1 end exponent fraction numerator cos omega minus rho subscript k cos theta subscript k over denominator sin omega minus rho subscript k sin theta subscript k end fraction minus sum from k equals 1 to N of tan to the power of negative 1 end exponent fraction numerator cos omega minus r subscript k cos ϕ subscript k over denominator sin omega minus r subscript k sin ϕ subscript k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amp;#x3A6;&lt;/mi&gt;&lt;mfenced&gt;&lt;mi&gt;&amp;#x3C9;&lt;/mi&gt;&lt;/mfenced&gt;&lt;mo&gt;=&lt;/mo&gt;&lt;mi&gt;&amp;#x3C9;&lt;/mi&gt;&lt;mfenced&gt;&lt;mrow&gt;&lt;mi&gt;N&lt;/mi&gt;&lt;mo&gt;-&lt;/mo&gt;&lt;mi&gt;M&lt;/mi&gt;&lt;/mrow&gt;&lt;/mfenced&gt;&lt;mo&gt;+&lt;/mo&gt;&lt;munderover&gt;&lt;mo&gt;&amp;#x2211;&lt;/mo&gt;&lt;mrow&gt;&lt;mi&gt;k&lt;/mi&gt;&lt;mo&gt;=&lt;/mo&gt;&lt;mn&gt;1&lt;/mn&gt;&lt;/mrow&gt;&lt;mi&gt;M&lt;/mi&gt;&lt;/munderover&gt;&lt;msup&gt;&lt;mi&gt;tan&lt;/mi&gt;&lt;mrow&gt;&lt;mo&gt;-&lt;/mo&gt;&lt;mn&gt;1&lt;/mn&gt;&lt;/mrow&gt;&lt;/msup&gt;&lt;mfrac&gt;&lt;mrow&gt;&lt;mi&gt;cos&lt;/mi&gt;&lt;mi&gt;&amp;#x3C9;&lt;/mi&gt;&lt;mo&gt;-&lt;/mo&gt;&lt;msub&gt;&lt;mi&gt;&amp;#x3C1;&lt;/mi&gt;&lt;mi&gt;k&lt;/mi&gt;&lt;/msub&gt;&lt;mi&gt;cos&lt;/mi&gt;&lt;msub&gt;&lt;mi&gt;&amp;#x3B8;&lt;/mi&gt;&lt;mi&gt;k&lt;/mi&gt;&lt;/msub&gt;&lt;/mrow&gt;&lt;mrow&gt;&lt;mi&gt;sin&lt;/mi&gt;&lt;mi&gt;&amp;#x3C9;&lt;/mi&gt;&lt;mo&gt;-&lt;/mo&gt;&lt;msub&gt;&lt;mi&gt;&amp;#x3C1;&lt;/mi&gt;&lt;mi&gt;k&lt;/mi&gt;&lt;/msub&gt;&lt;mi&gt;sin&lt;/mi&gt;&lt;msub&gt;&lt;mi&gt;&amp;#x3B8;&lt;/mi&gt;&lt;mi&gt;k&lt;/mi&gt;&lt;/msub&gt;&lt;/mrow&gt;&lt;/mfrac&gt;&lt;mo&gt;-&lt;/mo&gt;&lt;munderover&gt;&lt;mo&gt;&amp;#x2211;&lt;/mo&gt;&lt;mrow&gt;&lt;mi&gt;k&lt;/mi&gt;&lt;mo&gt;=&lt;/mo&gt;&lt;mn&gt;1&lt;/mn&gt;&lt;/mrow&gt;&lt;mi&gt;N&lt;/mi&gt;&lt;/munderover&gt;&lt;msup&gt;&lt;mi&gt;tan&lt;/mi&gt;&lt;mrow&gt;&lt;mo&gt;-&lt;/mo&gt;&lt;mn&gt;1&lt;/mn&gt;&lt;/mrow&gt;&lt;/msup&gt;&lt;mfrac&gt;&lt;mrow&gt;&lt;mi&gt;cos&lt;/mi&gt;&lt;mi&gt;&amp;#x3C9;&lt;/mi&gt;&lt;mo&gt;-&lt;/mo&gt;&lt;msub&gt;&lt;mi&gt;r&lt;/mi&gt;&lt;mi&gt;k&lt;/mi&gt;&lt;/msub&gt;&lt;mi&gt;cos&lt;/mi&gt;&lt;msub&gt;&lt;mi&gt;&amp;#x3D5;&lt;/mi&gt;&lt;mi&gt;k&lt;/mi&gt;&lt;/msub&gt;&lt;/mrow&gt;&lt;mrow&gt;&lt;mi&gt;sin&lt;/mi&gt;&lt;mi&gt;&amp;#x3C9;&lt;/mi&gt;&lt;mo&gt;-&lt;/mo&gt;&lt;msub&gt;&lt;mi&gt;r&lt;/mi&gt;&lt;mi&gt;k&lt;/mi&gt;&lt;/msub&gt;&lt;mi&gt;sin&lt;/mi&gt;&lt;msub&gt;&lt;mi&gt;&amp;#x3D5;&lt;/mi&gt;&lt;mi&gt;k&lt;/mi&gt;&lt;/msub&gt;&lt;/mrow&gt;&lt;/mfrac&gt;&lt;/math&gt;&quot;,&quot;origin&quot;:&quot;MathType Legacy&quot;,&quot;version&quot;:&quot;v3.17.2&quot;}" title="capital phi open parentheses omega close parentheses equals omega open parentheses N minus M close parentheses plus sum from k equals 1 to M of tan to the power of negative 1 end exponent fraction numerator cos omega minus rho subscript k cos theta subscript k over denominator sin omega minus rho subscript k sin theta subscript k end fraction minus sum from k equals 1 to N of tan to the power of negative 1 end exponent fraction numerator cos omega minus r subscript k cos ϕ subscript k over denominator sin omega minus r subscript k sin ϕ subscript k end fraction"/>
                    <pic:cNvPicPr/>
                  </pic:nvPicPr>
                  <pic:blipFill>
                    <a:blip r:embed="rId196" cstate="print">
                      <a:extLst>
                        <a:ext uri="{28A0092B-C50C-407E-A947-70E740481C1C}">
                          <a14:useLocalDpi xmlns:a14="http://schemas.microsoft.com/office/drawing/2010/main" val="0"/>
                        </a:ext>
                      </a:extLst>
                    </a:blip>
                    <a:stretch>
                      <a:fillRect/>
                    </a:stretch>
                  </pic:blipFill>
                  <pic:spPr>
                    <a:xfrm>
                      <a:off x="0" y="0"/>
                      <a:ext cx="4916085" cy="468969"/>
                    </a:xfrm>
                    <a:prstGeom prst="rect">
                      <a:avLst/>
                    </a:prstGeom>
                  </pic:spPr>
                </pic:pic>
              </a:graphicData>
            </a:graphic>
          </wp:inline>
        </w:drawing>
      </w:r>
    </w:p>
    <w:p w:rsidR="00005D2B" w:rsidRDefault="00005D2B" w:rsidP="00D217BC"/>
    <w:p w:rsidR="00005D2B" w:rsidRDefault="00005D2B" w:rsidP="00D217BC">
      <w:r>
        <w:t>Note that for rational functions with real coefficients, complex valued poles and zeros occur in conjugate pairs, hence</w:t>
      </w:r>
    </w:p>
    <w:p w:rsidR="00005D2B" w:rsidRDefault="00005D2B" w:rsidP="00D217BC"/>
    <w:p w:rsidR="00005D2B" w:rsidRDefault="00005D2B" w:rsidP="00D217BC">
      <w:pPr>
        <w:jc w:val="center"/>
      </w:pPr>
      <w:r>
        <w:rPr>
          <w:noProof/>
          <w:position w:val="-4"/>
        </w:rPr>
        <w:drawing>
          <wp:inline distT="0" distB="0" distL="0" distR="0" wp14:anchorId="24E7B7FA" wp14:editId="6889B15B">
            <wp:extent cx="2537968" cy="132080"/>
            <wp:effectExtent l="0" t="0" r="0" b="0"/>
            <wp:docPr id="878713754" name="Picture 878713754" descr="{&quot;mathml&quot;:&quot;&lt;math style=\&quot;font-family:stix;font-size:12px;\&quot; xmlns=\&quot;http://www.w3.org/1998/Math/MathML\&quot;&gt;&lt;mi&gt;S&lt;/mi&gt;&lt;mfenced&gt;&lt;mi&gt;&amp;#x3C9;&lt;/mi&gt;&lt;/mfenced&gt;&lt;mo&gt;=&lt;/mo&gt;&lt;mi&gt;H&lt;/mi&gt;&lt;mfenced&gt;&lt;mi&gt;&amp;#x3C9;&lt;/mi&gt;&lt;/mfenced&gt;&lt;msup&gt;&lt;mi&gt;H&lt;/mi&gt;&lt;mo&gt;&amp;#xB7;&lt;/mo&gt;&lt;/msup&gt;&lt;mfenced&gt;&lt;mi&gt;&amp;#x3C9;&lt;/mi&gt;&lt;/mfenced&gt;&lt;mo&gt;=&lt;/mo&gt;&lt;mi&gt;H&lt;/mi&gt;&lt;mfenced&gt;&lt;mi&gt;&amp;#x3C9;&lt;/mi&gt;&lt;/mfenced&gt;&lt;mi&gt;H&lt;/mi&gt;&lt;mfenced&gt;&lt;mrow&gt;&lt;mo&gt;-&lt;/mo&gt;&lt;mi&gt;&amp;#x3C9;&lt;/mi&gt;&lt;/mrow&gt;&lt;/mfenced&gt;&lt;/math&gt;&quot;,&quot;origin&quot;:&quot;MathType Legacy&quot;,&quot;version&quot;:&quot;v3.17.2&quot;}" title="S open parentheses omega close parentheses equals H open parentheses omega close parentheses H to the power of times open parentheses omega close parentheses equals H open parentheses omega close parentheses H open parentheses negative omega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S&lt;/mi&gt;&lt;mfenced&gt;&lt;mi&gt;&amp;#x3C9;&lt;/mi&gt;&lt;/mfenced&gt;&lt;mo&gt;=&lt;/mo&gt;&lt;mi&gt;H&lt;/mi&gt;&lt;mfenced&gt;&lt;mi&gt;&amp;#x3C9;&lt;/mi&gt;&lt;/mfenced&gt;&lt;msup&gt;&lt;mi&gt;H&lt;/mi&gt;&lt;mo&gt;&amp;#xB7;&lt;/mo&gt;&lt;/msup&gt;&lt;mfenced&gt;&lt;mi&gt;&amp;#x3C9;&lt;/mi&gt;&lt;/mfenced&gt;&lt;mo&gt;=&lt;/mo&gt;&lt;mi&gt;H&lt;/mi&gt;&lt;mfenced&gt;&lt;mi&gt;&amp;#x3C9;&lt;/mi&gt;&lt;/mfenced&gt;&lt;mi&gt;H&lt;/mi&gt;&lt;mfenced&gt;&lt;mrow&gt;&lt;mo&gt;-&lt;/mo&gt;&lt;mi&gt;&amp;#x3C9;&lt;/mi&gt;&lt;/mrow&gt;&lt;/mfenced&gt;&lt;/math&gt;&quot;,&quot;origin&quot;:&quot;MathType Legacy&quot;,&quot;version&quot;:&quot;v3.17.2&quot;}" title="S open parentheses omega close parentheses equals H open parentheses omega close parentheses H to the power of times open parentheses omega close parentheses equals H open parentheses omega close parentheses H open parentheses negative omega close parentheses"/>
                    <pic:cNvPicPr/>
                  </pic:nvPicPr>
                  <pic:blipFill>
                    <a:blip r:embed="rId197" cstate="print">
                      <a:extLst>
                        <a:ext uri="{28A0092B-C50C-407E-A947-70E740481C1C}">
                          <a14:useLocalDpi xmlns:a14="http://schemas.microsoft.com/office/drawing/2010/main" val="0"/>
                        </a:ext>
                      </a:extLst>
                    </a:blip>
                    <a:stretch>
                      <a:fillRect/>
                    </a:stretch>
                  </pic:blipFill>
                  <pic:spPr>
                    <a:xfrm>
                      <a:off x="0" y="0"/>
                      <a:ext cx="2537968" cy="132080"/>
                    </a:xfrm>
                    <a:prstGeom prst="rect">
                      <a:avLst/>
                    </a:prstGeom>
                  </pic:spPr>
                </pic:pic>
              </a:graphicData>
            </a:graphic>
          </wp:inline>
        </w:drawing>
      </w:r>
      <w:r>
        <w:t>.</w:t>
      </w:r>
    </w:p>
    <w:p w:rsidR="00005D2B" w:rsidRDefault="00005D2B" w:rsidP="00D217BC"/>
    <w:p w:rsidR="00005D2B" w:rsidRDefault="00005D2B" w:rsidP="00D217BC"/>
    <w:p w:rsidR="00005D2B" w:rsidRDefault="00005D2B" w:rsidP="00D217BC">
      <w:r>
        <w:t xml:space="preserve">The gain is chosen such that response at w1 is unity, ie. </w:t>
      </w:r>
    </w:p>
    <w:p w:rsidR="00005D2B" w:rsidRDefault="00005D2B" w:rsidP="00D217BC"/>
    <w:p w:rsidR="00005D2B" w:rsidRDefault="00005D2B" w:rsidP="00D217BC">
      <w:pPr>
        <w:jc w:val="center"/>
      </w:pPr>
      <w:r>
        <w:rPr>
          <w:noProof/>
          <w:position w:val="-41"/>
        </w:rPr>
        <w:drawing>
          <wp:inline distT="0" distB="0" distL="0" distR="0" wp14:anchorId="0565F177" wp14:editId="32ED09F2">
            <wp:extent cx="1495552" cy="625856"/>
            <wp:effectExtent l="0" t="0" r="0" b="0"/>
            <wp:docPr id="1212665698" name="Picture 1212665698" descr="{&quot;mathml&quot;:&quot;&lt;math style=\&quot;font-family:stix;font-size:12px;\&quot; xmlns=\&quot;http://www.w3.org/1998/Math/MathML\&quot;&gt;&lt;msub&gt;&lt;mi&gt;b&lt;/mi&gt;&lt;mn&gt;0&lt;/mn&gt;&lt;/msub&gt;&lt;mo&gt;=&lt;/mo&gt;&lt;mfrac&gt;&lt;mrow&gt;&lt;munderover&gt;&lt;mo&gt;&amp;#x220F;&lt;/mo&gt;&lt;mrow&gt;&lt;mi&gt;k&lt;/mi&gt;&lt;mo&gt;=&lt;/mo&gt;&lt;mn&gt;1&lt;/mn&gt;&lt;/mrow&gt;&lt;mi&gt;N&lt;/mi&gt;&lt;/munderover&gt;&lt;mfenced open=\&quot;|\&quot; close=\&quot;|\&quot;&gt;&lt;mrow&gt;&lt;msub&gt;&lt;mi&gt;Q&lt;/mi&gt;&lt;mi&gt;k&lt;/mi&gt;&lt;/msub&gt;&lt;mfenced&gt;&lt;msub&gt;&lt;mi&gt;&amp;#x3C9;&lt;/mi&gt;&lt;mn&gt;1&lt;/mn&gt;&lt;/msub&gt;&lt;/mfenced&gt;&lt;/mrow&gt;&lt;/mfenced&gt;&lt;/mrow&gt;&lt;mrow&gt;&lt;munderover&gt;&lt;mo&gt;&amp;#x220F;&lt;/mo&gt;&lt;mrow&gt;&lt;mi&gt;k&lt;/mi&gt;&lt;mo&gt;=&lt;/mo&gt;&lt;mn&gt;1&lt;/mn&gt;&lt;/mrow&gt;&lt;mi&gt;M&lt;/mi&gt;&lt;/munderover&gt;&lt;mfenced open=\&quot;|\&quot; close=\&quot;|\&quot;&gt;&lt;mrow&gt;&lt;msub&gt;&lt;mi&gt;P&lt;/mi&gt;&lt;mi&gt;k&lt;/mi&gt;&lt;/msub&gt;&lt;mfenced&gt;&lt;msub&gt;&lt;mi&gt;&amp;#x3C9;&lt;/mi&gt;&lt;mn&gt;1&lt;/mn&gt;&lt;/msub&gt;&lt;/mfenced&gt;&lt;/mrow&gt;&lt;/mfenced&gt;&lt;/mrow&gt;&lt;/mfrac&gt;&lt;/math&gt;&quot;,&quot;origin&quot;:&quot;MathType Legacy&quot;,&quot;version&quot;:&quot;v3.17.2&quot;}" title="b subscript 0 equals fraction numerator product from k equals 1 to N of open vertical bar Q subscript k open parentheses omega subscript 1 close parentheses close vertical bar over denominator product from k equals 1 to M of open vertical bar P subscript k open parentheses omega subscript 1 close parentheses close vertical bar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b&lt;/mi&gt;&lt;mn&gt;0&lt;/mn&gt;&lt;/msub&gt;&lt;mo&gt;=&lt;/mo&gt;&lt;mfrac&gt;&lt;mrow&gt;&lt;munderover&gt;&lt;mo&gt;&amp;#x220F;&lt;/mo&gt;&lt;mrow&gt;&lt;mi&gt;k&lt;/mi&gt;&lt;mo&gt;=&lt;/mo&gt;&lt;mn&gt;1&lt;/mn&gt;&lt;/mrow&gt;&lt;mi&gt;N&lt;/mi&gt;&lt;/munderover&gt;&lt;mfenced open=\&quot;|\&quot; close=\&quot;|\&quot;&gt;&lt;mrow&gt;&lt;msub&gt;&lt;mi&gt;Q&lt;/mi&gt;&lt;mi&gt;k&lt;/mi&gt;&lt;/msub&gt;&lt;mfenced&gt;&lt;msub&gt;&lt;mi&gt;&amp;#x3C9;&lt;/mi&gt;&lt;mn&gt;1&lt;/mn&gt;&lt;/msub&gt;&lt;/mfenced&gt;&lt;/mrow&gt;&lt;/mfenced&gt;&lt;/mrow&gt;&lt;mrow&gt;&lt;munderover&gt;&lt;mo&gt;&amp;#x220F;&lt;/mo&gt;&lt;mrow&gt;&lt;mi&gt;k&lt;/mi&gt;&lt;mo&gt;=&lt;/mo&gt;&lt;mn&gt;1&lt;/mn&gt;&lt;/mrow&gt;&lt;mi&gt;M&lt;/mi&gt;&lt;/munderover&gt;&lt;mfenced open=\&quot;|\&quot; close=\&quot;|\&quot;&gt;&lt;mrow&gt;&lt;msub&gt;&lt;mi&gt;P&lt;/mi&gt;&lt;mi&gt;k&lt;/mi&gt;&lt;/msub&gt;&lt;mfenced&gt;&lt;msub&gt;&lt;mi&gt;&amp;#x3C9;&lt;/mi&gt;&lt;mn&gt;1&lt;/mn&gt;&lt;/msub&gt;&lt;/mfenced&gt;&lt;/mrow&gt;&lt;/mfenced&gt;&lt;/mrow&gt;&lt;/mfrac&gt;&lt;/math&gt;&quot;,&quot;origin&quot;:&quot;MathType Legacy&quot;,&quot;version&quot;:&quot;v3.17.2&quot;}" title="b subscript 0 equals fraction numerator product from k equals 1 to N of open vertical bar Q subscript k open parentheses omega subscript 1 close parentheses close vertical bar over denominator product from k equals 1 to M of open vertical bar P subscript k open parentheses omega subscript 1 close parentheses close vertical bar end fraction"/>
                    <pic:cNvPicPr/>
                  </pic:nvPicPr>
                  <pic:blipFill>
                    <a:blip r:embed="rId198" cstate="print">
                      <a:extLst>
                        <a:ext uri="{28A0092B-C50C-407E-A947-70E740481C1C}">
                          <a14:useLocalDpi xmlns:a14="http://schemas.microsoft.com/office/drawing/2010/main" val="0"/>
                        </a:ext>
                      </a:extLst>
                    </a:blip>
                    <a:stretch>
                      <a:fillRect/>
                    </a:stretch>
                  </pic:blipFill>
                  <pic:spPr>
                    <a:xfrm>
                      <a:off x="0" y="0"/>
                      <a:ext cx="1495552" cy="625856"/>
                    </a:xfrm>
                    <a:prstGeom prst="rect">
                      <a:avLst/>
                    </a:prstGeom>
                  </pic:spPr>
                </pic:pic>
              </a:graphicData>
            </a:graphic>
          </wp:inline>
        </w:drawing>
      </w:r>
    </w:p>
    <w:p w:rsidR="00005D2B" w:rsidRDefault="00005D2B" w:rsidP="00D217BC">
      <w:pPr>
        <w:jc w:val="center"/>
      </w:pPr>
    </w:p>
    <w:p w:rsidR="00005D2B" w:rsidRPr="0021641A" w:rsidRDefault="00005D2B" w:rsidP="00D217BC">
      <w:r>
        <w:t>With regard to plotting transfer functions, we use the fact that for real coefficients h(n) is real, hence H(w) has conjugate symmetry which implies G is even and Phi is odd and without loss of generality we plot w from 0 to pi.</w:t>
      </w:r>
    </w:p>
    <w:p w:rsidR="00005D2B" w:rsidRPr="00991DAA" w:rsidRDefault="00005D2B" w:rsidP="00D217BC">
      <w:pPr>
        <w:pStyle w:val="Heading3"/>
      </w:pPr>
      <w:bookmarkStart w:id="119" w:name="_Toc209776423"/>
      <w:bookmarkStart w:id="120" w:name="_Toc209776945"/>
      <w:bookmarkStart w:id="121" w:name="_Toc209781716"/>
      <w:bookmarkStart w:id="122" w:name="_Toc209787456"/>
      <w:bookmarkStart w:id="123" w:name="_Toc229857088"/>
      <w:bookmarkStart w:id="124" w:name="_Toc229926142"/>
      <w:r w:rsidRPr="00991DAA">
        <w:t>Group and Phase delay</w:t>
      </w:r>
      <w:bookmarkEnd w:id="119"/>
      <w:bookmarkEnd w:id="120"/>
      <w:bookmarkEnd w:id="121"/>
      <w:bookmarkEnd w:id="122"/>
      <w:bookmarkEnd w:id="123"/>
      <w:bookmarkEnd w:id="124"/>
    </w:p>
    <w:p w:rsidR="00005D2B" w:rsidRDefault="00005D2B" w:rsidP="00D217BC"/>
    <w:p w:rsidR="00005D2B" w:rsidRPr="00991DAA" w:rsidRDefault="00005D2B" w:rsidP="00D217BC">
      <w:pPr>
        <w:pStyle w:val="Heading3"/>
      </w:pPr>
      <w:bookmarkStart w:id="125" w:name="_Toc209776424"/>
      <w:bookmarkStart w:id="126" w:name="_Toc209776946"/>
      <w:bookmarkStart w:id="127" w:name="_Toc209781717"/>
      <w:bookmarkStart w:id="128" w:name="_Toc209787457"/>
      <w:bookmarkStart w:id="129" w:name="_Toc229857089"/>
      <w:bookmarkStart w:id="130" w:name="_Toc229926143"/>
      <w:r w:rsidRPr="00991DAA">
        <w:t>Basic First IIR Order Filters</w:t>
      </w:r>
      <w:bookmarkEnd w:id="125"/>
      <w:bookmarkEnd w:id="126"/>
      <w:bookmarkEnd w:id="127"/>
      <w:bookmarkEnd w:id="128"/>
      <w:bookmarkEnd w:id="129"/>
      <w:bookmarkEnd w:id="130"/>
    </w:p>
    <w:p w:rsidR="00005D2B" w:rsidRDefault="00005D2B" w:rsidP="00D217BC"/>
    <w:p w:rsidR="00005D2B" w:rsidRDefault="00005D2B" w:rsidP="00D217BC"/>
    <w:p w:rsidR="00005D2B" w:rsidRDefault="00005D2B" w:rsidP="00D217BC">
      <w:r>
        <w:t xml:space="preserve">Simple filters derived from first order LCCDEs with real coefficient have real poles and zeros.  </w:t>
      </w:r>
    </w:p>
    <w:p w:rsidR="00005D2B" w:rsidRDefault="00005D2B" w:rsidP="00D217BC">
      <w:r>
        <w:rPr>
          <w:noProof/>
          <w:position w:val="-8"/>
        </w:rPr>
        <w:drawing>
          <wp:inline distT="0" distB="0" distL="0" distR="0" wp14:anchorId="4AA346BB" wp14:editId="74DD4826">
            <wp:extent cx="2655824" cy="203200"/>
            <wp:effectExtent l="0" t="0" r="0" b="0"/>
            <wp:docPr id="2064328776" name="Picture 2064328776" descr="{&quot;mathml&quot;:&quot;&lt;math style=\&quot;font-family:stix;font-size:12px;\&quot; xmlns=\&quot;http://www.w3.org/1998/Math/MathML\&quot;&gt;&lt;mi&gt;y&lt;/mi&gt;&lt;mfenced&gt;&lt;mi&gt;n&lt;/mi&gt;&lt;/mfenced&gt;&lt;mo&gt;=&lt;/mo&gt;&lt;mi&gt;g&lt;/mi&gt;&lt;mfenced open=\&quot;[\&quot; close=\&quot;]\&quot;&gt;&lt;mrow&gt;&lt;mi&gt;x&lt;/mi&gt;&lt;mfenced&gt;&lt;mi&gt;n&lt;/mi&gt;&lt;/mfenced&gt;&lt;mo&gt;+&lt;/mo&gt;&lt;mi&gt;b&lt;/mi&gt;&lt;mi&gt;x&lt;/mi&gt;&lt;mfenced&gt;&lt;mrow&gt;&lt;mi&gt;n&lt;/mi&gt;&lt;mo&gt;-&lt;/mo&gt;&lt;mn&gt;1&lt;/mn&gt;&lt;/mrow&gt;&lt;/mfenced&gt;&lt;mo&gt;+&lt;/mo&gt;&lt;mi&gt;a&lt;/mi&gt;&lt;mi&gt;y&lt;/mi&gt;&lt;mfenced&gt;&lt;mrow&gt;&lt;mi&gt;n&lt;/mi&gt;&lt;mo&gt;-&lt;/mo&gt;&lt;mn&gt;1&lt;/mn&gt;&lt;/mrow&gt;&lt;/mfenced&gt;&lt;/mrow&gt;&lt;/mfenced&gt;&lt;/math&gt;&quot;,&quot;origin&quot;:&quot;MathType Legacy&quot;,&quot;version&quot;:&quot;v3.17.2&quot;}" title="y open parentheses n close parentheses equals g open square brackets x open parentheses n close parentheses plus b x open parentheses n minus 1 close parentheses plus a y open parentheses n minus 1 close parentheses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y&lt;/mi&gt;&lt;mfenced&gt;&lt;mi&gt;n&lt;/mi&gt;&lt;/mfenced&gt;&lt;mo&gt;=&lt;/mo&gt;&lt;mi&gt;g&lt;/mi&gt;&lt;mfenced open=\&quot;[\&quot; close=\&quot;]\&quot;&gt;&lt;mrow&gt;&lt;mi&gt;x&lt;/mi&gt;&lt;mfenced&gt;&lt;mi&gt;n&lt;/mi&gt;&lt;/mfenced&gt;&lt;mo&gt;+&lt;/mo&gt;&lt;mi&gt;b&lt;/mi&gt;&lt;mi&gt;x&lt;/mi&gt;&lt;mfenced&gt;&lt;mrow&gt;&lt;mi&gt;n&lt;/mi&gt;&lt;mo&gt;-&lt;/mo&gt;&lt;mn&gt;1&lt;/mn&gt;&lt;/mrow&gt;&lt;/mfenced&gt;&lt;mo&gt;+&lt;/mo&gt;&lt;mi&gt;a&lt;/mi&gt;&lt;mi&gt;y&lt;/mi&gt;&lt;mfenced&gt;&lt;mrow&gt;&lt;mi&gt;n&lt;/mi&gt;&lt;mo&gt;-&lt;/mo&gt;&lt;mn&gt;1&lt;/mn&gt;&lt;/mrow&gt;&lt;/mfenced&gt;&lt;/mrow&gt;&lt;/mfenced&gt;&lt;/math&gt;&quot;,&quot;origin&quot;:&quot;MathType Legacy&quot;,&quot;version&quot;:&quot;v3.17.2&quot;}" title="y open parentheses n close parentheses equals g open square brackets x open parentheses n close parentheses plus b x open parentheses n minus 1 close parentheses plus a y open parentheses n minus 1 close parentheses close square brackets"/>
                    <pic:cNvPicPr/>
                  </pic:nvPicPr>
                  <pic:blipFill>
                    <a:blip r:embed="rId199" cstate="print">
                      <a:extLst>
                        <a:ext uri="{28A0092B-C50C-407E-A947-70E740481C1C}">
                          <a14:useLocalDpi xmlns:a14="http://schemas.microsoft.com/office/drawing/2010/main" val="0"/>
                        </a:ext>
                      </a:extLst>
                    </a:blip>
                    <a:stretch>
                      <a:fillRect/>
                    </a:stretch>
                  </pic:blipFill>
                  <pic:spPr>
                    <a:xfrm>
                      <a:off x="0" y="0"/>
                      <a:ext cx="2655824" cy="203200"/>
                    </a:xfrm>
                    <a:prstGeom prst="rect">
                      <a:avLst/>
                    </a:prstGeom>
                  </pic:spPr>
                </pic:pic>
              </a:graphicData>
            </a:graphic>
          </wp:inline>
        </w:drawing>
      </w:r>
    </w:p>
    <w:p w:rsidR="00005D2B" w:rsidRDefault="00005D2B" w:rsidP="00D217BC"/>
    <w:p w:rsidR="00005D2B" w:rsidRDefault="00005D2B" w:rsidP="00D217BC">
      <w:pPr>
        <w:jc w:val="center"/>
      </w:pPr>
      <w:r>
        <w:rPr>
          <w:noProof/>
          <w:position w:val="-24"/>
        </w:rPr>
        <w:drawing>
          <wp:inline distT="0" distB="0" distL="0" distR="0" wp14:anchorId="6825E04D" wp14:editId="101AC59D">
            <wp:extent cx="1219200" cy="392176"/>
            <wp:effectExtent l="0" t="0" r="0" b="0"/>
            <wp:docPr id="1880755059" name="Picture 1880755059" descr="{&quot;mathml&quot;:&quot;&lt;math style=\&quot;font-family:stix;font-size:12px;\&quot; xmlns=\&quot;http://www.w3.org/1998/Math/MathML\&quot;&gt;&lt;mi&gt;H&lt;/mi&gt;&lt;mfenced&gt;&lt;mi&gt;z&lt;/mi&gt;&lt;/mfenced&gt;&lt;mo&gt;=&lt;/mo&gt;&lt;mi&gt;g&lt;/mi&gt;&lt;mfrac&gt;&lt;mrow&gt;&lt;mn&gt;1&lt;/mn&gt;&lt;mo&gt;+&lt;/mo&gt;&lt;mi&gt;b&lt;/mi&gt;&lt;msup&gt;&lt;mi&gt;z&lt;/mi&gt;&lt;mrow&gt;&lt;mo&gt;-&lt;/mo&gt;&lt;mn&gt;1&lt;/mn&gt;&lt;/mrow&gt;&lt;/msup&gt;&lt;/mrow&gt;&lt;mrow&gt;&lt;mn&gt;1&lt;/mn&gt;&lt;mo&gt;-&lt;/mo&gt;&lt;mi&gt;a&lt;/mi&gt;&lt;msup&gt;&lt;mi&gt;z&lt;/mi&gt;&lt;mrow&gt;&lt;mo&gt;-&lt;/mo&gt;&lt;mn&gt;1&lt;/mn&gt;&lt;/mrow&gt;&lt;/msup&gt;&lt;/mrow&gt;&lt;/mfrac&gt;&lt;/math&gt;&quot;,&quot;origin&quot;:&quot;MathType Legacy&quot;,&quot;version&quot;:&quot;v3.17.2&quot;}" title="H open parentheses z close parentheses equals g fraction numerator 1 plus b z to the power of negative 1 end exponent over denominator 1 minus a z to the power of negative 1 end exponent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H&lt;/mi&gt;&lt;mfenced&gt;&lt;mi&gt;z&lt;/mi&gt;&lt;/mfenced&gt;&lt;mo&gt;=&lt;/mo&gt;&lt;mi&gt;g&lt;/mi&gt;&lt;mfrac&gt;&lt;mrow&gt;&lt;mn&gt;1&lt;/mn&gt;&lt;mo&gt;+&lt;/mo&gt;&lt;mi&gt;b&lt;/mi&gt;&lt;msup&gt;&lt;mi&gt;z&lt;/mi&gt;&lt;mrow&gt;&lt;mo&gt;-&lt;/mo&gt;&lt;mn&gt;1&lt;/mn&gt;&lt;/mrow&gt;&lt;/msup&gt;&lt;/mrow&gt;&lt;mrow&gt;&lt;mn&gt;1&lt;/mn&gt;&lt;mo&gt;-&lt;/mo&gt;&lt;mi&gt;a&lt;/mi&gt;&lt;msup&gt;&lt;mi&gt;z&lt;/mi&gt;&lt;mrow&gt;&lt;mo&gt;-&lt;/mo&gt;&lt;mn&gt;1&lt;/mn&gt;&lt;/mrow&gt;&lt;/msup&gt;&lt;/mrow&gt;&lt;/mfrac&gt;&lt;/math&gt;&quot;,&quot;origin&quot;:&quot;MathType Legacy&quot;,&quot;version&quot;:&quot;v3.17.2&quot;}" title="H open parentheses z close parentheses equals g fraction numerator 1 plus b z to the power of negative 1 end exponent over denominator 1 minus a z to the power of negative 1 end exponent end fraction"/>
                    <pic:cNvPicPr/>
                  </pic:nvPicPr>
                  <pic:blipFill>
                    <a:blip r:embed="rId200" cstate="print">
                      <a:extLst>
                        <a:ext uri="{28A0092B-C50C-407E-A947-70E740481C1C}">
                          <a14:useLocalDpi xmlns:a14="http://schemas.microsoft.com/office/drawing/2010/main" val="0"/>
                        </a:ext>
                      </a:extLst>
                    </a:blip>
                    <a:stretch>
                      <a:fillRect/>
                    </a:stretch>
                  </pic:blipFill>
                  <pic:spPr>
                    <a:xfrm>
                      <a:off x="0" y="0"/>
                      <a:ext cx="1219200" cy="392176"/>
                    </a:xfrm>
                    <a:prstGeom prst="rect">
                      <a:avLst/>
                    </a:prstGeom>
                  </pic:spPr>
                </pic:pic>
              </a:graphicData>
            </a:graphic>
          </wp:inline>
        </w:drawing>
      </w:r>
    </w:p>
    <w:p w:rsidR="00005D2B" w:rsidRDefault="00005D2B" w:rsidP="00D217BC">
      <w:pPr>
        <w:jc w:val="center"/>
      </w:pPr>
      <w:r>
        <w:rPr>
          <w:noProof/>
          <w:position w:val="-23"/>
        </w:rPr>
        <w:drawing>
          <wp:inline distT="0" distB="0" distL="0" distR="0" wp14:anchorId="6E1BD121" wp14:editId="3C32C890">
            <wp:extent cx="1940560" cy="384048"/>
            <wp:effectExtent l="0" t="0" r="0" b="0"/>
            <wp:docPr id="1529160999" name="Picture 1529160999" descr="{&quot;mathml&quot;:&quot;&lt;math style=\&quot;font-family:stix;font-size:12px;\&quot; xmlns=\&quot;http://www.w3.org/1998/Math/MathML\&quot;&gt;&lt;msup&gt;&lt;mfenced open=\&quot;|\&quot; close=\&quot;|\&quot;&gt;&lt;mrow&gt;&lt;mi&gt;H&lt;/mi&gt;&lt;mfenced&gt;&lt;mi&gt;z&lt;/mi&gt;&lt;/mfenced&gt;&lt;/mrow&gt;&lt;/mfenced&gt;&lt;mn&gt;2&lt;/mn&gt;&lt;/msup&gt;&lt;mo&gt;=&lt;/mo&gt;&lt;msup&gt;&lt;mi&gt;g&lt;/mi&gt;&lt;mn&gt;2&lt;/mn&gt;&lt;/msup&gt;&lt;mfrac&gt;&lt;mrow&gt;&lt;mn&gt;1&lt;/mn&gt;&lt;mo&gt;+&lt;/mo&gt;&lt;mn&gt;2&lt;/mn&gt;&lt;mi&gt;b&lt;/mi&gt;&lt;mi&gt;cos&lt;/mi&gt;&lt;mi&gt;&amp;#x3C9;&lt;/mi&gt;&lt;mo&gt;+&lt;/mo&gt;&lt;msup&gt;&lt;mi&gt;b&lt;/mi&gt;&lt;mn&gt;2&lt;/mn&gt;&lt;/msup&gt;&lt;/mrow&gt;&lt;mrow&gt;&lt;mn&gt;1&lt;/mn&gt;&lt;mo&gt;-&lt;/mo&gt;&lt;mn&gt;2&lt;/mn&gt;&lt;mi&gt;a&lt;/mi&gt;&lt;mi&gt;cos&lt;/mi&gt;&lt;mi&gt;&amp;#x3C9;&lt;/mi&gt;&lt;mo&gt;+&lt;/mo&gt;&lt;msup&gt;&lt;mi&gt;a&lt;/mi&gt;&lt;mn&gt;2&lt;/mn&gt;&lt;/msup&gt;&lt;/mrow&gt;&lt;/mfrac&gt;&lt;/math&gt;&quot;,&quot;origin&quot;:&quot;MathType Legacy&quot;,&quot;version&quot;:&quot;v3.17.2&quot;}" title="open vertical bar H open parentheses z close parentheses close vertical bar squared equals g squared fraction numerator 1 plus 2 b cos omega plus b squared over denominator 1 minus 2 a cos omega plus a squared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p&gt;&lt;mfenced open=\&quot;|\&quot; close=\&quot;|\&quot;&gt;&lt;mrow&gt;&lt;mi&gt;H&lt;/mi&gt;&lt;mfenced&gt;&lt;mi&gt;z&lt;/mi&gt;&lt;/mfenced&gt;&lt;/mrow&gt;&lt;/mfenced&gt;&lt;mn&gt;2&lt;/mn&gt;&lt;/msup&gt;&lt;mo&gt;=&lt;/mo&gt;&lt;msup&gt;&lt;mi&gt;g&lt;/mi&gt;&lt;mn&gt;2&lt;/mn&gt;&lt;/msup&gt;&lt;mfrac&gt;&lt;mrow&gt;&lt;mn&gt;1&lt;/mn&gt;&lt;mo&gt;+&lt;/mo&gt;&lt;mn&gt;2&lt;/mn&gt;&lt;mi&gt;b&lt;/mi&gt;&lt;mi&gt;cos&lt;/mi&gt;&lt;mi&gt;&amp;#x3C9;&lt;/mi&gt;&lt;mo&gt;+&lt;/mo&gt;&lt;msup&gt;&lt;mi&gt;b&lt;/mi&gt;&lt;mn&gt;2&lt;/mn&gt;&lt;/msup&gt;&lt;/mrow&gt;&lt;mrow&gt;&lt;mn&gt;1&lt;/mn&gt;&lt;mo&gt;-&lt;/mo&gt;&lt;mn&gt;2&lt;/mn&gt;&lt;mi&gt;a&lt;/mi&gt;&lt;mi&gt;cos&lt;/mi&gt;&lt;mi&gt;&amp;#x3C9;&lt;/mi&gt;&lt;mo&gt;+&lt;/mo&gt;&lt;msup&gt;&lt;mi&gt;a&lt;/mi&gt;&lt;mn&gt;2&lt;/mn&gt;&lt;/msup&gt;&lt;/mrow&gt;&lt;/mfrac&gt;&lt;/math&gt;&quot;,&quot;origin&quot;:&quot;MathType Legacy&quot;,&quot;version&quot;:&quot;v3.17.2&quot;}" title="open vertical bar H open parentheses z close parentheses close vertical bar squared equals g squared fraction numerator 1 plus 2 b cos omega plus b squared over denominator 1 minus 2 a cos omega plus a squared end fraction"/>
                    <pic:cNvPicPr/>
                  </pic:nvPicPr>
                  <pic:blipFill>
                    <a:blip r:embed="rId201" cstate="print">
                      <a:extLst>
                        <a:ext uri="{28A0092B-C50C-407E-A947-70E740481C1C}">
                          <a14:useLocalDpi xmlns:a14="http://schemas.microsoft.com/office/drawing/2010/main" val="0"/>
                        </a:ext>
                      </a:extLst>
                    </a:blip>
                    <a:stretch>
                      <a:fillRect/>
                    </a:stretch>
                  </pic:blipFill>
                  <pic:spPr>
                    <a:xfrm>
                      <a:off x="0" y="0"/>
                      <a:ext cx="1940560" cy="384048"/>
                    </a:xfrm>
                    <a:prstGeom prst="rect">
                      <a:avLst/>
                    </a:prstGeom>
                  </pic:spPr>
                </pic:pic>
              </a:graphicData>
            </a:graphic>
          </wp:inline>
        </w:drawing>
      </w:r>
    </w:p>
    <w:p w:rsidR="00005D2B" w:rsidRDefault="00005D2B" w:rsidP="00D217BC">
      <w:pPr>
        <w:jc w:val="center"/>
      </w:pPr>
    </w:p>
    <w:p w:rsidR="00005D2B" w:rsidRDefault="00005D2B" w:rsidP="00D217BC">
      <w:r>
        <w:t xml:space="preserve">For a LPF, want H =1 at 0, and H=0 @ pi, hence g= and b=1.  </w:t>
      </w:r>
    </w:p>
    <w:p w:rsidR="00005D2B" w:rsidRDefault="00005D2B" w:rsidP="00D217BC">
      <w:pPr>
        <w:jc w:val="center"/>
      </w:pPr>
      <w:r>
        <w:rPr>
          <w:noProof/>
          <w:position w:val="-21"/>
        </w:rPr>
        <w:drawing>
          <wp:inline distT="0" distB="0" distL="0" distR="0" wp14:anchorId="0345139C" wp14:editId="0C0DEC3E">
            <wp:extent cx="768096" cy="351536"/>
            <wp:effectExtent l="0" t="0" r="0" b="0"/>
            <wp:docPr id="748106429" name="Picture 748106429" descr="{&quot;mathml&quot;:&quot;&lt;math style=\&quot;font-family:stix;font-size:12px;\&quot; xmlns=\&quot;http://www.w3.org/1998/Math/MathML\&quot;&gt;&lt;msub&gt;&lt;mi&gt;g&lt;/mi&gt;&lt;mrow&gt;&lt;mi&gt;L&lt;/mi&gt;&lt;mi&gt;P&lt;/mi&gt;&lt;/mrow&gt;&lt;/msub&gt;&lt;mo&gt;=&lt;/mo&gt;&lt;mfrac&gt;&lt;mrow&gt;&lt;mn&gt;1&lt;/mn&gt;&lt;mo&gt;-&lt;/mo&gt;&lt;mi&gt;a&lt;/mi&gt;&lt;/mrow&gt;&lt;mn&gt;2&lt;/mn&gt;&lt;/mfrac&gt;&lt;/math&gt;&quot;,&quot;origin&quot;:&quot;MathType Legacy&quot;,&quot;version&quot;:&quot;v3.17.2&quot;}" title="g subscript L P end subscript equals fraction numerator 1 minus a over denominator 2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g&lt;/mi&gt;&lt;mrow&gt;&lt;mi&gt;L&lt;/mi&gt;&lt;mi&gt;P&lt;/mi&gt;&lt;/mrow&gt;&lt;/msub&gt;&lt;mo&gt;=&lt;/mo&gt;&lt;mfrac&gt;&lt;mrow&gt;&lt;mn&gt;1&lt;/mn&gt;&lt;mo&gt;-&lt;/mo&gt;&lt;mi&gt;a&lt;/mi&gt;&lt;/mrow&gt;&lt;mn&gt;2&lt;/mn&gt;&lt;/mfrac&gt;&lt;/math&gt;&quot;,&quot;origin&quot;:&quot;MathType Legacy&quot;,&quot;version&quot;:&quot;v3.17.2&quot;}" title="g subscript L P end subscript equals fraction numerator 1 minus a over denominator 2 end fraction"/>
                    <pic:cNvPicPr/>
                  </pic:nvPicPr>
                  <pic:blipFill>
                    <a:blip r:embed="rId202" cstate="print">
                      <a:extLst>
                        <a:ext uri="{28A0092B-C50C-407E-A947-70E740481C1C}">
                          <a14:useLocalDpi xmlns:a14="http://schemas.microsoft.com/office/drawing/2010/main" val="0"/>
                        </a:ext>
                      </a:extLst>
                    </a:blip>
                    <a:stretch>
                      <a:fillRect/>
                    </a:stretch>
                  </pic:blipFill>
                  <pic:spPr>
                    <a:xfrm>
                      <a:off x="0" y="0"/>
                      <a:ext cx="768096" cy="351536"/>
                    </a:xfrm>
                    <a:prstGeom prst="rect">
                      <a:avLst/>
                    </a:prstGeom>
                  </pic:spPr>
                </pic:pic>
              </a:graphicData>
            </a:graphic>
          </wp:inline>
        </w:drawing>
      </w:r>
    </w:p>
    <w:p w:rsidR="00005D2B" w:rsidRDefault="00005D2B" w:rsidP="00D217BC"/>
    <w:p w:rsidR="00005D2B" w:rsidRDefault="00005D2B" w:rsidP="00D217BC">
      <w:pPr>
        <w:jc w:val="center"/>
      </w:pPr>
      <w:r>
        <w:rPr>
          <w:noProof/>
          <w:position w:val="-24"/>
        </w:rPr>
        <w:drawing>
          <wp:inline distT="0" distB="0" distL="0" distR="0" wp14:anchorId="0D2CAC38" wp14:editId="05D79277">
            <wp:extent cx="1684528" cy="392176"/>
            <wp:effectExtent l="0" t="0" r="0" b="0"/>
            <wp:docPr id="1403356460" name="Picture 1403356460" descr="{&quot;mathml&quot;:&quot;&lt;math style=\&quot;font-family:stix;font-size:12px;\&quot; xmlns=\&quot;http://www.w3.org/1998/Math/MathML\&quot;&gt;&lt;msub&gt;&lt;mi&gt;H&lt;/mi&gt;&lt;mrow&gt;&lt;mi&gt;L&lt;/mi&gt;&lt;mi&gt;P&lt;/mi&gt;&lt;/mrow&gt;&lt;/msub&gt;&lt;mfenced&gt;&lt;mi&gt;z&lt;/mi&gt;&lt;/mfenced&gt;&lt;mo&gt;=&lt;/mo&gt;&lt;mfrac&gt;&lt;mrow&gt;&lt;mn&gt;1&lt;/mn&gt;&lt;mo&gt;-&lt;/mo&gt;&lt;mi&gt;a&lt;/mi&gt;&lt;/mrow&gt;&lt;mn&gt;2&lt;/mn&gt;&lt;/mfrac&gt;&lt;mfrac&gt;&lt;mrow&gt;&lt;mn&gt;1&lt;/mn&gt;&lt;mo&gt;+&lt;/mo&gt;&lt;msup&gt;&lt;mi&gt;z&lt;/mi&gt;&lt;mrow&gt;&lt;mo&gt;-&lt;/mo&gt;&lt;mn&gt;1&lt;/mn&gt;&lt;/mrow&gt;&lt;/msup&gt;&lt;/mrow&gt;&lt;mrow&gt;&lt;mn&gt;1&lt;/mn&gt;&lt;mo&gt;-&lt;/mo&gt;&lt;mi&gt;a&lt;/mi&gt;&lt;msup&gt;&lt;mi&gt;z&lt;/mi&gt;&lt;mrow&gt;&lt;mo&gt;-&lt;/mo&gt;&lt;mn&gt;1&lt;/mn&gt;&lt;/mrow&gt;&lt;/msup&gt;&lt;/mrow&gt;&lt;/mfrac&gt;&lt;/math&gt;&quot;,&quot;origin&quot;:&quot;MathType Legacy&quot;,&quot;version&quot;:&quot;v3.17.2&quot;}" title="H subscript L P end subscript open parentheses z close parentheses equals fraction numerator 1 minus a over denominator 2 end fraction fraction numerator 1 plus z to the power of negative 1 end exponent over denominator 1 minus a z to the power of negative 1 end exponent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H&lt;/mi&gt;&lt;mrow&gt;&lt;mi&gt;L&lt;/mi&gt;&lt;mi&gt;P&lt;/mi&gt;&lt;/mrow&gt;&lt;/msub&gt;&lt;mfenced&gt;&lt;mi&gt;z&lt;/mi&gt;&lt;/mfenced&gt;&lt;mo&gt;=&lt;/mo&gt;&lt;mfrac&gt;&lt;mrow&gt;&lt;mn&gt;1&lt;/mn&gt;&lt;mo&gt;-&lt;/mo&gt;&lt;mi&gt;a&lt;/mi&gt;&lt;/mrow&gt;&lt;mn&gt;2&lt;/mn&gt;&lt;/mfrac&gt;&lt;mfrac&gt;&lt;mrow&gt;&lt;mn&gt;1&lt;/mn&gt;&lt;mo&gt;+&lt;/mo&gt;&lt;msup&gt;&lt;mi&gt;z&lt;/mi&gt;&lt;mrow&gt;&lt;mo&gt;-&lt;/mo&gt;&lt;mn&gt;1&lt;/mn&gt;&lt;/mrow&gt;&lt;/msup&gt;&lt;/mrow&gt;&lt;mrow&gt;&lt;mn&gt;1&lt;/mn&gt;&lt;mo&gt;-&lt;/mo&gt;&lt;mi&gt;a&lt;/mi&gt;&lt;msup&gt;&lt;mi&gt;z&lt;/mi&gt;&lt;mrow&gt;&lt;mo&gt;-&lt;/mo&gt;&lt;mn&gt;1&lt;/mn&gt;&lt;/mrow&gt;&lt;/msup&gt;&lt;/mrow&gt;&lt;/mfrac&gt;&lt;/math&gt;&quot;,&quot;origin&quot;:&quot;MathType Legacy&quot;,&quot;version&quot;:&quot;v3.17.2&quot;}" title="H subscript L P end subscript open parentheses z close parentheses equals fraction numerator 1 minus a over denominator 2 end fraction fraction numerator 1 plus z to the power of negative 1 end exponent over denominator 1 minus a z to the power of negative 1 end exponent end fraction"/>
                    <pic:cNvPicPr/>
                  </pic:nvPicPr>
                  <pic:blipFill>
                    <a:blip r:embed="rId203" cstate="print">
                      <a:extLst>
                        <a:ext uri="{28A0092B-C50C-407E-A947-70E740481C1C}">
                          <a14:useLocalDpi xmlns:a14="http://schemas.microsoft.com/office/drawing/2010/main" val="0"/>
                        </a:ext>
                      </a:extLst>
                    </a:blip>
                    <a:stretch>
                      <a:fillRect/>
                    </a:stretch>
                  </pic:blipFill>
                  <pic:spPr>
                    <a:xfrm>
                      <a:off x="0" y="0"/>
                      <a:ext cx="1684528" cy="392176"/>
                    </a:xfrm>
                    <a:prstGeom prst="rect">
                      <a:avLst/>
                    </a:prstGeom>
                  </pic:spPr>
                </pic:pic>
              </a:graphicData>
            </a:graphic>
          </wp:inline>
        </w:drawing>
      </w:r>
    </w:p>
    <w:p w:rsidR="00005D2B" w:rsidRDefault="00005D2B" w:rsidP="00D217BC">
      <w:pPr>
        <w:jc w:val="center"/>
      </w:pPr>
      <w:r>
        <w:rPr>
          <w:noProof/>
          <w:position w:val="-34"/>
        </w:rPr>
        <w:drawing>
          <wp:inline distT="0" distB="0" distL="0" distR="0" wp14:anchorId="3A1A974E" wp14:editId="292B677D">
            <wp:extent cx="2381504" cy="520192"/>
            <wp:effectExtent l="0" t="0" r="0" b="0"/>
            <wp:docPr id="223501607" name="Picture 223501607" descr="{&quot;mathml&quot;:&quot;&lt;math style=\&quot;font-family:stix;font-size:12px;\&quot; xmlns=\&quot;http://www.w3.org/1998/Math/MathML\&quot;&gt;&lt;msub&gt;&lt;mi&gt;G&lt;/mi&gt;&lt;mrow&gt;&lt;mi&gt;L&lt;/mi&gt;&lt;mi&gt;P&lt;/mi&gt;&lt;/mrow&gt;&lt;/msub&gt;&lt;mfenced&gt;&lt;mi&gt;&amp;#x3C9;&lt;/mi&gt;&lt;/mfenced&gt;&lt;mo&gt;=&lt;/mo&gt;&lt;mfrac&gt;&lt;mrow&gt;&lt;mn&gt;1&lt;/mn&gt;&lt;mo&gt;-&lt;/mo&gt;&lt;mi&gt;a&lt;/mi&gt;&lt;/mrow&gt;&lt;mn&gt;2&lt;/mn&gt;&lt;/mfrac&gt;&lt;msqrt&gt;&lt;mfrac&gt;&lt;mrow&gt;&lt;mn&gt;1&lt;/mn&gt;&lt;mo&gt;+&lt;/mo&gt;&lt;mi&gt;cos&lt;/mi&gt;&lt;mi&gt;&amp;#x3C9;&lt;/mi&gt;&lt;/mrow&gt;&lt;mrow&gt;&lt;mn&gt;1&lt;/mn&gt;&lt;mo&gt;+&lt;/mo&gt;&lt;msup&gt;&lt;mi&gt;a&lt;/mi&gt;&lt;mn&gt;2&lt;/mn&gt;&lt;/msup&gt;&lt;mo&gt;-&lt;/mo&gt;&lt;mn&gt;2&lt;/mn&gt;&lt;mi&gt;a&lt;/mi&gt;&lt;mi&gt;cos&lt;/mi&gt;&lt;mi&gt;&amp;#x3C9;&lt;/mi&gt;&lt;/mrow&gt;&lt;/mfrac&gt;&lt;/msqrt&gt;&lt;/math&gt;&quot;,&quot;origin&quot;:&quot;MathType Legacy&quot;,&quot;version&quot;:&quot;v3.17.2&quot;}" title="G subscript L P end subscript open parentheses omega close parentheses equals fraction numerator 1 minus a over denominator 2 end fraction square root of fraction numerator 1 plus cos omega over denominator 1 plus a squared minus 2 a cos omega end fraction end r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G&lt;/mi&gt;&lt;mrow&gt;&lt;mi&gt;L&lt;/mi&gt;&lt;mi&gt;P&lt;/mi&gt;&lt;/mrow&gt;&lt;/msub&gt;&lt;mfenced&gt;&lt;mi&gt;&amp;#x3C9;&lt;/mi&gt;&lt;/mfenced&gt;&lt;mo&gt;=&lt;/mo&gt;&lt;mfrac&gt;&lt;mrow&gt;&lt;mn&gt;1&lt;/mn&gt;&lt;mo&gt;-&lt;/mo&gt;&lt;mi&gt;a&lt;/mi&gt;&lt;/mrow&gt;&lt;mn&gt;2&lt;/mn&gt;&lt;/mfrac&gt;&lt;msqrt&gt;&lt;mfrac&gt;&lt;mrow&gt;&lt;mn&gt;1&lt;/mn&gt;&lt;mo&gt;+&lt;/mo&gt;&lt;mi&gt;cos&lt;/mi&gt;&lt;mi&gt;&amp;#x3C9;&lt;/mi&gt;&lt;/mrow&gt;&lt;mrow&gt;&lt;mn&gt;1&lt;/mn&gt;&lt;mo&gt;+&lt;/mo&gt;&lt;msup&gt;&lt;mi&gt;a&lt;/mi&gt;&lt;mn&gt;2&lt;/mn&gt;&lt;/msup&gt;&lt;mo&gt;-&lt;/mo&gt;&lt;mn&gt;2&lt;/mn&gt;&lt;mi&gt;a&lt;/mi&gt;&lt;mi&gt;cos&lt;/mi&gt;&lt;mi&gt;&amp;#x3C9;&lt;/mi&gt;&lt;/mrow&gt;&lt;/mfrac&gt;&lt;/msqrt&gt;&lt;/math&gt;&quot;,&quot;origin&quot;:&quot;MathType Legacy&quot;,&quot;version&quot;:&quot;v3.17.2&quot;}" title="G subscript L P end subscript open parentheses omega close parentheses equals fraction numerator 1 minus a over denominator 2 end fraction square root of fraction numerator 1 plus cos omega over denominator 1 plus a squared minus 2 a cos omega end fraction end root"/>
                    <pic:cNvPicPr/>
                  </pic:nvPicPr>
                  <pic:blipFill>
                    <a:blip r:embed="rId204" cstate="print">
                      <a:extLst>
                        <a:ext uri="{28A0092B-C50C-407E-A947-70E740481C1C}">
                          <a14:useLocalDpi xmlns:a14="http://schemas.microsoft.com/office/drawing/2010/main" val="0"/>
                        </a:ext>
                      </a:extLst>
                    </a:blip>
                    <a:stretch>
                      <a:fillRect/>
                    </a:stretch>
                  </pic:blipFill>
                  <pic:spPr>
                    <a:xfrm>
                      <a:off x="0" y="0"/>
                      <a:ext cx="2381504" cy="520192"/>
                    </a:xfrm>
                    <a:prstGeom prst="rect">
                      <a:avLst/>
                    </a:prstGeom>
                  </pic:spPr>
                </pic:pic>
              </a:graphicData>
            </a:graphic>
          </wp:inline>
        </w:drawing>
      </w:r>
    </w:p>
    <w:p w:rsidR="00005D2B" w:rsidRDefault="00005D2B" w:rsidP="00D217BC">
      <w:pPr>
        <w:jc w:val="center"/>
      </w:pPr>
      <w:r>
        <w:rPr>
          <w:noProof/>
          <w:position w:val="-26"/>
        </w:rPr>
        <w:drawing>
          <wp:inline distT="0" distB="0" distL="0" distR="0" wp14:anchorId="012E0101" wp14:editId="5CE927A1">
            <wp:extent cx="2227072" cy="402336"/>
            <wp:effectExtent l="0" t="0" r="0" b="0"/>
            <wp:docPr id="235399705" name="Picture 235399705" descr="{&quot;mathml&quot;:&quot;&lt;math style=\&quot;font-family:stix;font-size:12px;\&quot; xmlns=\&quot;http://www.w3.org/1998/Math/MathML\&quot;&gt;&lt;mi&gt;&amp;#x3A6;&lt;/mi&gt;&lt;mfenced&gt;&lt;mi&gt;&amp;#x3C9;&lt;/mi&gt;&lt;/mfenced&gt;&lt;mo&gt;=&lt;/mo&gt;&lt;mo&gt;-&lt;/mo&gt;&lt;msup&gt;&lt;mi&gt;tan&lt;/mi&gt;&lt;mrow&gt;&lt;mo&gt;-&lt;/mo&gt;&lt;mn&gt;1&lt;/mn&gt;&lt;/mrow&gt;&lt;/msup&gt;&lt;mfenced open=\&quot;[\&quot; close=\&quot;]\&quot;&gt;&lt;mrow&gt;&lt;mfrac&gt;&lt;mrow&gt;&lt;mn&gt;1&lt;/mn&gt;&lt;mo&gt;+&lt;/mo&gt;&lt;mi&gt;a&lt;/mi&gt;&lt;/mrow&gt;&lt;mrow&gt;&lt;mn&gt;1&lt;/mn&gt;&lt;mo&gt;-&lt;/mo&gt;&lt;mi&gt;a&lt;/mi&gt;&lt;/mrow&gt;&lt;/mfrac&gt;&lt;mfrac&gt;&lt;mrow&gt;&lt;mi&gt;sin&lt;/mi&gt;&lt;mi&gt;&amp;#x3C9;&lt;/mi&gt;&lt;/mrow&gt;&lt;mrow&gt;&lt;mn&gt;1&lt;/mn&gt;&lt;mo&gt;+&lt;/mo&gt;&lt;mi&gt;cos&lt;/mi&gt;&lt;mi&gt;&amp;#x3C9;&lt;/mi&gt;&lt;/mrow&gt;&lt;/mfrac&gt;&lt;/mrow&gt;&lt;/mfenced&gt;&lt;/math&gt;&quot;,&quot;origin&quot;:&quot;MathType Legacy&quot;,&quot;version&quot;:&quot;v3.17.2&quot;}" title="capital phi open parentheses omega close parentheses equals negative tan to the power of negative 1 end exponent open square brackets fraction numerator 1 plus a over denominator 1 minus a end fraction fraction numerator sin omega over denominator 1 plus cos omega end fraction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amp;#x3A6;&lt;/mi&gt;&lt;mfenced&gt;&lt;mi&gt;&amp;#x3C9;&lt;/mi&gt;&lt;/mfenced&gt;&lt;mo&gt;=&lt;/mo&gt;&lt;mo&gt;-&lt;/mo&gt;&lt;msup&gt;&lt;mi&gt;tan&lt;/mi&gt;&lt;mrow&gt;&lt;mo&gt;-&lt;/mo&gt;&lt;mn&gt;1&lt;/mn&gt;&lt;/mrow&gt;&lt;/msup&gt;&lt;mfenced open=\&quot;[\&quot; close=\&quot;]\&quot;&gt;&lt;mrow&gt;&lt;mfrac&gt;&lt;mrow&gt;&lt;mn&gt;1&lt;/mn&gt;&lt;mo&gt;+&lt;/mo&gt;&lt;mi&gt;a&lt;/mi&gt;&lt;/mrow&gt;&lt;mrow&gt;&lt;mn&gt;1&lt;/mn&gt;&lt;mo&gt;-&lt;/mo&gt;&lt;mi&gt;a&lt;/mi&gt;&lt;/mrow&gt;&lt;/mfrac&gt;&lt;mfrac&gt;&lt;mrow&gt;&lt;mi&gt;sin&lt;/mi&gt;&lt;mi&gt;&amp;#x3C9;&lt;/mi&gt;&lt;/mrow&gt;&lt;mrow&gt;&lt;mn&gt;1&lt;/mn&gt;&lt;mo&gt;+&lt;/mo&gt;&lt;mi&gt;cos&lt;/mi&gt;&lt;mi&gt;&amp;#x3C9;&lt;/mi&gt;&lt;/mrow&gt;&lt;/mfrac&gt;&lt;/mrow&gt;&lt;/mfenced&gt;&lt;/math&gt;&quot;,&quot;origin&quot;:&quot;MathType Legacy&quot;,&quot;version&quot;:&quot;v3.17.2&quot;}" title="capital phi open parentheses omega close parentheses equals negative tan to the power of negative 1 end exponent open square brackets fraction numerator 1 plus a over denominator 1 minus a end fraction fraction numerator sin omega over denominator 1 plus cos omega end fraction close square brackets"/>
                    <pic:cNvPicPr/>
                  </pic:nvPicPr>
                  <pic:blipFill>
                    <a:blip r:embed="rId205" cstate="print">
                      <a:extLst>
                        <a:ext uri="{28A0092B-C50C-407E-A947-70E740481C1C}">
                          <a14:useLocalDpi xmlns:a14="http://schemas.microsoft.com/office/drawing/2010/main" val="0"/>
                        </a:ext>
                      </a:extLst>
                    </a:blip>
                    <a:stretch>
                      <a:fillRect/>
                    </a:stretch>
                  </pic:blipFill>
                  <pic:spPr>
                    <a:xfrm>
                      <a:off x="0" y="0"/>
                      <a:ext cx="2227072" cy="402336"/>
                    </a:xfrm>
                    <a:prstGeom prst="rect">
                      <a:avLst/>
                    </a:prstGeom>
                  </pic:spPr>
                </pic:pic>
              </a:graphicData>
            </a:graphic>
          </wp:inline>
        </w:drawing>
      </w:r>
    </w:p>
    <w:p w:rsidR="00005D2B" w:rsidRDefault="00005D2B" w:rsidP="00D217BC">
      <w:pPr>
        <w:jc w:val="center"/>
      </w:pPr>
    </w:p>
    <w:p w:rsidR="00005D2B" w:rsidRDefault="00005D2B" w:rsidP="00D217BC">
      <w:r>
        <w:t>Has zero at z=-1, w=pi, and a pole at z=a.  For HPF, want H=0 at 0 and H=1 at pi, hence g= and b=-1</w:t>
      </w:r>
    </w:p>
    <w:p w:rsidR="00005D2B" w:rsidRDefault="00005D2B" w:rsidP="00D217BC"/>
    <w:p w:rsidR="00005D2B" w:rsidRDefault="00005D2B" w:rsidP="00D217BC">
      <w:r>
        <w:rPr>
          <w:noProof/>
          <w:position w:val="-21"/>
        </w:rPr>
        <w:drawing>
          <wp:inline distT="0" distB="0" distL="0" distR="0" wp14:anchorId="77A22207" wp14:editId="22006A58">
            <wp:extent cx="786384" cy="351536"/>
            <wp:effectExtent l="0" t="0" r="0" b="0"/>
            <wp:docPr id="1842969075" name="Picture 1842969075" descr="{&quot;mathml&quot;:&quot;&lt;math style=\&quot;font-family:stix;font-size:12px;\&quot; xmlns=\&quot;http://www.w3.org/1998/Math/MathML\&quot;&gt;&lt;msub&gt;&lt;mi&gt;g&lt;/mi&gt;&lt;mrow&gt;&lt;mi&gt;H&lt;/mi&gt;&lt;mi&gt;P&lt;/mi&gt;&lt;/mrow&gt;&lt;/msub&gt;&lt;mo&gt;=&lt;/mo&gt;&lt;mfrac&gt;&lt;mrow&gt;&lt;mn&gt;1&lt;/mn&gt;&lt;mo&gt;+&lt;/mo&gt;&lt;mi&gt;a&lt;/mi&gt;&lt;/mrow&gt;&lt;mn&gt;2&lt;/mn&gt;&lt;/mfrac&gt;&lt;/math&gt;&quot;,&quot;origin&quot;:&quot;MathType Legacy&quot;,&quot;version&quot;:&quot;v3.17.2&quot;}" title="g subscript H P end subscript equals fraction numerator 1 plus a over denominator 2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g&lt;/mi&gt;&lt;mrow&gt;&lt;mi&gt;H&lt;/mi&gt;&lt;mi&gt;P&lt;/mi&gt;&lt;/mrow&gt;&lt;/msub&gt;&lt;mo&gt;=&lt;/mo&gt;&lt;mfrac&gt;&lt;mrow&gt;&lt;mn&gt;1&lt;/mn&gt;&lt;mo&gt;+&lt;/mo&gt;&lt;mi&gt;a&lt;/mi&gt;&lt;/mrow&gt;&lt;mn&gt;2&lt;/mn&gt;&lt;/mfrac&gt;&lt;/math&gt;&quot;,&quot;origin&quot;:&quot;MathType Legacy&quot;,&quot;version&quot;:&quot;v3.17.2&quot;}" title="g subscript H P end subscript equals fraction numerator 1 plus a over denominator 2 end fraction"/>
                    <pic:cNvPicPr/>
                  </pic:nvPicPr>
                  <pic:blipFill>
                    <a:blip r:embed="rId206" cstate="print">
                      <a:extLst>
                        <a:ext uri="{28A0092B-C50C-407E-A947-70E740481C1C}">
                          <a14:useLocalDpi xmlns:a14="http://schemas.microsoft.com/office/drawing/2010/main" val="0"/>
                        </a:ext>
                      </a:extLst>
                    </a:blip>
                    <a:stretch>
                      <a:fillRect/>
                    </a:stretch>
                  </pic:blipFill>
                  <pic:spPr>
                    <a:xfrm>
                      <a:off x="0" y="0"/>
                      <a:ext cx="786384" cy="351536"/>
                    </a:xfrm>
                    <a:prstGeom prst="rect">
                      <a:avLst/>
                    </a:prstGeom>
                  </pic:spPr>
                </pic:pic>
              </a:graphicData>
            </a:graphic>
          </wp:inline>
        </w:drawing>
      </w:r>
    </w:p>
    <w:p w:rsidR="00005D2B" w:rsidRDefault="00005D2B" w:rsidP="00D217BC"/>
    <w:p w:rsidR="00005D2B" w:rsidRDefault="00005D2B" w:rsidP="00D217BC">
      <w:pPr>
        <w:jc w:val="center"/>
      </w:pPr>
    </w:p>
    <w:p w:rsidR="00005D2B" w:rsidRDefault="00005D2B" w:rsidP="00D217BC">
      <w:pPr>
        <w:jc w:val="center"/>
      </w:pPr>
      <w:r>
        <w:rPr>
          <w:noProof/>
          <w:position w:val="-24"/>
        </w:rPr>
        <w:drawing>
          <wp:inline distT="0" distB="0" distL="0" distR="0" wp14:anchorId="04FC78EE" wp14:editId="64B7F676">
            <wp:extent cx="1702816" cy="392176"/>
            <wp:effectExtent l="0" t="0" r="0" b="0"/>
            <wp:docPr id="959328413" name="Picture 959328413" descr="{&quot;mathml&quot;:&quot;&lt;math style=\&quot;font-family:stix;font-size:12px;\&quot; xmlns=\&quot;http://www.w3.org/1998/Math/MathML\&quot;&gt;&lt;msub&gt;&lt;mi&gt;H&lt;/mi&gt;&lt;mrow&gt;&lt;mi&gt;H&lt;/mi&gt;&lt;mi&gt;P&lt;/mi&gt;&lt;/mrow&gt;&lt;/msub&gt;&lt;mfenced&gt;&lt;mi&gt;z&lt;/mi&gt;&lt;/mfenced&gt;&lt;mo&gt;=&lt;/mo&gt;&lt;mfrac&gt;&lt;mrow&gt;&lt;mn&gt;1&lt;/mn&gt;&lt;mo&gt;+&lt;/mo&gt;&lt;mi&gt;a&lt;/mi&gt;&lt;/mrow&gt;&lt;mn&gt;2&lt;/mn&gt;&lt;/mfrac&gt;&lt;mfrac&gt;&lt;mrow&gt;&lt;mn&gt;1&lt;/mn&gt;&lt;mo&gt;-&lt;/mo&gt;&lt;msup&gt;&lt;mi&gt;z&lt;/mi&gt;&lt;mrow&gt;&lt;mo&gt;-&lt;/mo&gt;&lt;mn&gt;1&lt;/mn&gt;&lt;/mrow&gt;&lt;/msup&gt;&lt;/mrow&gt;&lt;mrow&gt;&lt;mn&gt;1&lt;/mn&gt;&lt;mo&gt;-&lt;/mo&gt;&lt;mi&gt;a&lt;/mi&gt;&lt;msup&gt;&lt;mi&gt;z&lt;/mi&gt;&lt;mrow&gt;&lt;mo&gt;-&lt;/mo&gt;&lt;mn&gt;1&lt;/mn&gt;&lt;/mrow&gt;&lt;/msup&gt;&lt;/mrow&gt;&lt;/mfrac&gt;&lt;/math&gt;&quot;,&quot;origin&quot;:&quot;MathType Legacy&quot;,&quot;version&quot;:&quot;v3.17.2&quot;}" title="H subscript H P end subscript open parentheses z close parentheses equals fraction numerator 1 plus a over denominator 2 end fraction fraction numerator 1 minus z to the power of negative 1 end exponent over denominator 1 minus a z to the power of negative 1 end exponent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H&lt;/mi&gt;&lt;mrow&gt;&lt;mi&gt;H&lt;/mi&gt;&lt;mi&gt;P&lt;/mi&gt;&lt;/mrow&gt;&lt;/msub&gt;&lt;mfenced&gt;&lt;mi&gt;z&lt;/mi&gt;&lt;/mfenced&gt;&lt;mo&gt;=&lt;/mo&gt;&lt;mfrac&gt;&lt;mrow&gt;&lt;mn&gt;1&lt;/mn&gt;&lt;mo&gt;+&lt;/mo&gt;&lt;mi&gt;a&lt;/mi&gt;&lt;/mrow&gt;&lt;mn&gt;2&lt;/mn&gt;&lt;/mfrac&gt;&lt;mfrac&gt;&lt;mrow&gt;&lt;mn&gt;1&lt;/mn&gt;&lt;mo&gt;-&lt;/mo&gt;&lt;msup&gt;&lt;mi&gt;z&lt;/mi&gt;&lt;mrow&gt;&lt;mo&gt;-&lt;/mo&gt;&lt;mn&gt;1&lt;/mn&gt;&lt;/mrow&gt;&lt;/msup&gt;&lt;/mrow&gt;&lt;mrow&gt;&lt;mn&gt;1&lt;/mn&gt;&lt;mo&gt;-&lt;/mo&gt;&lt;mi&gt;a&lt;/mi&gt;&lt;msup&gt;&lt;mi&gt;z&lt;/mi&gt;&lt;mrow&gt;&lt;mo&gt;-&lt;/mo&gt;&lt;mn&gt;1&lt;/mn&gt;&lt;/mrow&gt;&lt;/msup&gt;&lt;/mrow&gt;&lt;/mfrac&gt;&lt;/math&gt;&quot;,&quot;origin&quot;:&quot;MathType Legacy&quot;,&quot;version&quot;:&quot;v3.17.2&quot;}" title="H subscript H P end subscript open parentheses z close parentheses equals fraction numerator 1 plus a over denominator 2 end fraction fraction numerator 1 minus z to the power of negative 1 end exponent over denominator 1 minus a z to the power of negative 1 end exponent end fraction"/>
                    <pic:cNvPicPr/>
                  </pic:nvPicPr>
                  <pic:blipFill>
                    <a:blip r:embed="rId207" cstate="print">
                      <a:extLst>
                        <a:ext uri="{28A0092B-C50C-407E-A947-70E740481C1C}">
                          <a14:useLocalDpi xmlns:a14="http://schemas.microsoft.com/office/drawing/2010/main" val="0"/>
                        </a:ext>
                      </a:extLst>
                    </a:blip>
                    <a:stretch>
                      <a:fillRect/>
                    </a:stretch>
                  </pic:blipFill>
                  <pic:spPr>
                    <a:xfrm>
                      <a:off x="0" y="0"/>
                      <a:ext cx="1702816" cy="392176"/>
                    </a:xfrm>
                    <a:prstGeom prst="rect">
                      <a:avLst/>
                    </a:prstGeom>
                  </pic:spPr>
                </pic:pic>
              </a:graphicData>
            </a:graphic>
          </wp:inline>
        </w:drawing>
      </w:r>
    </w:p>
    <w:p w:rsidR="00005D2B" w:rsidRDefault="00005D2B" w:rsidP="00D217BC">
      <w:pPr>
        <w:jc w:val="center"/>
      </w:pPr>
      <w:r>
        <w:rPr>
          <w:noProof/>
          <w:position w:val="-34"/>
        </w:rPr>
        <w:drawing>
          <wp:inline distT="0" distB="0" distL="0" distR="0" wp14:anchorId="0076E8F5" wp14:editId="6CD3BB8B">
            <wp:extent cx="2399792" cy="520192"/>
            <wp:effectExtent l="0" t="0" r="0" b="0"/>
            <wp:docPr id="507766190" name="Picture 507766190" descr="{&quot;mathml&quot;:&quot;&lt;math style=\&quot;font-family:stix;font-size:12px;\&quot; xmlns=\&quot;http://www.w3.org/1998/Math/MathML\&quot;&gt;&lt;msub&gt;&lt;mi&gt;G&lt;/mi&gt;&lt;mrow&gt;&lt;mi&gt;H&lt;/mi&gt;&lt;mi&gt;P&lt;/mi&gt;&lt;/mrow&gt;&lt;/msub&gt;&lt;mfenced&gt;&lt;mi&gt;&amp;#x3C9;&lt;/mi&gt;&lt;/mfenced&gt;&lt;mo&gt;=&lt;/mo&gt;&lt;mfrac&gt;&lt;mrow&gt;&lt;mn&gt;1&lt;/mn&gt;&lt;mo&gt;+&lt;/mo&gt;&lt;mi&gt;a&lt;/mi&gt;&lt;/mrow&gt;&lt;mn&gt;2&lt;/mn&gt;&lt;/mfrac&gt;&lt;msqrt&gt;&lt;mfrac&gt;&lt;mrow&gt;&lt;mn&gt;1&lt;/mn&gt;&lt;mo&gt;-&lt;/mo&gt;&lt;mi&gt;cos&lt;/mi&gt;&lt;mi&gt;&amp;#x3C9;&lt;/mi&gt;&lt;/mrow&gt;&lt;mrow&gt;&lt;mn&gt;1&lt;/mn&gt;&lt;mo&gt;+&lt;/mo&gt;&lt;msup&gt;&lt;mi&gt;a&lt;/mi&gt;&lt;mn&gt;2&lt;/mn&gt;&lt;/msup&gt;&lt;mo&gt;-&lt;/mo&gt;&lt;mn&gt;2&lt;/mn&gt;&lt;mi&gt;a&lt;/mi&gt;&lt;mi&gt;cos&lt;/mi&gt;&lt;mi&gt;&amp;#x3C9;&lt;/mi&gt;&lt;/mrow&gt;&lt;/mfrac&gt;&lt;/msqrt&gt;&lt;/math&gt;&quot;,&quot;origin&quot;:&quot;MathType Legacy&quot;,&quot;version&quot;:&quot;v3.17.2&quot;}" title="G subscript H P end subscript open parentheses omega close parentheses equals fraction numerator 1 plus a over denominator 2 end fraction square root of fraction numerator 1 minus cos omega over denominator 1 plus a squared minus 2 a cos omega end fraction end r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G&lt;/mi&gt;&lt;mrow&gt;&lt;mi&gt;H&lt;/mi&gt;&lt;mi&gt;P&lt;/mi&gt;&lt;/mrow&gt;&lt;/msub&gt;&lt;mfenced&gt;&lt;mi&gt;&amp;#x3C9;&lt;/mi&gt;&lt;/mfenced&gt;&lt;mo&gt;=&lt;/mo&gt;&lt;mfrac&gt;&lt;mrow&gt;&lt;mn&gt;1&lt;/mn&gt;&lt;mo&gt;+&lt;/mo&gt;&lt;mi&gt;a&lt;/mi&gt;&lt;/mrow&gt;&lt;mn&gt;2&lt;/mn&gt;&lt;/mfrac&gt;&lt;msqrt&gt;&lt;mfrac&gt;&lt;mrow&gt;&lt;mn&gt;1&lt;/mn&gt;&lt;mo&gt;-&lt;/mo&gt;&lt;mi&gt;cos&lt;/mi&gt;&lt;mi&gt;&amp;#x3C9;&lt;/mi&gt;&lt;/mrow&gt;&lt;mrow&gt;&lt;mn&gt;1&lt;/mn&gt;&lt;mo&gt;+&lt;/mo&gt;&lt;msup&gt;&lt;mi&gt;a&lt;/mi&gt;&lt;mn&gt;2&lt;/mn&gt;&lt;/msup&gt;&lt;mo&gt;-&lt;/mo&gt;&lt;mn&gt;2&lt;/mn&gt;&lt;mi&gt;a&lt;/mi&gt;&lt;mi&gt;cos&lt;/mi&gt;&lt;mi&gt;&amp;#x3C9;&lt;/mi&gt;&lt;/mrow&gt;&lt;/mfrac&gt;&lt;/msqrt&gt;&lt;/math&gt;&quot;,&quot;origin&quot;:&quot;MathType Legacy&quot;,&quot;version&quot;:&quot;v3.17.2&quot;}" title="G subscript H P end subscript open parentheses omega close parentheses equals fraction numerator 1 plus a over denominator 2 end fraction square root of fraction numerator 1 minus cos omega over denominator 1 plus a squared minus 2 a cos omega end fraction end root"/>
                    <pic:cNvPicPr/>
                  </pic:nvPicPr>
                  <pic:blipFill>
                    <a:blip r:embed="rId208" cstate="print">
                      <a:extLst>
                        <a:ext uri="{28A0092B-C50C-407E-A947-70E740481C1C}">
                          <a14:useLocalDpi xmlns:a14="http://schemas.microsoft.com/office/drawing/2010/main" val="0"/>
                        </a:ext>
                      </a:extLst>
                    </a:blip>
                    <a:stretch>
                      <a:fillRect/>
                    </a:stretch>
                  </pic:blipFill>
                  <pic:spPr>
                    <a:xfrm>
                      <a:off x="0" y="0"/>
                      <a:ext cx="2399792" cy="520192"/>
                    </a:xfrm>
                    <a:prstGeom prst="rect">
                      <a:avLst/>
                    </a:prstGeom>
                  </pic:spPr>
                </pic:pic>
              </a:graphicData>
            </a:graphic>
          </wp:inline>
        </w:drawing>
      </w:r>
    </w:p>
    <w:p w:rsidR="00005D2B" w:rsidRDefault="00005D2B" w:rsidP="00D217BC">
      <w:pPr>
        <w:jc w:val="center"/>
      </w:pPr>
      <w:r>
        <w:rPr>
          <w:noProof/>
          <w:position w:val="-26"/>
        </w:rPr>
        <w:drawing>
          <wp:inline distT="0" distB="0" distL="0" distR="0" wp14:anchorId="11CEBAB6" wp14:editId="42DD96AF">
            <wp:extent cx="2237232" cy="402336"/>
            <wp:effectExtent l="0" t="0" r="0" b="0"/>
            <wp:docPr id="1862894877" name="Picture 1862894877" descr="{&quot;mathml&quot;:&quot;&lt;math style=\&quot;font-family:stix;font-size:12px;\&quot; xmlns=\&quot;http://www.w3.org/1998/Math/MathML\&quot;&gt;&lt;msub&gt;&lt;mi&gt;&amp;#x3A6;&lt;/mi&gt;&lt;mrow&gt;&lt;mi&gt;H&lt;/mi&gt;&lt;mi&gt;P&lt;/mi&gt;&lt;/mrow&gt;&lt;/msub&gt;&lt;mfenced&gt;&lt;mi&gt;&amp;#x3C9;&lt;/mi&gt;&lt;/mfenced&gt;&lt;mo&gt;=&lt;/mo&gt;&lt;msup&gt;&lt;mi&gt;tan&lt;/mi&gt;&lt;mrow&gt;&lt;mo&gt;-&lt;/mo&gt;&lt;mn&gt;1&lt;/mn&gt;&lt;/mrow&gt;&lt;/msup&gt;&lt;mfenced open=\&quot;[\&quot; close=\&quot;]\&quot;&gt;&lt;mrow&gt;&lt;mfrac&gt;&lt;mrow&gt;&lt;mn&gt;1&lt;/mn&gt;&lt;mo&gt;-&lt;/mo&gt;&lt;mi&gt;a&lt;/mi&gt;&lt;/mrow&gt;&lt;mrow&gt;&lt;mn&gt;1&lt;/mn&gt;&lt;mo&gt;+&lt;/mo&gt;&lt;mi&gt;a&lt;/mi&gt;&lt;/mrow&gt;&lt;/mfrac&gt;&lt;mfrac&gt;&lt;mrow&gt;&lt;mi&gt;sin&lt;/mi&gt;&lt;mi&gt;&amp;#x3C9;&lt;/mi&gt;&lt;/mrow&gt;&lt;mrow&gt;&lt;mn&gt;1&lt;/mn&gt;&lt;mo&gt;-&lt;/mo&gt;&lt;mi&gt;cos&lt;/mi&gt;&lt;mi&gt;&amp;#x3C9;&lt;/mi&gt;&lt;/mrow&gt;&lt;/mfrac&gt;&lt;/mrow&gt;&lt;/mfenced&gt;&lt;/math&gt;&quot;,&quot;origin&quot;:&quot;MathType Legacy&quot;,&quot;version&quot;:&quot;v3.17.2&quot;}" title="capital phi subscript H P end subscript open parentheses omega close parentheses equals tan to the power of negative 1 end exponent open square brackets fraction numerator 1 minus a over denominator 1 plus a end fraction fraction numerator sin omega over denominator 1 minus cos omega end fraction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amp;#x3A6;&lt;/mi&gt;&lt;mrow&gt;&lt;mi&gt;H&lt;/mi&gt;&lt;mi&gt;P&lt;/mi&gt;&lt;/mrow&gt;&lt;/msub&gt;&lt;mfenced&gt;&lt;mi&gt;&amp;#x3C9;&lt;/mi&gt;&lt;/mfenced&gt;&lt;mo&gt;=&lt;/mo&gt;&lt;msup&gt;&lt;mi&gt;tan&lt;/mi&gt;&lt;mrow&gt;&lt;mo&gt;-&lt;/mo&gt;&lt;mn&gt;1&lt;/mn&gt;&lt;/mrow&gt;&lt;/msup&gt;&lt;mfenced open=\&quot;[\&quot; close=\&quot;]\&quot;&gt;&lt;mrow&gt;&lt;mfrac&gt;&lt;mrow&gt;&lt;mn&gt;1&lt;/mn&gt;&lt;mo&gt;-&lt;/mo&gt;&lt;mi&gt;a&lt;/mi&gt;&lt;/mrow&gt;&lt;mrow&gt;&lt;mn&gt;1&lt;/mn&gt;&lt;mo&gt;+&lt;/mo&gt;&lt;mi&gt;a&lt;/mi&gt;&lt;/mrow&gt;&lt;/mfrac&gt;&lt;mfrac&gt;&lt;mrow&gt;&lt;mi&gt;sin&lt;/mi&gt;&lt;mi&gt;&amp;#x3C9;&lt;/mi&gt;&lt;/mrow&gt;&lt;mrow&gt;&lt;mn&gt;1&lt;/mn&gt;&lt;mo&gt;-&lt;/mo&gt;&lt;mi&gt;cos&lt;/mi&gt;&lt;mi&gt;&amp;#x3C9;&lt;/mi&gt;&lt;/mrow&gt;&lt;/mfrac&gt;&lt;/mrow&gt;&lt;/mfenced&gt;&lt;/math&gt;&quot;,&quot;origin&quot;:&quot;MathType Legacy&quot;,&quot;version&quot;:&quot;v3.17.2&quot;}" title="capital phi subscript H P end subscript open parentheses omega close parentheses equals tan to the power of negative 1 end exponent open square brackets fraction numerator 1 minus a over denominator 1 plus a end fraction fraction numerator sin omega over denominator 1 minus cos omega end fraction close square brackets"/>
                    <pic:cNvPicPr/>
                  </pic:nvPicPr>
                  <pic:blipFill>
                    <a:blip r:embed="rId209" cstate="print">
                      <a:extLst>
                        <a:ext uri="{28A0092B-C50C-407E-A947-70E740481C1C}">
                          <a14:useLocalDpi xmlns:a14="http://schemas.microsoft.com/office/drawing/2010/main" val="0"/>
                        </a:ext>
                      </a:extLst>
                    </a:blip>
                    <a:stretch>
                      <a:fillRect/>
                    </a:stretch>
                  </pic:blipFill>
                  <pic:spPr>
                    <a:xfrm>
                      <a:off x="0" y="0"/>
                      <a:ext cx="2237232" cy="402336"/>
                    </a:xfrm>
                    <a:prstGeom prst="rect">
                      <a:avLst/>
                    </a:prstGeom>
                  </pic:spPr>
                </pic:pic>
              </a:graphicData>
            </a:graphic>
          </wp:inline>
        </w:drawing>
      </w:r>
    </w:p>
    <w:p w:rsidR="00005D2B" w:rsidRDefault="00005D2B" w:rsidP="00D217BC">
      <w:r>
        <w:t>Has zero z=1, w=0, and a pole at z=a.</w:t>
      </w:r>
    </w:p>
    <w:p w:rsidR="00005D2B" w:rsidRDefault="00005D2B" w:rsidP="00D217BC">
      <w:pPr>
        <w:jc w:val="center"/>
      </w:pPr>
    </w:p>
    <w:p w:rsidR="00005D2B" w:rsidRDefault="00005D2B" w:rsidP="00D217BC">
      <w:pPr>
        <w:jc w:val="center"/>
      </w:pPr>
      <w:r>
        <w:t>The 3db bandwidth for both is  cos wc = 2a/(1+a^2)</w:t>
      </w:r>
      <w:r w:rsidRPr="005641F4">
        <w:rPr>
          <w:noProof/>
        </w:rPr>
        <w:t xml:space="preserve"> </w:t>
      </w:r>
      <w:r w:rsidRPr="005641F4">
        <w:rPr>
          <w:noProof/>
        </w:rPr>
        <w:drawing>
          <wp:inline distT="0" distB="0" distL="0" distR="0" wp14:anchorId="49EA84C0" wp14:editId="44F39709">
            <wp:extent cx="5943600" cy="4457700"/>
            <wp:effectExtent l="0" t="0" r="0" b="0"/>
            <wp:docPr id="1446910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10577" name=""/>
                    <pic:cNvPicPr/>
                  </pic:nvPicPr>
                  <pic:blipFill>
                    <a:blip r:embed="rId210"/>
                    <a:stretch>
                      <a:fillRect/>
                    </a:stretch>
                  </pic:blipFill>
                  <pic:spPr>
                    <a:xfrm>
                      <a:off x="0" y="0"/>
                      <a:ext cx="5943600" cy="4457700"/>
                    </a:xfrm>
                    <a:prstGeom prst="rect">
                      <a:avLst/>
                    </a:prstGeom>
                  </pic:spPr>
                </pic:pic>
              </a:graphicData>
            </a:graphic>
          </wp:inline>
        </w:drawing>
      </w:r>
      <w:r w:rsidRPr="005641F4">
        <w:rPr>
          <w:noProof/>
        </w:rPr>
        <w:t xml:space="preserve"> </w:t>
      </w:r>
      <w:r w:rsidRPr="005641F4">
        <w:rPr>
          <w:noProof/>
        </w:rPr>
        <w:drawing>
          <wp:inline distT="0" distB="0" distL="0" distR="0" wp14:anchorId="4FF61394" wp14:editId="2E59F068">
            <wp:extent cx="5943600" cy="4457700"/>
            <wp:effectExtent l="0" t="0" r="0" b="0"/>
            <wp:docPr id="1840333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333763" name=""/>
                    <pic:cNvPicPr/>
                  </pic:nvPicPr>
                  <pic:blipFill>
                    <a:blip r:embed="rId211"/>
                    <a:stretch>
                      <a:fillRect/>
                    </a:stretch>
                  </pic:blipFill>
                  <pic:spPr>
                    <a:xfrm>
                      <a:off x="0" y="0"/>
                      <a:ext cx="5943600" cy="4457700"/>
                    </a:xfrm>
                    <a:prstGeom prst="rect">
                      <a:avLst/>
                    </a:prstGeom>
                  </pic:spPr>
                </pic:pic>
              </a:graphicData>
            </a:graphic>
          </wp:inline>
        </w:drawing>
      </w:r>
      <w:r w:rsidRPr="005641F4">
        <w:rPr>
          <w:noProof/>
        </w:rPr>
        <w:drawing>
          <wp:inline distT="0" distB="0" distL="0" distR="0" wp14:anchorId="4B687EE0" wp14:editId="02D840F4">
            <wp:extent cx="5943600" cy="4457700"/>
            <wp:effectExtent l="0" t="0" r="0" b="0"/>
            <wp:docPr id="1609018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018589" name=""/>
                    <pic:cNvPicPr/>
                  </pic:nvPicPr>
                  <pic:blipFill>
                    <a:blip r:embed="rId212"/>
                    <a:stretch>
                      <a:fillRect/>
                    </a:stretch>
                  </pic:blipFill>
                  <pic:spPr>
                    <a:xfrm>
                      <a:off x="0" y="0"/>
                      <a:ext cx="5943600" cy="4457700"/>
                    </a:xfrm>
                    <a:prstGeom prst="rect">
                      <a:avLst/>
                    </a:prstGeom>
                  </pic:spPr>
                </pic:pic>
              </a:graphicData>
            </a:graphic>
          </wp:inline>
        </w:drawing>
      </w:r>
    </w:p>
    <w:p w:rsidR="00005D2B" w:rsidRDefault="00005D2B" w:rsidP="00D217BC">
      <w:pPr>
        <w:jc w:val="center"/>
      </w:pPr>
      <w:r w:rsidRPr="005641F4">
        <w:rPr>
          <w:noProof/>
        </w:rPr>
        <w:drawing>
          <wp:inline distT="0" distB="0" distL="0" distR="0" wp14:anchorId="3D40817F" wp14:editId="6EB4A919">
            <wp:extent cx="5943600" cy="4457700"/>
            <wp:effectExtent l="0" t="0" r="0" b="0"/>
            <wp:docPr id="804744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744246" name=""/>
                    <pic:cNvPicPr/>
                  </pic:nvPicPr>
                  <pic:blipFill>
                    <a:blip r:embed="rId213"/>
                    <a:stretch>
                      <a:fillRect/>
                    </a:stretch>
                  </pic:blipFill>
                  <pic:spPr>
                    <a:xfrm>
                      <a:off x="0" y="0"/>
                      <a:ext cx="5943600" cy="4457700"/>
                    </a:xfrm>
                    <a:prstGeom prst="rect">
                      <a:avLst/>
                    </a:prstGeom>
                  </pic:spPr>
                </pic:pic>
              </a:graphicData>
            </a:graphic>
          </wp:inline>
        </w:drawing>
      </w:r>
    </w:p>
    <w:p w:rsidR="00005D2B" w:rsidRDefault="00005D2B" w:rsidP="00D217BC">
      <w:pPr>
        <w:jc w:val="center"/>
      </w:pPr>
    </w:p>
    <w:p w:rsidR="00005D2B" w:rsidRDefault="00005D2B" w:rsidP="000A67A8">
      <w:pPr>
        <w:pStyle w:val="Heading4"/>
      </w:pPr>
      <w:r>
        <w:t>Pole zero characterization</w:t>
      </w:r>
    </w:p>
    <w:p w:rsidR="00005D2B" w:rsidRDefault="00005D2B" w:rsidP="00D217BC"/>
    <w:p w:rsidR="00005D2B" w:rsidRPr="00A84DD1" w:rsidRDefault="00005D2B" w:rsidP="00D217BC"/>
    <w:p w:rsidR="00005D2B" w:rsidRPr="00991DAA" w:rsidRDefault="00005D2B" w:rsidP="00D217BC">
      <w:pPr>
        <w:pStyle w:val="Heading3"/>
      </w:pPr>
      <w:bookmarkStart w:id="131" w:name="_Toc209776425"/>
      <w:bookmarkStart w:id="132" w:name="_Toc209776947"/>
      <w:bookmarkStart w:id="133" w:name="_Toc209781718"/>
      <w:bookmarkStart w:id="134" w:name="_Toc209787458"/>
      <w:bookmarkStart w:id="135" w:name="_Toc229857090"/>
      <w:bookmarkStart w:id="136" w:name="_Toc229926144"/>
      <w:r w:rsidRPr="00991DAA">
        <w:t>Response to Monochromatic Sinusoid</w:t>
      </w:r>
      <w:bookmarkEnd w:id="118"/>
      <w:bookmarkEnd w:id="131"/>
      <w:bookmarkEnd w:id="132"/>
      <w:bookmarkEnd w:id="133"/>
      <w:bookmarkEnd w:id="134"/>
      <w:bookmarkEnd w:id="135"/>
      <w:bookmarkEnd w:id="136"/>
    </w:p>
    <w:p w:rsidR="00005D2B" w:rsidRPr="00FF350B" w:rsidRDefault="00005D2B" w:rsidP="00D217BC"/>
    <w:p w:rsidR="00005D2B" w:rsidRPr="00FF350B" w:rsidRDefault="00005D2B" w:rsidP="00D217BC">
      <w:r w:rsidRPr="00FF350B">
        <w:t xml:space="preserve">For LTI systems if the input is an eigenfunction of the form </w:t>
      </w:r>
      <w:r w:rsidRPr="00FF350B">
        <w:rPr>
          <w:noProof/>
          <w:position w:val="-10"/>
        </w:rPr>
        <w:drawing>
          <wp:inline distT="0" distB="0" distL="0" distR="0" wp14:anchorId="23C80B43" wp14:editId="4C64C176">
            <wp:extent cx="581025" cy="228600"/>
            <wp:effectExtent l="0" t="0" r="9525" b="0"/>
            <wp:docPr id="594684471" name="Picture 594684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214" cstate="print">
                      <a:extLst>
                        <a:ext uri="{28A0092B-C50C-407E-A947-70E740481C1C}">
                          <a14:useLocalDpi xmlns:a14="http://schemas.microsoft.com/office/drawing/2010/main" val="0"/>
                        </a:ext>
                      </a:extLst>
                    </a:blip>
                    <a:srcRect/>
                    <a:stretch>
                      <a:fillRect/>
                    </a:stretch>
                  </pic:blipFill>
                  <pic:spPr bwMode="auto">
                    <a:xfrm>
                      <a:off x="0" y="0"/>
                      <a:ext cx="581025" cy="228600"/>
                    </a:xfrm>
                    <a:prstGeom prst="rect">
                      <a:avLst/>
                    </a:prstGeom>
                    <a:noFill/>
                    <a:ln>
                      <a:noFill/>
                    </a:ln>
                  </pic:spPr>
                </pic:pic>
              </a:graphicData>
            </a:graphic>
          </wp:inline>
        </w:drawing>
      </w:r>
      <w:r w:rsidRPr="00FF350B">
        <w:t xml:space="preserve"> then the transfer function </w:t>
      </w:r>
      <w:r w:rsidRPr="00FF350B">
        <w:rPr>
          <w:noProof/>
          <w:position w:val="-10"/>
        </w:rPr>
        <w:drawing>
          <wp:inline distT="0" distB="0" distL="0" distR="0" wp14:anchorId="505EA794" wp14:editId="5A4FBF31">
            <wp:extent cx="371475" cy="200025"/>
            <wp:effectExtent l="0" t="0" r="9525" b="9525"/>
            <wp:docPr id="127852728" name="Picture 127852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215" cstate="print">
                      <a:extLst>
                        <a:ext uri="{28A0092B-C50C-407E-A947-70E740481C1C}">
                          <a14:useLocalDpi xmlns:a14="http://schemas.microsoft.com/office/drawing/2010/main" val="0"/>
                        </a:ext>
                      </a:extLst>
                    </a:blip>
                    <a:srcRect/>
                    <a:stretch>
                      <a:fillRect/>
                    </a:stretch>
                  </pic:blipFill>
                  <pic:spPr bwMode="auto">
                    <a:xfrm>
                      <a:off x="0" y="0"/>
                      <a:ext cx="371475" cy="200025"/>
                    </a:xfrm>
                    <a:prstGeom prst="rect">
                      <a:avLst/>
                    </a:prstGeom>
                    <a:noFill/>
                    <a:ln>
                      <a:noFill/>
                    </a:ln>
                  </pic:spPr>
                </pic:pic>
              </a:graphicData>
            </a:graphic>
          </wp:inline>
        </w:drawing>
      </w:r>
      <w:r w:rsidRPr="00FF350B">
        <w:t xml:space="preserve"> is the eigenvalue and the output </w:t>
      </w:r>
      <w:r w:rsidRPr="00FF350B">
        <w:rPr>
          <w:noProof/>
          <w:position w:val="-10"/>
        </w:rPr>
        <w:drawing>
          <wp:inline distT="0" distB="0" distL="0" distR="0" wp14:anchorId="4066A041" wp14:editId="3C1EB534">
            <wp:extent cx="1114425" cy="200025"/>
            <wp:effectExtent l="0" t="0" r="9525" b="9525"/>
            <wp:docPr id="134060842" name="Picture 134060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216" cstate="print">
                      <a:extLst>
                        <a:ext uri="{28A0092B-C50C-407E-A947-70E740481C1C}">
                          <a14:useLocalDpi xmlns:a14="http://schemas.microsoft.com/office/drawing/2010/main" val="0"/>
                        </a:ext>
                      </a:extLst>
                    </a:blip>
                    <a:srcRect/>
                    <a:stretch>
                      <a:fillRect/>
                    </a:stretch>
                  </pic:blipFill>
                  <pic:spPr bwMode="auto">
                    <a:xfrm>
                      <a:off x="0" y="0"/>
                      <a:ext cx="1114425" cy="200025"/>
                    </a:xfrm>
                    <a:prstGeom prst="rect">
                      <a:avLst/>
                    </a:prstGeom>
                    <a:noFill/>
                    <a:ln>
                      <a:noFill/>
                    </a:ln>
                  </pic:spPr>
                </pic:pic>
              </a:graphicData>
            </a:graphic>
          </wp:inline>
        </w:drawing>
      </w:r>
      <w:r w:rsidRPr="00FF350B">
        <w:t xml:space="preserve"> is</w:t>
      </w:r>
    </w:p>
    <w:p w:rsidR="00005D2B" w:rsidRPr="00FF350B" w:rsidRDefault="00005D2B" w:rsidP="00D217BC"/>
    <w:p w:rsidR="00005D2B" w:rsidRPr="00FF350B" w:rsidRDefault="00005D2B" w:rsidP="00D217BC">
      <w:pPr>
        <w:tabs>
          <w:tab w:val="center" w:pos="4320"/>
          <w:tab w:val="right" w:pos="8640"/>
        </w:tabs>
      </w:pPr>
      <w:r w:rsidRPr="00FF350B">
        <w:tab/>
      </w:r>
      <w:r w:rsidRPr="00FF350B">
        <w:rPr>
          <w:noProof/>
          <w:position w:val="-10"/>
        </w:rPr>
        <w:drawing>
          <wp:inline distT="0" distB="0" distL="0" distR="0" wp14:anchorId="011A72B2" wp14:editId="6EAED23B">
            <wp:extent cx="914400" cy="228600"/>
            <wp:effectExtent l="0" t="0" r="0" b="0"/>
            <wp:docPr id="1934771251" name="Picture 1934771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217" cstate="print">
                      <a:extLst>
                        <a:ext uri="{28A0092B-C50C-407E-A947-70E740481C1C}">
                          <a14:useLocalDpi xmlns:a14="http://schemas.microsoft.com/office/drawing/2010/main" val="0"/>
                        </a:ext>
                      </a:extLst>
                    </a:blip>
                    <a:srcRect/>
                    <a:stretch>
                      <a:fillRect/>
                    </a:stretch>
                  </pic:blipFill>
                  <pic:spPr bwMode="auto">
                    <a:xfrm>
                      <a:off x="0" y="0"/>
                      <a:ext cx="914400" cy="228600"/>
                    </a:xfrm>
                    <a:prstGeom prst="rect">
                      <a:avLst/>
                    </a:prstGeom>
                    <a:noFill/>
                    <a:ln>
                      <a:noFill/>
                    </a:ln>
                  </pic:spPr>
                </pic:pic>
              </a:graphicData>
            </a:graphic>
          </wp:inline>
        </w:drawing>
      </w:r>
      <w:r w:rsidRPr="00FF350B">
        <w:tab/>
      </w:r>
      <w:r w:rsidRPr="00FF350B">
        <w:fldChar w:fldCharType="begin"/>
      </w:r>
      <w:r w:rsidRPr="00FF350B">
        <w:instrText xml:space="preserve"> MACROBUTTON MTPlaceRef \* MERGEFORMAT </w:instrText>
      </w:r>
      <w:r w:rsidRPr="00FF350B">
        <w:fldChar w:fldCharType="begin"/>
      </w:r>
      <w:r w:rsidRPr="00FF350B">
        <w:instrText xml:space="preserve"> SEQ MTEqn \h \* MERGEFORMAT </w:instrText>
      </w:r>
      <w:r w:rsidRPr="00FF350B">
        <w:fldChar w:fldCharType="end"/>
      </w:r>
      <w:r w:rsidRPr="00FF350B">
        <w:instrText>(</w:instrText>
      </w:r>
      <w:fldSimple w:instr=" SEQ MTSec \c \* Arabic \* MERGEFORMAT ">
        <w:r>
          <w:rPr>
            <w:noProof/>
          </w:rPr>
          <w:instrText>1</w:instrText>
        </w:r>
      </w:fldSimple>
      <w:r w:rsidRPr="00FF350B">
        <w:instrText>.</w:instrText>
      </w:r>
      <w:fldSimple w:instr=" SEQ MTEqn \c \* Arabic \* MERGEFORMAT ">
        <w:r>
          <w:rPr>
            <w:noProof/>
          </w:rPr>
          <w:instrText>16</w:instrText>
        </w:r>
      </w:fldSimple>
      <w:r w:rsidRPr="00FF350B">
        <w:instrText>)</w:instrText>
      </w:r>
      <w:r w:rsidRPr="00FF350B">
        <w:fldChar w:fldCharType="end"/>
      </w:r>
    </w:p>
    <w:p w:rsidR="00005D2B" w:rsidRPr="00FF350B" w:rsidRDefault="00005D2B" w:rsidP="00D217BC"/>
    <w:p w:rsidR="00005D2B" w:rsidRPr="00FF350B" w:rsidRDefault="00005D2B" w:rsidP="00D217BC">
      <w:r w:rsidRPr="00FF350B">
        <w:t xml:space="preserve">For complex exponential inputs </w:t>
      </w:r>
      <w:r w:rsidRPr="00FF350B">
        <w:rPr>
          <w:noProof/>
          <w:position w:val="-10"/>
        </w:rPr>
        <w:drawing>
          <wp:inline distT="0" distB="0" distL="0" distR="0" wp14:anchorId="43C40AC9" wp14:editId="52DE8EDF">
            <wp:extent cx="790575" cy="228600"/>
            <wp:effectExtent l="0" t="0" r="9525" b="0"/>
            <wp:docPr id="1309722195" name="Picture 1309722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218" cstate="print">
                      <a:extLst>
                        <a:ext uri="{28A0092B-C50C-407E-A947-70E740481C1C}">
                          <a14:useLocalDpi xmlns:a14="http://schemas.microsoft.com/office/drawing/2010/main" val="0"/>
                        </a:ext>
                      </a:extLst>
                    </a:blip>
                    <a:srcRect/>
                    <a:stretch>
                      <a:fillRect/>
                    </a:stretch>
                  </pic:blipFill>
                  <pic:spPr bwMode="auto">
                    <a:xfrm>
                      <a:off x="0" y="0"/>
                      <a:ext cx="790575" cy="228600"/>
                    </a:xfrm>
                    <a:prstGeom prst="rect">
                      <a:avLst/>
                    </a:prstGeom>
                    <a:noFill/>
                    <a:ln>
                      <a:noFill/>
                    </a:ln>
                  </pic:spPr>
                </pic:pic>
              </a:graphicData>
            </a:graphic>
          </wp:inline>
        </w:drawing>
      </w:r>
      <w:r w:rsidRPr="00FF350B">
        <w:t xml:space="preserve">the output is </w:t>
      </w:r>
    </w:p>
    <w:p w:rsidR="00005D2B" w:rsidRPr="00FF350B" w:rsidRDefault="00005D2B" w:rsidP="00D217BC"/>
    <w:p w:rsidR="00005D2B" w:rsidRPr="00FF350B" w:rsidRDefault="00005D2B" w:rsidP="00D217BC">
      <w:pPr>
        <w:tabs>
          <w:tab w:val="center" w:pos="4320"/>
          <w:tab w:val="right" w:pos="8640"/>
        </w:tabs>
      </w:pPr>
      <w:r w:rsidRPr="00FF350B">
        <w:tab/>
      </w:r>
      <w:r w:rsidRPr="00FF350B">
        <w:rPr>
          <w:noProof/>
          <w:position w:val="-10"/>
        </w:rPr>
        <w:drawing>
          <wp:inline distT="0" distB="0" distL="0" distR="0" wp14:anchorId="3F1BD049" wp14:editId="2912611B">
            <wp:extent cx="1143000" cy="228600"/>
            <wp:effectExtent l="0" t="0" r="0" b="0"/>
            <wp:docPr id="1705041880" name="Picture 1705041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219" cstate="print">
                      <a:extLst>
                        <a:ext uri="{28A0092B-C50C-407E-A947-70E740481C1C}">
                          <a14:useLocalDpi xmlns:a14="http://schemas.microsoft.com/office/drawing/2010/main" val="0"/>
                        </a:ext>
                      </a:extLst>
                    </a:blip>
                    <a:srcRect/>
                    <a:stretch>
                      <a:fillRect/>
                    </a:stretch>
                  </pic:blipFill>
                  <pic:spPr bwMode="auto">
                    <a:xfrm>
                      <a:off x="0" y="0"/>
                      <a:ext cx="1143000" cy="228600"/>
                    </a:xfrm>
                    <a:prstGeom prst="rect">
                      <a:avLst/>
                    </a:prstGeom>
                    <a:noFill/>
                    <a:ln>
                      <a:noFill/>
                    </a:ln>
                  </pic:spPr>
                </pic:pic>
              </a:graphicData>
            </a:graphic>
          </wp:inline>
        </w:drawing>
      </w:r>
      <w:r w:rsidRPr="00FF350B">
        <w:tab/>
      </w:r>
      <w:r w:rsidRPr="00FF350B">
        <w:fldChar w:fldCharType="begin"/>
      </w:r>
      <w:r w:rsidRPr="00FF350B">
        <w:instrText xml:space="preserve"> MACROBUTTON MTPlaceRef \* MERGEFORMAT </w:instrText>
      </w:r>
      <w:r w:rsidRPr="00FF350B">
        <w:fldChar w:fldCharType="begin"/>
      </w:r>
      <w:r w:rsidRPr="00FF350B">
        <w:instrText xml:space="preserve"> SEQ MTEqn \h \* MERGEFORMAT </w:instrText>
      </w:r>
      <w:r w:rsidRPr="00FF350B">
        <w:fldChar w:fldCharType="end"/>
      </w:r>
      <w:r w:rsidRPr="00FF350B">
        <w:instrText>(</w:instrText>
      </w:r>
      <w:fldSimple w:instr=" SEQ MTSec \c \* Arabic \* MERGEFORMAT ">
        <w:r>
          <w:rPr>
            <w:noProof/>
          </w:rPr>
          <w:instrText>1</w:instrText>
        </w:r>
      </w:fldSimple>
      <w:r w:rsidRPr="00FF350B">
        <w:instrText>.</w:instrText>
      </w:r>
      <w:fldSimple w:instr=" SEQ MTEqn \c \* Arabic \* MERGEFORMAT ">
        <w:r>
          <w:rPr>
            <w:noProof/>
          </w:rPr>
          <w:instrText>17</w:instrText>
        </w:r>
      </w:fldSimple>
      <w:r w:rsidRPr="00FF350B">
        <w:instrText>)</w:instrText>
      </w:r>
      <w:r w:rsidRPr="00FF350B">
        <w:fldChar w:fldCharType="end"/>
      </w:r>
    </w:p>
    <w:p w:rsidR="00005D2B" w:rsidRPr="00FF350B" w:rsidRDefault="00005D2B" w:rsidP="00D217BC"/>
    <w:p w:rsidR="00005D2B" w:rsidRPr="00FF350B" w:rsidRDefault="00005D2B" w:rsidP="00D217BC">
      <w:r w:rsidRPr="00FF350B">
        <w:t>In other words the input sine wave is altered in amplitude and shifted in phase,</w:t>
      </w:r>
    </w:p>
    <w:p w:rsidR="00005D2B" w:rsidRPr="00FF350B" w:rsidRDefault="00005D2B" w:rsidP="00D217BC"/>
    <w:p w:rsidR="00005D2B" w:rsidRPr="00FF350B" w:rsidRDefault="00005D2B" w:rsidP="00D217BC">
      <w:pPr>
        <w:tabs>
          <w:tab w:val="center" w:pos="4320"/>
          <w:tab w:val="right" w:pos="8640"/>
        </w:tabs>
      </w:pPr>
      <w:r w:rsidRPr="00FF350B">
        <w:tab/>
      </w:r>
      <w:r w:rsidRPr="00FF350B">
        <w:rPr>
          <w:noProof/>
          <w:position w:val="-10"/>
        </w:rPr>
        <w:drawing>
          <wp:inline distT="0" distB="0" distL="0" distR="0" wp14:anchorId="41240174" wp14:editId="1D58A545">
            <wp:extent cx="1419225" cy="228600"/>
            <wp:effectExtent l="0" t="0" r="9525" b="0"/>
            <wp:docPr id="1919079456" name="Picture 1919079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220" cstate="print">
                      <a:extLst>
                        <a:ext uri="{28A0092B-C50C-407E-A947-70E740481C1C}">
                          <a14:useLocalDpi xmlns:a14="http://schemas.microsoft.com/office/drawing/2010/main" val="0"/>
                        </a:ext>
                      </a:extLst>
                    </a:blip>
                    <a:srcRect/>
                    <a:stretch>
                      <a:fillRect/>
                    </a:stretch>
                  </pic:blipFill>
                  <pic:spPr bwMode="auto">
                    <a:xfrm>
                      <a:off x="0" y="0"/>
                      <a:ext cx="1419225" cy="228600"/>
                    </a:xfrm>
                    <a:prstGeom prst="rect">
                      <a:avLst/>
                    </a:prstGeom>
                    <a:noFill/>
                    <a:ln>
                      <a:noFill/>
                    </a:ln>
                  </pic:spPr>
                </pic:pic>
              </a:graphicData>
            </a:graphic>
          </wp:inline>
        </w:drawing>
      </w:r>
      <w:r w:rsidRPr="00FF350B">
        <w:tab/>
      </w:r>
      <w:r w:rsidRPr="00FF350B">
        <w:fldChar w:fldCharType="begin"/>
      </w:r>
      <w:r w:rsidRPr="00FF350B">
        <w:instrText xml:space="preserve"> MACROBUTTON MTPlaceRef \* MERGEFORMAT </w:instrText>
      </w:r>
      <w:r w:rsidRPr="00FF350B">
        <w:fldChar w:fldCharType="begin"/>
      </w:r>
      <w:r w:rsidRPr="00FF350B">
        <w:instrText xml:space="preserve"> SEQ MTEqn \h \* MERGEFORMAT </w:instrText>
      </w:r>
      <w:r w:rsidRPr="00FF350B">
        <w:fldChar w:fldCharType="end"/>
      </w:r>
      <w:r w:rsidRPr="00FF350B">
        <w:instrText>(</w:instrText>
      </w:r>
      <w:fldSimple w:instr=" SEQ MTSec \c \* Arabic \* MERGEFORMAT ">
        <w:r>
          <w:rPr>
            <w:noProof/>
          </w:rPr>
          <w:instrText>1</w:instrText>
        </w:r>
      </w:fldSimple>
      <w:r w:rsidRPr="00FF350B">
        <w:instrText>.</w:instrText>
      </w:r>
      <w:fldSimple w:instr=" SEQ MTEqn \c \* Arabic \* MERGEFORMAT ">
        <w:r>
          <w:rPr>
            <w:noProof/>
          </w:rPr>
          <w:instrText>18</w:instrText>
        </w:r>
      </w:fldSimple>
      <w:r w:rsidRPr="00FF350B">
        <w:instrText>)</w:instrText>
      </w:r>
      <w:r w:rsidRPr="00FF350B">
        <w:fldChar w:fldCharType="end"/>
      </w:r>
    </w:p>
    <w:p w:rsidR="00005D2B" w:rsidRPr="00FF350B" w:rsidRDefault="00005D2B" w:rsidP="00D217BC"/>
    <w:p w:rsidR="00005D2B" w:rsidRDefault="00005D2B" w:rsidP="00D217BC">
      <w:r w:rsidRPr="00FF350B">
        <w:t xml:space="preserve">where </w:t>
      </w:r>
      <w:r w:rsidRPr="00FF350B">
        <w:rPr>
          <w:noProof/>
          <w:position w:val="-14"/>
        </w:rPr>
        <w:drawing>
          <wp:inline distT="0" distB="0" distL="0" distR="0" wp14:anchorId="6CC911A5" wp14:editId="78B6CF04">
            <wp:extent cx="914400" cy="257175"/>
            <wp:effectExtent l="0" t="0" r="0" b="9525"/>
            <wp:docPr id="1484979764" name="Picture 1484979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221" cstate="print">
                      <a:extLst>
                        <a:ext uri="{28A0092B-C50C-407E-A947-70E740481C1C}">
                          <a14:useLocalDpi xmlns:a14="http://schemas.microsoft.com/office/drawing/2010/main" val="0"/>
                        </a:ext>
                      </a:extLst>
                    </a:blip>
                    <a:srcRect/>
                    <a:stretch>
                      <a:fillRect/>
                    </a:stretch>
                  </pic:blipFill>
                  <pic:spPr bwMode="auto">
                    <a:xfrm>
                      <a:off x="0" y="0"/>
                      <a:ext cx="914400" cy="257175"/>
                    </a:xfrm>
                    <a:prstGeom prst="rect">
                      <a:avLst/>
                    </a:prstGeom>
                    <a:noFill/>
                    <a:ln>
                      <a:noFill/>
                    </a:ln>
                  </pic:spPr>
                </pic:pic>
              </a:graphicData>
            </a:graphic>
          </wp:inline>
        </w:drawing>
      </w:r>
      <w:r w:rsidRPr="00FF350B">
        <w:t xml:space="preserve"> and </w:t>
      </w:r>
      <w:r w:rsidRPr="00FF350B">
        <w:rPr>
          <w:noProof/>
          <w:position w:val="-10"/>
        </w:rPr>
        <w:drawing>
          <wp:inline distT="0" distB="0" distL="0" distR="0" wp14:anchorId="1830B1D5" wp14:editId="1F230914">
            <wp:extent cx="1114425" cy="200025"/>
            <wp:effectExtent l="0" t="0" r="9525" b="9525"/>
            <wp:docPr id="589857416" name="Picture 589857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222" cstate="print">
                      <a:extLst>
                        <a:ext uri="{28A0092B-C50C-407E-A947-70E740481C1C}">
                          <a14:useLocalDpi xmlns:a14="http://schemas.microsoft.com/office/drawing/2010/main" val="0"/>
                        </a:ext>
                      </a:extLst>
                    </a:blip>
                    <a:srcRect/>
                    <a:stretch>
                      <a:fillRect/>
                    </a:stretch>
                  </pic:blipFill>
                  <pic:spPr bwMode="auto">
                    <a:xfrm>
                      <a:off x="0" y="0"/>
                      <a:ext cx="1114425" cy="200025"/>
                    </a:xfrm>
                    <a:prstGeom prst="rect">
                      <a:avLst/>
                    </a:prstGeom>
                    <a:noFill/>
                    <a:ln>
                      <a:noFill/>
                    </a:ln>
                  </pic:spPr>
                </pic:pic>
              </a:graphicData>
            </a:graphic>
          </wp:inline>
        </w:drawing>
      </w:r>
      <w:r w:rsidRPr="00FF350B">
        <w:t>.</w:t>
      </w:r>
    </w:p>
    <w:p w:rsidR="00005D2B" w:rsidRPr="00FF350B" w:rsidRDefault="00005D2B" w:rsidP="00D217BC"/>
    <w:p w:rsidR="00005D2B" w:rsidRPr="00FF350B" w:rsidRDefault="00005D2B" w:rsidP="00D217BC"/>
    <w:p w:rsidR="00005D2B" w:rsidRDefault="00005D2B" w:rsidP="00D217BC"/>
    <w:p w:rsidR="00005D2B" w:rsidRDefault="00005D2B" w:rsidP="000A67A8">
      <w:pPr>
        <w:pStyle w:val="Heading4"/>
      </w:pPr>
      <w:r>
        <w:t>First order FIR system</w:t>
      </w:r>
    </w:p>
    <w:p w:rsidR="00005D2B" w:rsidRDefault="00005D2B" w:rsidP="00D217BC"/>
    <w:p w:rsidR="00005D2B" w:rsidRPr="00BC13C6" w:rsidRDefault="00005D2B" w:rsidP="00D217BC">
      <w:r>
        <w:tab/>
      </w:r>
      <w:r w:rsidRPr="00BC13C6">
        <w:rPr>
          <w:noProof/>
          <w:position w:val="-12"/>
        </w:rPr>
      </w:r>
      <w:r w:rsidR="00005D2B" w:rsidRPr="00BC13C6">
        <w:rPr>
          <w:noProof/>
          <w:position w:val="-12"/>
        </w:rPr>
        <w:object w:dxaOrig="2460" w:dyaOrig="360" w14:anchorId="1E200FCC">
          <v:shape id="_x0000_i1066" type="#_x0000_t75" alt="" style="width:124pt;height:20pt;mso-width-percent:0;mso-height-percent:0;mso-width-percent:0;mso-height-percent:0" o:ole="">
            <v:imagedata r:id="rId223" o:title=""/>
          </v:shape>
          <o:OLEObject Type="Embed" ProgID="Equation.DSMT4" ShapeID="_x0000_i1066" DrawAspect="Content" ObjectID="_1840547876" r:id="rId22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19</w:instrText>
        </w:r>
      </w:fldSimple>
      <w:r>
        <w:instrText>)</w:instrText>
      </w:r>
      <w:r>
        <w:fldChar w:fldCharType="end"/>
      </w:r>
    </w:p>
    <w:p w:rsidR="00005D2B" w:rsidRDefault="00005D2B" w:rsidP="00D217BC">
      <w:pPr>
        <w:tabs>
          <w:tab w:val="center" w:pos="4320"/>
          <w:tab w:val="right" w:pos="8640"/>
        </w:tabs>
      </w:pPr>
      <w:r>
        <w:t>Has impulse response</w:t>
      </w:r>
    </w:p>
    <w:p w:rsidR="00005D2B" w:rsidRDefault="00005D2B" w:rsidP="00D217BC">
      <w:pPr>
        <w:tabs>
          <w:tab w:val="center" w:pos="4320"/>
          <w:tab w:val="right" w:pos="8640"/>
        </w:tabs>
      </w:pPr>
    </w:p>
    <w:p w:rsidR="00005D2B" w:rsidRDefault="00005D2B" w:rsidP="00D217BC">
      <w:r>
        <w:tab/>
      </w:r>
      <w:r w:rsidRPr="00BC13C6">
        <w:rPr>
          <w:noProof/>
          <w:position w:val="-12"/>
        </w:rPr>
      </w:r>
      <w:r w:rsidR="00005D2B" w:rsidRPr="00BC13C6">
        <w:rPr>
          <w:noProof/>
          <w:position w:val="-12"/>
        </w:rPr>
        <w:object w:dxaOrig="2480" w:dyaOrig="360" w14:anchorId="69E21DF4">
          <v:shape id="_x0000_i1067" type="#_x0000_t75" alt="" style="width:124pt;height:20pt;mso-width-percent:0;mso-height-percent:0;mso-width-percent:0;mso-height-percent:0" o:ole="">
            <v:imagedata r:id="rId225" o:title=""/>
          </v:shape>
          <o:OLEObject Type="Embed" ProgID="Equation.DSMT4" ShapeID="_x0000_i1067" DrawAspect="Content" ObjectID="_1840547877" r:id="rId226"/>
        </w:object>
      </w:r>
      <w:r>
        <w:t xml:space="preserve"> </w:t>
      </w:r>
    </w:p>
    <w:p w:rsidR="00005D2B" w:rsidRDefault="00005D2B" w:rsidP="00D217BC"/>
    <w:p w:rsidR="00005D2B" w:rsidRDefault="00005D2B" w:rsidP="00D217BC">
      <w:r>
        <w:t>Z-t</w:t>
      </w:r>
      <w:r w:rsidRPr="00BC13C6">
        <w:t xml:space="preserve"> </w:t>
      </w:r>
      <w:r>
        <w:t>ransform</w:t>
      </w:r>
    </w:p>
    <w:p w:rsidR="00005D2B" w:rsidRDefault="00005D2B" w:rsidP="00D217BC"/>
    <w:p w:rsidR="00005D2B" w:rsidRDefault="00005D2B" w:rsidP="00D217BC">
      <w:r>
        <w:tab/>
      </w:r>
      <w:r w:rsidRPr="00BC13C6">
        <w:rPr>
          <w:noProof/>
          <w:position w:val="-12"/>
        </w:rPr>
      </w:r>
      <w:r w:rsidR="00005D2B" w:rsidRPr="00BC13C6">
        <w:rPr>
          <w:noProof/>
          <w:position w:val="-12"/>
        </w:rPr>
        <w:object w:dxaOrig="1680" w:dyaOrig="380" w14:anchorId="0B891044">
          <v:shape id="_x0000_i1068" type="#_x0000_t75" alt="" style="width:85pt;height:20pt;mso-width-percent:0;mso-height-percent:0;mso-width-percent:0;mso-height-percent:0" o:ole="">
            <v:imagedata r:id="rId227" o:title=""/>
          </v:shape>
          <o:OLEObject Type="Embed" ProgID="Equation.DSMT4" ShapeID="_x0000_i1068" DrawAspect="Content" ObjectID="_1840547878" r:id="rId228"/>
        </w:object>
      </w:r>
      <w:r>
        <w:t xml:space="preserve"> </w:t>
      </w:r>
    </w:p>
    <w:p w:rsidR="00005D2B" w:rsidRDefault="00005D2B" w:rsidP="00D217BC"/>
    <w:p w:rsidR="00005D2B" w:rsidRDefault="00005D2B" w:rsidP="00D217BC"/>
    <w:p w:rsidR="00005D2B" w:rsidRDefault="00005D2B" w:rsidP="00D217BC">
      <w:r>
        <w:t>And frequency response</w:t>
      </w:r>
    </w:p>
    <w:p w:rsidR="00005D2B" w:rsidRDefault="00005D2B" w:rsidP="00D217BC"/>
    <w:p w:rsidR="00005D2B" w:rsidRPr="00BC13C6" w:rsidRDefault="00005D2B" w:rsidP="00D217BC">
      <w:r>
        <w:tab/>
      </w:r>
      <w:r w:rsidRPr="00BC13C6">
        <w:rPr>
          <w:noProof/>
          <w:position w:val="-12"/>
        </w:rPr>
      </w:r>
      <w:r w:rsidR="00005D2B" w:rsidRPr="00BC13C6">
        <w:rPr>
          <w:noProof/>
          <w:position w:val="-12"/>
        </w:rPr>
        <w:object w:dxaOrig="2020" w:dyaOrig="380" w14:anchorId="08F78B62">
          <v:shape id="_x0000_i1069" type="#_x0000_t75" alt="" style="width:98pt;height:20pt;mso-width-percent:0;mso-height-percent:0;mso-width-percent:0;mso-height-percent:0" o:ole="">
            <v:imagedata r:id="rId229" o:title=""/>
          </v:shape>
          <o:OLEObject Type="Embed" ProgID="Equation.DSMT4" ShapeID="_x0000_i1069" DrawAspect="Content" ObjectID="_1840547879" r:id="rId230"/>
        </w:object>
      </w:r>
      <w:r>
        <w:t xml:space="preserve"> </w:t>
      </w:r>
    </w:p>
    <w:p w:rsidR="00005D2B" w:rsidRDefault="00005D2B" w:rsidP="00D217BC">
      <w:pPr>
        <w:tabs>
          <w:tab w:val="center" w:pos="4320"/>
          <w:tab w:val="right" w:pos="8640"/>
        </w:tabs>
      </w:pPr>
    </w:p>
    <w:p w:rsidR="00005D2B" w:rsidRDefault="00005D2B" w:rsidP="00D217BC">
      <w:pPr>
        <w:tabs>
          <w:tab w:val="center" w:pos="4320"/>
          <w:tab w:val="right" w:pos="8640"/>
        </w:tabs>
      </w:pPr>
      <w:r>
        <w:t xml:space="preserve">With magnitude </w:t>
      </w:r>
    </w:p>
    <w:p w:rsidR="00005D2B" w:rsidRDefault="00005D2B" w:rsidP="00D217BC">
      <w:pPr>
        <w:tabs>
          <w:tab w:val="center" w:pos="4320"/>
          <w:tab w:val="right" w:pos="8640"/>
        </w:tabs>
      </w:pPr>
    </w:p>
    <w:p w:rsidR="00005D2B" w:rsidRPr="00FF350B" w:rsidRDefault="00005D2B" w:rsidP="00D217BC">
      <w:r>
        <w:tab/>
      </w:r>
      <w:r w:rsidRPr="00BC13C6">
        <w:rPr>
          <w:noProof/>
          <w:position w:val="-4"/>
        </w:rPr>
      </w:r>
      <w:r w:rsidR="00005D2B" w:rsidRPr="00BC13C6">
        <w:rPr>
          <w:noProof/>
          <w:position w:val="-4"/>
        </w:rPr>
        <w:object w:dxaOrig="180" w:dyaOrig="279" w14:anchorId="08B80806">
          <v:shape id="_x0000_i1070" type="#_x0000_t75" alt="" style="width:6pt;height:13pt;mso-width-percent:0;mso-height-percent:0;mso-width-percent:0;mso-height-percent:0" o:ole="">
            <v:imagedata r:id="rId231" o:title=""/>
          </v:shape>
          <o:OLEObject Type="Embed" ProgID="Equation.DSMT4" ShapeID="_x0000_i1070" DrawAspect="Content" ObjectID="_1840547880" r:id="rId232"/>
        </w:object>
      </w:r>
      <w:r>
        <w:t xml:space="preserve"> </w:t>
      </w:r>
    </w:p>
    <w:p w:rsidR="00005D2B" w:rsidRDefault="00005D2B" w:rsidP="00D217BC">
      <w:r>
        <w:tab/>
      </w:r>
      <w:r w:rsidRPr="00BC13C6">
        <w:rPr>
          <w:noProof/>
          <w:position w:val="-62"/>
        </w:rPr>
      </w:r>
      <w:r w:rsidR="00005D2B" w:rsidRPr="00BC13C6">
        <w:rPr>
          <w:noProof/>
          <w:position w:val="-62"/>
        </w:rPr>
        <w:object w:dxaOrig="3900" w:dyaOrig="1359" w14:anchorId="221BDCBD">
          <v:shape id="_x0000_i1071" type="#_x0000_t75" alt="" style="width:196pt;height:1in;mso-width-percent:0;mso-height-percent:0;mso-width-percent:0;mso-height-percent:0" o:ole="">
            <v:imagedata r:id="rId233" o:title=""/>
          </v:shape>
          <o:OLEObject Type="Embed" ProgID="Equation.DSMT4" ShapeID="_x0000_i1071" DrawAspect="Content" ObjectID="_1840547881" r:id="rId234"/>
        </w:object>
      </w:r>
      <w:r>
        <w:t xml:space="preserve"> </w:t>
      </w:r>
    </w:p>
    <w:p w:rsidR="00005D2B" w:rsidRDefault="00005D2B" w:rsidP="00D217BC">
      <w:r>
        <w:t xml:space="preserve"> </w:t>
      </w:r>
    </w:p>
    <w:p w:rsidR="00005D2B" w:rsidRDefault="00005D2B" w:rsidP="00D217BC">
      <w:r>
        <w:t>And phase</w:t>
      </w:r>
    </w:p>
    <w:p w:rsidR="00005D2B" w:rsidRDefault="00005D2B" w:rsidP="00D217BC">
      <w:r>
        <w:tab/>
      </w:r>
      <w:r w:rsidRPr="00BC13C6">
        <w:rPr>
          <w:noProof/>
          <w:position w:val="-30"/>
        </w:rPr>
      </w:r>
      <w:r w:rsidR="00005D2B" w:rsidRPr="00BC13C6">
        <w:rPr>
          <w:noProof/>
          <w:position w:val="-30"/>
        </w:rPr>
        <w:object w:dxaOrig="3080" w:dyaOrig="680" w14:anchorId="12088243">
          <v:shape id="_x0000_i1072" type="#_x0000_t75" alt="" style="width:157pt;height:33pt;mso-width-percent:0;mso-height-percent:0;mso-width-percent:0;mso-height-percent:0" o:ole="">
            <v:imagedata r:id="rId235" o:title=""/>
          </v:shape>
          <o:OLEObject Type="Embed" ProgID="Equation.DSMT4" ShapeID="_x0000_i1072" DrawAspect="Content" ObjectID="_1840547882" r:id="rId236"/>
        </w:object>
      </w:r>
      <w:r>
        <w:t xml:space="preserve"> </w:t>
      </w:r>
    </w:p>
    <w:p w:rsidR="00005D2B" w:rsidRDefault="00005D2B" w:rsidP="00D217BC">
      <w:r>
        <w:tab/>
      </w:r>
      <w:r w:rsidRPr="00BC13C6">
        <w:rPr>
          <w:noProof/>
          <w:position w:val="-4"/>
        </w:rPr>
      </w:r>
      <w:r w:rsidR="00005D2B" w:rsidRPr="00BC13C6">
        <w:rPr>
          <w:noProof/>
          <w:position w:val="-4"/>
        </w:rPr>
        <w:object w:dxaOrig="180" w:dyaOrig="279" w14:anchorId="43414649">
          <v:shape id="_x0000_i1073" type="#_x0000_t75" alt="" style="width:6pt;height:13pt;mso-width-percent:0;mso-height-percent:0;mso-width-percent:0;mso-height-percent:0" o:ole="">
            <v:imagedata r:id="rId237" o:title=""/>
          </v:shape>
          <o:OLEObject Type="Embed" ProgID="Equation.DSMT4" ShapeID="_x0000_i1073" DrawAspect="Content" ObjectID="_1840547883" r:id="rId238"/>
        </w:object>
      </w:r>
      <w:r>
        <w:t xml:space="preserve"> </w:t>
      </w:r>
    </w:p>
    <w:p w:rsidR="00005D2B" w:rsidRDefault="00005D2B" w:rsidP="00D217BC">
      <w:r>
        <w:t>Where we have taken a0 unity because without loss of generality.</w:t>
      </w:r>
    </w:p>
    <w:p w:rsidR="00005D2B" w:rsidRDefault="00005D2B" w:rsidP="00D217BC"/>
    <w:p w:rsidR="00005D2B" w:rsidRDefault="00005D2B" w:rsidP="00D217BC">
      <w:r w:rsidRPr="00BC13C6">
        <w:rPr>
          <w:noProof/>
        </w:rPr>
        <w:drawing>
          <wp:inline distT="0" distB="0" distL="0" distR="0" wp14:anchorId="327840CE" wp14:editId="4A5AE0B3">
            <wp:extent cx="5334000" cy="4000500"/>
            <wp:effectExtent l="0" t="0" r="0" b="0"/>
            <wp:docPr id="1301577141" name="Picture 1301577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9"/>
                    <a:stretch>
                      <a:fillRect/>
                    </a:stretch>
                  </pic:blipFill>
                  <pic:spPr>
                    <a:xfrm>
                      <a:off x="0" y="0"/>
                      <a:ext cx="5334000" cy="4000500"/>
                    </a:xfrm>
                    <a:prstGeom prst="rect">
                      <a:avLst/>
                    </a:prstGeom>
                  </pic:spPr>
                </pic:pic>
              </a:graphicData>
            </a:graphic>
          </wp:inline>
        </w:drawing>
      </w:r>
    </w:p>
    <w:p w:rsidR="00005D2B" w:rsidRDefault="00005D2B" w:rsidP="00D217BC">
      <w:r w:rsidRPr="00BC13C6">
        <w:rPr>
          <w:noProof/>
        </w:rPr>
        <w:drawing>
          <wp:inline distT="0" distB="0" distL="0" distR="0" wp14:anchorId="1B6AFFE8" wp14:editId="72E828B1">
            <wp:extent cx="5334000" cy="4000500"/>
            <wp:effectExtent l="0" t="0" r="0" b="0"/>
            <wp:docPr id="1899056095" name="Picture 1899056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0"/>
                    <a:stretch>
                      <a:fillRect/>
                    </a:stretch>
                  </pic:blipFill>
                  <pic:spPr>
                    <a:xfrm>
                      <a:off x="0" y="0"/>
                      <a:ext cx="5334000" cy="4000500"/>
                    </a:xfrm>
                    <a:prstGeom prst="rect">
                      <a:avLst/>
                    </a:prstGeom>
                  </pic:spPr>
                </pic:pic>
              </a:graphicData>
            </a:graphic>
          </wp:inline>
        </w:drawing>
      </w:r>
    </w:p>
    <w:p w:rsidR="00005D2B" w:rsidRPr="00FF350B" w:rsidRDefault="00005D2B" w:rsidP="00D217BC">
      <w:r>
        <w:t>Comparison with first order IIR system.</w:t>
      </w:r>
    </w:p>
    <w:p w:rsidR="00005D2B" w:rsidRPr="00991DAA" w:rsidRDefault="00005D2B" w:rsidP="00D217BC">
      <w:pPr>
        <w:pStyle w:val="Heading2"/>
      </w:pPr>
      <w:bookmarkStart w:id="137" w:name="_Toc280363597"/>
      <w:bookmarkStart w:id="138" w:name="_Toc209776426"/>
      <w:bookmarkStart w:id="139" w:name="_Toc209776948"/>
      <w:bookmarkStart w:id="140" w:name="_Toc209781719"/>
      <w:bookmarkStart w:id="141" w:name="_Toc209787459"/>
      <w:bookmarkStart w:id="142" w:name="_Toc229857091"/>
      <w:bookmarkStart w:id="143" w:name="_Toc229926145"/>
      <w:r w:rsidRPr="00991DAA">
        <w:t>First Order IIR Systems</w:t>
      </w:r>
      <w:bookmarkEnd w:id="137"/>
      <w:bookmarkEnd w:id="138"/>
      <w:bookmarkEnd w:id="139"/>
      <w:bookmarkEnd w:id="140"/>
      <w:bookmarkEnd w:id="141"/>
      <w:bookmarkEnd w:id="142"/>
      <w:bookmarkEnd w:id="143"/>
    </w:p>
    <w:p w:rsidR="00005D2B" w:rsidRPr="00FF350B" w:rsidRDefault="00005D2B" w:rsidP="00D217BC"/>
    <w:p w:rsidR="00005D2B" w:rsidRPr="00FF350B" w:rsidRDefault="00005D2B" w:rsidP="00D217BC">
      <w:r w:rsidRPr="00FF350B">
        <w:t>First and second order systems are the building blocks of all higher order systems because by the fundamental theorem of algebra the poles of a rational function with real coefficients occur as simple poles or as complex conjugate pairs to a second order polynomial.  If the constraint on real coefficients is relaxed the same result is true without the poles occurring as complex conjugates.  In what follows the coefficients are not so restricted.</w:t>
      </w:r>
    </w:p>
    <w:p w:rsidR="00005D2B" w:rsidRPr="00FF350B" w:rsidRDefault="00005D2B" w:rsidP="00D217BC"/>
    <w:p w:rsidR="00005D2B" w:rsidRPr="00FF350B" w:rsidRDefault="00005D2B" w:rsidP="00D217BC"/>
    <w:p w:rsidR="00005D2B" w:rsidRPr="00FF350B" w:rsidRDefault="00005D2B" w:rsidP="00D217BC">
      <w:r w:rsidRPr="00FF350B">
        <w:t>Consider the first order difference equation</w:t>
      </w:r>
    </w:p>
    <w:p w:rsidR="00005D2B" w:rsidRPr="00FF350B" w:rsidRDefault="00005D2B" w:rsidP="00D217BC"/>
    <w:p w:rsidR="00005D2B" w:rsidRPr="00FF350B" w:rsidRDefault="00005D2B" w:rsidP="00D217BC">
      <w:pPr>
        <w:tabs>
          <w:tab w:val="center" w:pos="4320"/>
          <w:tab w:val="right" w:pos="8640"/>
        </w:tabs>
      </w:pPr>
      <w:r w:rsidRPr="00FF350B">
        <w:tab/>
      </w:r>
      <w:r w:rsidRPr="00FF350B">
        <w:rPr>
          <w:noProof/>
          <w:position w:val="-10"/>
        </w:rPr>
        <w:drawing>
          <wp:inline distT="0" distB="0" distL="0" distR="0" wp14:anchorId="4F6DFE18" wp14:editId="49B9B8DB">
            <wp:extent cx="1419225" cy="200025"/>
            <wp:effectExtent l="0" t="0" r="9525" b="9525"/>
            <wp:docPr id="592926334" name="Picture 592926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41" cstate="print">
                      <a:extLst>
                        <a:ext uri="{28A0092B-C50C-407E-A947-70E740481C1C}">
                          <a14:useLocalDpi xmlns:a14="http://schemas.microsoft.com/office/drawing/2010/main" val="0"/>
                        </a:ext>
                      </a:extLst>
                    </a:blip>
                    <a:srcRect/>
                    <a:stretch>
                      <a:fillRect/>
                    </a:stretch>
                  </pic:blipFill>
                  <pic:spPr bwMode="auto">
                    <a:xfrm>
                      <a:off x="0" y="0"/>
                      <a:ext cx="1419225" cy="200025"/>
                    </a:xfrm>
                    <a:prstGeom prst="rect">
                      <a:avLst/>
                    </a:prstGeom>
                    <a:noFill/>
                    <a:ln>
                      <a:noFill/>
                    </a:ln>
                  </pic:spPr>
                </pic:pic>
              </a:graphicData>
            </a:graphic>
          </wp:inline>
        </w:drawing>
      </w:r>
      <w:r w:rsidRPr="00FF350B">
        <w:tab/>
      </w:r>
      <w:r w:rsidRPr="00FF350B">
        <w:fldChar w:fldCharType="begin"/>
      </w:r>
      <w:r w:rsidRPr="00FF350B">
        <w:instrText xml:space="preserve"> MACROBUTTON MTPlaceRef \* MERGEFORMAT </w:instrText>
      </w:r>
      <w:r w:rsidRPr="00FF350B">
        <w:fldChar w:fldCharType="begin"/>
      </w:r>
      <w:r w:rsidRPr="00FF350B">
        <w:instrText xml:space="preserve"> SEQ MTEqn \h \* MERGEFORMAT </w:instrText>
      </w:r>
      <w:r w:rsidRPr="00FF350B">
        <w:fldChar w:fldCharType="end"/>
      </w:r>
      <w:bookmarkStart w:id="144" w:name="ZEqnNum615502"/>
      <w:r w:rsidRPr="00FF350B">
        <w:instrText>(</w:instrText>
      </w:r>
      <w:fldSimple w:instr=" SEQ MTSec \c \* Arabic \* MERGEFORMAT ">
        <w:r>
          <w:rPr>
            <w:noProof/>
          </w:rPr>
          <w:instrText>1</w:instrText>
        </w:r>
      </w:fldSimple>
      <w:r w:rsidRPr="00FF350B">
        <w:instrText>.</w:instrText>
      </w:r>
      <w:fldSimple w:instr=" SEQ MTEqn \c \* Arabic \* MERGEFORMAT ">
        <w:r>
          <w:rPr>
            <w:noProof/>
          </w:rPr>
          <w:instrText>20</w:instrText>
        </w:r>
      </w:fldSimple>
      <w:r w:rsidRPr="00FF350B">
        <w:instrText>)</w:instrText>
      </w:r>
      <w:bookmarkEnd w:id="144"/>
      <w:r w:rsidRPr="00FF350B">
        <w:fldChar w:fldCharType="end"/>
      </w:r>
    </w:p>
    <w:p w:rsidR="00005D2B" w:rsidRPr="00FF350B" w:rsidRDefault="00005D2B" w:rsidP="00D217BC"/>
    <w:p w:rsidR="00005D2B" w:rsidRPr="00FF350B" w:rsidRDefault="00005D2B" w:rsidP="00D217BC">
      <w:r w:rsidRPr="00FF350B">
        <w:t xml:space="preserve">where the input is </w:t>
      </w:r>
      <w:r w:rsidRPr="00FF350B">
        <w:rPr>
          <w:noProof/>
          <w:position w:val="-14"/>
        </w:rPr>
        <w:drawing>
          <wp:inline distT="0" distB="0" distL="0" distR="0" wp14:anchorId="74F5971A" wp14:editId="0CB2AFB8">
            <wp:extent cx="1409700" cy="257175"/>
            <wp:effectExtent l="0" t="0" r="0" b="9525"/>
            <wp:docPr id="1917645085" name="Picture 1917645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242" cstate="print">
                      <a:extLst>
                        <a:ext uri="{28A0092B-C50C-407E-A947-70E740481C1C}">
                          <a14:useLocalDpi xmlns:a14="http://schemas.microsoft.com/office/drawing/2010/main" val="0"/>
                        </a:ext>
                      </a:extLst>
                    </a:blip>
                    <a:srcRect/>
                    <a:stretch>
                      <a:fillRect/>
                    </a:stretch>
                  </pic:blipFill>
                  <pic:spPr bwMode="auto">
                    <a:xfrm>
                      <a:off x="0" y="0"/>
                      <a:ext cx="1409700" cy="257175"/>
                    </a:xfrm>
                    <a:prstGeom prst="rect">
                      <a:avLst/>
                    </a:prstGeom>
                    <a:noFill/>
                    <a:ln>
                      <a:noFill/>
                    </a:ln>
                  </pic:spPr>
                </pic:pic>
              </a:graphicData>
            </a:graphic>
          </wp:inline>
        </w:drawing>
      </w:r>
      <w:r w:rsidRPr="00FF350B">
        <w:t>, and y(-1) = 0.</w:t>
      </w:r>
    </w:p>
    <w:p w:rsidR="00005D2B" w:rsidRPr="00FF350B" w:rsidRDefault="00005D2B" w:rsidP="00D217BC">
      <w:pPr>
        <w:keepNext/>
        <w:numPr>
          <w:ilvl w:val="3"/>
          <w:numId w:val="0"/>
        </w:numPr>
        <w:tabs>
          <w:tab w:val="num" w:pos="864"/>
        </w:tabs>
        <w:spacing w:before="240" w:after="60"/>
        <w:ind w:left="864" w:hanging="864"/>
        <w:outlineLvl w:val="3"/>
        <w:rPr>
          <w:b/>
          <w:bCs/>
        </w:rPr>
      </w:pPr>
      <w:bookmarkStart w:id="145" w:name="_Toc280363598"/>
      <w:r w:rsidRPr="00FF350B">
        <w:rPr>
          <w:b/>
          <w:bCs/>
        </w:rPr>
        <w:t>Stability</w:t>
      </w:r>
      <w:bookmarkEnd w:id="145"/>
    </w:p>
    <w:p w:rsidR="00005D2B" w:rsidRPr="00FF350B" w:rsidRDefault="00005D2B" w:rsidP="00D217BC"/>
    <w:p w:rsidR="00005D2B" w:rsidRPr="00FF350B" w:rsidRDefault="00005D2B" w:rsidP="00D217BC">
      <w:r w:rsidRPr="00FF350B">
        <w:t xml:space="preserve">The output is stable if </w:t>
      </w:r>
      <w:r w:rsidRPr="00FF350B">
        <w:rPr>
          <w:noProof/>
          <w:position w:val="-14"/>
        </w:rPr>
        <w:drawing>
          <wp:inline distT="0" distB="0" distL="0" distR="0" wp14:anchorId="3E0BCF48" wp14:editId="661BC1CA">
            <wp:extent cx="638175" cy="257175"/>
            <wp:effectExtent l="0" t="0" r="0" b="9525"/>
            <wp:docPr id="2001087719" name="Picture 2001087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243" cstate="print">
                      <a:extLst>
                        <a:ext uri="{28A0092B-C50C-407E-A947-70E740481C1C}">
                          <a14:useLocalDpi xmlns:a14="http://schemas.microsoft.com/office/drawing/2010/main" val="0"/>
                        </a:ext>
                      </a:extLst>
                    </a:blip>
                    <a:srcRect/>
                    <a:stretch>
                      <a:fillRect/>
                    </a:stretch>
                  </pic:blipFill>
                  <pic:spPr bwMode="auto">
                    <a:xfrm>
                      <a:off x="0" y="0"/>
                      <a:ext cx="638175" cy="257175"/>
                    </a:xfrm>
                    <a:prstGeom prst="rect">
                      <a:avLst/>
                    </a:prstGeom>
                    <a:noFill/>
                    <a:ln>
                      <a:noFill/>
                    </a:ln>
                  </pic:spPr>
                </pic:pic>
              </a:graphicData>
            </a:graphic>
          </wp:inline>
        </w:drawing>
      </w:r>
      <w:r w:rsidRPr="00FF350B">
        <w:t>.  Using the convolution relationship for LTI systems we may determine the necessary condition for stability on the impulse response as follows:</w:t>
      </w:r>
    </w:p>
    <w:p w:rsidR="00005D2B" w:rsidRPr="00FF350B" w:rsidRDefault="00005D2B" w:rsidP="00D217BC"/>
    <w:p w:rsidR="00005D2B" w:rsidRPr="00FF350B" w:rsidRDefault="00005D2B" w:rsidP="00D217BC">
      <w:pPr>
        <w:tabs>
          <w:tab w:val="center" w:pos="4320"/>
          <w:tab w:val="right" w:pos="8640"/>
        </w:tabs>
      </w:pPr>
      <w:r w:rsidRPr="00FF350B">
        <w:tab/>
      </w:r>
      <w:r w:rsidRPr="00FF350B">
        <w:rPr>
          <w:noProof/>
          <w:position w:val="-30"/>
        </w:rPr>
        <w:drawing>
          <wp:inline distT="0" distB="0" distL="0" distR="0" wp14:anchorId="51E64AE8" wp14:editId="0AD48F09">
            <wp:extent cx="3505200" cy="457200"/>
            <wp:effectExtent l="0" t="0" r="0" b="0"/>
            <wp:docPr id="45441924" name="Picture 45441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244" cstate="print">
                      <a:extLst>
                        <a:ext uri="{28A0092B-C50C-407E-A947-70E740481C1C}">
                          <a14:useLocalDpi xmlns:a14="http://schemas.microsoft.com/office/drawing/2010/main" val="0"/>
                        </a:ext>
                      </a:extLst>
                    </a:blip>
                    <a:srcRect/>
                    <a:stretch>
                      <a:fillRect/>
                    </a:stretch>
                  </pic:blipFill>
                  <pic:spPr bwMode="auto">
                    <a:xfrm>
                      <a:off x="0" y="0"/>
                      <a:ext cx="3505200" cy="457200"/>
                    </a:xfrm>
                    <a:prstGeom prst="rect">
                      <a:avLst/>
                    </a:prstGeom>
                    <a:noFill/>
                    <a:ln>
                      <a:noFill/>
                    </a:ln>
                  </pic:spPr>
                </pic:pic>
              </a:graphicData>
            </a:graphic>
          </wp:inline>
        </w:drawing>
      </w:r>
      <w:r w:rsidRPr="00FF350B">
        <w:tab/>
      </w:r>
      <w:r w:rsidRPr="00FF350B">
        <w:fldChar w:fldCharType="begin"/>
      </w:r>
      <w:r w:rsidRPr="00FF350B">
        <w:instrText xml:space="preserve"> MACROBUTTON MTPlaceRef \* MERGEFORMAT </w:instrText>
      </w:r>
      <w:r w:rsidRPr="00FF350B">
        <w:fldChar w:fldCharType="begin"/>
      </w:r>
      <w:r w:rsidRPr="00FF350B">
        <w:instrText xml:space="preserve"> SEQ MTEqn \h \* MERGEFORMAT </w:instrText>
      </w:r>
      <w:r w:rsidRPr="00FF350B">
        <w:fldChar w:fldCharType="end"/>
      </w:r>
      <w:r w:rsidRPr="00FF350B">
        <w:instrText>(</w:instrText>
      </w:r>
      <w:fldSimple w:instr=" SEQ MTSec \c \* Arabic \* MERGEFORMAT ">
        <w:r>
          <w:rPr>
            <w:noProof/>
          </w:rPr>
          <w:instrText>1</w:instrText>
        </w:r>
      </w:fldSimple>
      <w:r w:rsidRPr="00FF350B">
        <w:instrText>.</w:instrText>
      </w:r>
      <w:fldSimple w:instr=" SEQ MTEqn \c \* Arabic \* MERGEFORMAT ">
        <w:r>
          <w:rPr>
            <w:noProof/>
          </w:rPr>
          <w:instrText>21</w:instrText>
        </w:r>
      </w:fldSimple>
      <w:r w:rsidRPr="00FF350B">
        <w:instrText>)</w:instrText>
      </w:r>
      <w:r w:rsidRPr="00FF350B">
        <w:fldChar w:fldCharType="end"/>
      </w:r>
    </w:p>
    <w:p w:rsidR="00005D2B" w:rsidRPr="00FF350B" w:rsidRDefault="00005D2B" w:rsidP="00D217BC"/>
    <w:p w:rsidR="00005D2B" w:rsidRPr="00FF350B" w:rsidRDefault="00005D2B" w:rsidP="00D217BC">
      <w:r w:rsidRPr="00FF350B">
        <w:t xml:space="preserve">where </w:t>
      </w:r>
      <w:r w:rsidRPr="00FF350B">
        <w:rPr>
          <w:noProof/>
          <w:position w:val="-20"/>
        </w:rPr>
        <w:drawing>
          <wp:inline distT="0" distB="0" distL="0" distR="0" wp14:anchorId="177FFD33" wp14:editId="24215875">
            <wp:extent cx="1028700" cy="295275"/>
            <wp:effectExtent l="0" t="0" r="0" b="9525"/>
            <wp:docPr id="844089133" name="Picture 844089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245" cstate="print">
                      <a:extLst>
                        <a:ext uri="{28A0092B-C50C-407E-A947-70E740481C1C}">
                          <a14:useLocalDpi xmlns:a14="http://schemas.microsoft.com/office/drawing/2010/main" val="0"/>
                        </a:ext>
                      </a:extLst>
                    </a:blip>
                    <a:srcRect/>
                    <a:stretch>
                      <a:fillRect/>
                    </a:stretch>
                  </pic:blipFill>
                  <pic:spPr bwMode="auto">
                    <a:xfrm>
                      <a:off x="0" y="0"/>
                      <a:ext cx="1028700" cy="295275"/>
                    </a:xfrm>
                    <a:prstGeom prst="rect">
                      <a:avLst/>
                    </a:prstGeom>
                    <a:noFill/>
                    <a:ln>
                      <a:noFill/>
                    </a:ln>
                  </pic:spPr>
                </pic:pic>
              </a:graphicData>
            </a:graphic>
          </wp:inline>
        </w:drawing>
      </w:r>
      <w:r w:rsidRPr="00FF350B">
        <w:t xml:space="preserve">and the inner inequality follows from Cauchy-Schwartz.  Thus, if the input is bounded for all time </w:t>
      </w:r>
      <w:r w:rsidRPr="00FF350B">
        <w:rPr>
          <w:i/>
          <w:iCs/>
        </w:rPr>
        <w:t>and</w:t>
      </w:r>
      <w:r w:rsidRPr="00FF350B">
        <w:t xml:space="preserve"> the impulse response is absolutely integrable then the output is stable.</w:t>
      </w:r>
    </w:p>
    <w:p w:rsidR="00005D2B" w:rsidRPr="00FF350B" w:rsidRDefault="00005D2B" w:rsidP="00D217BC"/>
    <w:p w:rsidR="00005D2B" w:rsidRDefault="00005D2B" w:rsidP="00D217BC">
      <w:r w:rsidRPr="00FF350B">
        <w:t xml:space="preserve">The impulse response may be found by substituting </w:t>
      </w:r>
      <w:r w:rsidRPr="00FF350B">
        <w:rPr>
          <w:noProof/>
          <w:position w:val="-10"/>
        </w:rPr>
        <w:drawing>
          <wp:inline distT="0" distB="0" distL="0" distR="0" wp14:anchorId="2E4B4C8F" wp14:editId="19C4CB70">
            <wp:extent cx="733425" cy="200025"/>
            <wp:effectExtent l="0" t="0" r="9525" b="9525"/>
            <wp:docPr id="2107179747" name="Picture 2107179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246" cstate="print">
                      <a:extLst>
                        <a:ext uri="{28A0092B-C50C-407E-A947-70E740481C1C}">
                          <a14:useLocalDpi xmlns:a14="http://schemas.microsoft.com/office/drawing/2010/main" val="0"/>
                        </a:ext>
                      </a:extLst>
                    </a:blip>
                    <a:srcRect/>
                    <a:stretch>
                      <a:fillRect/>
                    </a:stretch>
                  </pic:blipFill>
                  <pic:spPr bwMode="auto">
                    <a:xfrm>
                      <a:off x="0" y="0"/>
                      <a:ext cx="733425" cy="200025"/>
                    </a:xfrm>
                    <a:prstGeom prst="rect">
                      <a:avLst/>
                    </a:prstGeom>
                    <a:noFill/>
                    <a:ln>
                      <a:noFill/>
                    </a:ln>
                  </pic:spPr>
                </pic:pic>
              </a:graphicData>
            </a:graphic>
          </wp:inline>
        </w:drawing>
      </w:r>
      <w:r w:rsidRPr="00FF350B">
        <w:t xml:space="preserve"> and working out the recursion </w:t>
      </w:r>
    </w:p>
    <w:p w:rsidR="00005D2B" w:rsidRDefault="00005D2B" w:rsidP="00D217BC"/>
    <w:p w:rsidR="00005D2B" w:rsidRDefault="00005D2B" w:rsidP="00D217BC"/>
    <w:p w:rsidR="00005D2B" w:rsidRDefault="00005D2B" w:rsidP="00D217BC">
      <w:r>
        <w:tab/>
      </w:r>
      <w:r w:rsidRPr="00CB597D">
        <w:rPr>
          <w:noProof/>
          <w:position w:val="-50"/>
        </w:rPr>
      </w:r>
      <w:r w:rsidR="00005D2B" w:rsidRPr="00CB597D">
        <w:rPr>
          <w:noProof/>
          <w:position w:val="-50"/>
        </w:rPr>
        <w:object w:dxaOrig="3100" w:dyaOrig="1080" w14:anchorId="2DBD5816">
          <v:shape id="_x0000_i1074" type="#_x0000_t75" alt="" style="width:157pt;height:52pt;mso-width-percent:0;mso-height-percent:0;mso-width-percent:0;mso-height-percent:0" o:ole="">
            <v:imagedata r:id="rId247" o:title=""/>
          </v:shape>
          <o:OLEObject Type="Embed" ProgID="Equation.DSMT4" ShapeID="_x0000_i1074" DrawAspect="Content" ObjectID="_1840547884" r:id="rId248"/>
        </w:object>
      </w:r>
      <w:r>
        <w:t xml:space="preserve"> </w:t>
      </w:r>
    </w:p>
    <w:p w:rsidR="00005D2B" w:rsidRPr="00FF350B" w:rsidRDefault="00005D2B" w:rsidP="00D217BC">
      <w:r w:rsidRPr="00FF350B">
        <w:t>yield</w:t>
      </w:r>
      <w:r>
        <w:t>s</w:t>
      </w:r>
    </w:p>
    <w:p w:rsidR="00005D2B" w:rsidRPr="00FF350B" w:rsidRDefault="00005D2B" w:rsidP="00D217BC"/>
    <w:p w:rsidR="00005D2B" w:rsidRPr="00FF350B" w:rsidRDefault="00005D2B" w:rsidP="00D217BC">
      <w:pPr>
        <w:tabs>
          <w:tab w:val="center" w:pos="4320"/>
          <w:tab w:val="right" w:pos="8640"/>
        </w:tabs>
      </w:pPr>
      <w:r w:rsidRPr="00FF350B">
        <w:tab/>
      </w:r>
      <w:r w:rsidRPr="00FF350B">
        <w:rPr>
          <w:noProof/>
          <w:position w:val="-10"/>
        </w:rPr>
        <w:drawing>
          <wp:inline distT="0" distB="0" distL="0" distR="0" wp14:anchorId="3097ACA6" wp14:editId="45C721B0">
            <wp:extent cx="885825" cy="228600"/>
            <wp:effectExtent l="0" t="0" r="9525" b="0"/>
            <wp:docPr id="702894137" name="Picture 702894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249" cstate="print">
                      <a:extLst>
                        <a:ext uri="{28A0092B-C50C-407E-A947-70E740481C1C}">
                          <a14:useLocalDpi xmlns:a14="http://schemas.microsoft.com/office/drawing/2010/main" val="0"/>
                        </a:ext>
                      </a:extLst>
                    </a:blip>
                    <a:srcRect/>
                    <a:stretch>
                      <a:fillRect/>
                    </a:stretch>
                  </pic:blipFill>
                  <pic:spPr bwMode="auto">
                    <a:xfrm>
                      <a:off x="0" y="0"/>
                      <a:ext cx="885825" cy="228600"/>
                    </a:xfrm>
                    <a:prstGeom prst="rect">
                      <a:avLst/>
                    </a:prstGeom>
                    <a:noFill/>
                    <a:ln>
                      <a:noFill/>
                    </a:ln>
                  </pic:spPr>
                </pic:pic>
              </a:graphicData>
            </a:graphic>
          </wp:inline>
        </w:drawing>
      </w:r>
      <w:r w:rsidRPr="00FF350B">
        <w:tab/>
      </w:r>
      <w:r w:rsidRPr="00FF350B">
        <w:fldChar w:fldCharType="begin"/>
      </w:r>
      <w:r w:rsidRPr="00FF350B">
        <w:instrText xml:space="preserve"> MACROBUTTON MTPlaceRef \* MERGEFORMAT </w:instrText>
      </w:r>
      <w:r w:rsidRPr="00FF350B">
        <w:fldChar w:fldCharType="begin"/>
      </w:r>
      <w:r w:rsidRPr="00FF350B">
        <w:instrText xml:space="preserve"> SEQ MTEqn \h \* MERGEFORMAT </w:instrText>
      </w:r>
      <w:r w:rsidRPr="00FF350B">
        <w:fldChar w:fldCharType="end"/>
      </w:r>
      <w:bookmarkStart w:id="146" w:name="ZEqnNum970727"/>
      <w:r w:rsidRPr="00FF350B">
        <w:instrText>(</w:instrText>
      </w:r>
      <w:fldSimple w:instr=" SEQ MTSec \c \* Arabic \* MERGEFORMAT ">
        <w:r>
          <w:rPr>
            <w:noProof/>
          </w:rPr>
          <w:instrText>1</w:instrText>
        </w:r>
      </w:fldSimple>
      <w:r w:rsidRPr="00FF350B">
        <w:instrText>.</w:instrText>
      </w:r>
      <w:fldSimple w:instr=" SEQ MTEqn \c \* Arabic \* MERGEFORMAT ">
        <w:r>
          <w:rPr>
            <w:noProof/>
          </w:rPr>
          <w:instrText>22</w:instrText>
        </w:r>
      </w:fldSimple>
      <w:r w:rsidRPr="00FF350B">
        <w:instrText>)</w:instrText>
      </w:r>
      <w:bookmarkEnd w:id="146"/>
      <w:r w:rsidRPr="00FF350B">
        <w:fldChar w:fldCharType="end"/>
      </w:r>
    </w:p>
    <w:p w:rsidR="00005D2B" w:rsidRPr="00FF350B" w:rsidRDefault="00005D2B" w:rsidP="00D217BC"/>
    <w:p w:rsidR="00005D2B" w:rsidRPr="00FF350B" w:rsidRDefault="00005D2B" w:rsidP="00D217BC">
      <w:r w:rsidRPr="00FF350B">
        <w:t>Another method is to take the one sided z-transforms of both sides to find the transfer function and then inverse transform,</w:t>
      </w:r>
    </w:p>
    <w:p w:rsidR="00005D2B" w:rsidRPr="00FF350B" w:rsidRDefault="00005D2B" w:rsidP="00D217BC"/>
    <w:p w:rsidR="00005D2B" w:rsidRPr="00FF350B" w:rsidRDefault="00005D2B" w:rsidP="00D217BC">
      <w:pPr>
        <w:tabs>
          <w:tab w:val="center" w:pos="4320"/>
          <w:tab w:val="right" w:pos="8640"/>
        </w:tabs>
      </w:pPr>
      <w:r w:rsidRPr="00FF350B">
        <w:tab/>
      </w:r>
      <w:r w:rsidRPr="00FF350B">
        <w:rPr>
          <w:noProof/>
          <w:position w:val="-28"/>
        </w:rPr>
        <w:drawing>
          <wp:inline distT="0" distB="0" distL="0" distR="0" wp14:anchorId="03643E6C" wp14:editId="37BB74C6">
            <wp:extent cx="3543300" cy="428625"/>
            <wp:effectExtent l="0" t="0" r="0" b="9525"/>
            <wp:docPr id="346390696" name="Picture 346390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50" cstate="print">
                      <a:extLst>
                        <a:ext uri="{28A0092B-C50C-407E-A947-70E740481C1C}">
                          <a14:useLocalDpi xmlns:a14="http://schemas.microsoft.com/office/drawing/2010/main" val="0"/>
                        </a:ext>
                      </a:extLst>
                    </a:blip>
                    <a:srcRect/>
                    <a:stretch>
                      <a:fillRect/>
                    </a:stretch>
                  </pic:blipFill>
                  <pic:spPr bwMode="auto">
                    <a:xfrm>
                      <a:off x="0" y="0"/>
                      <a:ext cx="3543300" cy="428625"/>
                    </a:xfrm>
                    <a:prstGeom prst="rect">
                      <a:avLst/>
                    </a:prstGeom>
                    <a:noFill/>
                    <a:ln>
                      <a:noFill/>
                    </a:ln>
                  </pic:spPr>
                </pic:pic>
              </a:graphicData>
            </a:graphic>
          </wp:inline>
        </w:drawing>
      </w:r>
      <w:r w:rsidRPr="00FF350B">
        <w:tab/>
      </w:r>
      <w:r w:rsidRPr="00FF350B">
        <w:fldChar w:fldCharType="begin"/>
      </w:r>
      <w:r w:rsidRPr="00FF350B">
        <w:instrText xml:space="preserve"> MACROBUTTON MTPlaceRef \* MERGEFORMAT </w:instrText>
      </w:r>
      <w:r w:rsidRPr="00FF350B">
        <w:fldChar w:fldCharType="begin"/>
      </w:r>
      <w:r w:rsidRPr="00FF350B">
        <w:instrText xml:space="preserve"> SEQ MTEqn \h \* MERGEFORMAT </w:instrText>
      </w:r>
      <w:r w:rsidRPr="00FF350B">
        <w:fldChar w:fldCharType="end"/>
      </w:r>
      <w:bookmarkStart w:id="147" w:name="ZEqnNum131331"/>
      <w:r w:rsidRPr="00FF350B">
        <w:instrText>(</w:instrText>
      </w:r>
      <w:fldSimple w:instr=" SEQ MTSec \c \* Arabic \* MERGEFORMAT ">
        <w:r>
          <w:rPr>
            <w:noProof/>
          </w:rPr>
          <w:instrText>1</w:instrText>
        </w:r>
      </w:fldSimple>
      <w:r w:rsidRPr="00FF350B">
        <w:instrText>.</w:instrText>
      </w:r>
      <w:fldSimple w:instr=" SEQ MTEqn \c \* Arabic \* MERGEFORMAT ">
        <w:r>
          <w:rPr>
            <w:noProof/>
          </w:rPr>
          <w:instrText>23</w:instrText>
        </w:r>
      </w:fldSimple>
      <w:r w:rsidRPr="00FF350B">
        <w:instrText>)</w:instrText>
      </w:r>
      <w:bookmarkEnd w:id="147"/>
      <w:r w:rsidRPr="00FF350B">
        <w:fldChar w:fldCharType="end"/>
      </w:r>
    </w:p>
    <w:p w:rsidR="00005D2B" w:rsidRPr="00FF350B" w:rsidRDefault="00005D2B" w:rsidP="00D217BC"/>
    <w:p w:rsidR="00005D2B" w:rsidRPr="00FF350B" w:rsidRDefault="00005D2B" w:rsidP="00D217BC">
      <w:r w:rsidRPr="00FF350B">
        <w:t xml:space="preserve">and picking off terms we see that </w:t>
      </w:r>
      <w:r w:rsidRPr="00FF350B">
        <w:rPr>
          <w:noProof/>
          <w:position w:val="-10"/>
        </w:rPr>
        <w:drawing>
          <wp:inline distT="0" distB="0" distL="0" distR="0" wp14:anchorId="2D7BAAF8" wp14:editId="7C5ABA2A">
            <wp:extent cx="619125" cy="228600"/>
            <wp:effectExtent l="0" t="0" r="9525" b="0"/>
            <wp:docPr id="1256545724" name="Picture 1256545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251" cstate="print">
                      <a:extLst>
                        <a:ext uri="{28A0092B-C50C-407E-A947-70E740481C1C}">
                          <a14:useLocalDpi xmlns:a14="http://schemas.microsoft.com/office/drawing/2010/main" val="0"/>
                        </a:ext>
                      </a:extLst>
                    </a:blip>
                    <a:srcRect/>
                    <a:stretch>
                      <a:fillRect/>
                    </a:stretch>
                  </pic:blipFill>
                  <pic:spPr bwMode="auto">
                    <a:xfrm>
                      <a:off x="0" y="0"/>
                      <a:ext cx="619125" cy="228600"/>
                    </a:xfrm>
                    <a:prstGeom prst="rect">
                      <a:avLst/>
                    </a:prstGeom>
                    <a:noFill/>
                    <a:ln>
                      <a:noFill/>
                    </a:ln>
                  </pic:spPr>
                </pic:pic>
              </a:graphicData>
            </a:graphic>
          </wp:inline>
        </w:drawing>
      </w:r>
      <w:r w:rsidRPr="00FF350B">
        <w:t xml:space="preserve">.  From </w:t>
      </w:r>
      <w:r w:rsidRPr="00FF350B">
        <w:fldChar w:fldCharType="begin"/>
      </w:r>
      <w:r w:rsidRPr="00FF350B">
        <w:instrText xml:space="preserve"> GOTOBUTTON ZEqnNum970727  \* MERGEFORMAT </w:instrText>
      </w:r>
      <w:fldSimple w:instr=" REF ZEqnNum970727 \! \* MERGEFORMAT ">
        <w:r w:rsidRPr="00FF350B">
          <w:instrText>(</w:instrText>
        </w:r>
        <w:r>
          <w:instrText>1</w:instrText>
        </w:r>
        <w:r w:rsidRPr="00FF350B">
          <w:instrText>.</w:instrText>
        </w:r>
        <w:r>
          <w:instrText>22</w:instrText>
        </w:r>
        <w:r w:rsidRPr="00FF350B">
          <w:instrText>)</w:instrText>
        </w:r>
      </w:fldSimple>
      <w:r w:rsidRPr="00FF350B">
        <w:fldChar w:fldCharType="end"/>
      </w:r>
      <w:r w:rsidRPr="00FF350B">
        <w:t xml:space="preserve"> the necessary condition for absolute integrability is </w:t>
      </w:r>
      <w:r w:rsidRPr="00FF350B">
        <w:rPr>
          <w:noProof/>
          <w:position w:val="-14"/>
        </w:rPr>
        <w:drawing>
          <wp:inline distT="0" distB="0" distL="0" distR="0" wp14:anchorId="3FA4E7CD" wp14:editId="345D77C5">
            <wp:extent cx="390525" cy="257175"/>
            <wp:effectExtent l="0" t="0" r="9525" b="9525"/>
            <wp:docPr id="824626775" name="Picture 824626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252" cstate="print">
                      <a:extLst>
                        <a:ext uri="{28A0092B-C50C-407E-A947-70E740481C1C}">
                          <a14:useLocalDpi xmlns:a14="http://schemas.microsoft.com/office/drawing/2010/main" val="0"/>
                        </a:ext>
                      </a:extLst>
                    </a:blip>
                    <a:srcRect/>
                    <a:stretch>
                      <a:fillRect/>
                    </a:stretch>
                  </pic:blipFill>
                  <pic:spPr bwMode="auto">
                    <a:xfrm>
                      <a:off x="0" y="0"/>
                      <a:ext cx="390525" cy="257175"/>
                    </a:xfrm>
                    <a:prstGeom prst="rect">
                      <a:avLst/>
                    </a:prstGeom>
                    <a:noFill/>
                    <a:ln>
                      <a:noFill/>
                    </a:ln>
                  </pic:spPr>
                </pic:pic>
              </a:graphicData>
            </a:graphic>
          </wp:inline>
        </w:drawing>
      </w:r>
      <w:r w:rsidRPr="00FF350B">
        <w:t xml:space="preserve">, otherwise </w:t>
      </w:r>
      <w:r w:rsidRPr="00FF350B">
        <w:rPr>
          <w:noProof/>
          <w:position w:val="-20"/>
        </w:rPr>
        <w:drawing>
          <wp:inline distT="0" distB="0" distL="0" distR="0" wp14:anchorId="00C8814F" wp14:editId="271564C7">
            <wp:extent cx="866775" cy="276225"/>
            <wp:effectExtent l="0" t="0" r="9525" b="9525"/>
            <wp:docPr id="245147066" name="Picture 245147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253" cstate="print">
                      <a:extLst>
                        <a:ext uri="{28A0092B-C50C-407E-A947-70E740481C1C}">
                          <a14:useLocalDpi xmlns:a14="http://schemas.microsoft.com/office/drawing/2010/main" val="0"/>
                        </a:ext>
                      </a:extLst>
                    </a:blip>
                    <a:srcRect/>
                    <a:stretch>
                      <a:fillRect/>
                    </a:stretch>
                  </pic:blipFill>
                  <pic:spPr bwMode="auto">
                    <a:xfrm>
                      <a:off x="0" y="0"/>
                      <a:ext cx="866775" cy="276225"/>
                    </a:xfrm>
                    <a:prstGeom prst="rect">
                      <a:avLst/>
                    </a:prstGeom>
                    <a:noFill/>
                    <a:ln>
                      <a:noFill/>
                    </a:ln>
                  </pic:spPr>
                </pic:pic>
              </a:graphicData>
            </a:graphic>
          </wp:inline>
        </w:drawing>
      </w:r>
      <w:r w:rsidRPr="00FF350B">
        <w:t xml:space="preserve">.  From </w:t>
      </w:r>
      <w:r w:rsidRPr="00FF350B">
        <w:fldChar w:fldCharType="begin"/>
      </w:r>
      <w:r w:rsidRPr="00FF350B">
        <w:instrText xml:space="preserve"> GOTOBUTTON ZEqnNum131331  \* MERGEFORMAT </w:instrText>
      </w:r>
      <w:fldSimple w:instr=" REF ZEqnNum131331 \! \* MERGEFORMAT ">
        <w:r w:rsidRPr="00FF350B">
          <w:instrText>(</w:instrText>
        </w:r>
        <w:r>
          <w:instrText>1</w:instrText>
        </w:r>
        <w:r w:rsidRPr="00FF350B">
          <w:instrText>.</w:instrText>
        </w:r>
        <w:r>
          <w:instrText>23</w:instrText>
        </w:r>
        <w:r w:rsidRPr="00FF350B">
          <w:instrText>)</w:instrText>
        </w:r>
      </w:fldSimple>
      <w:r w:rsidRPr="00FF350B">
        <w:fldChar w:fldCharType="end"/>
      </w:r>
      <w:r w:rsidRPr="00FF350B">
        <w:t xml:space="preserve"> the necessary condition for the z-transform to converge is </w:t>
      </w:r>
      <w:r w:rsidRPr="00FF350B">
        <w:rPr>
          <w:noProof/>
          <w:position w:val="-16"/>
        </w:rPr>
        <w:drawing>
          <wp:inline distT="0" distB="0" distL="0" distR="0" wp14:anchorId="7AC7FF28" wp14:editId="65949734">
            <wp:extent cx="571500" cy="276225"/>
            <wp:effectExtent l="0" t="0" r="0" b="9525"/>
            <wp:docPr id="2097475704" name="Picture 2097475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254" cstate="print">
                      <a:extLst>
                        <a:ext uri="{28A0092B-C50C-407E-A947-70E740481C1C}">
                          <a14:useLocalDpi xmlns:a14="http://schemas.microsoft.com/office/drawing/2010/main" val="0"/>
                        </a:ext>
                      </a:extLst>
                    </a:blip>
                    <a:srcRect/>
                    <a:stretch>
                      <a:fillRect/>
                    </a:stretch>
                  </pic:blipFill>
                  <pic:spPr bwMode="auto">
                    <a:xfrm>
                      <a:off x="0" y="0"/>
                      <a:ext cx="571500" cy="276225"/>
                    </a:xfrm>
                    <a:prstGeom prst="rect">
                      <a:avLst/>
                    </a:prstGeom>
                    <a:noFill/>
                    <a:ln>
                      <a:noFill/>
                    </a:ln>
                  </pic:spPr>
                </pic:pic>
              </a:graphicData>
            </a:graphic>
          </wp:inline>
        </w:drawing>
      </w:r>
      <w:r w:rsidRPr="00FF350B">
        <w:t xml:space="preserve">or </w:t>
      </w:r>
      <w:r w:rsidRPr="00FF350B">
        <w:rPr>
          <w:noProof/>
          <w:position w:val="-14"/>
        </w:rPr>
        <w:drawing>
          <wp:inline distT="0" distB="0" distL="0" distR="0" wp14:anchorId="10799D1B" wp14:editId="248CC7E9">
            <wp:extent cx="466725" cy="257175"/>
            <wp:effectExtent l="0" t="0" r="9525" b="9525"/>
            <wp:docPr id="40344052" name="Picture 40344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255" cstate="print">
                      <a:extLst>
                        <a:ext uri="{28A0092B-C50C-407E-A947-70E740481C1C}">
                          <a14:useLocalDpi xmlns:a14="http://schemas.microsoft.com/office/drawing/2010/main" val="0"/>
                        </a:ext>
                      </a:extLst>
                    </a:blip>
                    <a:srcRect/>
                    <a:stretch>
                      <a:fillRect/>
                    </a:stretch>
                  </pic:blipFill>
                  <pic:spPr bwMode="auto">
                    <a:xfrm>
                      <a:off x="0" y="0"/>
                      <a:ext cx="466725" cy="257175"/>
                    </a:xfrm>
                    <a:prstGeom prst="rect">
                      <a:avLst/>
                    </a:prstGeom>
                    <a:noFill/>
                    <a:ln>
                      <a:noFill/>
                    </a:ln>
                  </pic:spPr>
                </pic:pic>
              </a:graphicData>
            </a:graphic>
          </wp:inline>
        </w:drawing>
      </w:r>
      <w:r w:rsidRPr="00FF350B">
        <w:t>.  We see then that in the z-domain the condition for stability is that the ROC contain the unit circle which is a fundamental test for stability that we will revisit many times.  Equivalently, the poles of the transfer function must reside inside the unit circle so that the leading ratio</w:t>
      </w:r>
      <w:r w:rsidRPr="00FF350B">
        <w:rPr>
          <w:noProof/>
          <w:position w:val="-6"/>
        </w:rPr>
        <w:drawing>
          <wp:inline distT="0" distB="0" distL="0" distR="0" wp14:anchorId="47DE0AD6" wp14:editId="2C52A1BD">
            <wp:extent cx="152400" cy="142875"/>
            <wp:effectExtent l="0" t="0" r="0" b="9525"/>
            <wp:docPr id="2091049508" name="Picture 2091049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256" cstate="print">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r w:rsidRPr="00FF350B">
        <w:t xml:space="preserve">in </w:t>
      </w:r>
      <w:r w:rsidRPr="00FF350B">
        <w:fldChar w:fldCharType="begin"/>
      </w:r>
      <w:r w:rsidRPr="00FF350B">
        <w:instrText xml:space="preserve"> GOTOBUTTON ZEqnNum970727  \* MERGEFORMAT </w:instrText>
      </w:r>
      <w:fldSimple w:instr=" REF ZEqnNum970727 \! \* MERGEFORMAT ">
        <w:r w:rsidRPr="00FF350B">
          <w:instrText>(</w:instrText>
        </w:r>
        <w:r>
          <w:instrText>1</w:instrText>
        </w:r>
        <w:r w:rsidRPr="00FF350B">
          <w:instrText>.</w:instrText>
        </w:r>
        <w:r>
          <w:instrText>22</w:instrText>
        </w:r>
        <w:r w:rsidRPr="00FF350B">
          <w:instrText>)</w:instrText>
        </w:r>
      </w:fldSimple>
      <w:r w:rsidRPr="00FF350B">
        <w:fldChar w:fldCharType="end"/>
      </w:r>
      <w:r w:rsidRPr="00FF350B">
        <w:t xml:space="preserve"> is less than one.</w:t>
      </w:r>
    </w:p>
    <w:p w:rsidR="00005D2B" w:rsidRPr="00FF350B" w:rsidRDefault="00005D2B" w:rsidP="00D217BC"/>
    <w:p w:rsidR="00005D2B" w:rsidRPr="00FF350B" w:rsidRDefault="00005D2B" w:rsidP="00D217BC">
      <w:pPr>
        <w:keepNext/>
        <w:numPr>
          <w:ilvl w:val="3"/>
          <w:numId w:val="0"/>
        </w:numPr>
        <w:tabs>
          <w:tab w:val="num" w:pos="864"/>
        </w:tabs>
        <w:spacing w:before="240" w:after="60"/>
        <w:ind w:left="864" w:hanging="864"/>
        <w:outlineLvl w:val="3"/>
        <w:rPr>
          <w:b/>
          <w:bCs/>
        </w:rPr>
      </w:pPr>
      <w:bookmarkStart w:id="148" w:name="_Toc280363599"/>
      <w:r w:rsidRPr="00FF350B">
        <w:rPr>
          <w:b/>
          <w:bCs/>
        </w:rPr>
        <w:t>Input-Output Relationship</w:t>
      </w:r>
      <w:bookmarkEnd w:id="148"/>
    </w:p>
    <w:p w:rsidR="00005D2B" w:rsidRPr="00FF350B" w:rsidRDefault="00005D2B" w:rsidP="00D217BC"/>
    <w:p w:rsidR="00005D2B" w:rsidRPr="00FF350B" w:rsidRDefault="00005D2B" w:rsidP="00D217BC">
      <w:r w:rsidRPr="00FF350B">
        <w:t xml:space="preserve">The solution to </w:t>
      </w:r>
      <w:r w:rsidRPr="00FF350B">
        <w:fldChar w:fldCharType="begin"/>
      </w:r>
      <w:r w:rsidRPr="00FF350B">
        <w:instrText xml:space="preserve"> GOTOBUTTON ZEqnNum615502  \* MERGEFORMAT </w:instrText>
      </w:r>
      <w:fldSimple w:instr=" REF ZEqnNum615502 \! \* MERGEFORMAT ">
        <w:r w:rsidRPr="00FF350B">
          <w:instrText>(</w:instrText>
        </w:r>
        <w:r>
          <w:instrText>1</w:instrText>
        </w:r>
        <w:r w:rsidRPr="00FF350B">
          <w:instrText>.</w:instrText>
        </w:r>
        <w:r>
          <w:instrText>20</w:instrText>
        </w:r>
        <w:r w:rsidRPr="00FF350B">
          <w:instrText>)</w:instrText>
        </w:r>
      </w:fldSimple>
      <w:r w:rsidRPr="00FF350B">
        <w:fldChar w:fldCharType="end"/>
      </w:r>
      <w:r w:rsidRPr="00FF350B">
        <w:t xml:space="preserve"> is most easily arrived</w:t>
      </w:r>
      <w:r>
        <w:rPr>
          <w:vertAlign w:val="superscript"/>
        </w:rPr>
        <w:t xml:space="preserve"> </w:t>
      </w:r>
      <w:r w:rsidRPr="00FF350B">
        <w:t>at via z-transforming both sides and then inverse transforming.  We have</w:t>
      </w:r>
    </w:p>
    <w:p w:rsidR="00005D2B" w:rsidRPr="00FF350B" w:rsidRDefault="00005D2B" w:rsidP="00D217BC"/>
    <w:p w:rsidR="00005D2B" w:rsidRPr="00FF350B" w:rsidRDefault="00005D2B" w:rsidP="00D217BC">
      <w:pPr>
        <w:jc w:val="center"/>
      </w:pPr>
      <w:r w:rsidRPr="00FF350B">
        <w:rPr>
          <w:noProof/>
          <w:position w:val="-26"/>
        </w:rPr>
        <w:drawing>
          <wp:inline distT="0" distB="0" distL="0" distR="0" wp14:anchorId="79139C02" wp14:editId="0054FC74">
            <wp:extent cx="1304925" cy="428625"/>
            <wp:effectExtent l="0" t="0" r="9525" b="9525"/>
            <wp:docPr id="113640362" name="Picture 113640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57" cstate="print">
                      <a:extLst>
                        <a:ext uri="{28A0092B-C50C-407E-A947-70E740481C1C}">
                          <a14:useLocalDpi xmlns:a14="http://schemas.microsoft.com/office/drawing/2010/main" val="0"/>
                        </a:ext>
                      </a:extLst>
                    </a:blip>
                    <a:srcRect/>
                    <a:stretch>
                      <a:fillRect/>
                    </a:stretch>
                  </pic:blipFill>
                  <pic:spPr bwMode="auto">
                    <a:xfrm>
                      <a:off x="0" y="0"/>
                      <a:ext cx="1304925" cy="428625"/>
                    </a:xfrm>
                    <a:prstGeom prst="rect">
                      <a:avLst/>
                    </a:prstGeom>
                    <a:noFill/>
                    <a:ln>
                      <a:noFill/>
                    </a:ln>
                  </pic:spPr>
                </pic:pic>
              </a:graphicData>
            </a:graphic>
          </wp:inline>
        </w:drawing>
      </w:r>
    </w:p>
    <w:p w:rsidR="00005D2B" w:rsidRPr="00FF350B" w:rsidRDefault="00005D2B" w:rsidP="00D217BC">
      <w:pPr>
        <w:jc w:val="center"/>
      </w:pPr>
    </w:p>
    <w:p w:rsidR="00005D2B" w:rsidRPr="00FF350B" w:rsidRDefault="00005D2B" w:rsidP="00D217BC">
      <w:r w:rsidRPr="00FF350B">
        <w:t xml:space="preserve">where </w:t>
      </w:r>
      <w:r w:rsidRPr="00FF350B">
        <w:rPr>
          <w:noProof/>
          <w:position w:val="-28"/>
        </w:rPr>
        <w:drawing>
          <wp:inline distT="0" distB="0" distL="0" distR="0" wp14:anchorId="5765AE0E" wp14:editId="72D3269A">
            <wp:extent cx="2362200" cy="419100"/>
            <wp:effectExtent l="0" t="0" r="0" b="0"/>
            <wp:docPr id="980238904" name="Picture 980238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258" cstate="print">
                      <a:extLst>
                        <a:ext uri="{28A0092B-C50C-407E-A947-70E740481C1C}">
                          <a14:useLocalDpi xmlns:a14="http://schemas.microsoft.com/office/drawing/2010/main" val="0"/>
                        </a:ext>
                      </a:extLst>
                    </a:blip>
                    <a:srcRect/>
                    <a:stretch>
                      <a:fillRect/>
                    </a:stretch>
                  </pic:blipFill>
                  <pic:spPr bwMode="auto">
                    <a:xfrm>
                      <a:off x="0" y="0"/>
                      <a:ext cx="2362200" cy="419100"/>
                    </a:xfrm>
                    <a:prstGeom prst="rect">
                      <a:avLst/>
                    </a:prstGeom>
                    <a:noFill/>
                    <a:ln>
                      <a:noFill/>
                    </a:ln>
                  </pic:spPr>
                </pic:pic>
              </a:graphicData>
            </a:graphic>
          </wp:inline>
        </w:drawing>
      </w:r>
      <w:r w:rsidRPr="00FF350B">
        <w:t xml:space="preserve"> which follows by the geometric series formula and converges for </w:t>
      </w:r>
      <w:r w:rsidRPr="00FF350B">
        <w:rPr>
          <w:noProof/>
          <w:position w:val="-14"/>
        </w:rPr>
        <w:drawing>
          <wp:inline distT="0" distB="0" distL="0" distR="0" wp14:anchorId="297CD02B" wp14:editId="344ABC97">
            <wp:extent cx="485775" cy="257175"/>
            <wp:effectExtent l="0" t="0" r="9525" b="9525"/>
            <wp:docPr id="1136275989" name="Picture 1136275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259" cstate="print">
                      <a:extLst>
                        <a:ext uri="{28A0092B-C50C-407E-A947-70E740481C1C}">
                          <a14:useLocalDpi xmlns:a14="http://schemas.microsoft.com/office/drawing/2010/main" val="0"/>
                        </a:ext>
                      </a:extLst>
                    </a:blip>
                    <a:srcRect/>
                    <a:stretch>
                      <a:fillRect/>
                    </a:stretch>
                  </pic:blipFill>
                  <pic:spPr bwMode="auto">
                    <a:xfrm>
                      <a:off x="0" y="0"/>
                      <a:ext cx="485775" cy="257175"/>
                    </a:xfrm>
                    <a:prstGeom prst="rect">
                      <a:avLst/>
                    </a:prstGeom>
                    <a:noFill/>
                    <a:ln>
                      <a:noFill/>
                    </a:ln>
                  </pic:spPr>
                </pic:pic>
              </a:graphicData>
            </a:graphic>
          </wp:inline>
        </w:drawing>
      </w:r>
      <w:r w:rsidRPr="00FF350B">
        <w:t xml:space="preserve">.  To find y(n) we inverse transform by using either partial fraction expansion or by solving the contour integral </w:t>
      </w:r>
      <w:r w:rsidRPr="00FF350B">
        <w:fldChar w:fldCharType="begin"/>
      </w:r>
      <w:r w:rsidRPr="00FF350B">
        <w:instrText xml:space="preserve"> GOTOBUTTON ZEqnNum672952  \* MERGEFORMAT </w:instrText>
      </w:r>
      <w:r w:rsidRPr="00FF350B">
        <w:fldChar w:fldCharType="begin"/>
      </w:r>
      <w:r w:rsidRPr="00FF350B">
        <w:instrText xml:space="preserve"> REF ZEqnNum672952 \! \* MERGEFORMAT </w:instrText>
      </w:r>
      <w:r w:rsidRPr="00FF350B">
        <w:fldChar w:fldCharType="separate"/>
      </w:r>
      <w:r>
        <w:rPr>
          <w:b/>
          <w:bCs/>
        </w:rPr>
        <w:instrText>Error! Reference source not found.</w:instrText>
      </w:r>
      <w:r w:rsidRPr="00FF350B">
        <w:fldChar w:fldCharType="end"/>
      </w:r>
      <w:r w:rsidRPr="00FF350B">
        <w:fldChar w:fldCharType="end"/>
      </w:r>
      <w:r w:rsidRPr="00FF350B">
        <w:t>.  The advantage afforded by complex analysis is that it reduces the work load so let us demonstrate this by following such an approach.  The inversion integral may be written as</w:t>
      </w:r>
    </w:p>
    <w:p w:rsidR="00005D2B" w:rsidRPr="00FF350B" w:rsidRDefault="00005D2B" w:rsidP="00D217BC"/>
    <w:p w:rsidR="00005D2B" w:rsidRPr="00FF350B" w:rsidRDefault="00005D2B" w:rsidP="00D217BC">
      <w:pPr>
        <w:jc w:val="center"/>
      </w:pPr>
      <w:r w:rsidRPr="00FF350B">
        <w:rPr>
          <w:noProof/>
          <w:position w:val="-32"/>
        </w:rPr>
        <w:drawing>
          <wp:inline distT="0" distB="0" distL="0" distR="0" wp14:anchorId="3231C4D3" wp14:editId="3A588F92">
            <wp:extent cx="3190875" cy="485775"/>
            <wp:effectExtent l="0" t="0" r="9525" b="9525"/>
            <wp:docPr id="942677883" name="Picture 942677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260" cstate="print">
                      <a:extLst>
                        <a:ext uri="{28A0092B-C50C-407E-A947-70E740481C1C}">
                          <a14:useLocalDpi xmlns:a14="http://schemas.microsoft.com/office/drawing/2010/main" val="0"/>
                        </a:ext>
                      </a:extLst>
                    </a:blip>
                    <a:srcRect/>
                    <a:stretch>
                      <a:fillRect/>
                    </a:stretch>
                  </pic:blipFill>
                  <pic:spPr bwMode="auto">
                    <a:xfrm>
                      <a:off x="0" y="0"/>
                      <a:ext cx="3190875" cy="485775"/>
                    </a:xfrm>
                    <a:prstGeom prst="rect">
                      <a:avLst/>
                    </a:prstGeom>
                    <a:noFill/>
                    <a:ln>
                      <a:noFill/>
                    </a:ln>
                  </pic:spPr>
                </pic:pic>
              </a:graphicData>
            </a:graphic>
          </wp:inline>
        </w:drawing>
      </w:r>
    </w:p>
    <w:p w:rsidR="00005D2B" w:rsidRPr="00FF350B" w:rsidRDefault="00005D2B" w:rsidP="00D217BC">
      <w:pPr>
        <w:jc w:val="center"/>
      </w:pPr>
    </w:p>
    <w:p w:rsidR="00005D2B" w:rsidRPr="00FF350B" w:rsidRDefault="00005D2B" w:rsidP="00D217BC">
      <w:r w:rsidRPr="00FF350B">
        <w:t xml:space="preserve">which has two simple poles with residues Res(a) and Res(b).  The residues are easily seen to be </w:t>
      </w:r>
      <w:r w:rsidRPr="00FF350B">
        <w:rPr>
          <w:noProof/>
          <w:position w:val="-28"/>
        </w:rPr>
        <w:drawing>
          <wp:inline distT="0" distB="0" distL="0" distR="0" wp14:anchorId="7288A15D" wp14:editId="7EA35801">
            <wp:extent cx="952500" cy="447675"/>
            <wp:effectExtent l="0" t="0" r="0" b="9525"/>
            <wp:docPr id="891494172" name="Picture 891494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261" cstate="print">
                      <a:extLst>
                        <a:ext uri="{28A0092B-C50C-407E-A947-70E740481C1C}">
                          <a14:useLocalDpi xmlns:a14="http://schemas.microsoft.com/office/drawing/2010/main" val="0"/>
                        </a:ext>
                      </a:extLst>
                    </a:blip>
                    <a:srcRect/>
                    <a:stretch>
                      <a:fillRect/>
                    </a:stretch>
                  </pic:blipFill>
                  <pic:spPr bwMode="auto">
                    <a:xfrm>
                      <a:off x="0" y="0"/>
                      <a:ext cx="952500" cy="447675"/>
                    </a:xfrm>
                    <a:prstGeom prst="rect">
                      <a:avLst/>
                    </a:prstGeom>
                    <a:noFill/>
                    <a:ln>
                      <a:noFill/>
                    </a:ln>
                  </pic:spPr>
                </pic:pic>
              </a:graphicData>
            </a:graphic>
          </wp:inline>
        </w:drawing>
      </w:r>
      <w:r w:rsidRPr="00FF350B">
        <w:t>, respectively which then yield the output</w:t>
      </w:r>
    </w:p>
    <w:p w:rsidR="00005D2B" w:rsidRPr="00FF350B" w:rsidRDefault="00005D2B" w:rsidP="00D217BC"/>
    <w:p w:rsidR="00005D2B" w:rsidRPr="00FF350B" w:rsidRDefault="00005D2B" w:rsidP="00D217BC">
      <w:pPr>
        <w:tabs>
          <w:tab w:val="center" w:pos="4320"/>
          <w:tab w:val="right" w:pos="8640"/>
        </w:tabs>
      </w:pPr>
      <w:r w:rsidRPr="00FF350B">
        <w:tab/>
      </w:r>
      <w:r w:rsidRPr="00FF350B">
        <w:rPr>
          <w:noProof/>
          <w:position w:val="-28"/>
        </w:rPr>
        <w:drawing>
          <wp:inline distT="0" distB="0" distL="0" distR="0" wp14:anchorId="5B741BDE" wp14:editId="105DF715">
            <wp:extent cx="1609725" cy="419100"/>
            <wp:effectExtent l="0" t="0" r="9525" b="0"/>
            <wp:docPr id="284467327" name="Picture 284467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262" cstate="print">
                      <a:extLst>
                        <a:ext uri="{28A0092B-C50C-407E-A947-70E740481C1C}">
                          <a14:useLocalDpi xmlns:a14="http://schemas.microsoft.com/office/drawing/2010/main" val="0"/>
                        </a:ext>
                      </a:extLst>
                    </a:blip>
                    <a:srcRect/>
                    <a:stretch>
                      <a:fillRect/>
                    </a:stretch>
                  </pic:blipFill>
                  <pic:spPr bwMode="auto">
                    <a:xfrm>
                      <a:off x="0" y="0"/>
                      <a:ext cx="1609725" cy="419100"/>
                    </a:xfrm>
                    <a:prstGeom prst="rect">
                      <a:avLst/>
                    </a:prstGeom>
                    <a:noFill/>
                    <a:ln>
                      <a:noFill/>
                    </a:ln>
                  </pic:spPr>
                </pic:pic>
              </a:graphicData>
            </a:graphic>
          </wp:inline>
        </w:drawing>
      </w:r>
      <w:r w:rsidRPr="00FF350B">
        <w:tab/>
      </w:r>
      <w:r w:rsidRPr="00FF350B">
        <w:fldChar w:fldCharType="begin"/>
      </w:r>
      <w:r w:rsidRPr="00FF350B">
        <w:instrText xml:space="preserve"> MACROBUTTON MTPlaceRef \* MERGEFORMAT </w:instrText>
      </w:r>
      <w:r w:rsidRPr="00FF350B">
        <w:fldChar w:fldCharType="begin"/>
      </w:r>
      <w:r w:rsidRPr="00FF350B">
        <w:instrText xml:space="preserve"> SEQ MTEqn \h \* MERGEFORMAT </w:instrText>
      </w:r>
      <w:r w:rsidRPr="00FF350B">
        <w:fldChar w:fldCharType="end"/>
      </w:r>
      <w:r w:rsidRPr="00FF350B">
        <w:instrText>(</w:instrText>
      </w:r>
      <w:fldSimple w:instr=" SEQ MTSec \c \* Arabic \* MERGEFORMAT ">
        <w:r>
          <w:rPr>
            <w:noProof/>
          </w:rPr>
          <w:instrText>1</w:instrText>
        </w:r>
      </w:fldSimple>
      <w:r w:rsidRPr="00FF350B">
        <w:instrText>.</w:instrText>
      </w:r>
      <w:fldSimple w:instr=" SEQ MTEqn \c \* Arabic \* MERGEFORMAT ">
        <w:r>
          <w:rPr>
            <w:noProof/>
          </w:rPr>
          <w:instrText>24</w:instrText>
        </w:r>
      </w:fldSimple>
      <w:r w:rsidRPr="00FF350B">
        <w:instrText>)</w:instrText>
      </w:r>
      <w:r w:rsidRPr="00FF350B">
        <w:fldChar w:fldCharType="end"/>
      </w:r>
    </w:p>
    <w:p w:rsidR="00005D2B" w:rsidRPr="00FF350B" w:rsidRDefault="00005D2B" w:rsidP="00D217BC"/>
    <w:p w:rsidR="00005D2B" w:rsidRPr="00FF350B" w:rsidRDefault="00005D2B" w:rsidP="00D217BC">
      <w:r w:rsidRPr="00FF350B">
        <w:t xml:space="preserve">For </w:t>
      </w:r>
      <w:r w:rsidRPr="00FF350B">
        <w:rPr>
          <w:noProof/>
          <w:position w:val="-10"/>
        </w:rPr>
        <w:drawing>
          <wp:inline distT="0" distB="0" distL="0" distR="0" wp14:anchorId="7FDC9586" wp14:editId="4C613F06">
            <wp:extent cx="352425" cy="200025"/>
            <wp:effectExtent l="0" t="0" r="9525" b="9525"/>
            <wp:docPr id="1775225552" name="Picture 1775225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263" cstate="print">
                      <a:extLst>
                        <a:ext uri="{28A0092B-C50C-407E-A947-70E740481C1C}">
                          <a14:useLocalDpi xmlns:a14="http://schemas.microsoft.com/office/drawing/2010/main" val="0"/>
                        </a:ext>
                      </a:extLst>
                    </a:blip>
                    <a:srcRect/>
                    <a:stretch>
                      <a:fillRect/>
                    </a:stretch>
                  </pic:blipFill>
                  <pic:spPr bwMode="auto">
                    <a:xfrm>
                      <a:off x="0" y="0"/>
                      <a:ext cx="352425" cy="200025"/>
                    </a:xfrm>
                    <a:prstGeom prst="rect">
                      <a:avLst/>
                    </a:prstGeom>
                    <a:noFill/>
                    <a:ln>
                      <a:noFill/>
                    </a:ln>
                  </pic:spPr>
                </pic:pic>
              </a:graphicData>
            </a:graphic>
          </wp:inline>
        </w:drawing>
      </w:r>
      <w:r w:rsidRPr="00FF350B">
        <w:t xml:space="preserve">the input is the unit step function and the output is composed of a </w:t>
      </w:r>
      <w:r w:rsidRPr="00FF350B">
        <w:rPr>
          <w:i/>
          <w:iCs/>
        </w:rPr>
        <w:t>transient response</w:t>
      </w:r>
      <w:r w:rsidRPr="00FF350B">
        <w:rPr>
          <w:noProof/>
          <w:position w:val="-24"/>
        </w:rPr>
        <w:drawing>
          <wp:inline distT="0" distB="0" distL="0" distR="0" wp14:anchorId="49BBA112" wp14:editId="3E1F0BDA">
            <wp:extent cx="352425" cy="419100"/>
            <wp:effectExtent l="0" t="0" r="9525" b="0"/>
            <wp:docPr id="615305271" name="Picture 615305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64" cstate="print">
                      <a:extLst>
                        <a:ext uri="{28A0092B-C50C-407E-A947-70E740481C1C}">
                          <a14:useLocalDpi xmlns:a14="http://schemas.microsoft.com/office/drawing/2010/main" val="0"/>
                        </a:ext>
                      </a:extLst>
                    </a:blip>
                    <a:srcRect/>
                    <a:stretch>
                      <a:fillRect/>
                    </a:stretch>
                  </pic:blipFill>
                  <pic:spPr bwMode="auto">
                    <a:xfrm>
                      <a:off x="0" y="0"/>
                      <a:ext cx="352425" cy="419100"/>
                    </a:xfrm>
                    <a:prstGeom prst="rect">
                      <a:avLst/>
                    </a:prstGeom>
                    <a:noFill/>
                    <a:ln>
                      <a:noFill/>
                    </a:ln>
                  </pic:spPr>
                </pic:pic>
              </a:graphicData>
            </a:graphic>
          </wp:inline>
        </w:drawing>
      </w:r>
      <w:r w:rsidRPr="00FF350B">
        <w:t xml:space="preserve"> term that decays over time and a </w:t>
      </w:r>
      <w:r w:rsidRPr="00FF350B">
        <w:rPr>
          <w:i/>
          <w:iCs/>
        </w:rPr>
        <w:t>steady-state response</w:t>
      </w:r>
      <w:r w:rsidRPr="00FF350B">
        <w:t xml:space="preserve"> term</w:t>
      </w:r>
      <w:r w:rsidRPr="00FF350B">
        <w:rPr>
          <w:noProof/>
          <w:position w:val="-24"/>
        </w:rPr>
        <w:drawing>
          <wp:inline distT="0" distB="0" distL="0" distR="0" wp14:anchorId="48167BA4" wp14:editId="21922D6E">
            <wp:extent cx="352425" cy="390525"/>
            <wp:effectExtent l="0" t="0" r="9525" b="9525"/>
            <wp:docPr id="653604662" name="Picture 653604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265" cstate="print">
                      <a:extLst>
                        <a:ext uri="{28A0092B-C50C-407E-A947-70E740481C1C}">
                          <a14:useLocalDpi xmlns:a14="http://schemas.microsoft.com/office/drawing/2010/main" val="0"/>
                        </a:ext>
                      </a:extLst>
                    </a:blip>
                    <a:srcRect/>
                    <a:stretch>
                      <a:fillRect/>
                    </a:stretch>
                  </pic:blipFill>
                  <pic:spPr bwMode="auto">
                    <a:xfrm>
                      <a:off x="0" y="0"/>
                      <a:ext cx="352425" cy="390525"/>
                    </a:xfrm>
                    <a:prstGeom prst="rect">
                      <a:avLst/>
                    </a:prstGeom>
                    <a:noFill/>
                    <a:ln>
                      <a:noFill/>
                    </a:ln>
                  </pic:spPr>
                </pic:pic>
              </a:graphicData>
            </a:graphic>
          </wp:inline>
        </w:drawing>
      </w:r>
      <w:r w:rsidRPr="00FF350B">
        <w:t xml:space="preserve">.  The parameter </w:t>
      </w:r>
      <w:r w:rsidRPr="00FF350B">
        <w:rPr>
          <w:noProof/>
          <w:position w:val="-6"/>
        </w:rPr>
        <w:drawing>
          <wp:inline distT="0" distB="0" distL="0" distR="0" wp14:anchorId="7FE5892F" wp14:editId="23CCC111">
            <wp:extent cx="152400" cy="142875"/>
            <wp:effectExtent l="0" t="0" r="0" b="9525"/>
            <wp:docPr id="941596097" name="Picture 941596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256" cstate="print">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r w:rsidRPr="00FF350B">
        <w:t xml:space="preserve"> determines how quickly the transient response dies out.  The closer a is to one the more gradual the decay.  For a&lt;1 the response exhibits an decaying oscillatory response.</w:t>
      </w:r>
    </w:p>
    <w:p w:rsidR="00005D2B" w:rsidRPr="00FF350B" w:rsidRDefault="00005D2B" w:rsidP="00D217BC">
      <w:pPr>
        <w:jc w:val="center"/>
      </w:pPr>
    </w:p>
    <w:tbl>
      <w:tblPr>
        <w:tblW w:w="0" w:type="auto"/>
        <w:tblLook w:val="01E0" w:firstRow="1" w:lastRow="1" w:firstColumn="1" w:lastColumn="1" w:noHBand="0" w:noVBand="0"/>
      </w:tblPr>
      <w:tblGrid>
        <w:gridCol w:w="4675"/>
        <w:gridCol w:w="4675"/>
      </w:tblGrid>
      <w:tr w:rsidR="00005D2B" w:rsidRPr="00FF350B" w:rsidTr="00003BD5">
        <w:tc>
          <w:tcPr>
            <w:tcW w:w="4428" w:type="dxa"/>
            <w:tcBorders>
              <w:top w:val="single" w:sz="4" w:space="0" w:color="auto"/>
              <w:left w:val="single" w:sz="4" w:space="0" w:color="auto"/>
              <w:bottom w:val="single" w:sz="4" w:space="0" w:color="auto"/>
              <w:right w:val="single" w:sz="4" w:space="0" w:color="auto"/>
            </w:tcBorders>
          </w:tcPr>
          <w:p w:rsidR="00005D2B" w:rsidRPr="00FF350B" w:rsidRDefault="00005D2B" w:rsidP="00003BD5">
            <w:pPr>
              <w:jc w:val="center"/>
            </w:pPr>
            <w:r w:rsidRPr="00FF350B">
              <w:rPr>
                <w:noProof/>
              </w:rPr>
              <w:drawing>
                <wp:inline distT="0" distB="0" distL="0" distR="0" wp14:anchorId="01177FB9" wp14:editId="7D8B87D0">
                  <wp:extent cx="3219450" cy="2409825"/>
                  <wp:effectExtent l="0" t="0" r="0" b="9525"/>
                  <wp:docPr id="1659510416" name="Picture 1659510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bwMode="auto">
                          <a:xfrm>
                            <a:off x="0" y="0"/>
                            <a:ext cx="3219450" cy="2409825"/>
                          </a:xfrm>
                          <a:prstGeom prst="rect">
                            <a:avLst/>
                          </a:prstGeom>
                          <a:noFill/>
                          <a:ln>
                            <a:noFill/>
                          </a:ln>
                        </pic:spPr>
                      </pic:pic>
                    </a:graphicData>
                  </a:graphic>
                </wp:inline>
              </w:drawing>
            </w:r>
          </w:p>
        </w:tc>
        <w:tc>
          <w:tcPr>
            <w:tcW w:w="4428" w:type="dxa"/>
            <w:tcBorders>
              <w:top w:val="single" w:sz="4" w:space="0" w:color="auto"/>
              <w:left w:val="single" w:sz="4" w:space="0" w:color="auto"/>
              <w:bottom w:val="single" w:sz="4" w:space="0" w:color="auto"/>
              <w:right w:val="single" w:sz="4" w:space="0" w:color="auto"/>
            </w:tcBorders>
          </w:tcPr>
          <w:p w:rsidR="00005D2B" w:rsidRPr="00FF350B" w:rsidRDefault="00005D2B" w:rsidP="00003BD5">
            <w:pPr>
              <w:jc w:val="center"/>
            </w:pPr>
            <w:r w:rsidRPr="00FF350B">
              <w:rPr>
                <w:noProof/>
              </w:rPr>
              <w:drawing>
                <wp:inline distT="0" distB="0" distL="0" distR="0" wp14:anchorId="6CE62BD3" wp14:editId="552C2D38">
                  <wp:extent cx="3438525" cy="2581275"/>
                  <wp:effectExtent l="0" t="0" r="9525" b="9525"/>
                  <wp:docPr id="2144090360" name="Picture 2144090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267">
                            <a:extLst>
                              <a:ext uri="{28A0092B-C50C-407E-A947-70E740481C1C}">
                                <a14:useLocalDpi xmlns:a14="http://schemas.microsoft.com/office/drawing/2010/main" val="0"/>
                              </a:ext>
                            </a:extLst>
                          </a:blip>
                          <a:srcRect/>
                          <a:stretch>
                            <a:fillRect/>
                          </a:stretch>
                        </pic:blipFill>
                        <pic:spPr bwMode="auto">
                          <a:xfrm>
                            <a:off x="0" y="0"/>
                            <a:ext cx="3438525" cy="2581275"/>
                          </a:xfrm>
                          <a:prstGeom prst="rect">
                            <a:avLst/>
                          </a:prstGeom>
                          <a:noFill/>
                          <a:ln>
                            <a:noFill/>
                          </a:ln>
                        </pic:spPr>
                      </pic:pic>
                    </a:graphicData>
                  </a:graphic>
                </wp:inline>
              </w:drawing>
            </w:r>
          </w:p>
        </w:tc>
      </w:tr>
      <w:tr w:rsidR="00005D2B" w:rsidRPr="00FF350B" w:rsidTr="00003BD5">
        <w:tc>
          <w:tcPr>
            <w:tcW w:w="4428" w:type="dxa"/>
            <w:tcBorders>
              <w:top w:val="single" w:sz="4" w:space="0" w:color="auto"/>
              <w:left w:val="single" w:sz="4" w:space="0" w:color="auto"/>
              <w:bottom w:val="single" w:sz="4" w:space="0" w:color="auto"/>
              <w:right w:val="single" w:sz="4" w:space="0" w:color="auto"/>
            </w:tcBorders>
          </w:tcPr>
          <w:p w:rsidR="00005D2B" w:rsidRPr="00FF350B" w:rsidRDefault="00005D2B" w:rsidP="00003BD5">
            <w:pPr>
              <w:jc w:val="center"/>
            </w:pPr>
            <w:r w:rsidRPr="00FF350B">
              <w:rPr>
                <w:noProof/>
              </w:rPr>
              <w:drawing>
                <wp:inline distT="0" distB="0" distL="0" distR="0" wp14:anchorId="1ACFA905" wp14:editId="2B93D8F8">
                  <wp:extent cx="3438525" cy="2581275"/>
                  <wp:effectExtent l="0" t="0" r="9525" b="9525"/>
                  <wp:docPr id="318568779" name="Picture 318568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bwMode="auto">
                          <a:xfrm>
                            <a:off x="0" y="0"/>
                            <a:ext cx="3438525" cy="2581275"/>
                          </a:xfrm>
                          <a:prstGeom prst="rect">
                            <a:avLst/>
                          </a:prstGeom>
                          <a:noFill/>
                          <a:ln>
                            <a:noFill/>
                          </a:ln>
                        </pic:spPr>
                      </pic:pic>
                    </a:graphicData>
                  </a:graphic>
                </wp:inline>
              </w:drawing>
            </w:r>
          </w:p>
        </w:tc>
        <w:tc>
          <w:tcPr>
            <w:tcW w:w="4428" w:type="dxa"/>
            <w:tcBorders>
              <w:top w:val="single" w:sz="4" w:space="0" w:color="auto"/>
              <w:left w:val="single" w:sz="4" w:space="0" w:color="auto"/>
              <w:bottom w:val="single" w:sz="4" w:space="0" w:color="auto"/>
              <w:right w:val="single" w:sz="4" w:space="0" w:color="auto"/>
            </w:tcBorders>
          </w:tcPr>
          <w:p w:rsidR="00005D2B" w:rsidRPr="00FF350B" w:rsidRDefault="00005D2B" w:rsidP="00003BD5">
            <w:pPr>
              <w:jc w:val="center"/>
            </w:pPr>
            <w:r w:rsidRPr="00FF350B">
              <w:rPr>
                <w:noProof/>
              </w:rPr>
              <w:drawing>
                <wp:inline distT="0" distB="0" distL="0" distR="0" wp14:anchorId="61F765C1" wp14:editId="6B0777C6">
                  <wp:extent cx="3438525" cy="2581275"/>
                  <wp:effectExtent l="0" t="0" r="9525" b="9525"/>
                  <wp:docPr id="1299208419" name="Picture 1299208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269">
                            <a:extLst>
                              <a:ext uri="{28A0092B-C50C-407E-A947-70E740481C1C}">
                                <a14:useLocalDpi xmlns:a14="http://schemas.microsoft.com/office/drawing/2010/main" val="0"/>
                              </a:ext>
                            </a:extLst>
                          </a:blip>
                          <a:srcRect/>
                          <a:stretch>
                            <a:fillRect/>
                          </a:stretch>
                        </pic:blipFill>
                        <pic:spPr bwMode="auto">
                          <a:xfrm>
                            <a:off x="0" y="0"/>
                            <a:ext cx="3438525" cy="2581275"/>
                          </a:xfrm>
                          <a:prstGeom prst="rect">
                            <a:avLst/>
                          </a:prstGeom>
                          <a:noFill/>
                          <a:ln>
                            <a:noFill/>
                          </a:ln>
                        </pic:spPr>
                      </pic:pic>
                    </a:graphicData>
                  </a:graphic>
                </wp:inline>
              </w:drawing>
            </w:r>
          </w:p>
        </w:tc>
      </w:tr>
    </w:tbl>
    <w:p w:rsidR="00005D2B" w:rsidRPr="00FF350B" w:rsidRDefault="00005D2B" w:rsidP="00D217BC">
      <w:pPr>
        <w:jc w:val="center"/>
      </w:pPr>
    </w:p>
    <w:p w:rsidR="00005D2B" w:rsidRPr="00FF350B" w:rsidRDefault="00005D2B" w:rsidP="00D217BC"/>
    <w:p w:rsidR="00005D2B" w:rsidRPr="00FF350B" w:rsidRDefault="00005D2B" w:rsidP="00D217BC"/>
    <w:p w:rsidR="00005D2B" w:rsidRPr="00FF350B" w:rsidRDefault="00005D2B" w:rsidP="00D217BC"/>
    <w:p w:rsidR="00005D2B" w:rsidRPr="00FF350B" w:rsidRDefault="00005D2B" w:rsidP="00D217BC">
      <w:pPr>
        <w:keepNext/>
        <w:numPr>
          <w:ilvl w:val="3"/>
          <w:numId w:val="0"/>
        </w:numPr>
        <w:tabs>
          <w:tab w:val="num" w:pos="864"/>
        </w:tabs>
        <w:spacing w:before="240" w:after="60"/>
        <w:ind w:left="864" w:hanging="864"/>
        <w:outlineLvl w:val="3"/>
        <w:rPr>
          <w:b/>
          <w:bCs/>
        </w:rPr>
      </w:pPr>
      <w:bookmarkStart w:id="149" w:name="_Toc280363600"/>
      <w:r w:rsidRPr="00FF350B">
        <w:rPr>
          <w:b/>
          <w:bCs/>
        </w:rPr>
        <w:t>Frequency Response</w:t>
      </w:r>
      <w:bookmarkEnd w:id="149"/>
    </w:p>
    <w:p w:rsidR="00005D2B" w:rsidRPr="00FF350B" w:rsidRDefault="00005D2B" w:rsidP="00D217BC"/>
    <w:p w:rsidR="00005D2B" w:rsidRPr="00FF350B" w:rsidRDefault="00005D2B" w:rsidP="00D217BC"/>
    <w:p w:rsidR="00005D2B" w:rsidRPr="00FF350B" w:rsidRDefault="00005D2B" w:rsidP="00D217BC">
      <w:r w:rsidRPr="00FF350B">
        <w:t xml:space="preserve">Due to the recursion implicit in </w:t>
      </w:r>
      <w:r w:rsidRPr="00FF350B">
        <w:fldChar w:fldCharType="begin"/>
      </w:r>
      <w:r w:rsidRPr="00FF350B">
        <w:instrText xml:space="preserve"> GOTOBUTTON ZEqnNum615502  \* MERGEFORMAT </w:instrText>
      </w:r>
      <w:fldSimple w:instr=" REF ZEqnNum615502 \! \* MERGEFORMAT ">
        <w:r w:rsidRPr="00FF350B">
          <w:instrText>(</w:instrText>
        </w:r>
        <w:r>
          <w:instrText>1</w:instrText>
        </w:r>
        <w:r w:rsidRPr="00FF350B">
          <w:instrText>.</w:instrText>
        </w:r>
        <w:r>
          <w:instrText>20</w:instrText>
        </w:r>
        <w:r w:rsidRPr="00FF350B">
          <w:instrText>)</w:instrText>
        </w:r>
      </w:fldSimple>
      <w:r w:rsidRPr="00FF350B">
        <w:fldChar w:fldCharType="end"/>
      </w:r>
      <w:r w:rsidRPr="00FF350B">
        <w:t xml:space="preserve"> the impulse response has infinite length and is therefore IIR type filter.  By substituting </w:t>
      </w:r>
      <w:r w:rsidRPr="00FF350B">
        <w:rPr>
          <w:noProof/>
          <w:position w:val="-6"/>
        </w:rPr>
        <w:drawing>
          <wp:inline distT="0" distB="0" distL="0" distR="0" wp14:anchorId="188ADEE5" wp14:editId="2295A354">
            <wp:extent cx="571500" cy="200025"/>
            <wp:effectExtent l="0" t="0" r="0" b="9525"/>
            <wp:docPr id="13988509" name="Picture 13988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270" cstate="print">
                      <a:extLst>
                        <a:ext uri="{28A0092B-C50C-407E-A947-70E740481C1C}">
                          <a14:useLocalDpi xmlns:a14="http://schemas.microsoft.com/office/drawing/2010/main" val="0"/>
                        </a:ext>
                      </a:extLst>
                    </a:blip>
                    <a:srcRect/>
                    <a:stretch>
                      <a:fillRect/>
                    </a:stretch>
                  </pic:blipFill>
                  <pic:spPr bwMode="auto">
                    <a:xfrm>
                      <a:off x="0" y="0"/>
                      <a:ext cx="571500" cy="200025"/>
                    </a:xfrm>
                    <a:prstGeom prst="rect">
                      <a:avLst/>
                    </a:prstGeom>
                    <a:noFill/>
                    <a:ln>
                      <a:noFill/>
                    </a:ln>
                  </pic:spPr>
                </pic:pic>
              </a:graphicData>
            </a:graphic>
          </wp:inline>
        </w:drawing>
      </w:r>
      <w:r w:rsidRPr="00FF350B">
        <w:t>, i.e. evaluating the z-transform on the unit circle in the z-plane or the imaginary line in the s-plane, we may deduce the frequency response magnitude</w:t>
      </w:r>
    </w:p>
    <w:p w:rsidR="00005D2B" w:rsidRPr="00FF350B" w:rsidRDefault="00005D2B" w:rsidP="00D217BC"/>
    <w:p w:rsidR="00005D2B" w:rsidRPr="00FF350B" w:rsidRDefault="00005D2B" w:rsidP="00D217BC">
      <w:pPr>
        <w:tabs>
          <w:tab w:val="center" w:pos="4320"/>
          <w:tab w:val="right" w:pos="8640"/>
        </w:tabs>
      </w:pPr>
      <w:r w:rsidRPr="00FF350B">
        <w:tab/>
      </w:r>
      <w:r w:rsidRPr="00FF350B">
        <w:rPr>
          <w:noProof/>
          <w:position w:val="-36"/>
        </w:rPr>
        <w:drawing>
          <wp:inline distT="0" distB="0" distL="0" distR="0" wp14:anchorId="61A78077" wp14:editId="71F842D9">
            <wp:extent cx="2857500" cy="466725"/>
            <wp:effectExtent l="0" t="0" r="0" b="9525"/>
            <wp:docPr id="86762585" name="Picture 86762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271" cstate="print">
                      <a:extLst>
                        <a:ext uri="{28A0092B-C50C-407E-A947-70E740481C1C}">
                          <a14:useLocalDpi xmlns:a14="http://schemas.microsoft.com/office/drawing/2010/main" val="0"/>
                        </a:ext>
                      </a:extLst>
                    </a:blip>
                    <a:srcRect/>
                    <a:stretch>
                      <a:fillRect/>
                    </a:stretch>
                  </pic:blipFill>
                  <pic:spPr bwMode="auto">
                    <a:xfrm>
                      <a:off x="0" y="0"/>
                      <a:ext cx="2857500" cy="466725"/>
                    </a:xfrm>
                    <a:prstGeom prst="rect">
                      <a:avLst/>
                    </a:prstGeom>
                    <a:noFill/>
                    <a:ln>
                      <a:noFill/>
                    </a:ln>
                  </pic:spPr>
                </pic:pic>
              </a:graphicData>
            </a:graphic>
          </wp:inline>
        </w:drawing>
      </w:r>
      <w:r w:rsidRPr="00FF350B">
        <w:tab/>
      </w:r>
      <w:r w:rsidRPr="00FF350B">
        <w:fldChar w:fldCharType="begin"/>
      </w:r>
      <w:r w:rsidRPr="00FF350B">
        <w:instrText xml:space="preserve"> MACROBUTTON MTPlaceRef \* MERGEFORMAT </w:instrText>
      </w:r>
      <w:r w:rsidRPr="00FF350B">
        <w:fldChar w:fldCharType="begin"/>
      </w:r>
      <w:r w:rsidRPr="00FF350B">
        <w:instrText xml:space="preserve"> SEQ MTEqn \h \* MERGEFORMAT </w:instrText>
      </w:r>
      <w:r w:rsidRPr="00FF350B">
        <w:fldChar w:fldCharType="end"/>
      </w:r>
      <w:bookmarkStart w:id="150" w:name="ZEqnNum339395"/>
      <w:r w:rsidRPr="00FF350B">
        <w:instrText>(</w:instrText>
      </w:r>
      <w:fldSimple w:instr=" SEQ MTSec \c \* Arabic \* MERGEFORMAT ">
        <w:r>
          <w:rPr>
            <w:noProof/>
          </w:rPr>
          <w:instrText>1</w:instrText>
        </w:r>
      </w:fldSimple>
      <w:r w:rsidRPr="00FF350B">
        <w:instrText>.</w:instrText>
      </w:r>
      <w:fldSimple w:instr=" SEQ MTEqn \c \* Arabic \* MERGEFORMAT ">
        <w:r>
          <w:rPr>
            <w:noProof/>
          </w:rPr>
          <w:instrText>25</w:instrText>
        </w:r>
      </w:fldSimple>
      <w:r w:rsidRPr="00FF350B">
        <w:instrText>)</w:instrText>
      </w:r>
      <w:bookmarkEnd w:id="150"/>
      <w:r w:rsidRPr="00FF350B">
        <w:fldChar w:fldCharType="end"/>
      </w:r>
    </w:p>
    <w:p w:rsidR="00005D2B" w:rsidRPr="00FF350B" w:rsidRDefault="00005D2B" w:rsidP="00D217BC">
      <w:r w:rsidRPr="00FF350B">
        <w:t>and phase</w:t>
      </w:r>
    </w:p>
    <w:p w:rsidR="00005D2B" w:rsidRPr="00FF350B" w:rsidRDefault="00005D2B" w:rsidP="00D217BC"/>
    <w:p w:rsidR="00005D2B" w:rsidRPr="00FF350B" w:rsidRDefault="00005D2B" w:rsidP="00D217BC">
      <w:pPr>
        <w:tabs>
          <w:tab w:val="center" w:pos="4320"/>
          <w:tab w:val="right" w:pos="8640"/>
        </w:tabs>
      </w:pPr>
      <w:r w:rsidRPr="00FF350B">
        <w:tab/>
      </w:r>
      <w:r w:rsidRPr="00FF350B">
        <w:rPr>
          <w:noProof/>
          <w:position w:val="-28"/>
        </w:rPr>
        <w:drawing>
          <wp:inline distT="0" distB="0" distL="0" distR="0" wp14:anchorId="5C297511" wp14:editId="3D7CFF24">
            <wp:extent cx="2466975" cy="419100"/>
            <wp:effectExtent l="0" t="0" r="9525" b="0"/>
            <wp:docPr id="1643926756" name="Picture 1643926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272" cstate="print">
                      <a:extLst>
                        <a:ext uri="{28A0092B-C50C-407E-A947-70E740481C1C}">
                          <a14:useLocalDpi xmlns:a14="http://schemas.microsoft.com/office/drawing/2010/main" val="0"/>
                        </a:ext>
                      </a:extLst>
                    </a:blip>
                    <a:srcRect/>
                    <a:stretch>
                      <a:fillRect/>
                    </a:stretch>
                  </pic:blipFill>
                  <pic:spPr bwMode="auto">
                    <a:xfrm>
                      <a:off x="0" y="0"/>
                      <a:ext cx="2466975" cy="419100"/>
                    </a:xfrm>
                    <a:prstGeom prst="rect">
                      <a:avLst/>
                    </a:prstGeom>
                    <a:noFill/>
                    <a:ln>
                      <a:noFill/>
                    </a:ln>
                  </pic:spPr>
                </pic:pic>
              </a:graphicData>
            </a:graphic>
          </wp:inline>
        </w:drawing>
      </w:r>
      <w:r w:rsidRPr="00FF350B">
        <w:tab/>
      </w:r>
      <w:r w:rsidRPr="00FF350B">
        <w:fldChar w:fldCharType="begin"/>
      </w:r>
      <w:r w:rsidRPr="00FF350B">
        <w:instrText xml:space="preserve"> MACROBUTTON MTPlaceRef \* MERGEFORMAT </w:instrText>
      </w:r>
      <w:r w:rsidRPr="00FF350B">
        <w:fldChar w:fldCharType="begin"/>
      </w:r>
      <w:r w:rsidRPr="00FF350B">
        <w:instrText xml:space="preserve"> SEQ MTEqn \h \* MERGEFORMAT </w:instrText>
      </w:r>
      <w:r w:rsidRPr="00FF350B">
        <w:fldChar w:fldCharType="end"/>
      </w:r>
      <w:r w:rsidRPr="00FF350B">
        <w:instrText>(</w:instrText>
      </w:r>
      <w:fldSimple w:instr=" SEQ MTSec \c \* Arabic \* MERGEFORMAT ">
        <w:r>
          <w:rPr>
            <w:noProof/>
          </w:rPr>
          <w:instrText>1</w:instrText>
        </w:r>
      </w:fldSimple>
      <w:r w:rsidRPr="00FF350B">
        <w:instrText>.</w:instrText>
      </w:r>
      <w:fldSimple w:instr=" SEQ MTEqn \c \* Arabic \* MERGEFORMAT ">
        <w:r>
          <w:rPr>
            <w:noProof/>
          </w:rPr>
          <w:instrText>26</w:instrText>
        </w:r>
      </w:fldSimple>
      <w:r w:rsidRPr="00FF350B">
        <w:instrText>)</w:instrText>
      </w:r>
      <w:r w:rsidRPr="00FF350B">
        <w:fldChar w:fldCharType="end"/>
      </w:r>
    </w:p>
    <w:p w:rsidR="00005D2B" w:rsidRPr="00FF350B" w:rsidRDefault="00005D2B" w:rsidP="00D217BC"/>
    <w:p w:rsidR="00005D2B" w:rsidRPr="00FF350B" w:rsidRDefault="00005D2B" w:rsidP="00D217BC">
      <w:r w:rsidRPr="00FF350B">
        <w:t xml:space="preserve">For </w:t>
      </w:r>
      <w:bookmarkStart w:id="151" w:name="OLE_LINK43"/>
      <w:bookmarkStart w:id="152" w:name="OLE_LINK50"/>
      <w:r w:rsidRPr="00FF350B">
        <w:rPr>
          <w:noProof/>
          <w:position w:val="-6"/>
        </w:rPr>
        <w:drawing>
          <wp:inline distT="0" distB="0" distL="0" distR="0" wp14:anchorId="7F54EC7A" wp14:editId="780113CE">
            <wp:extent cx="381000" cy="180975"/>
            <wp:effectExtent l="0" t="0" r="0" b="9525"/>
            <wp:docPr id="474121758" name="Picture 474121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273" cstate="print">
                      <a:extLst>
                        <a:ext uri="{28A0092B-C50C-407E-A947-70E740481C1C}">
                          <a14:useLocalDpi xmlns:a14="http://schemas.microsoft.com/office/drawing/2010/main" val="0"/>
                        </a:ext>
                      </a:extLst>
                    </a:blip>
                    <a:srcRect/>
                    <a:stretch>
                      <a:fillRect/>
                    </a:stretch>
                  </pic:blipFill>
                  <pic:spPr bwMode="auto">
                    <a:xfrm>
                      <a:off x="0" y="0"/>
                      <a:ext cx="381000" cy="180975"/>
                    </a:xfrm>
                    <a:prstGeom prst="rect">
                      <a:avLst/>
                    </a:prstGeom>
                    <a:noFill/>
                    <a:ln>
                      <a:noFill/>
                    </a:ln>
                  </pic:spPr>
                </pic:pic>
              </a:graphicData>
            </a:graphic>
          </wp:inline>
        </w:drawing>
      </w:r>
      <w:bookmarkEnd w:id="151"/>
      <w:bookmarkEnd w:id="152"/>
      <w:r w:rsidRPr="00FF350B">
        <w:t xml:space="preserve">the frequency response is a low pass filter and if </w:t>
      </w:r>
      <w:r w:rsidRPr="00FF350B">
        <w:rPr>
          <w:noProof/>
          <w:position w:val="-6"/>
        </w:rPr>
        <w:drawing>
          <wp:inline distT="0" distB="0" distL="0" distR="0" wp14:anchorId="5C61C00B" wp14:editId="2D1149BA">
            <wp:extent cx="638175" cy="200025"/>
            <wp:effectExtent l="0" t="0" r="9525" b="9525"/>
            <wp:docPr id="1992571787" name="Picture 1992571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274" cstate="print">
                      <a:extLst>
                        <a:ext uri="{28A0092B-C50C-407E-A947-70E740481C1C}">
                          <a14:useLocalDpi xmlns:a14="http://schemas.microsoft.com/office/drawing/2010/main" val="0"/>
                        </a:ext>
                      </a:extLst>
                    </a:blip>
                    <a:srcRect/>
                    <a:stretch>
                      <a:fillRect/>
                    </a:stretch>
                  </pic:blipFill>
                  <pic:spPr bwMode="auto">
                    <a:xfrm>
                      <a:off x="0" y="0"/>
                      <a:ext cx="638175" cy="200025"/>
                    </a:xfrm>
                    <a:prstGeom prst="rect">
                      <a:avLst/>
                    </a:prstGeom>
                    <a:noFill/>
                    <a:ln>
                      <a:noFill/>
                    </a:ln>
                  </pic:spPr>
                </pic:pic>
              </a:graphicData>
            </a:graphic>
          </wp:inline>
        </w:drawing>
      </w:r>
      <w:r w:rsidRPr="00FF350B">
        <w:t xml:space="preserve">the response translated by .5 and becomes a high pass filter.  The maximum value of </w:t>
      </w:r>
      <w:r w:rsidRPr="00FF350B">
        <w:fldChar w:fldCharType="begin"/>
      </w:r>
      <w:r w:rsidRPr="00FF350B">
        <w:instrText xml:space="preserve"> GOTOBUTTON ZEqnNum339395  \* MERGEFORMAT </w:instrText>
      </w:r>
      <w:fldSimple w:instr=" REF ZEqnNum339395 \! \* MERGEFORMAT ">
        <w:r w:rsidRPr="00FF350B">
          <w:instrText>(</w:instrText>
        </w:r>
        <w:r>
          <w:instrText>1</w:instrText>
        </w:r>
        <w:r w:rsidRPr="00FF350B">
          <w:instrText>.</w:instrText>
        </w:r>
        <w:r>
          <w:instrText>25</w:instrText>
        </w:r>
        <w:r w:rsidRPr="00FF350B">
          <w:instrText>)</w:instrText>
        </w:r>
      </w:fldSimple>
      <w:r w:rsidRPr="00FF350B">
        <w:fldChar w:fldCharType="end"/>
      </w:r>
      <w:r w:rsidRPr="00FF350B">
        <w:t xml:space="preserve"> is </w:t>
      </w:r>
      <w:r w:rsidRPr="00FF350B">
        <w:rPr>
          <w:noProof/>
          <w:position w:val="-32"/>
        </w:rPr>
        <w:drawing>
          <wp:inline distT="0" distB="0" distL="0" distR="0" wp14:anchorId="0B463559" wp14:editId="1F794378">
            <wp:extent cx="409575" cy="447675"/>
            <wp:effectExtent l="0" t="0" r="9525" b="9525"/>
            <wp:docPr id="1828559642" name="Picture 1828559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275" cstate="print">
                      <a:extLst>
                        <a:ext uri="{28A0092B-C50C-407E-A947-70E740481C1C}">
                          <a14:useLocalDpi xmlns:a14="http://schemas.microsoft.com/office/drawing/2010/main" val="0"/>
                        </a:ext>
                      </a:extLst>
                    </a:blip>
                    <a:srcRect/>
                    <a:stretch>
                      <a:fillRect/>
                    </a:stretch>
                  </pic:blipFill>
                  <pic:spPr bwMode="auto">
                    <a:xfrm>
                      <a:off x="0" y="0"/>
                      <a:ext cx="409575" cy="447675"/>
                    </a:xfrm>
                    <a:prstGeom prst="rect">
                      <a:avLst/>
                    </a:prstGeom>
                    <a:noFill/>
                    <a:ln>
                      <a:noFill/>
                    </a:ln>
                  </pic:spPr>
                </pic:pic>
              </a:graphicData>
            </a:graphic>
          </wp:inline>
        </w:drawing>
      </w:r>
      <w:r w:rsidRPr="00FF350B">
        <w:t xml:space="preserve">.  The parameter alpha governs the time and frequency response characteristics, i.e. first order systems are completely characterized by a single value.  The parameter </w:t>
      </w:r>
      <w:r w:rsidRPr="00FF350B">
        <w:rPr>
          <w:noProof/>
          <w:position w:val="-6"/>
        </w:rPr>
        <w:drawing>
          <wp:inline distT="0" distB="0" distL="0" distR="0" wp14:anchorId="0A1E058C" wp14:editId="3CC7931E">
            <wp:extent cx="152400" cy="142875"/>
            <wp:effectExtent l="0" t="0" r="0" b="9525"/>
            <wp:docPr id="356152314" name="Picture 356152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256" cstate="print">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r w:rsidRPr="00FF350B">
        <w:t xml:space="preserve">determines the narrowness of the frequency response.  For </w:t>
      </w:r>
      <w:r w:rsidRPr="00FF350B">
        <w:rPr>
          <w:noProof/>
          <w:position w:val="-6"/>
        </w:rPr>
        <w:drawing>
          <wp:inline distT="0" distB="0" distL="0" distR="0" wp14:anchorId="4F63B5C5" wp14:editId="3F413888">
            <wp:extent cx="352425" cy="180975"/>
            <wp:effectExtent l="0" t="0" r="9525" b="9525"/>
            <wp:docPr id="681987303" name="Picture 681987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276" cstate="print">
                      <a:extLst>
                        <a:ext uri="{28A0092B-C50C-407E-A947-70E740481C1C}">
                          <a14:useLocalDpi xmlns:a14="http://schemas.microsoft.com/office/drawing/2010/main" val="0"/>
                        </a:ext>
                      </a:extLst>
                    </a:blip>
                    <a:srcRect/>
                    <a:stretch>
                      <a:fillRect/>
                    </a:stretch>
                  </pic:blipFill>
                  <pic:spPr bwMode="auto">
                    <a:xfrm>
                      <a:off x="0" y="0"/>
                      <a:ext cx="352425" cy="180975"/>
                    </a:xfrm>
                    <a:prstGeom prst="rect">
                      <a:avLst/>
                    </a:prstGeom>
                    <a:noFill/>
                    <a:ln>
                      <a:noFill/>
                    </a:ln>
                  </pic:spPr>
                </pic:pic>
              </a:graphicData>
            </a:graphic>
          </wp:inline>
        </w:drawing>
      </w:r>
      <w:r w:rsidRPr="00FF350B">
        <w:t>the response is very peaked and exhibits good low pass performance, however this is at the expense of a longer transient response in the time domain.  This is a classic time-frequency trade off.</w:t>
      </w:r>
    </w:p>
    <w:p w:rsidR="00005D2B" w:rsidRPr="00FF350B" w:rsidRDefault="00005D2B" w:rsidP="00D217BC"/>
    <w:p w:rsidR="00005D2B" w:rsidRPr="00FF350B" w:rsidRDefault="00005D2B" w:rsidP="00D217BC">
      <w:r w:rsidRPr="00FF350B">
        <w:rPr>
          <w:noProof/>
        </w:rPr>
        <w:drawing>
          <wp:inline distT="0" distB="0" distL="0" distR="0" wp14:anchorId="44229DCF" wp14:editId="7F0CF752">
            <wp:extent cx="5486400" cy="4114800"/>
            <wp:effectExtent l="0" t="0" r="0" b="0"/>
            <wp:docPr id="1122415206" name="Picture 1122415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277">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rsidR="00005D2B" w:rsidRDefault="00005D2B" w:rsidP="00D217BC">
      <w:r w:rsidRPr="00FF350B">
        <w:t>We also note in passing that from the Figures the phase is approximately linear near DC.  This is important in analog and digital receivers, tracking loops, modulators, etc.</w:t>
      </w:r>
    </w:p>
    <w:p w:rsidR="00005D2B" w:rsidRDefault="00005D2B" w:rsidP="00D217BC"/>
    <w:p w:rsidR="00005D2B" w:rsidRDefault="00005D2B" w:rsidP="00D217BC"/>
    <w:p w:rsidR="00005D2B" w:rsidRPr="00991DAA" w:rsidRDefault="00005D2B" w:rsidP="00D217BC">
      <w:pPr>
        <w:pStyle w:val="Heading3"/>
      </w:pPr>
      <w:bookmarkStart w:id="153" w:name="_Toc209776427"/>
      <w:bookmarkStart w:id="154" w:name="_Toc209776949"/>
      <w:bookmarkStart w:id="155" w:name="_Toc209781720"/>
      <w:bookmarkStart w:id="156" w:name="_Toc209787460"/>
      <w:bookmarkStart w:id="157" w:name="_Toc229857092"/>
      <w:bookmarkStart w:id="158" w:name="_Toc229926146"/>
      <w:r w:rsidRPr="00991DAA">
        <w:t>Second Order FIR Systems</w:t>
      </w:r>
      <w:bookmarkEnd w:id="153"/>
      <w:bookmarkEnd w:id="154"/>
      <w:bookmarkEnd w:id="155"/>
      <w:bookmarkEnd w:id="156"/>
      <w:bookmarkEnd w:id="157"/>
      <w:bookmarkEnd w:id="158"/>
    </w:p>
    <w:p w:rsidR="00005D2B" w:rsidRDefault="00005D2B" w:rsidP="00D217BC"/>
    <w:p w:rsidR="00005D2B" w:rsidRDefault="00005D2B" w:rsidP="00D217BC"/>
    <w:p w:rsidR="00005D2B" w:rsidRPr="00FB47C5" w:rsidRDefault="00005D2B" w:rsidP="00D217BC">
      <w:pPr>
        <w:rPr>
          <w:rFonts w:eastAsiaTheme="minorEastAsia"/>
        </w:rPr>
      </w:pPr>
      <m:oMathPara>
        <m:oMath>
          <m:r>
            <w:rPr>
              <w:rFonts w:ascii="Cambria Math" w:hAnsi="Cambria Math"/>
            </w:rPr>
            <m:t>y(n)=</m:t>
          </m:r>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x(n)+x (n-1)+</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x(n-2)</m:t>
          </m:r>
        </m:oMath>
      </m:oMathPara>
    </w:p>
    <w:p w:rsidR="00005D2B" w:rsidRDefault="00005D2B" w:rsidP="00D217BC">
      <w:pPr>
        <w:rPr>
          <w:rFonts w:eastAsiaTheme="minorEastAsia"/>
        </w:rPr>
      </w:pPr>
    </w:p>
    <w:p w:rsidR="00005D2B" w:rsidRDefault="00005D2B" w:rsidP="00D217BC">
      <w:pPr>
        <w:rPr>
          <w:rFonts w:eastAsiaTheme="minorEastAsia"/>
        </w:rPr>
      </w:pPr>
      <w:r>
        <w:rPr>
          <w:rFonts w:eastAsiaTheme="minorEastAsia"/>
        </w:rPr>
        <w:t xml:space="preserve">has impulse response of a three tap filter, </w:t>
      </w:r>
      <m:oMath>
        <m:r>
          <w:rPr>
            <w:rFonts w:ascii="Cambria Math" w:eastAsiaTheme="minorEastAsia" w:hAnsi="Cambria Math"/>
          </w:rPr>
          <m:t>h(n)=</m:t>
        </m:r>
        <m:nary>
          <m:naryPr>
            <m:chr m:val="∑"/>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2</m:t>
            </m:r>
          </m:sup>
          <m:e>
            <m:r>
              <w:rPr>
                <w:rFonts w:ascii="Cambria Math" w:eastAsiaTheme="minorEastAsia" w:hAnsi="Cambria Math"/>
              </w:rPr>
              <m:t>δ(n-m)</m:t>
            </m:r>
          </m:e>
        </m:nary>
      </m:oMath>
      <w:r>
        <w:rPr>
          <w:rFonts w:eastAsiaTheme="minorEastAsia"/>
        </w:rPr>
        <w:t>.  The tranfser function is</w:t>
      </w:r>
    </w:p>
    <w:p w:rsidR="00005D2B" w:rsidRDefault="00005D2B" w:rsidP="00D217BC">
      <w:pPr>
        <w:rPr>
          <w:rFonts w:eastAsiaTheme="minorEastAsia"/>
        </w:rPr>
      </w:pPr>
    </w:p>
    <w:p w:rsidR="00005D2B" w:rsidRDefault="00005D2B" w:rsidP="00D217BC">
      <w:pPr>
        <w:rPr>
          <w:rFonts w:eastAsiaTheme="minorEastAsia"/>
        </w:rPr>
      </w:pPr>
      <w:r>
        <w:rPr>
          <w:rFonts w:eastAsiaTheme="minorEastAsia"/>
        </w:rPr>
        <w:t>H(z) = b0  + b1z-1 + b2z-2k</w:t>
      </w:r>
    </w:p>
    <w:p w:rsidR="00005D2B" w:rsidRDefault="00005D2B" w:rsidP="00D217BC"/>
    <w:p w:rsidR="00005D2B" w:rsidRPr="00FB47C5" w:rsidRDefault="00005D2B" w:rsidP="00D217BC">
      <w:r w:rsidRPr="00FB47C5">
        <w:rPr>
          <w:noProof/>
        </w:rPr>
        <w:drawing>
          <wp:inline distT="0" distB="0" distL="0" distR="0" wp14:anchorId="2F78FEEC" wp14:editId="4FD8806C">
            <wp:extent cx="5943600" cy="2596515"/>
            <wp:effectExtent l="0" t="0" r="0" b="0"/>
            <wp:docPr id="1618514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514216" name=""/>
                    <pic:cNvPicPr/>
                  </pic:nvPicPr>
                  <pic:blipFill>
                    <a:blip r:embed="rId278"/>
                    <a:stretch>
                      <a:fillRect/>
                    </a:stretch>
                  </pic:blipFill>
                  <pic:spPr>
                    <a:xfrm>
                      <a:off x="0" y="0"/>
                      <a:ext cx="5943600" cy="2596515"/>
                    </a:xfrm>
                    <a:prstGeom prst="rect">
                      <a:avLst/>
                    </a:prstGeom>
                  </pic:spPr>
                </pic:pic>
              </a:graphicData>
            </a:graphic>
          </wp:inline>
        </w:drawing>
      </w:r>
    </w:p>
    <w:p w:rsidR="00005D2B" w:rsidRDefault="00005D2B" w:rsidP="00D217BC"/>
    <w:p w:rsidR="00005D2B" w:rsidRDefault="00005D2B" w:rsidP="00D217BC">
      <w:r>
        <w:tab/>
      </w:r>
      <w:r>
        <w:tab/>
      </w:r>
    </w:p>
    <w:p w:rsidR="00005D2B" w:rsidRDefault="00005D2B" w:rsidP="00D217BC">
      <w:r>
        <w:t>roots</w:t>
      </w:r>
    </w:p>
    <w:p w:rsidR="00005D2B" w:rsidRPr="00FB47C5" w:rsidRDefault="00005D2B" w:rsidP="00D217BC">
      <w:r>
        <w:t xml:space="preserve">z = </w:t>
      </w:r>
    </w:p>
    <w:p w:rsidR="00005D2B" w:rsidRDefault="00005D2B" w:rsidP="00D217BC"/>
    <w:p w:rsidR="00005D2B" w:rsidRDefault="00005D2B" w:rsidP="00D217BC"/>
    <w:p w:rsidR="00005D2B" w:rsidRPr="00BC13C6" w:rsidRDefault="00005D2B" w:rsidP="00D217BC">
      <w:r w:rsidRPr="00B33A87">
        <w:rPr>
          <w:noProof/>
        </w:rPr>
        <w:drawing>
          <wp:inline distT="0" distB="0" distL="0" distR="0" wp14:anchorId="3FC37D29" wp14:editId="49A56423">
            <wp:extent cx="5334000" cy="4000500"/>
            <wp:effectExtent l="0" t="0" r="0" b="0"/>
            <wp:docPr id="1853445598" name="Picture 1853445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9"/>
                    <a:stretch>
                      <a:fillRect/>
                    </a:stretch>
                  </pic:blipFill>
                  <pic:spPr>
                    <a:xfrm>
                      <a:off x="0" y="0"/>
                      <a:ext cx="5334000" cy="4000500"/>
                    </a:xfrm>
                    <a:prstGeom prst="rect">
                      <a:avLst/>
                    </a:prstGeom>
                  </pic:spPr>
                </pic:pic>
              </a:graphicData>
            </a:graphic>
          </wp:inline>
        </w:drawing>
      </w:r>
    </w:p>
    <w:p w:rsidR="00005D2B" w:rsidRDefault="00005D2B" w:rsidP="00D217BC"/>
    <w:p w:rsidR="00005D2B" w:rsidRPr="00FF350B" w:rsidRDefault="00005D2B" w:rsidP="00D217BC"/>
    <w:p w:rsidR="00005D2B" w:rsidRPr="00991DAA" w:rsidRDefault="00005D2B" w:rsidP="00D217BC">
      <w:pPr>
        <w:pStyle w:val="Heading2"/>
      </w:pPr>
      <w:bookmarkStart w:id="159" w:name="_Toc280363601"/>
      <w:bookmarkStart w:id="160" w:name="_Toc209776428"/>
      <w:bookmarkStart w:id="161" w:name="_Toc209776950"/>
      <w:bookmarkStart w:id="162" w:name="_Toc209781721"/>
      <w:bookmarkStart w:id="163" w:name="_Toc209787461"/>
      <w:bookmarkStart w:id="164" w:name="_Toc229857093"/>
      <w:bookmarkStart w:id="165" w:name="_Toc229926147"/>
      <w:r w:rsidRPr="00991DAA">
        <w:t>Second Order IIR Systems</w:t>
      </w:r>
      <w:bookmarkEnd w:id="159"/>
      <w:bookmarkEnd w:id="160"/>
      <w:bookmarkEnd w:id="161"/>
      <w:bookmarkEnd w:id="162"/>
      <w:bookmarkEnd w:id="163"/>
      <w:bookmarkEnd w:id="164"/>
      <w:bookmarkEnd w:id="165"/>
    </w:p>
    <w:p w:rsidR="00005D2B" w:rsidRPr="00FF350B" w:rsidRDefault="00005D2B" w:rsidP="00D217BC"/>
    <w:p w:rsidR="00005D2B" w:rsidRPr="00FF350B" w:rsidRDefault="00005D2B" w:rsidP="00D217BC"/>
    <w:p w:rsidR="00005D2B" w:rsidRPr="00FF350B" w:rsidRDefault="00005D2B" w:rsidP="00D217BC">
      <w:r w:rsidRPr="00FF350B">
        <w:t>Next we consider the system described by the autoregressive (AR) difference equation</w:t>
      </w:r>
    </w:p>
    <w:p w:rsidR="00005D2B" w:rsidRPr="00FF350B" w:rsidRDefault="00005D2B" w:rsidP="00D217BC"/>
    <w:p w:rsidR="00005D2B" w:rsidRPr="00FF350B" w:rsidRDefault="00005D2B" w:rsidP="00D217BC">
      <w:pPr>
        <w:tabs>
          <w:tab w:val="center" w:pos="4320"/>
          <w:tab w:val="right" w:pos="8640"/>
        </w:tabs>
      </w:pPr>
      <w:r w:rsidRPr="00FF350B">
        <w:tab/>
      </w:r>
      <w:r w:rsidRPr="00FF350B">
        <w:rPr>
          <w:noProof/>
          <w:position w:val="-10"/>
        </w:rPr>
        <w:drawing>
          <wp:inline distT="0" distB="0" distL="0" distR="0" wp14:anchorId="68FF6F2D" wp14:editId="2A58F0BC">
            <wp:extent cx="2219325" cy="200025"/>
            <wp:effectExtent l="0" t="0" r="9525" b="9525"/>
            <wp:docPr id="1929657666" name="Picture 1929657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280" cstate="print">
                      <a:extLst>
                        <a:ext uri="{28A0092B-C50C-407E-A947-70E740481C1C}">
                          <a14:useLocalDpi xmlns:a14="http://schemas.microsoft.com/office/drawing/2010/main" val="0"/>
                        </a:ext>
                      </a:extLst>
                    </a:blip>
                    <a:srcRect/>
                    <a:stretch>
                      <a:fillRect/>
                    </a:stretch>
                  </pic:blipFill>
                  <pic:spPr bwMode="auto">
                    <a:xfrm>
                      <a:off x="0" y="0"/>
                      <a:ext cx="2219325" cy="200025"/>
                    </a:xfrm>
                    <a:prstGeom prst="rect">
                      <a:avLst/>
                    </a:prstGeom>
                    <a:noFill/>
                    <a:ln>
                      <a:noFill/>
                    </a:ln>
                  </pic:spPr>
                </pic:pic>
              </a:graphicData>
            </a:graphic>
          </wp:inline>
        </w:drawing>
      </w:r>
      <w:r w:rsidRPr="00FF350B">
        <w:tab/>
      </w:r>
      <w:r w:rsidRPr="00FF350B">
        <w:fldChar w:fldCharType="begin"/>
      </w:r>
      <w:r w:rsidRPr="00FF350B">
        <w:instrText xml:space="preserve"> MACROBUTTON MTPlaceRef \* MERGEFORMAT </w:instrText>
      </w:r>
      <w:r w:rsidRPr="00FF350B">
        <w:fldChar w:fldCharType="begin"/>
      </w:r>
      <w:r w:rsidRPr="00FF350B">
        <w:instrText xml:space="preserve"> SEQ MTEqn \h \* MERGEFORMAT </w:instrText>
      </w:r>
      <w:r w:rsidRPr="00FF350B">
        <w:fldChar w:fldCharType="end"/>
      </w:r>
      <w:r w:rsidRPr="00FF350B">
        <w:instrText>(</w:instrText>
      </w:r>
      <w:fldSimple w:instr=" SEQ MTSec \c \* Arabic \* MERGEFORMAT ">
        <w:r>
          <w:rPr>
            <w:noProof/>
          </w:rPr>
          <w:instrText>1</w:instrText>
        </w:r>
      </w:fldSimple>
      <w:r w:rsidRPr="00FF350B">
        <w:instrText>.</w:instrText>
      </w:r>
      <w:fldSimple w:instr=" SEQ MTEqn \c \* Arabic \* MERGEFORMAT ">
        <w:r>
          <w:rPr>
            <w:noProof/>
          </w:rPr>
          <w:instrText>27</w:instrText>
        </w:r>
      </w:fldSimple>
      <w:r w:rsidRPr="00FF350B">
        <w:instrText>)</w:instrText>
      </w:r>
      <w:r w:rsidRPr="00FF350B">
        <w:fldChar w:fldCharType="end"/>
      </w:r>
    </w:p>
    <w:p w:rsidR="00005D2B" w:rsidRPr="00FF350B" w:rsidRDefault="00005D2B" w:rsidP="00D217BC"/>
    <w:p w:rsidR="00005D2B" w:rsidRPr="00FF350B" w:rsidRDefault="00005D2B" w:rsidP="00D217BC">
      <w:r w:rsidRPr="00FF350B">
        <w:t xml:space="preserve">where again </w:t>
      </w:r>
      <w:r w:rsidRPr="00FF350B">
        <w:rPr>
          <w:noProof/>
          <w:position w:val="-14"/>
        </w:rPr>
        <w:drawing>
          <wp:inline distT="0" distB="0" distL="0" distR="0" wp14:anchorId="3118188A" wp14:editId="04724179">
            <wp:extent cx="1362075" cy="257175"/>
            <wp:effectExtent l="0" t="0" r="9525" b="9525"/>
            <wp:docPr id="1881695505" name="Picture 1881695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281" cstate="print">
                      <a:extLst>
                        <a:ext uri="{28A0092B-C50C-407E-A947-70E740481C1C}">
                          <a14:useLocalDpi xmlns:a14="http://schemas.microsoft.com/office/drawing/2010/main" val="0"/>
                        </a:ext>
                      </a:extLst>
                    </a:blip>
                    <a:srcRect/>
                    <a:stretch>
                      <a:fillRect/>
                    </a:stretch>
                  </pic:blipFill>
                  <pic:spPr bwMode="auto">
                    <a:xfrm>
                      <a:off x="0" y="0"/>
                      <a:ext cx="1362075" cy="257175"/>
                    </a:xfrm>
                    <a:prstGeom prst="rect">
                      <a:avLst/>
                    </a:prstGeom>
                    <a:noFill/>
                    <a:ln>
                      <a:noFill/>
                    </a:ln>
                  </pic:spPr>
                </pic:pic>
              </a:graphicData>
            </a:graphic>
          </wp:inline>
        </w:drawing>
      </w:r>
      <w:r w:rsidRPr="00FF350B">
        <w:t xml:space="preserve">,y(-1)=y(-2)=0.  Taking z-transforms of both sides yields the </w:t>
      </w:r>
      <w:r>
        <w:t>transfer</w:t>
      </w:r>
      <w:r w:rsidRPr="00FF350B">
        <w:t xml:space="preserve"> </w:t>
      </w:r>
      <w:r>
        <w:t>function</w:t>
      </w:r>
    </w:p>
    <w:p w:rsidR="00005D2B" w:rsidRPr="00FF350B" w:rsidRDefault="00005D2B" w:rsidP="00D217BC"/>
    <w:p w:rsidR="00005D2B" w:rsidRPr="00FF350B" w:rsidRDefault="00005D2B" w:rsidP="00D217BC">
      <w:pPr>
        <w:tabs>
          <w:tab w:val="center" w:pos="4320"/>
          <w:tab w:val="right" w:pos="8640"/>
        </w:tabs>
      </w:pPr>
      <w:r w:rsidRPr="00FF350B">
        <w:tab/>
      </w:r>
      <w:r w:rsidRPr="00FF350B">
        <w:rPr>
          <w:noProof/>
          <w:position w:val="-28"/>
        </w:rPr>
        <w:drawing>
          <wp:inline distT="0" distB="0" distL="0" distR="0" wp14:anchorId="2E46828B" wp14:editId="620AE230">
            <wp:extent cx="1304925" cy="447675"/>
            <wp:effectExtent l="0" t="0" r="9525" b="9525"/>
            <wp:docPr id="1607531354" name="Picture 1607531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282" cstate="print">
                      <a:extLst>
                        <a:ext uri="{28A0092B-C50C-407E-A947-70E740481C1C}">
                          <a14:useLocalDpi xmlns:a14="http://schemas.microsoft.com/office/drawing/2010/main" val="0"/>
                        </a:ext>
                      </a:extLst>
                    </a:blip>
                    <a:srcRect/>
                    <a:stretch>
                      <a:fillRect/>
                    </a:stretch>
                  </pic:blipFill>
                  <pic:spPr bwMode="auto">
                    <a:xfrm>
                      <a:off x="0" y="0"/>
                      <a:ext cx="1304925" cy="447675"/>
                    </a:xfrm>
                    <a:prstGeom prst="rect">
                      <a:avLst/>
                    </a:prstGeom>
                    <a:noFill/>
                    <a:ln>
                      <a:noFill/>
                    </a:ln>
                  </pic:spPr>
                </pic:pic>
              </a:graphicData>
            </a:graphic>
          </wp:inline>
        </w:drawing>
      </w:r>
      <w:r w:rsidRPr="00FF350B">
        <w:tab/>
      </w:r>
      <w:r w:rsidRPr="00FF350B">
        <w:fldChar w:fldCharType="begin"/>
      </w:r>
      <w:r w:rsidRPr="00FF350B">
        <w:instrText xml:space="preserve"> MACROBUTTON MTPlaceRef \* MERGEFORMAT </w:instrText>
      </w:r>
      <w:r w:rsidRPr="00FF350B">
        <w:fldChar w:fldCharType="begin"/>
      </w:r>
      <w:r w:rsidRPr="00FF350B">
        <w:instrText xml:space="preserve"> SEQ MTEqn \h \* MERGEFORMAT </w:instrText>
      </w:r>
      <w:r w:rsidRPr="00FF350B">
        <w:fldChar w:fldCharType="end"/>
      </w:r>
      <w:bookmarkStart w:id="166" w:name="ZEqnNum109594"/>
      <w:r w:rsidRPr="00FF350B">
        <w:instrText>(</w:instrText>
      </w:r>
      <w:fldSimple w:instr=" SEQ MTSec \c \* Arabic \* MERGEFORMAT ">
        <w:r>
          <w:rPr>
            <w:noProof/>
          </w:rPr>
          <w:instrText>1</w:instrText>
        </w:r>
      </w:fldSimple>
      <w:r w:rsidRPr="00FF350B">
        <w:instrText>.</w:instrText>
      </w:r>
      <w:fldSimple w:instr=" SEQ MTEqn \c \* Arabic \* MERGEFORMAT ">
        <w:r>
          <w:rPr>
            <w:noProof/>
          </w:rPr>
          <w:instrText>28</w:instrText>
        </w:r>
      </w:fldSimple>
      <w:r w:rsidRPr="00FF350B">
        <w:instrText>)</w:instrText>
      </w:r>
      <w:bookmarkEnd w:id="166"/>
      <w:r w:rsidRPr="00FF350B">
        <w:fldChar w:fldCharType="end"/>
      </w:r>
    </w:p>
    <w:p w:rsidR="00005D2B" w:rsidRPr="00FF350B" w:rsidRDefault="00005D2B" w:rsidP="00D217BC"/>
    <w:p w:rsidR="00005D2B" w:rsidRPr="00FF350B" w:rsidRDefault="00005D2B" w:rsidP="00D217BC">
      <w:r w:rsidRPr="00FF350B">
        <w:t xml:space="preserve">The denominator in </w:t>
      </w:r>
      <w:r w:rsidRPr="00FF350B">
        <w:fldChar w:fldCharType="begin"/>
      </w:r>
      <w:r w:rsidRPr="00FF350B">
        <w:instrText xml:space="preserve"> GOTOBUTTON ZEqnNum109594  \* MERGEFORMAT </w:instrText>
      </w:r>
      <w:fldSimple w:instr=" REF ZEqnNum109594 \! \* MERGEFORMAT ">
        <w:r w:rsidRPr="00FF350B">
          <w:instrText>(</w:instrText>
        </w:r>
        <w:r>
          <w:instrText>1</w:instrText>
        </w:r>
        <w:r w:rsidRPr="00FF350B">
          <w:instrText>.</w:instrText>
        </w:r>
        <w:r>
          <w:instrText>28</w:instrText>
        </w:r>
        <w:r w:rsidRPr="00FF350B">
          <w:instrText>)</w:instrText>
        </w:r>
      </w:fldSimple>
      <w:r w:rsidRPr="00FF350B">
        <w:fldChar w:fldCharType="end"/>
      </w:r>
      <w:r w:rsidRPr="00FF350B">
        <w:t xml:space="preserve">, known as the </w:t>
      </w:r>
      <w:r w:rsidRPr="00FF350B">
        <w:rPr>
          <w:i/>
          <w:iCs/>
        </w:rPr>
        <w:t>characteristic function</w:t>
      </w:r>
      <w:r w:rsidRPr="00FF350B">
        <w:t>, has roots</w:t>
      </w:r>
    </w:p>
    <w:p w:rsidR="00005D2B" w:rsidRPr="00FF350B" w:rsidRDefault="00005D2B" w:rsidP="00D217BC"/>
    <w:p w:rsidR="00005D2B" w:rsidRPr="00FF350B" w:rsidRDefault="00005D2B" w:rsidP="00D217BC">
      <w:pPr>
        <w:tabs>
          <w:tab w:val="center" w:pos="4320"/>
          <w:tab w:val="right" w:pos="8640"/>
        </w:tabs>
      </w:pPr>
      <w:r w:rsidRPr="00FF350B">
        <w:tab/>
      </w:r>
      <w:r w:rsidRPr="00FF350B">
        <w:rPr>
          <w:noProof/>
          <w:position w:val="-12"/>
        </w:rPr>
        <w:drawing>
          <wp:inline distT="0" distB="0" distL="0" distR="0" wp14:anchorId="56944785" wp14:editId="11888B5E">
            <wp:extent cx="1552575" cy="276225"/>
            <wp:effectExtent l="0" t="0" r="9525" b="9525"/>
            <wp:docPr id="1654813437" name="Picture 1654813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283" cstate="print">
                      <a:extLst>
                        <a:ext uri="{28A0092B-C50C-407E-A947-70E740481C1C}">
                          <a14:useLocalDpi xmlns:a14="http://schemas.microsoft.com/office/drawing/2010/main" val="0"/>
                        </a:ext>
                      </a:extLst>
                    </a:blip>
                    <a:srcRect/>
                    <a:stretch>
                      <a:fillRect/>
                    </a:stretch>
                  </pic:blipFill>
                  <pic:spPr bwMode="auto">
                    <a:xfrm>
                      <a:off x="0" y="0"/>
                      <a:ext cx="1552575" cy="276225"/>
                    </a:xfrm>
                    <a:prstGeom prst="rect">
                      <a:avLst/>
                    </a:prstGeom>
                    <a:noFill/>
                    <a:ln>
                      <a:noFill/>
                    </a:ln>
                  </pic:spPr>
                </pic:pic>
              </a:graphicData>
            </a:graphic>
          </wp:inline>
        </w:drawing>
      </w:r>
      <w:r w:rsidRPr="00FF350B">
        <w:tab/>
      </w:r>
      <w:r w:rsidRPr="00FF350B">
        <w:fldChar w:fldCharType="begin"/>
      </w:r>
      <w:r w:rsidRPr="00FF350B">
        <w:instrText xml:space="preserve"> MACROBUTTON MTPlaceRef \* MERGEFORMAT </w:instrText>
      </w:r>
      <w:r w:rsidRPr="00FF350B">
        <w:fldChar w:fldCharType="begin"/>
      </w:r>
      <w:r w:rsidRPr="00FF350B">
        <w:instrText xml:space="preserve"> SEQ MTEqn \h \* MERGEFORMAT </w:instrText>
      </w:r>
      <w:r w:rsidRPr="00FF350B">
        <w:fldChar w:fldCharType="end"/>
      </w:r>
      <w:r w:rsidRPr="00FF350B">
        <w:instrText>(</w:instrText>
      </w:r>
      <w:fldSimple w:instr=" SEQ MTSec \c \* Arabic \* MERGEFORMAT ">
        <w:r>
          <w:rPr>
            <w:noProof/>
          </w:rPr>
          <w:instrText>1</w:instrText>
        </w:r>
      </w:fldSimple>
      <w:r w:rsidRPr="00FF350B">
        <w:instrText>.</w:instrText>
      </w:r>
      <w:fldSimple w:instr=" SEQ MTEqn \c \* Arabic \* MERGEFORMAT ">
        <w:r>
          <w:rPr>
            <w:noProof/>
          </w:rPr>
          <w:instrText>29</w:instrText>
        </w:r>
      </w:fldSimple>
      <w:r w:rsidRPr="00FF350B">
        <w:instrText>)</w:instrText>
      </w:r>
      <w:r w:rsidRPr="00FF350B">
        <w:fldChar w:fldCharType="end"/>
      </w:r>
    </w:p>
    <w:p w:rsidR="00005D2B" w:rsidRPr="00FF350B" w:rsidRDefault="00005D2B" w:rsidP="00D217BC"/>
    <w:p w:rsidR="00005D2B" w:rsidRPr="00FF350B" w:rsidRDefault="00005D2B" w:rsidP="00D217BC">
      <w:r w:rsidRPr="00FF350B">
        <w:t>which will determine the physical operation of the system.  We decompose the outcomes into three cases.</w:t>
      </w:r>
    </w:p>
    <w:p w:rsidR="00005D2B" w:rsidRPr="00FF350B" w:rsidRDefault="00005D2B" w:rsidP="00D217BC"/>
    <w:p w:rsidR="00005D2B" w:rsidRPr="00FF350B" w:rsidRDefault="00005D2B" w:rsidP="00D217BC">
      <w:pPr>
        <w:keepNext/>
        <w:numPr>
          <w:ilvl w:val="3"/>
          <w:numId w:val="0"/>
        </w:numPr>
        <w:tabs>
          <w:tab w:val="num" w:pos="864"/>
        </w:tabs>
        <w:spacing w:before="240" w:after="60"/>
        <w:ind w:left="864" w:hanging="864"/>
        <w:outlineLvl w:val="3"/>
        <w:rPr>
          <w:b/>
          <w:bCs/>
        </w:rPr>
      </w:pPr>
      <w:bookmarkStart w:id="167" w:name="_Toc280363602"/>
      <w:r w:rsidRPr="00FF350B">
        <w:rPr>
          <w:b/>
          <w:bCs/>
        </w:rPr>
        <w:t>Critically Damped</w:t>
      </w:r>
      <w:bookmarkEnd w:id="167"/>
    </w:p>
    <w:p w:rsidR="00005D2B" w:rsidRPr="00FF350B" w:rsidRDefault="00005D2B" w:rsidP="00D217BC"/>
    <w:p w:rsidR="00005D2B" w:rsidRPr="00FF350B" w:rsidRDefault="00005D2B" w:rsidP="00D217BC">
      <w:r w:rsidRPr="00FF350B">
        <w:t xml:space="preserve">For </w:t>
      </w:r>
      <w:r w:rsidRPr="00FF350B">
        <w:rPr>
          <w:noProof/>
          <w:position w:val="-10"/>
        </w:rPr>
        <w:drawing>
          <wp:inline distT="0" distB="0" distL="0" distR="0" wp14:anchorId="3E5744A7" wp14:editId="34F19AA7">
            <wp:extent cx="466725" cy="228600"/>
            <wp:effectExtent l="0" t="0" r="9525" b="0"/>
            <wp:docPr id="938963259" name="Picture 938963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284" cstate="print">
                      <a:extLst>
                        <a:ext uri="{28A0092B-C50C-407E-A947-70E740481C1C}">
                          <a14:useLocalDpi xmlns:a14="http://schemas.microsoft.com/office/drawing/2010/main" val="0"/>
                        </a:ext>
                      </a:extLst>
                    </a:blip>
                    <a:srcRect/>
                    <a:stretch>
                      <a:fillRect/>
                    </a:stretch>
                  </pic:blipFill>
                  <pic:spPr bwMode="auto">
                    <a:xfrm>
                      <a:off x="0" y="0"/>
                      <a:ext cx="466725" cy="228600"/>
                    </a:xfrm>
                    <a:prstGeom prst="rect">
                      <a:avLst/>
                    </a:prstGeom>
                    <a:noFill/>
                    <a:ln>
                      <a:noFill/>
                    </a:ln>
                  </pic:spPr>
                </pic:pic>
              </a:graphicData>
            </a:graphic>
          </wp:inline>
        </w:drawing>
      </w:r>
      <w:r w:rsidRPr="00FF350B">
        <w:t xml:space="preserve"> the characteristic function has two equal real roots </w:t>
      </w:r>
      <w:r w:rsidRPr="00FF350B">
        <w:rPr>
          <w:noProof/>
          <w:position w:val="-12"/>
        </w:rPr>
        <w:drawing>
          <wp:inline distT="0" distB="0" distL="0" distR="0" wp14:anchorId="33C6C64B" wp14:editId="6BB20BFA">
            <wp:extent cx="419100" cy="228600"/>
            <wp:effectExtent l="0" t="0" r="0" b="0"/>
            <wp:docPr id="850529087" name="Picture 850529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285" cstate="print">
                      <a:extLst>
                        <a:ext uri="{28A0092B-C50C-407E-A947-70E740481C1C}">
                          <a14:useLocalDpi xmlns:a14="http://schemas.microsoft.com/office/drawing/2010/main" val="0"/>
                        </a:ext>
                      </a:extLst>
                    </a:blip>
                    <a:srcRect/>
                    <a:stretch>
                      <a:fillRect/>
                    </a:stretch>
                  </pic:blipFill>
                  <pic:spPr bwMode="auto">
                    <a:xfrm>
                      <a:off x="0" y="0"/>
                      <a:ext cx="419100" cy="228600"/>
                    </a:xfrm>
                    <a:prstGeom prst="rect">
                      <a:avLst/>
                    </a:prstGeom>
                    <a:noFill/>
                    <a:ln>
                      <a:noFill/>
                    </a:ln>
                  </pic:spPr>
                </pic:pic>
              </a:graphicData>
            </a:graphic>
          </wp:inline>
        </w:drawing>
      </w:r>
      <w:r w:rsidRPr="00FF350B">
        <w:t xml:space="preserve"> which leads to </w:t>
      </w:r>
    </w:p>
    <w:p w:rsidR="00005D2B" w:rsidRPr="00FF350B" w:rsidRDefault="00005D2B" w:rsidP="00D217BC"/>
    <w:p w:rsidR="00005D2B" w:rsidRPr="00FF350B" w:rsidRDefault="00005D2B" w:rsidP="00D217BC">
      <w:pPr>
        <w:tabs>
          <w:tab w:val="center" w:pos="4320"/>
          <w:tab w:val="right" w:pos="8640"/>
        </w:tabs>
      </w:pPr>
      <w:r w:rsidRPr="00FF350B">
        <w:tab/>
      </w:r>
      <w:r w:rsidRPr="00FF350B">
        <w:rPr>
          <w:noProof/>
          <w:position w:val="-28"/>
        </w:rPr>
        <w:drawing>
          <wp:inline distT="0" distB="0" distL="0" distR="0" wp14:anchorId="288262C5" wp14:editId="2D13D717">
            <wp:extent cx="1019175" cy="447675"/>
            <wp:effectExtent l="0" t="0" r="9525" b="9525"/>
            <wp:docPr id="2009087968" name="Picture 2009087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286" cstate="print">
                      <a:extLst>
                        <a:ext uri="{28A0092B-C50C-407E-A947-70E740481C1C}">
                          <a14:useLocalDpi xmlns:a14="http://schemas.microsoft.com/office/drawing/2010/main" val="0"/>
                        </a:ext>
                      </a:extLst>
                    </a:blip>
                    <a:srcRect/>
                    <a:stretch>
                      <a:fillRect/>
                    </a:stretch>
                  </pic:blipFill>
                  <pic:spPr bwMode="auto">
                    <a:xfrm>
                      <a:off x="0" y="0"/>
                      <a:ext cx="1019175" cy="447675"/>
                    </a:xfrm>
                    <a:prstGeom prst="rect">
                      <a:avLst/>
                    </a:prstGeom>
                    <a:noFill/>
                    <a:ln>
                      <a:noFill/>
                    </a:ln>
                  </pic:spPr>
                </pic:pic>
              </a:graphicData>
            </a:graphic>
          </wp:inline>
        </w:drawing>
      </w:r>
      <w:r w:rsidRPr="00FF350B">
        <w:tab/>
      </w:r>
      <w:r w:rsidRPr="00FF350B">
        <w:fldChar w:fldCharType="begin"/>
      </w:r>
      <w:r w:rsidRPr="00FF350B">
        <w:instrText xml:space="preserve"> MACROBUTTON MTPlaceRef \* MERGEFORMAT </w:instrText>
      </w:r>
      <w:r w:rsidRPr="00FF350B">
        <w:fldChar w:fldCharType="begin"/>
      </w:r>
      <w:r w:rsidRPr="00FF350B">
        <w:instrText xml:space="preserve"> SEQ MTEqn \h \* MERGEFORMAT </w:instrText>
      </w:r>
      <w:r w:rsidRPr="00FF350B">
        <w:fldChar w:fldCharType="end"/>
      </w:r>
      <w:r w:rsidRPr="00FF350B">
        <w:instrText>(</w:instrText>
      </w:r>
      <w:fldSimple w:instr=" SEQ MTSec \c \* Arabic \* MERGEFORMAT ">
        <w:r>
          <w:rPr>
            <w:noProof/>
          </w:rPr>
          <w:instrText>1</w:instrText>
        </w:r>
      </w:fldSimple>
      <w:r w:rsidRPr="00FF350B">
        <w:instrText>.</w:instrText>
      </w:r>
      <w:fldSimple w:instr=" SEQ MTEqn \c \* Arabic \* MERGEFORMAT ">
        <w:r>
          <w:rPr>
            <w:noProof/>
          </w:rPr>
          <w:instrText>30</w:instrText>
        </w:r>
      </w:fldSimple>
      <w:r w:rsidRPr="00FF350B">
        <w:instrText>)</w:instrText>
      </w:r>
      <w:r w:rsidRPr="00FF350B">
        <w:fldChar w:fldCharType="end"/>
      </w:r>
    </w:p>
    <w:p w:rsidR="00005D2B" w:rsidRPr="00FF350B" w:rsidRDefault="00005D2B" w:rsidP="00D217BC"/>
    <w:p w:rsidR="00005D2B" w:rsidRPr="00FF350B" w:rsidRDefault="00005D2B" w:rsidP="00D217BC">
      <w:r w:rsidRPr="00FF350B">
        <w:t>The impulse response is found by the inversion integral</w:t>
      </w:r>
    </w:p>
    <w:p w:rsidR="00005D2B" w:rsidRPr="00FF350B" w:rsidRDefault="00005D2B" w:rsidP="00D217BC"/>
    <w:p w:rsidR="00005D2B" w:rsidRPr="00FF350B" w:rsidRDefault="00005D2B" w:rsidP="00D217BC">
      <w:pPr>
        <w:jc w:val="center"/>
      </w:pPr>
      <w:r w:rsidRPr="00FF350B">
        <w:rPr>
          <w:noProof/>
          <w:position w:val="-32"/>
        </w:rPr>
        <w:drawing>
          <wp:inline distT="0" distB="0" distL="0" distR="0" wp14:anchorId="6D2F57AF" wp14:editId="4C43B59B">
            <wp:extent cx="1552575" cy="485775"/>
            <wp:effectExtent l="0" t="0" r="9525" b="9525"/>
            <wp:docPr id="724556068" name="Picture 724556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287" cstate="print">
                      <a:extLst>
                        <a:ext uri="{28A0092B-C50C-407E-A947-70E740481C1C}">
                          <a14:useLocalDpi xmlns:a14="http://schemas.microsoft.com/office/drawing/2010/main" val="0"/>
                        </a:ext>
                      </a:extLst>
                    </a:blip>
                    <a:srcRect/>
                    <a:stretch>
                      <a:fillRect/>
                    </a:stretch>
                  </pic:blipFill>
                  <pic:spPr bwMode="auto">
                    <a:xfrm>
                      <a:off x="0" y="0"/>
                      <a:ext cx="1552575" cy="485775"/>
                    </a:xfrm>
                    <a:prstGeom prst="rect">
                      <a:avLst/>
                    </a:prstGeom>
                    <a:noFill/>
                    <a:ln>
                      <a:noFill/>
                    </a:ln>
                  </pic:spPr>
                </pic:pic>
              </a:graphicData>
            </a:graphic>
          </wp:inline>
        </w:drawing>
      </w:r>
    </w:p>
    <w:p w:rsidR="00005D2B" w:rsidRPr="00FF350B" w:rsidRDefault="00005D2B" w:rsidP="00D217BC">
      <w:pPr>
        <w:jc w:val="center"/>
      </w:pPr>
    </w:p>
    <w:p w:rsidR="00005D2B" w:rsidRPr="00FF350B" w:rsidRDefault="00005D2B" w:rsidP="00D217BC">
      <w:r w:rsidRPr="00FF350B">
        <w:t>which has a double pole with residue</w:t>
      </w:r>
      <w:r w:rsidRPr="00FF350B">
        <w:rPr>
          <w:noProof/>
          <w:position w:val="-14"/>
        </w:rPr>
        <w:drawing>
          <wp:inline distT="0" distB="0" distL="0" distR="0" wp14:anchorId="5C9ADDD6" wp14:editId="3C3D557A">
            <wp:extent cx="1190625" cy="257175"/>
            <wp:effectExtent l="0" t="0" r="9525" b="9525"/>
            <wp:docPr id="1770126334" name="Picture 1770126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288" cstate="print">
                      <a:extLst>
                        <a:ext uri="{28A0092B-C50C-407E-A947-70E740481C1C}">
                          <a14:useLocalDpi xmlns:a14="http://schemas.microsoft.com/office/drawing/2010/main" val="0"/>
                        </a:ext>
                      </a:extLst>
                    </a:blip>
                    <a:srcRect/>
                    <a:stretch>
                      <a:fillRect/>
                    </a:stretch>
                  </pic:blipFill>
                  <pic:spPr bwMode="auto">
                    <a:xfrm>
                      <a:off x="0" y="0"/>
                      <a:ext cx="1190625" cy="257175"/>
                    </a:xfrm>
                    <a:prstGeom prst="rect">
                      <a:avLst/>
                    </a:prstGeom>
                    <a:noFill/>
                    <a:ln>
                      <a:noFill/>
                    </a:ln>
                  </pic:spPr>
                </pic:pic>
              </a:graphicData>
            </a:graphic>
          </wp:inline>
        </w:drawing>
      </w:r>
      <w:r w:rsidRPr="00FF350B">
        <w:t>, hence the impulse response is</w:t>
      </w:r>
    </w:p>
    <w:p w:rsidR="00005D2B" w:rsidRPr="00FF350B" w:rsidRDefault="00005D2B" w:rsidP="00D217BC"/>
    <w:p w:rsidR="00005D2B" w:rsidRPr="00FF350B" w:rsidRDefault="00005D2B" w:rsidP="00D217BC">
      <w:pPr>
        <w:tabs>
          <w:tab w:val="center" w:pos="4320"/>
          <w:tab w:val="right" w:pos="8640"/>
        </w:tabs>
      </w:pPr>
      <w:r w:rsidRPr="00FF350B">
        <w:tab/>
      </w:r>
      <w:r w:rsidRPr="00FF350B">
        <w:rPr>
          <w:noProof/>
          <w:position w:val="-10"/>
        </w:rPr>
        <w:drawing>
          <wp:inline distT="0" distB="0" distL="0" distR="0" wp14:anchorId="1804F108" wp14:editId="109F6CDE">
            <wp:extent cx="1257300" cy="228600"/>
            <wp:effectExtent l="0" t="0" r="0" b="0"/>
            <wp:docPr id="863868616" name="Picture 863868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289" cstate="print">
                      <a:extLst>
                        <a:ext uri="{28A0092B-C50C-407E-A947-70E740481C1C}">
                          <a14:useLocalDpi xmlns:a14="http://schemas.microsoft.com/office/drawing/2010/main" val="0"/>
                        </a:ext>
                      </a:extLst>
                    </a:blip>
                    <a:srcRect/>
                    <a:stretch>
                      <a:fillRect/>
                    </a:stretch>
                  </pic:blipFill>
                  <pic:spPr bwMode="auto">
                    <a:xfrm>
                      <a:off x="0" y="0"/>
                      <a:ext cx="1257300" cy="228600"/>
                    </a:xfrm>
                    <a:prstGeom prst="rect">
                      <a:avLst/>
                    </a:prstGeom>
                    <a:noFill/>
                    <a:ln>
                      <a:noFill/>
                    </a:ln>
                  </pic:spPr>
                </pic:pic>
              </a:graphicData>
            </a:graphic>
          </wp:inline>
        </w:drawing>
      </w:r>
      <w:r w:rsidRPr="00FF350B">
        <w:tab/>
      </w:r>
      <w:r w:rsidRPr="00FF350B">
        <w:fldChar w:fldCharType="begin"/>
      </w:r>
      <w:r w:rsidRPr="00FF350B">
        <w:instrText xml:space="preserve"> MACROBUTTON MTPlaceRef \* MERGEFORMAT </w:instrText>
      </w:r>
      <w:r w:rsidRPr="00FF350B">
        <w:fldChar w:fldCharType="begin"/>
      </w:r>
      <w:r w:rsidRPr="00FF350B">
        <w:instrText xml:space="preserve"> SEQ MTEqn \h \* MERGEFORMAT </w:instrText>
      </w:r>
      <w:r w:rsidRPr="00FF350B">
        <w:fldChar w:fldCharType="end"/>
      </w:r>
      <w:bookmarkStart w:id="168" w:name="ZEqnNum840575"/>
      <w:r w:rsidRPr="00FF350B">
        <w:instrText>(</w:instrText>
      </w:r>
      <w:fldSimple w:instr=" SEQ MTSec \c \* Arabic \* MERGEFORMAT ">
        <w:r>
          <w:rPr>
            <w:noProof/>
          </w:rPr>
          <w:instrText>1</w:instrText>
        </w:r>
      </w:fldSimple>
      <w:r w:rsidRPr="00FF350B">
        <w:instrText>.</w:instrText>
      </w:r>
      <w:fldSimple w:instr=" SEQ MTEqn \c \* Arabic \* MERGEFORMAT ">
        <w:r>
          <w:rPr>
            <w:noProof/>
          </w:rPr>
          <w:instrText>31</w:instrText>
        </w:r>
      </w:fldSimple>
      <w:r w:rsidRPr="00FF350B">
        <w:instrText>)</w:instrText>
      </w:r>
      <w:bookmarkEnd w:id="168"/>
      <w:r w:rsidRPr="00FF350B">
        <w:fldChar w:fldCharType="end"/>
      </w:r>
    </w:p>
    <w:p w:rsidR="00005D2B" w:rsidRPr="00FF350B" w:rsidRDefault="00005D2B" w:rsidP="00D217BC"/>
    <w:p w:rsidR="00005D2B" w:rsidRPr="00FF350B" w:rsidRDefault="00005D2B" w:rsidP="00D217BC">
      <w:r w:rsidRPr="00FF350B">
        <w:t xml:space="preserve">The condition </w:t>
      </w:r>
      <w:r w:rsidRPr="00FF350B">
        <w:rPr>
          <w:noProof/>
          <w:position w:val="-14"/>
        </w:rPr>
        <w:drawing>
          <wp:inline distT="0" distB="0" distL="0" distR="0" wp14:anchorId="4F203386" wp14:editId="21658255">
            <wp:extent cx="390525" cy="257175"/>
            <wp:effectExtent l="0" t="0" r="9525" b="9525"/>
            <wp:docPr id="441104860" name="Picture 441104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252" cstate="print">
                      <a:extLst>
                        <a:ext uri="{28A0092B-C50C-407E-A947-70E740481C1C}">
                          <a14:useLocalDpi xmlns:a14="http://schemas.microsoft.com/office/drawing/2010/main" val="0"/>
                        </a:ext>
                      </a:extLst>
                    </a:blip>
                    <a:srcRect/>
                    <a:stretch>
                      <a:fillRect/>
                    </a:stretch>
                  </pic:blipFill>
                  <pic:spPr bwMode="auto">
                    <a:xfrm>
                      <a:off x="0" y="0"/>
                      <a:ext cx="390525" cy="257175"/>
                    </a:xfrm>
                    <a:prstGeom prst="rect">
                      <a:avLst/>
                    </a:prstGeom>
                    <a:noFill/>
                    <a:ln>
                      <a:noFill/>
                    </a:ln>
                  </pic:spPr>
                </pic:pic>
              </a:graphicData>
            </a:graphic>
          </wp:inline>
        </w:drawing>
      </w:r>
      <w:r w:rsidRPr="00FF350B">
        <w:t xml:space="preserve"> will not ensure absolute integrability because </w:t>
      </w:r>
      <w:r w:rsidRPr="00FF350B">
        <w:fldChar w:fldCharType="begin"/>
      </w:r>
      <w:r w:rsidRPr="00FF350B">
        <w:instrText xml:space="preserve"> GOTOBUTTON ZEqnNum840575  \* MERGEFORMAT </w:instrText>
      </w:r>
      <w:fldSimple w:instr=" REF ZEqnNum840575 \! \* MERGEFORMAT ">
        <w:r w:rsidRPr="00FF350B">
          <w:instrText>(</w:instrText>
        </w:r>
        <w:r>
          <w:instrText>1</w:instrText>
        </w:r>
        <w:r w:rsidRPr="00FF350B">
          <w:instrText>.</w:instrText>
        </w:r>
        <w:r>
          <w:instrText>31</w:instrText>
        </w:r>
        <w:r w:rsidRPr="00FF350B">
          <w:instrText>)</w:instrText>
        </w:r>
      </w:fldSimple>
      <w:r w:rsidRPr="00FF350B">
        <w:fldChar w:fldCharType="end"/>
      </w:r>
      <w:r w:rsidRPr="00FF350B">
        <w:t xml:space="preserve"> grows linearly with </w:t>
      </w:r>
      <w:r w:rsidRPr="00FF350B">
        <w:rPr>
          <w:noProof/>
          <w:position w:val="-6"/>
        </w:rPr>
        <w:drawing>
          <wp:inline distT="0" distB="0" distL="0" distR="0" wp14:anchorId="4E45CADF" wp14:editId="6684BE9A">
            <wp:extent cx="123825" cy="142875"/>
            <wp:effectExtent l="0" t="0" r="9525" b="9525"/>
            <wp:docPr id="1334612044" name="Picture 1334612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290" cstate="print">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Pr="00FF350B">
        <w:t xml:space="preserve">.  There must be the strict inequality </w:t>
      </w:r>
      <w:r w:rsidRPr="00FF350B">
        <w:rPr>
          <w:noProof/>
          <w:position w:val="-14"/>
        </w:rPr>
        <w:drawing>
          <wp:inline distT="0" distB="0" distL="0" distR="0" wp14:anchorId="0D9101E0" wp14:editId="0F019F62">
            <wp:extent cx="390525" cy="257175"/>
            <wp:effectExtent l="0" t="0" r="9525" b="9525"/>
            <wp:docPr id="2043591285" name="Picture 2043591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291" cstate="print">
                      <a:extLst>
                        <a:ext uri="{28A0092B-C50C-407E-A947-70E740481C1C}">
                          <a14:useLocalDpi xmlns:a14="http://schemas.microsoft.com/office/drawing/2010/main" val="0"/>
                        </a:ext>
                      </a:extLst>
                    </a:blip>
                    <a:srcRect/>
                    <a:stretch>
                      <a:fillRect/>
                    </a:stretch>
                  </pic:blipFill>
                  <pic:spPr bwMode="auto">
                    <a:xfrm>
                      <a:off x="0" y="0"/>
                      <a:ext cx="390525" cy="257175"/>
                    </a:xfrm>
                    <a:prstGeom prst="rect">
                      <a:avLst/>
                    </a:prstGeom>
                    <a:noFill/>
                    <a:ln>
                      <a:noFill/>
                    </a:ln>
                  </pic:spPr>
                </pic:pic>
              </a:graphicData>
            </a:graphic>
          </wp:inline>
        </w:drawing>
      </w:r>
      <w:r w:rsidRPr="00FF350B">
        <w:t>so that the exponent dominates the linear term at infinity and ensures a bounded result at infinity.  The output function in the z-domain is</w:t>
      </w:r>
    </w:p>
    <w:p w:rsidR="00005D2B" w:rsidRPr="00FF350B" w:rsidRDefault="00005D2B" w:rsidP="00D217BC"/>
    <w:p w:rsidR="00005D2B" w:rsidRPr="00FF350B" w:rsidRDefault="00005D2B" w:rsidP="00D217BC">
      <w:pPr>
        <w:jc w:val="center"/>
      </w:pPr>
      <w:r w:rsidRPr="00FF350B">
        <w:rPr>
          <w:noProof/>
          <w:position w:val="-28"/>
        </w:rPr>
        <w:drawing>
          <wp:inline distT="0" distB="0" distL="0" distR="0" wp14:anchorId="4C4C1E22" wp14:editId="1F2CECA6">
            <wp:extent cx="1371600" cy="447675"/>
            <wp:effectExtent l="0" t="0" r="0" b="9525"/>
            <wp:docPr id="1252094535" name="Picture 1252094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292" cstate="print">
                      <a:extLst>
                        <a:ext uri="{28A0092B-C50C-407E-A947-70E740481C1C}">
                          <a14:useLocalDpi xmlns:a14="http://schemas.microsoft.com/office/drawing/2010/main" val="0"/>
                        </a:ext>
                      </a:extLst>
                    </a:blip>
                    <a:srcRect/>
                    <a:stretch>
                      <a:fillRect/>
                    </a:stretch>
                  </pic:blipFill>
                  <pic:spPr bwMode="auto">
                    <a:xfrm>
                      <a:off x="0" y="0"/>
                      <a:ext cx="1371600" cy="447675"/>
                    </a:xfrm>
                    <a:prstGeom prst="rect">
                      <a:avLst/>
                    </a:prstGeom>
                    <a:noFill/>
                    <a:ln>
                      <a:noFill/>
                    </a:ln>
                  </pic:spPr>
                </pic:pic>
              </a:graphicData>
            </a:graphic>
          </wp:inline>
        </w:drawing>
      </w:r>
    </w:p>
    <w:p w:rsidR="00005D2B" w:rsidRPr="00FF350B" w:rsidRDefault="00005D2B" w:rsidP="00D217BC"/>
    <w:p w:rsidR="00005D2B" w:rsidRPr="00FF350B" w:rsidRDefault="00005D2B" w:rsidP="00D217BC">
      <w:r w:rsidRPr="00FF350B">
        <w:t>whose corresponding time function is by residues</w:t>
      </w:r>
    </w:p>
    <w:p w:rsidR="00005D2B" w:rsidRPr="00FF350B" w:rsidRDefault="00005D2B" w:rsidP="00D217BC"/>
    <w:p w:rsidR="00005D2B" w:rsidRPr="00FF350B" w:rsidRDefault="00005D2B" w:rsidP="00D217BC">
      <w:pPr>
        <w:tabs>
          <w:tab w:val="center" w:pos="4320"/>
          <w:tab w:val="right" w:pos="8640"/>
        </w:tabs>
      </w:pPr>
      <w:r w:rsidRPr="00FF350B">
        <w:tab/>
      </w:r>
      <w:r w:rsidRPr="00FF350B">
        <w:rPr>
          <w:noProof/>
          <w:position w:val="-28"/>
        </w:rPr>
        <w:drawing>
          <wp:inline distT="0" distB="0" distL="0" distR="0" wp14:anchorId="197F5E2B" wp14:editId="464C647F">
            <wp:extent cx="3286125" cy="419100"/>
            <wp:effectExtent l="0" t="0" r="9525" b="0"/>
            <wp:docPr id="865454180" name="Picture 865454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293" cstate="print">
                      <a:extLst>
                        <a:ext uri="{28A0092B-C50C-407E-A947-70E740481C1C}">
                          <a14:useLocalDpi xmlns:a14="http://schemas.microsoft.com/office/drawing/2010/main" val="0"/>
                        </a:ext>
                      </a:extLst>
                    </a:blip>
                    <a:srcRect/>
                    <a:stretch>
                      <a:fillRect/>
                    </a:stretch>
                  </pic:blipFill>
                  <pic:spPr bwMode="auto">
                    <a:xfrm>
                      <a:off x="0" y="0"/>
                      <a:ext cx="3286125" cy="419100"/>
                    </a:xfrm>
                    <a:prstGeom prst="rect">
                      <a:avLst/>
                    </a:prstGeom>
                    <a:noFill/>
                    <a:ln>
                      <a:noFill/>
                    </a:ln>
                  </pic:spPr>
                </pic:pic>
              </a:graphicData>
            </a:graphic>
          </wp:inline>
        </w:drawing>
      </w:r>
      <w:r w:rsidRPr="00FF350B">
        <w:tab/>
      </w:r>
      <w:r w:rsidRPr="00FF350B">
        <w:fldChar w:fldCharType="begin"/>
      </w:r>
      <w:r w:rsidRPr="00FF350B">
        <w:instrText xml:space="preserve"> MACROBUTTON MTPlaceRef \* MERGEFORMAT </w:instrText>
      </w:r>
      <w:r w:rsidRPr="00FF350B">
        <w:fldChar w:fldCharType="begin"/>
      </w:r>
      <w:r w:rsidRPr="00FF350B">
        <w:instrText xml:space="preserve"> SEQ MTEqn \h \* MERGEFORMAT </w:instrText>
      </w:r>
      <w:r w:rsidRPr="00FF350B">
        <w:fldChar w:fldCharType="end"/>
      </w:r>
      <w:r w:rsidRPr="00FF350B">
        <w:instrText>(</w:instrText>
      </w:r>
      <w:fldSimple w:instr=" SEQ MTSec \c \* Arabic \* MERGEFORMAT ">
        <w:r>
          <w:rPr>
            <w:noProof/>
          </w:rPr>
          <w:instrText>1</w:instrText>
        </w:r>
      </w:fldSimple>
      <w:r w:rsidRPr="00FF350B">
        <w:instrText>.</w:instrText>
      </w:r>
      <w:fldSimple w:instr=" SEQ MTEqn \c \* Arabic \* MERGEFORMAT ">
        <w:r>
          <w:rPr>
            <w:noProof/>
          </w:rPr>
          <w:instrText>32</w:instrText>
        </w:r>
      </w:fldSimple>
      <w:r w:rsidRPr="00FF350B">
        <w:instrText>)</w:instrText>
      </w:r>
      <w:r w:rsidRPr="00FF350B">
        <w:fldChar w:fldCharType="end"/>
      </w:r>
    </w:p>
    <w:p w:rsidR="00005D2B" w:rsidRPr="00FF350B" w:rsidRDefault="00005D2B" w:rsidP="00D217BC"/>
    <w:p w:rsidR="00005D2B" w:rsidRPr="00FF350B" w:rsidRDefault="00005D2B" w:rsidP="00D217BC">
      <w:r w:rsidRPr="00FF350B">
        <w:t xml:space="preserve">The results for various </w:t>
      </w:r>
      <w:r w:rsidRPr="00FF350B">
        <w:rPr>
          <w:noProof/>
          <w:position w:val="-6"/>
        </w:rPr>
        <w:drawing>
          <wp:inline distT="0" distB="0" distL="0" distR="0" wp14:anchorId="7BB843E9" wp14:editId="6712316F">
            <wp:extent cx="152400" cy="142875"/>
            <wp:effectExtent l="0" t="0" r="0" b="9525"/>
            <wp:docPr id="337333803" name="Picture 337333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256" cstate="print">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r w:rsidRPr="00FF350B">
        <w:t>are plotted in figure () for input equal to the unit step function.</w:t>
      </w:r>
    </w:p>
    <w:p w:rsidR="00005D2B" w:rsidRPr="00FF350B" w:rsidRDefault="00005D2B" w:rsidP="00D217BC"/>
    <w:p w:rsidR="00005D2B" w:rsidRPr="00FF350B" w:rsidRDefault="00005D2B" w:rsidP="00D217BC">
      <w:pPr>
        <w:jc w:val="center"/>
      </w:pPr>
      <w:r w:rsidRPr="00FF350B">
        <w:rPr>
          <w:noProof/>
        </w:rPr>
        <w:drawing>
          <wp:inline distT="0" distB="0" distL="0" distR="0" wp14:anchorId="3FFF6FD4" wp14:editId="4571DF33">
            <wp:extent cx="3438525" cy="2581275"/>
            <wp:effectExtent l="0" t="0" r="9525" b="9525"/>
            <wp:docPr id="1425444476" name="Picture 1425444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294">
                      <a:extLst>
                        <a:ext uri="{28A0092B-C50C-407E-A947-70E740481C1C}">
                          <a14:useLocalDpi xmlns:a14="http://schemas.microsoft.com/office/drawing/2010/main" val="0"/>
                        </a:ext>
                      </a:extLst>
                    </a:blip>
                    <a:srcRect/>
                    <a:stretch>
                      <a:fillRect/>
                    </a:stretch>
                  </pic:blipFill>
                  <pic:spPr bwMode="auto">
                    <a:xfrm>
                      <a:off x="0" y="0"/>
                      <a:ext cx="3438525" cy="2581275"/>
                    </a:xfrm>
                    <a:prstGeom prst="rect">
                      <a:avLst/>
                    </a:prstGeom>
                    <a:noFill/>
                    <a:ln>
                      <a:noFill/>
                    </a:ln>
                  </pic:spPr>
                </pic:pic>
              </a:graphicData>
            </a:graphic>
          </wp:inline>
        </w:drawing>
      </w:r>
    </w:p>
    <w:p w:rsidR="00005D2B" w:rsidRPr="00FF350B" w:rsidRDefault="00005D2B" w:rsidP="00D217BC">
      <w:r w:rsidRPr="00FF350B">
        <w:t xml:space="preserve">The frequency response is a doubly cascaded version of </w:t>
      </w:r>
      <w:r w:rsidRPr="00FF350B">
        <w:fldChar w:fldCharType="begin"/>
      </w:r>
      <w:r w:rsidRPr="00FF350B">
        <w:instrText xml:space="preserve"> GOTOBUTTON ZEqnNum131331  \* MERGEFORMAT </w:instrText>
      </w:r>
      <w:fldSimple w:instr=" REF ZEqnNum131331 \! \* MERGEFORMAT ">
        <w:r w:rsidRPr="00FF350B">
          <w:instrText>(</w:instrText>
        </w:r>
        <w:r>
          <w:instrText>1</w:instrText>
        </w:r>
        <w:r w:rsidRPr="00FF350B">
          <w:instrText>.</w:instrText>
        </w:r>
        <w:r>
          <w:instrText>23</w:instrText>
        </w:r>
        <w:r w:rsidRPr="00FF350B">
          <w:instrText>)</w:instrText>
        </w:r>
      </w:fldSimple>
      <w:r w:rsidRPr="00FF350B">
        <w:fldChar w:fldCharType="end"/>
      </w:r>
      <w:r w:rsidRPr="00FF350B">
        <w:t xml:space="preserve"> with transfer function</w:t>
      </w:r>
    </w:p>
    <w:p w:rsidR="00005D2B" w:rsidRPr="00FF350B" w:rsidRDefault="00005D2B" w:rsidP="00D217BC"/>
    <w:p w:rsidR="00005D2B" w:rsidRPr="00FF350B" w:rsidRDefault="00005D2B" w:rsidP="00D217BC">
      <w:pPr>
        <w:tabs>
          <w:tab w:val="center" w:pos="4320"/>
          <w:tab w:val="right" w:pos="8640"/>
        </w:tabs>
      </w:pPr>
      <w:r w:rsidRPr="00FF350B">
        <w:tab/>
      </w:r>
      <w:r w:rsidRPr="00FF350B">
        <w:rPr>
          <w:noProof/>
          <w:position w:val="-28"/>
        </w:rPr>
        <w:drawing>
          <wp:inline distT="0" distB="0" distL="0" distR="0" wp14:anchorId="3C8C706F" wp14:editId="72C2220C">
            <wp:extent cx="1171575" cy="419100"/>
            <wp:effectExtent l="0" t="0" r="9525" b="0"/>
            <wp:docPr id="490178980" name="Picture 490178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295" cstate="print">
                      <a:extLst>
                        <a:ext uri="{28A0092B-C50C-407E-A947-70E740481C1C}">
                          <a14:useLocalDpi xmlns:a14="http://schemas.microsoft.com/office/drawing/2010/main" val="0"/>
                        </a:ext>
                      </a:extLst>
                    </a:blip>
                    <a:srcRect/>
                    <a:stretch>
                      <a:fillRect/>
                    </a:stretch>
                  </pic:blipFill>
                  <pic:spPr bwMode="auto">
                    <a:xfrm>
                      <a:off x="0" y="0"/>
                      <a:ext cx="1171575" cy="419100"/>
                    </a:xfrm>
                    <a:prstGeom prst="rect">
                      <a:avLst/>
                    </a:prstGeom>
                    <a:noFill/>
                    <a:ln>
                      <a:noFill/>
                    </a:ln>
                  </pic:spPr>
                </pic:pic>
              </a:graphicData>
            </a:graphic>
          </wp:inline>
        </w:drawing>
      </w:r>
      <w:r w:rsidRPr="00FF350B">
        <w:tab/>
      </w:r>
      <w:r w:rsidRPr="00FF350B">
        <w:fldChar w:fldCharType="begin"/>
      </w:r>
      <w:r w:rsidRPr="00FF350B">
        <w:instrText xml:space="preserve"> MACROBUTTON MTPlaceRef \* MERGEFORMAT </w:instrText>
      </w:r>
      <w:r w:rsidRPr="00FF350B">
        <w:fldChar w:fldCharType="begin"/>
      </w:r>
      <w:r w:rsidRPr="00FF350B">
        <w:instrText xml:space="preserve"> SEQ MTEqn \h \* MERGEFORMAT </w:instrText>
      </w:r>
      <w:r w:rsidRPr="00FF350B">
        <w:fldChar w:fldCharType="end"/>
      </w:r>
      <w:r w:rsidRPr="00FF350B">
        <w:instrText>(</w:instrText>
      </w:r>
      <w:fldSimple w:instr=" SEQ MTSec \c \* Arabic \* MERGEFORMAT ">
        <w:r>
          <w:rPr>
            <w:noProof/>
          </w:rPr>
          <w:instrText>1</w:instrText>
        </w:r>
      </w:fldSimple>
      <w:r w:rsidRPr="00FF350B">
        <w:instrText>.</w:instrText>
      </w:r>
      <w:fldSimple w:instr=" SEQ MTEqn \c \* Arabic \* MERGEFORMAT ">
        <w:r>
          <w:rPr>
            <w:noProof/>
          </w:rPr>
          <w:instrText>33</w:instrText>
        </w:r>
      </w:fldSimple>
      <w:r w:rsidRPr="00FF350B">
        <w:instrText>)</w:instrText>
      </w:r>
      <w:r w:rsidRPr="00FF350B">
        <w:fldChar w:fldCharType="end"/>
      </w:r>
    </w:p>
    <w:p w:rsidR="00005D2B" w:rsidRPr="00FF350B" w:rsidRDefault="00005D2B" w:rsidP="00D217BC"/>
    <w:p w:rsidR="00005D2B" w:rsidRPr="00FF350B" w:rsidRDefault="00005D2B" w:rsidP="00D217BC">
      <w:r w:rsidRPr="00FF350B">
        <w:t>which has frequency response magnitude</w:t>
      </w:r>
    </w:p>
    <w:p w:rsidR="00005D2B" w:rsidRPr="00FF350B" w:rsidRDefault="00005D2B" w:rsidP="00D217BC"/>
    <w:p w:rsidR="00005D2B" w:rsidRPr="00FF350B" w:rsidRDefault="00005D2B" w:rsidP="00D217BC">
      <w:pPr>
        <w:tabs>
          <w:tab w:val="center" w:pos="4320"/>
          <w:tab w:val="right" w:pos="8640"/>
        </w:tabs>
      </w:pPr>
      <w:r w:rsidRPr="00FF350B">
        <w:tab/>
      </w:r>
      <w:r w:rsidRPr="00FF350B">
        <w:rPr>
          <w:noProof/>
          <w:position w:val="-28"/>
        </w:rPr>
        <w:drawing>
          <wp:inline distT="0" distB="0" distL="0" distR="0" wp14:anchorId="1CA10A64" wp14:editId="691864AF">
            <wp:extent cx="2743200" cy="419100"/>
            <wp:effectExtent l="0" t="0" r="0" b="0"/>
            <wp:docPr id="803975457" name="Picture 803975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296" cstate="print">
                      <a:extLst>
                        <a:ext uri="{28A0092B-C50C-407E-A947-70E740481C1C}">
                          <a14:useLocalDpi xmlns:a14="http://schemas.microsoft.com/office/drawing/2010/main" val="0"/>
                        </a:ext>
                      </a:extLst>
                    </a:blip>
                    <a:srcRect/>
                    <a:stretch>
                      <a:fillRect/>
                    </a:stretch>
                  </pic:blipFill>
                  <pic:spPr bwMode="auto">
                    <a:xfrm>
                      <a:off x="0" y="0"/>
                      <a:ext cx="2743200" cy="419100"/>
                    </a:xfrm>
                    <a:prstGeom prst="rect">
                      <a:avLst/>
                    </a:prstGeom>
                    <a:noFill/>
                    <a:ln>
                      <a:noFill/>
                    </a:ln>
                  </pic:spPr>
                </pic:pic>
              </a:graphicData>
            </a:graphic>
          </wp:inline>
        </w:drawing>
      </w:r>
      <w:r w:rsidRPr="00FF350B">
        <w:tab/>
      </w:r>
      <w:r w:rsidRPr="00FF350B">
        <w:fldChar w:fldCharType="begin"/>
      </w:r>
      <w:r w:rsidRPr="00FF350B">
        <w:instrText xml:space="preserve"> MACROBUTTON MTPlaceRef \* MERGEFORMAT </w:instrText>
      </w:r>
      <w:r w:rsidRPr="00FF350B">
        <w:fldChar w:fldCharType="begin"/>
      </w:r>
      <w:r w:rsidRPr="00FF350B">
        <w:instrText xml:space="preserve"> SEQ MTEqn \h \* MERGEFORMAT </w:instrText>
      </w:r>
      <w:r w:rsidRPr="00FF350B">
        <w:fldChar w:fldCharType="end"/>
      </w:r>
      <w:r w:rsidRPr="00FF350B">
        <w:instrText>(</w:instrText>
      </w:r>
      <w:fldSimple w:instr=" SEQ MTSec \c \* Arabic \* MERGEFORMAT ">
        <w:r>
          <w:rPr>
            <w:noProof/>
          </w:rPr>
          <w:instrText>1</w:instrText>
        </w:r>
      </w:fldSimple>
      <w:r w:rsidRPr="00FF350B">
        <w:instrText>.</w:instrText>
      </w:r>
      <w:fldSimple w:instr=" SEQ MTEqn \c \* Arabic \* MERGEFORMAT ">
        <w:r>
          <w:rPr>
            <w:noProof/>
          </w:rPr>
          <w:instrText>34</w:instrText>
        </w:r>
      </w:fldSimple>
      <w:r w:rsidRPr="00FF350B">
        <w:instrText>)</w:instrText>
      </w:r>
      <w:r w:rsidRPr="00FF350B">
        <w:fldChar w:fldCharType="end"/>
      </w:r>
    </w:p>
    <w:p w:rsidR="00005D2B" w:rsidRPr="00FF350B" w:rsidRDefault="00005D2B" w:rsidP="00D217BC">
      <w:r w:rsidRPr="00FF350B">
        <w:t>and phase response</w:t>
      </w:r>
    </w:p>
    <w:p w:rsidR="00005D2B" w:rsidRPr="00FF350B" w:rsidRDefault="00005D2B" w:rsidP="00D217BC"/>
    <w:p w:rsidR="00005D2B" w:rsidRPr="00FF350B" w:rsidRDefault="00005D2B" w:rsidP="00D217BC">
      <w:pPr>
        <w:tabs>
          <w:tab w:val="center" w:pos="4320"/>
          <w:tab w:val="right" w:pos="8640"/>
        </w:tabs>
      </w:pPr>
      <w:r w:rsidRPr="00FF350B">
        <w:tab/>
      </w:r>
      <w:r w:rsidRPr="00FF350B">
        <w:rPr>
          <w:noProof/>
          <w:position w:val="-28"/>
        </w:rPr>
        <w:drawing>
          <wp:inline distT="0" distB="0" distL="0" distR="0" wp14:anchorId="67DB7CEA" wp14:editId="6A541A10">
            <wp:extent cx="2524125" cy="419100"/>
            <wp:effectExtent l="0" t="0" r="9525" b="0"/>
            <wp:docPr id="2102864955" name="Picture 2102864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297" cstate="print">
                      <a:extLst>
                        <a:ext uri="{28A0092B-C50C-407E-A947-70E740481C1C}">
                          <a14:useLocalDpi xmlns:a14="http://schemas.microsoft.com/office/drawing/2010/main" val="0"/>
                        </a:ext>
                      </a:extLst>
                    </a:blip>
                    <a:srcRect/>
                    <a:stretch>
                      <a:fillRect/>
                    </a:stretch>
                  </pic:blipFill>
                  <pic:spPr bwMode="auto">
                    <a:xfrm>
                      <a:off x="0" y="0"/>
                      <a:ext cx="2524125" cy="419100"/>
                    </a:xfrm>
                    <a:prstGeom prst="rect">
                      <a:avLst/>
                    </a:prstGeom>
                    <a:noFill/>
                    <a:ln>
                      <a:noFill/>
                    </a:ln>
                  </pic:spPr>
                </pic:pic>
              </a:graphicData>
            </a:graphic>
          </wp:inline>
        </w:drawing>
      </w:r>
      <w:r w:rsidRPr="00FF350B">
        <w:tab/>
      </w:r>
      <w:r w:rsidRPr="00FF350B">
        <w:fldChar w:fldCharType="begin"/>
      </w:r>
      <w:r w:rsidRPr="00FF350B">
        <w:instrText xml:space="preserve"> MACROBUTTON MTPlaceRef \* MERGEFORMAT </w:instrText>
      </w:r>
      <w:r w:rsidRPr="00FF350B">
        <w:fldChar w:fldCharType="begin"/>
      </w:r>
      <w:r w:rsidRPr="00FF350B">
        <w:instrText xml:space="preserve"> SEQ MTEqn \h \* MERGEFORMAT </w:instrText>
      </w:r>
      <w:r w:rsidRPr="00FF350B">
        <w:fldChar w:fldCharType="end"/>
      </w:r>
      <w:r w:rsidRPr="00FF350B">
        <w:instrText>(</w:instrText>
      </w:r>
      <w:fldSimple w:instr=" SEQ MTSec \c \* Arabic \* MERGEFORMAT ">
        <w:r>
          <w:rPr>
            <w:noProof/>
          </w:rPr>
          <w:instrText>1</w:instrText>
        </w:r>
      </w:fldSimple>
      <w:r w:rsidRPr="00FF350B">
        <w:instrText>.</w:instrText>
      </w:r>
      <w:fldSimple w:instr=" SEQ MTEqn \c \* Arabic \* MERGEFORMAT ">
        <w:r>
          <w:rPr>
            <w:noProof/>
          </w:rPr>
          <w:instrText>35</w:instrText>
        </w:r>
      </w:fldSimple>
      <w:r w:rsidRPr="00FF350B">
        <w:instrText>)</w:instrText>
      </w:r>
      <w:r w:rsidRPr="00FF350B">
        <w:fldChar w:fldCharType="end"/>
      </w:r>
    </w:p>
    <w:p w:rsidR="00005D2B" w:rsidRPr="00FF350B" w:rsidRDefault="00005D2B" w:rsidP="00D217BC"/>
    <w:p w:rsidR="00005D2B" w:rsidRPr="00FF350B" w:rsidRDefault="00005D2B" w:rsidP="00D217BC">
      <w:r w:rsidRPr="00FF350B">
        <w:t>The graphical representation is similar to figure() with a steeper roll-off for the frequency response.</w:t>
      </w:r>
    </w:p>
    <w:p w:rsidR="00005D2B" w:rsidRPr="00FF350B" w:rsidRDefault="00005D2B" w:rsidP="00D217BC"/>
    <w:p w:rsidR="00005D2B" w:rsidRPr="00FF350B" w:rsidRDefault="00005D2B" w:rsidP="00D217BC">
      <w:pPr>
        <w:keepNext/>
        <w:numPr>
          <w:ilvl w:val="3"/>
          <w:numId w:val="0"/>
        </w:numPr>
        <w:tabs>
          <w:tab w:val="num" w:pos="864"/>
        </w:tabs>
        <w:spacing w:before="240" w:after="60"/>
        <w:ind w:left="864" w:hanging="864"/>
        <w:outlineLvl w:val="3"/>
        <w:rPr>
          <w:b/>
          <w:bCs/>
        </w:rPr>
      </w:pPr>
      <w:bookmarkStart w:id="169" w:name="_Toc280363603"/>
      <w:r w:rsidRPr="00FF350B">
        <w:rPr>
          <w:b/>
          <w:bCs/>
        </w:rPr>
        <w:t>Underdamped</w:t>
      </w:r>
      <w:bookmarkEnd w:id="169"/>
    </w:p>
    <w:p w:rsidR="00005D2B" w:rsidRPr="00FF350B" w:rsidRDefault="00005D2B" w:rsidP="00D217BC"/>
    <w:p w:rsidR="00005D2B" w:rsidRPr="00FF350B" w:rsidRDefault="00005D2B" w:rsidP="00D217BC">
      <w:r w:rsidRPr="00FF350B">
        <w:t xml:space="preserve">If </w:t>
      </w:r>
      <w:r w:rsidRPr="00FF350B">
        <w:rPr>
          <w:noProof/>
          <w:position w:val="-10"/>
        </w:rPr>
        <w:drawing>
          <wp:inline distT="0" distB="0" distL="0" distR="0" wp14:anchorId="3778B7B9" wp14:editId="2D2CFADE">
            <wp:extent cx="466725" cy="228600"/>
            <wp:effectExtent l="0" t="0" r="9525" b="0"/>
            <wp:docPr id="1047578637" name="Picture 1047578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298" cstate="print">
                      <a:extLst>
                        <a:ext uri="{28A0092B-C50C-407E-A947-70E740481C1C}">
                          <a14:useLocalDpi xmlns:a14="http://schemas.microsoft.com/office/drawing/2010/main" val="0"/>
                        </a:ext>
                      </a:extLst>
                    </a:blip>
                    <a:srcRect/>
                    <a:stretch>
                      <a:fillRect/>
                    </a:stretch>
                  </pic:blipFill>
                  <pic:spPr bwMode="auto">
                    <a:xfrm>
                      <a:off x="0" y="0"/>
                      <a:ext cx="466725" cy="228600"/>
                    </a:xfrm>
                    <a:prstGeom prst="rect">
                      <a:avLst/>
                    </a:prstGeom>
                    <a:noFill/>
                    <a:ln>
                      <a:noFill/>
                    </a:ln>
                  </pic:spPr>
                </pic:pic>
              </a:graphicData>
            </a:graphic>
          </wp:inline>
        </w:drawing>
      </w:r>
      <w:r w:rsidRPr="00FF350B">
        <w:t>the characteristic function exhibits two complex conjugate roots which we write for convenience as</w:t>
      </w:r>
    </w:p>
    <w:p w:rsidR="00005D2B" w:rsidRPr="00FF350B" w:rsidRDefault="00005D2B" w:rsidP="00D217BC"/>
    <w:p w:rsidR="00005D2B" w:rsidRPr="00FF350B" w:rsidRDefault="00005D2B" w:rsidP="00D217BC">
      <w:pPr>
        <w:jc w:val="center"/>
      </w:pPr>
      <w:r w:rsidRPr="00FF350B">
        <w:rPr>
          <w:noProof/>
          <w:position w:val="-10"/>
        </w:rPr>
        <w:drawing>
          <wp:inline distT="0" distB="0" distL="0" distR="0" wp14:anchorId="31A0D524" wp14:editId="021D8C4A">
            <wp:extent cx="2171700" cy="238125"/>
            <wp:effectExtent l="0" t="0" r="0" b="9525"/>
            <wp:docPr id="496029153" name="Picture 496029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299" cstate="print">
                      <a:extLst>
                        <a:ext uri="{28A0092B-C50C-407E-A947-70E740481C1C}">
                          <a14:useLocalDpi xmlns:a14="http://schemas.microsoft.com/office/drawing/2010/main" val="0"/>
                        </a:ext>
                      </a:extLst>
                    </a:blip>
                    <a:srcRect/>
                    <a:stretch>
                      <a:fillRect/>
                    </a:stretch>
                  </pic:blipFill>
                  <pic:spPr bwMode="auto">
                    <a:xfrm>
                      <a:off x="0" y="0"/>
                      <a:ext cx="2171700" cy="238125"/>
                    </a:xfrm>
                    <a:prstGeom prst="rect">
                      <a:avLst/>
                    </a:prstGeom>
                    <a:noFill/>
                    <a:ln>
                      <a:noFill/>
                    </a:ln>
                  </pic:spPr>
                </pic:pic>
              </a:graphicData>
            </a:graphic>
          </wp:inline>
        </w:drawing>
      </w:r>
    </w:p>
    <w:p w:rsidR="00005D2B" w:rsidRPr="00FF350B" w:rsidRDefault="00005D2B" w:rsidP="00D217BC">
      <w:pPr>
        <w:jc w:val="center"/>
      </w:pPr>
    </w:p>
    <w:p w:rsidR="00005D2B" w:rsidRPr="00FF350B" w:rsidRDefault="00005D2B" w:rsidP="00D217BC">
      <w:r w:rsidRPr="00FF350B">
        <w:t xml:space="preserve">Equating coefficients of like powers we obtain </w:t>
      </w:r>
      <w:r w:rsidRPr="00FF350B">
        <w:rPr>
          <w:noProof/>
          <w:position w:val="-10"/>
        </w:rPr>
        <w:drawing>
          <wp:inline distT="0" distB="0" distL="0" distR="0" wp14:anchorId="429BADED" wp14:editId="696C3C08">
            <wp:extent cx="609600" cy="200025"/>
            <wp:effectExtent l="0" t="0" r="0" b="9525"/>
            <wp:docPr id="1939410115" name="Picture 1939410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300" cstate="print">
                      <a:extLst>
                        <a:ext uri="{28A0092B-C50C-407E-A947-70E740481C1C}">
                          <a14:useLocalDpi xmlns:a14="http://schemas.microsoft.com/office/drawing/2010/main" val="0"/>
                        </a:ext>
                      </a:extLst>
                    </a:blip>
                    <a:srcRect/>
                    <a:stretch>
                      <a:fillRect/>
                    </a:stretch>
                  </pic:blipFill>
                  <pic:spPr bwMode="auto">
                    <a:xfrm>
                      <a:off x="0" y="0"/>
                      <a:ext cx="609600" cy="200025"/>
                    </a:xfrm>
                    <a:prstGeom prst="rect">
                      <a:avLst/>
                    </a:prstGeom>
                    <a:noFill/>
                    <a:ln>
                      <a:noFill/>
                    </a:ln>
                  </pic:spPr>
                </pic:pic>
              </a:graphicData>
            </a:graphic>
          </wp:inline>
        </w:drawing>
      </w:r>
      <w:r w:rsidRPr="00FF350B">
        <w:t xml:space="preserve">and </w:t>
      </w:r>
      <w:r w:rsidRPr="00FF350B">
        <w:rPr>
          <w:noProof/>
          <w:position w:val="-10"/>
        </w:rPr>
        <w:drawing>
          <wp:inline distT="0" distB="0" distL="0" distR="0" wp14:anchorId="7847F511" wp14:editId="7B91782C">
            <wp:extent cx="428625" cy="228600"/>
            <wp:effectExtent l="0" t="0" r="9525" b="0"/>
            <wp:docPr id="1132278601" name="Picture 1132278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301" cstate="print">
                      <a:extLst>
                        <a:ext uri="{28A0092B-C50C-407E-A947-70E740481C1C}">
                          <a14:useLocalDpi xmlns:a14="http://schemas.microsoft.com/office/drawing/2010/main" val="0"/>
                        </a:ext>
                      </a:extLst>
                    </a:blip>
                    <a:srcRect/>
                    <a:stretch>
                      <a:fillRect/>
                    </a:stretch>
                  </pic:blipFill>
                  <pic:spPr bwMode="auto">
                    <a:xfrm>
                      <a:off x="0" y="0"/>
                      <a:ext cx="428625" cy="228600"/>
                    </a:xfrm>
                    <a:prstGeom prst="rect">
                      <a:avLst/>
                    </a:prstGeom>
                    <a:noFill/>
                    <a:ln>
                      <a:noFill/>
                    </a:ln>
                  </pic:spPr>
                </pic:pic>
              </a:graphicData>
            </a:graphic>
          </wp:inline>
        </w:drawing>
      </w:r>
      <w:r w:rsidRPr="00FF350B">
        <w:t>.  The transfer function is then</w:t>
      </w:r>
    </w:p>
    <w:p w:rsidR="00005D2B" w:rsidRPr="00FF350B" w:rsidRDefault="00005D2B" w:rsidP="00D217BC"/>
    <w:p w:rsidR="00005D2B" w:rsidRPr="00FF350B" w:rsidRDefault="00005D2B" w:rsidP="00D217BC">
      <w:pPr>
        <w:tabs>
          <w:tab w:val="center" w:pos="4320"/>
          <w:tab w:val="right" w:pos="8640"/>
        </w:tabs>
      </w:pPr>
      <w:r w:rsidRPr="00FF350B">
        <w:tab/>
      </w:r>
      <w:r w:rsidRPr="00FF350B">
        <w:rPr>
          <w:noProof/>
          <w:position w:val="-30"/>
        </w:rPr>
        <w:drawing>
          <wp:inline distT="0" distB="0" distL="0" distR="0" wp14:anchorId="16BC1883" wp14:editId="49051C0D">
            <wp:extent cx="2028825" cy="457200"/>
            <wp:effectExtent l="0" t="0" r="9525" b="0"/>
            <wp:docPr id="1385968405" name="Picture 1385968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302" cstate="print">
                      <a:extLst>
                        <a:ext uri="{28A0092B-C50C-407E-A947-70E740481C1C}">
                          <a14:useLocalDpi xmlns:a14="http://schemas.microsoft.com/office/drawing/2010/main" val="0"/>
                        </a:ext>
                      </a:extLst>
                    </a:blip>
                    <a:srcRect/>
                    <a:stretch>
                      <a:fillRect/>
                    </a:stretch>
                  </pic:blipFill>
                  <pic:spPr bwMode="auto">
                    <a:xfrm>
                      <a:off x="0" y="0"/>
                      <a:ext cx="2028825" cy="457200"/>
                    </a:xfrm>
                    <a:prstGeom prst="rect">
                      <a:avLst/>
                    </a:prstGeom>
                    <a:noFill/>
                    <a:ln>
                      <a:noFill/>
                    </a:ln>
                  </pic:spPr>
                </pic:pic>
              </a:graphicData>
            </a:graphic>
          </wp:inline>
        </w:drawing>
      </w:r>
      <w:r w:rsidRPr="00FF350B">
        <w:tab/>
      </w:r>
      <w:r w:rsidRPr="00FF350B">
        <w:fldChar w:fldCharType="begin"/>
      </w:r>
      <w:r w:rsidRPr="00FF350B">
        <w:instrText xml:space="preserve"> MACROBUTTON MTPlaceRef \* MERGEFORMAT </w:instrText>
      </w:r>
      <w:r w:rsidRPr="00FF350B">
        <w:fldChar w:fldCharType="begin"/>
      </w:r>
      <w:r w:rsidRPr="00FF350B">
        <w:instrText xml:space="preserve"> SEQ MTEqn \h \* MERGEFORMAT </w:instrText>
      </w:r>
      <w:r w:rsidRPr="00FF350B">
        <w:fldChar w:fldCharType="end"/>
      </w:r>
      <w:r w:rsidRPr="00FF350B">
        <w:instrText>(</w:instrText>
      </w:r>
      <w:fldSimple w:instr=" SEQ MTSec \c \* Arabic \* MERGEFORMAT ">
        <w:r>
          <w:rPr>
            <w:noProof/>
          </w:rPr>
          <w:instrText>1</w:instrText>
        </w:r>
      </w:fldSimple>
      <w:r w:rsidRPr="00FF350B">
        <w:instrText>.</w:instrText>
      </w:r>
      <w:fldSimple w:instr=" SEQ MTEqn \c \* Arabic \* MERGEFORMAT ">
        <w:r>
          <w:rPr>
            <w:noProof/>
          </w:rPr>
          <w:instrText>36</w:instrText>
        </w:r>
      </w:fldSimple>
      <w:r w:rsidRPr="00FF350B">
        <w:instrText>)</w:instrText>
      </w:r>
      <w:r w:rsidRPr="00FF350B">
        <w:fldChar w:fldCharType="end"/>
      </w:r>
    </w:p>
    <w:p w:rsidR="00005D2B" w:rsidRPr="00FF350B" w:rsidRDefault="00005D2B" w:rsidP="00D217BC"/>
    <w:p w:rsidR="00005D2B" w:rsidRPr="00FF350B" w:rsidRDefault="00005D2B" w:rsidP="00D217BC">
      <w:r w:rsidRPr="00FF350B">
        <w:t>with frequency response magnitude</w:t>
      </w:r>
    </w:p>
    <w:p w:rsidR="00005D2B" w:rsidRPr="00FF350B" w:rsidRDefault="00005D2B" w:rsidP="00D217BC"/>
    <w:p w:rsidR="00005D2B" w:rsidRPr="00FF350B" w:rsidRDefault="00005D2B" w:rsidP="00D217BC">
      <w:pPr>
        <w:tabs>
          <w:tab w:val="center" w:pos="4320"/>
          <w:tab w:val="right" w:pos="8640"/>
        </w:tabs>
      </w:pPr>
      <w:r w:rsidRPr="00FF350B">
        <w:tab/>
      </w:r>
      <w:r w:rsidRPr="00FF350B">
        <w:rPr>
          <w:noProof/>
          <w:position w:val="-46"/>
        </w:rPr>
        <w:drawing>
          <wp:inline distT="0" distB="0" distL="0" distR="0" wp14:anchorId="6411FCFB" wp14:editId="2123165B">
            <wp:extent cx="4752975" cy="561975"/>
            <wp:effectExtent l="0" t="0" r="0" b="9525"/>
            <wp:docPr id="1555416959" name="Picture 1555416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303" cstate="print">
                      <a:extLst>
                        <a:ext uri="{28A0092B-C50C-407E-A947-70E740481C1C}">
                          <a14:useLocalDpi xmlns:a14="http://schemas.microsoft.com/office/drawing/2010/main" val="0"/>
                        </a:ext>
                      </a:extLst>
                    </a:blip>
                    <a:srcRect/>
                    <a:stretch>
                      <a:fillRect/>
                    </a:stretch>
                  </pic:blipFill>
                  <pic:spPr bwMode="auto">
                    <a:xfrm>
                      <a:off x="0" y="0"/>
                      <a:ext cx="4752975" cy="561975"/>
                    </a:xfrm>
                    <a:prstGeom prst="rect">
                      <a:avLst/>
                    </a:prstGeom>
                    <a:noFill/>
                    <a:ln>
                      <a:noFill/>
                    </a:ln>
                  </pic:spPr>
                </pic:pic>
              </a:graphicData>
            </a:graphic>
          </wp:inline>
        </w:drawing>
      </w:r>
      <w:r w:rsidRPr="00FF350B">
        <w:tab/>
      </w:r>
      <w:r w:rsidRPr="00FF350B">
        <w:fldChar w:fldCharType="begin"/>
      </w:r>
      <w:r w:rsidRPr="00FF350B">
        <w:instrText xml:space="preserve"> MACROBUTTON MTPlaceRef \* MERGEFORMAT </w:instrText>
      </w:r>
      <w:r w:rsidRPr="00FF350B">
        <w:fldChar w:fldCharType="begin"/>
      </w:r>
      <w:r w:rsidRPr="00FF350B">
        <w:instrText xml:space="preserve"> SEQ MTEqn \h \* MERGEFORMAT </w:instrText>
      </w:r>
      <w:r w:rsidRPr="00FF350B">
        <w:fldChar w:fldCharType="end"/>
      </w:r>
      <w:r w:rsidRPr="00FF350B">
        <w:instrText>(</w:instrText>
      </w:r>
      <w:fldSimple w:instr=" SEQ MTSec \c \* Arabic \* MERGEFORMAT ">
        <w:r>
          <w:rPr>
            <w:noProof/>
          </w:rPr>
          <w:instrText>1</w:instrText>
        </w:r>
      </w:fldSimple>
      <w:r w:rsidRPr="00FF350B">
        <w:instrText>.</w:instrText>
      </w:r>
      <w:fldSimple w:instr=" SEQ MTEqn \c \* Arabic \* MERGEFORMAT ">
        <w:r>
          <w:rPr>
            <w:noProof/>
          </w:rPr>
          <w:instrText>37</w:instrText>
        </w:r>
      </w:fldSimple>
      <w:r w:rsidRPr="00FF350B">
        <w:instrText>)</w:instrText>
      </w:r>
      <w:r w:rsidRPr="00FF350B">
        <w:fldChar w:fldCharType="end"/>
      </w:r>
    </w:p>
    <w:p w:rsidR="00005D2B" w:rsidRPr="00FF350B" w:rsidRDefault="00005D2B" w:rsidP="00D217BC"/>
    <w:p w:rsidR="00005D2B" w:rsidRPr="00FF350B" w:rsidRDefault="00005D2B" w:rsidP="00D217BC">
      <w:r w:rsidRPr="00FF350B">
        <w:t>and phase</w:t>
      </w:r>
    </w:p>
    <w:p w:rsidR="00005D2B" w:rsidRPr="00FF350B" w:rsidRDefault="00005D2B" w:rsidP="00D217BC"/>
    <w:p w:rsidR="00005D2B" w:rsidRPr="00FF350B" w:rsidRDefault="00005D2B" w:rsidP="00D217BC">
      <w:pPr>
        <w:tabs>
          <w:tab w:val="center" w:pos="4320"/>
          <w:tab w:val="right" w:pos="8640"/>
        </w:tabs>
      </w:pPr>
      <w:r w:rsidRPr="00FF350B">
        <w:tab/>
      </w:r>
      <w:r w:rsidRPr="00FF350B">
        <w:rPr>
          <w:noProof/>
          <w:position w:val="-28"/>
        </w:rPr>
        <w:drawing>
          <wp:inline distT="0" distB="0" distL="0" distR="0" wp14:anchorId="5A1D6D7C" wp14:editId="35FE1260">
            <wp:extent cx="3476625" cy="447675"/>
            <wp:effectExtent l="0" t="0" r="9525" b="9525"/>
            <wp:docPr id="1063469855" name="Picture 1063469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304" cstate="print">
                      <a:extLst>
                        <a:ext uri="{28A0092B-C50C-407E-A947-70E740481C1C}">
                          <a14:useLocalDpi xmlns:a14="http://schemas.microsoft.com/office/drawing/2010/main" val="0"/>
                        </a:ext>
                      </a:extLst>
                    </a:blip>
                    <a:srcRect/>
                    <a:stretch>
                      <a:fillRect/>
                    </a:stretch>
                  </pic:blipFill>
                  <pic:spPr bwMode="auto">
                    <a:xfrm>
                      <a:off x="0" y="0"/>
                      <a:ext cx="3476625" cy="447675"/>
                    </a:xfrm>
                    <a:prstGeom prst="rect">
                      <a:avLst/>
                    </a:prstGeom>
                    <a:noFill/>
                    <a:ln>
                      <a:noFill/>
                    </a:ln>
                  </pic:spPr>
                </pic:pic>
              </a:graphicData>
            </a:graphic>
          </wp:inline>
        </w:drawing>
      </w:r>
      <w:r w:rsidRPr="00FF350B">
        <w:tab/>
      </w:r>
      <w:r w:rsidRPr="00FF350B">
        <w:fldChar w:fldCharType="begin"/>
      </w:r>
      <w:r w:rsidRPr="00FF350B">
        <w:instrText xml:space="preserve"> MACROBUTTON MTPlaceRef \* MERGEFORMAT </w:instrText>
      </w:r>
      <w:r w:rsidRPr="00FF350B">
        <w:fldChar w:fldCharType="begin"/>
      </w:r>
      <w:r w:rsidRPr="00FF350B">
        <w:instrText xml:space="preserve"> SEQ MTEqn \h \* MERGEFORMAT </w:instrText>
      </w:r>
      <w:r w:rsidRPr="00FF350B">
        <w:fldChar w:fldCharType="end"/>
      </w:r>
      <w:r w:rsidRPr="00FF350B">
        <w:instrText>(</w:instrText>
      </w:r>
      <w:fldSimple w:instr=" SEQ MTSec \c \* Arabic \* MERGEFORMAT ">
        <w:r>
          <w:rPr>
            <w:noProof/>
          </w:rPr>
          <w:instrText>1</w:instrText>
        </w:r>
      </w:fldSimple>
      <w:r w:rsidRPr="00FF350B">
        <w:instrText>.</w:instrText>
      </w:r>
      <w:fldSimple w:instr=" SEQ MTEqn \c \* Arabic \* MERGEFORMAT ">
        <w:r>
          <w:rPr>
            <w:noProof/>
          </w:rPr>
          <w:instrText>38</w:instrText>
        </w:r>
      </w:fldSimple>
      <w:r w:rsidRPr="00FF350B">
        <w:instrText>)</w:instrText>
      </w:r>
      <w:r w:rsidRPr="00FF350B">
        <w:fldChar w:fldCharType="end"/>
      </w:r>
    </w:p>
    <w:p w:rsidR="00005D2B" w:rsidRPr="00FF350B" w:rsidRDefault="00005D2B" w:rsidP="00D217BC"/>
    <w:tbl>
      <w:tblPr>
        <w:tblW w:w="0" w:type="auto"/>
        <w:tblLook w:val="01E0" w:firstRow="1" w:lastRow="1" w:firstColumn="1" w:lastColumn="1" w:noHBand="0" w:noVBand="0"/>
      </w:tblPr>
      <w:tblGrid>
        <w:gridCol w:w="4731"/>
        <w:gridCol w:w="4619"/>
      </w:tblGrid>
      <w:tr w:rsidR="00005D2B" w:rsidRPr="00FF350B" w:rsidTr="00003BD5">
        <w:tc>
          <w:tcPr>
            <w:tcW w:w="4428" w:type="dxa"/>
            <w:tcBorders>
              <w:top w:val="single" w:sz="4" w:space="0" w:color="auto"/>
              <w:left w:val="single" w:sz="4" w:space="0" w:color="auto"/>
              <w:bottom w:val="single" w:sz="4" w:space="0" w:color="auto"/>
              <w:right w:val="single" w:sz="4" w:space="0" w:color="auto"/>
            </w:tcBorders>
          </w:tcPr>
          <w:p w:rsidR="00005D2B" w:rsidRPr="00FF350B" w:rsidRDefault="00005D2B" w:rsidP="00003BD5">
            <w:r w:rsidRPr="00FF350B">
              <w:rPr>
                <w:noProof/>
              </w:rPr>
              <w:drawing>
                <wp:inline distT="0" distB="0" distL="0" distR="0" wp14:anchorId="6F13CF07" wp14:editId="65FA3DCC">
                  <wp:extent cx="3076575" cy="2305050"/>
                  <wp:effectExtent l="0" t="0" r="9525" b="0"/>
                  <wp:docPr id="1613328553" name="Picture 1613328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305" cstate="print">
                            <a:extLst>
                              <a:ext uri="{28A0092B-C50C-407E-A947-70E740481C1C}">
                                <a14:useLocalDpi xmlns:a14="http://schemas.microsoft.com/office/drawing/2010/main" val="0"/>
                              </a:ext>
                            </a:extLst>
                          </a:blip>
                          <a:srcRect/>
                          <a:stretch>
                            <a:fillRect/>
                          </a:stretch>
                        </pic:blipFill>
                        <pic:spPr bwMode="auto">
                          <a:xfrm>
                            <a:off x="0" y="0"/>
                            <a:ext cx="3076575" cy="2305050"/>
                          </a:xfrm>
                          <a:prstGeom prst="rect">
                            <a:avLst/>
                          </a:prstGeom>
                          <a:noFill/>
                          <a:ln>
                            <a:noFill/>
                          </a:ln>
                        </pic:spPr>
                      </pic:pic>
                    </a:graphicData>
                  </a:graphic>
                </wp:inline>
              </w:drawing>
            </w:r>
          </w:p>
        </w:tc>
        <w:tc>
          <w:tcPr>
            <w:tcW w:w="4428" w:type="dxa"/>
            <w:tcBorders>
              <w:top w:val="single" w:sz="4" w:space="0" w:color="auto"/>
              <w:left w:val="single" w:sz="4" w:space="0" w:color="auto"/>
              <w:bottom w:val="single" w:sz="4" w:space="0" w:color="auto"/>
              <w:right w:val="single" w:sz="4" w:space="0" w:color="auto"/>
            </w:tcBorders>
          </w:tcPr>
          <w:p w:rsidR="00005D2B" w:rsidRPr="00FF350B" w:rsidRDefault="00005D2B" w:rsidP="00003BD5">
            <w:r w:rsidRPr="00FF350B">
              <w:rPr>
                <w:noProof/>
              </w:rPr>
              <w:drawing>
                <wp:inline distT="0" distB="0" distL="0" distR="0" wp14:anchorId="4C21977F" wp14:editId="3FBDBB8D">
                  <wp:extent cx="3000375" cy="2247900"/>
                  <wp:effectExtent l="0" t="0" r="9525" b="0"/>
                  <wp:docPr id="1674942339" name="Picture 1674942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306" cstate="print">
                            <a:extLst>
                              <a:ext uri="{28A0092B-C50C-407E-A947-70E740481C1C}">
                                <a14:useLocalDpi xmlns:a14="http://schemas.microsoft.com/office/drawing/2010/main" val="0"/>
                              </a:ext>
                            </a:extLst>
                          </a:blip>
                          <a:srcRect/>
                          <a:stretch>
                            <a:fillRect/>
                          </a:stretch>
                        </pic:blipFill>
                        <pic:spPr bwMode="auto">
                          <a:xfrm>
                            <a:off x="0" y="0"/>
                            <a:ext cx="3000375" cy="2247900"/>
                          </a:xfrm>
                          <a:prstGeom prst="rect">
                            <a:avLst/>
                          </a:prstGeom>
                          <a:noFill/>
                          <a:ln>
                            <a:noFill/>
                          </a:ln>
                        </pic:spPr>
                      </pic:pic>
                    </a:graphicData>
                  </a:graphic>
                </wp:inline>
              </w:drawing>
            </w:r>
          </w:p>
        </w:tc>
      </w:tr>
    </w:tbl>
    <w:p w:rsidR="00005D2B" w:rsidRPr="00FF350B" w:rsidRDefault="00005D2B" w:rsidP="00D217BC"/>
    <w:p w:rsidR="00005D2B" w:rsidRPr="00FF350B" w:rsidRDefault="00005D2B" w:rsidP="00D217BC">
      <w:r>
        <w:t xml:space="preserve">The frequency response has the form of a dual reasonator.  </w:t>
      </w:r>
      <w:r w:rsidRPr="00FF350B">
        <w:t>The impulse response is obtained via the contour integral</w:t>
      </w:r>
    </w:p>
    <w:p w:rsidR="00005D2B" w:rsidRPr="00FF350B" w:rsidRDefault="00005D2B" w:rsidP="00D217BC"/>
    <w:p w:rsidR="00005D2B" w:rsidRPr="00FF350B" w:rsidRDefault="00005D2B" w:rsidP="00D217BC">
      <w:pPr>
        <w:jc w:val="center"/>
      </w:pPr>
      <w:r w:rsidRPr="00FF350B">
        <w:rPr>
          <w:noProof/>
          <w:position w:val="-32"/>
        </w:rPr>
        <w:drawing>
          <wp:inline distT="0" distB="0" distL="0" distR="0" wp14:anchorId="6CD0F6F2" wp14:editId="279EA33E">
            <wp:extent cx="2247900" cy="485775"/>
            <wp:effectExtent l="0" t="0" r="0" b="9525"/>
            <wp:docPr id="892077266" name="Picture 892077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307" cstate="print">
                      <a:extLst>
                        <a:ext uri="{28A0092B-C50C-407E-A947-70E740481C1C}">
                          <a14:useLocalDpi xmlns:a14="http://schemas.microsoft.com/office/drawing/2010/main" val="0"/>
                        </a:ext>
                      </a:extLst>
                    </a:blip>
                    <a:srcRect/>
                    <a:stretch>
                      <a:fillRect/>
                    </a:stretch>
                  </pic:blipFill>
                  <pic:spPr bwMode="auto">
                    <a:xfrm>
                      <a:off x="0" y="0"/>
                      <a:ext cx="2247900" cy="485775"/>
                    </a:xfrm>
                    <a:prstGeom prst="rect">
                      <a:avLst/>
                    </a:prstGeom>
                    <a:noFill/>
                    <a:ln>
                      <a:noFill/>
                    </a:ln>
                  </pic:spPr>
                </pic:pic>
              </a:graphicData>
            </a:graphic>
          </wp:inline>
        </w:drawing>
      </w:r>
    </w:p>
    <w:p w:rsidR="00005D2B" w:rsidRPr="00FF350B" w:rsidRDefault="00005D2B" w:rsidP="00D217BC">
      <w:pPr>
        <w:jc w:val="center"/>
      </w:pPr>
    </w:p>
    <w:p w:rsidR="00005D2B" w:rsidRPr="00FF350B" w:rsidRDefault="00005D2B" w:rsidP="00D217BC">
      <w:r w:rsidRPr="00FF350B">
        <w:t>which is easily computed by summing the conjugate residues to yield</w:t>
      </w:r>
    </w:p>
    <w:p w:rsidR="00005D2B" w:rsidRPr="00FF350B" w:rsidRDefault="00005D2B" w:rsidP="00D217BC"/>
    <w:p w:rsidR="00005D2B" w:rsidRPr="00FF350B" w:rsidRDefault="00005D2B" w:rsidP="00D217BC">
      <w:pPr>
        <w:tabs>
          <w:tab w:val="center" w:pos="4320"/>
          <w:tab w:val="right" w:pos="8640"/>
        </w:tabs>
      </w:pPr>
      <w:r w:rsidRPr="00FF350B">
        <w:tab/>
      </w:r>
      <w:r w:rsidRPr="00FF350B">
        <w:rPr>
          <w:noProof/>
          <w:position w:val="-28"/>
        </w:rPr>
        <w:drawing>
          <wp:inline distT="0" distB="0" distL="0" distR="0" wp14:anchorId="0BE948A2" wp14:editId="0F9430CB">
            <wp:extent cx="1438275" cy="485775"/>
            <wp:effectExtent l="0" t="0" r="9525" b="9525"/>
            <wp:docPr id="1214370970" name="Picture 1214370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308" cstate="print">
                      <a:extLst>
                        <a:ext uri="{28A0092B-C50C-407E-A947-70E740481C1C}">
                          <a14:useLocalDpi xmlns:a14="http://schemas.microsoft.com/office/drawing/2010/main" val="0"/>
                        </a:ext>
                      </a:extLst>
                    </a:blip>
                    <a:srcRect/>
                    <a:stretch>
                      <a:fillRect/>
                    </a:stretch>
                  </pic:blipFill>
                  <pic:spPr bwMode="auto">
                    <a:xfrm>
                      <a:off x="0" y="0"/>
                      <a:ext cx="1438275" cy="485775"/>
                    </a:xfrm>
                    <a:prstGeom prst="rect">
                      <a:avLst/>
                    </a:prstGeom>
                    <a:noFill/>
                    <a:ln>
                      <a:noFill/>
                    </a:ln>
                  </pic:spPr>
                </pic:pic>
              </a:graphicData>
            </a:graphic>
          </wp:inline>
        </w:drawing>
      </w:r>
      <w:r w:rsidRPr="00FF350B">
        <w:tab/>
      </w:r>
      <w:r w:rsidRPr="00FF350B">
        <w:fldChar w:fldCharType="begin"/>
      </w:r>
      <w:r w:rsidRPr="00FF350B">
        <w:instrText xml:space="preserve"> MACROBUTTON MTPlaceRef \* MERGEFORMAT </w:instrText>
      </w:r>
      <w:r w:rsidRPr="00FF350B">
        <w:fldChar w:fldCharType="begin"/>
      </w:r>
      <w:r w:rsidRPr="00FF350B">
        <w:instrText xml:space="preserve"> SEQ MTEqn \h \* MERGEFORMAT </w:instrText>
      </w:r>
      <w:r w:rsidRPr="00FF350B">
        <w:fldChar w:fldCharType="end"/>
      </w:r>
      <w:bookmarkStart w:id="170" w:name="ZEqnNum719792"/>
      <w:r w:rsidRPr="00FF350B">
        <w:instrText>(</w:instrText>
      </w:r>
      <w:fldSimple w:instr=" SEQ MTSec \c \* Arabic \* MERGEFORMAT ">
        <w:r>
          <w:rPr>
            <w:noProof/>
          </w:rPr>
          <w:instrText>1</w:instrText>
        </w:r>
      </w:fldSimple>
      <w:r w:rsidRPr="00FF350B">
        <w:instrText>.</w:instrText>
      </w:r>
      <w:fldSimple w:instr=" SEQ MTEqn \c \* Arabic \* MERGEFORMAT ">
        <w:r>
          <w:rPr>
            <w:noProof/>
          </w:rPr>
          <w:instrText>39</w:instrText>
        </w:r>
      </w:fldSimple>
      <w:r w:rsidRPr="00FF350B">
        <w:instrText>)</w:instrText>
      </w:r>
      <w:bookmarkEnd w:id="170"/>
      <w:r w:rsidRPr="00FF350B">
        <w:fldChar w:fldCharType="end"/>
      </w:r>
    </w:p>
    <w:p w:rsidR="00005D2B" w:rsidRPr="00FF350B" w:rsidRDefault="00005D2B" w:rsidP="00D217BC"/>
    <w:p w:rsidR="00005D2B" w:rsidRPr="00FF350B" w:rsidRDefault="00005D2B" w:rsidP="00D217BC">
      <w:r w:rsidRPr="00FF350B">
        <w:t xml:space="preserve">Because </w:t>
      </w:r>
      <w:r w:rsidRPr="00FF350B">
        <w:rPr>
          <w:noProof/>
          <w:position w:val="-14"/>
        </w:rPr>
        <w:drawing>
          <wp:inline distT="0" distB="0" distL="0" distR="0" wp14:anchorId="4320893A" wp14:editId="523D59B9">
            <wp:extent cx="571500" cy="257175"/>
            <wp:effectExtent l="0" t="0" r="0" b="9525"/>
            <wp:docPr id="402695114" name="Picture 402695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309" cstate="print">
                      <a:extLst>
                        <a:ext uri="{28A0092B-C50C-407E-A947-70E740481C1C}">
                          <a14:useLocalDpi xmlns:a14="http://schemas.microsoft.com/office/drawing/2010/main" val="0"/>
                        </a:ext>
                      </a:extLst>
                    </a:blip>
                    <a:srcRect/>
                    <a:stretch>
                      <a:fillRect/>
                    </a:stretch>
                  </pic:blipFill>
                  <pic:spPr bwMode="auto">
                    <a:xfrm>
                      <a:off x="0" y="0"/>
                      <a:ext cx="571500" cy="257175"/>
                    </a:xfrm>
                    <a:prstGeom prst="rect">
                      <a:avLst/>
                    </a:prstGeom>
                    <a:noFill/>
                    <a:ln>
                      <a:noFill/>
                    </a:ln>
                  </pic:spPr>
                </pic:pic>
              </a:graphicData>
            </a:graphic>
          </wp:inline>
        </w:drawing>
      </w:r>
      <w:r w:rsidRPr="00FF350B">
        <w:t xml:space="preserve">we see that the condition for stability is </w:t>
      </w:r>
      <w:r w:rsidRPr="00FF350B">
        <w:rPr>
          <w:noProof/>
          <w:position w:val="-6"/>
        </w:rPr>
        <w:drawing>
          <wp:inline distT="0" distB="0" distL="0" distR="0" wp14:anchorId="16A7FE61" wp14:editId="45D67F7E">
            <wp:extent cx="314325" cy="180975"/>
            <wp:effectExtent l="0" t="0" r="9525" b="9525"/>
            <wp:docPr id="30697476" name="Picture 30697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310" cstate="print">
                      <a:extLst>
                        <a:ext uri="{28A0092B-C50C-407E-A947-70E740481C1C}">
                          <a14:useLocalDpi xmlns:a14="http://schemas.microsoft.com/office/drawing/2010/main" val="0"/>
                        </a:ext>
                      </a:extLst>
                    </a:blip>
                    <a:srcRect/>
                    <a:stretch>
                      <a:fillRect/>
                    </a:stretch>
                  </pic:blipFill>
                  <pic:spPr bwMode="auto">
                    <a:xfrm>
                      <a:off x="0" y="0"/>
                      <a:ext cx="314325" cy="180975"/>
                    </a:xfrm>
                    <a:prstGeom prst="rect">
                      <a:avLst/>
                    </a:prstGeom>
                    <a:noFill/>
                    <a:ln>
                      <a:noFill/>
                    </a:ln>
                  </pic:spPr>
                </pic:pic>
              </a:graphicData>
            </a:graphic>
          </wp:inline>
        </w:drawing>
      </w:r>
      <w:r w:rsidRPr="00FF350B">
        <w:t xml:space="preserve">or </w:t>
      </w:r>
      <w:r w:rsidRPr="00FF350B">
        <w:rPr>
          <w:noProof/>
          <w:position w:val="-14"/>
        </w:rPr>
        <w:drawing>
          <wp:inline distT="0" distB="0" distL="0" distR="0" wp14:anchorId="50E5DDB6" wp14:editId="1D778043">
            <wp:extent cx="409575" cy="257175"/>
            <wp:effectExtent l="0" t="0" r="9525" b="9525"/>
            <wp:docPr id="1809880570" name="Picture 1809880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311" cstate="print">
                      <a:extLst>
                        <a:ext uri="{28A0092B-C50C-407E-A947-70E740481C1C}">
                          <a14:useLocalDpi xmlns:a14="http://schemas.microsoft.com/office/drawing/2010/main" val="0"/>
                        </a:ext>
                      </a:extLst>
                    </a:blip>
                    <a:srcRect/>
                    <a:stretch>
                      <a:fillRect/>
                    </a:stretch>
                  </pic:blipFill>
                  <pic:spPr bwMode="auto">
                    <a:xfrm>
                      <a:off x="0" y="0"/>
                      <a:ext cx="409575" cy="257175"/>
                    </a:xfrm>
                    <a:prstGeom prst="rect">
                      <a:avLst/>
                    </a:prstGeom>
                    <a:noFill/>
                    <a:ln>
                      <a:noFill/>
                    </a:ln>
                  </pic:spPr>
                </pic:pic>
              </a:graphicData>
            </a:graphic>
          </wp:inline>
        </w:drawing>
      </w:r>
      <w:r w:rsidRPr="00FF350B">
        <w:t xml:space="preserve">.  </w:t>
      </w:r>
    </w:p>
    <w:p w:rsidR="00005D2B" w:rsidRPr="00FF350B" w:rsidRDefault="00005D2B" w:rsidP="00D217BC"/>
    <w:p w:rsidR="00005D2B" w:rsidRPr="00FF350B" w:rsidRDefault="00005D2B" w:rsidP="00D217BC">
      <w:r w:rsidRPr="00FF350B">
        <w:t>The frequency domain output adds the pole of the input and is</w:t>
      </w:r>
    </w:p>
    <w:p w:rsidR="00005D2B" w:rsidRPr="00FF350B" w:rsidRDefault="00005D2B" w:rsidP="00D217BC"/>
    <w:p w:rsidR="00005D2B" w:rsidRPr="00FF350B" w:rsidRDefault="00005D2B" w:rsidP="00D217BC">
      <w:pPr>
        <w:tabs>
          <w:tab w:val="center" w:pos="4320"/>
          <w:tab w:val="right" w:pos="8640"/>
        </w:tabs>
      </w:pPr>
      <w:r w:rsidRPr="00FF350B">
        <w:tab/>
      </w:r>
      <w:r w:rsidRPr="00FF350B">
        <w:rPr>
          <w:noProof/>
          <w:position w:val="-30"/>
        </w:rPr>
        <w:drawing>
          <wp:inline distT="0" distB="0" distL="0" distR="0" wp14:anchorId="0C804875" wp14:editId="30687A3C">
            <wp:extent cx="2105025" cy="466725"/>
            <wp:effectExtent l="0" t="0" r="9525" b="9525"/>
            <wp:docPr id="658045382" name="Picture 658045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312" cstate="print">
                      <a:extLst>
                        <a:ext uri="{28A0092B-C50C-407E-A947-70E740481C1C}">
                          <a14:useLocalDpi xmlns:a14="http://schemas.microsoft.com/office/drawing/2010/main" val="0"/>
                        </a:ext>
                      </a:extLst>
                    </a:blip>
                    <a:srcRect/>
                    <a:stretch>
                      <a:fillRect/>
                    </a:stretch>
                  </pic:blipFill>
                  <pic:spPr bwMode="auto">
                    <a:xfrm>
                      <a:off x="0" y="0"/>
                      <a:ext cx="2105025" cy="466725"/>
                    </a:xfrm>
                    <a:prstGeom prst="rect">
                      <a:avLst/>
                    </a:prstGeom>
                    <a:noFill/>
                    <a:ln>
                      <a:noFill/>
                    </a:ln>
                  </pic:spPr>
                </pic:pic>
              </a:graphicData>
            </a:graphic>
          </wp:inline>
        </w:drawing>
      </w:r>
      <w:r w:rsidRPr="00FF350B">
        <w:tab/>
      </w:r>
      <w:r w:rsidRPr="00FF350B">
        <w:fldChar w:fldCharType="begin"/>
      </w:r>
      <w:r w:rsidRPr="00FF350B">
        <w:instrText xml:space="preserve"> MACROBUTTON MTPlaceRef \* MERGEFORMAT </w:instrText>
      </w:r>
      <w:r w:rsidRPr="00FF350B">
        <w:fldChar w:fldCharType="begin"/>
      </w:r>
      <w:r w:rsidRPr="00FF350B">
        <w:instrText xml:space="preserve"> SEQ MTEqn \h \* MERGEFORMAT </w:instrText>
      </w:r>
      <w:r w:rsidRPr="00FF350B">
        <w:fldChar w:fldCharType="end"/>
      </w:r>
      <w:r w:rsidRPr="00FF350B">
        <w:instrText>(</w:instrText>
      </w:r>
      <w:fldSimple w:instr=" SEQ MTSec \c \* Arabic \* MERGEFORMAT ">
        <w:r>
          <w:rPr>
            <w:noProof/>
          </w:rPr>
          <w:instrText>1</w:instrText>
        </w:r>
      </w:fldSimple>
      <w:r w:rsidRPr="00FF350B">
        <w:instrText>.</w:instrText>
      </w:r>
      <w:fldSimple w:instr=" SEQ MTEqn \c \* Arabic \* MERGEFORMAT ">
        <w:r>
          <w:rPr>
            <w:noProof/>
          </w:rPr>
          <w:instrText>40</w:instrText>
        </w:r>
      </w:fldSimple>
      <w:r w:rsidRPr="00FF350B">
        <w:instrText>)</w:instrText>
      </w:r>
      <w:r w:rsidRPr="00FF350B">
        <w:fldChar w:fldCharType="end"/>
      </w:r>
    </w:p>
    <w:p w:rsidR="00005D2B" w:rsidRPr="00FF350B" w:rsidRDefault="00005D2B" w:rsidP="00D217BC"/>
    <w:p w:rsidR="00005D2B" w:rsidRPr="00FF350B" w:rsidRDefault="00005D2B" w:rsidP="00D217BC">
      <w:r w:rsidRPr="00FF350B">
        <w:t xml:space="preserve">The output is readily computed via the contour integration procedure which led to </w:t>
      </w:r>
      <w:r w:rsidRPr="00FF350B">
        <w:fldChar w:fldCharType="begin"/>
      </w:r>
      <w:r w:rsidRPr="00FF350B">
        <w:instrText xml:space="preserve"> GOTOBUTTON ZEqnNum719792  \* MERGEFORMAT </w:instrText>
      </w:r>
      <w:fldSimple w:instr=" REF ZEqnNum719792 \! \* MERGEFORMAT ">
        <w:r w:rsidRPr="00FF350B">
          <w:instrText>(</w:instrText>
        </w:r>
        <w:r>
          <w:instrText>1</w:instrText>
        </w:r>
        <w:r w:rsidRPr="00FF350B">
          <w:instrText>.</w:instrText>
        </w:r>
        <w:r>
          <w:instrText>39</w:instrText>
        </w:r>
        <w:r w:rsidRPr="00FF350B">
          <w:instrText>)</w:instrText>
        </w:r>
      </w:fldSimple>
      <w:r w:rsidRPr="00FF350B">
        <w:fldChar w:fldCharType="end"/>
      </w:r>
      <w:r w:rsidRPr="00FF350B">
        <w:t xml:space="preserve"> and after some algebra is</w:t>
      </w:r>
    </w:p>
    <w:p w:rsidR="00005D2B" w:rsidRPr="00FF350B" w:rsidRDefault="00005D2B" w:rsidP="00D217BC"/>
    <w:p w:rsidR="00005D2B" w:rsidRPr="00FF350B" w:rsidRDefault="00005D2B" w:rsidP="00D217BC">
      <w:pPr>
        <w:tabs>
          <w:tab w:val="center" w:pos="4320"/>
          <w:tab w:val="right" w:pos="8640"/>
        </w:tabs>
      </w:pPr>
      <w:r w:rsidRPr="00FF350B">
        <w:tab/>
      </w:r>
      <w:r w:rsidRPr="00FF350B">
        <w:rPr>
          <w:noProof/>
          <w:position w:val="-32"/>
        </w:rPr>
        <w:drawing>
          <wp:inline distT="0" distB="0" distL="0" distR="0" wp14:anchorId="33261F72" wp14:editId="58913579">
            <wp:extent cx="4333875" cy="495300"/>
            <wp:effectExtent l="0" t="0" r="9525" b="0"/>
            <wp:docPr id="876969063" name="Picture 876969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313" cstate="print">
                      <a:extLst>
                        <a:ext uri="{28A0092B-C50C-407E-A947-70E740481C1C}">
                          <a14:useLocalDpi xmlns:a14="http://schemas.microsoft.com/office/drawing/2010/main" val="0"/>
                        </a:ext>
                      </a:extLst>
                    </a:blip>
                    <a:srcRect/>
                    <a:stretch>
                      <a:fillRect/>
                    </a:stretch>
                  </pic:blipFill>
                  <pic:spPr bwMode="auto">
                    <a:xfrm>
                      <a:off x="0" y="0"/>
                      <a:ext cx="4333875" cy="495300"/>
                    </a:xfrm>
                    <a:prstGeom prst="rect">
                      <a:avLst/>
                    </a:prstGeom>
                    <a:noFill/>
                    <a:ln>
                      <a:noFill/>
                    </a:ln>
                  </pic:spPr>
                </pic:pic>
              </a:graphicData>
            </a:graphic>
          </wp:inline>
        </w:drawing>
      </w:r>
      <w:r w:rsidRPr="00FF350B">
        <w:tab/>
      </w:r>
      <w:r w:rsidRPr="00FF350B">
        <w:fldChar w:fldCharType="begin"/>
      </w:r>
      <w:r w:rsidRPr="00FF350B">
        <w:instrText xml:space="preserve"> MACROBUTTON MTPlaceRef \* MERGEFORMAT </w:instrText>
      </w:r>
      <w:r w:rsidRPr="00FF350B">
        <w:fldChar w:fldCharType="begin"/>
      </w:r>
      <w:r w:rsidRPr="00FF350B">
        <w:instrText xml:space="preserve"> SEQ MTEqn \h \* MERGEFORMAT </w:instrText>
      </w:r>
      <w:r w:rsidRPr="00FF350B">
        <w:fldChar w:fldCharType="end"/>
      </w:r>
      <w:bookmarkStart w:id="171" w:name="ZEqnNum477559"/>
      <w:r w:rsidRPr="00FF350B">
        <w:instrText>(</w:instrText>
      </w:r>
      <w:fldSimple w:instr=" SEQ MTSec \c \* Arabic \* MERGEFORMAT ">
        <w:r>
          <w:rPr>
            <w:noProof/>
          </w:rPr>
          <w:instrText>1</w:instrText>
        </w:r>
      </w:fldSimple>
      <w:r w:rsidRPr="00FF350B">
        <w:instrText>.</w:instrText>
      </w:r>
      <w:fldSimple w:instr=" SEQ MTEqn \c \* Arabic \* MERGEFORMAT ">
        <w:r>
          <w:rPr>
            <w:noProof/>
          </w:rPr>
          <w:instrText>41</w:instrText>
        </w:r>
      </w:fldSimple>
      <w:r w:rsidRPr="00FF350B">
        <w:instrText>)</w:instrText>
      </w:r>
      <w:bookmarkEnd w:id="171"/>
      <w:r w:rsidRPr="00FF350B">
        <w:fldChar w:fldCharType="end"/>
      </w:r>
    </w:p>
    <w:p w:rsidR="00005D2B" w:rsidRPr="00FF350B" w:rsidRDefault="00005D2B" w:rsidP="00D217BC"/>
    <w:p w:rsidR="00005D2B" w:rsidRPr="00FF350B" w:rsidRDefault="00005D2B" w:rsidP="00D217BC">
      <w:r w:rsidRPr="00FF350B">
        <w:t xml:space="preserve">Figure () is a plot of </w:t>
      </w:r>
      <w:r w:rsidRPr="00FF350B">
        <w:fldChar w:fldCharType="begin"/>
      </w:r>
      <w:r w:rsidRPr="00FF350B">
        <w:instrText xml:space="preserve"> GOTOBUTTON ZEqnNum477559  \* MERGEFORMAT </w:instrText>
      </w:r>
      <w:fldSimple w:instr=" REF ZEqnNum477559 \! \* MERGEFORMAT ">
        <w:r w:rsidRPr="00FF350B">
          <w:instrText>(</w:instrText>
        </w:r>
        <w:r>
          <w:instrText>1</w:instrText>
        </w:r>
        <w:r w:rsidRPr="00FF350B">
          <w:instrText>.</w:instrText>
        </w:r>
        <w:r>
          <w:instrText>41</w:instrText>
        </w:r>
        <w:r w:rsidRPr="00FF350B">
          <w:instrText>)</w:instrText>
        </w:r>
      </w:fldSimple>
      <w:r w:rsidRPr="00FF350B">
        <w:fldChar w:fldCharType="end"/>
      </w:r>
      <w:r w:rsidRPr="00FF350B">
        <w:t xml:space="preserve"> normalized with respect to the steady state value </w:t>
      </w:r>
      <w:r w:rsidRPr="00FF350B">
        <w:rPr>
          <w:noProof/>
          <w:position w:val="-16"/>
        </w:rPr>
        <w:drawing>
          <wp:inline distT="0" distB="0" distL="0" distR="0" wp14:anchorId="55BD53B9" wp14:editId="5B41C835">
            <wp:extent cx="1362075" cy="304800"/>
            <wp:effectExtent l="0" t="0" r="9525" b="0"/>
            <wp:docPr id="1942074372" name="Picture 1942074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314" cstate="print">
                      <a:extLst>
                        <a:ext uri="{28A0092B-C50C-407E-A947-70E740481C1C}">
                          <a14:useLocalDpi xmlns:a14="http://schemas.microsoft.com/office/drawing/2010/main" val="0"/>
                        </a:ext>
                      </a:extLst>
                    </a:blip>
                    <a:srcRect/>
                    <a:stretch>
                      <a:fillRect/>
                    </a:stretch>
                  </pic:blipFill>
                  <pic:spPr bwMode="auto">
                    <a:xfrm>
                      <a:off x="0" y="0"/>
                      <a:ext cx="1362075" cy="304800"/>
                    </a:xfrm>
                    <a:prstGeom prst="rect">
                      <a:avLst/>
                    </a:prstGeom>
                    <a:noFill/>
                    <a:ln>
                      <a:noFill/>
                    </a:ln>
                  </pic:spPr>
                </pic:pic>
              </a:graphicData>
            </a:graphic>
          </wp:inline>
        </w:drawing>
      </w:r>
      <w:r w:rsidRPr="00FF350B">
        <w:t xml:space="preserve"> as a response to a unit step input.</w:t>
      </w:r>
    </w:p>
    <w:p w:rsidR="00005D2B" w:rsidRPr="00FF350B" w:rsidRDefault="00005D2B" w:rsidP="00D217BC"/>
    <w:p w:rsidR="00005D2B" w:rsidRPr="00FF350B" w:rsidRDefault="00005D2B" w:rsidP="00D217BC">
      <w:pPr>
        <w:jc w:val="center"/>
      </w:pPr>
      <w:r w:rsidRPr="00FF350B">
        <w:rPr>
          <w:noProof/>
        </w:rPr>
        <w:drawing>
          <wp:inline distT="0" distB="0" distL="0" distR="0" wp14:anchorId="05AA7798" wp14:editId="77BAA9A1">
            <wp:extent cx="3581400" cy="2686050"/>
            <wp:effectExtent l="0" t="0" r="0" b="0"/>
            <wp:docPr id="1129836479" name="Picture 1129836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315">
                      <a:extLst>
                        <a:ext uri="{28A0092B-C50C-407E-A947-70E740481C1C}">
                          <a14:useLocalDpi xmlns:a14="http://schemas.microsoft.com/office/drawing/2010/main" val="0"/>
                        </a:ext>
                      </a:extLst>
                    </a:blip>
                    <a:srcRect/>
                    <a:stretch>
                      <a:fillRect/>
                    </a:stretch>
                  </pic:blipFill>
                  <pic:spPr bwMode="auto">
                    <a:xfrm>
                      <a:off x="0" y="0"/>
                      <a:ext cx="3581400" cy="2686050"/>
                    </a:xfrm>
                    <a:prstGeom prst="rect">
                      <a:avLst/>
                    </a:prstGeom>
                    <a:noFill/>
                    <a:ln>
                      <a:noFill/>
                    </a:ln>
                  </pic:spPr>
                </pic:pic>
              </a:graphicData>
            </a:graphic>
          </wp:inline>
        </w:drawing>
      </w:r>
    </w:p>
    <w:p w:rsidR="00005D2B" w:rsidRPr="00FF350B" w:rsidRDefault="00005D2B" w:rsidP="00D217BC">
      <w:r w:rsidRPr="00FF350B">
        <w:t xml:space="preserve">From the figure we see that as </w:t>
      </w:r>
      <w:r w:rsidRPr="00FF350B">
        <w:rPr>
          <w:noProof/>
          <w:position w:val="-6"/>
        </w:rPr>
        <w:drawing>
          <wp:inline distT="0" distB="0" distL="0" distR="0" wp14:anchorId="4F0A7428" wp14:editId="5F17074F">
            <wp:extent cx="114300" cy="142875"/>
            <wp:effectExtent l="0" t="0" r="0" b="9525"/>
            <wp:docPr id="61163314" name="Picture 61163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316" cstate="print">
                      <a:extLst>
                        <a:ext uri="{28A0092B-C50C-407E-A947-70E740481C1C}">
                          <a14:useLocalDpi xmlns:a14="http://schemas.microsoft.com/office/drawing/2010/main" val="0"/>
                        </a:ext>
                      </a:extLst>
                    </a:blip>
                    <a:srcRect/>
                    <a:stretch>
                      <a:fillRect/>
                    </a:stretch>
                  </pic:blipFill>
                  <pic:spPr bwMode="auto">
                    <a:xfrm>
                      <a:off x="0" y="0"/>
                      <a:ext cx="114300" cy="142875"/>
                    </a:xfrm>
                    <a:prstGeom prst="rect">
                      <a:avLst/>
                    </a:prstGeom>
                    <a:noFill/>
                    <a:ln>
                      <a:noFill/>
                    </a:ln>
                  </pic:spPr>
                </pic:pic>
              </a:graphicData>
            </a:graphic>
          </wp:inline>
        </w:drawing>
      </w:r>
      <w:r w:rsidRPr="00FF350B">
        <w:t xml:space="preserve"> decreases it attains its steady state value more quickly.  The tradeoff is less ability to frequency shape.</w:t>
      </w:r>
    </w:p>
    <w:p w:rsidR="00005D2B" w:rsidRPr="00FF350B" w:rsidRDefault="00005D2B" w:rsidP="00D217BC"/>
    <w:p w:rsidR="00005D2B" w:rsidRPr="00FF350B" w:rsidRDefault="00005D2B" w:rsidP="00D217BC">
      <w:pPr>
        <w:keepNext/>
        <w:numPr>
          <w:ilvl w:val="3"/>
          <w:numId w:val="0"/>
        </w:numPr>
        <w:tabs>
          <w:tab w:val="num" w:pos="864"/>
        </w:tabs>
        <w:spacing w:before="240" w:after="60"/>
        <w:ind w:left="864" w:hanging="864"/>
        <w:outlineLvl w:val="3"/>
        <w:rPr>
          <w:b/>
          <w:bCs/>
        </w:rPr>
      </w:pPr>
      <w:bookmarkStart w:id="172" w:name="_Toc280363604"/>
      <w:r w:rsidRPr="00FF350B">
        <w:rPr>
          <w:b/>
          <w:bCs/>
        </w:rPr>
        <w:t>Overdamped</w:t>
      </w:r>
      <w:bookmarkEnd w:id="172"/>
    </w:p>
    <w:p w:rsidR="00005D2B" w:rsidRPr="00FF350B" w:rsidRDefault="00005D2B" w:rsidP="00D217BC"/>
    <w:p w:rsidR="00005D2B" w:rsidRPr="00FF350B" w:rsidRDefault="00005D2B" w:rsidP="00D217BC">
      <w:r w:rsidRPr="00FF350B">
        <w:t xml:space="preserve">For </w:t>
      </w:r>
      <w:r w:rsidRPr="00FF350B">
        <w:rPr>
          <w:noProof/>
          <w:position w:val="-10"/>
        </w:rPr>
        <w:drawing>
          <wp:inline distT="0" distB="0" distL="0" distR="0" wp14:anchorId="1180474E" wp14:editId="013C3A81">
            <wp:extent cx="466725" cy="228600"/>
            <wp:effectExtent l="0" t="0" r="9525" b="0"/>
            <wp:docPr id="1147095309" name="Picture 1147095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317" cstate="print">
                      <a:extLst>
                        <a:ext uri="{28A0092B-C50C-407E-A947-70E740481C1C}">
                          <a14:useLocalDpi xmlns:a14="http://schemas.microsoft.com/office/drawing/2010/main" val="0"/>
                        </a:ext>
                      </a:extLst>
                    </a:blip>
                    <a:srcRect/>
                    <a:stretch>
                      <a:fillRect/>
                    </a:stretch>
                  </pic:blipFill>
                  <pic:spPr bwMode="auto">
                    <a:xfrm>
                      <a:off x="0" y="0"/>
                      <a:ext cx="466725" cy="228600"/>
                    </a:xfrm>
                    <a:prstGeom prst="rect">
                      <a:avLst/>
                    </a:prstGeom>
                    <a:noFill/>
                    <a:ln>
                      <a:noFill/>
                    </a:ln>
                  </pic:spPr>
                </pic:pic>
              </a:graphicData>
            </a:graphic>
          </wp:inline>
        </w:drawing>
      </w:r>
      <w:r w:rsidRPr="00FF350B">
        <w:t xml:space="preserve">the denominator in </w:t>
      </w:r>
      <w:r w:rsidRPr="00FF350B">
        <w:fldChar w:fldCharType="begin"/>
      </w:r>
      <w:r w:rsidRPr="00FF350B">
        <w:instrText xml:space="preserve"> GOTOBUTTON ZEqnNum109594  \* MERGEFORMAT </w:instrText>
      </w:r>
      <w:fldSimple w:instr=" REF ZEqnNum109594 \! \* MERGEFORMAT ">
        <w:r w:rsidRPr="00FF350B">
          <w:instrText>(</w:instrText>
        </w:r>
        <w:r>
          <w:instrText>1</w:instrText>
        </w:r>
        <w:r w:rsidRPr="00FF350B">
          <w:instrText>.</w:instrText>
        </w:r>
        <w:r>
          <w:instrText>28</w:instrText>
        </w:r>
        <w:r w:rsidRPr="00FF350B">
          <w:instrText>)</w:instrText>
        </w:r>
      </w:fldSimple>
      <w:r w:rsidRPr="00FF350B">
        <w:fldChar w:fldCharType="end"/>
      </w:r>
      <w:r w:rsidRPr="00FF350B">
        <w:t xml:space="preserve"> has two distinct real roots or poles</w:t>
      </w:r>
    </w:p>
    <w:p w:rsidR="00005D2B" w:rsidRPr="00FF350B" w:rsidRDefault="00005D2B" w:rsidP="00D217BC"/>
    <w:p w:rsidR="00005D2B" w:rsidRPr="00FF350B" w:rsidRDefault="00005D2B" w:rsidP="00D217BC">
      <w:pPr>
        <w:tabs>
          <w:tab w:val="center" w:pos="4320"/>
          <w:tab w:val="right" w:pos="8640"/>
        </w:tabs>
      </w:pPr>
      <w:r w:rsidRPr="00FF350B">
        <w:tab/>
      </w:r>
      <w:r w:rsidRPr="00FF350B">
        <w:rPr>
          <w:noProof/>
          <w:position w:val="-12"/>
        </w:rPr>
        <w:drawing>
          <wp:inline distT="0" distB="0" distL="0" distR="0" wp14:anchorId="7E9D1F0E" wp14:editId="6CBD6521">
            <wp:extent cx="1571625" cy="276225"/>
            <wp:effectExtent l="0" t="0" r="9525" b="9525"/>
            <wp:docPr id="574843682" name="Picture 57484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318" cstate="print">
                      <a:extLst>
                        <a:ext uri="{28A0092B-C50C-407E-A947-70E740481C1C}">
                          <a14:useLocalDpi xmlns:a14="http://schemas.microsoft.com/office/drawing/2010/main" val="0"/>
                        </a:ext>
                      </a:extLst>
                    </a:blip>
                    <a:srcRect/>
                    <a:stretch>
                      <a:fillRect/>
                    </a:stretch>
                  </pic:blipFill>
                  <pic:spPr bwMode="auto">
                    <a:xfrm>
                      <a:off x="0" y="0"/>
                      <a:ext cx="1571625" cy="276225"/>
                    </a:xfrm>
                    <a:prstGeom prst="rect">
                      <a:avLst/>
                    </a:prstGeom>
                    <a:noFill/>
                    <a:ln>
                      <a:noFill/>
                    </a:ln>
                  </pic:spPr>
                </pic:pic>
              </a:graphicData>
            </a:graphic>
          </wp:inline>
        </w:drawing>
      </w:r>
      <w:r w:rsidRPr="00FF350B">
        <w:tab/>
      </w:r>
      <w:r w:rsidRPr="00FF350B">
        <w:fldChar w:fldCharType="begin"/>
      </w:r>
      <w:r w:rsidRPr="00FF350B">
        <w:instrText xml:space="preserve"> MACROBUTTON MTPlaceRef \* MERGEFORMAT </w:instrText>
      </w:r>
      <w:r w:rsidRPr="00FF350B">
        <w:fldChar w:fldCharType="begin"/>
      </w:r>
      <w:r w:rsidRPr="00FF350B">
        <w:instrText xml:space="preserve"> SEQ MTEqn \h \* MERGEFORMAT </w:instrText>
      </w:r>
      <w:r w:rsidRPr="00FF350B">
        <w:fldChar w:fldCharType="end"/>
      </w:r>
      <w:r w:rsidRPr="00FF350B">
        <w:instrText>(</w:instrText>
      </w:r>
      <w:fldSimple w:instr=" SEQ MTSec \c \* Arabic \* MERGEFORMAT ">
        <w:r>
          <w:rPr>
            <w:noProof/>
          </w:rPr>
          <w:instrText>1</w:instrText>
        </w:r>
      </w:fldSimple>
      <w:r w:rsidRPr="00FF350B">
        <w:instrText>.</w:instrText>
      </w:r>
      <w:fldSimple w:instr=" SEQ MTEqn \c \* Arabic \* MERGEFORMAT ">
        <w:r>
          <w:rPr>
            <w:noProof/>
          </w:rPr>
          <w:instrText>42</w:instrText>
        </w:r>
      </w:fldSimple>
      <w:r w:rsidRPr="00FF350B">
        <w:instrText>)</w:instrText>
      </w:r>
      <w:r w:rsidRPr="00FF350B">
        <w:fldChar w:fldCharType="end"/>
      </w:r>
    </w:p>
    <w:p w:rsidR="00005D2B" w:rsidRPr="00FF350B" w:rsidRDefault="00005D2B" w:rsidP="00D217BC"/>
    <w:p w:rsidR="00005D2B" w:rsidRPr="00FF350B" w:rsidRDefault="00005D2B" w:rsidP="00D217BC">
      <w:r w:rsidRPr="00FF350B">
        <w:t>The transfer function is</w:t>
      </w:r>
    </w:p>
    <w:p w:rsidR="00005D2B" w:rsidRPr="00FF350B" w:rsidRDefault="00005D2B" w:rsidP="00D217BC"/>
    <w:p w:rsidR="00005D2B" w:rsidRPr="00FF350B" w:rsidRDefault="00005D2B" w:rsidP="00D217BC">
      <w:pPr>
        <w:tabs>
          <w:tab w:val="center" w:pos="4320"/>
          <w:tab w:val="right" w:pos="8640"/>
        </w:tabs>
      </w:pPr>
      <w:r w:rsidRPr="00FF350B">
        <w:tab/>
      </w:r>
      <w:r w:rsidRPr="00FF350B">
        <w:rPr>
          <w:noProof/>
          <w:position w:val="-30"/>
        </w:rPr>
        <w:drawing>
          <wp:inline distT="0" distB="0" distL="0" distR="0" wp14:anchorId="38DD90C2" wp14:editId="2707405D">
            <wp:extent cx="1457325" cy="457200"/>
            <wp:effectExtent l="0" t="0" r="9525" b="0"/>
            <wp:docPr id="1480526272" name="Picture 1480526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319" cstate="print">
                      <a:extLst>
                        <a:ext uri="{28A0092B-C50C-407E-A947-70E740481C1C}">
                          <a14:useLocalDpi xmlns:a14="http://schemas.microsoft.com/office/drawing/2010/main" val="0"/>
                        </a:ext>
                      </a:extLst>
                    </a:blip>
                    <a:srcRect/>
                    <a:stretch>
                      <a:fillRect/>
                    </a:stretch>
                  </pic:blipFill>
                  <pic:spPr bwMode="auto">
                    <a:xfrm>
                      <a:off x="0" y="0"/>
                      <a:ext cx="1457325" cy="457200"/>
                    </a:xfrm>
                    <a:prstGeom prst="rect">
                      <a:avLst/>
                    </a:prstGeom>
                    <a:noFill/>
                    <a:ln>
                      <a:noFill/>
                    </a:ln>
                  </pic:spPr>
                </pic:pic>
              </a:graphicData>
            </a:graphic>
          </wp:inline>
        </w:drawing>
      </w:r>
      <w:r w:rsidRPr="00FF350B">
        <w:tab/>
      </w:r>
      <w:r w:rsidRPr="00FF350B">
        <w:fldChar w:fldCharType="begin"/>
      </w:r>
      <w:r w:rsidRPr="00FF350B">
        <w:instrText xml:space="preserve"> MACROBUTTON MTPlaceRef \* MERGEFORMAT </w:instrText>
      </w:r>
      <w:r w:rsidRPr="00FF350B">
        <w:fldChar w:fldCharType="begin"/>
      </w:r>
      <w:r w:rsidRPr="00FF350B">
        <w:instrText xml:space="preserve"> SEQ MTEqn \h \* MERGEFORMAT </w:instrText>
      </w:r>
      <w:r w:rsidRPr="00FF350B">
        <w:fldChar w:fldCharType="end"/>
      </w:r>
      <w:r w:rsidRPr="00FF350B">
        <w:instrText>(</w:instrText>
      </w:r>
      <w:fldSimple w:instr=" SEQ MTSec \c \* Arabic \* MERGEFORMAT ">
        <w:r>
          <w:rPr>
            <w:noProof/>
          </w:rPr>
          <w:instrText>1</w:instrText>
        </w:r>
      </w:fldSimple>
      <w:r w:rsidRPr="00FF350B">
        <w:instrText>.</w:instrText>
      </w:r>
      <w:fldSimple w:instr=" SEQ MTEqn \c \* Arabic \* MERGEFORMAT ">
        <w:r>
          <w:rPr>
            <w:noProof/>
          </w:rPr>
          <w:instrText>43</w:instrText>
        </w:r>
      </w:fldSimple>
      <w:r w:rsidRPr="00FF350B">
        <w:instrText>)</w:instrText>
      </w:r>
      <w:r w:rsidRPr="00FF350B">
        <w:fldChar w:fldCharType="end"/>
      </w:r>
    </w:p>
    <w:p w:rsidR="00005D2B" w:rsidRPr="00FF350B" w:rsidRDefault="00005D2B" w:rsidP="00D217BC"/>
    <w:p w:rsidR="00005D2B" w:rsidRPr="00FF350B" w:rsidRDefault="00005D2B" w:rsidP="00D217BC">
      <w:r w:rsidRPr="00FF350B">
        <w:t>from which the impulse response is easily obtained</w:t>
      </w:r>
    </w:p>
    <w:p w:rsidR="00005D2B" w:rsidRPr="00FF350B" w:rsidRDefault="00005D2B" w:rsidP="00D217BC"/>
    <w:p w:rsidR="00005D2B" w:rsidRPr="00FF350B" w:rsidRDefault="00005D2B" w:rsidP="00D217BC">
      <w:pPr>
        <w:tabs>
          <w:tab w:val="center" w:pos="4320"/>
          <w:tab w:val="right" w:pos="8640"/>
        </w:tabs>
      </w:pPr>
      <w:r w:rsidRPr="00FF350B">
        <w:tab/>
      </w:r>
      <w:r w:rsidRPr="00FF350B">
        <w:rPr>
          <w:noProof/>
          <w:position w:val="-32"/>
        </w:rPr>
        <w:drawing>
          <wp:inline distT="0" distB="0" distL="0" distR="0" wp14:anchorId="5C3CFA1D" wp14:editId="2A540B92">
            <wp:extent cx="1990725" cy="466725"/>
            <wp:effectExtent l="0" t="0" r="9525" b="9525"/>
            <wp:docPr id="954767386" name="Picture 954767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320" cstate="print">
                      <a:extLst>
                        <a:ext uri="{28A0092B-C50C-407E-A947-70E740481C1C}">
                          <a14:useLocalDpi xmlns:a14="http://schemas.microsoft.com/office/drawing/2010/main" val="0"/>
                        </a:ext>
                      </a:extLst>
                    </a:blip>
                    <a:srcRect/>
                    <a:stretch>
                      <a:fillRect/>
                    </a:stretch>
                  </pic:blipFill>
                  <pic:spPr bwMode="auto">
                    <a:xfrm>
                      <a:off x="0" y="0"/>
                      <a:ext cx="1990725" cy="466725"/>
                    </a:xfrm>
                    <a:prstGeom prst="rect">
                      <a:avLst/>
                    </a:prstGeom>
                    <a:noFill/>
                    <a:ln>
                      <a:noFill/>
                    </a:ln>
                  </pic:spPr>
                </pic:pic>
              </a:graphicData>
            </a:graphic>
          </wp:inline>
        </w:drawing>
      </w:r>
      <w:r w:rsidRPr="00FF350B">
        <w:tab/>
      </w:r>
      <w:r w:rsidRPr="00FF350B">
        <w:fldChar w:fldCharType="begin"/>
      </w:r>
      <w:r w:rsidRPr="00FF350B">
        <w:instrText xml:space="preserve"> MACROBUTTON MTPlaceRef \* MERGEFORMAT </w:instrText>
      </w:r>
      <w:r w:rsidRPr="00FF350B">
        <w:fldChar w:fldCharType="begin"/>
      </w:r>
      <w:r w:rsidRPr="00FF350B">
        <w:instrText xml:space="preserve"> SEQ MTEqn \h \* MERGEFORMAT </w:instrText>
      </w:r>
      <w:r w:rsidRPr="00FF350B">
        <w:fldChar w:fldCharType="end"/>
      </w:r>
      <w:r w:rsidRPr="00FF350B">
        <w:instrText>(</w:instrText>
      </w:r>
      <w:fldSimple w:instr=" SEQ MTSec \c \* Arabic \* MERGEFORMAT ">
        <w:r>
          <w:rPr>
            <w:noProof/>
          </w:rPr>
          <w:instrText>1</w:instrText>
        </w:r>
      </w:fldSimple>
      <w:r w:rsidRPr="00FF350B">
        <w:instrText>.</w:instrText>
      </w:r>
      <w:fldSimple w:instr=" SEQ MTEqn \c \* Arabic \* MERGEFORMAT ">
        <w:r>
          <w:rPr>
            <w:noProof/>
          </w:rPr>
          <w:instrText>44</w:instrText>
        </w:r>
      </w:fldSimple>
      <w:r w:rsidRPr="00FF350B">
        <w:instrText>)</w:instrText>
      </w:r>
      <w:r w:rsidRPr="00FF350B">
        <w:fldChar w:fldCharType="end"/>
      </w:r>
    </w:p>
    <w:p w:rsidR="00005D2B" w:rsidRPr="00FF350B" w:rsidRDefault="00005D2B" w:rsidP="00D217BC"/>
    <w:p w:rsidR="00005D2B" w:rsidRPr="00FF350B" w:rsidRDefault="00005D2B" w:rsidP="00D217BC">
      <w:r w:rsidRPr="00FF350B">
        <w:t xml:space="preserve">The condition for stability is </w:t>
      </w:r>
      <w:r w:rsidRPr="00FF350B">
        <w:rPr>
          <w:noProof/>
          <w:position w:val="-14"/>
        </w:rPr>
        <w:drawing>
          <wp:inline distT="0" distB="0" distL="0" distR="0" wp14:anchorId="754C9C21" wp14:editId="170E91C1">
            <wp:extent cx="904875" cy="257175"/>
            <wp:effectExtent l="0" t="0" r="9525" b="9525"/>
            <wp:docPr id="1345987413" name="Picture 1345987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321" cstate="print">
                      <a:extLst>
                        <a:ext uri="{28A0092B-C50C-407E-A947-70E740481C1C}">
                          <a14:useLocalDpi xmlns:a14="http://schemas.microsoft.com/office/drawing/2010/main" val="0"/>
                        </a:ext>
                      </a:extLst>
                    </a:blip>
                    <a:srcRect/>
                    <a:stretch>
                      <a:fillRect/>
                    </a:stretch>
                  </pic:blipFill>
                  <pic:spPr bwMode="auto">
                    <a:xfrm>
                      <a:off x="0" y="0"/>
                      <a:ext cx="904875" cy="257175"/>
                    </a:xfrm>
                    <a:prstGeom prst="rect">
                      <a:avLst/>
                    </a:prstGeom>
                    <a:noFill/>
                    <a:ln>
                      <a:noFill/>
                    </a:ln>
                  </pic:spPr>
                </pic:pic>
              </a:graphicData>
            </a:graphic>
          </wp:inline>
        </w:drawing>
      </w:r>
      <w:r w:rsidRPr="00FF350B">
        <w:t>, i.e. the poles must lie within or on the unit circle.  The output is of the form</w:t>
      </w:r>
    </w:p>
    <w:p w:rsidR="00005D2B" w:rsidRPr="00FF350B" w:rsidRDefault="00005D2B" w:rsidP="00D217BC"/>
    <w:p w:rsidR="00005D2B" w:rsidRPr="00FF350B" w:rsidRDefault="00005D2B" w:rsidP="00D217BC">
      <w:pPr>
        <w:tabs>
          <w:tab w:val="center" w:pos="4320"/>
          <w:tab w:val="right" w:pos="8640"/>
        </w:tabs>
      </w:pPr>
      <w:r w:rsidRPr="00FF350B">
        <w:tab/>
      </w:r>
      <w:r w:rsidRPr="00FF350B">
        <w:rPr>
          <w:noProof/>
          <w:position w:val="-16"/>
        </w:rPr>
        <w:drawing>
          <wp:inline distT="0" distB="0" distL="0" distR="0" wp14:anchorId="24FA6505" wp14:editId="3502245E">
            <wp:extent cx="1971675" cy="295275"/>
            <wp:effectExtent l="0" t="0" r="9525" b="9525"/>
            <wp:docPr id="2098259512" name="Picture 2098259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322" cstate="print">
                      <a:extLst>
                        <a:ext uri="{28A0092B-C50C-407E-A947-70E740481C1C}">
                          <a14:useLocalDpi xmlns:a14="http://schemas.microsoft.com/office/drawing/2010/main" val="0"/>
                        </a:ext>
                      </a:extLst>
                    </a:blip>
                    <a:srcRect/>
                    <a:stretch>
                      <a:fillRect/>
                    </a:stretch>
                  </pic:blipFill>
                  <pic:spPr bwMode="auto">
                    <a:xfrm>
                      <a:off x="0" y="0"/>
                      <a:ext cx="1971675" cy="295275"/>
                    </a:xfrm>
                    <a:prstGeom prst="rect">
                      <a:avLst/>
                    </a:prstGeom>
                    <a:noFill/>
                    <a:ln>
                      <a:noFill/>
                    </a:ln>
                  </pic:spPr>
                </pic:pic>
              </a:graphicData>
            </a:graphic>
          </wp:inline>
        </w:drawing>
      </w:r>
      <w:r w:rsidRPr="00FF350B">
        <w:tab/>
      </w:r>
      <w:r w:rsidRPr="00FF350B">
        <w:fldChar w:fldCharType="begin"/>
      </w:r>
      <w:r w:rsidRPr="00FF350B">
        <w:instrText xml:space="preserve"> MACROBUTTON MTPlaceRef \* MERGEFORMAT </w:instrText>
      </w:r>
      <w:r w:rsidRPr="00FF350B">
        <w:fldChar w:fldCharType="begin"/>
      </w:r>
      <w:r w:rsidRPr="00FF350B">
        <w:instrText xml:space="preserve"> SEQ MTEqn \h \* MERGEFORMAT </w:instrText>
      </w:r>
      <w:r w:rsidRPr="00FF350B">
        <w:fldChar w:fldCharType="end"/>
      </w:r>
      <w:r w:rsidRPr="00FF350B">
        <w:instrText>(</w:instrText>
      </w:r>
      <w:fldSimple w:instr=" SEQ MTSec \c \* Arabic \* MERGEFORMAT ">
        <w:r>
          <w:rPr>
            <w:noProof/>
          </w:rPr>
          <w:instrText>1</w:instrText>
        </w:r>
      </w:fldSimple>
      <w:r w:rsidRPr="00FF350B">
        <w:instrText>.</w:instrText>
      </w:r>
      <w:fldSimple w:instr=" SEQ MTEqn \c \* Arabic \* MERGEFORMAT ">
        <w:r>
          <w:rPr>
            <w:noProof/>
          </w:rPr>
          <w:instrText>45</w:instrText>
        </w:r>
      </w:fldSimple>
      <w:r w:rsidRPr="00FF350B">
        <w:instrText>)</w:instrText>
      </w:r>
      <w:r w:rsidRPr="00FF350B">
        <w:fldChar w:fldCharType="end"/>
      </w:r>
    </w:p>
    <w:p w:rsidR="00005D2B" w:rsidRPr="00FF350B" w:rsidRDefault="00005D2B" w:rsidP="00D217BC"/>
    <w:p w:rsidR="00005D2B" w:rsidRDefault="00005D2B" w:rsidP="00D217BC">
      <w:r w:rsidRPr="00FF350B">
        <w:t xml:space="preserve">where the </w:t>
      </w:r>
      <w:r w:rsidRPr="00FF350B">
        <w:rPr>
          <w:noProof/>
          <w:position w:val="-12"/>
        </w:rPr>
        <w:drawing>
          <wp:inline distT="0" distB="0" distL="0" distR="0" wp14:anchorId="2E3A02CA" wp14:editId="0289D4A8">
            <wp:extent cx="142875" cy="228600"/>
            <wp:effectExtent l="0" t="0" r="9525" b="0"/>
            <wp:docPr id="1813963449" name="Picture 1813963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323" cstate="print">
                      <a:extLst>
                        <a:ext uri="{28A0092B-C50C-407E-A947-70E740481C1C}">
                          <a14:useLocalDpi xmlns:a14="http://schemas.microsoft.com/office/drawing/2010/main" val="0"/>
                        </a:ext>
                      </a:extLst>
                    </a:blip>
                    <a:srcRect/>
                    <a:stretch>
                      <a:fillRect/>
                    </a:stretch>
                  </pic:blipFill>
                  <pic:spPr bwMode="auto">
                    <a:xfrm>
                      <a:off x="0" y="0"/>
                      <a:ext cx="142875" cy="228600"/>
                    </a:xfrm>
                    <a:prstGeom prst="rect">
                      <a:avLst/>
                    </a:prstGeom>
                    <a:noFill/>
                    <a:ln>
                      <a:noFill/>
                    </a:ln>
                  </pic:spPr>
                </pic:pic>
              </a:graphicData>
            </a:graphic>
          </wp:inline>
        </w:drawing>
      </w:r>
      <w:r w:rsidRPr="00FF350B">
        <w:t>are easily determined constants.</w:t>
      </w:r>
    </w:p>
    <w:p w:rsidR="00005D2B" w:rsidRDefault="00005D2B" w:rsidP="00D217BC"/>
    <w:p w:rsidR="00005D2B" w:rsidRPr="00991DAA" w:rsidRDefault="00005D2B" w:rsidP="00D217BC">
      <w:pPr>
        <w:pStyle w:val="Heading2"/>
      </w:pPr>
      <w:bookmarkStart w:id="173" w:name="_Toc209776429"/>
      <w:bookmarkStart w:id="174" w:name="_Toc209776951"/>
      <w:bookmarkStart w:id="175" w:name="_Toc209781722"/>
      <w:bookmarkStart w:id="176" w:name="_Toc209787462"/>
      <w:bookmarkStart w:id="177" w:name="_Toc229857094"/>
      <w:bookmarkStart w:id="178" w:name="_Toc229926148"/>
      <w:r w:rsidRPr="00991DAA">
        <w:t>Biquadratic Section</w:t>
      </w:r>
      <w:bookmarkEnd w:id="173"/>
      <w:bookmarkEnd w:id="174"/>
      <w:bookmarkEnd w:id="175"/>
      <w:bookmarkEnd w:id="176"/>
      <w:bookmarkEnd w:id="177"/>
      <w:bookmarkEnd w:id="178"/>
    </w:p>
    <w:p w:rsidR="00005D2B" w:rsidRDefault="00005D2B" w:rsidP="00D217BC"/>
    <w:p w:rsidR="00005D2B" w:rsidRPr="00D74E0A" w:rsidRDefault="00005D2B" w:rsidP="00D217BC">
      <w:r>
        <w:t>The biquadratic filter is a versatile filter that can assume essentially any second order IIR filter.  The general second order case, known as a biquadratic section, can be written in terms of an FIR numerator and IIR denominator as</w:t>
      </w:r>
    </w:p>
    <w:p w:rsidR="00005D2B" w:rsidRDefault="00005D2B" w:rsidP="00D217BC"/>
    <w:p w:rsidR="00005D2B" w:rsidRDefault="00005D2B" w:rsidP="00D217BC">
      <w:pPr>
        <w:jc w:val="center"/>
      </w:pPr>
      <w:r>
        <w:rPr>
          <w:noProof/>
          <w:position w:val="-1"/>
        </w:rPr>
        <w:drawing>
          <wp:inline distT="0" distB="0" distL="0" distR="0" wp14:anchorId="7CAFD944" wp14:editId="012EF44E">
            <wp:extent cx="3883846" cy="488857"/>
            <wp:effectExtent l="0" t="0" r="0" b="0"/>
            <wp:docPr id="150495354" name="Picture 150495354" descr="{&quot;mathml&quot;:&quot;&lt;math style=\&quot;font-family:Times New Roman;font-size:12px;\&quot; xmlns=\&quot;http://www.w3.org/1998/Math/MathML\&quot;&gt;&lt;mi&gt;H&lt;/mi&gt;&lt;mfenced&gt;&lt;mi&gt;z&lt;/mi&gt;&lt;/mfenced&gt;&lt;mo&gt;=&lt;/mo&gt;&lt;mstyle displaystyle=\&quot;false\&quot;&gt;&lt;msub&gt;&lt;mi&gt;b&lt;/mi&gt;&lt;mn&gt;0&lt;/mn&gt;&lt;/msub&gt;&lt;mfrac&gt;&lt;mrow&gt;&lt;mn&gt;1&lt;/mn&gt;&lt;mo&gt;+&lt;/mo&gt;&lt;msub&gt;&lt;mi&gt;b&lt;/mi&gt;&lt;mn&gt;1&lt;/mn&gt;&lt;/msub&gt;&lt;msup&gt;&lt;mi&gt;z&lt;/mi&gt;&lt;mrow&gt;&lt;mo&gt;-&lt;/mo&gt;&lt;mn&gt;1&lt;/mn&gt;&lt;/mrow&gt;&lt;/msup&gt;&lt;mo&gt;+&lt;/mo&gt;&lt;msub&gt;&lt;mi&gt;b&lt;/mi&gt;&lt;mn&gt;2&lt;/mn&gt;&lt;/msub&gt;&lt;msup&gt;&lt;mi&gt;z&lt;/mi&gt;&lt;mrow&gt;&lt;mo&gt;-&lt;/mo&gt;&lt;mn&gt;2&lt;/mn&gt;&lt;/mrow&gt;&lt;/msup&gt;&lt;/mrow&gt;&lt;mrow&gt;&lt;mn&gt;1&lt;/mn&gt;&lt;mo&gt;+&lt;/mo&gt;&lt;msub&gt;&lt;mi&gt;a&lt;/mi&gt;&lt;mn&gt;1&lt;/mn&gt;&lt;/msub&gt;&lt;msup&gt;&lt;mi&gt;z&lt;/mi&gt;&lt;mrow&gt;&lt;mo&gt;-&lt;/mo&gt;&lt;mn&gt;1&lt;/mn&gt;&lt;/mrow&gt;&lt;/msup&gt;&lt;mo&gt;+&lt;/mo&gt;&lt;msub&gt;&lt;mi&gt;a&lt;/mi&gt;&lt;mn&gt;2&lt;/mn&gt;&lt;/msub&gt;&lt;msup&gt;&lt;mi&gt;z&lt;/mi&gt;&lt;mrow&gt;&lt;mo&gt;-&lt;/mo&gt;&lt;mn&gt;2&lt;/mn&gt;&lt;/mrow&gt;&lt;/msup&gt;&lt;/mrow&gt;&lt;/mfrac&gt;&lt;/mstyle&gt;&lt;mo&gt;=&lt;/mo&gt;&lt;mstyle displaystyle=\&quot;false\&quot;&gt;&lt;msub&gt;&lt;mi&gt;b&lt;/mi&gt;&lt;mn&gt;0&lt;/mn&gt;&lt;/msub&gt;&lt;mfrac&gt;&lt;mrow&gt;&lt;msup&gt;&lt;mi&gt;z&lt;/mi&gt;&lt;mn&gt;2&lt;/mn&gt;&lt;/msup&gt;&lt;mo&gt;+&lt;/mo&gt;&lt;msub&gt;&lt;mi&gt;b&lt;/mi&gt;&lt;mn&gt;1&lt;/mn&gt;&lt;/msub&gt;&lt;mi&gt;z&lt;/mi&gt;&lt;mo&gt;+&lt;/mo&gt;&lt;msub&gt;&lt;mi&gt;b&lt;/mi&gt;&lt;mn&gt;2&lt;/mn&gt;&lt;/msub&gt;&lt;/mrow&gt;&lt;mrow&gt;&lt;msup&gt;&lt;mi&gt;z&lt;/mi&gt;&lt;mn&gt;2&lt;/mn&gt;&lt;/msup&gt;&lt;mo&gt;+&lt;/mo&gt;&lt;msub&gt;&lt;mi&gt;a&lt;/mi&gt;&lt;mn&gt;1&lt;/mn&gt;&lt;/msub&gt;&lt;mi&gt;z&lt;/mi&gt;&lt;mo&gt;+&lt;/mo&gt;&lt;msub&gt;&lt;mi&gt;a&lt;/mi&gt;&lt;mn&gt;2&lt;/mn&gt;&lt;/msub&gt;&lt;/mrow&gt;&lt;/mfrac&gt;&lt;/mstyle&gt;&lt;mo&gt;=&lt;/mo&gt;&lt;mstyle displaystyle=\&quot;false\&quot;&gt;&lt;msub&gt;&lt;mi mathvariant=\&quot;bold-italic\&quot;&gt;b&lt;/mi&gt;&lt;mn mathvariant=\&quot;bold\&quot;&gt;0&lt;/mn&gt;&lt;/msub&gt;&lt;/mstyle&gt;&lt;mfrac&gt;&lt;mrow&gt;&lt;mfenced&gt;&lt;mrow&gt;&lt;mi&gt;z&lt;/mi&gt;&lt;mo&gt;-&lt;/mo&gt;&lt;msub&gt;&lt;mi&gt;z&lt;/mi&gt;&lt;mn&gt;1&lt;/mn&gt;&lt;/msub&gt;&lt;/mrow&gt;&lt;/mfenced&gt;&lt;mfenced&gt;&lt;mrow&gt;&lt;mi&gt;z&lt;/mi&gt;&lt;mo&gt;-&lt;/mo&gt;&lt;msub&gt;&lt;mi&gt;z&lt;/mi&gt;&lt;mn&gt;2&lt;/mn&gt;&lt;/msub&gt;&lt;/mrow&gt;&lt;/mfenced&gt;&lt;/mrow&gt;&lt;mrow&gt;&lt;mfenced&gt;&lt;mrow&gt;&lt;mi&gt;z&lt;/mi&gt;&lt;mo&gt;-&lt;/mo&gt;&lt;mi&gt;p&lt;/mi&gt;&lt;/mrow&gt;&lt;/mfenced&gt;&lt;mfenced&gt;&lt;mrow&gt;&lt;mi&gt;z&lt;/mi&gt;&lt;mo&gt;-&lt;/mo&gt;&lt;msup&gt;&lt;mi&gt;p&lt;/mi&gt;&lt;mo&gt;*&lt;/mo&gt;&lt;/msup&gt;&lt;/mrow&gt;&lt;/mfenced&gt;&lt;/mrow&gt;&lt;/mfrac&gt;&lt;/math&gt;&quot;,&quot;origin&quot;:&quot;MathType Legacy&quot;,&quot;version&quot;:&quot;v3.17.1&quot;}" title="H open parentheses z close parentheses equals b subscript 0 fraction numerator 1 plus b subscript 1 z to the power of negative 1 end exponent plus b subscript 2 z to the power of negative 2 end exponent over denominator 1 plus a subscript 1 z to the power of negative 1 end exponent plus a subscript 2 z to the power of negative 2 end exponent end fraction equals b subscript 0 fraction numerator z squared plus b subscript 1 z plus b subscript 2 over denominator z squared plus a subscript 1 z plus a subscript 2 end fraction equals bold italic b subscript bold 0 fraction numerator open parentheses z minus z subscript 1 close parentheses open parentheses z minus z subscript 2 close parentheses over denominator open parentheses z minus p close parentheses open parentheses z minus p to the power of asterisk times close parentheses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H&lt;/mi&gt;&lt;mfenced&gt;&lt;mi&gt;z&lt;/mi&gt;&lt;/mfenced&gt;&lt;mo&gt;=&lt;/mo&gt;&lt;mstyle displaystyle=\&quot;false\&quot;&gt;&lt;msub&gt;&lt;mi&gt;b&lt;/mi&gt;&lt;mn&gt;0&lt;/mn&gt;&lt;/msub&gt;&lt;mfrac&gt;&lt;mrow&gt;&lt;mn&gt;1&lt;/mn&gt;&lt;mo&gt;+&lt;/mo&gt;&lt;msub&gt;&lt;mi&gt;b&lt;/mi&gt;&lt;mn&gt;1&lt;/mn&gt;&lt;/msub&gt;&lt;msup&gt;&lt;mi&gt;z&lt;/mi&gt;&lt;mrow&gt;&lt;mo&gt;-&lt;/mo&gt;&lt;mn&gt;1&lt;/mn&gt;&lt;/mrow&gt;&lt;/msup&gt;&lt;mo&gt;+&lt;/mo&gt;&lt;msub&gt;&lt;mi&gt;b&lt;/mi&gt;&lt;mn&gt;2&lt;/mn&gt;&lt;/msub&gt;&lt;msup&gt;&lt;mi&gt;z&lt;/mi&gt;&lt;mrow&gt;&lt;mo&gt;-&lt;/mo&gt;&lt;mn&gt;2&lt;/mn&gt;&lt;/mrow&gt;&lt;/msup&gt;&lt;/mrow&gt;&lt;mrow&gt;&lt;mn&gt;1&lt;/mn&gt;&lt;mo&gt;+&lt;/mo&gt;&lt;msub&gt;&lt;mi&gt;a&lt;/mi&gt;&lt;mn&gt;1&lt;/mn&gt;&lt;/msub&gt;&lt;msup&gt;&lt;mi&gt;z&lt;/mi&gt;&lt;mrow&gt;&lt;mo&gt;-&lt;/mo&gt;&lt;mn&gt;1&lt;/mn&gt;&lt;/mrow&gt;&lt;/msup&gt;&lt;mo&gt;+&lt;/mo&gt;&lt;msub&gt;&lt;mi&gt;a&lt;/mi&gt;&lt;mn&gt;2&lt;/mn&gt;&lt;/msub&gt;&lt;msup&gt;&lt;mi&gt;z&lt;/mi&gt;&lt;mrow&gt;&lt;mo&gt;-&lt;/mo&gt;&lt;mn&gt;2&lt;/mn&gt;&lt;/mrow&gt;&lt;/msup&gt;&lt;/mrow&gt;&lt;/mfrac&gt;&lt;/mstyle&gt;&lt;mo&gt;=&lt;/mo&gt;&lt;mstyle displaystyle=\&quot;false\&quot;&gt;&lt;msub&gt;&lt;mi&gt;b&lt;/mi&gt;&lt;mn&gt;0&lt;/mn&gt;&lt;/msub&gt;&lt;mfrac&gt;&lt;mrow&gt;&lt;msup&gt;&lt;mi&gt;z&lt;/mi&gt;&lt;mn&gt;2&lt;/mn&gt;&lt;/msup&gt;&lt;mo&gt;+&lt;/mo&gt;&lt;msub&gt;&lt;mi&gt;b&lt;/mi&gt;&lt;mn&gt;1&lt;/mn&gt;&lt;/msub&gt;&lt;mi&gt;z&lt;/mi&gt;&lt;mo&gt;+&lt;/mo&gt;&lt;msub&gt;&lt;mi&gt;b&lt;/mi&gt;&lt;mn&gt;2&lt;/mn&gt;&lt;/msub&gt;&lt;/mrow&gt;&lt;mrow&gt;&lt;msup&gt;&lt;mi&gt;z&lt;/mi&gt;&lt;mn&gt;2&lt;/mn&gt;&lt;/msup&gt;&lt;mo&gt;+&lt;/mo&gt;&lt;msub&gt;&lt;mi&gt;a&lt;/mi&gt;&lt;mn&gt;1&lt;/mn&gt;&lt;/msub&gt;&lt;mi&gt;z&lt;/mi&gt;&lt;mo&gt;+&lt;/mo&gt;&lt;msub&gt;&lt;mi&gt;a&lt;/mi&gt;&lt;mn&gt;2&lt;/mn&gt;&lt;/msub&gt;&lt;/mrow&gt;&lt;/mfrac&gt;&lt;/mstyle&gt;&lt;mo&gt;=&lt;/mo&gt;&lt;mstyle displaystyle=\&quot;false\&quot;&gt;&lt;msub&gt;&lt;mi mathvariant=\&quot;bold-italic\&quot;&gt;b&lt;/mi&gt;&lt;mn mathvariant=\&quot;bold\&quot;&gt;0&lt;/mn&gt;&lt;/msub&gt;&lt;/mstyle&gt;&lt;mfrac&gt;&lt;mrow&gt;&lt;mfenced&gt;&lt;mrow&gt;&lt;mi&gt;z&lt;/mi&gt;&lt;mo&gt;-&lt;/mo&gt;&lt;msub&gt;&lt;mi&gt;z&lt;/mi&gt;&lt;mn&gt;1&lt;/mn&gt;&lt;/msub&gt;&lt;/mrow&gt;&lt;/mfenced&gt;&lt;mfenced&gt;&lt;mrow&gt;&lt;mi&gt;z&lt;/mi&gt;&lt;mo&gt;-&lt;/mo&gt;&lt;msub&gt;&lt;mi&gt;z&lt;/mi&gt;&lt;mn&gt;2&lt;/mn&gt;&lt;/msub&gt;&lt;/mrow&gt;&lt;/mfenced&gt;&lt;/mrow&gt;&lt;mrow&gt;&lt;mfenced&gt;&lt;mrow&gt;&lt;mi&gt;z&lt;/mi&gt;&lt;mo&gt;-&lt;/mo&gt;&lt;mi&gt;p&lt;/mi&gt;&lt;/mrow&gt;&lt;/mfenced&gt;&lt;mfenced&gt;&lt;mrow&gt;&lt;mi&gt;z&lt;/mi&gt;&lt;mo&gt;-&lt;/mo&gt;&lt;msup&gt;&lt;mi&gt;p&lt;/mi&gt;&lt;mo&gt;*&lt;/mo&gt;&lt;/msup&gt;&lt;/mrow&gt;&lt;/mfenced&gt;&lt;/mrow&gt;&lt;/mfrac&gt;&lt;/math&gt;&quot;,&quot;origin&quot;:&quot;MathType Legacy&quot;,&quot;version&quot;:&quot;v3.17.1&quot;}" title="H open parentheses z close parentheses equals b subscript 0 fraction numerator 1 plus b subscript 1 z to the power of negative 1 end exponent plus b subscript 2 z to the power of negative 2 end exponent over denominator 1 plus a subscript 1 z to the power of negative 1 end exponent plus a subscript 2 z to the power of negative 2 end exponent end fraction equals b subscript 0 fraction numerator z squared plus b subscript 1 z plus b subscript 2 over denominator z squared plus a subscript 1 z plus a subscript 2 end fraction equals bold italic b subscript bold 0 fraction numerator open parentheses z minus z subscript 1 close parentheses open parentheses z minus z subscript 2 close parentheses over denominator open parentheses z minus p close parentheses open parentheses z minus p to the power of asterisk times close parentheses end fraction"/>
                    <pic:cNvPicPr/>
                  </pic:nvPicPr>
                  <pic:blipFill>
                    <a:blip r:embed="rId324" cstate="print">
                      <a:extLst>
                        <a:ext uri="{28A0092B-C50C-407E-A947-70E740481C1C}">
                          <a14:useLocalDpi xmlns:a14="http://schemas.microsoft.com/office/drawing/2010/main" val="0"/>
                        </a:ext>
                      </a:extLst>
                    </a:blip>
                    <a:stretch>
                      <a:fillRect/>
                    </a:stretch>
                  </pic:blipFill>
                  <pic:spPr>
                    <a:xfrm>
                      <a:off x="0" y="0"/>
                      <a:ext cx="3883846" cy="488857"/>
                    </a:xfrm>
                    <a:prstGeom prst="rect">
                      <a:avLst/>
                    </a:prstGeom>
                  </pic:spPr>
                </pic:pic>
              </a:graphicData>
            </a:graphic>
          </wp:inline>
        </w:drawing>
      </w:r>
    </w:p>
    <w:p w:rsidR="00005D2B" w:rsidRPr="00FB47C5" w:rsidRDefault="00005D2B" w:rsidP="00D217BC">
      <w:pPr>
        <w:jc w:val="center"/>
      </w:pPr>
    </w:p>
    <w:p w:rsidR="00005D2B" w:rsidRPr="00FF350B" w:rsidRDefault="00005D2B" w:rsidP="00D217BC"/>
    <w:p w:rsidR="00005D2B" w:rsidRDefault="00005D2B" w:rsidP="00D217BC">
      <w:r>
        <w:t xml:space="preserve">where </w:t>
      </w:r>
      <w:r>
        <w:rPr>
          <w:noProof/>
          <w:position w:val="-13"/>
        </w:rPr>
        <w:drawing>
          <wp:inline distT="0" distB="0" distL="0" distR="0" wp14:anchorId="015EFC47" wp14:editId="3400DC27">
            <wp:extent cx="2934208" cy="219456"/>
            <wp:effectExtent l="0" t="0" r="0" b="0"/>
            <wp:docPr id="1207527429" name="Picture 1207527429" descr="{&quot;mathml&quot;:&quot;&lt;math style=\&quot;font-family:Times New Roman;font-size:12px;\&quot; xmlns=\&quot;http://www.w3.org/1998/Math/MathML\&quot;&gt;&lt;msub&gt;&lt;mi&gt;a&lt;/mi&gt;&lt;mn&gt;1&lt;/mn&gt;&lt;/msub&gt;&lt;mo&gt;=&lt;/mo&gt;&lt;mo&gt;-&lt;/mo&gt;&lt;mn&gt;2&lt;/mn&gt;&lt;mi&gt;r&lt;/mi&gt;&lt;mi&gt;cos&lt;/mi&gt;&lt;msub&gt;&lt;mi&gt;&amp;#x3C9;&lt;/mi&gt;&lt;mn&gt;0&lt;/mn&gt;&lt;/msub&gt;&lt;mo&gt;,&lt;/mo&gt;&lt;mo&gt;&amp;#xA0;&lt;/mo&gt;&lt;msub&gt;&lt;mi&gt;a&lt;/mi&gt;&lt;mn&gt;2&lt;/mn&gt;&lt;/msub&gt;&lt;mo&gt;=&lt;/mo&gt;&lt;msup&gt;&lt;mi&gt;r&lt;/mi&gt;&lt;mn&gt;2&lt;/mn&gt;&lt;/msup&gt;&lt;mo&gt;,&lt;/mo&gt;&lt;mo&gt;&amp;#xA0;&lt;/mo&gt;&lt;msub&gt;&lt;mi&gt;b&lt;/mi&gt;&lt;mn&gt;1&lt;/mn&gt;&lt;/msub&gt;&lt;mo&gt;=&lt;/mo&gt;&lt;msub&gt;&lt;mi&gt;z&lt;/mi&gt;&lt;mn&gt;1&lt;/mn&gt;&lt;/msub&gt;&lt;mo&gt;+&lt;/mo&gt;&lt;msub&gt;&lt;mi&gt;z&lt;/mi&gt;&lt;mn&gt;2&lt;/mn&gt;&lt;/msub&gt;&lt;mo&gt;,&lt;/mo&gt;&lt;mo&gt;&amp;#xA0;&lt;/mo&gt;&lt;msub&gt;&lt;mi&gt;b&lt;/mi&gt;&lt;mn&gt;2&lt;/mn&gt;&lt;/msub&gt;&lt;mo&gt;=&lt;/mo&gt;&lt;msub&gt;&lt;mi&gt;z&lt;/mi&gt;&lt;mn&gt;1&lt;/mn&gt;&lt;/msub&gt;&lt;msub&gt;&lt;mi&gt;z&lt;/mi&gt;&lt;mn&gt;2&lt;/mn&gt;&lt;/msub&gt;&lt;/math&gt;&quot;,&quot;origin&quot;:&quot;MathType Legacy&quot;,&quot;version&quot;:&quot;v3.17.1&quot;}" title="a subscript 1 equals negative 2 r cos omega subscript 0 comma space a subscript 2 equals r squared comma space b subscript 1 equals z subscript 1 plus z subscript 2 comma space b subscript 2 equals z subscript 1 z subscrip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gt;&lt;mi&gt;a&lt;/mi&gt;&lt;mn&gt;1&lt;/mn&gt;&lt;/msub&gt;&lt;mo&gt;=&lt;/mo&gt;&lt;mo&gt;-&lt;/mo&gt;&lt;mn&gt;2&lt;/mn&gt;&lt;mi&gt;r&lt;/mi&gt;&lt;mi&gt;cos&lt;/mi&gt;&lt;msub&gt;&lt;mi&gt;&amp;#x3C9;&lt;/mi&gt;&lt;mn&gt;0&lt;/mn&gt;&lt;/msub&gt;&lt;mo&gt;,&lt;/mo&gt;&lt;mo&gt;&amp;#xA0;&lt;/mo&gt;&lt;msub&gt;&lt;mi&gt;a&lt;/mi&gt;&lt;mn&gt;2&lt;/mn&gt;&lt;/msub&gt;&lt;mo&gt;=&lt;/mo&gt;&lt;msup&gt;&lt;mi&gt;r&lt;/mi&gt;&lt;mn&gt;2&lt;/mn&gt;&lt;/msup&gt;&lt;mo&gt;,&lt;/mo&gt;&lt;mo&gt;&amp;#xA0;&lt;/mo&gt;&lt;msub&gt;&lt;mi&gt;b&lt;/mi&gt;&lt;mn&gt;1&lt;/mn&gt;&lt;/msub&gt;&lt;mo&gt;=&lt;/mo&gt;&lt;msub&gt;&lt;mi&gt;z&lt;/mi&gt;&lt;mn&gt;1&lt;/mn&gt;&lt;/msub&gt;&lt;mo&gt;+&lt;/mo&gt;&lt;msub&gt;&lt;mi&gt;z&lt;/mi&gt;&lt;mn&gt;2&lt;/mn&gt;&lt;/msub&gt;&lt;mo&gt;,&lt;/mo&gt;&lt;mo&gt;&amp;#xA0;&lt;/mo&gt;&lt;msub&gt;&lt;mi&gt;b&lt;/mi&gt;&lt;mn&gt;2&lt;/mn&gt;&lt;/msub&gt;&lt;mo&gt;=&lt;/mo&gt;&lt;msub&gt;&lt;mi&gt;z&lt;/mi&gt;&lt;mn&gt;1&lt;/mn&gt;&lt;/msub&gt;&lt;msub&gt;&lt;mi&gt;z&lt;/mi&gt;&lt;mn&gt;2&lt;/mn&gt;&lt;/msub&gt;&lt;/math&gt;&quot;,&quot;origin&quot;:&quot;MathType Legacy&quot;,&quot;version&quot;:&quot;v3.17.1&quot;}" title="a subscript 1 equals negative 2 r cos omega subscript 0 comma space a subscript 2 equals r squared comma space b subscript 1 equals z subscript 1 plus z subscript 2 comma space b subscript 2 equals z subscript 1 z subscript 2"/>
                    <pic:cNvPicPr/>
                  </pic:nvPicPr>
                  <pic:blipFill>
                    <a:blip r:embed="rId325" cstate="print">
                      <a:extLst>
                        <a:ext uri="{28A0092B-C50C-407E-A947-70E740481C1C}">
                          <a14:useLocalDpi xmlns:a14="http://schemas.microsoft.com/office/drawing/2010/main" val="0"/>
                        </a:ext>
                      </a:extLst>
                    </a:blip>
                    <a:stretch>
                      <a:fillRect/>
                    </a:stretch>
                  </pic:blipFill>
                  <pic:spPr>
                    <a:xfrm>
                      <a:off x="0" y="0"/>
                      <a:ext cx="2934208" cy="219456"/>
                    </a:xfrm>
                    <a:prstGeom prst="rect">
                      <a:avLst/>
                    </a:prstGeom>
                  </pic:spPr>
                </pic:pic>
              </a:graphicData>
            </a:graphic>
          </wp:inline>
        </w:drawing>
      </w:r>
      <w:r>
        <w:t xml:space="preserve">, and we assume complex conjugate poles </w:t>
      </w:r>
      <w:r>
        <w:rPr>
          <w:noProof/>
          <w:position w:val="-6"/>
        </w:rPr>
        <w:drawing>
          <wp:inline distT="0" distB="0" distL="0" distR="0" wp14:anchorId="200A9787" wp14:editId="5163C895">
            <wp:extent cx="562864" cy="217424"/>
            <wp:effectExtent l="0" t="0" r="0" b="0"/>
            <wp:docPr id="1819551453" name="Picture 1819551453" descr="{&quot;mathml&quot;:&quot;&lt;math style=\&quot;font-family:Times New Roman;font-size:12px;\&quot; xmlns=\&quot;http://www.w3.org/1998/Math/MathML\&quot;&gt;&lt;mi&gt;p&lt;/mi&gt;&lt;mo&gt;=&lt;/mo&gt;&lt;mi&gt;r&lt;/mi&gt;&lt;msup&gt;&lt;mi&gt;e&lt;/mi&gt;&lt;mrow&gt;&lt;mi&gt;j&lt;/mi&gt;&lt;msub&gt;&lt;mi&gt;&amp;#x3C9;&lt;/mi&gt;&lt;mn&gt;0&lt;/mn&gt;&lt;/msub&gt;&lt;/mrow&gt;&lt;/msup&gt;&lt;/math&gt;&quot;,&quot;origin&quot;:&quot;MathType Legacy&quot;,&quot;version&quot;:&quot;v3.17.1&quot;}" title="p equals r e to the power of j omega subscript 0 end ex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p&lt;/mi&gt;&lt;mo&gt;=&lt;/mo&gt;&lt;mi&gt;r&lt;/mi&gt;&lt;msup&gt;&lt;mi&gt;e&lt;/mi&gt;&lt;mrow&gt;&lt;mi&gt;j&lt;/mi&gt;&lt;msub&gt;&lt;mi&gt;&amp;#x3C9;&lt;/mi&gt;&lt;mn&gt;0&lt;/mn&gt;&lt;/msub&gt;&lt;/mrow&gt;&lt;/msup&gt;&lt;/math&gt;&quot;,&quot;origin&quot;:&quot;MathType Legacy&quot;,&quot;version&quot;:&quot;v3.17.1&quot;}" title="p equals r e to the power of j omega subscript 0 end exponent"/>
                    <pic:cNvPicPr/>
                  </pic:nvPicPr>
                  <pic:blipFill>
                    <a:blip r:embed="rId326" cstate="print">
                      <a:extLst>
                        <a:ext uri="{28A0092B-C50C-407E-A947-70E740481C1C}">
                          <a14:useLocalDpi xmlns:a14="http://schemas.microsoft.com/office/drawing/2010/main" val="0"/>
                        </a:ext>
                      </a:extLst>
                    </a:blip>
                    <a:stretch>
                      <a:fillRect/>
                    </a:stretch>
                  </pic:blipFill>
                  <pic:spPr>
                    <a:xfrm>
                      <a:off x="0" y="0"/>
                      <a:ext cx="562864" cy="217424"/>
                    </a:xfrm>
                    <a:prstGeom prst="rect">
                      <a:avLst/>
                    </a:prstGeom>
                  </pic:spPr>
                </pic:pic>
              </a:graphicData>
            </a:graphic>
          </wp:inline>
        </w:drawing>
      </w:r>
      <w:r>
        <w:t xml:space="preserve"> and real zeros, z1 and z2.  In the following the gain b0 is set to unity, but we will establish its value in the sequel.  Noting that the numerator and denominator have equal degree, we use the PFE</w:t>
      </w:r>
    </w:p>
    <w:p w:rsidR="00005D2B" w:rsidRDefault="00005D2B" w:rsidP="00D217BC"/>
    <w:p w:rsidR="00005D2B" w:rsidRDefault="00005D2B" w:rsidP="00D217BC"/>
    <w:p w:rsidR="00005D2B" w:rsidRDefault="00005D2B" w:rsidP="00D217BC"/>
    <w:p w:rsidR="00005D2B" w:rsidRDefault="00005D2B" w:rsidP="00D217BC">
      <w:pPr>
        <w:jc w:val="center"/>
      </w:pPr>
      <w:r>
        <w:rPr>
          <w:noProof/>
          <w:position w:val="-27"/>
        </w:rPr>
        <w:drawing>
          <wp:inline distT="0" distB="0" distL="0" distR="0" wp14:anchorId="7C12D69A" wp14:editId="79BFCBB3">
            <wp:extent cx="1859280" cy="424688"/>
            <wp:effectExtent l="0" t="0" r="0" b="0"/>
            <wp:docPr id="481024633" name="Picture 481024633" descr="{&quot;mathml&quot;:&quot;&lt;math style=\&quot;font-family:Times New Roman;font-size:12px;\&quot; xmlns=\&quot;http://www.w3.org/1998/Math/MathML\&quot;&gt;&lt;mfrac&gt;&lt;mrow&gt;&lt;mi&gt;H&lt;/mi&gt;&lt;mfenced&gt;&lt;mi&gt;z&lt;/mi&gt;&lt;/mfenced&gt;&lt;/mrow&gt;&lt;mi&gt;z&lt;/mi&gt;&lt;/mfrac&gt;&lt;mo&gt;=&lt;/mo&gt;&lt;mfrac&gt;&lt;mi&gt;A&lt;/mi&gt;&lt;mi&gt;z&lt;/mi&gt;&lt;/mfrac&gt;&lt;mo&gt;+&lt;/mo&gt;&lt;mfrac&gt;&lt;mi&gt;B&lt;/mi&gt;&lt;mrow&gt;&lt;mi&gt;z&lt;/mi&gt;&lt;mo&gt;-&lt;/mo&gt;&lt;mi&gt;p&lt;/mi&gt;&lt;/mrow&gt;&lt;/mfrac&gt;&lt;mo&gt;+&lt;/mo&gt;&lt;mfrac&gt;&lt;msup&gt;&lt;mi&gt;B&lt;/mi&gt;&lt;mo&gt;*&lt;/mo&gt;&lt;/msup&gt;&lt;mrow&gt;&lt;mi&gt;z&lt;/mi&gt;&lt;mo&gt;-&lt;/mo&gt;&lt;msup&gt;&lt;mi&gt;p&lt;/mi&gt;&lt;mo&gt;*&lt;/mo&gt;&lt;/msup&gt;&lt;/mrow&gt;&lt;/mfrac&gt;&lt;/math&gt;&quot;,&quot;origin&quot;:&quot;MathType Legacy&quot;,&quot;version&quot;:&quot;v3.17.1&quot;}" title="fraction numerator H open parentheses z close parentheses over denominator z end fraction equals A over z plus fraction numerator B over denominator z minus p end fraction plus fraction numerator B to the power of asterisk times over denominator z minus p to the power of asterisk times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frac&gt;&lt;mrow&gt;&lt;mi&gt;H&lt;/mi&gt;&lt;mfenced&gt;&lt;mi&gt;z&lt;/mi&gt;&lt;/mfenced&gt;&lt;/mrow&gt;&lt;mi&gt;z&lt;/mi&gt;&lt;/mfrac&gt;&lt;mo&gt;=&lt;/mo&gt;&lt;mfrac&gt;&lt;mi&gt;A&lt;/mi&gt;&lt;mi&gt;z&lt;/mi&gt;&lt;/mfrac&gt;&lt;mo&gt;+&lt;/mo&gt;&lt;mfrac&gt;&lt;mi&gt;B&lt;/mi&gt;&lt;mrow&gt;&lt;mi&gt;z&lt;/mi&gt;&lt;mo&gt;-&lt;/mo&gt;&lt;mi&gt;p&lt;/mi&gt;&lt;/mrow&gt;&lt;/mfrac&gt;&lt;mo&gt;+&lt;/mo&gt;&lt;mfrac&gt;&lt;msup&gt;&lt;mi&gt;B&lt;/mi&gt;&lt;mo&gt;*&lt;/mo&gt;&lt;/msup&gt;&lt;mrow&gt;&lt;mi&gt;z&lt;/mi&gt;&lt;mo&gt;-&lt;/mo&gt;&lt;msup&gt;&lt;mi&gt;p&lt;/mi&gt;&lt;mo&gt;*&lt;/mo&gt;&lt;/msup&gt;&lt;/mrow&gt;&lt;/mfrac&gt;&lt;/math&gt;&quot;,&quot;origin&quot;:&quot;MathType Legacy&quot;,&quot;version&quot;:&quot;v3.17.1&quot;}" title="fraction numerator H open parentheses z close parentheses over denominator z end fraction equals A over z plus fraction numerator B over denominator z minus p end fraction plus fraction numerator B to the power of asterisk times over denominator z minus p to the power of asterisk times end fraction"/>
                    <pic:cNvPicPr/>
                  </pic:nvPicPr>
                  <pic:blipFill>
                    <a:blip r:embed="rId327" cstate="print">
                      <a:extLst>
                        <a:ext uri="{28A0092B-C50C-407E-A947-70E740481C1C}">
                          <a14:useLocalDpi xmlns:a14="http://schemas.microsoft.com/office/drawing/2010/main" val="0"/>
                        </a:ext>
                      </a:extLst>
                    </a:blip>
                    <a:stretch>
                      <a:fillRect/>
                    </a:stretch>
                  </pic:blipFill>
                  <pic:spPr>
                    <a:xfrm>
                      <a:off x="0" y="0"/>
                      <a:ext cx="1859280" cy="424688"/>
                    </a:xfrm>
                    <a:prstGeom prst="rect">
                      <a:avLst/>
                    </a:prstGeom>
                  </pic:spPr>
                </pic:pic>
              </a:graphicData>
            </a:graphic>
          </wp:inline>
        </w:drawing>
      </w:r>
    </w:p>
    <w:p w:rsidR="00005D2B" w:rsidRDefault="00005D2B" w:rsidP="00D217BC">
      <w:pPr>
        <w:jc w:val="center"/>
      </w:pPr>
    </w:p>
    <w:p w:rsidR="00005D2B" w:rsidRDefault="00005D2B" w:rsidP="00D217BC">
      <w:pPr>
        <w:jc w:val="center"/>
      </w:pPr>
      <w:r>
        <w:rPr>
          <w:noProof/>
          <w:position w:val="-31"/>
        </w:rPr>
        <w:drawing>
          <wp:inline distT="0" distB="0" distL="0" distR="0" wp14:anchorId="4DF698AC" wp14:editId="084BE810">
            <wp:extent cx="1322832" cy="493776"/>
            <wp:effectExtent l="0" t="0" r="0" b="0"/>
            <wp:docPr id="145193959" name="Picture 145193959" descr="{&quot;mathml&quot;:&quot;&lt;math style=\&quot;font-family:Times New Roman;font-size:12px;\&quot; xmlns=\&quot;http://www.w3.org/1998/Math/MathML\&quot;&gt;&lt;mi&gt;B&lt;/mi&gt;&lt;mo&gt;=&lt;/mo&gt;&lt;mfrac&gt;&lt;mrow&gt;&lt;mfenced&gt;&lt;mrow&gt;&lt;mi&gt;p&lt;/mi&gt;&lt;mo&gt;-&lt;/mo&gt;&lt;msub&gt;&lt;mi&gt;z&lt;/mi&gt;&lt;mn&gt;1&lt;/mn&gt;&lt;/msub&gt;&lt;/mrow&gt;&lt;/mfenced&gt;&lt;mfenced&gt;&lt;mrow&gt;&lt;mi&gt;p&lt;/mi&gt;&lt;mo&gt;-&lt;/mo&gt;&lt;msub&gt;&lt;mi&gt;z&lt;/mi&gt;&lt;mn&gt;2&lt;/mn&gt;&lt;/msub&gt;&lt;/mrow&gt;&lt;/mfenced&gt;&lt;/mrow&gt;&lt;mrow&gt;&lt;mfenced&gt;&lt;mrow&gt;&lt;mi&gt;p&lt;/mi&gt;&lt;mo&gt;-&lt;/mo&gt;&lt;msup&gt;&lt;mi&gt;p&lt;/mi&gt;&lt;mo&gt;*&lt;/mo&gt;&lt;/msup&gt;&lt;/mrow&gt;&lt;/mfenced&gt;&lt;mi&gt;p&lt;/mi&gt;&lt;/mrow&gt;&lt;/mfrac&gt;&lt;/math&gt;&quot;,&quot;origin&quot;:&quot;MathType Legacy&quot;,&quot;version&quot;:&quot;v3.17.1&quot;}" title="B equals fraction numerator open parentheses p minus z subscript 1 close parentheses open parentheses p minus z subscript 2 close parentheses over denominator open parentheses p minus p to the power of asterisk times close parentheses p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B&lt;/mi&gt;&lt;mo&gt;=&lt;/mo&gt;&lt;mfrac&gt;&lt;mrow&gt;&lt;mfenced&gt;&lt;mrow&gt;&lt;mi&gt;p&lt;/mi&gt;&lt;mo&gt;-&lt;/mo&gt;&lt;msub&gt;&lt;mi&gt;z&lt;/mi&gt;&lt;mn&gt;1&lt;/mn&gt;&lt;/msub&gt;&lt;/mrow&gt;&lt;/mfenced&gt;&lt;mfenced&gt;&lt;mrow&gt;&lt;mi&gt;p&lt;/mi&gt;&lt;mo&gt;-&lt;/mo&gt;&lt;msub&gt;&lt;mi&gt;z&lt;/mi&gt;&lt;mn&gt;2&lt;/mn&gt;&lt;/msub&gt;&lt;/mrow&gt;&lt;/mfenced&gt;&lt;/mrow&gt;&lt;mrow&gt;&lt;mfenced&gt;&lt;mrow&gt;&lt;mi&gt;p&lt;/mi&gt;&lt;mo&gt;-&lt;/mo&gt;&lt;msup&gt;&lt;mi&gt;p&lt;/mi&gt;&lt;mo&gt;*&lt;/mo&gt;&lt;/msup&gt;&lt;/mrow&gt;&lt;/mfenced&gt;&lt;mi&gt;p&lt;/mi&gt;&lt;/mrow&gt;&lt;/mfrac&gt;&lt;/math&gt;&quot;,&quot;origin&quot;:&quot;MathType Legacy&quot;,&quot;version&quot;:&quot;v3.17.1&quot;}" title="B equals fraction numerator open parentheses p minus z subscript 1 close parentheses open parentheses p minus z subscript 2 close parentheses over denominator open parentheses p minus p to the power of asterisk times close parentheses p end fraction"/>
                    <pic:cNvPicPr/>
                  </pic:nvPicPr>
                  <pic:blipFill>
                    <a:blip r:embed="rId328" cstate="print">
                      <a:extLst>
                        <a:ext uri="{28A0092B-C50C-407E-A947-70E740481C1C}">
                          <a14:useLocalDpi xmlns:a14="http://schemas.microsoft.com/office/drawing/2010/main" val="0"/>
                        </a:ext>
                      </a:extLst>
                    </a:blip>
                    <a:stretch>
                      <a:fillRect/>
                    </a:stretch>
                  </pic:blipFill>
                  <pic:spPr>
                    <a:xfrm>
                      <a:off x="0" y="0"/>
                      <a:ext cx="1322832" cy="493776"/>
                    </a:xfrm>
                    <a:prstGeom prst="rect">
                      <a:avLst/>
                    </a:prstGeom>
                  </pic:spPr>
                </pic:pic>
              </a:graphicData>
            </a:graphic>
          </wp:inline>
        </w:drawing>
      </w:r>
    </w:p>
    <w:p w:rsidR="00005D2B" w:rsidRDefault="00005D2B" w:rsidP="00D217BC">
      <w:pPr>
        <w:jc w:val="center"/>
      </w:pPr>
    </w:p>
    <w:p w:rsidR="00005D2B" w:rsidRDefault="00005D2B" w:rsidP="00D217BC">
      <w:pPr>
        <w:jc w:val="center"/>
      </w:pPr>
      <w:r>
        <w:rPr>
          <w:noProof/>
          <w:position w:val="-20"/>
        </w:rPr>
        <w:drawing>
          <wp:inline distT="0" distB="0" distL="0" distR="0" wp14:anchorId="63125EAA" wp14:editId="52C68A15">
            <wp:extent cx="601472" cy="394208"/>
            <wp:effectExtent l="0" t="0" r="0" b="0"/>
            <wp:docPr id="658585034" name="Picture 658585034" descr="{&quot;mathml&quot;:&quot;&lt;math style=\&quot;font-family:Times New Roman;font-size:12px;\&quot; xmlns=\&quot;http://www.w3.org/1998/Math/MathML\&quot;&gt;&lt;mi&gt;A&lt;/mi&gt;&lt;mo&gt;=&lt;/mo&gt;&lt;mfrac&gt;&lt;mrow&gt;&lt;msub&gt;&lt;mi&gt;z&lt;/mi&gt;&lt;mn&gt;1&lt;/mn&gt;&lt;/msub&gt;&lt;msub&gt;&lt;mi&gt;z&lt;/mi&gt;&lt;mn&gt;2&lt;/mn&gt;&lt;/msub&gt;&lt;/mrow&gt;&lt;msup&gt;&lt;mi&gt;r&lt;/mi&gt;&lt;mn&gt;2&lt;/mn&gt;&lt;/msup&gt;&lt;/mfrac&gt;&lt;/math&gt;&quot;,&quot;origin&quot;:&quot;MathType Legacy&quot;,&quot;version&quot;:&quot;v3.17.1&quot;}" title="A equals fraction numerator z subscript 1 z subscript 2 over denominator r squared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A&lt;/mi&gt;&lt;mo&gt;=&lt;/mo&gt;&lt;mfrac&gt;&lt;mrow&gt;&lt;msub&gt;&lt;mi&gt;z&lt;/mi&gt;&lt;mn&gt;1&lt;/mn&gt;&lt;/msub&gt;&lt;msub&gt;&lt;mi&gt;z&lt;/mi&gt;&lt;mn&gt;2&lt;/mn&gt;&lt;/msub&gt;&lt;/mrow&gt;&lt;msup&gt;&lt;mi&gt;r&lt;/mi&gt;&lt;mn&gt;2&lt;/mn&gt;&lt;/msup&gt;&lt;/mfrac&gt;&lt;/math&gt;&quot;,&quot;origin&quot;:&quot;MathType Legacy&quot;,&quot;version&quot;:&quot;v3.17.1&quot;}" title="A equals fraction numerator z subscript 1 z subscript 2 over denominator r squared end fraction"/>
                    <pic:cNvPicPr/>
                  </pic:nvPicPr>
                  <pic:blipFill>
                    <a:blip r:embed="rId329" cstate="print">
                      <a:extLst>
                        <a:ext uri="{28A0092B-C50C-407E-A947-70E740481C1C}">
                          <a14:useLocalDpi xmlns:a14="http://schemas.microsoft.com/office/drawing/2010/main" val="0"/>
                        </a:ext>
                      </a:extLst>
                    </a:blip>
                    <a:stretch>
                      <a:fillRect/>
                    </a:stretch>
                  </pic:blipFill>
                  <pic:spPr>
                    <a:xfrm>
                      <a:off x="0" y="0"/>
                      <a:ext cx="601472" cy="394208"/>
                    </a:xfrm>
                    <a:prstGeom prst="rect">
                      <a:avLst/>
                    </a:prstGeom>
                  </pic:spPr>
                </pic:pic>
              </a:graphicData>
            </a:graphic>
          </wp:inline>
        </w:drawing>
      </w:r>
    </w:p>
    <w:p w:rsidR="00005D2B" w:rsidRDefault="00005D2B" w:rsidP="00D217BC">
      <w:pPr>
        <w:jc w:val="center"/>
      </w:pPr>
    </w:p>
    <w:p w:rsidR="00005D2B" w:rsidRDefault="00005D2B" w:rsidP="00D217BC">
      <w:pPr>
        <w:jc w:val="center"/>
      </w:pPr>
    </w:p>
    <w:p w:rsidR="00005D2B" w:rsidRDefault="00005D2B" w:rsidP="00D217BC">
      <w:r>
        <w:t>The inverse transform is accomplished by collecting terms of the form D+D and then using trigonmetric sum to product formula to arrive at</w:t>
      </w:r>
    </w:p>
    <w:p w:rsidR="00005D2B" w:rsidRDefault="00005D2B" w:rsidP="00D217BC"/>
    <w:p w:rsidR="00005D2B" w:rsidRDefault="00005D2B" w:rsidP="00D217BC">
      <w:pPr>
        <w:jc w:val="center"/>
      </w:pPr>
    </w:p>
    <w:p w:rsidR="00005D2B" w:rsidRDefault="00005D2B" w:rsidP="00D217BC">
      <w:pPr>
        <w:jc w:val="center"/>
      </w:pPr>
      <w:r>
        <w:rPr>
          <w:noProof/>
          <w:position w:val="-31"/>
        </w:rPr>
        <w:drawing>
          <wp:inline distT="0" distB="0" distL="0" distR="0" wp14:anchorId="25AC17CE" wp14:editId="5619FAF3">
            <wp:extent cx="5015264" cy="498433"/>
            <wp:effectExtent l="0" t="0" r="0" b="0"/>
            <wp:docPr id="1654878793" name="Picture 1654878793" descr="{&quot;mathml&quot;:&quot;&lt;math style=\&quot;font-family:Times New Roman;font-size:12px;\&quot; xmlns=\&quot;http://www.w3.org/1998/Math/MathML\&quot;&gt;&lt;mi&gt;h&lt;/mi&gt;&lt;mfenced&gt;&lt;mi&gt;n&lt;/mi&gt;&lt;/mfenced&gt;&lt;mo&gt;=&lt;/mo&gt;&lt;mfrac&gt;&lt;mrow&gt;&lt;msub&gt;&lt;mi&gt;z&lt;/mi&gt;&lt;mn&gt;1&lt;/mn&gt;&lt;/msub&gt;&lt;msub&gt;&lt;mi&gt;z&lt;/mi&gt;&lt;mn&gt;2&lt;/mn&gt;&lt;/msub&gt;&lt;/mrow&gt;&lt;msup&gt;&lt;mi&gt;r&lt;/mi&gt;&lt;mn&gt;2&lt;/mn&gt;&lt;/msup&gt;&lt;/mfrac&gt;&lt;mi&gt;&amp;#x3B4;&lt;/mi&gt;&lt;mfenced&gt;&lt;mi&gt;n&lt;/mi&gt;&lt;/mfenced&gt;&lt;mo&gt;+&lt;/mo&gt;&lt;mfrac&gt;&lt;msup&gt;&lt;mi&gt;r&lt;/mi&gt;&lt;mi&gt;n&lt;/mi&gt;&lt;/msup&gt;&lt;mrow&gt;&lt;mi&gt;sin&lt;/mi&gt;&lt;mo&gt;&amp;#xA0;&lt;/mo&gt;&lt;msub&gt;&lt;mi&gt;&amp;#x3C9;&lt;/mi&gt;&lt;mn&gt;0&lt;/mn&gt;&lt;/msub&gt;&lt;/mrow&gt;&lt;/mfrac&gt;&lt;mfenced open=\&quot;[\&quot; close=\&quot;]\&quot;&gt;&lt;mrow&gt;&lt;mi&gt;sin&lt;/mi&gt;&lt;msub&gt;&lt;mi&gt;&amp;#x3C9;&lt;/mi&gt;&lt;mn&gt;0&lt;/mn&gt;&lt;/msub&gt;&lt;mfenced&gt;&lt;mrow&gt;&lt;mi&gt;n&lt;/mi&gt;&lt;mo&gt;+&lt;/mo&gt;&lt;mn&gt;1&lt;/mn&gt;&lt;/mrow&gt;&lt;/mfenced&gt;&lt;mo&gt;&amp;#xA0;&lt;/mo&gt;&lt;mo&gt;-&lt;/mo&gt;&lt;mfrac&gt;&lt;mrow&gt;&lt;msub&gt;&lt;mi&gt;z&lt;/mi&gt;&lt;mn&gt;1&lt;/mn&gt;&lt;/msub&gt;&lt;mo&gt;+&lt;/mo&gt;&lt;msub&gt;&lt;mi&gt;z&lt;/mi&gt;&lt;mn&gt;2&lt;/mn&gt;&lt;/msub&gt;&lt;/mrow&gt;&lt;mi&gt;r&lt;/mi&gt;&lt;/mfrac&gt;&lt;mi&gt;sin&lt;/mi&gt;&lt;msub&gt;&lt;mi&gt;&amp;#x3C9;&lt;/mi&gt;&lt;mn&gt;0&lt;/mn&gt;&lt;/msub&gt;&lt;mi&gt;n&lt;/mi&gt;&lt;mo&gt;+&lt;/mo&gt;&lt;mfrac&gt;&lt;mrow&gt;&lt;msub&gt;&lt;mi&gt;z&lt;/mi&gt;&lt;mn&gt;1&lt;/mn&gt;&lt;/msub&gt;&lt;msub&gt;&lt;mi&gt;z&lt;/mi&gt;&lt;mn&gt;2&lt;/mn&gt;&lt;/msub&gt;&lt;/mrow&gt;&lt;msup&gt;&lt;mi&gt;r&lt;/mi&gt;&lt;mn&gt;2&lt;/mn&gt;&lt;/msup&gt;&lt;/mfrac&gt;&lt;mi&gt;sin&lt;/mi&gt;&lt;msub&gt;&lt;mi&gt;&amp;#x3C9;&lt;/mi&gt;&lt;mn&gt;0&lt;/mn&gt;&lt;/msub&gt;&lt;mfenced&gt;&lt;mrow&gt;&lt;mi&gt;n&lt;/mi&gt;&lt;mo&gt;-&lt;/mo&gt;&lt;mn&gt;1&lt;/mn&gt;&lt;/mrow&gt;&lt;/mfenced&gt;&lt;mo&gt;&amp;#xA0;&lt;/mo&gt;&lt;/mrow&gt;&lt;/mfenced&gt;&lt;/math&gt;&quot;,&quot;origin&quot;:&quot;MathType Legacy&quot;,&quot;version&quot;:&quot;v3.17.1&quot;}" title="h open parentheses n close parentheses equals fraction numerator z subscript 1 z subscript 2 over denominator r squared end fraction delta open parentheses n close parentheses plus fraction numerator r to the power of n over denominator sin space omega subscript 0 end fraction open square brackets sin omega subscript 0 open parentheses n plus 1 close parentheses space minus fraction numerator z subscript 1 plus z subscript 2 over denominator r end fraction sin omega subscript 0 n plus fraction numerator z subscript 1 z subscript 2 over denominator r squared end fraction sin omega subscript 0 open parentheses n minus 1 close parentheses space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h&lt;/mi&gt;&lt;mfenced&gt;&lt;mi&gt;n&lt;/mi&gt;&lt;/mfenced&gt;&lt;mo&gt;=&lt;/mo&gt;&lt;mfrac&gt;&lt;mrow&gt;&lt;msub&gt;&lt;mi&gt;z&lt;/mi&gt;&lt;mn&gt;1&lt;/mn&gt;&lt;/msub&gt;&lt;msub&gt;&lt;mi&gt;z&lt;/mi&gt;&lt;mn&gt;2&lt;/mn&gt;&lt;/msub&gt;&lt;/mrow&gt;&lt;msup&gt;&lt;mi&gt;r&lt;/mi&gt;&lt;mn&gt;2&lt;/mn&gt;&lt;/msup&gt;&lt;/mfrac&gt;&lt;mi&gt;&amp;#x3B4;&lt;/mi&gt;&lt;mfenced&gt;&lt;mi&gt;n&lt;/mi&gt;&lt;/mfenced&gt;&lt;mo&gt;+&lt;/mo&gt;&lt;mfrac&gt;&lt;msup&gt;&lt;mi&gt;r&lt;/mi&gt;&lt;mi&gt;n&lt;/mi&gt;&lt;/msup&gt;&lt;mrow&gt;&lt;mi&gt;sin&lt;/mi&gt;&lt;mo&gt;&amp;#xA0;&lt;/mo&gt;&lt;msub&gt;&lt;mi&gt;&amp;#x3C9;&lt;/mi&gt;&lt;mn&gt;0&lt;/mn&gt;&lt;/msub&gt;&lt;/mrow&gt;&lt;/mfrac&gt;&lt;mfenced open=\&quot;[\&quot; close=\&quot;]\&quot;&gt;&lt;mrow&gt;&lt;mi&gt;sin&lt;/mi&gt;&lt;msub&gt;&lt;mi&gt;&amp;#x3C9;&lt;/mi&gt;&lt;mn&gt;0&lt;/mn&gt;&lt;/msub&gt;&lt;mfenced&gt;&lt;mrow&gt;&lt;mi&gt;n&lt;/mi&gt;&lt;mo&gt;+&lt;/mo&gt;&lt;mn&gt;1&lt;/mn&gt;&lt;/mrow&gt;&lt;/mfenced&gt;&lt;mo&gt;&amp;#xA0;&lt;/mo&gt;&lt;mo&gt;-&lt;/mo&gt;&lt;mfrac&gt;&lt;mrow&gt;&lt;msub&gt;&lt;mi&gt;z&lt;/mi&gt;&lt;mn&gt;1&lt;/mn&gt;&lt;/msub&gt;&lt;mo&gt;+&lt;/mo&gt;&lt;msub&gt;&lt;mi&gt;z&lt;/mi&gt;&lt;mn&gt;2&lt;/mn&gt;&lt;/msub&gt;&lt;/mrow&gt;&lt;mi&gt;r&lt;/mi&gt;&lt;/mfrac&gt;&lt;mi&gt;sin&lt;/mi&gt;&lt;msub&gt;&lt;mi&gt;&amp;#x3C9;&lt;/mi&gt;&lt;mn&gt;0&lt;/mn&gt;&lt;/msub&gt;&lt;mi&gt;n&lt;/mi&gt;&lt;mo&gt;+&lt;/mo&gt;&lt;mfrac&gt;&lt;mrow&gt;&lt;msub&gt;&lt;mi&gt;z&lt;/mi&gt;&lt;mn&gt;1&lt;/mn&gt;&lt;/msub&gt;&lt;msub&gt;&lt;mi&gt;z&lt;/mi&gt;&lt;mn&gt;2&lt;/mn&gt;&lt;/msub&gt;&lt;/mrow&gt;&lt;msup&gt;&lt;mi&gt;r&lt;/mi&gt;&lt;mn&gt;2&lt;/mn&gt;&lt;/msup&gt;&lt;/mfrac&gt;&lt;mi&gt;sin&lt;/mi&gt;&lt;msub&gt;&lt;mi&gt;&amp;#x3C9;&lt;/mi&gt;&lt;mn&gt;0&lt;/mn&gt;&lt;/msub&gt;&lt;mfenced&gt;&lt;mrow&gt;&lt;mi&gt;n&lt;/mi&gt;&lt;mo&gt;-&lt;/mo&gt;&lt;mn&gt;1&lt;/mn&gt;&lt;/mrow&gt;&lt;/mfenced&gt;&lt;mo&gt;&amp;#xA0;&lt;/mo&gt;&lt;/mrow&gt;&lt;/mfenced&gt;&lt;/math&gt;&quot;,&quot;origin&quot;:&quot;MathType Legacy&quot;,&quot;version&quot;:&quot;v3.17.1&quot;}" title="h open parentheses n close parentheses equals fraction numerator z subscript 1 z subscript 2 over denominator r squared end fraction delta open parentheses n close parentheses plus fraction numerator r to the power of n over denominator sin space omega subscript 0 end fraction open square brackets sin omega subscript 0 open parentheses n plus 1 close parentheses space minus fraction numerator z subscript 1 plus z subscript 2 over denominator r end fraction sin omega subscript 0 n plus fraction numerator z subscript 1 z subscript 2 over denominator r squared end fraction sin omega subscript 0 open parentheses n minus 1 close parentheses space close square brackets"/>
                    <pic:cNvPicPr/>
                  </pic:nvPicPr>
                  <pic:blipFill>
                    <a:blip r:embed="rId330" cstate="print">
                      <a:extLst>
                        <a:ext uri="{28A0092B-C50C-407E-A947-70E740481C1C}">
                          <a14:useLocalDpi xmlns:a14="http://schemas.microsoft.com/office/drawing/2010/main" val="0"/>
                        </a:ext>
                      </a:extLst>
                    </a:blip>
                    <a:stretch>
                      <a:fillRect/>
                    </a:stretch>
                  </pic:blipFill>
                  <pic:spPr>
                    <a:xfrm>
                      <a:off x="0" y="0"/>
                      <a:ext cx="5015264" cy="498433"/>
                    </a:xfrm>
                    <a:prstGeom prst="rect">
                      <a:avLst/>
                    </a:prstGeom>
                  </pic:spPr>
                </pic:pic>
              </a:graphicData>
            </a:graphic>
          </wp:inline>
        </w:drawing>
      </w:r>
    </w:p>
    <w:p w:rsidR="00005D2B" w:rsidRDefault="00005D2B" w:rsidP="00D217BC">
      <w:pPr>
        <w:jc w:val="center"/>
      </w:pPr>
    </w:p>
    <w:p w:rsidR="00005D2B" w:rsidRDefault="00005D2B" w:rsidP="00D217BC">
      <w:r w:rsidRPr="00587C54">
        <w:rPr>
          <w:noProof/>
        </w:rPr>
        <w:drawing>
          <wp:inline distT="0" distB="0" distL="0" distR="0" wp14:anchorId="3DBD1033" wp14:editId="192338CA">
            <wp:extent cx="5943600" cy="4457700"/>
            <wp:effectExtent l="0" t="0" r="0" b="0"/>
            <wp:docPr id="103307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79695" name=""/>
                    <pic:cNvPicPr/>
                  </pic:nvPicPr>
                  <pic:blipFill>
                    <a:blip r:embed="rId331"/>
                    <a:stretch>
                      <a:fillRect/>
                    </a:stretch>
                  </pic:blipFill>
                  <pic:spPr>
                    <a:xfrm>
                      <a:off x="0" y="0"/>
                      <a:ext cx="5943600" cy="4457700"/>
                    </a:xfrm>
                    <a:prstGeom prst="rect">
                      <a:avLst/>
                    </a:prstGeom>
                  </pic:spPr>
                </pic:pic>
              </a:graphicData>
            </a:graphic>
          </wp:inline>
        </w:drawing>
      </w:r>
    </w:p>
    <w:p w:rsidR="00005D2B" w:rsidRPr="00FF350B" w:rsidRDefault="00005D2B" w:rsidP="00D217BC">
      <w:r>
        <w:t>b0=1, w0=pi/4, r=0.9.</w:t>
      </w:r>
    </w:p>
    <w:p w:rsidR="00005D2B" w:rsidRDefault="00005D2B" w:rsidP="00D217BC"/>
    <w:p w:rsidR="00005D2B" w:rsidRDefault="00005D2B" w:rsidP="00D217BC"/>
    <w:p w:rsidR="00005D2B" w:rsidRDefault="00005D2B" w:rsidP="00D217BC">
      <w:r>
        <w:t>Note z1=z2=0, () reduces to a second order complex conjugate IIR system and for z1=0 and z2=rcosw0, reduces to an enveloped cosine function.</w:t>
      </w:r>
    </w:p>
    <w:p w:rsidR="00005D2B" w:rsidRDefault="00005D2B" w:rsidP="00D217BC"/>
    <w:p w:rsidR="00005D2B" w:rsidRDefault="00005D2B" w:rsidP="00D217BC"/>
    <w:p w:rsidR="00005D2B" w:rsidRDefault="00005D2B" w:rsidP="00D217BC">
      <w:r>
        <w:t>The frequency and phase responses are obtained from () by evaluating the magnitude (via law of cosines) and phase of the vectors</w:t>
      </w:r>
    </w:p>
    <w:p w:rsidR="00005D2B" w:rsidRDefault="00005D2B" w:rsidP="00D217BC"/>
    <w:p w:rsidR="00005D2B" w:rsidRDefault="00005D2B" w:rsidP="00D217BC">
      <w:r>
        <w:rPr>
          <w:noProof/>
          <w:position w:val="-12"/>
        </w:rPr>
        <w:drawing>
          <wp:inline distT="0" distB="0" distL="0" distR="0" wp14:anchorId="77466310" wp14:editId="62535A2A">
            <wp:extent cx="2509520" cy="619760"/>
            <wp:effectExtent l="0" t="0" r="0" b="0"/>
            <wp:docPr id="825205934" name="Picture 825205934" descr="{&quot;mathml&quot;:&quot;&lt;math style=\&quot;font-family:Times New Roman;font-size:12px;\&quot; xmlns=\&quot;http://www.w3.org/1998/Math/MathML\&quot;&gt;&lt;msub&gt;&lt;mi&gt;d&lt;/mi&gt;&lt;mo&gt;+&lt;/mo&gt;&lt;/msub&gt;&lt;mo&gt;=&lt;/mo&gt;&lt;msup&gt;&lt;mi&gt;e&lt;/mi&gt;&lt;mrow&gt;&lt;mi&gt;j&lt;/mi&gt;&lt;mi&gt;&amp;#x3C9;&lt;/mi&gt;&lt;/mrow&gt;&lt;/msup&gt;&lt;mo&gt;-&lt;/mo&gt;&lt;mi&gt;r&lt;/mi&gt;&lt;msup&gt;&lt;mi&gt;e&lt;/mi&gt;&lt;mrow&gt;&lt;mi&gt;j&lt;/mi&gt;&lt;msub&gt;&lt;mi&gt;&amp;#x3C9;&lt;/mi&gt;&lt;mn&gt;0&lt;/mn&gt;&lt;/msub&gt;&lt;/mrow&gt;&lt;/msup&gt;&lt;mo&gt;=&lt;/mo&gt;&lt;msup&gt;&lt;mi&gt;e&lt;/mi&gt;&lt;mrow&gt;&lt;mi&gt;j&lt;/mi&gt;&lt;mi&gt;&amp;#x3C9;&lt;/mi&gt;&lt;/mrow&gt;&lt;/msup&gt;&lt;mfenced&gt;&lt;mrow&gt;&lt;mn&gt;1&lt;/mn&gt;&lt;mo&gt;-&lt;/mo&gt;&lt;mi&gt;r&lt;/mi&gt;&lt;msup&gt;&lt;mi&gt;e&lt;/mi&gt;&lt;mrow&gt;&lt;mo&gt;-&lt;/mo&gt;&lt;mi&gt;j&lt;/mi&gt;&lt;mfenced&gt;&lt;mrow&gt;&lt;mi&gt;&amp;#x3C9;&lt;/mi&gt;&lt;mo&gt;-&lt;/mo&gt;&lt;msub&gt;&lt;mi&gt;&amp;#x3C9;&lt;/mi&gt;&lt;mn&gt;0&lt;/mn&gt;&lt;/msub&gt;&lt;/mrow&gt;&lt;/mfenced&gt;&lt;/mrow&gt;&lt;/msup&gt;&lt;/mrow&gt;&lt;/mfenced&gt;&lt;mspace linebreak=\&quot;newline\&quot;/&gt;&lt;msub&gt;&lt;mi&gt;d&lt;/mi&gt;&lt;mo&gt;-&lt;/mo&gt;&lt;/msub&gt;&lt;mo&gt;=&lt;/mo&gt;&lt;msup&gt;&lt;mi&gt;e&lt;/mi&gt;&lt;mrow&gt;&lt;mi&gt;j&lt;/mi&gt;&lt;mi&gt;&amp;#x3C9;&lt;/mi&gt;&lt;/mrow&gt;&lt;/msup&gt;&lt;mo&gt;-&lt;/mo&gt;&lt;mi&gt;r&lt;/mi&gt;&lt;msup&gt;&lt;mi&gt;e&lt;/mi&gt;&lt;mrow&gt;&lt;mo&gt;-&lt;/mo&gt;&lt;mi&gt;j&lt;/mi&gt;&lt;msub&gt;&lt;mi&gt;&amp;#x3C9;&lt;/mi&gt;&lt;mn&gt;0&lt;/mn&gt;&lt;/msub&gt;&lt;/mrow&gt;&lt;/msup&gt;&lt;mo&gt;=&lt;/mo&gt;&lt;msup&gt;&lt;mi&gt;e&lt;/mi&gt;&lt;mrow&gt;&lt;mi&gt;j&lt;/mi&gt;&lt;mi&gt;&amp;#x3C9;&lt;/mi&gt;&lt;/mrow&gt;&lt;/msup&gt;&lt;mfenced&gt;&lt;mrow&gt;&lt;mn&gt;1&lt;/mn&gt;&lt;mo&gt;-&lt;/mo&gt;&lt;mi&gt;r&lt;/mi&gt;&lt;msup&gt;&lt;mi&gt;e&lt;/mi&gt;&lt;mrow&gt;&lt;mo&gt;-&lt;/mo&gt;&lt;mi&gt;j&lt;/mi&gt;&lt;mfenced&gt;&lt;mrow&gt;&lt;mi&gt;&amp;#x3C9;&lt;/mi&gt;&lt;mo&gt;+&lt;/mo&gt;&lt;msub&gt;&lt;mi&gt;&amp;#x3C9;&lt;/mi&gt;&lt;mn&gt;0&lt;/mn&gt;&lt;/msub&gt;&lt;/mrow&gt;&lt;/mfenced&gt;&lt;/mrow&gt;&lt;/msup&gt;&lt;/mrow&gt;&lt;/mfenced&gt;&lt;mspace linebreak=\&quot;newline\&quot;/&gt;&lt;/math&gt;&quot;,&quot;origin&quot;:&quot;MathType Legacy&quot;,&quot;version&quot;:&quot;v3.17.1&quot;}" title="d subscript plus equals e to the power of j omega end exponent minus r e to the power of j omega subscript 0 end exponent equals e to the power of j omega end exponent open parentheses 1 minus r e to the power of negative j open parentheses omega minus omega subscript 0 close parentheses end exponent close parentheses&#10;d subscript minus equals e to the power of j omega end exponent minus r e to the power of negative j omega subscript 0 end exponent equals e to the power of j omega end exponent open parentheses 1 minus r e to the power of negative j open parentheses omega plus omega subscript 0 close parentheses end exponent close parenthese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gt;&lt;mi&gt;d&lt;/mi&gt;&lt;mo&gt;+&lt;/mo&gt;&lt;/msub&gt;&lt;mo&gt;=&lt;/mo&gt;&lt;msup&gt;&lt;mi&gt;e&lt;/mi&gt;&lt;mrow&gt;&lt;mi&gt;j&lt;/mi&gt;&lt;mi&gt;&amp;#x3C9;&lt;/mi&gt;&lt;/mrow&gt;&lt;/msup&gt;&lt;mo&gt;-&lt;/mo&gt;&lt;mi&gt;r&lt;/mi&gt;&lt;msup&gt;&lt;mi&gt;e&lt;/mi&gt;&lt;mrow&gt;&lt;mi&gt;j&lt;/mi&gt;&lt;msub&gt;&lt;mi&gt;&amp;#x3C9;&lt;/mi&gt;&lt;mn&gt;0&lt;/mn&gt;&lt;/msub&gt;&lt;/mrow&gt;&lt;/msup&gt;&lt;mo&gt;=&lt;/mo&gt;&lt;msup&gt;&lt;mi&gt;e&lt;/mi&gt;&lt;mrow&gt;&lt;mi&gt;j&lt;/mi&gt;&lt;mi&gt;&amp;#x3C9;&lt;/mi&gt;&lt;/mrow&gt;&lt;/msup&gt;&lt;mfenced&gt;&lt;mrow&gt;&lt;mn&gt;1&lt;/mn&gt;&lt;mo&gt;-&lt;/mo&gt;&lt;mi&gt;r&lt;/mi&gt;&lt;msup&gt;&lt;mi&gt;e&lt;/mi&gt;&lt;mrow&gt;&lt;mo&gt;-&lt;/mo&gt;&lt;mi&gt;j&lt;/mi&gt;&lt;mfenced&gt;&lt;mrow&gt;&lt;mi&gt;&amp;#x3C9;&lt;/mi&gt;&lt;mo&gt;-&lt;/mo&gt;&lt;msub&gt;&lt;mi&gt;&amp;#x3C9;&lt;/mi&gt;&lt;mn&gt;0&lt;/mn&gt;&lt;/msub&gt;&lt;/mrow&gt;&lt;/mfenced&gt;&lt;/mrow&gt;&lt;/msup&gt;&lt;/mrow&gt;&lt;/mfenced&gt;&lt;mspace linebreak=\&quot;newline\&quot;/&gt;&lt;msub&gt;&lt;mi&gt;d&lt;/mi&gt;&lt;mo&gt;-&lt;/mo&gt;&lt;/msub&gt;&lt;mo&gt;=&lt;/mo&gt;&lt;msup&gt;&lt;mi&gt;e&lt;/mi&gt;&lt;mrow&gt;&lt;mi&gt;j&lt;/mi&gt;&lt;mi&gt;&amp;#x3C9;&lt;/mi&gt;&lt;/mrow&gt;&lt;/msup&gt;&lt;mo&gt;-&lt;/mo&gt;&lt;mi&gt;r&lt;/mi&gt;&lt;msup&gt;&lt;mi&gt;e&lt;/mi&gt;&lt;mrow&gt;&lt;mo&gt;-&lt;/mo&gt;&lt;mi&gt;j&lt;/mi&gt;&lt;msub&gt;&lt;mi&gt;&amp;#x3C9;&lt;/mi&gt;&lt;mn&gt;0&lt;/mn&gt;&lt;/msub&gt;&lt;/mrow&gt;&lt;/msup&gt;&lt;mo&gt;=&lt;/mo&gt;&lt;msup&gt;&lt;mi&gt;e&lt;/mi&gt;&lt;mrow&gt;&lt;mi&gt;j&lt;/mi&gt;&lt;mi&gt;&amp;#x3C9;&lt;/mi&gt;&lt;/mrow&gt;&lt;/msup&gt;&lt;mfenced&gt;&lt;mrow&gt;&lt;mn&gt;1&lt;/mn&gt;&lt;mo&gt;-&lt;/mo&gt;&lt;mi&gt;r&lt;/mi&gt;&lt;msup&gt;&lt;mi&gt;e&lt;/mi&gt;&lt;mrow&gt;&lt;mo&gt;-&lt;/mo&gt;&lt;mi&gt;j&lt;/mi&gt;&lt;mfenced&gt;&lt;mrow&gt;&lt;mi&gt;&amp;#x3C9;&lt;/mi&gt;&lt;mo&gt;+&lt;/mo&gt;&lt;msub&gt;&lt;mi&gt;&amp;#x3C9;&lt;/mi&gt;&lt;mn&gt;0&lt;/mn&gt;&lt;/msub&gt;&lt;/mrow&gt;&lt;/mfenced&gt;&lt;/mrow&gt;&lt;/msup&gt;&lt;/mrow&gt;&lt;/mfenced&gt;&lt;mspace linebreak=\&quot;newline\&quot;/&gt;&lt;/math&gt;&quot;,&quot;origin&quot;:&quot;MathType Legacy&quot;,&quot;version&quot;:&quot;v3.17.1&quot;}" title="d subscript plus equals e to the power of j omega end exponent minus r e to the power of j omega subscript 0 end exponent equals e to the power of j omega end exponent open parentheses 1 minus r e to the power of negative j open parentheses omega minus omega subscript 0 close parentheses end exponent close parentheses&#10;d subscript minus equals e to the power of j omega end exponent minus r e to the power of negative j omega subscript 0 end exponent equals e to the power of j omega end exponent open parentheses 1 minus r e to the power of negative j open parentheses omega plus omega subscript 0 close parentheses end exponent close parentheses&#10;"/>
                    <pic:cNvPicPr/>
                  </pic:nvPicPr>
                  <pic:blipFill>
                    <a:blip r:embed="rId332" cstate="print">
                      <a:extLst>
                        <a:ext uri="{28A0092B-C50C-407E-A947-70E740481C1C}">
                          <a14:useLocalDpi xmlns:a14="http://schemas.microsoft.com/office/drawing/2010/main" val="0"/>
                        </a:ext>
                      </a:extLst>
                    </a:blip>
                    <a:stretch>
                      <a:fillRect/>
                    </a:stretch>
                  </pic:blipFill>
                  <pic:spPr>
                    <a:xfrm>
                      <a:off x="0" y="0"/>
                      <a:ext cx="2509520" cy="619760"/>
                    </a:xfrm>
                    <a:prstGeom prst="rect">
                      <a:avLst/>
                    </a:prstGeom>
                  </pic:spPr>
                </pic:pic>
              </a:graphicData>
            </a:graphic>
          </wp:inline>
        </w:drawing>
      </w:r>
    </w:p>
    <w:p w:rsidR="00005D2B" w:rsidRDefault="00005D2B" w:rsidP="00D217BC"/>
    <w:p w:rsidR="00005D2B" w:rsidRDefault="00005D2B" w:rsidP="00D217BC">
      <w:r>
        <w:t xml:space="preserve">and using </w:t>
      </w:r>
      <w:r>
        <w:rPr>
          <w:noProof/>
          <w:position w:val="-11"/>
        </w:rPr>
        <w:drawing>
          <wp:inline distT="0" distB="0" distL="0" distR="0" wp14:anchorId="32B6F91E" wp14:editId="307FB10B">
            <wp:extent cx="1556512" cy="243840"/>
            <wp:effectExtent l="0" t="0" r="0" b="0"/>
            <wp:docPr id="128061" name="Picture 128061" descr="{&quot;mathml&quot;:&quot;&lt;math style=\&quot;font-family:Times New Roman;font-size:12px;\&quot; xmlns=\&quot;http://www.w3.org/1998/Math/MathML\&quot;&gt;&lt;mfenced open=\&quot;|\&quot; close=\&quot;|\&quot;&gt;&lt;mrow&gt;&lt;mi&gt;H&lt;/mi&gt;&lt;mfenced&gt;&lt;mi&gt;&amp;#x3C9;&lt;/mi&gt;&lt;/mfenced&gt;&lt;/mrow&gt;&lt;/mfenced&gt;&lt;mo&gt;=&lt;/mo&gt;&lt;msqrt&gt;&lt;mi&gt;H&lt;/mi&gt;&lt;mfenced&gt;&lt;mi&gt;&amp;#x3C9;&lt;/mi&gt;&lt;/mfenced&gt;&lt;msup&gt;&lt;mi&gt;H&lt;/mi&gt;&lt;mo&gt;*&lt;/mo&gt;&lt;/msup&gt;&lt;mfenced&gt;&lt;mi&gt;&amp;#x3C9;&lt;/mi&gt;&lt;/mfenced&gt;&lt;/msqrt&gt;&lt;/math&gt;&quot;,&quot;origin&quot;:&quot;MathType Legacy&quot;,&quot;version&quot;:&quot;v3.17.1&quot;}" title="open vertical bar H open parentheses omega close parentheses close vertical bar equals square root of H open parentheses omega close parentheses H to the power of asterisk times open parentheses omega close parentheses end r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fenced open=\&quot;|\&quot; close=\&quot;|\&quot;&gt;&lt;mrow&gt;&lt;mi&gt;H&lt;/mi&gt;&lt;mfenced&gt;&lt;mi&gt;&amp;#x3C9;&lt;/mi&gt;&lt;/mfenced&gt;&lt;/mrow&gt;&lt;/mfenced&gt;&lt;mo&gt;=&lt;/mo&gt;&lt;msqrt&gt;&lt;mi&gt;H&lt;/mi&gt;&lt;mfenced&gt;&lt;mi&gt;&amp;#x3C9;&lt;/mi&gt;&lt;/mfenced&gt;&lt;msup&gt;&lt;mi&gt;H&lt;/mi&gt;&lt;mo&gt;*&lt;/mo&gt;&lt;/msup&gt;&lt;mfenced&gt;&lt;mi&gt;&amp;#x3C9;&lt;/mi&gt;&lt;/mfenced&gt;&lt;/msqrt&gt;&lt;/math&gt;&quot;,&quot;origin&quot;:&quot;MathType Legacy&quot;,&quot;version&quot;:&quot;v3.17.1&quot;}" title="open vertical bar H open parentheses omega close parentheses close vertical bar equals square root of H open parentheses omega close parentheses H to the power of asterisk times open parentheses omega close parentheses end root"/>
                    <pic:cNvPicPr/>
                  </pic:nvPicPr>
                  <pic:blipFill>
                    <a:blip r:embed="rId333" cstate="print">
                      <a:extLst>
                        <a:ext uri="{28A0092B-C50C-407E-A947-70E740481C1C}">
                          <a14:useLocalDpi xmlns:a14="http://schemas.microsoft.com/office/drawing/2010/main" val="0"/>
                        </a:ext>
                      </a:extLst>
                    </a:blip>
                    <a:stretch>
                      <a:fillRect/>
                    </a:stretch>
                  </pic:blipFill>
                  <pic:spPr>
                    <a:xfrm>
                      <a:off x="0" y="0"/>
                      <a:ext cx="1556512" cy="243840"/>
                    </a:xfrm>
                    <a:prstGeom prst="rect">
                      <a:avLst/>
                    </a:prstGeom>
                  </pic:spPr>
                </pic:pic>
              </a:graphicData>
            </a:graphic>
          </wp:inline>
        </w:drawing>
      </w:r>
    </w:p>
    <w:p w:rsidR="00005D2B" w:rsidRDefault="00005D2B" w:rsidP="00D217BC"/>
    <w:p w:rsidR="00005D2B" w:rsidRDefault="00005D2B" w:rsidP="00D217BC"/>
    <w:p w:rsidR="00005D2B" w:rsidRDefault="00005D2B" w:rsidP="00D217BC">
      <w:r>
        <w:t>The magnitude response has the form of a digital reasonator, or equivalently a bandpass filter.</w:t>
      </w:r>
    </w:p>
    <w:p w:rsidR="00005D2B" w:rsidRDefault="00005D2B" w:rsidP="00D217BC"/>
    <w:p w:rsidR="00005D2B" w:rsidRDefault="00005D2B" w:rsidP="00D217BC">
      <w:pPr>
        <w:jc w:val="center"/>
      </w:pPr>
    </w:p>
    <w:p w:rsidR="00005D2B" w:rsidRDefault="00005D2B" w:rsidP="00D217BC">
      <w:pPr>
        <w:jc w:val="center"/>
      </w:pPr>
      <w:r>
        <w:rPr>
          <w:noProof/>
          <w:position w:val="-34"/>
        </w:rPr>
        <w:drawing>
          <wp:inline distT="0" distB="0" distL="0" distR="0" wp14:anchorId="2DB7AEDE" wp14:editId="7ABC3324">
            <wp:extent cx="4094404" cy="672592"/>
            <wp:effectExtent l="0" t="0" r="0" b="0"/>
            <wp:docPr id="553142850" name="Picture 553142850" descr="{&quot;mathml&quot;:&quot;&lt;math style=\&quot;font-family:Times New Roman;font-size:12px;\&quot; xmlns=\&quot;http://www.w3.org/1998/Math/MathML\&quot;&gt;&lt;mfenced open=\&quot;|\&quot; close=\&quot;|\&quot;&gt;&lt;mrow&gt;&lt;mi&gt;H&lt;/mi&gt;&lt;mfenced&gt;&lt;mi&gt;&amp;#x3C9;&lt;/mi&gt;&lt;/mfenced&gt;&lt;/mrow&gt;&lt;/mfenced&gt;&lt;mo&gt;=&lt;/mo&gt;&lt;msub&gt;&lt;mi&gt;b&lt;/mi&gt;&lt;mn&gt;0&lt;/mn&gt;&lt;/msub&gt;&lt;msqrt&gt;&lt;mfrac&gt;&lt;mrow&gt;&lt;mrow&gt;&lt;mo&gt;(&lt;/mo&gt;&lt;msubsup&gt;&lt;mi&gt;z&lt;/mi&gt;&lt;mn&gt;1&lt;/mn&gt;&lt;mn&gt;2&lt;/mn&gt;&lt;/msubsup&gt;&lt;mo&gt;-&lt;/mo&gt;&lt;mn&gt;2&lt;/mn&gt;&lt;msub&gt;&lt;mi&gt;z&lt;/mi&gt;&lt;mn&gt;1&lt;/mn&gt;&lt;/msub&gt;&lt;mi&gt;cos&lt;/mi&gt;&lt;mi&gt;&amp;#x3C9;&lt;/mi&gt;&lt;mo&gt;+&lt;/mo&gt;&lt;mn&gt;1&lt;/mn&gt;&lt;mo&gt;)&lt;/mo&gt;&lt;/mrow&gt;&lt;mo&gt;(&lt;/mo&gt;&lt;msubsup&gt;&lt;mi&gt;z&lt;/mi&gt;&lt;mn&gt;2&lt;/mn&gt;&lt;mn&gt;2&lt;/mn&gt;&lt;/msubsup&gt;&lt;mo&gt;-&lt;/mo&gt;&lt;mn&gt;2&lt;/mn&gt;&lt;msub&gt;&lt;mi&gt;z&lt;/mi&gt;&lt;mn&gt;2&lt;/mn&gt;&lt;/msub&gt;&lt;mi&gt;cos&lt;/mi&gt;&lt;mi&gt;&amp;#x3C9;&lt;/mi&gt;&lt;mo&gt;+&lt;/mo&gt;&lt;mn&gt;1&lt;/mn&gt;&lt;mo&gt;)&lt;/mo&gt;&lt;/mrow&gt;&lt;mrow&gt;&lt;mrow&gt;&lt;mo&gt;(&lt;/mo&gt;&lt;msup&gt;&lt;mi&gt;r&lt;/mi&gt;&lt;mn&gt;2&lt;/mn&gt;&lt;/msup&gt;&lt;mo&gt;-&lt;/mo&gt;&lt;mn&gt;2&lt;/mn&gt;&lt;mi&gt;r&lt;/mi&gt;&lt;mi&gt;cos&lt;/mi&gt;&lt;mfenced&gt;&lt;mrow&gt;&lt;mi&gt;&amp;#x3C9;&lt;/mi&gt;&lt;mo&gt;-&lt;/mo&gt;&lt;msub&gt;&lt;mi&gt;&amp;#x3C9;&lt;/mi&gt;&lt;mn&gt;0&lt;/mn&gt;&lt;/msub&gt;&lt;/mrow&gt;&lt;/mfenced&gt;&lt;mo&gt;+&lt;/mo&gt;&lt;mn&gt;1&lt;/mn&gt;&lt;mo&gt;)&lt;/mo&gt;&lt;/mrow&gt;&lt;mrow&gt;&lt;mo&gt;(&lt;/mo&gt;&lt;msup&gt;&lt;mi&gt;r&lt;/mi&gt;&lt;mn&gt;2&lt;/mn&gt;&lt;/msup&gt;&lt;mo&gt;-&lt;/mo&gt;&lt;mn&gt;2&lt;/mn&gt;&lt;mi&gt;r&lt;/mi&gt;&lt;mi&gt;cos&lt;/mi&gt;&lt;mfenced&gt;&lt;mrow&gt;&lt;mi&gt;&amp;#x3C9;&lt;/mi&gt;&lt;mo&gt;+&lt;/mo&gt;&lt;msub&gt;&lt;mi&gt;&amp;#x3C9;&lt;/mi&gt;&lt;mn&gt;0&lt;/mn&gt;&lt;/msub&gt;&lt;/mrow&gt;&lt;/mfenced&gt;&lt;mo&gt;+&lt;/mo&gt;&lt;mn&gt;1&lt;/mn&gt;&lt;mo&gt;)&lt;/mo&gt;&lt;/mrow&gt;&lt;/mrow&gt;&lt;/mfrac&gt;&lt;/msqrt&gt;&lt;/math&gt;&quot;,&quot;origin&quot;:&quot;MathType Legacy&quot;,&quot;version&quot;:&quot;v3.17.1&quot;}" title="open vertical bar H open parentheses omega close parentheses close vertical bar equals b subscript 0 square root of fraction numerator left parenthesis z subscript 1 superscript 2 minus 2 z subscript 1 cos omega plus 1 right parenthesis left parenthesis z subscript 2 superscript 2 minus 2 z subscript 2 cos omega plus 1 right parenthesis over denominator left parenthesis r squared minus 2 r cos open parentheses omega minus omega subscript 0 close parentheses plus 1 right parenthesis left parenthesis r squared minus 2 r cos open parentheses omega plus omega subscript 0 close parentheses plus 1 right parenthesis end fraction end r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fenced open=\&quot;|\&quot; close=\&quot;|\&quot;&gt;&lt;mrow&gt;&lt;mi&gt;H&lt;/mi&gt;&lt;mfenced&gt;&lt;mi&gt;&amp;#x3C9;&lt;/mi&gt;&lt;/mfenced&gt;&lt;/mrow&gt;&lt;/mfenced&gt;&lt;mo&gt;=&lt;/mo&gt;&lt;msub&gt;&lt;mi&gt;b&lt;/mi&gt;&lt;mn&gt;0&lt;/mn&gt;&lt;/msub&gt;&lt;msqrt&gt;&lt;mfrac&gt;&lt;mrow&gt;&lt;mrow&gt;&lt;mo&gt;(&lt;/mo&gt;&lt;msubsup&gt;&lt;mi&gt;z&lt;/mi&gt;&lt;mn&gt;1&lt;/mn&gt;&lt;mn&gt;2&lt;/mn&gt;&lt;/msubsup&gt;&lt;mo&gt;-&lt;/mo&gt;&lt;mn&gt;2&lt;/mn&gt;&lt;msub&gt;&lt;mi&gt;z&lt;/mi&gt;&lt;mn&gt;1&lt;/mn&gt;&lt;/msub&gt;&lt;mi&gt;cos&lt;/mi&gt;&lt;mi&gt;&amp;#x3C9;&lt;/mi&gt;&lt;mo&gt;+&lt;/mo&gt;&lt;mn&gt;1&lt;/mn&gt;&lt;mo&gt;)&lt;/mo&gt;&lt;/mrow&gt;&lt;mo&gt;(&lt;/mo&gt;&lt;msubsup&gt;&lt;mi&gt;z&lt;/mi&gt;&lt;mn&gt;2&lt;/mn&gt;&lt;mn&gt;2&lt;/mn&gt;&lt;/msubsup&gt;&lt;mo&gt;-&lt;/mo&gt;&lt;mn&gt;2&lt;/mn&gt;&lt;msub&gt;&lt;mi&gt;z&lt;/mi&gt;&lt;mn&gt;2&lt;/mn&gt;&lt;/msub&gt;&lt;mi&gt;cos&lt;/mi&gt;&lt;mi&gt;&amp;#x3C9;&lt;/mi&gt;&lt;mo&gt;+&lt;/mo&gt;&lt;mn&gt;1&lt;/mn&gt;&lt;mo&gt;)&lt;/mo&gt;&lt;/mrow&gt;&lt;mrow&gt;&lt;mrow&gt;&lt;mo&gt;(&lt;/mo&gt;&lt;msup&gt;&lt;mi&gt;r&lt;/mi&gt;&lt;mn&gt;2&lt;/mn&gt;&lt;/msup&gt;&lt;mo&gt;-&lt;/mo&gt;&lt;mn&gt;2&lt;/mn&gt;&lt;mi&gt;r&lt;/mi&gt;&lt;mi&gt;cos&lt;/mi&gt;&lt;mfenced&gt;&lt;mrow&gt;&lt;mi&gt;&amp;#x3C9;&lt;/mi&gt;&lt;mo&gt;-&lt;/mo&gt;&lt;msub&gt;&lt;mi&gt;&amp;#x3C9;&lt;/mi&gt;&lt;mn&gt;0&lt;/mn&gt;&lt;/msub&gt;&lt;/mrow&gt;&lt;/mfenced&gt;&lt;mo&gt;+&lt;/mo&gt;&lt;mn&gt;1&lt;/mn&gt;&lt;mo&gt;)&lt;/mo&gt;&lt;/mrow&gt;&lt;mrow&gt;&lt;mo&gt;(&lt;/mo&gt;&lt;msup&gt;&lt;mi&gt;r&lt;/mi&gt;&lt;mn&gt;2&lt;/mn&gt;&lt;/msup&gt;&lt;mo&gt;-&lt;/mo&gt;&lt;mn&gt;2&lt;/mn&gt;&lt;mi&gt;r&lt;/mi&gt;&lt;mi&gt;cos&lt;/mi&gt;&lt;mfenced&gt;&lt;mrow&gt;&lt;mi&gt;&amp;#x3C9;&lt;/mi&gt;&lt;mo&gt;+&lt;/mo&gt;&lt;msub&gt;&lt;mi&gt;&amp;#x3C9;&lt;/mi&gt;&lt;mn&gt;0&lt;/mn&gt;&lt;/msub&gt;&lt;/mrow&gt;&lt;/mfenced&gt;&lt;mo&gt;+&lt;/mo&gt;&lt;mn&gt;1&lt;/mn&gt;&lt;mo&gt;)&lt;/mo&gt;&lt;/mrow&gt;&lt;/mrow&gt;&lt;/mfrac&gt;&lt;/msqrt&gt;&lt;/math&gt;&quot;,&quot;origin&quot;:&quot;MathType Legacy&quot;,&quot;version&quot;:&quot;v3.17.1&quot;}" title="open vertical bar H open parentheses omega close parentheses close vertical bar equals b subscript 0 square root of fraction numerator left parenthesis z subscript 1 superscript 2 minus 2 z subscript 1 cos omega plus 1 right parenthesis left parenthesis z subscript 2 superscript 2 minus 2 z subscript 2 cos omega plus 1 right parenthesis over denominator left parenthesis r squared minus 2 r cos open parentheses omega minus omega subscript 0 close parentheses plus 1 right parenthesis left parenthesis r squared minus 2 r cos open parentheses omega plus omega subscript 0 close parentheses plus 1 right parenthesis end fraction end root"/>
                    <pic:cNvPicPr/>
                  </pic:nvPicPr>
                  <pic:blipFill>
                    <a:blip r:embed="rId334" cstate="print">
                      <a:extLst>
                        <a:ext uri="{28A0092B-C50C-407E-A947-70E740481C1C}">
                          <a14:useLocalDpi xmlns:a14="http://schemas.microsoft.com/office/drawing/2010/main" val="0"/>
                        </a:ext>
                      </a:extLst>
                    </a:blip>
                    <a:stretch>
                      <a:fillRect/>
                    </a:stretch>
                  </pic:blipFill>
                  <pic:spPr>
                    <a:xfrm>
                      <a:off x="0" y="0"/>
                      <a:ext cx="4094404" cy="672592"/>
                    </a:xfrm>
                    <a:prstGeom prst="rect">
                      <a:avLst/>
                    </a:prstGeom>
                  </pic:spPr>
                </pic:pic>
              </a:graphicData>
            </a:graphic>
          </wp:inline>
        </w:drawing>
      </w:r>
    </w:p>
    <w:p w:rsidR="00005D2B" w:rsidRDefault="00005D2B" w:rsidP="00D217BC">
      <w:r w:rsidRPr="00B226D2">
        <w:rPr>
          <w:noProof/>
        </w:rPr>
        <w:drawing>
          <wp:inline distT="0" distB="0" distL="0" distR="0" wp14:anchorId="2102EAA2" wp14:editId="07F01AC0">
            <wp:extent cx="5943600" cy="4457700"/>
            <wp:effectExtent l="0" t="0" r="0" b="0"/>
            <wp:docPr id="30725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54310" name=""/>
                    <pic:cNvPicPr/>
                  </pic:nvPicPr>
                  <pic:blipFill>
                    <a:blip r:embed="rId335"/>
                    <a:stretch>
                      <a:fillRect/>
                    </a:stretch>
                  </pic:blipFill>
                  <pic:spPr>
                    <a:xfrm>
                      <a:off x="0" y="0"/>
                      <a:ext cx="5943600" cy="4457700"/>
                    </a:xfrm>
                    <a:prstGeom prst="rect">
                      <a:avLst/>
                    </a:prstGeom>
                  </pic:spPr>
                </pic:pic>
              </a:graphicData>
            </a:graphic>
          </wp:inline>
        </w:drawing>
      </w:r>
    </w:p>
    <w:p w:rsidR="00005D2B" w:rsidRDefault="00005D2B" w:rsidP="00D217BC">
      <w:r>
        <w:t>and the phase response is</w:t>
      </w:r>
    </w:p>
    <w:p w:rsidR="00005D2B" w:rsidRDefault="00005D2B" w:rsidP="00D217BC"/>
    <w:p w:rsidR="00005D2B" w:rsidRDefault="00005D2B" w:rsidP="00D217BC"/>
    <w:p w:rsidR="00005D2B" w:rsidRDefault="00005D2B" w:rsidP="00D217BC">
      <w:pPr>
        <w:jc w:val="center"/>
      </w:pPr>
      <w:r>
        <w:rPr>
          <w:noProof/>
          <w:position w:val="-13"/>
        </w:rPr>
        <w:drawing>
          <wp:inline distT="0" distB="0" distL="0" distR="0" wp14:anchorId="213EFFAF" wp14:editId="08E39E71">
            <wp:extent cx="5932593" cy="564219"/>
            <wp:effectExtent l="0" t="0" r="0" b="0"/>
            <wp:docPr id="1652624785" name="Picture 1652624785" descr="{&quot;mathml&quot;:&quot;&lt;math style=\&quot;font-family:Times New Roman;font-size:12px;\&quot; xmlns=\&quot;http://www.w3.org/1998/Math/MathML\&quot;&gt;&lt;mi&gt;a&lt;/mi&gt;&lt;mi&gt;r&lt;/mi&gt;&lt;mi&gt;g&lt;/mi&gt;&lt;mo&gt;&amp;#xA0;&lt;/mo&gt;&lt;mi&gt;H&lt;/mi&gt;&lt;mfenced&gt;&lt;mi&gt;&amp;#x3C9;&lt;/mi&gt;&lt;/mfenced&gt;&lt;mo&gt;=&lt;/mo&gt;&lt;mtext&gt;atan&lt;/mtext&gt;&lt;mfenced&gt;&lt;mfrac&gt;&lt;mrow&gt;&lt;mi&gt;sin&lt;/mi&gt;&lt;mtext&gt;2&lt;/mtext&gt;&lt;mi&gt;&amp;#x3C9;&lt;/mi&gt;&lt;mo&gt;-&lt;/mo&gt;&lt;mfenced&gt;&lt;mrow&gt;&lt;msub&gt;&lt;mi&gt;z&lt;/mi&gt;&lt;mn&gt;1&lt;/mn&gt;&lt;/msub&gt;&lt;mo&gt;+&lt;/mo&gt;&lt;msub&gt;&lt;mi&gt;z&lt;/mi&gt;&lt;mn&gt;2&lt;/mn&gt;&lt;/msub&gt;&lt;/mrow&gt;&lt;/mfenced&gt;&lt;mi&gt;sin&lt;/mi&gt;&lt;mi&gt;&amp;#x3C9;&lt;/mi&gt;&lt;/mrow&gt;&lt;mrow&gt;&lt;mtext&gt;cos2&lt;/mtext&gt;&lt;mi&gt;&amp;#x3C9;&lt;/mi&gt;&lt;mo&gt;-&lt;/mo&gt;&lt;mfenced&gt;&lt;mrow&gt;&lt;msub&gt;&lt;mi&gt;z&lt;/mi&gt;&lt;mn&gt;1&lt;/mn&gt;&lt;/msub&gt;&lt;mo&gt;+&lt;/mo&gt;&lt;msub&gt;&lt;mi&gt;z&lt;/mi&gt;&lt;mn&gt;2&lt;/mn&gt;&lt;/msub&gt;&lt;/mrow&gt;&lt;/mfenced&gt;&lt;mi&gt;cos&lt;/mi&gt;&lt;mi&gt;&amp;#x3C9;&lt;/mi&gt;&lt;mo&gt;+&lt;/mo&gt;&lt;msub&gt;&lt;mi&gt;z&lt;/mi&gt;&lt;mn&gt;1&lt;/mn&gt;&lt;/msub&gt;&lt;msub&gt;&lt;mi&gt;z&lt;/mi&gt;&lt;mn&gt;2&lt;/mn&gt;&lt;/msub&gt;&lt;/mrow&gt;&lt;/mfrac&gt;&lt;/mfenced&gt;&lt;mtext&gt;-atan&lt;/mtext&gt;&lt;mfenced&gt;&lt;mfrac&gt;&lt;mrow&gt;&lt;mi&gt;sin&lt;/mi&gt;&lt;mi&gt;&amp;#x3C9;&lt;/mi&gt;&lt;mo&gt;-&lt;/mo&gt;&lt;mi&gt;r&lt;/mi&gt;&lt;mi&gt;sin&lt;/mi&gt;&lt;msub&gt;&lt;mi&gt;&amp;#x3C9;&lt;/mi&gt;&lt;mn&gt;0&lt;/mn&gt;&lt;/msub&gt;&lt;/mrow&gt;&lt;mrow&gt;&lt;mi&gt;cos&lt;/mi&gt;&lt;mi&gt;&amp;#x3C9;&lt;/mi&gt;&lt;mo&gt;-&lt;/mo&gt;&lt;mi&gt;r&lt;/mi&gt;&lt;mi&gt;cos&lt;/mi&gt;&lt;msub&gt;&lt;mi&gt;&amp;#x3C9;&lt;/mi&gt;&lt;mn&gt;0&lt;/mn&gt;&lt;/msub&gt;&lt;/mrow&gt;&lt;/mfrac&gt;&lt;/mfenced&gt;&lt;mtext&gt;-&lt;/mtext&gt;&lt;mi&gt;atan&lt;/mi&gt;&lt;mfenced&gt;&lt;mfrac&gt;&lt;mrow&gt;&lt;mi&gt;sin&lt;/mi&gt;&lt;mi&gt;&amp;#x3C9;&lt;/mi&gt;&lt;mo&gt;+&lt;/mo&gt;&lt;mi&gt;r&lt;/mi&gt;&lt;mi&gt;sin&lt;/mi&gt;&lt;msub&gt;&lt;mi&gt;&amp;#x3C9;&lt;/mi&gt;&lt;mn&gt;0&lt;/mn&gt;&lt;/msub&gt;&lt;/mrow&gt;&lt;mrow&gt;&lt;mi&gt;cos&lt;/mi&gt;&lt;mi&gt;&amp;#x3C9;&lt;/mi&gt;&lt;mo&gt;-&lt;/mo&gt;&lt;mi&gt;r&lt;/mi&gt;&lt;mi&gt;cos&lt;/mi&gt;&lt;msub&gt;&lt;mi&gt;&amp;#x3C9;&lt;/mi&gt;&lt;mn&gt;0&lt;/mn&gt;&lt;/msub&gt;&lt;/mrow&gt;&lt;/mfrac&gt;&lt;/mfenced&gt;&lt;/math&gt;&quot;,&quot;origin&quot;:&quot;MathType Legacy&quot;,&quot;version&quot;:&quot;v3.17.1&quot;}" title="a r g space H open parentheses omega close parentheses equals text atan end text open parentheses fraction numerator sin text 2 end text omega minus open parentheses z subscript 1 plus z subscript 2 close parentheses sin omega over denominator text cos2 end text omega minus open parentheses z subscript 1 plus z subscript 2 close parentheses cos omega plus z subscript 1 z subscript 2 end fraction close parentheses text -atan end text open parentheses fraction numerator sin omega minus r sin omega subscript 0 over denominator cos omega minus r cos omega subscript 0 end fraction close parentheses text-end text atan open parentheses fraction numerator sin omega plus r sin omega subscript 0 over denominator cos omega minus r cos omega subscript 0 end fraction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a&lt;/mi&gt;&lt;mi&gt;r&lt;/mi&gt;&lt;mi&gt;g&lt;/mi&gt;&lt;mo&gt;&amp;#xA0;&lt;/mo&gt;&lt;mi&gt;H&lt;/mi&gt;&lt;mfenced&gt;&lt;mi&gt;&amp;#x3C9;&lt;/mi&gt;&lt;/mfenced&gt;&lt;mo&gt;=&lt;/mo&gt;&lt;mtext&gt;atan&lt;/mtext&gt;&lt;mfenced&gt;&lt;mfrac&gt;&lt;mrow&gt;&lt;mi&gt;sin&lt;/mi&gt;&lt;mtext&gt;2&lt;/mtext&gt;&lt;mi&gt;&amp;#x3C9;&lt;/mi&gt;&lt;mo&gt;-&lt;/mo&gt;&lt;mfenced&gt;&lt;mrow&gt;&lt;msub&gt;&lt;mi&gt;z&lt;/mi&gt;&lt;mn&gt;1&lt;/mn&gt;&lt;/msub&gt;&lt;mo&gt;+&lt;/mo&gt;&lt;msub&gt;&lt;mi&gt;z&lt;/mi&gt;&lt;mn&gt;2&lt;/mn&gt;&lt;/msub&gt;&lt;/mrow&gt;&lt;/mfenced&gt;&lt;mi&gt;sin&lt;/mi&gt;&lt;mi&gt;&amp;#x3C9;&lt;/mi&gt;&lt;/mrow&gt;&lt;mrow&gt;&lt;mtext&gt;cos2&lt;/mtext&gt;&lt;mi&gt;&amp;#x3C9;&lt;/mi&gt;&lt;mo&gt;-&lt;/mo&gt;&lt;mfenced&gt;&lt;mrow&gt;&lt;msub&gt;&lt;mi&gt;z&lt;/mi&gt;&lt;mn&gt;1&lt;/mn&gt;&lt;/msub&gt;&lt;mo&gt;+&lt;/mo&gt;&lt;msub&gt;&lt;mi&gt;z&lt;/mi&gt;&lt;mn&gt;2&lt;/mn&gt;&lt;/msub&gt;&lt;/mrow&gt;&lt;/mfenced&gt;&lt;mi&gt;cos&lt;/mi&gt;&lt;mi&gt;&amp;#x3C9;&lt;/mi&gt;&lt;mo&gt;+&lt;/mo&gt;&lt;msub&gt;&lt;mi&gt;z&lt;/mi&gt;&lt;mn&gt;1&lt;/mn&gt;&lt;/msub&gt;&lt;msub&gt;&lt;mi&gt;z&lt;/mi&gt;&lt;mn&gt;2&lt;/mn&gt;&lt;/msub&gt;&lt;/mrow&gt;&lt;/mfrac&gt;&lt;/mfenced&gt;&lt;mtext&gt;-atan&lt;/mtext&gt;&lt;mfenced&gt;&lt;mfrac&gt;&lt;mrow&gt;&lt;mi&gt;sin&lt;/mi&gt;&lt;mi&gt;&amp;#x3C9;&lt;/mi&gt;&lt;mo&gt;-&lt;/mo&gt;&lt;mi&gt;r&lt;/mi&gt;&lt;mi&gt;sin&lt;/mi&gt;&lt;msub&gt;&lt;mi&gt;&amp;#x3C9;&lt;/mi&gt;&lt;mn&gt;0&lt;/mn&gt;&lt;/msub&gt;&lt;/mrow&gt;&lt;mrow&gt;&lt;mi&gt;cos&lt;/mi&gt;&lt;mi&gt;&amp;#x3C9;&lt;/mi&gt;&lt;mo&gt;-&lt;/mo&gt;&lt;mi&gt;r&lt;/mi&gt;&lt;mi&gt;cos&lt;/mi&gt;&lt;msub&gt;&lt;mi&gt;&amp;#x3C9;&lt;/mi&gt;&lt;mn&gt;0&lt;/mn&gt;&lt;/msub&gt;&lt;/mrow&gt;&lt;/mfrac&gt;&lt;/mfenced&gt;&lt;mtext&gt;-&lt;/mtext&gt;&lt;mi&gt;atan&lt;/mi&gt;&lt;mfenced&gt;&lt;mfrac&gt;&lt;mrow&gt;&lt;mi&gt;sin&lt;/mi&gt;&lt;mi&gt;&amp;#x3C9;&lt;/mi&gt;&lt;mo&gt;+&lt;/mo&gt;&lt;mi&gt;r&lt;/mi&gt;&lt;mi&gt;sin&lt;/mi&gt;&lt;msub&gt;&lt;mi&gt;&amp;#x3C9;&lt;/mi&gt;&lt;mn&gt;0&lt;/mn&gt;&lt;/msub&gt;&lt;/mrow&gt;&lt;mrow&gt;&lt;mi&gt;cos&lt;/mi&gt;&lt;mi&gt;&amp;#x3C9;&lt;/mi&gt;&lt;mo&gt;-&lt;/mo&gt;&lt;mi&gt;r&lt;/mi&gt;&lt;mi&gt;cos&lt;/mi&gt;&lt;msub&gt;&lt;mi&gt;&amp;#x3C9;&lt;/mi&gt;&lt;mn&gt;0&lt;/mn&gt;&lt;/msub&gt;&lt;/mrow&gt;&lt;/mfrac&gt;&lt;/mfenced&gt;&lt;/math&gt;&quot;,&quot;origin&quot;:&quot;MathType Legacy&quot;,&quot;version&quot;:&quot;v3.17.1&quot;}" title="a r g space H open parentheses omega close parentheses equals text atan end text open parentheses fraction numerator sin text 2 end text omega minus open parentheses z subscript 1 plus z subscript 2 close parentheses sin omega over denominator text cos2 end text omega minus open parentheses z subscript 1 plus z subscript 2 close parentheses cos omega plus z subscript 1 z subscript 2 end fraction close parentheses text -atan end text open parentheses fraction numerator sin omega minus r sin omega subscript 0 over denominator cos omega minus r cos omega subscript 0 end fraction close parentheses text-end text atan open parentheses fraction numerator sin omega plus r sin omega subscript 0 over denominator cos omega minus r cos omega subscript 0 end fraction close parentheses"/>
                    <pic:cNvPicPr/>
                  </pic:nvPicPr>
                  <pic:blipFill>
                    <a:blip r:embed="rId336" cstate="print">
                      <a:extLst>
                        <a:ext uri="{28A0092B-C50C-407E-A947-70E740481C1C}">
                          <a14:useLocalDpi xmlns:a14="http://schemas.microsoft.com/office/drawing/2010/main" val="0"/>
                        </a:ext>
                      </a:extLst>
                    </a:blip>
                    <a:stretch>
                      <a:fillRect/>
                    </a:stretch>
                  </pic:blipFill>
                  <pic:spPr>
                    <a:xfrm>
                      <a:off x="0" y="0"/>
                      <a:ext cx="5932593" cy="564219"/>
                    </a:xfrm>
                    <a:prstGeom prst="rect">
                      <a:avLst/>
                    </a:prstGeom>
                  </pic:spPr>
                </pic:pic>
              </a:graphicData>
            </a:graphic>
          </wp:inline>
        </w:drawing>
      </w:r>
    </w:p>
    <w:p w:rsidR="00005D2B" w:rsidRDefault="00005D2B" w:rsidP="00D217BC">
      <w:pPr>
        <w:jc w:val="center"/>
      </w:pPr>
    </w:p>
    <w:p w:rsidR="00005D2B" w:rsidRDefault="00005D2B" w:rsidP="00D217BC">
      <w:r>
        <w:t>When plotting take care to use atan2 and be mindful of phase unwrapping.</w:t>
      </w:r>
    </w:p>
    <w:p w:rsidR="00005D2B" w:rsidRDefault="00005D2B" w:rsidP="00D217BC"/>
    <w:p w:rsidR="00005D2B" w:rsidRDefault="00005D2B" w:rsidP="00D217BC"/>
    <w:p w:rsidR="00005D2B" w:rsidRDefault="00005D2B" w:rsidP="00D217BC"/>
    <w:p w:rsidR="00005D2B" w:rsidRDefault="00005D2B" w:rsidP="00D217BC">
      <w:r w:rsidRPr="00B226D2">
        <w:rPr>
          <w:noProof/>
        </w:rPr>
        <w:drawing>
          <wp:inline distT="0" distB="0" distL="0" distR="0" wp14:anchorId="1F41FB91" wp14:editId="415CAB17">
            <wp:extent cx="5943600" cy="4457700"/>
            <wp:effectExtent l="0" t="0" r="0" b="0"/>
            <wp:docPr id="1953529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9078" name=""/>
                    <pic:cNvPicPr/>
                  </pic:nvPicPr>
                  <pic:blipFill>
                    <a:blip r:embed="rId337"/>
                    <a:stretch>
                      <a:fillRect/>
                    </a:stretch>
                  </pic:blipFill>
                  <pic:spPr>
                    <a:xfrm>
                      <a:off x="0" y="0"/>
                      <a:ext cx="5943600" cy="4457700"/>
                    </a:xfrm>
                    <a:prstGeom prst="rect">
                      <a:avLst/>
                    </a:prstGeom>
                  </pic:spPr>
                </pic:pic>
              </a:graphicData>
            </a:graphic>
          </wp:inline>
        </w:drawing>
      </w:r>
    </w:p>
    <w:p w:rsidR="00005D2B" w:rsidRDefault="00005D2B" w:rsidP="00D217BC">
      <w:pPr>
        <w:jc w:val="center"/>
      </w:pPr>
    </w:p>
    <w:p w:rsidR="00005D2B" w:rsidRDefault="00005D2B" w:rsidP="00D217BC">
      <w:pPr>
        <w:jc w:val="center"/>
      </w:pPr>
    </w:p>
    <w:p w:rsidR="00005D2B" w:rsidRDefault="00005D2B" w:rsidP="00D217BC">
      <w:pPr>
        <w:jc w:val="center"/>
      </w:pPr>
      <w:r>
        <w:t>w = 0,pi, w0=pi/4</w:t>
      </w:r>
    </w:p>
    <w:p w:rsidR="00005D2B" w:rsidRDefault="00005D2B" w:rsidP="00D217BC">
      <w:pPr>
        <w:jc w:val="center"/>
      </w:pPr>
    </w:p>
    <w:p w:rsidR="00005D2B" w:rsidRDefault="00005D2B" w:rsidP="00D217BC">
      <w:pPr>
        <w:jc w:val="center"/>
      </w:pPr>
    </w:p>
    <w:p w:rsidR="00005D2B" w:rsidRDefault="00005D2B" w:rsidP="00D217BC">
      <w:r>
        <w:t>As a final activity, we investigate the selection of b0 to ensure unity gain at w0.  Evaluating the amplitude response at the reasonant frequency and solving for b0 yields</w:t>
      </w:r>
    </w:p>
    <w:p w:rsidR="00005D2B" w:rsidRDefault="00005D2B" w:rsidP="00D217BC"/>
    <w:p w:rsidR="00005D2B" w:rsidRDefault="00005D2B" w:rsidP="00D217BC">
      <w:r>
        <w:rPr>
          <w:noProof/>
          <w:position w:val="-34"/>
        </w:rPr>
        <w:drawing>
          <wp:inline distT="0" distB="0" distL="0" distR="0" wp14:anchorId="1B1C5ACA" wp14:editId="29D3AB29">
            <wp:extent cx="3224310" cy="650206"/>
            <wp:effectExtent l="0" t="0" r="0" b="0"/>
            <wp:docPr id="746796631" name="Picture 746796631" descr="{&quot;mathml&quot;:&quot;&lt;math style=\&quot;font-family:Times New Roman;font-size:12px;\&quot; xmlns=\&quot;http://www.w3.org/1998/Math/MathML\&quot;&gt;&lt;msub&gt;&lt;mi&gt;b&lt;/mi&gt;&lt;mn&gt;0&lt;/mn&gt;&lt;/msub&gt;&lt;mo&gt;=&lt;/mo&gt;&lt;mfenced&gt;&lt;mrow&gt;&lt;mn&gt;1&lt;/mn&gt;&lt;mo&gt;-&lt;/mo&gt;&lt;mi&gt;r&lt;/mi&gt;&lt;/mrow&gt;&lt;/mfenced&gt;&lt;msqrt&gt;&lt;mfrac&gt;&lt;mrow&gt;&lt;msup&gt;&lt;mi&gt;r&lt;/mi&gt;&lt;mn&gt;2&lt;/mn&gt;&lt;/msup&gt;&lt;mo&gt;-&lt;/mo&gt;&lt;mn&gt;2&lt;/mn&gt;&lt;mi&gt;r&lt;/mi&gt;&lt;mi&gt;cos&lt;/mi&gt;&lt;mn&gt;2&lt;/mn&gt;&lt;msub&gt;&lt;mi&gt;&amp;#x3C9;&lt;/mi&gt;&lt;mn&gt;0&lt;/mn&gt;&lt;/msub&gt;&lt;mo&gt;+&lt;/mo&gt;&lt;mn&gt;1&lt;/mn&gt;&lt;/mrow&gt;&lt;mrow&gt;&lt;mrow&gt;&lt;mo&gt;(&lt;/mo&gt;&lt;msubsup&gt;&lt;mi&gt;z&lt;/mi&gt;&lt;mn&gt;1&lt;/mn&gt;&lt;mn&gt;2&lt;/mn&gt;&lt;/msubsup&gt;&lt;mo&gt;-&lt;/mo&gt;&lt;mn&gt;2&lt;/mn&gt;&lt;msub&gt;&lt;mi&gt;z&lt;/mi&gt;&lt;mn&gt;1&lt;/mn&gt;&lt;/msub&gt;&lt;mi&gt;cos&lt;/mi&gt;&lt;mi&gt;&amp;#x3C9;&lt;/mi&gt;&lt;mo&gt;+&lt;/mo&gt;&lt;mn&gt;1&lt;/mn&gt;&lt;mo&gt;)&lt;/mo&gt;&lt;/mrow&gt;&lt;mo&gt;(&lt;/mo&gt;&lt;msubsup&gt;&lt;mi&gt;z&lt;/mi&gt;&lt;mn&gt;2&lt;/mn&gt;&lt;mn&gt;2&lt;/mn&gt;&lt;/msubsup&gt;&lt;mo&gt;-&lt;/mo&gt;&lt;mn&gt;2&lt;/mn&gt;&lt;msub&gt;&lt;mi&gt;z&lt;/mi&gt;&lt;mn&gt;2&lt;/mn&gt;&lt;/msub&gt;&lt;mi&gt;cos&lt;/mi&gt;&lt;mi&gt;&amp;#x3C9;&lt;/mi&gt;&lt;mo&gt;+&lt;/mo&gt;&lt;mn&gt;1&lt;/mn&gt;&lt;mo&gt;)&lt;/mo&gt;&lt;/mrow&gt;&lt;/mfrac&gt;&lt;/msqrt&gt;&lt;/math&gt;&quot;,&quot;origin&quot;:&quot;MathType Legacy&quot;,&quot;version&quot;:&quot;v3.17.1&quot;}" title="b subscript 0 equals open parentheses 1 minus r close parentheses square root of fraction numerator r squared minus 2 r cos 2 omega subscript 0 plus 1 over denominator left parenthesis z subscript 1 superscript 2 minus 2 z subscript 1 cos omega plus 1 right parenthesis left parenthesis z subscript 2 superscript 2 minus 2 z subscript 2 cos omega plus 1 right parenthesis end fraction end r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gt;&lt;mi&gt;b&lt;/mi&gt;&lt;mn&gt;0&lt;/mn&gt;&lt;/msub&gt;&lt;mo&gt;=&lt;/mo&gt;&lt;mfenced&gt;&lt;mrow&gt;&lt;mn&gt;1&lt;/mn&gt;&lt;mo&gt;-&lt;/mo&gt;&lt;mi&gt;r&lt;/mi&gt;&lt;/mrow&gt;&lt;/mfenced&gt;&lt;msqrt&gt;&lt;mfrac&gt;&lt;mrow&gt;&lt;msup&gt;&lt;mi&gt;r&lt;/mi&gt;&lt;mn&gt;2&lt;/mn&gt;&lt;/msup&gt;&lt;mo&gt;-&lt;/mo&gt;&lt;mn&gt;2&lt;/mn&gt;&lt;mi&gt;r&lt;/mi&gt;&lt;mi&gt;cos&lt;/mi&gt;&lt;mn&gt;2&lt;/mn&gt;&lt;msub&gt;&lt;mi&gt;&amp;#x3C9;&lt;/mi&gt;&lt;mn&gt;0&lt;/mn&gt;&lt;/msub&gt;&lt;mo&gt;+&lt;/mo&gt;&lt;mn&gt;1&lt;/mn&gt;&lt;/mrow&gt;&lt;mrow&gt;&lt;mrow&gt;&lt;mo&gt;(&lt;/mo&gt;&lt;msubsup&gt;&lt;mi&gt;z&lt;/mi&gt;&lt;mn&gt;1&lt;/mn&gt;&lt;mn&gt;2&lt;/mn&gt;&lt;/msubsup&gt;&lt;mo&gt;-&lt;/mo&gt;&lt;mn&gt;2&lt;/mn&gt;&lt;msub&gt;&lt;mi&gt;z&lt;/mi&gt;&lt;mn&gt;1&lt;/mn&gt;&lt;/msub&gt;&lt;mi&gt;cos&lt;/mi&gt;&lt;mi&gt;&amp;#x3C9;&lt;/mi&gt;&lt;mo&gt;+&lt;/mo&gt;&lt;mn&gt;1&lt;/mn&gt;&lt;mo&gt;)&lt;/mo&gt;&lt;/mrow&gt;&lt;mo&gt;(&lt;/mo&gt;&lt;msubsup&gt;&lt;mi&gt;z&lt;/mi&gt;&lt;mn&gt;2&lt;/mn&gt;&lt;mn&gt;2&lt;/mn&gt;&lt;/msubsup&gt;&lt;mo&gt;-&lt;/mo&gt;&lt;mn&gt;2&lt;/mn&gt;&lt;msub&gt;&lt;mi&gt;z&lt;/mi&gt;&lt;mn&gt;2&lt;/mn&gt;&lt;/msub&gt;&lt;mi&gt;cos&lt;/mi&gt;&lt;mi&gt;&amp;#x3C9;&lt;/mi&gt;&lt;mo&gt;+&lt;/mo&gt;&lt;mn&gt;1&lt;/mn&gt;&lt;mo&gt;)&lt;/mo&gt;&lt;/mrow&gt;&lt;/mfrac&gt;&lt;/msqrt&gt;&lt;/math&gt;&quot;,&quot;origin&quot;:&quot;MathType Legacy&quot;,&quot;version&quot;:&quot;v3.17.1&quot;}" title="b subscript 0 equals open parentheses 1 minus r close parentheses square root of fraction numerator r squared minus 2 r cos 2 omega subscript 0 plus 1 over denominator left parenthesis z subscript 1 superscript 2 minus 2 z subscript 1 cos omega plus 1 right parenthesis left parenthesis z subscript 2 superscript 2 minus 2 z subscript 2 cos omega plus 1 right parenthesis end fraction end root"/>
                    <pic:cNvPicPr/>
                  </pic:nvPicPr>
                  <pic:blipFill>
                    <a:blip r:embed="rId338" cstate="print">
                      <a:extLst>
                        <a:ext uri="{28A0092B-C50C-407E-A947-70E740481C1C}">
                          <a14:useLocalDpi xmlns:a14="http://schemas.microsoft.com/office/drawing/2010/main" val="0"/>
                        </a:ext>
                      </a:extLst>
                    </a:blip>
                    <a:stretch>
                      <a:fillRect/>
                    </a:stretch>
                  </pic:blipFill>
                  <pic:spPr>
                    <a:xfrm>
                      <a:off x="0" y="0"/>
                      <a:ext cx="3224310" cy="650206"/>
                    </a:xfrm>
                    <a:prstGeom prst="rect">
                      <a:avLst/>
                    </a:prstGeom>
                  </pic:spPr>
                </pic:pic>
              </a:graphicData>
            </a:graphic>
          </wp:inline>
        </w:drawing>
      </w:r>
    </w:p>
    <w:p w:rsidR="00005D2B" w:rsidRDefault="00005D2B" w:rsidP="00D217BC"/>
    <w:p w:rsidR="00005D2B" w:rsidRPr="00991DAA" w:rsidRDefault="00005D2B" w:rsidP="00D217BC">
      <w:pPr>
        <w:pStyle w:val="Heading3"/>
      </w:pPr>
      <w:bookmarkStart w:id="179" w:name="_Toc209776430"/>
      <w:bookmarkStart w:id="180" w:name="_Toc209776952"/>
      <w:bookmarkStart w:id="181" w:name="_Toc209781723"/>
      <w:bookmarkStart w:id="182" w:name="_Toc209787463"/>
      <w:bookmarkStart w:id="183" w:name="_Toc229857095"/>
      <w:bookmarkStart w:id="184" w:name="_Toc229926149"/>
      <w:r w:rsidRPr="00991DAA">
        <w:t>Notch filter</w:t>
      </w:r>
      <w:bookmarkEnd w:id="179"/>
      <w:bookmarkEnd w:id="180"/>
      <w:bookmarkEnd w:id="181"/>
      <w:bookmarkEnd w:id="182"/>
      <w:bookmarkEnd w:id="183"/>
      <w:bookmarkEnd w:id="184"/>
    </w:p>
    <w:p w:rsidR="00005D2B" w:rsidRDefault="00005D2B" w:rsidP="00D217BC"/>
    <w:p w:rsidR="00005D2B" w:rsidRDefault="00005D2B" w:rsidP="00D217BC">
      <w:r>
        <w:t>The previous exposition assumed real zeros.  With complex zeros the filter generates a notch at w0.  To make a notch filter set the FIR zeros to the same phase as the poles.  The addition of poles drastically decreases the width of the notch for the same order.  Such filters are also called bandstop.</w:t>
      </w:r>
    </w:p>
    <w:p w:rsidR="00005D2B" w:rsidRDefault="00005D2B" w:rsidP="00D217BC"/>
    <w:p w:rsidR="00005D2B" w:rsidRDefault="00005D2B" w:rsidP="00D217BC">
      <w:r>
        <w:t xml:space="preserve">A first order filter with complex zeros and poles can be constructed as the ratio of two vectors </w:t>
      </w:r>
      <w:r>
        <w:rPr>
          <w:noProof/>
          <w:position w:val="-5"/>
        </w:rPr>
        <w:drawing>
          <wp:inline distT="0" distB="0" distL="0" distR="0" wp14:anchorId="385A0B14" wp14:editId="7167C72B">
            <wp:extent cx="2643632" cy="219456"/>
            <wp:effectExtent l="0" t="0" r="0" b="0"/>
            <wp:docPr id="648231183" name="Picture 648231183" descr="{&quot;mathml&quot;:&quot;&lt;math style=\&quot;font-family:Times New Roman;font-size:12px;\&quot; xmlns=\&quot;http://www.w3.org/1998/Math/MathML\&quot;&gt;&lt;mi&gt;Q&lt;/mi&gt;&lt;mfenced&gt;&lt;mi&gt;z&lt;/mi&gt;&lt;/mfenced&gt;&lt;mo&gt;=&lt;/mo&gt;&lt;mi&gt;z&lt;/mi&gt;&lt;mo&gt;-&lt;/mo&gt;&lt;mi&gt;q&lt;/mi&gt;&lt;mo&gt;,&lt;/mo&gt;&lt;mi&gt;P&lt;/mi&gt;&lt;mfenced&gt;&lt;mi&gt;z&lt;/mi&gt;&lt;/mfenced&gt;&lt;mo&gt;=&lt;/mo&gt;&lt;mi&gt;z&lt;/mi&gt;&lt;mo&gt;-&lt;/mo&gt;&lt;mi&gt;p&lt;/mi&gt;&lt;mo&gt;,&lt;/mo&gt;&lt;mi&gt;q&lt;/mi&gt;&lt;mo&gt;=&lt;/mo&gt;&lt;mi&gt;&amp;#x3C1;&lt;/mi&gt;&lt;msup&gt;&lt;mi&gt;e&lt;/mi&gt;&lt;mrow&gt;&lt;mi&gt;j&lt;/mi&gt;&lt;mi&gt;&amp;#x3B8;&lt;/mi&gt;&lt;/mrow&gt;&lt;/msup&gt;&lt;mo&gt;,&lt;/mo&gt;&lt;mi&gt;p&lt;/mi&gt;&lt;mo&gt;=&lt;/mo&gt;&lt;msup&gt;&lt;mi&gt;e&lt;/mi&gt;&lt;mrow&gt;&lt;mi&gt;j&lt;/mi&gt;&lt;msub&gt;&lt;mi&gt;&amp;#x3C9;&lt;/mi&gt;&lt;mn&gt;0&lt;/mn&gt;&lt;/msub&gt;&lt;/mrow&gt;&lt;/msup&gt;&lt;/math&gt;&quot;,&quot;origin&quot;:&quot;MathType Legacy&quot;,&quot;version&quot;:&quot;v3.17.2&quot;}" title="Q open parentheses z close parentheses equals z minus q comma P open parentheses z close parentheses equals z minus p comma q equals rho e to the power of j theta end exponent comma p equals e to the power of j omega subscript 0 end ex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Q&lt;/mi&gt;&lt;mfenced&gt;&lt;mi&gt;z&lt;/mi&gt;&lt;/mfenced&gt;&lt;mo&gt;=&lt;/mo&gt;&lt;mi&gt;z&lt;/mi&gt;&lt;mo&gt;-&lt;/mo&gt;&lt;mi&gt;q&lt;/mi&gt;&lt;mo&gt;,&lt;/mo&gt;&lt;mi&gt;P&lt;/mi&gt;&lt;mfenced&gt;&lt;mi&gt;z&lt;/mi&gt;&lt;/mfenced&gt;&lt;mo&gt;=&lt;/mo&gt;&lt;mi&gt;z&lt;/mi&gt;&lt;mo&gt;-&lt;/mo&gt;&lt;mi&gt;p&lt;/mi&gt;&lt;mo&gt;,&lt;/mo&gt;&lt;mi&gt;q&lt;/mi&gt;&lt;mo&gt;=&lt;/mo&gt;&lt;mi&gt;&amp;#x3C1;&lt;/mi&gt;&lt;msup&gt;&lt;mi&gt;e&lt;/mi&gt;&lt;mrow&gt;&lt;mi&gt;j&lt;/mi&gt;&lt;mi&gt;&amp;#x3B8;&lt;/mi&gt;&lt;/mrow&gt;&lt;/msup&gt;&lt;mo&gt;,&lt;/mo&gt;&lt;mi&gt;p&lt;/mi&gt;&lt;mo&gt;=&lt;/mo&gt;&lt;msup&gt;&lt;mi&gt;e&lt;/mi&gt;&lt;mrow&gt;&lt;mi&gt;j&lt;/mi&gt;&lt;msub&gt;&lt;mi&gt;&amp;#x3C9;&lt;/mi&gt;&lt;mn&gt;0&lt;/mn&gt;&lt;/msub&gt;&lt;/mrow&gt;&lt;/msup&gt;&lt;/math&gt;&quot;,&quot;origin&quot;:&quot;MathType Legacy&quot;,&quot;version&quot;:&quot;v3.17.2&quot;}" title="Q open parentheses z close parentheses equals z minus q comma P open parentheses z close parentheses equals z minus p comma q equals rho e to the power of j theta end exponent comma p equals e to the power of j omega subscript 0 end exponent"/>
                    <pic:cNvPicPr/>
                  </pic:nvPicPr>
                  <pic:blipFill>
                    <a:blip r:embed="rId339" cstate="print">
                      <a:extLst>
                        <a:ext uri="{28A0092B-C50C-407E-A947-70E740481C1C}">
                          <a14:useLocalDpi xmlns:a14="http://schemas.microsoft.com/office/drawing/2010/main" val="0"/>
                        </a:ext>
                      </a:extLst>
                    </a:blip>
                    <a:stretch>
                      <a:fillRect/>
                    </a:stretch>
                  </pic:blipFill>
                  <pic:spPr>
                    <a:xfrm>
                      <a:off x="0" y="0"/>
                      <a:ext cx="2643632" cy="219456"/>
                    </a:xfrm>
                    <a:prstGeom prst="rect">
                      <a:avLst/>
                    </a:prstGeom>
                  </pic:spPr>
                </pic:pic>
              </a:graphicData>
            </a:graphic>
          </wp:inline>
        </w:drawing>
      </w:r>
    </w:p>
    <w:p w:rsidR="00005D2B" w:rsidRDefault="00005D2B" w:rsidP="00D217BC"/>
    <w:p w:rsidR="00005D2B" w:rsidRDefault="00005D2B" w:rsidP="00D217BC">
      <w:pPr>
        <w:jc w:val="center"/>
      </w:pPr>
      <w:r>
        <w:rPr>
          <w:noProof/>
          <w:position w:val="-23"/>
        </w:rPr>
        <w:drawing>
          <wp:inline distT="0" distB="0" distL="0" distR="0" wp14:anchorId="3550B2B6" wp14:editId="73E4ADC8">
            <wp:extent cx="1400048" cy="560832"/>
            <wp:effectExtent l="0" t="0" r="0" b="0"/>
            <wp:docPr id="387266844" name="Picture 387266844" descr="{&quot;mathml&quot;:&quot;&lt;math style=\&quot;font-family:Times New Roman;font-size:12px;\&quot; xmlns=\&quot;http://www.w3.org/1998/Math/MathML\&quot;&gt;&lt;mi&gt;H&lt;/mi&gt;&lt;mfenced&gt;&lt;mi&gt;z&lt;/mi&gt;&lt;/mfenced&gt;&lt;mo&gt;=&lt;/mo&gt;&lt;mfrac&gt;&lt;mfenced open=\&quot;|\&quot; close=\&quot;|\&quot;&gt;&lt;mrow&gt;&lt;mi&gt;Q&lt;/mi&gt;&lt;mfenced&gt;&lt;msub&gt;&lt;mi&gt;z&lt;/mi&gt;&lt;mn&gt;1&lt;/mn&gt;&lt;/msub&gt;&lt;/mfenced&gt;&lt;/mrow&gt;&lt;/mfenced&gt;&lt;mfenced open=\&quot;|\&quot; close=\&quot;|\&quot;&gt;&lt;mrow&gt;&lt;mi&gt;P&lt;/mi&gt;&lt;mfenced&gt;&lt;msub&gt;&lt;mi&gt;z&lt;/mi&gt;&lt;mn&gt;1&lt;/mn&gt;&lt;/msub&gt;&lt;/mfenced&gt;&lt;/mrow&gt;&lt;/mfenced&gt;&lt;/mfrac&gt;&lt;mfrac&gt;&lt;mrow&gt;&lt;mi&gt;P&lt;/mi&gt;&lt;mfenced&gt;&lt;mi&gt;z&lt;/mi&gt;&lt;/mfenced&gt;&lt;/mrow&gt;&lt;mrow&gt;&lt;mi&gt;Q&lt;/mi&gt;&lt;mfenced&gt;&lt;mi&gt;z&lt;/mi&gt;&lt;/mfenced&gt;&lt;/mrow&gt;&lt;/mfrac&gt;&lt;/math&gt;&quot;,&quot;origin&quot;:&quot;MathType Legacy&quot;,&quot;version&quot;:&quot;v3.17.1&quot;}" title="H open parentheses z close parentheses equals fraction numerator open vertical bar Q open parentheses z subscript 1 close parentheses close vertical bar over denominator open vertical bar P open parentheses z subscript 1 close parentheses close vertical bar end fraction fraction numerator P open parentheses z close parentheses over denominator Q open parentheses z close parentheses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H&lt;/mi&gt;&lt;mfenced&gt;&lt;mi&gt;z&lt;/mi&gt;&lt;/mfenced&gt;&lt;mo&gt;=&lt;/mo&gt;&lt;mfrac&gt;&lt;mfenced open=\&quot;|\&quot; close=\&quot;|\&quot;&gt;&lt;mrow&gt;&lt;mi&gt;Q&lt;/mi&gt;&lt;mfenced&gt;&lt;msub&gt;&lt;mi&gt;z&lt;/mi&gt;&lt;mn&gt;1&lt;/mn&gt;&lt;/msub&gt;&lt;/mfenced&gt;&lt;/mrow&gt;&lt;/mfenced&gt;&lt;mfenced open=\&quot;|\&quot; close=\&quot;|\&quot;&gt;&lt;mrow&gt;&lt;mi&gt;P&lt;/mi&gt;&lt;mfenced&gt;&lt;msub&gt;&lt;mi&gt;z&lt;/mi&gt;&lt;mn&gt;1&lt;/mn&gt;&lt;/msub&gt;&lt;/mfenced&gt;&lt;/mrow&gt;&lt;/mfenced&gt;&lt;/mfrac&gt;&lt;mfrac&gt;&lt;mrow&gt;&lt;mi&gt;P&lt;/mi&gt;&lt;mfenced&gt;&lt;mi&gt;z&lt;/mi&gt;&lt;/mfenced&gt;&lt;/mrow&gt;&lt;mrow&gt;&lt;mi&gt;Q&lt;/mi&gt;&lt;mfenced&gt;&lt;mi&gt;z&lt;/mi&gt;&lt;/mfenced&gt;&lt;/mrow&gt;&lt;/mfrac&gt;&lt;/math&gt;&quot;,&quot;origin&quot;:&quot;MathType Legacy&quot;,&quot;version&quot;:&quot;v3.17.1&quot;}" title="H open parentheses z close parentheses equals fraction numerator open vertical bar Q open parentheses z subscript 1 close parentheses close vertical bar over denominator open vertical bar P open parentheses z subscript 1 close parentheses close vertical bar end fraction fraction numerator P open parentheses z close parentheses over denominator Q open parentheses z close parentheses end fraction"/>
                    <pic:cNvPicPr/>
                  </pic:nvPicPr>
                  <pic:blipFill>
                    <a:blip r:embed="rId340" cstate="print">
                      <a:extLst>
                        <a:ext uri="{28A0092B-C50C-407E-A947-70E740481C1C}">
                          <a14:useLocalDpi xmlns:a14="http://schemas.microsoft.com/office/drawing/2010/main" val="0"/>
                        </a:ext>
                      </a:extLst>
                    </a:blip>
                    <a:stretch>
                      <a:fillRect/>
                    </a:stretch>
                  </pic:blipFill>
                  <pic:spPr>
                    <a:xfrm>
                      <a:off x="0" y="0"/>
                      <a:ext cx="1400048" cy="560832"/>
                    </a:xfrm>
                    <a:prstGeom prst="rect">
                      <a:avLst/>
                    </a:prstGeom>
                  </pic:spPr>
                </pic:pic>
              </a:graphicData>
            </a:graphic>
          </wp:inline>
        </w:drawing>
      </w:r>
    </w:p>
    <w:p w:rsidR="00005D2B" w:rsidRDefault="00005D2B" w:rsidP="00D217BC"/>
    <w:p w:rsidR="00005D2B" w:rsidRDefault="00005D2B" w:rsidP="00D217BC">
      <w:r>
        <w:t>where z1 is the unity gain condition.  For a notch filter setting z1=-1will ensure G(+/-1)=0, in which case () becomes</w:t>
      </w:r>
    </w:p>
    <w:p w:rsidR="00005D2B" w:rsidRDefault="00005D2B" w:rsidP="00D217BC"/>
    <w:p w:rsidR="00005D2B" w:rsidRDefault="00005D2B" w:rsidP="00D217BC">
      <w:pPr>
        <w:jc w:val="center"/>
      </w:pPr>
      <w:r>
        <w:rPr>
          <w:noProof/>
          <w:position w:val="-27"/>
        </w:rPr>
        <w:drawing>
          <wp:inline distT="0" distB="0" distL="0" distR="0" wp14:anchorId="26EBBE4E" wp14:editId="3CF07859">
            <wp:extent cx="1351280" cy="447040"/>
            <wp:effectExtent l="0" t="0" r="0" b="0"/>
            <wp:docPr id="1885529703" name="Picture 1885529703" descr="{&quot;mathml&quot;:&quot;&lt;math style=\&quot;font-family:Times New Roman;font-size:12px;\&quot; xmlns=\&quot;http://www.w3.org/1998/Math/MathML\&quot;&gt;&lt;mi&gt;H&lt;/mi&gt;&lt;mfenced&gt;&lt;mi&gt;z&lt;/mi&gt;&lt;/mfenced&gt;&lt;mo&gt;=&lt;/mo&gt;&lt;mfrac&gt;&lt;mfenced open=\&quot;|\&quot; close=\&quot;|\&quot;&gt;&lt;mrow&gt;&lt;mn&gt;1&lt;/mn&gt;&lt;mo&gt;+&lt;/mo&gt;&lt;mi&gt;q&lt;/mi&gt;&lt;/mrow&gt;&lt;/mfenced&gt;&lt;mfenced open=\&quot;|\&quot; close=\&quot;|\&quot;&gt;&lt;mrow&gt;&lt;mn&gt;1&lt;/mn&gt;&lt;mo&gt;+&lt;/mo&gt;&lt;mi&gt;p&lt;/mi&gt;&lt;/mrow&gt;&lt;/mfenced&gt;&lt;/mfrac&gt;&lt;mfrac&gt;&lt;mrow&gt;&lt;mi&gt;z&lt;/mi&gt;&lt;mo&gt;-&lt;/mo&gt;&lt;mi&gt;p&lt;/mi&gt;&lt;/mrow&gt;&lt;mrow&gt;&lt;mi&gt;z&lt;/mi&gt;&lt;mo&gt;-&lt;/mo&gt;&lt;mi&gt;q&lt;/mi&gt;&lt;/mrow&gt;&lt;/mfrac&gt;&lt;/math&gt;&quot;,&quot;origin&quot;:&quot;MathType Legacy&quot;,&quot;version&quot;:&quot;v3.17.1&quot;}" title="H open parentheses z close parentheses equals fraction numerator open vertical bar 1 plus q close vertical bar over denominator open vertical bar 1 plus p close vertical bar end fraction fraction numerator z minus p over denominator z minus q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H&lt;/mi&gt;&lt;mfenced&gt;&lt;mi&gt;z&lt;/mi&gt;&lt;/mfenced&gt;&lt;mo&gt;=&lt;/mo&gt;&lt;mfrac&gt;&lt;mfenced open=\&quot;|\&quot; close=\&quot;|\&quot;&gt;&lt;mrow&gt;&lt;mn&gt;1&lt;/mn&gt;&lt;mo&gt;+&lt;/mo&gt;&lt;mi&gt;q&lt;/mi&gt;&lt;/mrow&gt;&lt;/mfenced&gt;&lt;mfenced open=\&quot;|\&quot; close=\&quot;|\&quot;&gt;&lt;mrow&gt;&lt;mn&gt;1&lt;/mn&gt;&lt;mo&gt;+&lt;/mo&gt;&lt;mi&gt;p&lt;/mi&gt;&lt;/mrow&gt;&lt;/mfenced&gt;&lt;/mfrac&gt;&lt;mfrac&gt;&lt;mrow&gt;&lt;mi&gt;z&lt;/mi&gt;&lt;mo&gt;-&lt;/mo&gt;&lt;mi&gt;p&lt;/mi&gt;&lt;/mrow&gt;&lt;mrow&gt;&lt;mi&gt;z&lt;/mi&gt;&lt;mo&gt;-&lt;/mo&gt;&lt;mi&gt;q&lt;/mi&gt;&lt;/mrow&gt;&lt;/mfrac&gt;&lt;/math&gt;&quot;,&quot;origin&quot;:&quot;MathType Legacy&quot;,&quot;version&quot;:&quot;v3.17.1&quot;}" title="H open parentheses z close parentheses equals fraction numerator open vertical bar 1 plus q close vertical bar over denominator open vertical bar 1 plus p close vertical bar end fraction fraction numerator z minus p over denominator z minus q end fraction"/>
                    <pic:cNvPicPr/>
                  </pic:nvPicPr>
                  <pic:blipFill>
                    <a:blip r:embed="rId341" cstate="print">
                      <a:extLst>
                        <a:ext uri="{28A0092B-C50C-407E-A947-70E740481C1C}">
                          <a14:useLocalDpi xmlns:a14="http://schemas.microsoft.com/office/drawing/2010/main" val="0"/>
                        </a:ext>
                      </a:extLst>
                    </a:blip>
                    <a:stretch>
                      <a:fillRect/>
                    </a:stretch>
                  </pic:blipFill>
                  <pic:spPr>
                    <a:xfrm>
                      <a:off x="0" y="0"/>
                      <a:ext cx="1351280" cy="447040"/>
                    </a:xfrm>
                    <a:prstGeom prst="rect">
                      <a:avLst/>
                    </a:prstGeom>
                  </pic:spPr>
                </pic:pic>
              </a:graphicData>
            </a:graphic>
          </wp:inline>
        </w:drawing>
      </w:r>
    </w:p>
    <w:p w:rsidR="00005D2B" w:rsidRDefault="00005D2B" w:rsidP="00D217BC"/>
    <w:p w:rsidR="00005D2B" w:rsidRDefault="00005D2B" w:rsidP="00D217BC">
      <w:r>
        <w:t>Using () and (), the magnitude and phase response are, respectively,</w:t>
      </w:r>
    </w:p>
    <w:p w:rsidR="00005D2B" w:rsidRDefault="00005D2B" w:rsidP="00D217BC"/>
    <w:p w:rsidR="00005D2B" w:rsidRDefault="00005D2B" w:rsidP="00D217BC"/>
    <w:p w:rsidR="00005D2B" w:rsidRDefault="00005D2B" w:rsidP="00D217BC">
      <w:pPr>
        <w:jc w:val="center"/>
      </w:pPr>
      <w:r>
        <w:rPr>
          <w:noProof/>
          <w:position w:val="-45"/>
        </w:rPr>
        <w:drawing>
          <wp:inline distT="0" distB="0" distL="0" distR="0" wp14:anchorId="7045C924" wp14:editId="40426FFA">
            <wp:extent cx="3657050" cy="667698"/>
            <wp:effectExtent l="0" t="0" r="0" b="0"/>
            <wp:docPr id="1920649414" name="Picture 1920649414" descr="{&quot;mathml&quot;:&quot;&lt;math style=\&quot;font-family:Times New Roman;font-size:12px;\&quot; xmlns=\&quot;http://www.w3.org/1998/Math/MathML\&quot;&gt;&lt;mfenced open=\&quot;|\&quot; close=\&quot;|\&quot;&gt;&lt;mrow&gt;&lt;mi&gt;H&lt;/mi&gt;&lt;mfenced&gt;&lt;mi&gt;&amp;#x3C9;&lt;/mi&gt;&lt;/mfenced&gt;&lt;/mrow&gt;&lt;/mfenced&gt;&lt;mo&gt;=&lt;/mo&gt;&lt;msqrt&gt;&lt;mfrac&gt;&lt;mrow&gt;&lt;mn&gt;1&lt;/mn&gt;&lt;mo&gt;+&lt;/mo&gt;&lt;mn&gt;2&lt;/mn&gt;&lt;mi&gt;r&lt;/mi&gt;&lt;mi&gt;cos&lt;/mi&gt;&lt;msub&gt;&lt;mi&gt;&amp;#x3C9;&lt;/mi&gt;&lt;mn&gt;0&lt;/mn&gt;&lt;/msub&gt;&lt;mo&gt;+&lt;/mo&gt;&lt;msup&gt;&lt;mi&gt;r&lt;/mi&gt;&lt;mn&gt;2&lt;/mn&gt;&lt;/msup&gt;&lt;/mrow&gt;&lt;mrow&gt;&lt;mn&gt;1&lt;/mn&gt;&lt;mo&gt;+&lt;/mo&gt;&lt;mn&gt;2&lt;/mn&gt;&lt;mi&gt;&amp;#x3C1;&lt;/mi&gt;&lt;mi&gt;cos&lt;/mi&gt;&lt;mi&gt;&amp;#x3B8;&lt;/mi&gt;&lt;mo&gt;+&lt;/mo&gt;&lt;msup&gt;&lt;mi&gt;&amp;#x3C1;&lt;/mi&gt;&lt;mn&gt;2&lt;/mn&gt;&lt;/msup&gt;&lt;/mrow&gt;&lt;/mfrac&gt;&lt;/msqrt&gt;&lt;msqrt&gt;&lt;mfrac&gt;&lt;mfenced&gt;&lt;mrow&gt;&lt;mn&gt;1&lt;/mn&gt;&lt;mo&gt;-&lt;/mo&gt;&lt;mn&gt;2&lt;/mn&gt;&lt;mi&gt;&amp;#x3C1;&lt;/mi&gt;&lt;mi&gt;cos&lt;/mi&gt;&lt;mfenced&gt;&lt;mrow&gt;&lt;mi&gt;&amp;#x3C9;&lt;/mi&gt;&lt;mo&gt;-&lt;/mo&gt;&lt;mi&gt;&amp;#x3B8;&lt;/mi&gt;&lt;/mrow&gt;&lt;/mfenced&gt;&lt;mo&gt;+&lt;/mo&gt;&lt;msup&gt;&lt;mi&gt;&amp;#x3C1;&lt;/mi&gt;&lt;mn&gt;2&lt;/mn&gt;&lt;/msup&gt;&lt;/mrow&gt;&lt;/mfenced&gt;&lt;mfenced&gt;&lt;mrow&gt;&lt;mn&gt;1&lt;/mn&gt;&lt;mo&gt;-&lt;/mo&gt;&lt;mn&gt;2&lt;/mn&gt;&lt;mi&gt;r&lt;/mi&gt;&lt;mi&gt;cos&lt;/mi&gt;&lt;mfenced&gt;&lt;mrow&gt;&lt;mi&gt;&amp;#x3C9;&lt;/mi&gt;&lt;mo&gt;-&lt;/mo&gt;&lt;msub&gt;&lt;mi&gt;&amp;#x3C9;&lt;/mi&gt;&lt;mn&gt;0&lt;/mn&gt;&lt;/msub&gt;&lt;/mrow&gt;&lt;/mfenced&gt;&lt;mo&gt;+&lt;/mo&gt;&lt;msup&gt;&lt;mi&gt;r&lt;/mi&gt;&lt;mn&gt;2&lt;/mn&gt;&lt;/msup&gt;&lt;/mrow&gt;&lt;/mfenced&gt;&lt;/mfrac&gt;&lt;/msqrt&gt;&lt;/math&gt;&quot;,&quot;origin&quot;:&quot;MathType Legacy&quot;,&quot;version&quot;:&quot;v3.17.1&quot;}" title="open vertical bar H open parentheses omega close parentheses close vertical bar equals square root of fraction numerator 1 plus 2 r cos omega subscript 0 plus r squared over denominator 1 plus 2 rho cos theta plus rho squared end fraction end root square root of fraction numerator open parentheses 1 minus 2 rho cos open parentheses omega minus theta close parentheses plus rho squared close parentheses over denominator open parentheses 1 minus 2 r cos open parentheses omega minus omega subscript 0 close parentheses plus r squared close parentheses end fraction end r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fenced open=\&quot;|\&quot; close=\&quot;|\&quot;&gt;&lt;mrow&gt;&lt;mi&gt;H&lt;/mi&gt;&lt;mfenced&gt;&lt;mi&gt;&amp;#x3C9;&lt;/mi&gt;&lt;/mfenced&gt;&lt;/mrow&gt;&lt;/mfenced&gt;&lt;mo&gt;=&lt;/mo&gt;&lt;msqrt&gt;&lt;mfrac&gt;&lt;mrow&gt;&lt;mn&gt;1&lt;/mn&gt;&lt;mo&gt;+&lt;/mo&gt;&lt;mn&gt;2&lt;/mn&gt;&lt;mi&gt;r&lt;/mi&gt;&lt;mi&gt;cos&lt;/mi&gt;&lt;msub&gt;&lt;mi&gt;&amp;#x3C9;&lt;/mi&gt;&lt;mn&gt;0&lt;/mn&gt;&lt;/msub&gt;&lt;mo&gt;+&lt;/mo&gt;&lt;msup&gt;&lt;mi&gt;r&lt;/mi&gt;&lt;mn&gt;2&lt;/mn&gt;&lt;/msup&gt;&lt;/mrow&gt;&lt;mrow&gt;&lt;mn&gt;1&lt;/mn&gt;&lt;mo&gt;+&lt;/mo&gt;&lt;mn&gt;2&lt;/mn&gt;&lt;mi&gt;&amp;#x3C1;&lt;/mi&gt;&lt;mi&gt;cos&lt;/mi&gt;&lt;mi&gt;&amp;#x3B8;&lt;/mi&gt;&lt;mo&gt;+&lt;/mo&gt;&lt;msup&gt;&lt;mi&gt;&amp;#x3C1;&lt;/mi&gt;&lt;mn&gt;2&lt;/mn&gt;&lt;/msup&gt;&lt;/mrow&gt;&lt;/mfrac&gt;&lt;/msqrt&gt;&lt;msqrt&gt;&lt;mfrac&gt;&lt;mfenced&gt;&lt;mrow&gt;&lt;mn&gt;1&lt;/mn&gt;&lt;mo&gt;-&lt;/mo&gt;&lt;mn&gt;2&lt;/mn&gt;&lt;mi&gt;&amp;#x3C1;&lt;/mi&gt;&lt;mi&gt;cos&lt;/mi&gt;&lt;mfenced&gt;&lt;mrow&gt;&lt;mi&gt;&amp;#x3C9;&lt;/mi&gt;&lt;mo&gt;-&lt;/mo&gt;&lt;mi&gt;&amp;#x3B8;&lt;/mi&gt;&lt;/mrow&gt;&lt;/mfenced&gt;&lt;mo&gt;+&lt;/mo&gt;&lt;msup&gt;&lt;mi&gt;&amp;#x3C1;&lt;/mi&gt;&lt;mn&gt;2&lt;/mn&gt;&lt;/msup&gt;&lt;/mrow&gt;&lt;/mfenced&gt;&lt;mfenced&gt;&lt;mrow&gt;&lt;mn&gt;1&lt;/mn&gt;&lt;mo&gt;-&lt;/mo&gt;&lt;mn&gt;2&lt;/mn&gt;&lt;mi&gt;r&lt;/mi&gt;&lt;mi&gt;cos&lt;/mi&gt;&lt;mfenced&gt;&lt;mrow&gt;&lt;mi&gt;&amp;#x3C9;&lt;/mi&gt;&lt;mo&gt;-&lt;/mo&gt;&lt;msub&gt;&lt;mi&gt;&amp;#x3C9;&lt;/mi&gt;&lt;mn&gt;0&lt;/mn&gt;&lt;/msub&gt;&lt;/mrow&gt;&lt;/mfenced&gt;&lt;mo&gt;+&lt;/mo&gt;&lt;msup&gt;&lt;mi&gt;r&lt;/mi&gt;&lt;mn&gt;2&lt;/mn&gt;&lt;/msup&gt;&lt;/mrow&gt;&lt;/mfenced&gt;&lt;/mfrac&gt;&lt;/msqrt&gt;&lt;/math&gt;&quot;,&quot;origin&quot;:&quot;MathType Legacy&quot;,&quot;version&quot;:&quot;v3.17.1&quot;}" title="open vertical bar H open parentheses omega close parentheses close vertical bar equals square root of fraction numerator 1 plus 2 r cos omega subscript 0 plus r squared over denominator 1 plus 2 rho cos theta plus rho squared end fraction end root square root of fraction numerator open parentheses 1 minus 2 rho cos open parentheses omega minus theta close parentheses plus rho squared close parentheses over denominator open parentheses 1 minus 2 r cos open parentheses omega minus omega subscript 0 close parentheses plus r squared close parentheses end fraction end root"/>
                    <pic:cNvPicPr/>
                  </pic:nvPicPr>
                  <pic:blipFill>
                    <a:blip r:embed="rId342" cstate="print">
                      <a:extLst>
                        <a:ext uri="{28A0092B-C50C-407E-A947-70E740481C1C}">
                          <a14:useLocalDpi xmlns:a14="http://schemas.microsoft.com/office/drawing/2010/main" val="0"/>
                        </a:ext>
                      </a:extLst>
                    </a:blip>
                    <a:stretch>
                      <a:fillRect/>
                    </a:stretch>
                  </pic:blipFill>
                  <pic:spPr>
                    <a:xfrm>
                      <a:off x="0" y="0"/>
                      <a:ext cx="3657050" cy="667698"/>
                    </a:xfrm>
                    <a:prstGeom prst="rect">
                      <a:avLst/>
                    </a:prstGeom>
                  </pic:spPr>
                </pic:pic>
              </a:graphicData>
            </a:graphic>
          </wp:inline>
        </w:drawing>
      </w:r>
    </w:p>
    <w:p w:rsidR="00005D2B" w:rsidRDefault="00005D2B" w:rsidP="00D217BC">
      <w:pPr>
        <w:jc w:val="center"/>
      </w:pPr>
    </w:p>
    <w:p w:rsidR="00005D2B" w:rsidRDefault="00005D2B" w:rsidP="00D217BC">
      <w:pPr>
        <w:jc w:val="center"/>
      </w:pPr>
    </w:p>
    <w:p w:rsidR="00005D2B" w:rsidRDefault="00005D2B" w:rsidP="00D217BC">
      <w:r>
        <w:t>and</w:t>
      </w:r>
    </w:p>
    <w:p w:rsidR="00005D2B" w:rsidRDefault="00005D2B" w:rsidP="00D217BC"/>
    <w:p w:rsidR="00005D2B" w:rsidRDefault="00005D2B" w:rsidP="00D217BC">
      <w:pPr>
        <w:jc w:val="center"/>
      </w:pPr>
      <w:r>
        <w:rPr>
          <w:noProof/>
          <w:position w:val="-31"/>
        </w:rPr>
        <w:drawing>
          <wp:inline distT="0" distB="0" distL="0" distR="0" wp14:anchorId="4FCE9413" wp14:editId="431376F7">
            <wp:extent cx="3385566" cy="459486"/>
            <wp:effectExtent l="0" t="0" r="0" b="0"/>
            <wp:docPr id="1439770763" name="Picture 1439770763" descr="{&quot;mathml&quot;:&quot;&lt;math style=\&quot;font-family:Times New Roman;font-size:12px;\&quot; xmlns=\&quot;http://www.w3.org/1998/Math/MathML\&quot;&gt;&lt;mo&gt;&amp;#x2220;&lt;/mo&gt;&lt;mi&gt;H&lt;/mi&gt;&lt;mfenced&gt;&lt;mi&gt;&amp;#x3C9;&lt;/mi&gt;&lt;/mfenced&gt;&lt;mo&gt;=&lt;/mo&gt;&lt;msup&gt;&lt;mi&gt;tan&lt;/mi&gt;&lt;mrow&gt;&lt;mo&gt;-&lt;/mo&gt;&lt;mn&gt;1&lt;/mn&gt;&lt;/mrow&gt;&lt;/msup&gt;&lt;mfrac&gt;&lt;mrow&gt;&lt;mi&gt;cos&lt;/mi&gt;&lt;mi&gt;&amp;#x3C9;&lt;/mi&gt;&lt;mo&gt;-&lt;/mo&gt;&lt;mi&gt;r&lt;/mi&gt;&lt;mi&gt;cos&lt;/mi&gt;&lt;msub&gt;&lt;mi&gt;&amp;#x3C9;&lt;/mi&gt;&lt;mn&gt;0&lt;/mn&gt;&lt;/msub&gt;&lt;/mrow&gt;&lt;mrow&gt;&lt;mi&gt;sin&lt;/mi&gt;&lt;mi&gt;&amp;#x3C9;&lt;/mi&gt;&lt;mo&gt;-&lt;/mo&gt;&lt;mi&gt;r&lt;/mi&gt;&lt;mi&gt;sin&lt;/mi&gt;&lt;msub&gt;&lt;mi&gt;&amp;#x3C9;&lt;/mi&gt;&lt;mn&gt;0&lt;/mn&gt;&lt;/msub&gt;&lt;/mrow&gt;&lt;/mfrac&gt;&lt;mo&gt;-&lt;/mo&gt;&lt;msup&gt;&lt;mi&gt;tan&lt;/mi&gt;&lt;mrow&gt;&lt;mo&gt;-&lt;/mo&gt;&lt;mn&gt;1&lt;/mn&gt;&lt;/mrow&gt;&lt;/msup&gt;&lt;mfrac&gt;&lt;mrow&gt;&lt;mi&gt;cos&lt;/mi&gt;&lt;mi&gt;&amp;#x3C9;&lt;/mi&gt;&lt;mo&gt;-&lt;/mo&gt;&lt;mi&gt;&amp;#x3C1;&lt;/mi&gt;&lt;mi&gt;cos&lt;/mi&gt;&lt;mi&gt;&amp;#x3B8;&lt;/mi&gt;&lt;/mrow&gt;&lt;mrow&gt;&lt;mi&gt;sin&lt;/mi&gt;&lt;mi&gt;&amp;#x3C9;&lt;/mi&gt;&lt;mo&gt;-&lt;/mo&gt;&lt;mi&gt;&amp;#x3C1;&lt;/mi&gt;&lt;mi&gt;sin&lt;/mi&gt;&lt;mi&gt;&amp;#x3B8;&lt;/mi&gt;&lt;/mrow&gt;&lt;/mfrac&gt;&lt;/math&gt;&quot;,&quot;origin&quot;:&quot;MathType Legacy&quot;,&quot;version&quot;:&quot;v3.17.2&quot;}" title="angle H open parentheses omega close parentheses equals tan to the power of negative 1 end exponent fraction numerator cos omega minus r cos omega subscript 0 over denominator sin omega minus r sin omega subscript 0 end fraction minus tan to the power of negative 1 end exponent fraction numerator cos omega minus rho cos theta over denominator sin omega minus rho sin theta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o&gt;&amp;#x2220;&lt;/mo&gt;&lt;mi&gt;H&lt;/mi&gt;&lt;mfenced&gt;&lt;mi&gt;&amp;#x3C9;&lt;/mi&gt;&lt;/mfenced&gt;&lt;mo&gt;=&lt;/mo&gt;&lt;msup&gt;&lt;mi&gt;tan&lt;/mi&gt;&lt;mrow&gt;&lt;mo&gt;-&lt;/mo&gt;&lt;mn&gt;1&lt;/mn&gt;&lt;/mrow&gt;&lt;/msup&gt;&lt;mfrac&gt;&lt;mrow&gt;&lt;mi&gt;cos&lt;/mi&gt;&lt;mi&gt;&amp;#x3C9;&lt;/mi&gt;&lt;mo&gt;-&lt;/mo&gt;&lt;mi&gt;r&lt;/mi&gt;&lt;mi&gt;cos&lt;/mi&gt;&lt;msub&gt;&lt;mi&gt;&amp;#x3C9;&lt;/mi&gt;&lt;mn&gt;0&lt;/mn&gt;&lt;/msub&gt;&lt;/mrow&gt;&lt;mrow&gt;&lt;mi&gt;sin&lt;/mi&gt;&lt;mi&gt;&amp;#x3C9;&lt;/mi&gt;&lt;mo&gt;-&lt;/mo&gt;&lt;mi&gt;r&lt;/mi&gt;&lt;mi&gt;sin&lt;/mi&gt;&lt;msub&gt;&lt;mi&gt;&amp;#x3C9;&lt;/mi&gt;&lt;mn&gt;0&lt;/mn&gt;&lt;/msub&gt;&lt;/mrow&gt;&lt;/mfrac&gt;&lt;mo&gt;-&lt;/mo&gt;&lt;msup&gt;&lt;mi&gt;tan&lt;/mi&gt;&lt;mrow&gt;&lt;mo&gt;-&lt;/mo&gt;&lt;mn&gt;1&lt;/mn&gt;&lt;/mrow&gt;&lt;/msup&gt;&lt;mfrac&gt;&lt;mrow&gt;&lt;mi&gt;cos&lt;/mi&gt;&lt;mi&gt;&amp;#x3C9;&lt;/mi&gt;&lt;mo&gt;-&lt;/mo&gt;&lt;mi&gt;&amp;#x3C1;&lt;/mi&gt;&lt;mi&gt;cos&lt;/mi&gt;&lt;mi&gt;&amp;#x3B8;&lt;/mi&gt;&lt;/mrow&gt;&lt;mrow&gt;&lt;mi&gt;sin&lt;/mi&gt;&lt;mi&gt;&amp;#x3C9;&lt;/mi&gt;&lt;mo&gt;-&lt;/mo&gt;&lt;mi&gt;&amp;#x3C1;&lt;/mi&gt;&lt;mi&gt;sin&lt;/mi&gt;&lt;mi&gt;&amp;#x3B8;&lt;/mi&gt;&lt;/mrow&gt;&lt;/mfrac&gt;&lt;/math&gt;&quot;,&quot;origin&quot;:&quot;MathType Legacy&quot;,&quot;version&quot;:&quot;v3.17.2&quot;}" title="angle H open parentheses omega close parentheses equals tan to the power of negative 1 end exponent fraction numerator cos omega minus r cos omega subscript 0 over denominator sin omega minus r sin omega subscript 0 end fraction minus tan to the power of negative 1 end exponent fraction numerator cos omega minus rho cos theta over denominator sin omega minus rho sin theta end fraction"/>
                    <pic:cNvPicPr/>
                  </pic:nvPicPr>
                  <pic:blipFill>
                    <a:blip r:embed="rId343" cstate="print">
                      <a:extLst>
                        <a:ext uri="{28A0092B-C50C-407E-A947-70E740481C1C}">
                          <a14:useLocalDpi xmlns:a14="http://schemas.microsoft.com/office/drawing/2010/main" val="0"/>
                        </a:ext>
                      </a:extLst>
                    </a:blip>
                    <a:stretch>
                      <a:fillRect/>
                    </a:stretch>
                  </pic:blipFill>
                  <pic:spPr>
                    <a:xfrm>
                      <a:off x="0" y="0"/>
                      <a:ext cx="3385566" cy="459486"/>
                    </a:xfrm>
                    <a:prstGeom prst="rect">
                      <a:avLst/>
                    </a:prstGeom>
                  </pic:spPr>
                </pic:pic>
              </a:graphicData>
            </a:graphic>
          </wp:inline>
        </w:drawing>
      </w:r>
    </w:p>
    <w:p w:rsidR="00005D2B" w:rsidRDefault="00005D2B" w:rsidP="00D217BC">
      <w:r>
        <w:t xml:space="preserve">For general rho and theta exotic responses can be formed, however, for a notch filter theta = w0 and rho =1.  </w:t>
      </w:r>
    </w:p>
    <w:p w:rsidR="00005D2B" w:rsidRDefault="00005D2B" w:rsidP="00D217BC"/>
    <w:p w:rsidR="00005D2B" w:rsidRDefault="00005D2B" w:rsidP="00D217BC">
      <w:r>
        <w:t xml:space="preserve">To calculate the bandwidth of the notch, we use the form of a dc null with w0=0 and calculate the cutoff frequency wc by solving ().  </w:t>
      </w:r>
    </w:p>
    <w:p w:rsidR="00005D2B" w:rsidRDefault="00005D2B" w:rsidP="00D217BC"/>
    <w:p w:rsidR="00005D2B" w:rsidRDefault="00005D2B" w:rsidP="00D217BC"/>
    <w:p w:rsidR="00005D2B" w:rsidRDefault="00005D2B" w:rsidP="00D217BC"/>
    <w:p w:rsidR="00005D2B" w:rsidRDefault="00005D2B" w:rsidP="00D217BC">
      <w:pPr>
        <w:jc w:val="center"/>
      </w:pPr>
      <w:r>
        <w:rPr>
          <w:noProof/>
          <w:position w:val="-20"/>
        </w:rPr>
        <w:drawing>
          <wp:inline distT="0" distB="0" distL="0" distR="0" wp14:anchorId="5CC7C84E" wp14:editId="775C4BB9">
            <wp:extent cx="1123696" cy="361696"/>
            <wp:effectExtent l="0" t="0" r="0" b="0"/>
            <wp:docPr id="2047692763" name="Picture 2047692763" descr="{&quot;mathml&quot;:&quot;&lt;math style=\&quot;font-family:Times New Roman;font-size:12px;\&quot; xmlns=\&quot;http://www.w3.org/1998/Math/MathML\&quot;&gt;&lt;msub&gt;&lt;mi&gt;&amp;#x3C9;&lt;/mi&gt;&lt;mi&gt;c&lt;/mi&gt;&lt;/msub&gt;&lt;mo&gt;=&lt;/mo&gt;&lt;msup&gt;&lt;mi&gt;cos&lt;/mi&gt;&lt;mrow&gt;&lt;mo&gt;-&lt;/mo&gt;&lt;mn&gt;1&lt;/mn&gt;&lt;/mrow&gt;&lt;/msup&gt;&lt;mfrac&gt;&lt;mrow&gt;&lt;mn&gt;2&lt;/mn&gt;&lt;mi&gt;r&lt;/mi&gt;&lt;/mrow&gt;&lt;mrow&gt;&lt;mn&gt;1&lt;/mn&gt;&lt;mo&gt;+&lt;/mo&gt;&lt;msup&gt;&lt;mi&gt;r&lt;/mi&gt;&lt;mn&gt;2&lt;/mn&gt;&lt;/msup&gt;&lt;/mrow&gt;&lt;/mfrac&gt;&lt;/math&gt;&quot;,&quot;origin&quot;:&quot;MathType Legacy&quot;,&quot;version&quot;:&quot;v3.17.1&quot;}" title="omega subscript c equals cos to the power of negative 1 end exponent fraction numerator 2 r over denominator 1 plus r squared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gt;&lt;mi&gt;&amp;#x3C9;&lt;/mi&gt;&lt;mi&gt;c&lt;/mi&gt;&lt;/msub&gt;&lt;mo&gt;=&lt;/mo&gt;&lt;msup&gt;&lt;mi&gt;cos&lt;/mi&gt;&lt;mrow&gt;&lt;mo&gt;-&lt;/mo&gt;&lt;mn&gt;1&lt;/mn&gt;&lt;/mrow&gt;&lt;/msup&gt;&lt;mfrac&gt;&lt;mrow&gt;&lt;mn&gt;2&lt;/mn&gt;&lt;mi&gt;r&lt;/mi&gt;&lt;/mrow&gt;&lt;mrow&gt;&lt;mn&gt;1&lt;/mn&gt;&lt;mo&gt;+&lt;/mo&gt;&lt;msup&gt;&lt;mi&gt;r&lt;/mi&gt;&lt;mn&gt;2&lt;/mn&gt;&lt;/msup&gt;&lt;/mrow&gt;&lt;/mfrac&gt;&lt;/math&gt;&quot;,&quot;origin&quot;:&quot;MathType Legacy&quot;,&quot;version&quot;:&quot;v3.17.1&quot;}" title="omega subscript c equals cos to the power of negative 1 end exponent fraction numerator 2 r over denominator 1 plus r squared end fraction"/>
                    <pic:cNvPicPr/>
                  </pic:nvPicPr>
                  <pic:blipFill>
                    <a:blip r:embed="rId344" cstate="print">
                      <a:extLst>
                        <a:ext uri="{28A0092B-C50C-407E-A947-70E740481C1C}">
                          <a14:useLocalDpi xmlns:a14="http://schemas.microsoft.com/office/drawing/2010/main" val="0"/>
                        </a:ext>
                      </a:extLst>
                    </a:blip>
                    <a:stretch>
                      <a:fillRect/>
                    </a:stretch>
                  </pic:blipFill>
                  <pic:spPr>
                    <a:xfrm>
                      <a:off x="0" y="0"/>
                      <a:ext cx="1123696" cy="361696"/>
                    </a:xfrm>
                    <a:prstGeom prst="rect">
                      <a:avLst/>
                    </a:prstGeom>
                  </pic:spPr>
                </pic:pic>
              </a:graphicData>
            </a:graphic>
          </wp:inline>
        </w:drawing>
      </w:r>
    </w:p>
    <w:p w:rsidR="00005D2B" w:rsidRDefault="00005D2B" w:rsidP="00D217BC">
      <w:pPr>
        <w:jc w:val="center"/>
      </w:pPr>
    </w:p>
    <w:p w:rsidR="00005D2B" w:rsidRDefault="00005D2B" w:rsidP="00D217BC">
      <w:r>
        <w:t>To determine r from wc, we can solve () for r by noting the right triangle formed with angle wc and hypotonus 1+r^2 and adjacent 2r, has opposite side r^2-1, from which we deduce</w:t>
      </w:r>
    </w:p>
    <w:p w:rsidR="00005D2B" w:rsidRDefault="00005D2B" w:rsidP="00D217BC">
      <w:pPr>
        <w:jc w:val="center"/>
      </w:pPr>
      <w:r>
        <w:rPr>
          <w:noProof/>
          <w:position w:val="-13"/>
        </w:rPr>
        <w:drawing>
          <wp:inline distT="0" distB="0" distL="0" distR="0" wp14:anchorId="2AD1EDEC" wp14:editId="52A137FF">
            <wp:extent cx="1194816" cy="174752"/>
            <wp:effectExtent l="0" t="0" r="0" b="0"/>
            <wp:docPr id="1268101738" name="Picture 1268101738" descr="{&quot;mathml&quot;:&quot;&lt;math style=\&quot;font-family:Times New Roman;font-size:12px;\&quot; xmlns=\&quot;http://www.w3.org/1998/Math/MathML\&quot;&gt;&lt;mi&gt;r&lt;/mi&gt;&lt;mo&gt;=&lt;/mo&gt;&lt;mtext&gt;sec&amp;#xA0;&lt;/mtext&gt;&lt;msub&gt;&lt;mi&gt;&amp;#x3C9;&lt;/mi&gt;&lt;mi&gt;c&lt;/mi&gt;&lt;/msub&gt;&lt;mo&gt;-&lt;/mo&gt;&lt;mi&gt;tan&lt;/mi&gt;&lt;mo&gt;&amp;#xA0;&lt;/mo&gt;&lt;msub&gt;&lt;mi&gt;&amp;#x3C9;&lt;/mi&gt;&lt;mi&gt;c&lt;/mi&gt;&lt;/msub&gt;&lt;/math&gt;&quot;,&quot;origin&quot;:&quot;MathType Legacy&quot;,&quot;version&quot;:&quot;v3.17.2&quot;}" title="r equals text sec  end text omega subscript c minus tan space omega subscript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r&lt;/mi&gt;&lt;mo&gt;=&lt;/mo&gt;&lt;mtext&gt;sec&amp;#xA0;&lt;/mtext&gt;&lt;msub&gt;&lt;mi&gt;&amp;#x3C9;&lt;/mi&gt;&lt;mi&gt;c&lt;/mi&gt;&lt;/msub&gt;&lt;mo&gt;-&lt;/mo&gt;&lt;mi&gt;tan&lt;/mi&gt;&lt;mo&gt;&amp;#xA0;&lt;/mo&gt;&lt;msub&gt;&lt;mi&gt;&amp;#x3C9;&lt;/mi&gt;&lt;mi&gt;c&lt;/mi&gt;&lt;/msub&gt;&lt;/math&gt;&quot;,&quot;origin&quot;:&quot;MathType Legacy&quot;,&quot;version&quot;:&quot;v3.17.2&quot;}" title="r equals text sec  end text omega subscript c minus tan space omega subscript c"/>
                    <pic:cNvPicPr/>
                  </pic:nvPicPr>
                  <pic:blipFill>
                    <a:blip r:embed="rId345" cstate="print">
                      <a:extLst>
                        <a:ext uri="{28A0092B-C50C-407E-A947-70E740481C1C}">
                          <a14:useLocalDpi xmlns:a14="http://schemas.microsoft.com/office/drawing/2010/main" val="0"/>
                        </a:ext>
                      </a:extLst>
                    </a:blip>
                    <a:stretch>
                      <a:fillRect/>
                    </a:stretch>
                  </pic:blipFill>
                  <pic:spPr>
                    <a:xfrm>
                      <a:off x="0" y="0"/>
                      <a:ext cx="1194816" cy="174752"/>
                    </a:xfrm>
                    <a:prstGeom prst="rect">
                      <a:avLst/>
                    </a:prstGeom>
                  </pic:spPr>
                </pic:pic>
              </a:graphicData>
            </a:graphic>
          </wp:inline>
        </w:drawing>
      </w:r>
    </w:p>
    <w:p w:rsidR="00005D2B" w:rsidRDefault="00005D2B" w:rsidP="00D217BC">
      <w:pPr>
        <w:jc w:val="center"/>
      </w:pPr>
    </w:p>
    <w:p w:rsidR="00005D2B" w:rsidRDefault="00005D2B" w:rsidP="00D217BC">
      <w:pPr>
        <w:jc w:val="center"/>
      </w:pPr>
    </w:p>
    <w:p w:rsidR="00005D2B" w:rsidRDefault="00005D2B" w:rsidP="00D217BC">
      <w:r w:rsidRPr="00E26942">
        <w:rPr>
          <w:noProof/>
        </w:rPr>
        <w:drawing>
          <wp:inline distT="0" distB="0" distL="0" distR="0" wp14:anchorId="0DEE137F" wp14:editId="016EAB29">
            <wp:extent cx="5943600" cy="4457700"/>
            <wp:effectExtent l="0" t="0" r="0" b="0"/>
            <wp:docPr id="1550454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454966" name=""/>
                    <pic:cNvPicPr/>
                  </pic:nvPicPr>
                  <pic:blipFill>
                    <a:blip r:embed="rId346"/>
                    <a:stretch>
                      <a:fillRect/>
                    </a:stretch>
                  </pic:blipFill>
                  <pic:spPr>
                    <a:xfrm>
                      <a:off x="0" y="0"/>
                      <a:ext cx="5943600" cy="4457700"/>
                    </a:xfrm>
                    <a:prstGeom prst="rect">
                      <a:avLst/>
                    </a:prstGeom>
                  </pic:spPr>
                </pic:pic>
              </a:graphicData>
            </a:graphic>
          </wp:inline>
        </w:drawing>
      </w:r>
    </w:p>
    <w:p w:rsidR="00005D2B" w:rsidRDefault="00005D2B" w:rsidP="00D217BC">
      <w:r w:rsidRPr="00E26942">
        <w:rPr>
          <w:noProof/>
        </w:rPr>
        <w:drawing>
          <wp:inline distT="0" distB="0" distL="0" distR="0" wp14:anchorId="0DA8E3F8" wp14:editId="233E4AAF">
            <wp:extent cx="5943600" cy="4457700"/>
            <wp:effectExtent l="0" t="0" r="0" b="0"/>
            <wp:docPr id="2032409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409327" name=""/>
                    <pic:cNvPicPr/>
                  </pic:nvPicPr>
                  <pic:blipFill>
                    <a:blip r:embed="rId347"/>
                    <a:stretch>
                      <a:fillRect/>
                    </a:stretch>
                  </pic:blipFill>
                  <pic:spPr>
                    <a:xfrm>
                      <a:off x="0" y="0"/>
                      <a:ext cx="5943600" cy="4457700"/>
                    </a:xfrm>
                    <a:prstGeom prst="rect">
                      <a:avLst/>
                    </a:prstGeom>
                  </pic:spPr>
                </pic:pic>
              </a:graphicData>
            </a:graphic>
          </wp:inline>
        </w:drawing>
      </w:r>
    </w:p>
    <w:p w:rsidR="00005D2B" w:rsidRDefault="00005D2B" w:rsidP="00D217BC"/>
    <w:p w:rsidR="00005D2B" w:rsidRDefault="00005D2B" w:rsidP="00D217BC">
      <w:r>
        <w:t>For a second order notch there are two symmetric nulls at +/- w0 corresponding to a cascade of two single vector conjugate polynomials with transfer function</w:t>
      </w:r>
    </w:p>
    <w:p w:rsidR="00005D2B" w:rsidRDefault="00005D2B" w:rsidP="00D217BC"/>
    <w:p w:rsidR="00005D2B" w:rsidRDefault="00005D2B" w:rsidP="00D217BC">
      <w:pPr>
        <w:jc w:val="center"/>
      </w:pPr>
      <w:r>
        <w:rPr>
          <w:noProof/>
          <w:position w:val="-29"/>
        </w:rPr>
        <w:drawing>
          <wp:inline distT="0" distB="0" distL="0" distR="0" wp14:anchorId="27C3D349" wp14:editId="1E8D6017">
            <wp:extent cx="1995424" cy="461264"/>
            <wp:effectExtent l="0" t="0" r="0" b="0"/>
            <wp:docPr id="1908154498" name="Picture 1908154498" descr="{&quot;mathml&quot;:&quot;&lt;math style=\&quot;font-family:Times New Roman;font-size:12px;\&quot; xmlns=\&quot;http://www.w3.org/1998/Math/MathML\&quot;&gt;&lt;mi&gt;H&lt;/mi&gt;&lt;mfenced&gt;&lt;mi&gt;z&lt;/mi&gt;&lt;/mfenced&gt;&lt;mo&gt;=&lt;/mo&gt;&lt;mfrac&gt;&lt;msup&gt;&lt;mfenced open=\&quot;|\&quot; close=\&quot;|\&quot;&gt;&lt;mrow&gt;&lt;mn&gt;1&lt;/mn&gt;&lt;mo&gt;+&lt;/mo&gt;&lt;mi&gt;p&lt;/mi&gt;&lt;/mrow&gt;&lt;/mfenced&gt;&lt;mn&gt;2&lt;/mn&gt;&lt;/msup&gt;&lt;msup&gt;&lt;mfenced open=\&quot;|\&quot; close=\&quot;|\&quot;&gt;&lt;mrow&gt;&lt;mn&gt;1&lt;/mn&gt;&lt;mo&gt;+&lt;/mo&gt;&lt;mi&gt;q&lt;/mi&gt;&lt;/mrow&gt;&lt;/mfenced&gt;&lt;mn&gt;2&lt;/mn&gt;&lt;/msup&gt;&lt;/mfrac&gt;&lt;mfrac&gt;&lt;mrow&gt;&lt;mfenced&gt;&lt;mrow&gt;&lt;mi&gt;z&lt;/mi&gt;&lt;mo&gt;-&lt;/mo&gt;&lt;mi&gt;q&lt;/mi&gt;&lt;/mrow&gt;&lt;/mfenced&gt;&lt;mfenced&gt;&lt;mrow&gt;&lt;mi&gt;z&lt;/mi&gt;&lt;mo&gt;-&lt;/mo&gt;&lt;msup&gt;&lt;mi&gt;q&lt;/mi&gt;&lt;mo&gt;&amp;#xB7;&lt;/mo&gt;&lt;/msup&gt;&lt;/mrow&gt;&lt;/mfenced&gt;&lt;/mrow&gt;&lt;mrow&gt;&lt;mfenced&gt;&lt;mrow&gt;&lt;mi&gt;z&lt;/mi&gt;&lt;mo&gt;-&lt;/mo&gt;&lt;mi&gt;p&lt;/mi&gt;&lt;/mrow&gt;&lt;/mfenced&gt;&lt;mfenced&gt;&lt;mrow&gt;&lt;mi&gt;z&lt;/mi&gt;&lt;mo&gt;-&lt;/mo&gt;&lt;msup&gt;&lt;mi&gt;p&lt;/mi&gt;&lt;mo&gt;&amp;#xB7;&lt;/mo&gt;&lt;/msup&gt;&lt;/mrow&gt;&lt;/mfenced&gt;&lt;/mrow&gt;&lt;/mfrac&gt;&lt;/math&gt;&quot;,&quot;origin&quot;:&quot;MathType Legacy&quot;,&quot;version&quot;:&quot;v3.17.2&quot;}" title="H open parentheses z close parentheses equals open vertical bar 1 plus p close vertical bar squared over open vertical bar 1 plus q close vertical bar squared fraction numerator open parentheses z minus q close parentheses open parentheses z minus q to the power of times close parentheses over denominator open parentheses z minus p close parentheses open parentheses z minus p to the power of times close parentheses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H&lt;/mi&gt;&lt;mfenced&gt;&lt;mi&gt;z&lt;/mi&gt;&lt;/mfenced&gt;&lt;mo&gt;=&lt;/mo&gt;&lt;mfrac&gt;&lt;msup&gt;&lt;mfenced open=\&quot;|\&quot; close=\&quot;|\&quot;&gt;&lt;mrow&gt;&lt;mn&gt;1&lt;/mn&gt;&lt;mo&gt;+&lt;/mo&gt;&lt;mi&gt;p&lt;/mi&gt;&lt;/mrow&gt;&lt;/mfenced&gt;&lt;mn&gt;2&lt;/mn&gt;&lt;/msup&gt;&lt;msup&gt;&lt;mfenced open=\&quot;|\&quot; close=\&quot;|\&quot;&gt;&lt;mrow&gt;&lt;mn&gt;1&lt;/mn&gt;&lt;mo&gt;+&lt;/mo&gt;&lt;mi&gt;q&lt;/mi&gt;&lt;/mrow&gt;&lt;/mfenced&gt;&lt;mn&gt;2&lt;/mn&gt;&lt;/msup&gt;&lt;/mfrac&gt;&lt;mfrac&gt;&lt;mrow&gt;&lt;mfenced&gt;&lt;mrow&gt;&lt;mi&gt;z&lt;/mi&gt;&lt;mo&gt;-&lt;/mo&gt;&lt;mi&gt;q&lt;/mi&gt;&lt;/mrow&gt;&lt;/mfenced&gt;&lt;mfenced&gt;&lt;mrow&gt;&lt;mi&gt;z&lt;/mi&gt;&lt;mo&gt;-&lt;/mo&gt;&lt;msup&gt;&lt;mi&gt;q&lt;/mi&gt;&lt;mo&gt;&amp;#xB7;&lt;/mo&gt;&lt;/msup&gt;&lt;/mrow&gt;&lt;/mfenced&gt;&lt;/mrow&gt;&lt;mrow&gt;&lt;mfenced&gt;&lt;mrow&gt;&lt;mi&gt;z&lt;/mi&gt;&lt;mo&gt;-&lt;/mo&gt;&lt;mi&gt;p&lt;/mi&gt;&lt;/mrow&gt;&lt;/mfenced&gt;&lt;mfenced&gt;&lt;mrow&gt;&lt;mi&gt;z&lt;/mi&gt;&lt;mo&gt;-&lt;/mo&gt;&lt;msup&gt;&lt;mi&gt;p&lt;/mi&gt;&lt;mo&gt;&amp;#xB7;&lt;/mo&gt;&lt;/msup&gt;&lt;/mrow&gt;&lt;/mfenced&gt;&lt;/mrow&gt;&lt;/mfrac&gt;&lt;/math&gt;&quot;,&quot;origin&quot;:&quot;MathType Legacy&quot;,&quot;version&quot;:&quot;v3.17.2&quot;}" title="H open parentheses z close parentheses equals open vertical bar 1 plus p close vertical bar squared over open vertical bar 1 plus q close vertical bar squared fraction numerator open parentheses z minus q close parentheses open parentheses z minus q to the power of times close parentheses over denominator open parentheses z minus p close parentheses open parentheses z minus p to the power of times close parentheses end fraction"/>
                    <pic:cNvPicPr/>
                  </pic:nvPicPr>
                  <pic:blipFill>
                    <a:blip r:embed="rId348" cstate="print">
                      <a:extLst>
                        <a:ext uri="{28A0092B-C50C-407E-A947-70E740481C1C}">
                          <a14:useLocalDpi xmlns:a14="http://schemas.microsoft.com/office/drawing/2010/main" val="0"/>
                        </a:ext>
                      </a:extLst>
                    </a:blip>
                    <a:stretch>
                      <a:fillRect/>
                    </a:stretch>
                  </pic:blipFill>
                  <pic:spPr>
                    <a:xfrm>
                      <a:off x="0" y="0"/>
                      <a:ext cx="1995424" cy="461264"/>
                    </a:xfrm>
                    <a:prstGeom prst="rect">
                      <a:avLst/>
                    </a:prstGeom>
                  </pic:spPr>
                </pic:pic>
              </a:graphicData>
            </a:graphic>
          </wp:inline>
        </w:drawing>
      </w:r>
    </w:p>
    <w:p w:rsidR="00005D2B" w:rsidRDefault="00005D2B" w:rsidP="00D217BC"/>
    <w:p w:rsidR="00005D2B" w:rsidRDefault="00005D2B" w:rsidP="00D217BC">
      <w:r>
        <w:t xml:space="preserve">Using the vectors </w:t>
      </w:r>
      <w:r>
        <w:rPr>
          <w:noProof/>
          <w:position w:val="-13"/>
        </w:rPr>
        <w:drawing>
          <wp:inline distT="0" distB="0" distL="0" distR="0" wp14:anchorId="30AC15E8" wp14:editId="54D1224F">
            <wp:extent cx="2192528" cy="272288"/>
            <wp:effectExtent l="0" t="0" r="0" b="0"/>
            <wp:docPr id="1724303331" name="Picture 1724303331" descr="{&quot;mathml&quot;:&quot;&lt;math style=\&quot;font-family:Times New Roman;font-size:12px;\&quot; xmlns=\&quot;http://www.w3.org/1998/Math/MathML\&quot;&gt;&lt;msub&gt;&lt;mi&gt;U&lt;/mi&gt;&lt;mo&gt;&amp;#xB1;&lt;/mo&gt;&lt;/msub&gt;&lt;mo&gt;=&lt;/mo&gt;&lt;msup&gt;&lt;mi&gt;e&lt;/mi&gt;&lt;mrow&gt;&lt;mi&gt;j&lt;/mi&gt;&lt;mi&gt;&amp;#x3C9;&lt;/mi&gt;&lt;/mrow&gt;&lt;/msup&gt;&lt;mo&gt;-&lt;/mo&gt;&lt;mi&gt;r&lt;/mi&gt;&lt;msup&gt;&lt;mi&gt;e&lt;/mi&gt;&lt;mrow&gt;&lt;mo&gt;&amp;#xB1;&lt;/mo&gt;&lt;mi&gt;j&lt;/mi&gt;&lt;msub&gt;&lt;mi&gt;&amp;#x3C9;&lt;/mi&gt;&lt;mn&gt;0&lt;/mn&gt;&lt;/msub&gt;&lt;/mrow&gt;&lt;/msup&gt;&lt;mo&gt;,&lt;/mo&gt;&lt;msub&gt;&lt;mi&gt;V&lt;/mi&gt;&lt;mo&gt;&amp;#xB1;&lt;/mo&gt;&lt;/msub&gt;&lt;mo&gt;=&lt;/mo&gt;&lt;msup&gt;&lt;mi&gt;e&lt;/mi&gt;&lt;mrow&gt;&lt;mi&gt;j&lt;/mi&gt;&lt;mi&gt;&amp;#x3C9;&lt;/mi&gt;&lt;/mrow&gt;&lt;/msup&gt;&lt;mo&gt;-&lt;/mo&gt;&lt;mi&gt;&amp;#x3C1;&lt;/mi&gt;&lt;msup&gt;&lt;mi&gt;e&lt;/mi&gt;&lt;mrow&gt;&lt;mo&gt;&amp;#xB1;&lt;/mo&gt;&lt;mi&gt;j&lt;/mi&gt;&lt;mi&gt;&amp;#x3B8;&lt;/mi&gt;&lt;/mrow&gt;&lt;/msup&gt;&lt;/math&gt;&quot;,&quot;origin&quot;:&quot;MathType Legacy&quot;,&quot;version&quot;:&quot;v3.17.2&quot;}" title="U subscript plus-or-minus equals e to the power of j omega end exponent minus r e to the power of plus-or-minus j omega subscript 0 end exponent comma V subscript plus-or-minus equals e to the power of j omega end exponent minus rho e to the power of plus-or-minus j theta end ex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gt;&lt;mi&gt;U&lt;/mi&gt;&lt;mo&gt;&amp;#xB1;&lt;/mo&gt;&lt;/msub&gt;&lt;mo&gt;=&lt;/mo&gt;&lt;msup&gt;&lt;mi&gt;e&lt;/mi&gt;&lt;mrow&gt;&lt;mi&gt;j&lt;/mi&gt;&lt;mi&gt;&amp;#x3C9;&lt;/mi&gt;&lt;/mrow&gt;&lt;/msup&gt;&lt;mo&gt;-&lt;/mo&gt;&lt;mi&gt;r&lt;/mi&gt;&lt;msup&gt;&lt;mi&gt;e&lt;/mi&gt;&lt;mrow&gt;&lt;mo&gt;&amp;#xB1;&lt;/mo&gt;&lt;mi&gt;j&lt;/mi&gt;&lt;msub&gt;&lt;mi&gt;&amp;#x3C9;&lt;/mi&gt;&lt;mn&gt;0&lt;/mn&gt;&lt;/msub&gt;&lt;/mrow&gt;&lt;/msup&gt;&lt;mo&gt;,&lt;/mo&gt;&lt;msub&gt;&lt;mi&gt;V&lt;/mi&gt;&lt;mo&gt;&amp;#xB1;&lt;/mo&gt;&lt;/msub&gt;&lt;mo&gt;=&lt;/mo&gt;&lt;msup&gt;&lt;mi&gt;e&lt;/mi&gt;&lt;mrow&gt;&lt;mi&gt;j&lt;/mi&gt;&lt;mi&gt;&amp;#x3C9;&lt;/mi&gt;&lt;/mrow&gt;&lt;/msup&gt;&lt;mo&gt;-&lt;/mo&gt;&lt;mi&gt;&amp;#x3C1;&lt;/mi&gt;&lt;msup&gt;&lt;mi&gt;e&lt;/mi&gt;&lt;mrow&gt;&lt;mo&gt;&amp;#xB1;&lt;/mo&gt;&lt;mi&gt;j&lt;/mi&gt;&lt;mi&gt;&amp;#x3B8;&lt;/mi&gt;&lt;/mrow&gt;&lt;/msup&gt;&lt;/math&gt;&quot;,&quot;origin&quot;:&quot;MathType Legacy&quot;,&quot;version&quot;:&quot;v3.17.2&quot;}" title="U subscript plus-or-minus equals e to the power of j omega end exponent minus r e to the power of plus-or-minus j omega subscript 0 end exponent comma V subscript plus-or-minus equals e to the power of j omega end exponent minus rho e to the power of plus-or-minus j theta end exponent"/>
                    <pic:cNvPicPr/>
                  </pic:nvPicPr>
                  <pic:blipFill>
                    <a:blip r:embed="rId349" cstate="print">
                      <a:extLst>
                        <a:ext uri="{28A0092B-C50C-407E-A947-70E740481C1C}">
                          <a14:useLocalDpi xmlns:a14="http://schemas.microsoft.com/office/drawing/2010/main" val="0"/>
                        </a:ext>
                      </a:extLst>
                    </a:blip>
                    <a:stretch>
                      <a:fillRect/>
                    </a:stretch>
                  </pic:blipFill>
                  <pic:spPr>
                    <a:xfrm>
                      <a:off x="0" y="0"/>
                      <a:ext cx="2192528" cy="272288"/>
                    </a:xfrm>
                    <a:prstGeom prst="rect">
                      <a:avLst/>
                    </a:prstGeom>
                  </pic:spPr>
                </pic:pic>
              </a:graphicData>
            </a:graphic>
          </wp:inline>
        </w:drawing>
      </w:r>
      <w:r>
        <w:t xml:space="preserve"> which are directed from a point on the unit circle to a pole or zero, it can be seen that as z approaches p and q (eg. w approaches w0), the magnitude of the vectors becomes arbitrarily small resulting in a steep null, whereas for all other positions it's large.</w:t>
      </w:r>
    </w:p>
    <w:p w:rsidR="00005D2B" w:rsidRDefault="00005D2B" w:rsidP="00D217BC"/>
    <w:p w:rsidR="00005D2B" w:rsidRDefault="00005D2B" w:rsidP="00D217BC">
      <w:r>
        <w:t xml:space="preserve">The magnitude and phase response are determined with similar recourse to the their inherent vectors:  </w:t>
      </w:r>
    </w:p>
    <w:p w:rsidR="00005D2B" w:rsidRDefault="00005D2B" w:rsidP="00D217BC"/>
    <w:p w:rsidR="00005D2B" w:rsidRDefault="00005D2B" w:rsidP="00D217BC">
      <w:r>
        <w:rPr>
          <w:noProof/>
          <w:position w:val="-44"/>
        </w:rPr>
        <w:drawing>
          <wp:inline distT="0" distB="0" distL="0" distR="0" wp14:anchorId="761E1BA8" wp14:editId="7C17F44A">
            <wp:extent cx="6508665" cy="594563"/>
            <wp:effectExtent l="0" t="0" r="0" b="0"/>
            <wp:docPr id="1860390061" name="Picture 1860390061" descr="{&quot;mathml&quot;:&quot;&lt;math style=\&quot;font-family:Times New Roman;font-size:12px;\&quot; xmlns=\&quot;http://www.w3.org/1998/Math/MathML\&quot;&gt;&lt;mfenced open=\&quot;|\&quot; close=\&quot;|\&quot;&gt;&lt;mrow&gt;&lt;mi&gt;H&lt;/mi&gt;&lt;mfenced&gt;&lt;mi&gt;&amp;#x3C9;&lt;/mi&gt;&lt;/mfenced&gt;&lt;/mrow&gt;&lt;/mfenced&gt;&lt;mo&gt;=&lt;/mo&gt;&lt;msub&gt;&lt;mi&gt;b&lt;/mi&gt;&lt;mn&gt;0&lt;/mn&gt;&lt;/msub&gt;&lt;mfrac&gt;&lt;mrow&gt;&lt;mfenced open=\&quot;|\&quot; close=\&quot;|\&quot;&gt;&lt;mrow&gt;&lt;msub&gt;&lt;mi&gt;V&lt;/mi&gt;&lt;mo&gt;+&lt;/mo&gt;&lt;/msub&gt;&lt;mfenced&gt;&lt;mi&gt;&amp;#x3C9;&lt;/mi&gt;&lt;/mfenced&gt;&lt;/mrow&gt;&lt;/mfenced&gt;&lt;mfenced open=\&quot;|\&quot; close=\&quot;|\&quot;&gt;&lt;mrow&gt;&lt;msub&gt;&lt;mi&gt;V&lt;/mi&gt;&lt;mo&gt;-&lt;/mo&gt;&lt;/msub&gt;&lt;mfenced&gt;&lt;mi&gt;&amp;#x3C9;&lt;/mi&gt;&lt;/mfenced&gt;&lt;/mrow&gt;&lt;/mfenced&gt;&lt;/mrow&gt;&lt;mrow&gt;&lt;mfenced open=\&quot;|\&quot; close=\&quot;|\&quot;&gt;&lt;mrow&gt;&lt;msub&gt;&lt;mi&gt;U&lt;/mi&gt;&lt;mo&gt;+&lt;/mo&gt;&lt;/msub&gt;&lt;mfenced&gt;&lt;mi&gt;&amp;#x3C9;&lt;/mi&gt;&lt;/mfenced&gt;&lt;/mrow&gt;&lt;/mfenced&gt;&lt;mfenced open=\&quot;|\&quot; close=\&quot;|\&quot;&gt;&lt;mrow&gt;&lt;msub&gt;&lt;mi&gt;U&lt;/mi&gt;&lt;mo&gt;-&lt;/mo&gt;&lt;/msub&gt;&lt;mfenced&gt;&lt;mi&gt;&amp;#x3C9;&lt;/mi&gt;&lt;/mfenced&gt;&lt;/mrow&gt;&lt;/mfenced&gt;&lt;/mrow&gt;&lt;/mfrac&gt;&lt;mo&gt;=&lt;/mo&gt;&lt;mfrac&gt;&lt;mrow&gt;&lt;mn&gt;1&lt;/mn&gt;&lt;mo&gt;+&lt;/mo&gt;&lt;mn&gt;2&lt;/mn&gt;&lt;mi&gt;r&lt;/mi&gt;&lt;mi&gt;cos&lt;/mi&gt;&lt;msub&gt;&lt;mi&gt;&amp;#x3C9;&lt;/mi&gt;&lt;mn&gt;0&lt;/mn&gt;&lt;/msub&gt;&lt;mo&gt;+&lt;/mo&gt;&lt;msup&gt;&lt;mi&gt;r&lt;/mi&gt;&lt;mn&gt;2&lt;/mn&gt;&lt;/msup&gt;&lt;/mrow&gt;&lt;mrow&gt;&lt;mn&gt;1&lt;/mn&gt;&lt;mo&gt;+&lt;/mo&gt;&lt;mn&gt;2&lt;/mn&gt;&lt;mi&gt;&amp;#x3C1;&lt;/mi&gt;&lt;mi&gt;cos&lt;/mi&gt;&lt;mi&gt;&amp;#x3B8;&lt;/mi&gt;&lt;mo&gt;+&lt;/mo&gt;&lt;msup&gt;&lt;mi&gt;&amp;#x3C1;&lt;/mi&gt;&lt;mn&gt;2&lt;/mn&gt;&lt;/msup&gt;&lt;/mrow&gt;&lt;/mfrac&gt;&lt;msqrt&gt;&lt;mfrac&gt;&lt;mrow&gt;&lt;mfenced&gt;&lt;mrow&gt;&lt;mn&gt;1&lt;/mn&gt;&lt;mo&gt;-&lt;/mo&gt;&lt;mn&gt;2&lt;/mn&gt;&lt;mi&gt;&amp;#x3C1;&lt;/mi&gt;&lt;mi&gt;cos&lt;/mi&gt;&lt;mfenced&gt;&lt;mrow&gt;&lt;mi&gt;&amp;#x3C9;&lt;/mi&gt;&lt;mo&gt;+&lt;/mo&gt;&lt;mi&gt;&amp;#x3B8;&lt;/mi&gt;&lt;/mrow&gt;&lt;/mfenced&gt;&lt;mo&gt;+&lt;/mo&gt;&lt;msup&gt;&lt;mi&gt;&amp;#x3C1;&lt;/mi&gt;&lt;mn&gt;2&lt;/mn&gt;&lt;/msup&gt;&lt;/mrow&gt;&lt;/mfenced&gt;&lt;mfenced&gt;&lt;mrow&gt;&lt;mn&gt;1&lt;/mn&gt;&lt;mo&gt;-&lt;/mo&gt;&lt;mn&gt;2&lt;/mn&gt;&lt;mi&gt;&amp;#x3C1;&lt;/mi&gt;&lt;mi&gt;cos&lt;/mi&gt;&lt;mfenced&gt;&lt;mrow&gt;&lt;mi&gt;&amp;#x3C9;&lt;/mi&gt;&lt;mo&gt;-&lt;/mo&gt;&lt;mi&gt;&amp;#x3B8;&lt;/mi&gt;&lt;/mrow&gt;&lt;/mfenced&gt;&lt;mo&gt;+&lt;/mo&gt;&lt;msup&gt;&lt;mi&gt;&amp;#x3C1;&lt;/mi&gt;&lt;mn&gt;2&lt;/mn&gt;&lt;/msup&gt;&lt;/mrow&gt;&lt;/mfenced&gt;&lt;/mrow&gt;&lt;mrow&gt;&lt;mfenced&gt;&lt;mrow&gt;&lt;mn&gt;1&lt;/mn&gt;&lt;mo&gt;-&lt;/mo&gt;&lt;mn&gt;2&lt;/mn&gt;&lt;mi&gt;r&lt;/mi&gt;&lt;mi&gt;cos&lt;/mi&gt;&lt;mfenced&gt;&lt;mrow&gt;&lt;mi&gt;&amp;#x3C9;&lt;/mi&gt;&lt;mo&gt;+&lt;/mo&gt;&lt;msub&gt;&lt;mi&gt;&amp;#x3C9;&lt;/mi&gt;&lt;mn&gt;0&lt;/mn&gt;&lt;/msub&gt;&lt;/mrow&gt;&lt;/mfenced&gt;&lt;mo&gt;+&lt;/mo&gt;&lt;msup&gt;&lt;mi&gt;r&lt;/mi&gt;&lt;mn&gt;2&lt;/mn&gt;&lt;/msup&gt;&lt;/mrow&gt;&lt;/mfenced&gt;&lt;mfenced&gt;&lt;mrow&gt;&lt;mn&gt;1&lt;/mn&gt;&lt;mo&gt;-&lt;/mo&gt;&lt;mn&gt;2&lt;/mn&gt;&lt;mi&gt;r&lt;/mi&gt;&lt;mi&gt;cos&lt;/mi&gt;&lt;mfenced&gt;&lt;mrow&gt;&lt;mi&gt;&amp;#x3C9;&lt;/mi&gt;&lt;mo&gt;-&lt;/mo&gt;&lt;msub&gt;&lt;mi&gt;&amp;#x3C9;&lt;/mi&gt;&lt;mn&gt;0&lt;/mn&gt;&lt;/msub&gt;&lt;/mrow&gt;&lt;/mfenced&gt;&lt;mo&gt;+&lt;/mo&gt;&lt;msup&gt;&lt;mi&gt;r&lt;/mi&gt;&lt;mn&gt;2&lt;/mn&gt;&lt;/msup&gt;&lt;/mrow&gt;&lt;/mfenced&gt;&lt;/mrow&gt;&lt;/mfrac&gt;&lt;/msqrt&gt;&lt;/math&gt;&quot;,&quot;origin&quot;:&quot;MathType Legacy&quot;,&quot;version&quot;:&quot;v3.17.1&quot;}" title="open vertical bar H open parentheses omega close parentheses close vertical bar equals b subscript 0 fraction numerator open vertical bar V subscript plus open parentheses omega close parentheses close vertical bar open vertical bar V subscript minus open parentheses omega close parentheses close vertical bar over denominator open vertical bar U subscript plus open parentheses omega close parentheses close vertical bar open vertical bar U subscript minus open parentheses omega close parentheses close vertical bar end fraction equals fraction numerator 1 plus 2 r cos omega subscript 0 plus r squared over denominator 1 plus 2 rho cos theta plus rho squared end fraction square root of fraction numerator open parentheses 1 minus 2 rho cos open parentheses omega plus theta close parentheses plus rho squared close parentheses open parentheses 1 minus 2 rho cos open parentheses omega minus theta close parentheses plus rho squared close parentheses over denominator open parentheses 1 minus 2 r cos open parentheses omega plus omega subscript 0 close parentheses plus r squared close parentheses open parentheses 1 minus 2 r cos open parentheses omega minus omega subscript 0 close parentheses plus r squared close parentheses end fraction end r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fenced open=\&quot;|\&quot; close=\&quot;|\&quot;&gt;&lt;mrow&gt;&lt;mi&gt;H&lt;/mi&gt;&lt;mfenced&gt;&lt;mi&gt;&amp;#x3C9;&lt;/mi&gt;&lt;/mfenced&gt;&lt;/mrow&gt;&lt;/mfenced&gt;&lt;mo&gt;=&lt;/mo&gt;&lt;msub&gt;&lt;mi&gt;b&lt;/mi&gt;&lt;mn&gt;0&lt;/mn&gt;&lt;/msub&gt;&lt;mfrac&gt;&lt;mrow&gt;&lt;mfenced open=\&quot;|\&quot; close=\&quot;|\&quot;&gt;&lt;mrow&gt;&lt;msub&gt;&lt;mi&gt;V&lt;/mi&gt;&lt;mo&gt;+&lt;/mo&gt;&lt;/msub&gt;&lt;mfenced&gt;&lt;mi&gt;&amp;#x3C9;&lt;/mi&gt;&lt;/mfenced&gt;&lt;/mrow&gt;&lt;/mfenced&gt;&lt;mfenced open=\&quot;|\&quot; close=\&quot;|\&quot;&gt;&lt;mrow&gt;&lt;msub&gt;&lt;mi&gt;V&lt;/mi&gt;&lt;mo&gt;-&lt;/mo&gt;&lt;/msub&gt;&lt;mfenced&gt;&lt;mi&gt;&amp;#x3C9;&lt;/mi&gt;&lt;/mfenced&gt;&lt;/mrow&gt;&lt;/mfenced&gt;&lt;/mrow&gt;&lt;mrow&gt;&lt;mfenced open=\&quot;|\&quot; close=\&quot;|\&quot;&gt;&lt;mrow&gt;&lt;msub&gt;&lt;mi&gt;U&lt;/mi&gt;&lt;mo&gt;+&lt;/mo&gt;&lt;/msub&gt;&lt;mfenced&gt;&lt;mi&gt;&amp;#x3C9;&lt;/mi&gt;&lt;/mfenced&gt;&lt;/mrow&gt;&lt;/mfenced&gt;&lt;mfenced open=\&quot;|\&quot; close=\&quot;|\&quot;&gt;&lt;mrow&gt;&lt;msub&gt;&lt;mi&gt;U&lt;/mi&gt;&lt;mo&gt;-&lt;/mo&gt;&lt;/msub&gt;&lt;mfenced&gt;&lt;mi&gt;&amp;#x3C9;&lt;/mi&gt;&lt;/mfenced&gt;&lt;/mrow&gt;&lt;/mfenced&gt;&lt;/mrow&gt;&lt;/mfrac&gt;&lt;mo&gt;=&lt;/mo&gt;&lt;mfrac&gt;&lt;mrow&gt;&lt;mn&gt;1&lt;/mn&gt;&lt;mo&gt;+&lt;/mo&gt;&lt;mn&gt;2&lt;/mn&gt;&lt;mi&gt;r&lt;/mi&gt;&lt;mi&gt;cos&lt;/mi&gt;&lt;msub&gt;&lt;mi&gt;&amp;#x3C9;&lt;/mi&gt;&lt;mn&gt;0&lt;/mn&gt;&lt;/msub&gt;&lt;mo&gt;+&lt;/mo&gt;&lt;msup&gt;&lt;mi&gt;r&lt;/mi&gt;&lt;mn&gt;2&lt;/mn&gt;&lt;/msup&gt;&lt;/mrow&gt;&lt;mrow&gt;&lt;mn&gt;1&lt;/mn&gt;&lt;mo&gt;+&lt;/mo&gt;&lt;mn&gt;2&lt;/mn&gt;&lt;mi&gt;&amp;#x3C1;&lt;/mi&gt;&lt;mi&gt;cos&lt;/mi&gt;&lt;mi&gt;&amp;#x3B8;&lt;/mi&gt;&lt;mo&gt;+&lt;/mo&gt;&lt;msup&gt;&lt;mi&gt;&amp;#x3C1;&lt;/mi&gt;&lt;mn&gt;2&lt;/mn&gt;&lt;/msup&gt;&lt;/mrow&gt;&lt;/mfrac&gt;&lt;msqrt&gt;&lt;mfrac&gt;&lt;mrow&gt;&lt;mfenced&gt;&lt;mrow&gt;&lt;mn&gt;1&lt;/mn&gt;&lt;mo&gt;-&lt;/mo&gt;&lt;mn&gt;2&lt;/mn&gt;&lt;mi&gt;&amp;#x3C1;&lt;/mi&gt;&lt;mi&gt;cos&lt;/mi&gt;&lt;mfenced&gt;&lt;mrow&gt;&lt;mi&gt;&amp;#x3C9;&lt;/mi&gt;&lt;mo&gt;+&lt;/mo&gt;&lt;mi&gt;&amp;#x3B8;&lt;/mi&gt;&lt;/mrow&gt;&lt;/mfenced&gt;&lt;mo&gt;+&lt;/mo&gt;&lt;msup&gt;&lt;mi&gt;&amp;#x3C1;&lt;/mi&gt;&lt;mn&gt;2&lt;/mn&gt;&lt;/msup&gt;&lt;/mrow&gt;&lt;/mfenced&gt;&lt;mfenced&gt;&lt;mrow&gt;&lt;mn&gt;1&lt;/mn&gt;&lt;mo&gt;-&lt;/mo&gt;&lt;mn&gt;2&lt;/mn&gt;&lt;mi&gt;&amp;#x3C1;&lt;/mi&gt;&lt;mi&gt;cos&lt;/mi&gt;&lt;mfenced&gt;&lt;mrow&gt;&lt;mi&gt;&amp;#x3C9;&lt;/mi&gt;&lt;mo&gt;-&lt;/mo&gt;&lt;mi&gt;&amp;#x3B8;&lt;/mi&gt;&lt;/mrow&gt;&lt;/mfenced&gt;&lt;mo&gt;+&lt;/mo&gt;&lt;msup&gt;&lt;mi&gt;&amp;#x3C1;&lt;/mi&gt;&lt;mn&gt;2&lt;/mn&gt;&lt;/msup&gt;&lt;/mrow&gt;&lt;/mfenced&gt;&lt;/mrow&gt;&lt;mrow&gt;&lt;mfenced&gt;&lt;mrow&gt;&lt;mn&gt;1&lt;/mn&gt;&lt;mo&gt;-&lt;/mo&gt;&lt;mn&gt;2&lt;/mn&gt;&lt;mi&gt;r&lt;/mi&gt;&lt;mi&gt;cos&lt;/mi&gt;&lt;mfenced&gt;&lt;mrow&gt;&lt;mi&gt;&amp;#x3C9;&lt;/mi&gt;&lt;mo&gt;+&lt;/mo&gt;&lt;msub&gt;&lt;mi&gt;&amp;#x3C9;&lt;/mi&gt;&lt;mn&gt;0&lt;/mn&gt;&lt;/msub&gt;&lt;/mrow&gt;&lt;/mfenced&gt;&lt;mo&gt;+&lt;/mo&gt;&lt;msup&gt;&lt;mi&gt;r&lt;/mi&gt;&lt;mn&gt;2&lt;/mn&gt;&lt;/msup&gt;&lt;/mrow&gt;&lt;/mfenced&gt;&lt;mfenced&gt;&lt;mrow&gt;&lt;mn&gt;1&lt;/mn&gt;&lt;mo&gt;-&lt;/mo&gt;&lt;mn&gt;2&lt;/mn&gt;&lt;mi&gt;r&lt;/mi&gt;&lt;mi&gt;cos&lt;/mi&gt;&lt;mfenced&gt;&lt;mrow&gt;&lt;mi&gt;&amp;#x3C9;&lt;/mi&gt;&lt;mo&gt;-&lt;/mo&gt;&lt;msub&gt;&lt;mi&gt;&amp;#x3C9;&lt;/mi&gt;&lt;mn&gt;0&lt;/mn&gt;&lt;/msub&gt;&lt;/mrow&gt;&lt;/mfenced&gt;&lt;mo&gt;+&lt;/mo&gt;&lt;msup&gt;&lt;mi&gt;r&lt;/mi&gt;&lt;mn&gt;2&lt;/mn&gt;&lt;/msup&gt;&lt;/mrow&gt;&lt;/mfenced&gt;&lt;/mrow&gt;&lt;/mfrac&gt;&lt;/msqrt&gt;&lt;/math&gt;&quot;,&quot;origin&quot;:&quot;MathType Legacy&quot;,&quot;version&quot;:&quot;v3.17.1&quot;}" title="open vertical bar H open parentheses omega close parentheses close vertical bar equals b subscript 0 fraction numerator open vertical bar V subscript plus open parentheses omega close parentheses close vertical bar open vertical bar V subscript minus open parentheses omega close parentheses close vertical bar over denominator open vertical bar U subscript plus open parentheses omega close parentheses close vertical bar open vertical bar U subscript minus open parentheses omega close parentheses close vertical bar end fraction equals fraction numerator 1 plus 2 r cos omega subscript 0 plus r squared over denominator 1 plus 2 rho cos theta plus rho squared end fraction square root of fraction numerator open parentheses 1 minus 2 rho cos open parentheses omega plus theta close parentheses plus rho squared close parentheses open parentheses 1 minus 2 rho cos open parentheses omega minus theta close parentheses plus rho squared close parentheses over denominator open parentheses 1 minus 2 r cos open parentheses omega plus omega subscript 0 close parentheses plus r squared close parentheses open parentheses 1 minus 2 r cos open parentheses omega minus omega subscript 0 close parentheses plus r squared close parentheses end fraction end root"/>
                    <pic:cNvPicPr/>
                  </pic:nvPicPr>
                  <pic:blipFill>
                    <a:blip r:embed="rId350" cstate="print">
                      <a:extLst>
                        <a:ext uri="{28A0092B-C50C-407E-A947-70E740481C1C}">
                          <a14:useLocalDpi xmlns:a14="http://schemas.microsoft.com/office/drawing/2010/main" val="0"/>
                        </a:ext>
                      </a:extLst>
                    </a:blip>
                    <a:stretch>
                      <a:fillRect/>
                    </a:stretch>
                  </pic:blipFill>
                  <pic:spPr>
                    <a:xfrm>
                      <a:off x="0" y="0"/>
                      <a:ext cx="6508665" cy="594563"/>
                    </a:xfrm>
                    <a:prstGeom prst="rect">
                      <a:avLst/>
                    </a:prstGeom>
                  </pic:spPr>
                </pic:pic>
              </a:graphicData>
            </a:graphic>
          </wp:inline>
        </w:drawing>
      </w:r>
    </w:p>
    <w:p w:rsidR="00005D2B" w:rsidRDefault="00005D2B" w:rsidP="00D217BC"/>
    <w:p w:rsidR="00005D2B" w:rsidRDefault="00005D2B" w:rsidP="00D217BC">
      <w:r>
        <w:t>where b0 was selected such that unity gain is achieved at w=pi.  The phase response is</w:t>
      </w:r>
    </w:p>
    <w:p w:rsidR="00005D2B" w:rsidRDefault="00005D2B" w:rsidP="00D217BC"/>
    <w:p w:rsidR="00005D2B" w:rsidRDefault="00005D2B" w:rsidP="00D217BC">
      <w:r>
        <w:rPr>
          <w:noProof/>
          <w:position w:val="-31"/>
        </w:rPr>
        <w:drawing>
          <wp:inline distT="0" distB="0" distL="0" distR="0" wp14:anchorId="3E03A941" wp14:editId="2D80EB85">
            <wp:extent cx="6213890" cy="459029"/>
            <wp:effectExtent l="0" t="0" r="0" b="0"/>
            <wp:docPr id="38299284" name="Picture 38299284" descr="{&quot;mathml&quot;:&quot;&lt;math style=\&quot;font-family:Times New Roman;font-size:12px;\&quot; xmlns=\&quot;http://www.w3.org/1998/Math/MathML\&quot;&gt;&lt;mo&gt;&amp;#x2220;&lt;/mo&gt;&lt;mi&gt;H&lt;/mi&gt;&lt;mfenced&gt;&lt;mi&gt;&amp;#x3C9;&lt;/mi&gt;&lt;/mfenced&gt;&lt;mo&gt;=&lt;/mo&gt;&lt;msup&gt;&lt;mi&gt;tan&lt;/mi&gt;&lt;mrow&gt;&lt;mo&gt;-&lt;/mo&gt;&lt;mn&gt;1&lt;/mn&gt;&lt;/mrow&gt;&lt;/msup&gt;&lt;mfrac&gt;&lt;mrow&gt;&lt;mi&gt;cos&lt;/mi&gt;&lt;mi&gt;&amp;#x3C9;&lt;/mi&gt;&lt;mo&gt;-&lt;/mo&gt;&lt;mi&gt;&amp;#x3C1;&lt;/mi&gt;&lt;mi&gt;cos&lt;/mi&gt;&lt;msub&gt;&lt;mi&gt;&amp;#x3C9;&lt;/mi&gt;&lt;mn&gt;0&lt;/mn&gt;&lt;/msub&gt;&lt;/mrow&gt;&lt;mrow&gt;&lt;mi&gt;sin&lt;/mi&gt;&lt;mi&gt;&amp;#x3C9;&lt;/mi&gt;&lt;mo&gt;-&lt;/mo&gt;&lt;mi&gt;&amp;#x3C1;&lt;/mi&gt;&lt;mi&gt;sin&lt;/mi&gt;&lt;msub&gt;&lt;mi&gt;&amp;#x3C9;&lt;/mi&gt;&lt;mn&gt;0&lt;/mn&gt;&lt;/msub&gt;&lt;/mrow&gt;&lt;/mfrac&gt;&lt;mo&gt;+&lt;/mo&gt;&lt;msup&gt;&lt;mi&gt;tan&lt;/mi&gt;&lt;mrow&gt;&lt;mo&gt;-&lt;/mo&gt;&lt;mn&gt;1&lt;/mn&gt;&lt;/mrow&gt;&lt;/msup&gt;&lt;mfrac&gt;&lt;mrow&gt;&lt;mi&gt;cos&lt;/mi&gt;&lt;mi&gt;&amp;#x3C9;&lt;/mi&gt;&lt;mo&gt;-&lt;/mo&gt;&lt;mi&gt;&amp;#x3C1;&lt;/mi&gt;&lt;mi&gt;cos&lt;/mi&gt;&lt;mi&gt;&amp;#x3B8;&lt;/mi&gt;&lt;/mrow&gt;&lt;mrow&gt;&lt;mi&gt;sin&lt;/mi&gt;&lt;mi&gt;&amp;#x3C9;&lt;/mi&gt;&lt;mo&gt;+&lt;/mo&gt;&lt;mi&gt;&amp;#x3C1;&lt;/mi&gt;&lt;mi&gt;sin&lt;/mi&gt;&lt;mi&gt;&amp;#x3B8;&lt;/mi&gt;&lt;/mrow&gt;&lt;/mfrac&gt;&lt;mo&gt;-&lt;/mo&gt;&lt;msup&gt;&lt;mi&gt;tan&lt;/mi&gt;&lt;mrow&gt;&lt;mo&gt;-&lt;/mo&gt;&lt;mn&gt;1&lt;/mn&gt;&lt;/mrow&gt;&lt;/msup&gt;&lt;mfrac&gt;&lt;mrow&gt;&lt;mi&gt;cos&lt;/mi&gt;&lt;mi&gt;&amp;#x3C9;&lt;/mi&gt;&lt;mo&gt;-&lt;/mo&gt;&lt;mi&gt;r&lt;/mi&gt;&lt;mi&gt;cos&lt;/mi&gt;&lt;msub&gt;&lt;mi&gt;&amp;#x3C9;&lt;/mi&gt;&lt;mn&gt;0&lt;/mn&gt;&lt;/msub&gt;&lt;/mrow&gt;&lt;mrow&gt;&lt;mi&gt;sin&lt;/mi&gt;&lt;mi&gt;&amp;#x3C9;&lt;/mi&gt;&lt;mo&gt;-&lt;/mo&gt;&lt;mi&gt;r&lt;/mi&gt;&lt;mi&gt;sin&lt;/mi&gt;&lt;msub&gt;&lt;mi&gt;&amp;#x3C9;&lt;/mi&gt;&lt;mn&gt;0&lt;/mn&gt;&lt;/msub&gt;&lt;/mrow&gt;&lt;/mfrac&gt;&lt;mo&gt;-&lt;/mo&gt;&lt;msup&gt;&lt;mi&gt;tan&lt;/mi&gt;&lt;mrow&gt;&lt;mo&gt;-&lt;/mo&gt;&lt;mn&gt;1&lt;/mn&gt;&lt;/mrow&gt;&lt;/msup&gt;&lt;mfrac&gt;&lt;mrow&gt;&lt;mi&gt;cos&lt;/mi&gt;&lt;mi&gt;&amp;#x3C9;&lt;/mi&gt;&lt;mo&gt;-&lt;/mo&gt;&lt;mi&gt;r&lt;/mi&gt;&lt;mi&gt;cos&lt;/mi&gt;&lt;mi&gt;&amp;#x3B8;&lt;/mi&gt;&lt;/mrow&gt;&lt;mrow&gt;&lt;mi&gt;sin&lt;/mi&gt;&lt;mi&gt;&amp;#x3C9;&lt;/mi&gt;&lt;mo&gt;+&lt;/mo&gt;&lt;mi&gt;r&lt;/mi&gt;&lt;mi&gt;sin&lt;/mi&gt;&lt;mi&gt;&amp;#x3B8;&lt;/mi&gt;&lt;/mrow&gt;&lt;/mfrac&gt;&lt;/math&gt;&quot;,&quot;origin&quot;:&quot;MathType Legacy&quot;,&quot;version&quot;:&quot;v3.17.2&quot;}" title="angle H open parentheses omega close parentheses equals tan to the power of negative 1 end exponent fraction numerator cos omega minus rho cos omega subscript 0 over denominator sin omega minus rho sin omega subscript 0 end fraction plus tan to the power of negative 1 end exponent fraction numerator cos omega minus rho cos theta over denominator sin omega plus rho sin theta end fraction minus tan to the power of negative 1 end exponent fraction numerator cos omega minus r cos omega subscript 0 over denominator sin omega minus r sin omega subscript 0 end fraction minus tan to the power of negative 1 end exponent fraction numerator cos omega minus r cos theta over denominator sin omega plus r sin theta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o&gt;&amp;#x2220;&lt;/mo&gt;&lt;mi&gt;H&lt;/mi&gt;&lt;mfenced&gt;&lt;mi&gt;&amp;#x3C9;&lt;/mi&gt;&lt;/mfenced&gt;&lt;mo&gt;=&lt;/mo&gt;&lt;msup&gt;&lt;mi&gt;tan&lt;/mi&gt;&lt;mrow&gt;&lt;mo&gt;-&lt;/mo&gt;&lt;mn&gt;1&lt;/mn&gt;&lt;/mrow&gt;&lt;/msup&gt;&lt;mfrac&gt;&lt;mrow&gt;&lt;mi&gt;cos&lt;/mi&gt;&lt;mi&gt;&amp;#x3C9;&lt;/mi&gt;&lt;mo&gt;-&lt;/mo&gt;&lt;mi&gt;&amp;#x3C1;&lt;/mi&gt;&lt;mi&gt;cos&lt;/mi&gt;&lt;msub&gt;&lt;mi&gt;&amp;#x3C9;&lt;/mi&gt;&lt;mn&gt;0&lt;/mn&gt;&lt;/msub&gt;&lt;/mrow&gt;&lt;mrow&gt;&lt;mi&gt;sin&lt;/mi&gt;&lt;mi&gt;&amp;#x3C9;&lt;/mi&gt;&lt;mo&gt;-&lt;/mo&gt;&lt;mi&gt;&amp;#x3C1;&lt;/mi&gt;&lt;mi&gt;sin&lt;/mi&gt;&lt;msub&gt;&lt;mi&gt;&amp;#x3C9;&lt;/mi&gt;&lt;mn&gt;0&lt;/mn&gt;&lt;/msub&gt;&lt;/mrow&gt;&lt;/mfrac&gt;&lt;mo&gt;+&lt;/mo&gt;&lt;msup&gt;&lt;mi&gt;tan&lt;/mi&gt;&lt;mrow&gt;&lt;mo&gt;-&lt;/mo&gt;&lt;mn&gt;1&lt;/mn&gt;&lt;/mrow&gt;&lt;/msup&gt;&lt;mfrac&gt;&lt;mrow&gt;&lt;mi&gt;cos&lt;/mi&gt;&lt;mi&gt;&amp;#x3C9;&lt;/mi&gt;&lt;mo&gt;-&lt;/mo&gt;&lt;mi&gt;&amp;#x3C1;&lt;/mi&gt;&lt;mi&gt;cos&lt;/mi&gt;&lt;mi&gt;&amp;#x3B8;&lt;/mi&gt;&lt;/mrow&gt;&lt;mrow&gt;&lt;mi&gt;sin&lt;/mi&gt;&lt;mi&gt;&amp;#x3C9;&lt;/mi&gt;&lt;mo&gt;+&lt;/mo&gt;&lt;mi&gt;&amp;#x3C1;&lt;/mi&gt;&lt;mi&gt;sin&lt;/mi&gt;&lt;mi&gt;&amp;#x3B8;&lt;/mi&gt;&lt;/mrow&gt;&lt;/mfrac&gt;&lt;mo&gt;-&lt;/mo&gt;&lt;msup&gt;&lt;mi&gt;tan&lt;/mi&gt;&lt;mrow&gt;&lt;mo&gt;-&lt;/mo&gt;&lt;mn&gt;1&lt;/mn&gt;&lt;/mrow&gt;&lt;/msup&gt;&lt;mfrac&gt;&lt;mrow&gt;&lt;mi&gt;cos&lt;/mi&gt;&lt;mi&gt;&amp;#x3C9;&lt;/mi&gt;&lt;mo&gt;-&lt;/mo&gt;&lt;mi&gt;r&lt;/mi&gt;&lt;mi&gt;cos&lt;/mi&gt;&lt;msub&gt;&lt;mi&gt;&amp;#x3C9;&lt;/mi&gt;&lt;mn&gt;0&lt;/mn&gt;&lt;/msub&gt;&lt;/mrow&gt;&lt;mrow&gt;&lt;mi&gt;sin&lt;/mi&gt;&lt;mi&gt;&amp;#x3C9;&lt;/mi&gt;&lt;mo&gt;-&lt;/mo&gt;&lt;mi&gt;r&lt;/mi&gt;&lt;mi&gt;sin&lt;/mi&gt;&lt;msub&gt;&lt;mi&gt;&amp;#x3C9;&lt;/mi&gt;&lt;mn&gt;0&lt;/mn&gt;&lt;/msub&gt;&lt;/mrow&gt;&lt;/mfrac&gt;&lt;mo&gt;-&lt;/mo&gt;&lt;msup&gt;&lt;mi&gt;tan&lt;/mi&gt;&lt;mrow&gt;&lt;mo&gt;-&lt;/mo&gt;&lt;mn&gt;1&lt;/mn&gt;&lt;/mrow&gt;&lt;/msup&gt;&lt;mfrac&gt;&lt;mrow&gt;&lt;mi&gt;cos&lt;/mi&gt;&lt;mi&gt;&amp;#x3C9;&lt;/mi&gt;&lt;mo&gt;-&lt;/mo&gt;&lt;mi&gt;r&lt;/mi&gt;&lt;mi&gt;cos&lt;/mi&gt;&lt;mi&gt;&amp;#x3B8;&lt;/mi&gt;&lt;/mrow&gt;&lt;mrow&gt;&lt;mi&gt;sin&lt;/mi&gt;&lt;mi&gt;&amp;#x3C9;&lt;/mi&gt;&lt;mo&gt;+&lt;/mo&gt;&lt;mi&gt;r&lt;/mi&gt;&lt;mi&gt;sin&lt;/mi&gt;&lt;mi&gt;&amp;#x3B8;&lt;/mi&gt;&lt;/mrow&gt;&lt;/mfrac&gt;&lt;/math&gt;&quot;,&quot;origin&quot;:&quot;MathType Legacy&quot;,&quot;version&quot;:&quot;v3.17.2&quot;}" title="angle H open parentheses omega close parentheses equals tan to the power of negative 1 end exponent fraction numerator cos omega minus rho cos omega subscript 0 over denominator sin omega minus rho sin omega subscript 0 end fraction plus tan to the power of negative 1 end exponent fraction numerator cos omega minus rho cos theta over denominator sin omega plus rho sin theta end fraction minus tan to the power of negative 1 end exponent fraction numerator cos omega minus r cos omega subscript 0 over denominator sin omega minus r sin omega subscript 0 end fraction minus tan to the power of negative 1 end exponent fraction numerator cos omega minus r cos theta over denominator sin omega plus r sin theta end fraction"/>
                    <pic:cNvPicPr/>
                  </pic:nvPicPr>
                  <pic:blipFill>
                    <a:blip r:embed="rId351">
                      <a:extLst>
                        <a:ext uri="{28A0092B-C50C-407E-A947-70E740481C1C}">
                          <a14:useLocalDpi xmlns:a14="http://schemas.microsoft.com/office/drawing/2010/main" val="0"/>
                        </a:ext>
                      </a:extLst>
                    </a:blip>
                    <a:stretch>
                      <a:fillRect/>
                    </a:stretch>
                  </pic:blipFill>
                  <pic:spPr>
                    <a:xfrm>
                      <a:off x="0" y="0"/>
                      <a:ext cx="6213890" cy="459029"/>
                    </a:xfrm>
                    <a:prstGeom prst="rect">
                      <a:avLst/>
                    </a:prstGeom>
                  </pic:spPr>
                </pic:pic>
              </a:graphicData>
            </a:graphic>
          </wp:inline>
        </w:drawing>
      </w:r>
    </w:p>
    <w:p w:rsidR="00005D2B" w:rsidRDefault="00005D2B" w:rsidP="00D217BC"/>
    <w:p w:rsidR="00005D2B" w:rsidRDefault="00005D2B" w:rsidP="00D217BC">
      <w:pPr>
        <w:rPr>
          <w:rFonts w:ascii="Menlo" w:hAnsi="Menlo" w:cs="Menlo"/>
          <w:sz w:val="20"/>
          <w:szCs w:val="20"/>
        </w:rPr>
      </w:pPr>
      <w:r w:rsidRPr="00341DB8">
        <w:rPr>
          <w:rFonts w:ascii="Menlo" w:hAnsi="Menlo" w:cs="Menlo"/>
          <w:sz w:val="20"/>
          <w:szCs w:val="20"/>
        </w:rPr>
        <w:t xml:space="preserve">h = </w:t>
      </w:r>
      <w:r>
        <w:rPr>
          <w:rFonts w:ascii="Menlo" w:hAnsi="Menlo" w:cs="Menlo"/>
          <w:sz w:val="20"/>
          <w:szCs w:val="20"/>
        </w:rPr>
        <w:t xml:space="preserve">rho/r)^2 d(n) + </w:t>
      </w:r>
      <w:r w:rsidRPr="00341DB8">
        <w:rPr>
          <w:rFonts w:ascii="Menlo" w:hAnsi="Menlo" w:cs="Menlo"/>
          <w:sz w:val="20"/>
          <w:szCs w:val="20"/>
        </w:rPr>
        <w:t>(r.^n/sin(w0)).*(sin(w0*(n+1)) + (rho/r)^2*sin(w0*(n-1)) - 2*rho/r*sin(w0*n)*cos(theta));</w:t>
      </w:r>
    </w:p>
    <w:p w:rsidR="00005D2B" w:rsidRPr="00341DB8" w:rsidRDefault="00005D2B" w:rsidP="00D217BC">
      <w:pPr>
        <w:rPr>
          <w:rFonts w:ascii="Menlo" w:hAnsi="Menlo" w:cs="Menlo"/>
          <w:sz w:val="20"/>
          <w:szCs w:val="20"/>
        </w:rPr>
      </w:pPr>
    </w:p>
    <w:p w:rsidR="00005D2B" w:rsidRDefault="00005D2B" w:rsidP="00D217BC"/>
    <w:p w:rsidR="00005D2B" w:rsidRDefault="00005D2B" w:rsidP="00D217BC">
      <w:r w:rsidRPr="00E26942">
        <w:rPr>
          <w:noProof/>
        </w:rPr>
        <w:drawing>
          <wp:inline distT="0" distB="0" distL="0" distR="0" wp14:anchorId="45D81D0A" wp14:editId="0EDEECAA">
            <wp:extent cx="5943600" cy="4457700"/>
            <wp:effectExtent l="0" t="0" r="0" b="0"/>
            <wp:docPr id="861682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682166" name=""/>
                    <pic:cNvPicPr/>
                  </pic:nvPicPr>
                  <pic:blipFill>
                    <a:blip r:embed="rId352"/>
                    <a:stretch>
                      <a:fillRect/>
                    </a:stretch>
                  </pic:blipFill>
                  <pic:spPr>
                    <a:xfrm>
                      <a:off x="0" y="0"/>
                      <a:ext cx="5943600" cy="4457700"/>
                    </a:xfrm>
                    <a:prstGeom prst="rect">
                      <a:avLst/>
                    </a:prstGeom>
                  </pic:spPr>
                </pic:pic>
              </a:graphicData>
            </a:graphic>
          </wp:inline>
        </w:drawing>
      </w:r>
    </w:p>
    <w:p w:rsidR="00005D2B" w:rsidRDefault="00005D2B" w:rsidP="00D217BC"/>
    <w:p w:rsidR="00005D2B" w:rsidRDefault="00005D2B" w:rsidP="00D217BC">
      <w:r w:rsidRPr="00E26942">
        <w:rPr>
          <w:noProof/>
        </w:rPr>
        <w:drawing>
          <wp:inline distT="0" distB="0" distL="0" distR="0" wp14:anchorId="1929FC0B" wp14:editId="7AB6F401">
            <wp:extent cx="5943600" cy="4457700"/>
            <wp:effectExtent l="0" t="0" r="0" b="0"/>
            <wp:docPr id="438092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092242" name=""/>
                    <pic:cNvPicPr/>
                  </pic:nvPicPr>
                  <pic:blipFill>
                    <a:blip r:embed="rId353"/>
                    <a:stretch>
                      <a:fillRect/>
                    </a:stretch>
                  </pic:blipFill>
                  <pic:spPr>
                    <a:xfrm>
                      <a:off x="0" y="0"/>
                      <a:ext cx="5943600" cy="4457700"/>
                    </a:xfrm>
                    <a:prstGeom prst="rect">
                      <a:avLst/>
                    </a:prstGeom>
                  </pic:spPr>
                </pic:pic>
              </a:graphicData>
            </a:graphic>
          </wp:inline>
        </w:drawing>
      </w:r>
    </w:p>
    <w:p w:rsidR="00005D2B" w:rsidRDefault="00005D2B" w:rsidP="00D217BC"/>
    <w:p w:rsidR="00005D2B" w:rsidRDefault="00005D2B" w:rsidP="00D217BC">
      <w:r>
        <w:t xml:space="preserve">Second order bandwidth is </w:t>
      </w:r>
      <w:r>
        <w:br w:type="page"/>
      </w:r>
    </w:p>
    <w:p w:rsidR="00005D2B" w:rsidRDefault="00005D2B" w:rsidP="00D217BC">
      <w:pPr>
        <w:jc w:val="center"/>
      </w:pPr>
    </w:p>
    <w:p w:rsidR="00005D2B" w:rsidRDefault="00005D2B" w:rsidP="00D217BC">
      <w:pPr>
        <w:jc w:val="center"/>
      </w:pPr>
      <w:r>
        <w:rPr>
          <w:noProof/>
          <w:position w:val="-26"/>
        </w:rPr>
        <w:drawing>
          <wp:inline distT="0" distB="0" distL="0" distR="0" wp14:anchorId="57BBCB8A" wp14:editId="5A7C4CAA">
            <wp:extent cx="1507744" cy="424688"/>
            <wp:effectExtent l="0" t="0" r="0" b="0"/>
            <wp:docPr id="87902751" name="Picture 87902751" descr="{&quot;mathml&quot;:&quot;&lt;math style=\&quot;font-family:Times New Roman;font-size:12px;\&quot; xmlns=\&quot;http://www.w3.org/1998/Math/MathML\&quot;&gt;&lt;msub&gt;&lt;mi&gt;&amp;#x3C9;&lt;/mi&gt;&lt;mi&gt;c&lt;/mi&gt;&lt;/msub&gt;&lt;mo&gt;=&lt;/mo&gt;&lt;msup&gt;&lt;mi&gt;cos&lt;/mi&gt;&lt;mrow&gt;&lt;mo&gt;-&lt;/mo&gt;&lt;mn&gt;1&lt;/mn&gt;&lt;/mrow&gt;&lt;/msup&gt;&lt;mfrac&gt;&lt;mrow&gt;&lt;mi&gt;&amp;#x3B2;&lt;/mi&gt;&lt;msup&gt;&lt;mi&gt;r&lt;/mi&gt;&lt;mn&gt;2&lt;/mn&gt;&lt;/msup&gt;&lt;mo&gt;-&lt;/mo&gt;&lt;mn&gt;2&lt;/mn&gt;&lt;mi&gt;r&lt;/mi&gt;&lt;mo&gt;+&lt;/mo&gt;&lt;mi&gt;&amp;#x3B2;&lt;/mi&gt;&lt;/mrow&gt;&lt;mrow&gt;&lt;msup&gt;&lt;mi&gt;r&lt;/mi&gt;&lt;mn&gt;2&lt;/mn&gt;&lt;/msup&gt;&lt;mo&gt;+&lt;/mo&gt;&lt;mn&gt;2&lt;/mn&gt;&lt;mi&gt;&amp;#x3B2;&lt;/mi&gt;&lt;mi&gt;r&lt;/mi&gt;&lt;mo&gt;+&lt;/mo&gt;&lt;mn&gt;1&lt;/mn&gt;&lt;/mrow&gt;&lt;/mfrac&gt;&lt;/math&gt;&quot;,&quot;origin&quot;:&quot;MathType Legacy&quot;,&quot;version&quot;:&quot;v3.17.1&quot;}" title="omega subscript c equals cos to the power of negative 1 end exponent fraction numerator beta r squared minus 2 r plus beta over denominator r squared plus 2 beta r plus 1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gt;&lt;mi&gt;&amp;#x3C9;&lt;/mi&gt;&lt;mi&gt;c&lt;/mi&gt;&lt;/msub&gt;&lt;mo&gt;=&lt;/mo&gt;&lt;msup&gt;&lt;mi&gt;cos&lt;/mi&gt;&lt;mrow&gt;&lt;mo&gt;-&lt;/mo&gt;&lt;mn&gt;1&lt;/mn&gt;&lt;/mrow&gt;&lt;/msup&gt;&lt;mfrac&gt;&lt;mrow&gt;&lt;mi&gt;&amp;#x3B2;&lt;/mi&gt;&lt;msup&gt;&lt;mi&gt;r&lt;/mi&gt;&lt;mn&gt;2&lt;/mn&gt;&lt;/msup&gt;&lt;mo&gt;-&lt;/mo&gt;&lt;mn&gt;2&lt;/mn&gt;&lt;mi&gt;r&lt;/mi&gt;&lt;mo&gt;+&lt;/mo&gt;&lt;mi&gt;&amp;#x3B2;&lt;/mi&gt;&lt;/mrow&gt;&lt;mrow&gt;&lt;msup&gt;&lt;mi&gt;r&lt;/mi&gt;&lt;mn&gt;2&lt;/mn&gt;&lt;/msup&gt;&lt;mo&gt;+&lt;/mo&gt;&lt;mn&gt;2&lt;/mn&gt;&lt;mi&gt;&amp;#x3B2;&lt;/mi&gt;&lt;mi&gt;r&lt;/mi&gt;&lt;mo&gt;+&lt;/mo&gt;&lt;mn&gt;1&lt;/mn&gt;&lt;/mrow&gt;&lt;/mfrac&gt;&lt;/math&gt;&quot;,&quot;origin&quot;:&quot;MathType Legacy&quot;,&quot;version&quot;:&quot;v3.17.1&quot;}" title="omega subscript c equals cos to the power of negative 1 end exponent fraction numerator beta r squared minus 2 r plus beta over denominator r squared plus 2 beta r plus 1 end fraction"/>
                    <pic:cNvPicPr/>
                  </pic:nvPicPr>
                  <pic:blipFill>
                    <a:blip r:embed="rId354" cstate="print">
                      <a:extLst>
                        <a:ext uri="{28A0092B-C50C-407E-A947-70E740481C1C}">
                          <a14:useLocalDpi xmlns:a14="http://schemas.microsoft.com/office/drawing/2010/main" val="0"/>
                        </a:ext>
                      </a:extLst>
                    </a:blip>
                    <a:stretch>
                      <a:fillRect/>
                    </a:stretch>
                  </pic:blipFill>
                  <pic:spPr>
                    <a:xfrm>
                      <a:off x="0" y="0"/>
                      <a:ext cx="1507744" cy="424688"/>
                    </a:xfrm>
                    <a:prstGeom prst="rect">
                      <a:avLst/>
                    </a:prstGeom>
                  </pic:spPr>
                </pic:pic>
              </a:graphicData>
            </a:graphic>
          </wp:inline>
        </w:drawing>
      </w:r>
    </w:p>
    <w:p w:rsidR="00005D2B" w:rsidRDefault="00005D2B" w:rsidP="00D217BC">
      <w:pPr>
        <w:jc w:val="center"/>
      </w:pPr>
    </w:p>
    <w:p w:rsidR="00005D2B" w:rsidRDefault="00005D2B" w:rsidP="00D217BC">
      <w:r>
        <w:t xml:space="preserve">where </w:t>
      </w:r>
      <w:r>
        <w:rPr>
          <w:noProof/>
          <w:position w:val="-11"/>
        </w:rPr>
        <w:drawing>
          <wp:inline distT="0" distB="0" distL="0" distR="0" wp14:anchorId="6D96064C" wp14:editId="2F7C8B12">
            <wp:extent cx="731520" cy="217424"/>
            <wp:effectExtent l="0" t="0" r="0" b="0"/>
            <wp:docPr id="1942947773" name="Picture 1942947773" descr="{&quot;mathml&quot;:&quot;&lt;math style=\&quot;font-family:Times New Roman;font-size:12px;\&quot; xmlns=\&quot;http://www.w3.org/1998/Math/MathML\&quot;&gt;&lt;mi&gt;&amp;#x3B2;&lt;/mi&gt;&lt;mo&gt;=&lt;/mo&gt;&lt;mn&gt;1&lt;/mn&gt;&lt;mo&gt;-&lt;/mo&gt;&lt;msqrt&gt;&lt;mn&gt;2&lt;/mn&gt;&lt;/msqrt&gt;&lt;/math&gt;&quot;,&quot;origin&quot;:&quot;MathType Legacy&quot;,&quot;version&quot;:&quot;v3.17.1&quot;}" title="beta equals 1 minus square root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amp;#x3B2;&lt;/mi&gt;&lt;mo&gt;=&lt;/mo&gt;&lt;mn&gt;1&lt;/mn&gt;&lt;mo&gt;-&lt;/mo&gt;&lt;msqrt&gt;&lt;mn&gt;2&lt;/mn&gt;&lt;/msqrt&gt;&lt;/math&gt;&quot;,&quot;origin&quot;:&quot;MathType Legacy&quot;,&quot;version&quot;:&quot;v3.17.1&quot;}" title="beta equals 1 minus square root of 2"/>
                    <pic:cNvPicPr/>
                  </pic:nvPicPr>
                  <pic:blipFill>
                    <a:blip r:embed="rId355" cstate="print">
                      <a:extLst>
                        <a:ext uri="{28A0092B-C50C-407E-A947-70E740481C1C}">
                          <a14:useLocalDpi xmlns:a14="http://schemas.microsoft.com/office/drawing/2010/main" val="0"/>
                        </a:ext>
                      </a:extLst>
                    </a:blip>
                    <a:stretch>
                      <a:fillRect/>
                    </a:stretch>
                  </pic:blipFill>
                  <pic:spPr>
                    <a:xfrm>
                      <a:off x="0" y="0"/>
                      <a:ext cx="731520" cy="217424"/>
                    </a:xfrm>
                    <a:prstGeom prst="rect">
                      <a:avLst/>
                    </a:prstGeom>
                  </pic:spPr>
                </pic:pic>
              </a:graphicData>
            </a:graphic>
          </wp:inline>
        </w:drawing>
      </w:r>
      <w:r>
        <w:t>.</w:t>
      </w:r>
    </w:p>
    <w:p w:rsidR="00005D2B" w:rsidRDefault="00005D2B" w:rsidP="00D217BC"/>
    <w:p w:rsidR="00005D2B" w:rsidRDefault="00005D2B" w:rsidP="00D217BC"/>
    <w:p w:rsidR="00005D2B" w:rsidRDefault="00005D2B" w:rsidP="00D217BC"/>
    <w:p w:rsidR="00005D2B" w:rsidRDefault="00005D2B" w:rsidP="00D217BC">
      <w:r w:rsidRPr="00E26942">
        <w:rPr>
          <w:noProof/>
        </w:rPr>
        <w:drawing>
          <wp:inline distT="0" distB="0" distL="0" distR="0" wp14:anchorId="57EFF5F3" wp14:editId="2BBB3EE6">
            <wp:extent cx="5943600" cy="4457700"/>
            <wp:effectExtent l="0" t="0" r="0" b="0"/>
            <wp:docPr id="1487651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651879" name=""/>
                    <pic:cNvPicPr/>
                  </pic:nvPicPr>
                  <pic:blipFill>
                    <a:blip r:embed="rId356"/>
                    <a:stretch>
                      <a:fillRect/>
                    </a:stretch>
                  </pic:blipFill>
                  <pic:spPr>
                    <a:xfrm>
                      <a:off x="0" y="0"/>
                      <a:ext cx="5943600" cy="4457700"/>
                    </a:xfrm>
                    <a:prstGeom prst="rect">
                      <a:avLst/>
                    </a:prstGeom>
                  </pic:spPr>
                </pic:pic>
              </a:graphicData>
            </a:graphic>
          </wp:inline>
        </w:drawing>
      </w:r>
    </w:p>
    <w:p w:rsidR="00005D2B" w:rsidRDefault="00005D2B" w:rsidP="00D217BC">
      <w:r w:rsidRPr="007C2B22">
        <w:rPr>
          <w:noProof/>
        </w:rPr>
        <w:drawing>
          <wp:inline distT="0" distB="0" distL="0" distR="0" wp14:anchorId="4968CC4E" wp14:editId="5472A281">
            <wp:extent cx="5943600" cy="4457700"/>
            <wp:effectExtent l="0" t="0" r="0" b="0"/>
            <wp:docPr id="1288258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258602" name=""/>
                    <pic:cNvPicPr/>
                  </pic:nvPicPr>
                  <pic:blipFill>
                    <a:blip r:embed="rId357"/>
                    <a:stretch>
                      <a:fillRect/>
                    </a:stretch>
                  </pic:blipFill>
                  <pic:spPr>
                    <a:xfrm>
                      <a:off x="0" y="0"/>
                      <a:ext cx="5943600" cy="4457700"/>
                    </a:xfrm>
                    <a:prstGeom prst="rect">
                      <a:avLst/>
                    </a:prstGeom>
                  </pic:spPr>
                </pic:pic>
              </a:graphicData>
            </a:graphic>
          </wp:inline>
        </w:drawing>
      </w:r>
    </w:p>
    <w:p w:rsidR="00005D2B" w:rsidRDefault="00005D2B" w:rsidP="00D217BC">
      <w:r>
        <w:t>Note the bandwidth on the second order is larger than first order due to the presence of the second null.</w:t>
      </w:r>
    </w:p>
    <w:p w:rsidR="00005D2B" w:rsidRDefault="00005D2B" w:rsidP="00D217BC"/>
    <w:p w:rsidR="00005D2B" w:rsidRDefault="00005D2B" w:rsidP="000A67A8">
      <w:pPr>
        <w:pStyle w:val="Heading4"/>
      </w:pPr>
      <w:r>
        <w:t>Bandpass and Bandstop filters</w:t>
      </w:r>
    </w:p>
    <w:p w:rsidR="00005D2B" w:rsidRDefault="00005D2B" w:rsidP="00D217BC"/>
    <w:p w:rsidR="00005D2B" w:rsidRDefault="00005D2B" w:rsidP="00D217BC">
      <w:pPr>
        <w:jc w:val="center"/>
      </w:pPr>
      <w:r>
        <w:rPr>
          <w:noProof/>
          <w:position w:val="-35"/>
        </w:rPr>
        <w:drawing>
          <wp:inline distT="0" distB="0" distL="0" distR="0" wp14:anchorId="4CD1045B" wp14:editId="09A0FA91">
            <wp:extent cx="2911856" cy="526288"/>
            <wp:effectExtent l="0" t="0" r="0" b="0"/>
            <wp:docPr id="1801900080" name="Picture 1801900080" descr="{&quot;mathml&quot;:&quot;&lt;math style=\&quot;font-family:stix;font-size:12px;\&quot; xmlns=\&quot;http://www.w3.org/1998/Math/MathML\&quot;&gt;&lt;mi&gt;H&lt;/mi&gt;&lt;mfenced&gt;&lt;mi&gt;z&lt;/mi&gt;&lt;/mfenced&gt;&lt;mo&gt;=&lt;/mo&gt;&lt;mi&gt;g&lt;/mi&gt;&lt;mfrac&gt;&lt;mrow&gt;&lt;msup&gt;&lt;mi&gt;z&lt;/mi&gt;&lt;mn&gt;2&lt;/mn&gt;&lt;/msup&gt;&lt;mo&gt;+&lt;/mo&gt;&lt;msub&gt;&lt;mi&gt;b&lt;/mi&gt;&lt;mn&gt;1&lt;/mn&gt;&lt;/msub&gt;&lt;mi&gt;z&lt;/mi&gt;&lt;mo&gt;+&lt;/mo&gt;&lt;msub&gt;&lt;mi&gt;b&lt;/mi&gt;&lt;mn&gt;2&lt;/mn&gt;&lt;/msub&gt;&lt;/mrow&gt;&lt;mrow&gt;&lt;msup&gt;&lt;mi&gt;z&lt;/mi&gt;&lt;mn&gt;2&lt;/mn&gt;&lt;/msup&gt;&lt;mo&gt;-&lt;/mo&gt;&lt;msub&gt;&lt;mi&gt;a&lt;/mi&gt;&lt;mn&gt;1&lt;/mn&gt;&lt;/msub&gt;&lt;mi&gt;z&lt;/mi&gt;&lt;mo&gt;+&lt;/mo&gt;&lt;msub&gt;&lt;mi&gt;a&lt;/mi&gt;&lt;mn&gt;2&lt;/mn&gt;&lt;/msub&gt;&lt;/mrow&gt;&lt;/mfrac&gt;&lt;mo&gt;=&lt;/mo&gt;&lt;mi&gt;g&lt;/mi&gt;&lt;mfrac&gt;&lt;mrow&gt;&lt;mfenced&gt;&lt;mrow&gt;&lt;mi&gt;z&lt;/mi&gt;&lt;mo&gt;-&lt;/mo&gt;&lt;msub&gt;&lt;mi&gt;z&lt;/mi&gt;&lt;mn&gt;1&lt;/mn&gt;&lt;/msub&gt;&lt;/mrow&gt;&lt;/mfenced&gt;&lt;mfenced&gt;&lt;mrow&gt;&lt;mi&gt;z&lt;/mi&gt;&lt;mo&gt;-&lt;/mo&gt;&lt;msub&gt;&lt;mi&gt;z&lt;/mi&gt;&lt;mn&gt;2&lt;/mn&gt;&lt;/msub&gt;&lt;/mrow&gt;&lt;/mfenced&gt;&lt;/mrow&gt;&lt;mrow&gt;&lt;mfenced&gt;&lt;mrow&gt;&lt;mi&gt;z&lt;/mi&gt;&lt;mo&gt;-&lt;/mo&gt;&lt;msub&gt;&lt;mi&gt;p&lt;/mi&gt;&lt;mn&gt;1&lt;/mn&gt;&lt;/msub&gt;&lt;/mrow&gt;&lt;/mfenced&gt;&lt;mfenced&gt;&lt;mrow&gt;&lt;mi&gt;z&lt;/mi&gt;&lt;mo&gt;-&lt;/mo&gt;&lt;msub&gt;&lt;mi&gt;p&lt;/mi&gt;&lt;mn&gt;2&lt;/mn&gt;&lt;/msub&gt;&lt;/mrow&gt;&lt;/mfenced&gt;&lt;/mrow&gt;&lt;/mfrac&gt;&lt;/math&gt;&quot;,&quot;origin&quot;:&quot;MathType Legacy&quot;,&quot;version&quot;:&quot;v3.17.2&quot;}" title="H open parentheses z close parentheses equals g fraction numerator z squared plus b subscript 1 z plus b subscript 2 over denominator z squared minus a subscript 1 z plus a subscript 2 end fraction equals g fraction numerator open parentheses z minus z subscript 1 close parentheses open parentheses z minus z subscript 2 close parentheses over denominator open parentheses z minus p subscript 1 close parentheses open parentheses z minus p subscript 2 close parentheses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H&lt;/mi&gt;&lt;mfenced&gt;&lt;mi&gt;z&lt;/mi&gt;&lt;/mfenced&gt;&lt;mo&gt;=&lt;/mo&gt;&lt;mi&gt;g&lt;/mi&gt;&lt;mfrac&gt;&lt;mrow&gt;&lt;msup&gt;&lt;mi&gt;z&lt;/mi&gt;&lt;mn&gt;2&lt;/mn&gt;&lt;/msup&gt;&lt;mo&gt;+&lt;/mo&gt;&lt;msub&gt;&lt;mi&gt;b&lt;/mi&gt;&lt;mn&gt;1&lt;/mn&gt;&lt;/msub&gt;&lt;mi&gt;z&lt;/mi&gt;&lt;mo&gt;+&lt;/mo&gt;&lt;msub&gt;&lt;mi&gt;b&lt;/mi&gt;&lt;mn&gt;2&lt;/mn&gt;&lt;/msub&gt;&lt;/mrow&gt;&lt;mrow&gt;&lt;msup&gt;&lt;mi&gt;z&lt;/mi&gt;&lt;mn&gt;2&lt;/mn&gt;&lt;/msup&gt;&lt;mo&gt;-&lt;/mo&gt;&lt;msub&gt;&lt;mi&gt;a&lt;/mi&gt;&lt;mn&gt;1&lt;/mn&gt;&lt;/msub&gt;&lt;mi&gt;z&lt;/mi&gt;&lt;mo&gt;+&lt;/mo&gt;&lt;msub&gt;&lt;mi&gt;a&lt;/mi&gt;&lt;mn&gt;2&lt;/mn&gt;&lt;/msub&gt;&lt;/mrow&gt;&lt;/mfrac&gt;&lt;mo&gt;=&lt;/mo&gt;&lt;mi&gt;g&lt;/mi&gt;&lt;mfrac&gt;&lt;mrow&gt;&lt;mfenced&gt;&lt;mrow&gt;&lt;mi&gt;z&lt;/mi&gt;&lt;mo&gt;-&lt;/mo&gt;&lt;msub&gt;&lt;mi&gt;z&lt;/mi&gt;&lt;mn&gt;1&lt;/mn&gt;&lt;/msub&gt;&lt;/mrow&gt;&lt;/mfenced&gt;&lt;mfenced&gt;&lt;mrow&gt;&lt;mi&gt;z&lt;/mi&gt;&lt;mo&gt;-&lt;/mo&gt;&lt;msub&gt;&lt;mi&gt;z&lt;/mi&gt;&lt;mn&gt;2&lt;/mn&gt;&lt;/msub&gt;&lt;/mrow&gt;&lt;/mfenced&gt;&lt;/mrow&gt;&lt;mrow&gt;&lt;mfenced&gt;&lt;mrow&gt;&lt;mi&gt;z&lt;/mi&gt;&lt;mo&gt;-&lt;/mo&gt;&lt;msub&gt;&lt;mi&gt;p&lt;/mi&gt;&lt;mn&gt;1&lt;/mn&gt;&lt;/msub&gt;&lt;/mrow&gt;&lt;/mfenced&gt;&lt;mfenced&gt;&lt;mrow&gt;&lt;mi&gt;z&lt;/mi&gt;&lt;mo&gt;-&lt;/mo&gt;&lt;msub&gt;&lt;mi&gt;p&lt;/mi&gt;&lt;mn&gt;2&lt;/mn&gt;&lt;/msub&gt;&lt;/mrow&gt;&lt;/mfenced&gt;&lt;/mrow&gt;&lt;/mfrac&gt;&lt;/math&gt;&quot;,&quot;origin&quot;:&quot;MathType Legacy&quot;,&quot;version&quot;:&quot;v3.17.2&quot;}" title="H open parentheses z close parentheses equals g fraction numerator z squared plus b subscript 1 z plus b subscript 2 over denominator z squared minus a subscript 1 z plus a subscript 2 end fraction equals g fraction numerator open parentheses z minus z subscript 1 close parentheses open parentheses z minus z subscript 2 close parentheses over denominator open parentheses z minus p subscript 1 close parentheses open parentheses z minus p subscript 2 close parentheses end fraction"/>
                    <pic:cNvPicPr/>
                  </pic:nvPicPr>
                  <pic:blipFill>
                    <a:blip r:embed="rId358" cstate="print">
                      <a:extLst>
                        <a:ext uri="{28A0092B-C50C-407E-A947-70E740481C1C}">
                          <a14:useLocalDpi xmlns:a14="http://schemas.microsoft.com/office/drawing/2010/main" val="0"/>
                        </a:ext>
                      </a:extLst>
                    </a:blip>
                    <a:stretch>
                      <a:fillRect/>
                    </a:stretch>
                  </pic:blipFill>
                  <pic:spPr>
                    <a:xfrm>
                      <a:off x="0" y="0"/>
                      <a:ext cx="2911856" cy="526288"/>
                    </a:xfrm>
                    <a:prstGeom prst="rect">
                      <a:avLst/>
                    </a:prstGeom>
                  </pic:spPr>
                </pic:pic>
              </a:graphicData>
            </a:graphic>
          </wp:inline>
        </w:drawing>
      </w:r>
    </w:p>
    <w:p w:rsidR="00005D2B" w:rsidRDefault="00005D2B" w:rsidP="00D217BC">
      <w:r>
        <w:t>We need zeros at w=0,pi or z=1,-1 hence from the relationships</w:t>
      </w:r>
    </w:p>
    <w:p w:rsidR="00005D2B" w:rsidRDefault="00005D2B" w:rsidP="00D217BC">
      <w:pPr>
        <w:jc w:val="center"/>
      </w:pPr>
      <w:r>
        <w:rPr>
          <w:noProof/>
          <w:position w:val="-39"/>
        </w:rPr>
        <w:drawing>
          <wp:inline distT="0" distB="0" distL="0" distR="0" wp14:anchorId="7FB9488A" wp14:editId="0220DB5C">
            <wp:extent cx="1050544" cy="512064"/>
            <wp:effectExtent l="0" t="0" r="0" b="0"/>
            <wp:docPr id="758434491" name="Picture 758434491" descr="{&quot;mathml&quot;:&quot;&lt;math style=\&quot;font-family:stix;font-size:12px;\&quot; xmlns=\&quot;http://www.w3.org/1998/Math/MathML\&quot;&gt;&lt;msub&gt;&lt;mi&gt;b&lt;/mi&gt;&lt;mn&gt;1&lt;/mn&gt;&lt;/msub&gt;&lt;mo&gt;=&lt;/mo&gt;&lt;mo&gt;-&lt;/mo&gt;&lt;mfenced&gt;&lt;mrow&gt;&lt;msub&gt;&lt;mi&gt;z&lt;/mi&gt;&lt;mn&gt;1&lt;/mn&gt;&lt;/msub&gt;&lt;mo&gt;+&lt;/mo&gt;&lt;msub&gt;&lt;mi&gt;z&lt;/mi&gt;&lt;mn&gt;2&lt;/mn&gt;&lt;/msub&gt;&lt;/mrow&gt;&lt;/mfenced&gt;&lt;mspace linebreak=\&quot;newline\&quot;/&gt;&lt;msub&gt;&lt;mi&gt;b&lt;/mi&gt;&lt;mn&gt;2&lt;/mn&gt;&lt;/msub&gt;&lt;mo&gt;=&lt;/mo&gt;&lt;msub&gt;&lt;mi&gt;z&lt;/mi&gt;&lt;mn&gt;1&lt;/mn&gt;&lt;/msub&gt;&lt;msub&gt;&lt;mi&gt;z&lt;/mi&gt;&lt;mn&gt;2&lt;/mn&gt;&lt;/msub&gt;&lt;/math&gt;&quot;,&quot;origin&quot;:&quot;MathType Legacy&quot;,&quot;version&quot;:&quot;v3.17.2&quot;}" title="b subscript 1 equals negative open parentheses z subscript 1 plus z subscript 2 close parentheses&#10;b subscript 2 equals z subscript 1 z subscrip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b&lt;/mi&gt;&lt;mn&gt;1&lt;/mn&gt;&lt;/msub&gt;&lt;mo&gt;=&lt;/mo&gt;&lt;mo&gt;-&lt;/mo&gt;&lt;mfenced&gt;&lt;mrow&gt;&lt;msub&gt;&lt;mi&gt;z&lt;/mi&gt;&lt;mn&gt;1&lt;/mn&gt;&lt;/msub&gt;&lt;mo&gt;+&lt;/mo&gt;&lt;msub&gt;&lt;mi&gt;z&lt;/mi&gt;&lt;mn&gt;2&lt;/mn&gt;&lt;/msub&gt;&lt;/mrow&gt;&lt;/mfenced&gt;&lt;mspace linebreak=\&quot;newline\&quot;/&gt;&lt;msub&gt;&lt;mi&gt;b&lt;/mi&gt;&lt;mn&gt;2&lt;/mn&gt;&lt;/msub&gt;&lt;mo&gt;=&lt;/mo&gt;&lt;msub&gt;&lt;mi&gt;z&lt;/mi&gt;&lt;mn&gt;1&lt;/mn&gt;&lt;/msub&gt;&lt;msub&gt;&lt;mi&gt;z&lt;/mi&gt;&lt;mn&gt;2&lt;/mn&gt;&lt;/msub&gt;&lt;/math&gt;&quot;,&quot;origin&quot;:&quot;MathType Legacy&quot;,&quot;version&quot;:&quot;v3.17.2&quot;}" title="b subscript 1 equals negative open parentheses z subscript 1 plus z subscript 2 close parentheses&#10;b subscript 2 equals z subscript 1 z subscript 2"/>
                    <pic:cNvPicPr/>
                  </pic:nvPicPr>
                  <pic:blipFill>
                    <a:blip r:embed="rId359" cstate="print">
                      <a:extLst>
                        <a:ext uri="{28A0092B-C50C-407E-A947-70E740481C1C}">
                          <a14:useLocalDpi xmlns:a14="http://schemas.microsoft.com/office/drawing/2010/main" val="0"/>
                        </a:ext>
                      </a:extLst>
                    </a:blip>
                    <a:stretch>
                      <a:fillRect/>
                    </a:stretch>
                  </pic:blipFill>
                  <pic:spPr>
                    <a:xfrm>
                      <a:off x="0" y="0"/>
                      <a:ext cx="1050544" cy="512064"/>
                    </a:xfrm>
                    <a:prstGeom prst="rect">
                      <a:avLst/>
                    </a:prstGeom>
                  </pic:spPr>
                </pic:pic>
              </a:graphicData>
            </a:graphic>
          </wp:inline>
        </w:drawing>
      </w:r>
    </w:p>
    <w:p w:rsidR="00005D2B" w:rsidRDefault="00005D2B" w:rsidP="00D217BC">
      <w:r>
        <w:t>b1=1 and b2=-1.  The squared magnitude is</w:t>
      </w:r>
    </w:p>
    <w:p w:rsidR="00005D2B" w:rsidRDefault="00005D2B" w:rsidP="00D217BC"/>
    <w:p w:rsidR="00005D2B" w:rsidRDefault="00005D2B" w:rsidP="00D217BC">
      <w:pPr>
        <w:jc w:val="center"/>
      </w:pPr>
      <w:r>
        <w:rPr>
          <w:noProof/>
          <w:position w:val="-27"/>
        </w:rPr>
        <w:drawing>
          <wp:inline distT="0" distB="0" distL="0" distR="0" wp14:anchorId="418C0A40" wp14:editId="34720B13">
            <wp:extent cx="4348141" cy="434814"/>
            <wp:effectExtent l="0" t="0" r="0" b="0"/>
            <wp:docPr id="566178189" name="Picture 566178189" descr="{&quot;mathml&quot;:&quot;&lt;math style=\&quot;font-family:stix;font-size:12px;\&quot; xmlns=\&quot;http://www.w3.org/1998/Math/MathML\&quot;&gt;&lt;mi&gt;S&lt;/mi&gt;&lt;mfenced&gt;&lt;mi&gt;&amp;#x3C9;&lt;/mi&gt;&lt;/mfenced&gt;&lt;mo&gt;=&lt;/mo&gt;&lt;msup&gt;&lt;mi&gt;g&lt;/mi&gt;&lt;mn&gt;2&lt;/mn&gt;&lt;/msup&gt;&lt;mfrac&gt;&lt;mrow&gt;&lt;mn&gt;4&lt;/mn&gt;&lt;mfenced&gt;&lt;mrow&gt;&lt;mn&gt;1&lt;/mn&gt;&lt;mo&gt;-&lt;/mo&gt;&lt;msup&gt;&lt;mi&gt;cos&lt;/mi&gt;&lt;mn&gt;2&lt;/mn&gt;&lt;/msup&gt;&lt;mi&gt;&amp;#x3C9;&lt;/mi&gt;&lt;/mrow&gt;&lt;/mfenced&gt;&lt;/mrow&gt;&lt;mrow&gt;&lt;mn&gt;1&lt;/mn&gt;&lt;mo&gt;+&lt;/mo&gt;&lt;msup&gt;&lt;mi&gt;b&lt;/mi&gt;&lt;mn&gt;2&lt;/mn&gt;&lt;/msup&gt;&lt;msup&gt;&lt;mfenced&gt;&lt;mrow&gt;&lt;mn&gt;1&lt;/mn&gt;&lt;mo&gt;+&lt;/mo&gt;&lt;mi&gt;a&lt;/mi&gt;&lt;/mrow&gt;&lt;/mfenced&gt;&lt;mn&gt;2&lt;/mn&gt;&lt;/msup&gt;&lt;mo&gt;+&lt;/mo&gt;&lt;msup&gt;&lt;mi&gt;a&lt;/mi&gt;&lt;mn&gt;2&lt;/mn&gt;&lt;/msup&gt;&lt;mo&gt;-&lt;/mo&gt;&lt;mn&gt;2&lt;/mn&gt;&lt;mi&gt;&amp;#x3B2;&lt;/mi&gt;&lt;msup&gt;&lt;mfenced&gt;&lt;mrow&gt;&lt;mn&gt;1&lt;/mn&gt;&lt;mo&gt;+&lt;/mo&gt;&lt;mi&gt;a&lt;/mi&gt;&lt;/mrow&gt;&lt;/mfenced&gt;&lt;mn&gt;2&lt;/mn&gt;&lt;/msup&gt;&lt;mi&gt;cos&lt;/mi&gt;&lt;mi&gt;&amp;#x3C9;&lt;/mi&gt;&lt;mo&gt;+&lt;/mo&gt;&lt;mn&gt;2&lt;/mn&gt;&lt;mi&gt;a&lt;/mi&gt;&lt;mfenced&gt;&lt;mrow&gt;&lt;mn&gt;2&lt;/mn&gt;&lt;msup&gt;&lt;mi&gt;cos&lt;/mi&gt;&lt;mn&gt;2&lt;/mn&gt;&lt;/msup&gt;&lt;mi&gt;&amp;#x3C9;&lt;/mi&gt;&lt;mo&gt;-&lt;/mo&gt;&lt;mn&gt;1&lt;/mn&gt;&lt;/mrow&gt;&lt;/mfenced&gt;&lt;/mrow&gt;&lt;/mfrac&gt;&lt;/math&gt;&quot;,&quot;origin&quot;:&quot;MathType Legacy&quot;,&quot;version&quot;:&quot;v3.17.2&quot;}" title="S open parentheses omega close parentheses equals g squared fraction numerator 4 open parentheses 1 minus cos squared omega close parentheses over denominator 1 plus b squared open parentheses 1 plus a close parentheses squared plus a squared minus 2 beta open parentheses 1 plus a close parentheses squared cos omega plus 2 a open parentheses 2 cos squared omega minus 1 close parentheses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S&lt;/mi&gt;&lt;mfenced&gt;&lt;mi&gt;&amp;#x3C9;&lt;/mi&gt;&lt;/mfenced&gt;&lt;mo&gt;=&lt;/mo&gt;&lt;msup&gt;&lt;mi&gt;g&lt;/mi&gt;&lt;mn&gt;2&lt;/mn&gt;&lt;/msup&gt;&lt;mfrac&gt;&lt;mrow&gt;&lt;mn&gt;4&lt;/mn&gt;&lt;mfenced&gt;&lt;mrow&gt;&lt;mn&gt;1&lt;/mn&gt;&lt;mo&gt;-&lt;/mo&gt;&lt;msup&gt;&lt;mi&gt;cos&lt;/mi&gt;&lt;mn&gt;2&lt;/mn&gt;&lt;/msup&gt;&lt;mi&gt;&amp;#x3C9;&lt;/mi&gt;&lt;/mrow&gt;&lt;/mfenced&gt;&lt;/mrow&gt;&lt;mrow&gt;&lt;mn&gt;1&lt;/mn&gt;&lt;mo&gt;+&lt;/mo&gt;&lt;msup&gt;&lt;mi&gt;b&lt;/mi&gt;&lt;mn&gt;2&lt;/mn&gt;&lt;/msup&gt;&lt;msup&gt;&lt;mfenced&gt;&lt;mrow&gt;&lt;mn&gt;1&lt;/mn&gt;&lt;mo&gt;+&lt;/mo&gt;&lt;mi&gt;a&lt;/mi&gt;&lt;/mrow&gt;&lt;/mfenced&gt;&lt;mn&gt;2&lt;/mn&gt;&lt;/msup&gt;&lt;mo&gt;+&lt;/mo&gt;&lt;msup&gt;&lt;mi&gt;a&lt;/mi&gt;&lt;mn&gt;2&lt;/mn&gt;&lt;/msup&gt;&lt;mo&gt;-&lt;/mo&gt;&lt;mn&gt;2&lt;/mn&gt;&lt;mi&gt;&amp;#x3B2;&lt;/mi&gt;&lt;msup&gt;&lt;mfenced&gt;&lt;mrow&gt;&lt;mn&gt;1&lt;/mn&gt;&lt;mo&gt;+&lt;/mo&gt;&lt;mi&gt;a&lt;/mi&gt;&lt;/mrow&gt;&lt;/mfenced&gt;&lt;mn&gt;2&lt;/mn&gt;&lt;/msup&gt;&lt;mi&gt;cos&lt;/mi&gt;&lt;mi&gt;&amp;#x3C9;&lt;/mi&gt;&lt;mo&gt;+&lt;/mo&gt;&lt;mn&gt;2&lt;/mn&gt;&lt;mi&gt;a&lt;/mi&gt;&lt;mfenced&gt;&lt;mrow&gt;&lt;mn&gt;2&lt;/mn&gt;&lt;msup&gt;&lt;mi&gt;cos&lt;/mi&gt;&lt;mn&gt;2&lt;/mn&gt;&lt;/msup&gt;&lt;mi&gt;&amp;#x3C9;&lt;/mi&gt;&lt;mo&gt;-&lt;/mo&gt;&lt;mn&gt;1&lt;/mn&gt;&lt;/mrow&gt;&lt;/mfenced&gt;&lt;/mrow&gt;&lt;/mfrac&gt;&lt;/math&gt;&quot;,&quot;origin&quot;:&quot;MathType Legacy&quot;,&quot;version&quot;:&quot;v3.17.2&quot;}" title="S open parentheses omega close parentheses equals g squared fraction numerator 4 open parentheses 1 minus cos squared omega close parentheses over denominator 1 plus b squared open parentheses 1 plus a close parentheses squared plus a squared minus 2 beta open parentheses 1 plus a close parentheses squared cos omega plus 2 a open parentheses 2 cos squared omega minus 1 close parentheses end fraction"/>
                    <pic:cNvPicPr/>
                  </pic:nvPicPr>
                  <pic:blipFill>
                    <a:blip r:embed="rId360" cstate="print">
                      <a:extLst>
                        <a:ext uri="{28A0092B-C50C-407E-A947-70E740481C1C}">
                          <a14:useLocalDpi xmlns:a14="http://schemas.microsoft.com/office/drawing/2010/main" val="0"/>
                        </a:ext>
                      </a:extLst>
                    </a:blip>
                    <a:stretch>
                      <a:fillRect/>
                    </a:stretch>
                  </pic:blipFill>
                  <pic:spPr>
                    <a:xfrm>
                      <a:off x="0" y="0"/>
                      <a:ext cx="4348141" cy="434814"/>
                    </a:xfrm>
                    <a:prstGeom prst="rect">
                      <a:avLst/>
                    </a:prstGeom>
                  </pic:spPr>
                </pic:pic>
              </a:graphicData>
            </a:graphic>
          </wp:inline>
        </w:drawing>
      </w:r>
    </w:p>
    <w:p w:rsidR="00005D2B" w:rsidRDefault="00005D2B" w:rsidP="00D217BC">
      <w:pPr>
        <w:jc w:val="center"/>
      </w:pPr>
    </w:p>
    <w:p w:rsidR="00005D2B" w:rsidRDefault="00005D2B" w:rsidP="00D217BC">
      <w:r>
        <w:t xml:space="preserve">where we have defined the unity gain frequency  </w:t>
      </w:r>
      <w:r>
        <w:rPr>
          <w:noProof/>
        </w:rPr>
        <w:drawing>
          <wp:inline distT="0" distB="0" distL="0" distR="0" wp14:anchorId="161FAFDF" wp14:editId="58AABAED">
            <wp:extent cx="822960" cy="191008"/>
            <wp:effectExtent l="0" t="0" r="0" b="0"/>
            <wp:docPr id="3501869" name="Picture 3501869" descr="{&quot;mathml&quot;:&quot;&lt;math style=\&quot;font-family:stix;font-size:12px;\&quot; xmlns=\&quot;http://www.w3.org/1998/Math/MathML\&quot;&gt;&lt;mi&gt;b&lt;/mi&gt;&lt;mo&gt;=&lt;/mo&gt;&lt;msup&gt;&lt;mi&gt;cos&lt;/mi&gt;&lt;mrow&gt;&lt;mo&gt;-&lt;/mo&gt;&lt;msup&gt;&lt;mn&gt;1&lt;/mn&gt;&lt;mrow/&gt;&lt;/msup&gt;&lt;/mrow&gt;&lt;/msup&gt;&lt;msub&gt;&lt;mi&gt;&amp;#x3C9;&lt;/mi&gt;&lt;mn&gt;0&lt;/mn&gt;&lt;/msub&gt;&lt;/math&gt;&quot;,&quot;origin&quot;:&quot;MathType Legacy&quot;,&quot;version&quot;:&quot;v3.17.2&quot;}" title="b equals cos to the power of negative 1 to the power of blank end exponent omega subscrip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b&lt;/mi&gt;&lt;mo&gt;=&lt;/mo&gt;&lt;msup&gt;&lt;mi&gt;cos&lt;/mi&gt;&lt;mrow&gt;&lt;mo&gt;-&lt;/mo&gt;&lt;msup&gt;&lt;mn&gt;1&lt;/mn&gt;&lt;mrow/&gt;&lt;/msup&gt;&lt;/mrow&gt;&lt;/msup&gt;&lt;msub&gt;&lt;mi&gt;&amp;#x3C9;&lt;/mi&gt;&lt;mn&gt;0&lt;/mn&gt;&lt;/msub&gt;&lt;/math&gt;&quot;,&quot;origin&quot;:&quot;MathType Legacy&quot;,&quot;version&quot;:&quot;v3.17.2&quot;}" title="b equals cos to the power of negative 1 to the power of blank end exponent omega subscript 0"/>
                    <pic:cNvPicPr/>
                  </pic:nvPicPr>
                  <pic:blipFill>
                    <a:blip r:embed="rId361" cstate="print">
                      <a:extLst>
                        <a:ext uri="{28A0092B-C50C-407E-A947-70E740481C1C}">
                          <a14:useLocalDpi xmlns:a14="http://schemas.microsoft.com/office/drawing/2010/main" val="0"/>
                        </a:ext>
                      </a:extLst>
                    </a:blip>
                    <a:stretch>
                      <a:fillRect/>
                    </a:stretch>
                  </pic:blipFill>
                  <pic:spPr>
                    <a:xfrm>
                      <a:off x="0" y="0"/>
                      <a:ext cx="822960" cy="191008"/>
                    </a:xfrm>
                    <a:prstGeom prst="rect">
                      <a:avLst/>
                    </a:prstGeom>
                  </pic:spPr>
                </pic:pic>
              </a:graphicData>
            </a:graphic>
          </wp:inline>
        </w:drawing>
      </w:r>
      <w:r>
        <w:t xml:space="preserve"> and bandwidth parameter </w:t>
      </w:r>
      <w:r>
        <w:rPr>
          <w:noProof/>
        </w:rPr>
        <w:drawing>
          <wp:inline distT="0" distB="0" distL="0" distR="0" wp14:anchorId="28D209CA" wp14:editId="1CCE4F3F">
            <wp:extent cx="85344" cy="69088"/>
            <wp:effectExtent l="0" t="0" r="0" b="0"/>
            <wp:docPr id="1285485607" name="Picture 1285485607" descr="{&quot;mathml&quot;:&quot;&lt;math style=\&quot;font-family:stix;font-size:12px;\&quot; xmlns=\&quot;http://www.w3.org/1998/Math/MathML\&quot;&gt;&lt;mi&gt;a&lt;/mi&gt;&lt;/math&gt;&quot;,&quot;origin&quot;:&quot;MathType Legacy&quot;,&quot;version&quot;:&quot;v3.17.2&quot;}" titl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a&lt;/mi&gt;&lt;/math&gt;&quot;,&quot;origin&quot;:&quot;MathType Legacy&quot;,&quot;version&quot;:&quot;v3.17.2&quot;}" title="a"/>
                    <pic:cNvPicPr/>
                  </pic:nvPicPr>
                  <pic:blipFill>
                    <a:blip r:embed="rId362" cstate="print">
                      <a:extLst>
                        <a:ext uri="{28A0092B-C50C-407E-A947-70E740481C1C}">
                          <a14:useLocalDpi xmlns:a14="http://schemas.microsoft.com/office/drawing/2010/main" val="0"/>
                        </a:ext>
                      </a:extLst>
                    </a:blip>
                    <a:stretch>
                      <a:fillRect/>
                    </a:stretch>
                  </pic:blipFill>
                  <pic:spPr>
                    <a:xfrm>
                      <a:off x="0" y="0"/>
                      <a:ext cx="85344" cy="69088"/>
                    </a:xfrm>
                    <a:prstGeom prst="rect">
                      <a:avLst/>
                    </a:prstGeom>
                  </pic:spPr>
                </pic:pic>
              </a:graphicData>
            </a:graphic>
          </wp:inline>
        </w:drawing>
      </w:r>
      <w:r>
        <w:t>, which are related to the poles by</w:t>
      </w:r>
    </w:p>
    <w:p w:rsidR="00005D2B" w:rsidRDefault="00005D2B" w:rsidP="00D217BC"/>
    <w:p w:rsidR="00005D2B" w:rsidRDefault="00005D2B" w:rsidP="00D217BC">
      <w:pPr>
        <w:jc w:val="center"/>
      </w:pPr>
      <w:r>
        <w:rPr>
          <w:noProof/>
          <w:position w:val="-39"/>
        </w:rPr>
        <w:drawing>
          <wp:inline distT="0" distB="0" distL="0" distR="0" wp14:anchorId="31C2D497" wp14:editId="1A62813F">
            <wp:extent cx="1475232" cy="436880"/>
            <wp:effectExtent l="0" t="0" r="0" b="0"/>
            <wp:docPr id="396572660" name="Picture 396572660" descr="{&quot;mathml&quot;:&quot;&lt;math style=\&quot;font-family:stix;font-size:12px;\&quot; xmlns=\&quot;http://www.w3.org/1998/Math/MathML\&quot;&gt;&lt;mi&gt;a&lt;/mi&gt;&lt;mo&gt;=&lt;/mo&gt;&lt;msub&gt;&lt;mi&gt;a&lt;/mi&gt;&lt;mn&gt;2&lt;/mn&gt;&lt;/msub&gt;&lt;mo&gt;=&lt;/mo&gt;&lt;msub&gt;&lt;mi&gt;p&lt;/mi&gt;&lt;mn&gt;1&lt;/mn&gt;&lt;/msub&gt;&lt;msub&gt;&lt;mi&gt;p&lt;/mi&gt;&lt;mn&gt;2&lt;/mn&gt;&lt;/msub&gt;&lt;mspace linebreak=\&quot;newline\&quot;/&gt;&lt;mi&gt;b&lt;/mi&gt;&lt;mfenced&gt;&lt;mrow&gt;&lt;mn&gt;1&lt;/mn&gt;&lt;mo&gt;+&lt;/mo&gt;&lt;mi&gt;a&lt;/mi&gt;&lt;/mrow&gt;&lt;/mfenced&gt;&lt;mo&gt;=&lt;/mo&gt;&lt;msub&gt;&lt;mi&gt;p&lt;/mi&gt;&lt;mn&gt;1&lt;/mn&gt;&lt;/msub&gt;&lt;mo&gt;+&lt;/mo&gt;&lt;msub&gt;&lt;mi&gt;p&lt;/mi&gt;&lt;mn&gt;2&lt;/mn&gt;&lt;/msub&gt;&lt;mo&gt;=&lt;/mo&gt;&lt;msub&gt;&lt;mi&gt;a&lt;/mi&gt;&lt;mn&gt;1&lt;/mn&gt;&lt;/msub&gt;&lt;/math&gt;&quot;,&quot;origin&quot;:&quot;MathType Legacy&quot;,&quot;version&quot;:&quot;v3.17.2&quot;}" title="a equals a subscript 2 equals p subscript 1 p subscript 2&#10;b open parentheses 1 plus a close parentheses equals p subscript 1 plus p subscript 2 equals a subscrip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a&lt;/mi&gt;&lt;mo&gt;=&lt;/mo&gt;&lt;msub&gt;&lt;mi&gt;a&lt;/mi&gt;&lt;mn&gt;2&lt;/mn&gt;&lt;/msub&gt;&lt;mo&gt;=&lt;/mo&gt;&lt;msub&gt;&lt;mi&gt;p&lt;/mi&gt;&lt;mn&gt;1&lt;/mn&gt;&lt;/msub&gt;&lt;msub&gt;&lt;mi&gt;p&lt;/mi&gt;&lt;mn&gt;2&lt;/mn&gt;&lt;/msub&gt;&lt;mspace linebreak=\&quot;newline\&quot;/&gt;&lt;mi&gt;b&lt;/mi&gt;&lt;mfenced&gt;&lt;mrow&gt;&lt;mn&gt;1&lt;/mn&gt;&lt;mo&gt;+&lt;/mo&gt;&lt;mi&gt;a&lt;/mi&gt;&lt;/mrow&gt;&lt;/mfenced&gt;&lt;mo&gt;=&lt;/mo&gt;&lt;msub&gt;&lt;mi&gt;p&lt;/mi&gt;&lt;mn&gt;1&lt;/mn&gt;&lt;/msub&gt;&lt;mo&gt;+&lt;/mo&gt;&lt;msub&gt;&lt;mi&gt;p&lt;/mi&gt;&lt;mn&gt;2&lt;/mn&gt;&lt;/msub&gt;&lt;mo&gt;=&lt;/mo&gt;&lt;msub&gt;&lt;mi&gt;a&lt;/mi&gt;&lt;mn&gt;1&lt;/mn&gt;&lt;/msub&gt;&lt;/math&gt;&quot;,&quot;origin&quot;:&quot;MathType Legacy&quot;,&quot;version&quot;:&quot;v3.17.2&quot;}" title="a equals a subscript 2 equals p subscript 1 p subscript 2&#10;b open parentheses 1 plus a close parentheses equals p subscript 1 plus p subscript 2 equals a subscript 1"/>
                    <pic:cNvPicPr/>
                  </pic:nvPicPr>
                  <pic:blipFill>
                    <a:blip r:embed="rId363" cstate="print">
                      <a:extLst>
                        <a:ext uri="{28A0092B-C50C-407E-A947-70E740481C1C}">
                          <a14:useLocalDpi xmlns:a14="http://schemas.microsoft.com/office/drawing/2010/main" val="0"/>
                        </a:ext>
                      </a:extLst>
                    </a:blip>
                    <a:stretch>
                      <a:fillRect/>
                    </a:stretch>
                  </pic:blipFill>
                  <pic:spPr>
                    <a:xfrm>
                      <a:off x="0" y="0"/>
                      <a:ext cx="1475232" cy="436880"/>
                    </a:xfrm>
                    <a:prstGeom prst="rect">
                      <a:avLst/>
                    </a:prstGeom>
                  </pic:spPr>
                </pic:pic>
              </a:graphicData>
            </a:graphic>
          </wp:inline>
        </w:drawing>
      </w:r>
    </w:p>
    <w:p w:rsidR="00005D2B" w:rsidRDefault="00005D2B" w:rsidP="00D217BC"/>
    <w:p w:rsidR="00005D2B" w:rsidRDefault="00005D2B" w:rsidP="00D217BC">
      <w:r>
        <w:t xml:space="preserve">The condition </w:t>
      </w:r>
      <w:r>
        <w:rPr>
          <w:noProof/>
          <w:position w:val="-12"/>
        </w:rPr>
        <w:drawing>
          <wp:inline distT="0" distB="0" distL="0" distR="0" wp14:anchorId="5004FFF0" wp14:editId="6ADB80E9">
            <wp:extent cx="652272" cy="191008"/>
            <wp:effectExtent l="0" t="0" r="0" b="0"/>
            <wp:docPr id="1132917301" name="Picture 1132917301" descr="{&quot;mathml&quot;:&quot;&lt;math style=\&quot;font-family:stix;font-size:12px;\&quot; xmlns=\&quot;http://www.w3.org/1998/Math/MathML\&quot;&gt;&lt;mi&gt;S&lt;/mi&gt;&lt;mfenced&gt;&lt;msub&gt;&lt;mi&gt;&amp;#x3C9;&lt;/mi&gt;&lt;mn&gt;0&lt;/mn&gt;&lt;/msub&gt;&lt;/mfenced&gt;&lt;mo&gt;=&lt;/mo&gt;&lt;mn&gt;1&lt;/mn&gt;&lt;/math&gt;&quot;,&quot;origin&quot;:&quot;MathType Legacy&quot;,&quot;version&quot;:&quot;v3.17.2&quot;}" title="S open parentheses omega subscript 0 close parentheses equa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S&lt;/mi&gt;&lt;mfenced&gt;&lt;msub&gt;&lt;mi&gt;&amp;#x3C9;&lt;/mi&gt;&lt;mn&gt;0&lt;/mn&gt;&lt;/msub&gt;&lt;/mfenced&gt;&lt;mo&gt;=&lt;/mo&gt;&lt;mn&gt;1&lt;/mn&gt;&lt;/math&gt;&quot;,&quot;origin&quot;:&quot;MathType Legacy&quot;,&quot;version&quot;:&quot;v3.17.2&quot;}" title="S open parentheses omega subscript 0 close parentheses equals 1"/>
                    <pic:cNvPicPr/>
                  </pic:nvPicPr>
                  <pic:blipFill>
                    <a:blip r:embed="rId364" cstate="print">
                      <a:extLst>
                        <a:ext uri="{28A0092B-C50C-407E-A947-70E740481C1C}">
                          <a14:useLocalDpi xmlns:a14="http://schemas.microsoft.com/office/drawing/2010/main" val="0"/>
                        </a:ext>
                      </a:extLst>
                    </a:blip>
                    <a:stretch>
                      <a:fillRect/>
                    </a:stretch>
                  </pic:blipFill>
                  <pic:spPr>
                    <a:xfrm>
                      <a:off x="0" y="0"/>
                      <a:ext cx="652272" cy="191008"/>
                    </a:xfrm>
                    <a:prstGeom prst="rect">
                      <a:avLst/>
                    </a:prstGeom>
                  </pic:spPr>
                </pic:pic>
              </a:graphicData>
            </a:graphic>
          </wp:inline>
        </w:drawing>
      </w:r>
      <w:r>
        <w:t xml:space="preserve">, which after some algebra, reveals the gain to be </w:t>
      </w:r>
      <w:r>
        <w:rPr>
          <w:noProof/>
          <w:position w:val="-21"/>
        </w:rPr>
        <w:drawing>
          <wp:inline distT="0" distB="0" distL="0" distR="0" wp14:anchorId="01ED6BFA" wp14:editId="0C53F691">
            <wp:extent cx="619760" cy="351536"/>
            <wp:effectExtent l="0" t="0" r="0" b="0"/>
            <wp:docPr id="1710230936" name="Picture 1710230936" descr="{&quot;mathml&quot;:&quot;&lt;math style=\&quot;font-family:stix;font-size:12px;\&quot; xmlns=\&quot;http://www.w3.org/1998/Math/MathML\&quot;&gt;&lt;mi&gt;g&lt;/mi&gt;&lt;mo&gt;=&lt;/mo&gt;&lt;mfrac&gt;&lt;mrow&gt;&lt;mn&gt;1&lt;/mn&gt;&lt;mo&gt;-&lt;/mo&gt;&lt;mi&gt;a&lt;/mi&gt;&lt;/mrow&gt;&lt;mn&gt;2&lt;/mn&gt;&lt;/mfrac&gt;&lt;/math&gt;&quot;,&quot;origin&quot;:&quot;MathType Legacy&quot;,&quot;version&quot;:&quot;v3.17.2&quot;}" title="g equals fraction numerator 1 minus a over denominator 2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g&lt;/mi&gt;&lt;mo&gt;=&lt;/mo&gt;&lt;mfrac&gt;&lt;mrow&gt;&lt;mn&gt;1&lt;/mn&gt;&lt;mo&gt;-&lt;/mo&gt;&lt;mi&gt;a&lt;/mi&gt;&lt;/mrow&gt;&lt;mn&gt;2&lt;/mn&gt;&lt;/mfrac&gt;&lt;/math&gt;&quot;,&quot;origin&quot;:&quot;MathType Legacy&quot;,&quot;version&quot;:&quot;v3.17.2&quot;}" title="g equals fraction numerator 1 minus a over denominator 2 end fraction"/>
                    <pic:cNvPicPr/>
                  </pic:nvPicPr>
                  <pic:blipFill>
                    <a:blip r:embed="rId365" cstate="print">
                      <a:extLst>
                        <a:ext uri="{28A0092B-C50C-407E-A947-70E740481C1C}">
                          <a14:useLocalDpi xmlns:a14="http://schemas.microsoft.com/office/drawing/2010/main" val="0"/>
                        </a:ext>
                      </a:extLst>
                    </a:blip>
                    <a:stretch>
                      <a:fillRect/>
                    </a:stretch>
                  </pic:blipFill>
                  <pic:spPr>
                    <a:xfrm>
                      <a:off x="0" y="0"/>
                      <a:ext cx="619760" cy="351536"/>
                    </a:xfrm>
                    <a:prstGeom prst="rect">
                      <a:avLst/>
                    </a:prstGeom>
                  </pic:spPr>
                </pic:pic>
              </a:graphicData>
            </a:graphic>
          </wp:inline>
        </w:drawing>
      </w:r>
    </w:p>
    <w:p w:rsidR="00005D2B" w:rsidRDefault="00005D2B" w:rsidP="00D217BC">
      <w:pPr>
        <w:jc w:val="center"/>
      </w:pPr>
      <w:r>
        <w:rPr>
          <w:noProof/>
          <w:position w:val="-27"/>
        </w:rPr>
        <w:drawing>
          <wp:inline distT="0" distB="0" distL="0" distR="0" wp14:anchorId="0C26DA9E" wp14:editId="499DA3E0">
            <wp:extent cx="2794000" cy="410464"/>
            <wp:effectExtent l="0" t="0" r="0" b="0"/>
            <wp:docPr id="1935518720" name="Picture 1935518720" descr="{&quot;mathml&quot;:&quot;&lt;math style=\&quot;font-family:stix;font-size:12px;\&quot; xmlns=\&quot;http://www.w3.org/1998/Math/MathML\&quot;&gt;&lt;msub&gt;&lt;mi&gt;H&lt;/mi&gt;&lt;mrow&gt;&lt;mi&gt;B&lt;/mi&gt;&lt;mi&gt;P&lt;/mi&gt;&lt;/mrow&gt;&lt;/msub&gt;&lt;mfenced&gt;&lt;mi&gt;&amp;#x3C9;&lt;/mi&gt;&lt;/mfenced&gt;&lt;mo&gt;=&lt;/mo&gt;&lt;mfrac&gt;&lt;mrow&gt;&lt;mn&gt;1&lt;/mn&gt;&lt;mo&gt;-&lt;/mo&gt;&lt;mi&gt;a&lt;/mi&gt;&lt;/mrow&gt;&lt;mn&gt;2&lt;/mn&gt;&lt;/mfrac&gt;&lt;mfrac&gt;&lt;mrow&gt;&lt;mn&gt;1&lt;/mn&gt;&lt;mo&gt;-&lt;/mo&gt;&lt;msup&gt;&lt;mi&gt;z&lt;/mi&gt;&lt;mrow&gt;&lt;mo&gt;-&lt;/mo&gt;&lt;mn&gt;2&lt;/mn&gt;&lt;/mrow&gt;&lt;/msup&gt;&lt;/mrow&gt;&lt;mrow&gt;&lt;mn&gt;1&lt;/mn&gt;&lt;mo&gt;-&lt;/mo&gt;&lt;mi&gt;&amp;#x3B2;&lt;/mi&gt;&lt;mfenced&gt;&lt;mrow&gt;&lt;mn&gt;1&lt;/mn&gt;&lt;mo&gt;+&lt;/mo&gt;&lt;mi&gt;a&lt;/mi&gt;&lt;/mrow&gt;&lt;/mfenced&gt;&lt;msup&gt;&lt;mi&gt;z&lt;/mi&gt;&lt;mrow&gt;&lt;mo&gt;-&lt;/mo&gt;&lt;mn&gt;1&lt;/mn&gt;&lt;/mrow&gt;&lt;/msup&gt;&lt;mo&gt;+&lt;/mo&gt;&lt;mn&gt;2&lt;/mn&gt;&lt;mi&gt;a&lt;/mi&gt;&lt;msup&gt;&lt;mi&gt;z&lt;/mi&gt;&lt;mrow&gt;&lt;mo&gt;=&lt;/mo&gt;&lt;mn&gt;2&lt;/mn&gt;&lt;/mrow&gt;&lt;/msup&gt;&lt;/mrow&gt;&lt;/mfrac&gt;&lt;/math&gt;&quot;,&quot;origin&quot;:&quot;MathType Legacy&quot;,&quot;version&quot;:&quot;v3.17.2&quot;}" title="H subscript B P end subscript open parentheses omega close parentheses equals fraction numerator 1 minus a over denominator 2 end fraction fraction numerator 1 minus z to the power of negative 2 end exponent over denominator 1 minus beta open parentheses 1 plus a close parentheses z to the power of negative 1 end exponent plus 2 a z to the power of equals 2 end exponent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H&lt;/mi&gt;&lt;mrow&gt;&lt;mi&gt;B&lt;/mi&gt;&lt;mi&gt;P&lt;/mi&gt;&lt;/mrow&gt;&lt;/msub&gt;&lt;mfenced&gt;&lt;mi&gt;&amp;#x3C9;&lt;/mi&gt;&lt;/mfenced&gt;&lt;mo&gt;=&lt;/mo&gt;&lt;mfrac&gt;&lt;mrow&gt;&lt;mn&gt;1&lt;/mn&gt;&lt;mo&gt;-&lt;/mo&gt;&lt;mi&gt;a&lt;/mi&gt;&lt;/mrow&gt;&lt;mn&gt;2&lt;/mn&gt;&lt;/mfrac&gt;&lt;mfrac&gt;&lt;mrow&gt;&lt;mn&gt;1&lt;/mn&gt;&lt;mo&gt;-&lt;/mo&gt;&lt;msup&gt;&lt;mi&gt;z&lt;/mi&gt;&lt;mrow&gt;&lt;mo&gt;-&lt;/mo&gt;&lt;mn&gt;2&lt;/mn&gt;&lt;/mrow&gt;&lt;/msup&gt;&lt;/mrow&gt;&lt;mrow&gt;&lt;mn&gt;1&lt;/mn&gt;&lt;mo&gt;-&lt;/mo&gt;&lt;mi&gt;&amp;#x3B2;&lt;/mi&gt;&lt;mfenced&gt;&lt;mrow&gt;&lt;mn&gt;1&lt;/mn&gt;&lt;mo&gt;+&lt;/mo&gt;&lt;mi&gt;a&lt;/mi&gt;&lt;/mrow&gt;&lt;/mfenced&gt;&lt;msup&gt;&lt;mi&gt;z&lt;/mi&gt;&lt;mrow&gt;&lt;mo&gt;-&lt;/mo&gt;&lt;mn&gt;1&lt;/mn&gt;&lt;/mrow&gt;&lt;/msup&gt;&lt;mo&gt;+&lt;/mo&gt;&lt;mn&gt;2&lt;/mn&gt;&lt;mi&gt;a&lt;/mi&gt;&lt;msup&gt;&lt;mi&gt;z&lt;/mi&gt;&lt;mrow&gt;&lt;mo&gt;=&lt;/mo&gt;&lt;mn&gt;2&lt;/mn&gt;&lt;/mrow&gt;&lt;/msup&gt;&lt;/mrow&gt;&lt;/mfrac&gt;&lt;/math&gt;&quot;,&quot;origin&quot;:&quot;MathType Legacy&quot;,&quot;version&quot;:&quot;v3.17.2&quot;}" title="H subscript B P end subscript open parentheses omega close parentheses equals fraction numerator 1 minus a over denominator 2 end fraction fraction numerator 1 minus z to the power of negative 2 end exponent over denominator 1 minus beta open parentheses 1 plus a close parentheses z to the power of negative 1 end exponent plus 2 a z to the power of equals 2 end exponent end fraction"/>
                    <pic:cNvPicPr/>
                  </pic:nvPicPr>
                  <pic:blipFill>
                    <a:blip r:embed="rId366" cstate="print">
                      <a:extLst>
                        <a:ext uri="{28A0092B-C50C-407E-A947-70E740481C1C}">
                          <a14:useLocalDpi xmlns:a14="http://schemas.microsoft.com/office/drawing/2010/main" val="0"/>
                        </a:ext>
                      </a:extLst>
                    </a:blip>
                    <a:stretch>
                      <a:fillRect/>
                    </a:stretch>
                  </pic:blipFill>
                  <pic:spPr>
                    <a:xfrm>
                      <a:off x="0" y="0"/>
                      <a:ext cx="2794000" cy="410464"/>
                    </a:xfrm>
                    <a:prstGeom prst="rect">
                      <a:avLst/>
                    </a:prstGeom>
                  </pic:spPr>
                </pic:pic>
              </a:graphicData>
            </a:graphic>
          </wp:inline>
        </w:drawing>
      </w:r>
    </w:p>
    <w:p w:rsidR="00005D2B" w:rsidRPr="005641F4" w:rsidRDefault="00005D2B" w:rsidP="00D217BC"/>
    <w:p w:rsidR="00005D2B" w:rsidRDefault="00005D2B" w:rsidP="00D217BC"/>
    <w:p w:rsidR="00005D2B" w:rsidRDefault="00005D2B" w:rsidP="00D217BC"/>
    <w:p w:rsidR="00005D2B" w:rsidRPr="00991DAA" w:rsidRDefault="00005D2B" w:rsidP="00D217BC">
      <w:pPr>
        <w:pStyle w:val="Heading2"/>
      </w:pPr>
      <w:bookmarkStart w:id="185" w:name="_Toc209776431"/>
      <w:bookmarkStart w:id="186" w:name="_Toc209776953"/>
      <w:bookmarkStart w:id="187" w:name="_Toc209781724"/>
      <w:bookmarkStart w:id="188" w:name="_Toc209787464"/>
      <w:bookmarkStart w:id="189" w:name="_Toc229857096"/>
      <w:bookmarkStart w:id="190" w:name="_Toc229926150"/>
      <w:r w:rsidRPr="00991DAA">
        <w:t>Linear Phase</w:t>
      </w:r>
      <w:bookmarkEnd w:id="185"/>
      <w:bookmarkEnd w:id="186"/>
      <w:bookmarkEnd w:id="187"/>
      <w:bookmarkEnd w:id="188"/>
      <w:bookmarkEnd w:id="189"/>
      <w:bookmarkEnd w:id="190"/>
    </w:p>
    <w:p w:rsidR="00005D2B" w:rsidRDefault="00005D2B" w:rsidP="00D217BC">
      <w:r>
        <w:t>Linear Phase</w:t>
      </w:r>
    </w:p>
    <w:p w:rsidR="00005D2B" w:rsidRDefault="00005D2B" w:rsidP="00D217BC"/>
    <w:p w:rsidR="00005D2B" w:rsidRPr="00991DAA" w:rsidRDefault="00005D2B" w:rsidP="00D217BC">
      <w:pPr>
        <w:pStyle w:val="Heading2"/>
      </w:pPr>
      <w:bookmarkStart w:id="191" w:name="_Toc209776432"/>
      <w:bookmarkStart w:id="192" w:name="_Toc209776954"/>
      <w:bookmarkStart w:id="193" w:name="_Toc209781725"/>
      <w:bookmarkStart w:id="194" w:name="_Toc209787465"/>
      <w:bookmarkStart w:id="195" w:name="_Toc229857097"/>
      <w:bookmarkStart w:id="196" w:name="_Toc229926151"/>
      <w:bookmarkStart w:id="197" w:name="_Toc280363605"/>
      <w:r w:rsidRPr="00991DAA">
        <w:t>All Pass</w:t>
      </w:r>
      <w:bookmarkEnd w:id="191"/>
      <w:bookmarkEnd w:id="192"/>
      <w:bookmarkEnd w:id="193"/>
      <w:bookmarkEnd w:id="194"/>
      <w:bookmarkEnd w:id="195"/>
      <w:bookmarkEnd w:id="196"/>
    </w:p>
    <w:p w:rsidR="00005D2B" w:rsidRDefault="00005D2B" w:rsidP="00D217BC"/>
    <w:p w:rsidR="00005D2B" w:rsidRPr="00A84DD1" w:rsidRDefault="00005D2B" w:rsidP="00D217BC">
      <w:r>
        <w:t>All pass filters have constant frequency response and  are used to modify the phase of input an input signal.</w:t>
      </w:r>
    </w:p>
    <w:p w:rsidR="00005D2B" w:rsidRDefault="00005D2B" w:rsidP="00D217BC"/>
    <w:p w:rsidR="00005D2B" w:rsidRDefault="00005D2B" w:rsidP="00D217BC">
      <w:r>
        <w:t xml:space="preserve">Given </w:t>
      </w:r>
      <w:r>
        <w:rPr>
          <w:noProof/>
          <w:position w:val="-25"/>
        </w:rPr>
        <w:drawing>
          <wp:inline distT="0" distB="0" distL="0" distR="0" wp14:anchorId="3FA493B5" wp14:editId="27C356B4">
            <wp:extent cx="1369568" cy="436880"/>
            <wp:effectExtent l="0" t="0" r="0" b="0"/>
            <wp:docPr id="1799091505" name="Picture 1799091505" descr="{&quot;mathml&quot;:&quot;&lt;math style=\&quot;font-family:stix;font-size:12px;\&quot; xmlns=\&quot;http://www.w3.org/1998/Math/MathML\&quot;&gt;&lt;mi&gt;A&lt;/mi&gt;&lt;mfenced&gt;&lt;mi&gt;z&lt;/mi&gt;&lt;/mfenced&gt;&lt;mo&gt;=&lt;/mo&gt;&lt;mn&gt;1&lt;/mn&gt;&lt;mo&gt;+&lt;/mo&gt;&lt;munderover&gt;&lt;mo&gt;&amp;#x2211;&lt;/mo&gt;&lt;mrow&gt;&lt;mi&gt;k&lt;/mi&gt;&lt;mo&gt;=&lt;/mo&gt;&lt;mn&gt;1&lt;/mn&gt;&lt;/mrow&gt;&lt;mi&gt;N&lt;/mi&gt;&lt;/munderover&gt;&lt;msub&gt;&lt;mi&gt;a&lt;/mi&gt;&lt;mi&gt;k&lt;/mi&gt;&lt;/msub&gt;&lt;msup&gt;&lt;mi&gt;z&lt;/mi&gt;&lt;mrow&gt;&lt;mo&gt;-&lt;/mo&gt;&lt;mi&gt;k&lt;/mi&gt;&lt;/mrow&gt;&lt;/msup&gt;&lt;/math&gt;&quot;,&quot;origin&quot;:&quot;MathType Legacy&quot;,&quot;version&quot;:&quot;v3.17.2&quot;}" title="A open parentheses z close parentheses equals 1 plus sum from k equals 1 to N of a subscript k z to the power of negative k end ex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A&lt;/mi&gt;&lt;mfenced&gt;&lt;mi&gt;z&lt;/mi&gt;&lt;/mfenced&gt;&lt;mo&gt;=&lt;/mo&gt;&lt;mn&gt;1&lt;/mn&gt;&lt;mo&gt;+&lt;/mo&gt;&lt;munderover&gt;&lt;mo&gt;&amp;#x2211;&lt;/mo&gt;&lt;mrow&gt;&lt;mi&gt;k&lt;/mi&gt;&lt;mo&gt;=&lt;/mo&gt;&lt;mn&gt;1&lt;/mn&gt;&lt;/mrow&gt;&lt;mi&gt;N&lt;/mi&gt;&lt;/munderover&gt;&lt;msub&gt;&lt;mi&gt;a&lt;/mi&gt;&lt;mi&gt;k&lt;/mi&gt;&lt;/msub&gt;&lt;msup&gt;&lt;mi&gt;z&lt;/mi&gt;&lt;mrow&gt;&lt;mo&gt;-&lt;/mo&gt;&lt;mi&gt;k&lt;/mi&gt;&lt;/mrow&gt;&lt;/msup&gt;&lt;/math&gt;&quot;,&quot;origin&quot;:&quot;MathType Legacy&quot;,&quot;version&quot;:&quot;v3.17.2&quot;}" title="A open parentheses z close parentheses equals 1 plus sum from k equals 1 to N of a subscript k z to the power of negative k end exponent"/>
                    <pic:cNvPicPr/>
                  </pic:nvPicPr>
                  <pic:blipFill>
                    <a:blip r:embed="rId367" cstate="print">
                      <a:extLst>
                        <a:ext uri="{28A0092B-C50C-407E-A947-70E740481C1C}">
                          <a14:useLocalDpi xmlns:a14="http://schemas.microsoft.com/office/drawing/2010/main" val="0"/>
                        </a:ext>
                      </a:extLst>
                    </a:blip>
                    <a:stretch>
                      <a:fillRect/>
                    </a:stretch>
                  </pic:blipFill>
                  <pic:spPr>
                    <a:xfrm>
                      <a:off x="0" y="0"/>
                      <a:ext cx="1369568" cy="436880"/>
                    </a:xfrm>
                    <a:prstGeom prst="rect">
                      <a:avLst/>
                    </a:prstGeom>
                  </pic:spPr>
                </pic:pic>
              </a:graphicData>
            </a:graphic>
          </wp:inline>
        </w:drawing>
      </w:r>
      <w:r>
        <w:t xml:space="preserve"> we want </w:t>
      </w:r>
      <w:r>
        <w:rPr>
          <w:noProof/>
          <w:position w:val="-27"/>
        </w:rPr>
        <w:drawing>
          <wp:inline distT="0" distB="0" distL="0" distR="0" wp14:anchorId="0BE209F7" wp14:editId="79A502A6">
            <wp:extent cx="1560576" cy="379984"/>
            <wp:effectExtent l="0" t="0" r="0" b="0"/>
            <wp:docPr id="799797264" name="Picture 799797264" descr="{&quot;mathml&quot;:&quot;&lt;math style=\&quot;font-family:stix;font-size:12px;\&quot; xmlns=\&quot;http://www.w3.org/1998/Math/MathML\&quot;&gt;&lt;mi&gt;S&lt;/mi&gt;&lt;mfenced&gt;&lt;mi&gt;z&lt;/mi&gt;&lt;/mfenced&gt;&lt;mo&gt;=&lt;/mo&gt;&lt;mfrac&gt;&lt;mrow&gt;&lt;mi&gt;B&lt;/mi&gt;&lt;mfenced&gt;&lt;mi&gt;z&lt;/mi&gt;&lt;/mfenced&gt;&lt;msup&gt;&lt;mi&gt;B&lt;/mi&gt;&lt;mo&gt;&amp;#xB7;&lt;/mo&gt;&lt;/msup&gt;&lt;mfenced&gt;&lt;mi&gt;z&lt;/mi&gt;&lt;/mfenced&gt;&lt;/mrow&gt;&lt;mrow&gt;&lt;mi&gt;A&lt;/mi&gt;&lt;mfenced&gt;&lt;mi&gt;z&lt;/mi&gt;&lt;/mfenced&gt;&lt;msup&gt;&lt;mi&gt;A&lt;/mi&gt;&lt;mo&gt;&amp;#xB7;&lt;/mo&gt;&lt;/msup&gt;&lt;mfenced&gt;&lt;mi&gt;z&lt;/mi&gt;&lt;/mfenced&gt;&lt;/mrow&gt;&lt;/mfrac&gt;&lt;mo&gt;=&lt;/mo&gt;&lt;mn&gt;1&lt;/mn&gt;&lt;/math&gt;&quot;,&quot;origin&quot;:&quot;MathType Legacy&quot;,&quot;version&quot;:&quot;v3.17.2&quot;}" title="S open parentheses z close parentheses equals fraction numerator B open parentheses z close parentheses B to the power of times open parentheses z close parentheses over denominator A open parentheses z close parentheses A to the power of times open parentheses z close parentheses end fraction equa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S&lt;/mi&gt;&lt;mfenced&gt;&lt;mi&gt;z&lt;/mi&gt;&lt;/mfenced&gt;&lt;mo&gt;=&lt;/mo&gt;&lt;mfrac&gt;&lt;mrow&gt;&lt;mi&gt;B&lt;/mi&gt;&lt;mfenced&gt;&lt;mi&gt;z&lt;/mi&gt;&lt;/mfenced&gt;&lt;msup&gt;&lt;mi&gt;B&lt;/mi&gt;&lt;mo&gt;&amp;#xB7;&lt;/mo&gt;&lt;/msup&gt;&lt;mfenced&gt;&lt;mi&gt;z&lt;/mi&gt;&lt;/mfenced&gt;&lt;/mrow&gt;&lt;mrow&gt;&lt;mi&gt;A&lt;/mi&gt;&lt;mfenced&gt;&lt;mi&gt;z&lt;/mi&gt;&lt;/mfenced&gt;&lt;msup&gt;&lt;mi&gt;A&lt;/mi&gt;&lt;mo&gt;&amp;#xB7;&lt;/mo&gt;&lt;/msup&gt;&lt;mfenced&gt;&lt;mi&gt;z&lt;/mi&gt;&lt;/mfenced&gt;&lt;/mrow&gt;&lt;/mfrac&gt;&lt;mo&gt;=&lt;/mo&gt;&lt;mn&gt;1&lt;/mn&gt;&lt;/math&gt;&quot;,&quot;origin&quot;:&quot;MathType Legacy&quot;,&quot;version&quot;:&quot;v3.17.2&quot;}" title="S open parentheses z close parentheses equals fraction numerator B open parentheses z close parentheses B to the power of times open parentheses z close parentheses over denominator A open parentheses z close parentheses A to the power of times open parentheses z close parentheses end fraction equals 1"/>
                    <pic:cNvPicPr/>
                  </pic:nvPicPr>
                  <pic:blipFill>
                    <a:blip r:embed="rId368" cstate="print">
                      <a:extLst>
                        <a:ext uri="{28A0092B-C50C-407E-A947-70E740481C1C}">
                          <a14:useLocalDpi xmlns:a14="http://schemas.microsoft.com/office/drawing/2010/main" val="0"/>
                        </a:ext>
                      </a:extLst>
                    </a:blip>
                    <a:stretch>
                      <a:fillRect/>
                    </a:stretch>
                  </pic:blipFill>
                  <pic:spPr>
                    <a:xfrm>
                      <a:off x="0" y="0"/>
                      <a:ext cx="1560576" cy="379984"/>
                    </a:xfrm>
                    <a:prstGeom prst="rect">
                      <a:avLst/>
                    </a:prstGeom>
                  </pic:spPr>
                </pic:pic>
              </a:graphicData>
            </a:graphic>
          </wp:inline>
        </w:drawing>
      </w:r>
      <w:r>
        <w:t xml:space="preserve">, or constant response at all frequencies for some B.  For real coefficients (see () ), if we choose </w:t>
      </w:r>
      <w:r>
        <w:rPr>
          <w:noProof/>
          <w:position w:val="-4"/>
        </w:rPr>
        <w:drawing>
          <wp:inline distT="0" distB="0" distL="0" distR="0" wp14:anchorId="4A6383CE" wp14:editId="66C44615">
            <wp:extent cx="2395728" cy="158496"/>
            <wp:effectExtent l="0" t="0" r="0" b="0"/>
            <wp:docPr id="2088143079" name="Picture 2088143079" descr="{&quot;mathml&quot;:&quot;&lt;math style=\&quot;font-family:stix;font-size:12px;\&quot; xmlns=\&quot;http://www.w3.org/1998/Math/MathML\&quot;&gt;&lt;mi&gt;B&lt;/mi&gt;&lt;mfenced&gt;&lt;mi&gt;z&lt;/mi&gt;&lt;/mfenced&gt;&lt;mo&gt;=&lt;/mo&gt;&lt;mo&gt;&amp;#xB1;&lt;/mo&gt;&lt;msup&gt;&lt;mi&gt;z&lt;/mi&gt;&lt;mrow&gt;&lt;mo&gt;-&lt;/mo&gt;&lt;mi&gt;K&lt;/mi&gt;&lt;/mrow&gt;&lt;/msup&gt;&lt;msup&gt;&lt;mi&gt;A&lt;/mi&gt;&lt;mo&gt;&amp;#xB7;&lt;/mo&gt;&lt;/msup&gt;&lt;mfenced&gt;&lt;mi&gt;z&lt;/mi&gt;&lt;/mfenced&gt;&lt;mo&gt;=&lt;/mo&gt;&lt;mo&gt;&amp;#xB1;&lt;/mo&gt;&lt;msup&gt;&lt;mi&gt;z&lt;/mi&gt;&lt;mrow&gt;&lt;mo&gt;-&lt;/mo&gt;&lt;mi&gt;K&lt;/mi&gt;&lt;/mrow&gt;&lt;/msup&gt;&lt;mi&gt;A&lt;/mi&gt;&lt;mfenced&gt;&lt;msup&gt;&lt;mi&gt;z&lt;/mi&gt;&lt;mrow&gt;&lt;mo&gt;-&lt;/mo&gt;&lt;mn&gt;1&lt;/mn&gt;&lt;/mrow&gt;&lt;/msup&gt;&lt;/mfenced&gt;&lt;/math&gt;&quot;,&quot;origin&quot;:&quot;MathType Legacy&quot;,&quot;version&quot;:&quot;v3.17.2&quot;}" title="B open parentheses z close parentheses equals plus-or-minus z to the power of negative K end exponent A to the power of times open parentheses z close parentheses equals plus-or-minus z to the power of negative K end exponent A open parentheses z to the power of negative 1 end exponent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B&lt;/mi&gt;&lt;mfenced&gt;&lt;mi&gt;z&lt;/mi&gt;&lt;/mfenced&gt;&lt;mo&gt;=&lt;/mo&gt;&lt;mo&gt;&amp;#xB1;&lt;/mo&gt;&lt;msup&gt;&lt;mi&gt;z&lt;/mi&gt;&lt;mrow&gt;&lt;mo&gt;-&lt;/mo&gt;&lt;mi&gt;K&lt;/mi&gt;&lt;/mrow&gt;&lt;/msup&gt;&lt;msup&gt;&lt;mi&gt;A&lt;/mi&gt;&lt;mo&gt;&amp;#xB7;&lt;/mo&gt;&lt;/msup&gt;&lt;mfenced&gt;&lt;mi&gt;z&lt;/mi&gt;&lt;/mfenced&gt;&lt;mo&gt;=&lt;/mo&gt;&lt;mo&gt;&amp;#xB1;&lt;/mo&gt;&lt;msup&gt;&lt;mi&gt;z&lt;/mi&gt;&lt;mrow&gt;&lt;mo&gt;-&lt;/mo&gt;&lt;mi&gt;K&lt;/mi&gt;&lt;/mrow&gt;&lt;/msup&gt;&lt;mi&gt;A&lt;/mi&gt;&lt;mfenced&gt;&lt;msup&gt;&lt;mi&gt;z&lt;/mi&gt;&lt;mrow&gt;&lt;mo&gt;-&lt;/mo&gt;&lt;mn&gt;1&lt;/mn&gt;&lt;/mrow&gt;&lt;/msup&gt;&lt;/mfenced&gt;&lt;/math&gt;&quot;,&quot;origin&quot;:&quot;MathType Legacy&quot;,&quot;version&quot;:&quot;v3.17.2&quot;}" title="B open parentheses z close parentheses equals plus-or-minus z to the power of negative K end exponent A to the power of times open parentheses z close parentheses equals plus-or-minus z to the power of negative K end exponent A open parentheses z to the power of negative 1 end exponent close parentheses"/>
                    <pic:cNvPicPr/>
                  </pic:nvPicPr>
                  <pic:blipFill>
                    <a:blip r:embed="rId369" cstate="print">
                      <a:extLst>
                        <a:ext uri="{28A0092B-C50C-407E-A947-70E740481C1C}">
                          <a14:useLocalDpi xmlns:a14="http://schemas.microsoft.com/office/drawing/2010/main" val="0"/>
                        </a:ext>
                      </a:extLst>
                    </a:blip>
                    <a:stretch>
                      <a:fillRect/>
                    </a:stretch>
                  </pic:blipFill>
                  <pic:spPr>
                    <a:xfrm>
                      <a:off x="0" y="0"/>
                      <a:ext cx="2395728" cy="158496"/>
                    </a:xfrm>
                    <a:prstGeom prst="rect">
                      <a:avLst/>
                    </a:prstGeom>
                  </pic:spPr>
                </pic:pic>
              </a:graphicData>
            </a:graphic>
          </wp:inline>
        </w:drawing>
      </w:r>
      <w:r>
        <w:t xml:space="preserve">, then with </w:t>
      </w:r>
      <w:r>
        <w:rPr>
          <w:noProof/>
          <w:position w:val="-4"/>
        </w:rPr>
        <w:drawing>
          <wp:inline distT="0" distB="0" distL="0" distR="0" wp14:anchorId="12C18214" wp14:editId="24A7E2B4">
            <wp:extent cx="1074928" cy="158496"/>
            <wp:effectExtent l="0" t="0" r="0" b="0"/>
            <wp:docPr id="898288270" name="Picture 898288270" descr="{&quot;mathml&quot;:&quot;&lt;math style=\&quot;font-family:stix;font-size:12px;\&quot; xmlns=\&quot;http://www.w3.org/1998/Math/MathML\&quot;&gt;&lt;msup&gt;&lt;mi&gt;B&lt;/mi&gt;&lt;mo&gt;&amp;#xB7;&lt;/mo&gt;&lt;/msup&gt;&lt;mfenced&gt;&lt;mi&gt;z&lt;/mi&gt;&lt;/mfenced&gt;&lt;mo&gt;=&lt;/mo&gt;&lt;mi&gt;B&lt;/mi&gt;&lt;mfenced&gt;&lt;msup&gt;&lt;mi&gt;z&lt;/mi&gt;&lt;mrow&gt;&lt;mo&gt;-&lt;/mo&gt;&lt;mn&gt;1&lt;/mn&gt;&lt;/mrow&gt;&lt;/msup&gt;&lt;/mfenced&gt;&lt;/math&gt;&quot;,&quot;origin&quot;:&quot;MathType Legacy&quot;,&quot;version&quot;:&quot;v3.17.2&quot;}" title="B to the power of times open parentheses z close parentheses equals B open parentheses z to the power of negative 1 end exponent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p&gt;&lt;mi&gt;B&lt;/mi&gt;&lt;mo&gt;&amp;#xB7;&lt;/mo&gt;&lt;/msup&gt;&lt;mfenced&gt;&lt;mi&gt;z&lt;/mi&gt;&lt;/mfenced&gt;&lt;mo&gt;=&lt;/mo&gt;&lt;mi&gt;B&lt;/mi&gt;&lt;mfenced&gt;&lt;msup&gt;&lt;mi&gt;z&lt;/mi&gt;&lt;mrow&gt;&lt;mo&gt;-&lt;/mo&gt;&lt;mn&gt;1&lt;/mn&gt;&lt;/mrow&gt;&lt;/msup&gt;&lt;/mfenced&gt;&lt;/math&gt;&quot;,&quot;origin&quot;:&quot;MathType Legacy&quot;,&quot;version&quot;:&quot;v3.17.2&quot;}" title="B to the power of times open parentheses z close parentheses equals B open parentheses z to the power of negative 1 end exponent close parentheses"/>
                    <pic:cNvPicPr/>
                  </pic:nvPicPr>
                  <pic:blipFill>
                    <a:blip r:embed="rId370" cstate="print">
                      <a:extLst>
                        <a:ext uri="{28A0092B-C50C-407E-A947-70E740481C1C}">
                          <a14:useLocalDpi xmlns:a14="http://schemas.microsoft.com/office/drawing/2010/main" val="0"/>
                        </a:ext>
                      </a:extLst>
                    </a:blip>
                    <a:stretch>
                      <a:fillRect/>
                    </a:stretch>
                  </pic:blipFill>
                  <pic:spPr>
                    <a:xfrm>
                      <a:off x="0" y="0"/>
                      <a:ext cx="1074928" cy="158496"/>
                    </a:xfrm>
                    <a:prstGeom prst="rect">
                      <a:avLst/>
                    </a:prstGeom>
                  </pic:spPr>
                </pic:pic>
              </a:graphicData>
            </a:graphic>
          </wp:inline>
        </w:drawing>
      </w:r>
      <w:r>
        <w:t xml:space="preserve">, the magnitude is guaranteed to be unity. Therefore the implied relationship selects </w:t>
      </w:r>
      <w:r>
        <w:rPr>
          <w:noProof/>
          <w:position w:val="-4"/>
        </w:rPr>
        <w:drawing>
          <wp:inline distT="0" distB="0" distL="0" distR="0" wp14:anchorId="57B0D806" wp14:editId="365C46B5">
            <wp:extent cx="1194816" cy="158496"/>
            <wp:effectExtent l="0" t="0" r="0" b="0"/>
            <wp:docPr id="995162662" name="Picture 995162662" descr="{&quot;mathml&quot;:&quot;&lt;math style=\&quot;font-family:stix;font-size:12px;\&quot; xmlns=\&quot;http://www.w3.org/1998/Math/MathML\&quot;&gt;&lt;msup&gt;&lt;mi&gt;H&lt;/mi&gt;&lt;mrow&gt;&lt;mo&gt;-&lt;/mo&gt;&lt;mn&gt;1&lt;/mn&gt;&lt;/mrow&gt;&lt;/msup&gt;&lt;mfenced&gt;&lt;mi&gt;z&lt;/mi&gt;&lt;/mfenced&gt;&lt;mo&gt;=&lt;/mo&gt;&lt;mi&gt;H&lt;/mi&gt;&lt;mfenced&gt;&lt;msup&gt;&lt;mi&gt;z&lt;/mi&gt;&lt;mrow&gt;&lt;mo&gt;-&lt;/mo&gt;&lt;mn&gt;1&lt;/mn&gt;&lt;/mrow&gt;&lt;/msup&gt;&lt;/mfenced&gt;&lt;/math&gt;&quot;,&quot;origin&quot;:&quot;MathType Legacy&quot;,&quot;version&quot;:&quot;v3.17.2&quot;}" title="H to the power of negative 1 end exponent open parentheses z close parentheses equals H open parentheses z to the power of negative 1 end exponent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p&gt;&lt;mi&gt;H&lt;/mi&gt;&lt;mrow&gt;&lt;mo&gt;-&lt;/mo&gt;&lt;mn&gt;1&lt;/mn&gt;&lt;/mrow&gt;&lt;/msup&gt;&lt;mfenced&gt;&lt;mi&gt;z&lt;/mi&gt;&lt;/mfenced&gt;&lt;mo&gt;=&lt;/mo&gt;&lt;mi&gt;H&lt;/mi&gt;&lt;mfenced&gt;&lt;msup&gt;&lt;mi&gt;z&lt;/mi&gt;&lt;mrow&gt;&lt;mo&gt;-&lt;/mo&gt;&lt;mn&gt;1&lt;/mn&gt;&lt;/mrow&gt;&lt;/msup&gt;&lt;/mfenced&gt;&lt;/math&gt;&quot;,&quot;origin&quot;:&quot;MathType Legacy&quot;,&quot;version&quot;:&quot;v3.17.2&quot;}" title="H to the power of negative 1 end exponent open parentheses z close parentheses equals H open parentheses z to the power of negative 1 end exponent close parentheses"/>
                    <pic:cNvPicPr/>
                  </pic:nvPicPr>
                  <pic:blipFill>
                    <a:blip r:embed="rId371" cstate="print">
                      <a:extLst>
                        <a:ext uri="{28A0092B-C50C-407E-A947-70E740481C1C}">
                          <a14:useLocalDpi xmlns:a14="http://schemas.microsoft.com/office/drawing/2010/main" val="0"/>
                        </a:ext>
                      </a:extLst>
                    </a:blip>
                    <a:stretch>
                      <a:fillRect/>
                    </a:stretch>
                  </pic:blipFill>
                  <pic:spPr>
                    <a:xfrm>
                      <a:off x="0" y="0"/>
                      <a:ext cx="1194816" cy="158496"/>
                    </a:xfrm>
                    <a:prstGeom prst="rect">
                      <a:avLst/>
                    </a:prstGeom>
                  </pic:spPr>
                </pic:pic>
              </a:graphicData>
            </a:graphic>
          </wp:inline>
        </w:drawing>
      </w:r>
      <w:r>
        <w:t xml:space="preserve">.  If we further define the reflected or mirror image polynomial </w:t>
      </w:r>
    </w:p>
    <w:p w:rsidR="00005D2B" w:rsidRDefault="00005D2B" w:rsidP="00D217BC">
      <w:pPr>
        <w:jc w:val="center"/>
      </w:pPr>
      <w:r>
        <w:rPr>
          <w:noProof/>
          <w:position w:val="-4"/>
        </w:rPr>
        <w:drawing>
          <wp:inline distT="0" distB="0" distL="0" distR="0" wp14:anchorId="0D115025" wp14:editId="6C3C4C5E">
            <wp:extent cx="1259840" cy="211328"/>
            <wp:effectExtent l="0" t="0" r="0" b="0"/>
            <wp:docPr id="1991595230" name="Picture 1991595230" descr="{&quot;mathml&quot;:&quot;&lt;math style=\&quot;font-family:stix;font-size:12px;\&quot; xmlns=\&quot;http://www.w3.org/1998/Math/MathML\&quot;&gt;&lt;mover&gt;&lt;mi&gt;A&lt;/mi&gt;&lt;mo&gt;-&lt;/mo&gt;&lt;/mover&gt;&lt;mfenced&gt;&lt;mi&gt;z&lt;/mi&gt;&lt;/mfenced&gt;&lt;mo&gt;=&lt;/mo&gt;&lt;msup&gt;&lt;mi&gt;z&lt;/mi&gt;&lt;mrow&gt;&lt;mo&gt;-&lt;/mo&gt;&lt;mi&gt;N&lt;/mi&gt;&lt;/mrow&gt;&lt;/msup&gt;&lt;mi&gt;A&lt;/mi&gt;&lt;mfenced&gt;&lt;msup&gt;&lt;mi&gt;z&lt;/mi&gt;&lt;mrow&gt;&lt;mo&gt;-&lt;/mo&gt;&lt;mn&gt;1&lt;/mn&gt;&lt;/mrow&gt;&lt;/msup&gt;&lt;/mfenced&gt;&lt;/math&gt;&quot;,&quot;origin&quot;:&quot;MathType Legacy&quot;,&quot;version&quot;:&quot;v3.17.2&quot;}" title="A with minus on top open parentheses z close parentheses equals z to the power of negative N end exponent A open parentheses z to the power of negative 1 end exponent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over&gt;&lt;mi&gt;A&lt;/mi&gt;&lt;mo&gt;-&lt;/mo&gt;&lt;/mover&gt;&lt;mfenced&gt;&lt;mi&gt;z&lt;/mi&gt;&lt;/mfenced&gt;&lt;mo&gt;=&lt;/mo&gt;&lt;msup&gt;&lt;mi&gt;z&lt;/mi&gt;&lt;mrow&gt;&lt;mo&gt;-&lt;/mo&gt;&lt;mi&gt;N&lt;/mi&gt;&lt;/mrow&gt;&lt;/msup&gt;&lt;mi&gt;A&lt;/mi&gt;&lt;mfenced&gt;&lt;msup&gt;&lt;mi&gt;z&lt;/mi&gt;&lt;mrow&gt;&lt;mo&gt;-&lt;/mo&gt;&lt;mn&gt;1&lt;/mn&gt;&lt;/mrow&gt;&lt;/msup&gt;&lt;/mfenced&gt;&lt;/math&gt;&quot;,&quot;origin&quot;:&quot;MathType Legacy&quot;,&quot;version&quot;:&quot;v3.17.2&quot;}" title="A with minus on top open parentheses z close parentheses equals z to the power of negative N end exponent A open parentheses z to the power of negative 1 end exponent close parentheses"/>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259840" cy="211328"/>
                    </a:xfrm>
                    <a:prstGeom prst="rect">
                      <a:avLst/>
                    </a:prstGeom>
                  </pic:spPr>
                </pic:pic>
              </a:graphicData>
            </a:graphic>
          </wp:inline>
        </w:drawing>
      </w:r>
    </w:p>
    <w:p w:rsidR="00005D2B" w:rsidRDefault="00005D2B" w:rsidP="00D217BC">
      <w:r>
        <w:t>with reversed order of coefficients, then the all pass filter has the general form</w:t>
      </w:r>
    </w:p>
    <w:p w:rsidR="00005D2B" w:rsidRDefault="00005D2B" w:rsidP="00D217BC">
      <w:pPr>
        <w:jc w:val="center"/>
      </w:pPr>
      <w:r>
        <w:rPr>
          <w:noProof/>
          <w:position w:val="-4"/>
        </w:rPr>
        <w:drawing>
          <wp:inline distT="0" distB="0" distL="0" distR="0" wp14:anchorId="604AA370" wp14:editId="2A6CF21B">
            <wp:extent cx="1361440" cy="428752"/>
            <wp:effectExtent l="0" t="0" r="0" b="0"/>
            <wp:docPr id="1603281223" name="Picture 1603281223" descr="{&quot;mathml&quot;:&quot;&lt;math style=\&quot;font-family:stix;font-size:12px;\&quot; xmlns=\&quot;http://www.w3.org/1998/Math/MathML\&quot;&gt;&lt;mi&gt;H&lt;/mi&gt;&lt;mfenced&gt;&lt;mi&gt;z&lt;/mi&gt;&lt;/mfenced&gt;&lt;mo&gt;=&lt;/mo&gt;&lt;mo&gt;&amp;#xB1;&lt;/mo&gt;&lt;msup&gt;&lt;mi&gt;z&lt;/mi&gt;&lt;mrow&gt;&lt;mo&gt;-&lt;/mo&gt;&lt;mi&gt;K&lt;/mi&gt;&lt;/mrow&gt;&lt;/msup&gt;&lt;mfrac&gt;&lt;mrow&gt;&lt;mstyle displaystyle=\&quot;true\&quot;&gt;&lt;mover&gt;&lt;mi&gt;A&lt;/mi&gt;&lt;mo&gt;-&lt;/mo&gt;&lt;/mover&gt;&lt;/mstyle&gt;&lt;mfenced&gt;&lt;mi&gt;z&lt;/mi&gt;&lt;/mfenced&gt;&lt;/mrow&gt;&lt;mrow&gt;&lt;mi&gt;A&lt;/mi&gt;&lt;mfenced&gt;&lt;mi&gt;z&lt;/mi&gt;&lt;/mfenced&gt;&lt;/mrow&gt;&lt;/mfrac&gt;&lt;/math&gt;&quot;,&quot;origin&quot;:&quot;MathType Legacy&quot;,&quot;version&quot;:&quot;v3.17.2&quot;}" title="H open parentheses z close parentheses equals plus-or-minus z to the power of negative K end exponent fraction numerator A with minus on top open parentheses z close parentheses over denominator A open parentheses z close parentheses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H&lt;/mi&gt;&lt;mfenced&gt;&lt;mi&gt;z&lt;/mi&gt;&lt;/mfenced&gt;&lt;mo&gt;=&lt;/mo&gt;&lt;mo&gt;&amp;#xB1;&lt;/mo&gt;&lt;msup&gt;&lt;mi&gt;z&lt;/mi&gt;&lt;mrow&gt;&lt;mo&gt;-&lt;/mo&gt;&lt;mi&gt;K&lt;/mi&gt;&lt;/mrow&gt;&lt;/msup&gt;&lt;mfrac&gt;&lt;mrow&gt;&lt;mstyle displaystyle=\&quot;true\&quot;&gt;&lt;mover&gt;&lt;mi&gt;A&lt;/mi&gt;&lt;mo&gt;-&lt;/mo&gt;&lt;/mover&gt;&lt;/mstyle&gt;&lt;mfenced&gt;&lt;mi&gt;z&lt;/mi&gt;&lt;/mfenced&gt;&lt;/mrow&gt;&lt;mrow&gt;&lt;mi&gt;A&lt;/mi&gt;&lt;mfenced&gt;&lt;mi&gt;z&lt;/mi&gt;&lt;/mfenced&gt;&lt;/mrow&gt;&lt;/mfrac&gt;&lt;/math&gt;&quot;,&quot;origin&quot;:&quot;MathType Legacy&quot;,&quot;version&quot;:&quot;v3.17.2&quot;}" title="H open parentheses z close parentheses equals plus-or-minus z to the power of negative K end exponent fraction numerator A with minus on top open parentheses z close parentheses over denominator A open parentheses z close parentheses end fraction"/>
                    <pic:cNvPicPr/>
                  </pic:nvPicPr>
                  <pic:blipFill>
                    <a:blip r:embed="rId373" cstate="print">
                      <a:extLst>
                        <a:ext uri="{28A0092B-C50C-407E-A947-70E740481C1C}">
                          <a14:useLocalDpi xmlns:a14="http://schemas.microsoft.com/office/drawing/2010/main" val="0"/>
                        </a:ext>
                      </a:extLst>
                    </a:blip>
                    <a:stretch>
                      <a:fillRect/>
                    </a:stretch>
                  </pic:blipFill>
                  <pic:spPr>
                    <a:xfrm>
                      <a:off x="0" y="0"/>
                      <a:ext cx="1361440" cy="428752"/>
                    </a:xfrm>
                    <a:prstGeom prst="rect">
                      <a:avLst/>
                    </a:prstGeom>
                  </pic:spPr>
                </pic:pic>
              </a:graphicData>
            </a:graphic>
          </wp:inline>
        </w:drawing>
      </w:r>
    </w:p>
    <w:p w:rsidR="00005D2B" w:rsidRDefault="00005D2B" w:rsidP="00D217BC">
      <w:r>
        <w:t xml:space="preserve">For simplicity, we set K=0 and select the positive sign.  From () </w:t>
      </w:r>
      <w:r>
        <w:rPr>
          <w:noProof/>
          <w:position w:val="-25"/>
        </w:rPr>
        <w:drawing>
          <wp:inline distT="0" distB="0" distL="0" distR="0" wp14:anchorId="3090B74C" wp14:editId="3AD4AF02">
            <wp:extent cx="1572768" cy="436880"/>
            <wp:effectExtent l="0" t="0" r="0" b="0"/>
            <wp:docPr id="499330198" name="Picture 499330198" descr="{&quot;mathml&quot;:&quot;&lt;math style=\&quot;font-family:stix;font-size:12px;\&quot; xmlns=\&quot;http://www.w3.org/1998/Math/MathML\&quot;&gt;&lt;mi&gt;A&lt;/mi&gt;&lt;mfenced&gt;&lt;mi&gt;z&lt;/mi&gt;&lt;/mfenced&gt;&lt;mo&gt;=&lt;/mo&gt;&lt;munderover&gt;&lt;mo&gt;&amp;#x220F;&lt;/mo&gt;&lt;mrow&gt;&lt;mi&gt;k&lt;/mi&gt;&lt;mo&gt;=&lt;/mo&gt;&lt;mn&gt;1&lt;/mn&gt;&lt;/mrow&gt;&lt;mi&gt;N&lt;/mi&gt;&lt;/munderover&gt;&lt;mfenced&gt;&lt;mrow&gt;&lt;mn&gt;1&lt;/mn&gt;&lt;mo&gt;-&lt;/mo&gt;&lt;msub&gt;&lt;mi&gt;p&lt;/mi&gt;&lt;mi&gt;k&lt;/mi&gt;&lt;/msub&gt;&lt;msup&gt;&lt;mi&gt;z&lt;/mi&gt;&lt;mrow&gt;&lt;mo&gt;-&lt;/mo&gt;&lt;mn&gt;1&lt;/mn&gt;&lt;/mrow&gt;&lt;/msup&gt;&lt;/mrow&gt;&lt;/mfenced&gt;&lt;/math&gt;&quot;,&quot;origin&quot;:&quot;MathType Legacy&quot;,&quot;version&quot;:&quot;v3.17.2&quot;}" title="A open parentheses z close parentheses equals product from k equals 1 to N of open parentheses 1 minus p subscript k z to the power of negative 1 end exponent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A&lt;/mi&gt;&lt;mfenced&gt;&lt;mi&gt;z&lt;/mi&gt;&lt;/mfenced&gt;&lt;mo&gt;=&lt;/mo&gt;&lt;munderover&gt;&lt;mo&gt;&amp;#x220F;&lt;/mo&gt;&lt;mrow&gt;&lt;mi&gt;k&lt;/mi&gt;&lt;mo&gt;=&lt;/mo&gt;&lt;mn&gt;1&lt;/mn&gt;&lt;/mrow&gt;&lt;mi&gt;N&lt;/mi&gt;&lt;/munderover&gt;&lt;mfenced&gt;&lt;mrow&gt;&lt;mn&gt;1&lt;/mn&gt;&lt;mo&gt;-&lt;/mo&gt;&lt;msub&gt;&lt;mi&gt;p&lt;/mi&gt;&lt;mi&gt;k&lt;/mi&gt;&lt;/msub&gt;&lt;msup&gt;&lt;mi&gt;z&lt;/mi&gt;&lt;mrow&gt;&lt;mo&gt;-&lt;/mo&gt;&lt;mn&gt;1&lt;/mn&gt;&lt;/mrow&gt;&lt;/msup&gt;&lt;/mrow&gt;&lt;/mfenced&gt;&lt;/math&gt;&quot;,&quot;origin&quot;:&quot;MathType Legacy&quot;,&quot;version&quot;:&quot;v3.17.2&quot;}" title="A open parentheses z close parentheses equals product from k equals 1 to N of open parentheses 1 minus p subscript k z to the power of negative 1 end exponent close parentheses"/>
                    <pic:cNvPicPr/>
                  </pic:nvPicPr>
                  <pic:blipFill>
                    <a:blip r:embed="rId374" cstate="print">
                      <a:extLst>
                        <a:ext uri="{28A0092B-C50C-407E-A947-70E740481C1C}">
                          <a14:useLocalDpi xmlns:a14="http://schemas.microsoft.com/office/drawing/2010/main" val="0"/>
                        </a:ext>
                      </a:extLst>
                    </a:blip>
                    <a:stretch>
                      <a:fillRect/>
                    </a:stretch>
                  </pic:blipFill>
                  <pic:spPr>
                    <a:xfrm>
                      <a:off x="0" y="0"/>
                      <a:ext cx="1572768" cy="436880"/>
                    </a:xfrm>
                    <a:prstGeom prst="rect">
                      <a:avLst/>
                    </a:prstGeom>
                  </pic:spPr>
                </pic:pic>
              </a:graphicData>
            </a:graphic>
          </wp:inline>
        </w:drawing>
      </w:r>
      <w:r>
        <w:t xml:space="preserve">, hence </w:t>
      </w:r>
      <w:r>
        <w:rPr>
          <w:noProof/>
          <w:position w:val="-25"/>
        </w:rPr>
        <w:drawing>
          <wp:inline distT="0" distB="0" distL="0" distR="0" wp14:anchorId="0C4AB5BF" wp14:editId="292B27F2">
            <wp:extent cx="2964688" cy="445008"/>
            <wp:effectExtent l="0" t="0" r="0" b="0"/>
            <wp:docPr id="1521145277" name="Picture 1521145277" descr="{&quot;mathml&quot;:&quot;&lt;math style=\&quot;font-family:stix;font-size:12px;\&quot; xmlns=\&quot;http://www.w3.org/1998/Math/MathML\&quot;&gt;&lt;msup&gt;&lt;mi&gt;z&lt;/mi&gt;&lt;mrow&gt;&lt;mo&gt;-&lt;/mo&gt;&lt;mi&gt;N&lt;/mi&gt;&lt;/mrow&gt;&lt;/msup&gt;&lt;mi&gt;A&lt;/mi&gt;&lt;mfenced&gt;&lt;msup&gt;&lt;mi&gt;z&lt;/mi&gt;&lt;mrow&gt;&lt;mo&gt;-&lt;/mo&gt;&lt;mn&gt;1&lt;/mn&gt;&lt;/mrow&gt;&lt;/msup&gt;&lt;/mfenced&gt;&lt;mo&gt;=&lt;/mo&gt;&lt;munderover&gt;&lt;mo&gt;&amp;#x220F;&lt;/mo&gt;&lt;mrow&gt;&lt;mi&gt;k&lt;/mi&gt;&lt;mo&gt;=&lt;/mo&gt;&lt;mn&gt;1&lt;/mn&gt;&lt;/mrow&gt;&lt;mi&gt;N&lt;/mi&gt;&lt;/munderover&gt;&lt;mfenced&gt;&lt;mfrac&gt;&lt;mrow&gt;&lt;mn&gt;1&lt;/mn&gt;&lt;mo&gt;-&lt;/mo&gt;&lt;msub&gt;&lt;mi&gt;p&lt;/mi&gt;&lt;mi&gt;k&lt;/mi&gt;&lt;/msub&gt;&lt;mi&gt;z&lt;/mi&gt;&lt;/mrow&gt;&lt;mi&gt;z&lt;/mi&gt;&lt;/mfrac&gt;&lt;/mfenced&gt;&lt;mo&gt;=&lt;/mo&gt;&lt;munderover&gt;&lt;mo&gt;&amp;#x220F;&lt;/mo&gt;&lt;mrow&gt;&lt;mi&gt;k&lt;/mi&gt;&lt;mo&gt;=&lt;/mo&gt;&lt;mn&gt;1&lt;/mn&gt;&lt;/mrow&gt;&lt;mi&gt;N&lt;/mi&gt;&lt;/munderover&gt;&lt;mfenced&gt;&lt;mrow&gt;&lt;msup&gt;&lt;mi&gt;z&lt;/mi&gt;&lt;mrow&gt;&lt;mo&gt;-&lt;/mo&gt;&lt;mn&gt;1&lt;/mn&gt;&lt;/mrow&gt;&lt;/msup&gt;&lt;mo&gt;-&lt;/mo&gt;&lt;msub&gt;&lt;mi&gt;p&lt;/mi&gt;&lt;mi&gt;k&lt;/mi&gt;&lt;/msub&gt;&lt;/mrow&gt;&lt;/mfenced&gt;&lt;/math&gt;&quot;,&quot;origin&quot;:&quot;MathType Legacy&quot;,&quot;version&quot;:&quot;v3.17.2&quot;}" title="z to the power of negative N end exponent A open parentheses z to the power of negative 1 end exponent close parentheses equals product from k equals 1 to N of open parentheses fraction numerator 1 minus p subscript k z over denominator z end fraction close parentheses equals product from k equals 1 to N of open parentheses z to the power of negative 1 end exponent minus p subscript k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p&gt;&lt;mi&gt;z&lt;/mi&gt;&lt;mrow&gt;&lt;mo&gt;-&lt;/mo&gt;&lt;mi&gt;N&lt;/mi&gt;&lt;/mrow&gt;&lt;/msup&gt;&lt;mi&gt;A&lt;/mi&gt;&lt;mfenced&gt;&lt;msup&gt;&lt;mi&gt;z&lt;/mi&gt;&lt;mrow&gt;&lt;mo&gt;-&lt;/mo&gt;&lt;mn&gt;1&lt;/mn&gt;&lt;/mrow&gt;&lt;/msup&gt;&lt;/mfenced&gt;&lt;mo&gt;=&lt;/mo&gt;&lt;munderover&gt;&lt;mo&gt;&amp;#x220F;&lt;/mo&gt;&lt;mrow&gt;&lt;mi&gt;k&lt;/mi&gt;&lt;mo&gt;=&lt;/mo&gt;&lt;mn&gt;1&lt;/mn&gt;&lt;/mrow&gt;&lt;mi&gt;N&lt;/mi&gt;&lt;/munderover&gt;&lt;mfenced&gt;&lt;mfrac&gt;&lt;mrow&gt;&lt;mn&gt;1&lt;/mn&gt;&lt;mo&gt;-&lt;/mo&gt;&lt;msub&gt;&lt;mi&gt;p&lt;/mi&gt;&lt;mi&gt;k&lt;/mi&gt;&lt;/msub&gt;&lt;mi&gt;z&lt;/mi&gt;&lt;/mrow&gt;&lt;mi&gt;z&lt;/mi&gt;&lt;/mfrac&gt;&lt;/mfenced&gt;&lt;mo&gt;=&lt;/mo&gt;&lt;munderover&gt;&lt;mo&gt;&amp;#x220F;&lt;/mo&gt;&lt;mrow&gt;&lt;mi&gt;k&lt;/mi&gt;&lt;mo&gt;=&lt;/mo&gt;&lt;mn&gt;1&lt;/mn&gt;&lt;/mrow&gt;&lt;mi&gt;N&lt;/mi&gt;&lt;/munderover&gt;&lt;mfenced&gt;&lt;mrow&gt;&lt;msup&gt;&lt;mi&gt;z&lt;/mi&gt;&lt;mrow&gt;&lt;mo&gt;-&lt;/mo&gt;&lt;mn&gt;1&lt;/mn&gt;&lt;/mrow&gt;&lt;/msup&gt;&lt;mo&gt;-&lt;/mo&gt;&lt;msub&gt;&lt;mi&gt;p&lt;/mi&gt;&lt;mi&gt;k&lt;/mi&gt;&lt;/msub&gt;&lt;/mrow&gt;&lt;/mfenced&gt;&lt;/math&gt;&quot;,&quot;origin&quot;:&quot;MathType Legacy&quot;,&quot;version&quot;:&quot;v3.17.2&quot;}" title="z to the power of negative N end exponent A open parentheses z to the power of negative 1 end exponent close parentheses equals product from k equals 1 to N of open parentheses fraction numerator 1 minus p subscript k z over denominator z end fraction close parentheses equals product from k equals 1 to N of open parentheses z to the power of negative 1 end exponent minus p subscript k close parentheses"/>
                    <pic:cNvPicPr/>
                  </pic:nvPicPr>
                  <pic:blipFill>
                    <a:blip r:embed="rId375" cstate="print">
                      <a:extLst>
                        <a:ext uri="{28A0092B-C50C-407E-A947-70E740481C1C}">
                          <a14:useLocalDpi xmlns:a14="http://schemas.microsoft.com/office/drawing/2010/main" val="0"/>
                        </a:ext>
                      </a:extLst>
                    </a:blip>
                    <a:stretch>
                      <a:fillRect/>
                    </a:stretch>
                  </pic:blipFill>
                  <pic:spPr>
                    <a:xfrm>
                      <a:off x="0" y="0"/>
                      <a:ext cx="2964688" cy="445008"/>
                    </a:xfrm>
                    <a:prstGeom prst="rect">
                      <a:avLst/>
                    </a:prstGeom>
                  </pic:spPr>
                </pic:pic>
              </a:graphicData>
            </a:graphic>
          </wp:inline>
        </w:drawing>
      </w:r>
      <w:r>
        <w:t>we can write () in factored form as</w:t>
      </w:r>
    </w:p>
    <w:p w:rsidR="00005D2B" w:rsidRDefault="00005D2B" w:rsidP="00D217BC">
      <w:pPr>
        <w:jc w:val="center"/>
      </w:pPr>
      <w:r>
        <w:rPr>
          <w:noProof/>
          <w:position w:val="-41"/>
        </w:rPr>
        <w:drawing>
          <wp:inline distT="0" distB="0" distL="0" distR="0" wp14:anchorId="77A8344B" wp14:editId="0AEB2918">
            <wp:extent cx="2787904" cy="977392"/>
            <wp:effectExtent l="0" t="0" r="0" b="0"/>
            <wp:docPr id="1001102922" name="Picture 1001102922" descr="{&quot;mathml&quot;:&quot;&lt;math style=\&quot;font-family:stix;font-size:12px;\&quot; xmlns=\&quot;http://www.w3.org/1998/Math/MathML\&quot;&gt;&lt;mi&gt;H&lt;/mi&gt;&lt;mfenced&gt;&lt;mi&gt;z&lt;/mi&gt;&lt;/mfenced&gt;&lt;mo&gt;=&lt;/mo&gt;&lt;mfrac&gt;&lt;mrow&gt;&lt;mstyle displaystyle=\&quot;true\&quot;&gt;&lt;munderover&gt;&lt;mo&gt;&amp;#x220F;&lt;/mo&gt;&lt;mrow&gt;&lt;mi&gt;k&lt;/mi&gt;&lt;mo&gt;=&lt;/mo&gt;&lt;mn&gt;1&lt;/mn&gt;&lt;/mrow&gt;&lt;mi&gt;N&lt;/mi&gt;&lt;/munderover&gt;&lt;/mstyle&gt;&lt;mfenced&gt;&lt;mrow&gt;&lt;msup&gt;&lt;mi&gt;z&lt;/mi&gt;&lt;mrow&gt;&lt;mo&gt;-&lt;/mo&gt;&lt;mn&gt;1&lt;/mn&gt;&lt;/mrow&gt;&lt;/msup&gt;&lt;mo&gt;-&lt;/mo&gt;&lt;msub&gt;&lt;mi&gt;p&lt;/mi&gt;&lt;mi&gt;k&lt;/mi&gt;&lt;/msub&gt;&lt;/mrow&gt;&lt;/mfenced&gt;&lt;/mrow&gt;&lt;mrow&gt;&lt;mstyle displaystyle=\&quot;true\&quot;&gt;&lt;munderover&gt;&lt;mo&gt;&amp;#x220F;&lt;/mo&gt;&lt;mrow&gt;&lt;mi&gt;k&lt;/mi&gt;&lt;mo&gt;=&lt;/mo&gt;&lt;mn&gt;1&lt;/mn&gt;&lt;/mrow&gt;&lt;mi&gt;N&lt;/mi&gt;&lt;/munderover&gt;&lt;/mstyle&gt;&lt;mfenced&gt;&lt;mrow&gt;&lt;mn&gt;1&lt;/mn&gt;&lt;mo&gt;-&lt;/mo&gt;&lt;msub&gt;&lt;mi&gt;p&lt;/mi&gt;&lt;mi&gt;k&lt;/mi&gt;&lt;/msub&gt;&lt;msup&gt;&lt;mi&gt;z&lt;/mi&gt;&lt;mrow&gt;&lt;mo&gt;-&lt;/mo&gt;&lt;mn&gt;1&lt;/mn&gt;&lt;/mrow&gt;&lt;/msup&gt;&lt;/mrow&gt;&lt;/mfenced&gt;&lt;/mrow&gt;&lt;/mfrac&gt;&lt;mo&gt;=&lt;/mo&gt;&lt;mfrac&gt;&lt;mstyle displaystyle=\&quot;true\&quot;&gt;&lt;munderover&gt;&lt;mo&gt;&amp;#x220F;&lt;/mo&gt;&lt;mrow&gt;&lt;mi&gt;k&lt;/mi&gt;&lt;mo&gt;=&lt;/mo&gt;&lt;mn&gt;1&lt;/mn&gt;&lt;/mrow&gt;&lt;mi&gt;N&lt;/mi&gt;&lt;/munderover&gt;&lt;mfenced&gt;&lt;mrow&gt;&lt;mn&gt;1&lt;/mn&gt;&lt;mo&gt;-&lt;/mo&gt;&lt;msub&gt;&lt;mi&gt;p&lt;/mi&gt;&lt;mi&gt;k&lt;/mi&gt;&lt;/msub&gt;&lt;mi&gt;z&lt;/mi&gt;&lt;/mrow&gt;&lt;/mfenced&gt;&lt;/mstyle&gt;&lt;mstyle displaystyle=\&quot;true\&quot;&gt;&lt;munderover&gt;&lt;mo&gt;&amp;#x220F;&lt;/mo&gt;&lt;mrow&gt;&lt;mi&gt;k&lt;/mi&gt;&lt;mo&gt;=&lt;/mo&gt;&lt;mn&gt;1&lt;/mn&gt;&lt;/mrow&gt;&lt;mi&gt;N&lt;/mi&gt;&lt;/munderover&gt;&lt;mfenced&gt;&lt;mrow&gt;&lt;mi&gt;z&lt;/mi&gt;&lt;mo&gt;-&lt;/mo&gt;&lt;msub&gt;&lt;mi&gt;p&lt;/mi&gt;&lt;mi&gt;k&lt;/mi&gt;&lt;/msub&gt;&lt;/mrow&gt;&lt;/mfenced&gt;&lt;/mstyle&gt;&lt;/mfrac&gt;&lt;/math&gt;&quot;,&quot;origin&quot;:&quot;MathType Legacy&quot;,&quot;version&quot;:&quot;v3.17.2&quot;}" title="H open parentheses z close parentheses equals fraction numerator product from k equals 1 to N of open parentheses z to the power of negative 1 end exponent minus p subscript k close parentheses over denominator product from k equals 1 to N of open parentheses 1 minus p subscript k z to the power of negative 1 end exponent close parentheses end fraction equals fraction numerator product from k equals 1 to N of open parentheses 1 minus p subscript k z close parentheses over denominator product from k equals 1 to N of open parentheses z minus p subscript k close parentheses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H&lt;/mi&gt;&lt;mfenced&gt;&lt;mi&gt;z&lt;/mi&gt;&lt;/mfenced&gt;&lt;mo&gt;=&lt;/mo&gt;&lt;mfrac&gt;&lt;mrow&gt;&lt;mstyle displaystyle=\&quot;true\&quot;&gt;&lt;munderover&gt;&lt;mo&gt;&amp;#x220F;&lt;/mo&gt;&lt;mrow&gt;&lt;mi&gt;k&lt;/mi&gt;&lt;mo&gt;=&lt;/mo&gt;&lt;mn&gt;1&lt;/mn&gt;&lt;/mrow&gt;&lt;mi&gt;N&lt;/mi&gt;&lt;/munderover&gt;&lt;/mstyle&gt;&lt;mfenced&gt;&lt;mrow&gt;&lt;msup&gt;&lt;mi&gt;z&lt;/mi&gt;&lt;mrow&gt;&lt;mo&gt;-&lt;/mo&gt;&lt;mn&gt;1&lt;/mn&gt;&lt;/mrow&gt;&lt;/msup&gt;&lt;mo&gt;-&lt;/mo&gt;&lt;msub&gt;&lt;mi&gt;p&lt;/mi&gt;&lt;mi&gt;k&lt;/mi&gt;&lt;/msub&gt;&lt;/mrow&gt;&lt;/mfenced&gt;&lt;/mrow&gt;&lt;mrow&gt;&lt;mstyle displaystyle=\&quot;true\&quot;&gt;&lt;munderover&gt;&lt;mo&gt;&amp;#x220F;&lt;/mo&gt;&lt;mrow&gt;&lt;mi&gt;k&lt;/mi&gt;&lt;mo&gt;=&lt;/mo&gt;&lt;mn&gt;1&lt;/mn&gt;&lt;/mrow&gt;&lt;mi&gt;N&lt;/mi&gt;&lt;/munderover&gt;&lt;/mstyle&gt;&lt;mfenced&gt;&lt;mrow&gt;&lt;mn&gt;1&lt;/mn&gt;&lt;mo&gt;-&lt;/mo&gt;&lt;msub&gt;&lt;mi&gt;p&lt;/mi&gt;&lt;mi&gt;k&lt;/mi&gt;&lt;/msub&gt;&lt;msup&gt;&lt;mi&gt;z&lt;/mi&gt;&lt;mrow&gt;&lt;mo&gt;-&lt;/mo&gt;&lt;mn&gt;1&lt;/mn&gt;&lt;/mrow&gt;&lt;/msup&gt;&lt;/mrow&gt;&lt;/mfenced&gt;&lt;/mrow&gt;&lt;/mfrac&gt;&lt;mo&gt;=&lt;/mo&gt;&lt;mfrac&gt;&lt;mstyle displaystyle=\&quot;true\&quot;&gt;&lt;munderover&gt;&lt;mo&gt;&amp;#x220F;&lt;/mo&gt;&lt;mrow&gt;&lt;mi&gt;k&lt;/mi&gt;&lt;mo&gt;=&lt;/mo&gt;&lt;mn&gt;1&lt;/mn&gt;&lt;/mrow&gt;&lt;mi&gt;N&lt;/mi&gt;&lt;/munderover&gt;&lt;mfenced&gt;&lt;mrow&gt;&lt;mn&gt;1&lt;/mn&gt;&lt;mo&gt;-&lt;/mo&gt;&lt;msub&gt;&lt;mi&gt;p&lt;/mi&gt;&lt;mi&gt;k&lt;/mi&gt;&lt;/msub&gt;&lt;mi&gt;z&lt;/mi&gt;&lt;/mrow&gt;&lt;/mfenced&gt;&lt;/mstyle&gt;&lt;mstyle displaystyle=\&quot;true\&quot;&gt;&lt;munderover&gt;&lt;mo&gt;&amp;#x220F;&lt;/mo&gt;&lt;mrow&gt;&lt;mi&gt;k&lt;/mi&gt;&lt;mo&gt;=&lt;/mo&gt;&lt;mn&gt;1&lt;/mn&gt;&lt;/mrow&gt;&lt;mi&gt;N&lt;/mi&gt;&lt;/munderover&gt;&lt;mfenced&gt;&lt;mrow&gt;&lt;mi&gt;z&lt;/mi&gt;&lt;mo&gt;-&lt;/mo&gt;&lt;msub&gt;&lt;mi&gt;p&lt;/mi&gt;&lt;mi&gt;k&lt;/mi&gt;&lt;/msub&gt;&lt;/mrow&gt;&lt;/mfenced&gt;&lt;/mstyle&gt;&lt;/mfrac&gt;&lt;/math&gt;&quot;,&quot;origin&quot;:&quot;MathType Legacy&quot;,&quot;version&quot;:&quot;v3.17.2&quot;}" title="H open parentheses z close parentheses equals fraction numerator product from k equals 1 to N of open parentheses z to the power of negative 1 end exponent minus p subscript k close parentheses over denominator product from k equals 1 to N of open parentheses 1 minus p subscript k z to the power of negative 1 end exponent close parentheses end fraction equals fraction numerator product from k equals 1 to N of open parentheses 1 minus p subscript k z close parentheses over denominator product from k equals 1 to N of open parentheses z minus p subscript k close parentheses end fraction"/>
                    <pic:cNvPicPr/>
                  </pic:nvPicPr>
                  <pic:blipFill>
                    <a:blip r:embed="rId376" cstate="print">
                      <a:extLst>
                        <a:ext uri="{28A0092B-C50C-407E-A947-70E740481C1C}">
                          <a14:useLocalDpi xmlns:a14="http://schemas.microsoft.com/office/drawing/2010/main" val="0"/>
                        </a:ext>
                      </a:extLst>
                    </a:blip>
                    <a:stretch>
                      <a:fillRect/>
                    </a:stretch>
                  </pic:blipFill>
                  <pic:spPr>
                    <a:xfrm>
                      <a:off x="0" y="0"/>
                      <a:ext cx="2787904" cy="977392"/>
                    </a:xfrm>
                    <a:prstGeom prst="rect">
                      <a:avLst/>
                    </a:prstGeom>
                  </pic:spPr>
                </pic:pic>
              </a:graphicData>
            </a:graphic>
          </wp:inline>
        </w:drawing>
      </w:r>
    </w:p>
    <w:p w:rsidR="00005D2B" w:rsidRDefault="00005D2B" w:rsidP="00D217BC">
      <w:pPr>
        <w:jc w:val="center"/>
      </w:pPr>
    </w:p>
    <w:p w:rsidR="00005D2B" w:rsidRDefault="00005D2B" w:rsidP="00D217BC">
      <w:r>
        <w:t xml:space="preserve">Thus for a pole </w:t>
      </w:r>
      <w:r>
        <w:rPr>
          <w:noProof/>
          <w:position w:val="-5"/>
        </w:rPr>
        <w:drawing>
          <wp:inline distT="0" distB="0" distL="0" distR="0" wp14:anchorId="7A943D54" wp14:editId="2401C7E3">
            <wp:extent cx="97536" cy="99568"/>
            <wp:effectExtent l="0" t="0" r="0" b="0"/>
            <wp:docPr id="1295007437" name="Picture 1295007437" descr="{&quot;mathml&quot;:&quot;&lt;math style=\&quot;font-family:stix;font-size:12px;\&quot; xmlns=\&quot;http://www.w3.org/1998/Math/MathML\&quot;&gt;&lt;mi&gt;p&lt;/mi&gt;&lt;/math&gt;&quot;,&quot;origin&quot;:&quot;MathType Legacy&quot;,&quot;version&quot;:&quot;v3.17.2&quot;}" titl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p&lt;/mi&gt;&lt;/math&gt;&quot;,&quot;origin&quot;:&quot;MathType Legacy&quot;,&quot;version&quot;:&quot;v3.17.2&quot;}" title="p"/>
                    <pic:cNvPicPr/>
                  </pic:nvPicPr>
                  <pic:blipFill>
                    <a:blip r:embed="rId377" cstate="print">
                      <a:extLst>
                        <a:ext uri="{28A0092B-C50C-407E-A947-70E740481C1C}">
                          <a14:useLocalDpi xmlns:a14="http://schemas.microsoft.com/office/drawing/2010/main" val="0"/>
                        </a:ext>
                      </a:extLst>
                    </a:blip>
                    <a:stretch>
                      <a:fillRect/>
                    </a:stretch>
                  </pic:blipFill>
                  <pic:spPr>
                    <a:xfrm>
                      <a:off x="0" y="0"/>
                      <a:ext cx="97536" cy="99568"/>
                    </a:xfrm>
                    <a:prstGeom prst="rect">
                      <a:avLst/>
                    </a:prstGeom>
                  </pic:spPr>
                </pic:pic>
              </a:graphicData>
            </a:graphic>
          </wp:inline>
        </w:drawing>
      </w:r>
      <w:r>
        <w:t xml:space="preserve">, the corresponding zero is </w:t>
      </w:r>
      <w:r>
        <w:rPr>
          <w:noProof/>
          <w:position w:val="-5"/>
        </w:rPr>
        <w:drawing>
          <wp:inline distT="0" distB="0" distL="0" distR="0" wp14:anchorId="735E196B" wp14:editId="7C02026C">
            <wp:extent cx="264160" cy="158496"/>
            <wp:effectExtent l="0" t="0" r="0" b="0"/>
            <wp:docPr id="2032649524" name="Picture 2032649524" descr="{&quot;mathml&quot;:&quot;&lt;math style=\&quot;font-family:stix;font-size:12px;\&quot; xmlns=\&quot;http://www.w3.org/1998/Math/MathML\&quot;&gt;&lt;msup&gt;&lt;mi&gt;p&lt;/mi&gt;&lt;mrow&gt;&lt;mo&gt;-&lt;/mo&gt;&lt;mn&gt;1&lt;/mn&gt;&lt;/mrow&gt;&lt;/msup&gt;&lt;/math&gt;&quot;,&quot;origin&quot;:&quot;MathType Legacy&quot;,&quot;version&quot;:&quot;v3.17.2&quot;}" title="p to the power of negative 1 end ex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p&gt;&lt;mi&gt;p&lt;/mi&gt;&lt;mrow&gt;&lt;mo&gt;-&lt;/mo&gt;&lt;mn&gt;1&lt;/mn&gt;&lt;/mrow&gt;&lt;/msup&gt;&lt;/math&gt;&quot;,&quot;origin&quot;:&quot;MathType Legacy&quot;,&quot;version&quot;:&quot;v3.17.2&quot;}" title="p to the power of negative 1 end exponent"/>
                    <pic:cNvPicPr/>
                  </pic:nvPicPr>
                  <pic:blipFill>
                    <a:blip r:embed="rId378" cstate="print">
                      <a:extLst>
                        <a:ext uri="{28A0092B-C50C-407E-A947-70E740481C1C}">
                          <a14:useLocalDpi xmlns:a14="http://schemas.microsoft.com/office/drawing/2010/main" val="0"/>
                        </a:ext>
                      </a:extLst>
                    </a:blip>
                    <a:stretch>
                      <a:fillRect/>
                    </a:stretch>
                  </pic:blipFill>
                  <pic:spPr>
                    <a:xfrm>
                      <a:off x="0" y="0"/>
                      <a:ext cx="264160" cy="158496"/>
                    </a:xfrm>
                    <a:prstGeom prst="rect">
                      <a:avLst/>
                    </a:prstGeom>
                  </pic:spPr>
                </pic:pic>
              </a:graphicData>
            </a:graphic>
          </wp:inline>
        </w:drawing>
      </w:r>
      <w:r>
        <w:t>.  Eq can also be written in terms of Nr real rooted single order and (N-Nr)/2 complex conjugate pair rooted second order transfer functions</w:t>
      </w:r>
    </w:p>
    <w:p w:rsidR="00005D2B" w:rsidRDefault="00005D2B" w:rsidP="00D217BC"/>
    <w:p w:rsidR="00005D2B" w:rsidRDefault="00005D2B" w:rsidP="00D217BC">
      <w:r>
        <w:t xml:space="preserve">First order all pass filter with single complex pole </w:t>
      </w:r>
      <w:r>
        <w:rPr>
          <w:noProof/>
        </w:rPr>
        <w:drawing>
          <wp:inline distT="0" distB="0" distL="0" distR="0" wp14:anchorId="7423E04B" wp14:editId="1F608F37">
            <wp:extent cx="465328" cy="121920"/>
            <wp:effectExtent l="0" t="0" r="0" b="0"/>
            <wp:docPr id="1262012311" name="Picture 1262012311" descr="{&quot;mathml&quot;:&quot;&lt;math style=\&quot;font-family:stix;font-size:12px;\&quot; xmlns=\&quot;http://www.w3.org/1998/Math/MathML\&quot;&gt;&lt;mi&gt;&amp;#x3B1;&lt;/mi&gt;&lt;mo&gt;=&lt;/mo&gt;&lt;mi&gt;r&lt;/mi&gt;&lt;msup&gt;&lt;mi&gt;e&lt;/mi&gt;&lt;mrow&gt;&lt;mi&gt;j&lt;/mi&gt;&lt;mi&gt;&amp;#x3B8;&lt;/mi&gt;&lt;/mrow&gt;&lt;/msup&gt;&lt;/math&gt;&quot;,&quot;origin&quot;:&quot;MathType Legacy&quot;,&quot;version&quot;:&quot;v3.17.2&quot;}" title="alpha equals r e to the power of j theta end ex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amp;#x3B1;&lt;/mi&gt;&lt;mo&gt;=&lt;/mo&gt;&lt;mi&gt;r&lt;/mi&gt;&lt;msup&gt;&lt;mi&gt;e&lt;/mi&gt;&lt;mrow&gt;&lt;mi&gt;j&lt;/mi&gt;&lt;mi&gt;&amp;#x3B8;&lt;/mi&gt;&lt;/mrow&gt;&lt;/msup&gt;&lt;/math&gt;&quot;,&quot;origin&quot;:&quot;MathType Legacy&quot;,&quot;version&quot;:&quot;v3.17.2&quot;}" title="alpha equals r e to the power of j theta end exponent"/>
                    <pic:cNvPicPr/>
                  </pic:nvPicPr>
                  <pic:blipFill>
                    <a:blip r:embed="rId379" cstate="print">
                      <a:extLst>
                        <a:ext uri="{28A0092B-C50C-407E-A947-70E740481C1C}">
                          <a14:useLocalDpi xmlns:a14="http://schemas.microsoft.com/office/drawing/2010/main" val="0"/>
                        </a:ext>
                      </a:extLst>
                    </a:blip>
                    <a:stretch>
                      <a:fillRect/>
                    </a:stretch>
                  </pic:blipFill>
                  <pic:spPr>
                    <a:xfrm>
                      <a:off x="0" y="0"/>
                      <a:ext cx="465328" cy="121920"/>
                    </a:xfrm>
                    <a:prstGeom prst="rect">
                      <a:avLst/>
                    </a:prstGeom>
                  </pic:spPr>
                </pic:pic>
              </a:graphicData>
            </a:graphic>
          </wp:inline>
        </w:drawing>
      </w:r>
    </w:p>
    <w:p w:rsidR="00005D2B" w:rsidRDefault="00005D2B" w:rsidP="00D217BC"/>
    <w:p w:rsidR="00005D2B" w:rsidRDefault="00005D2B" w:rsidP="00D217BC">
      <w:pPr>
        <w:jc w:val="center"/>
      </w:pPr>
      <w:r>
        <w:rPr>
          <w:noProof/>
          <w:position w:val="-23"/>
        </w:rPr>
        <w:drawing>
          <wp:inline distT="0" distB="0" distL="0" distR="0" wp14:anchorId="5662EF18" wp14:editId="2C7B5BD0">
            <wp:extent cx="975360" cy="363728"/>
            <wp:effectExtent l="0" t="0" r="0" b="0"/>
            <wp:docPr id="1856831310" name="Picture 1856831310" descr="{&quot;mathml&quot;:&quot;&lt;math style=\&quot;font-family:stix;font-size:12px;\&quot; xmlns=\&quot;http://www.w3.org/1998/Math/MathML\&quot;&gt;&lt;mi&gt;H&lt;/mi&gt;&lt;mfenced&gt;&lt;mi&gt;z&lt;/mi&gt;&lt;/mfenced&gt;&lt;mo&gt;=&lt;/mo&gt;&lt;mfrac&gt;&lt;mrow&gt;&lt;mn&gt;1&lt;/mn&gt;&lt;mo&gt;-&lt;/mo&gt;&lt;mi&gt;&amp;#x3B1;&lt;/mi&gt;&lt;mi&gt;z&lt;/mi&gt;&lt;/mrow&gt;&lt;mrow&gt;&lt;mi&gt;z&lt;/mi&gt;&lt;mo&gt;-&lt;/mo&gt;&lt;mi&gt;&amp;#x3B1;&lt;/mi&gt;&lt;/mrow&gt;&lt;/mfrac&gt;&lt;/math&gt;&quot;,&quot;origin&quot;:&quot;MathType Legacy&quot;,&quot;version&quot;:&quot;v3.17.2&quot;}" title="H open parentheses z close parentheses equals fraction numerator 1 minus alpha z over denominator z minus alpha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H&lt;/mi&gt;&lt;mfenced&gt;&lt;mi&gt;z&lt;/mi&gt;&lt;/mfenced&gt;&lt;mo&gt;=&lt;/mo&gt;&lt;mfrac&gt;&lt;mrow&gt;&lt;mn&gt;1&lt;/mn&gt;&lt;mo&gt;-&lt;/mo&gt;&lt;mi&gt;&amp;#x3B1;&lt;/mi&gt;&lt;mi&gt;z&lt;/mi&gt;&lt;/mrow&gt;&lt;mrow&gt;&lt;mi&gt;z&lt;/mi&gt;&lt;mo&gt;-&lt;/mo&gt;&lt;mi&gt;&amp;#x3B1;&lt;/mi&gt;&lt;/mrow&gt;&lt;/mfrac&gt;&lt;/math&gt;&quot;,&quot;origin&quot;:&quot;MathType Legacy&quot;,&quot;version&quot;:&quot;v3.17.2&quot;}" title="H open parentheses z close parentheses equals fraction numerator 1 minus alpha z over denominator z minus alpha end fraction"/>
                    <pic:cNvPicPr/>
                  </pic:nvPicPr>
                  <pic:blipFill>
                    <a:blip r:embed="rId380" cstate="print">
                      <a:extLst>
                        <a:ext uri="{28A0092B-C50C-407E-A947-70E740481C1C}">
                          <a14:useLocalDpi xmlns:a14="http://schemas.microsoft.com/office/drawing/2010/main" val="0"/>
                        </a:ext>
                      </a:extLst>
                    </a:blip>
                    <a:stretch>
                      <a:fillRect/>
                    </a:stretch>
                  </pic:blipFill>
                  <pic:spPr>
                    <a:xfrm>
                      <a:off x="0" y="0"/>
                      <a:ext cx="975360" cy="363728"/>
                    </a:xfrm>
                    <a:prstGeom prst="rect">
                      <a:avLst/>
                    </a:prstGeom>
                  </pic:spPr>
                </pic:pic>
              </a:graphicData>
            </a:graphic>
          </wp:inline>
        </w:drawing>
      </w:r>
    </w:p>
    <w:p w:rsidR="00005D2B" w:rsidRDefault="00005D2B" w:rsidP="00D217BC">
      <w:r>
        <w:t xml:space="preserve">The phase response is the difference of the top and bottom </w:t>
      </w:r>
    </w:p>
    <w:p w:rsidR="00005D2B" w:rsidRDefault="00005D2B" w:rsidP="00D217BC"/>
    <w:p w:rsidR="00005D2B" w:rsidRDefault="00005D2B" w:rsidP="00D217BC">
      <w:pPr>
        <w:jc w:val="center"/>
      </w:pPr>
      <w:r>
        <w:rPr>
          <w:noProof/>
          <w:position w:val="-23"/>
        </w:rPr>
        <w:drawing>
          <wp:inline distT="0" distB="0" distL="0" distR="0" wp14:anchorId="137E0A37" wp14:editId="655A96AD">
            <wp:extent cx="3898138" cy="378460"/>
            <wp:effectExtent l="0" t="0" r="0" b="0"/>
            <wp:docPr id="317244150" name="Picture 317244150" descr="{&quot;mathml&quot;:&quot;&lt;math style=\&quot;font-family:stix;font-size:12px;\&quot; xmlns=\&quot;http://www.w3.org/1998/Math/MathML\&quot;&gt;&lt;mi&gt;&amp;#x3A6;&lt;/mi&gt;&lt;mfenced&gt;&lt;mi&gt;&amp;#x3C9;&lt;/mi&gt;&lt;/mfenced&gt;&lt;mo&gt;=&lt;/mo&gt;&lt;mo&gt;-&lt;/mo&gt;&lt;mi&gt;&amp;#x3C9;&lt;/mi&gt;&lt;mo&gt;-&lt;/mo&gt;&lt;mtext&gt;atan&lt;/mtext&gt;&lt;mfrac&gt;&lt;mrow&gt;&lt;mi&gt;r&lt;/mi&gt;&lt;mi&gt;sin&lt;/mi&gt;&lt;mfenced&gt;&lt;mrow&gt;&lt;mi&gt;&amp;#x3C9;&lt;/mi&gt;&lt;mo&gt;+&lt;/mo&gt;&lt;mi&gt;&amp;#x3B8;&lt;/mi&gt;&lt;/mrow&gt;&lt;/mfenced&gt;&lt;/mrow&gt;&lt;mrow&gt;&lt;mn&gt;1&lt;/mn&gt;&lt;mo&gt;-&lt;/mo&gt;&lt;mi&gt;r&lt;/mi&gt;&lt;mi&gt;cos&lt;/mi&gt;&lt;mfenced&gt;&lt;mrow&gt;&lt;mi&gt;&amp;#x3C9;&lt;/mi&gt;&lt;mo&gt;+&lt;/mo&gt;&lt;mi&gt;&amp;#x3B8;&lt;/mi&gt;&lt;/mrow&gt;&lt;/mfenced&gt;&lt;/mrow&gt;&lt;/mfrac&gt;&lt;mo&gt;-&lt;/mo&gt;&lt;mtext&gt;atan&lt;/mtext&gt;&lt;mfrac&gt;&lt;mrow&gt;&lt;mi&gt;r&lt;/mi&gt;&lt;mi&gt;sin&lt;/mi&gt;&lt;mfenced&gt;&lt;mrow&gt;&lt;mi&gt;&amp;#x3C9;&lt;/mi&gt;&lt;mo&gt;-&lt;/mo&gt;&lt;mi&gt;&amp;#x3B8;&lt;/mi&gt;&lt;/mrow&gt;&lt;/mfenced&gt;&lt;/mrow&gt;&lt;mrow&gt;&lt;mn&gt;1&lt;/mn&gt;&lt;mo&gt;-&lt;/mo&gt;&lt;mi&gt;r&lt;/mi&gt;&lt;mi&gt;cos&lt;/mi&gt;&lt;mfenced&gt;&lt;mrow&gt;&lt;mi&gt;&amp;#x3C9;&lt;/mi&gt;&lt;mo&gt;-&lt;/mo&gt;&lt;mi&gt;&amp;#x3B8;&lt;/mi&gt;&lt;/mrow&gt;&lt;/mfenced&gt;&lt;/mrow&gt;&lt;/mfrac&gt;&lt;/math&gt;&quot;,&quot;origin&quot;:&quot;MathType Legacy&quot;,&quot;version&quot;:&quot;v3.17.2&quot;}" title="capital phi open parentheses omega close parentheses equals negative omega minus text atan end text fraction numerator r sin open parentheses omega plus theta close parentheses over denominator 1 minus r cos open parentheses omega plus theta close parentheses end fraction minus text atan end text fraction numerator r sin open parentheses omega minus theta close parentheses over denominator 1 minus r cos open parentheses omega minus theta close parentheses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amp;#x3A6;&lt;/mi&gt;&lt;mfenced&gt;&lt;mi&gt;&amp;#x3C9;&lt;/mi&gt;&lt;/mfenced&gt;&lt;mo&gt;=&lt;/mo&gt;&lt;mo&gt;-&lt;/mo&gt;&lt;mi&gt;&amp;#x3C9;&lt;/mi&gt;&lt;mo&gt;-&lt;/mo&gt;&lt;mtext&gt;atan&lt;/mtext&gt;&lt;mfrac&gt;&lt;mrow&gt;&lt;mi&gt;r&lt;/mi&gt;&lt;mi&gt;sin&lt;/mi&gt;&lt;mfenced&gt;&lt;mrow&gt;&lt;mi&gt;&amp;#x3C9;&lt;/mi&gt;&lt;mo&gt;+&lt;/mo&gt;&lt;mi&gt;&amp;#x3B8;&lt;/mi&gt;&lt;/mrow&gt;&lt;/mfenced&gt;&lt;/mrow&gt;&lt;mrow&gt;&lt;mn&gt;1&lt;/mn&gt;&lt;mo&gt;-&lt;/mo&gt;&lt;mi&gt;r&lt;/mi&gt;&lt;mi&gt;cos&lt;/mi&gt;&lt;mfenced&gt;&lt;mrow&gt;&lt;mi&gt;&amp;#x3C9;&lt;/mi&gt;&lt;mo&gt;+&lt;/mo&gt;&lt;mi&gt;&amp;#x3B8;&lt;/mi&gt;&lt;/mrow&gt;&lt;/mfenced&gt;&lt;/mrow&gt;&lt;/mfrac&gt;&lt;mo&gt;-&lt;/mo&gt;&lt;mtext&gt;atan&lt;/mtext&gt;&lt;mfrac&gt;&lt;mrow&gt;&lt;mi&gt;r&lt;/mi&gt;&lt;mi&gt;sin&lt;/mi&gt;&lt;mfenced&gt;&lt;mrow&gt;&lt;mi&gt;&amp;#x3C9;&lt;/mi&gt;&lt;mo&gt;-&lt;/mo&gt;&lt;mi&gt;&amp;#x3B8;&lt;/mi&gt;&lt;/mrow&gt;&lt;/mfenced&gt;&lt;/mrow&gt;&lt;mrow&gt;&lt;mn&gt;1&lt;/mn&gt;&lt;mo&gt;-&lt;/mo&gt;&lt;mi&gt;r&lt;/mi&gt;&lt;mi&gt;cos&lt;/mi&gt;&lt;mfenced&gt;&lt;mrow&gt;&lt;mi&gt;&amp;#x3C9;&lt;/mi&gt;&lt;mo&gt;-&lt;/mo&gt;&lt;mi&gt;&amp;#x3B8;&lt;/mi&gt;&lt;/mrow&gt;&lt;/mfenced&gt;&lt;/mrow&gt;&lt;/mfrac&gt;&lt;/math&gt;&quot;,&quot;origin&quot;:&quot;MathType Legacy&quot;,&quot;version&quot;:&quot;v3.17.2&quot;}" title="capital phi open parentheses omega close parentheses equals negative omega minus text atan end text fraction numerator r sin open parentheses omega plus theta close parentheses over denominator 1 minus r cos open parentheses omega plus theta close parentheses end fraction minus text atan end text fraction numerator r sin open parentheses omega minus theta close parentheses over denominator 1 minus r cos open parentheses omega minus theta close parentheses end fraction"/>
                    <pic:cNvPicPr/>
                  </pic:nvPicPr>
                  <pic:blipFill>
                    <a:blip r:embed="rId381" cstate="print">
                      <a:extLst>
                        <a:ext uri="{28A0092B-C50C-407E-A947-70E740481C1C}">
                          <a14:useLocalDpi xmlns:a14="http://schemas.microsoft.com/office/drawing/2010/main" val="0"/>
                        </a:ext>
                      </a:extLst>
                    </a:blip>
                    <a:stretch>
                      <a:fillRect/>
                    </a:stretch>
                  </pic:blipFill>
                  <pic:spPr>
                    <a:xfrm>
                      <a:off x="0" y="0"/>
                      <a:ext cx="3898138" cy="378460"/>
                    </a:xfrm>
                    <a:prstGeom prst="rect">
                      <a:avLst/>
                    </a:prstGeom>
                  </pic:spPr>
                </pic:pic>
              </a:graphicData>
            </a:graphic>
          </wp:inline>
        </w:drawing>
      </w:r>
    </w:p>
    <w:p w:rsidR="00005D2B" w:rsidRDefault="00005D2B" w:rsidP="00D217BC">
      <w:r w:rsidRPr="00A84DD1">
        <w:rPr>
          <w:noProof/>
        </w:rPr>
        <w:drawing>
          <wp:inline distT="0" distB="0" distL="0" distR="0" wp14:anchorId="5F535B9D" wp14:editId="1BEE7E0A">
            <wp:extent cx="5943600" cy="4457700"/>
            <wp:effectExtent l="0" t="0" r="0" b="0"/>
            <wp:docPr id="298535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535158" name=""/>
                    <pic:cNvPicPr/>
                  </pic:nvPicPr>
                  <pic:blipFill>
                    <a:blip r:embed="rId382"/>
                    <a:stretch>
                      <a:fillRect/>
                    </a:stretch>
                  </pic:blipFill>
                  <pic:spPr>
                    <a:xfrm>
                      <a:off x="0" y="0"/>
                      <a:ext cx="5943600" cy="4457700"/>
                    </a:xfrm>
                    <a:prstGeom prst="rect">
                      <a:avLst/>
                    </a:prstGeom>
                  </pic:spPr>
                </pic:pic>
              </a:graphicData>
            </a:graphic>
          </wp:inline>
        </w:drawing>
      </w:r>
    </w:p>
    <w:p w:rsidR="00005D2B" w:rsidRPr="00295E7F" w:rsidRDefault="00005D2B" w:rsidP="00D217BC">
      <w:r>
        <w:t>The phase is a non-positive curve where the pole magnitude controls the flatness of the curve, and the phase controls its maximum steepness.</w:t>
      </w:r>
    </w:p>
    <w:p w:rsidR="00005D2B" w:rsidRPr="00991DAA" w:rsidRDefault="00005D2B" w:rsidP="00D217BC">
      <w:pPr>
        <w:pStyle w:val="Heading2"/>
      </w:pPr>
      <w:bookmarkStart w:id="198" w:name="_Toc209776433"/>
      <w:bookmarkStart w:id="199" w:name="_Toc209776955"/>
      <w:bookmarkStart w:id="200" w:name="_Toc209781726"/>
      <w:bookmarkStart w:id="201" w:name="_Toc209787466"/>
      <w:bookmarkStart w:id="202" w:name="_Toc229857098"/>
      <w:bookmarkStart w:id="203" w:name="_Toc229926152"/>
      <w:r w:rsidRPr="00991DAA">
        <w:t>Higher Order Systems</w:t>
      </w:r>
      <w:bookmarkEnd w:id="197"/>
      <w:bookmarkEnd w:id="198"/>
      <w:bookmarkEnd w:id="199"/>
      <w:bookmarkEnd w:id="200"/>
      <w:bookmarkEnd w:id="201"/>
      <w:bookmarkEnd w:id="202"/>
      <w:bookmarkEnd w:id="203"/>
    </w:p>
    <w:p w:rsidR="00005D2B" w:rsidRPr="00FF350B" w:rsidRDefault="00005D2B" w:rsidP="00D217BC"/>
    <w:p w:rsidR="00005D2B" w:rsidRPr="00FF350B" w:rsidRDefault="00005D2B" w:rsidP="00D217BC">
      <w:r w:rsidRPr="00FF350B">
        <w:t>The general Nth order (N recursions on y) difference equation for a causal LTI system is</w:t>
      </w:r>
    </w:p>
    <w:p w:rsidR="00005D2B" w:rsidRPr="00FF350B" w:rsidRDefault="00005D2B" w:rsidP="00D217BC"/>
    <w:p w:rsidR="00005D2B" w:rsidRPr="00FF350B" w:rsidRDefault="00005D2B" w:rsidP="00D217BC">
      <w:pPr>
        <w:tabs>
          <w:tab w:val="center" w:pos="4320"/>
          <w:tab w:val="right" w:pos="8640"/>
        </w:tabs>
      </w:pPr>
      <w:r w:rsidRPr="00FF350B">
        <w:tab/>
      </w:r>
      <w:r w:rsidRPr="00FF350B">
        <w:rPr>
          <w:noProof/>
          <w:position w:val="-28"/>
        </w:rPr>
        <w:drawing>
          <wp:inline distT="0" distB="0" distL="0" distR="0" wp14:anchorId="2765FD9B" wp14:editId="0EBEF116">
            <wp:extent cx="2276475" cy="428625"/>
            <wp:effectExtent l="0" t="0" r="9525" b="9525"/>
            <wp:docPr id="1562730144" name="Picture 1562730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383" cstate="print">
                      <a:extLst>
                        <a:ext uri="{28A0092B-C50C-407E-A947-70E740481C1C}">
                          <a14:useLocalDpi xmlns:a14="http://schemas.microsoft.com/office/drawing/2010/main" val="0"/>
                        </a:ext>
                      </a:extLst>
                    </a:blip>
                    <a:srcRect/>
                    <a:stretch>
                      <a:fillRect/>
                    </a:stretch>
                  </pic:blipFill>
                  <pic:spPr bwMode="auto">
                    <a:xfrm>
                      <a:off x="0" y="0"/>
                      <a:ext cx="2276475" cy="428625"/>
                    </a:xfrm>
                    <a:prstGeom prst="rect">
                      <a:avLst/>
                    </a:prstGeom>
                    <a:noFill/>
                    <a:ln>
                      <a:noFill/>
                    </a:ln>
                  </pic:spPr>
                </pic:pic>
              </a:graphicData>
            </a:graphic>
          </wp:inline>
        </w:drawing>
      </w:r>
      <w:r w:rsidRPr="00FF350B">
        <w:tab/>
      </w:r>
      <w:r w:rsidRPr="00FF350B">
        <w:fldChar w:fldCharType="begin"/>
      </w:r>
      <w:r w:rsidRPr="00FF350B">
        <w:instrText xml:space="preserve"> MACROBUTTON MTPlaceRef \* MERGEFORMAT </w:instrText>
      </w:r>
      <w:r w:rsidRPr="00FF350B">
        <w:fldChar w:fldCharType="begin"/>
      </w:r>
      <w:r w:rsidRPr="00FF350B">
        <w:instrText xml:space="preserve"> SEQ MTEqn \h \* MERGEFORMAT </w:instrText>
      </w:r>
      <w:r w:rsidRPr="00FF350B">
        <w:fldChar w:fldCharType="end"/>
      </w:r>
      <w:r w:rsidRPr="00FF350B">
        <w:instrText>(</w:instrText>
      </w:r>
      <w:fldSimple w:instr=" SEQ MTSec \c \* Arabic \* MERGEFORMAT ">
        <w:r>
          <w:rPr>
            <w:noProof/>
          </w:rPr>
          <w:instrText>1</w:instrText>
        </w:r>
      </w:fldSimple>
      <w:r w:rsidRPr="00FF350B">
        <w:instrText>.</w:instrText>
      </w:r>
      <w:fldSimple w:instr=" SEQ MTEqn \c \* Arabic \* MERGEFORMAT ">
        <w:r>
          <w:rPr>
            <w:noProof/>
          </w:rPr>
          <w:instrText>46</w:instrText>
        </w:r>
      </w:fldSimple>
      <w:r w:rsidRPr="00FF350B">
        <w:instrText>)</w:instrText>
      </w:r>
      <w:r w:rsidRPr="00FF350B">
        <w:fldChar w:fldCharType="end"/>
      </w:r>
    </w:p>
    <w:p w:rsidR="00005D2B" w:rsidRPr="00FF350B" w:rsidRDefault="00005D2B" w:rsidP="00D217BC"/>
    <w:p w:rsidR="00005D2B" w:rsidRPr="00FF350B" w:rsidRDefault="00005D2B" w:rsidP="00D217BC">
      <w:r w:rsidRPr="00FF350B">
        <w:t>and has transfer function</w:t>
      </w:r>
      <w:r>
        <w:t xml:space="preserve"> (note alpha 0 is equal to one)</w:t>
      </w:r>
    </w:p>
    <w:p w:rsidR="00005D2B" w:rsidRPr="00FF350B" w:rsidRDefault="00005D2B" w:rsidP="00D217BC"/>
    <w:p w:rsidR="00005D2B" w:rsidRPr="00FF350B" w:rsidRDefault="00005D2B" w:rsidP="00D217BC">
      <w:pPr>
        <w:tabs>
          <w:tab w:val="center" w:pos="4320"/>
          <w:tab w:val="right" w:pos="8640"/>
        </w:tabs>
      </w:pPr>
      <w:r w:rsidRPr="00FF350B">
        <w:tab/>
      </w:r>
      <w:r w:rsidRPr="00FF350B">
        <w:rPr>
          <w:noProof/>
          <w:position w:val="-60"/>
        </w:rPr>
        <w:drawing>
          <wp:inline distT="0" distB="0" distL="0" distR="0" wp14:anchorId="4E33A14C" wp14:editId="2DBFC550">
            <wp:extent cx="2181225" cy="838200"/>
            <wp:effectExtent l="0" t="0" r="9525" b="0"/>
            <wp:docPr id="1354687563" name="Picture 1354687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384" cstate="print">
                      <a:extLst>
                        <a:ext uri="{28A0092B-C50C-407E-A947-70E740481C1C}">
                          <a14:useLocalDpi xmlns:a14="http://schemas.microsoft.com/office/drawing/2010/main" val="0"/>
                        </a:ext>
                      </a:extLst>
                    </a:blip>
                    <a:srcRect/>
                    <a:stretch>
                      <a:fillRect/>
                    </a:stretch>
                  </pic:blipFill>
                  <pic:spPr bwMode="auto">
                    <a:xfrm>
                      <a:off x="0" y="0"/>
                      <a:ext cx="2181225" cy="838200"/>
                    </a:xfrm>
                    <a:prstGeom prst="rect">
                      <a:avLst/>
                    </a:prstGeom>
                    <a:noFill/>
                    <a:ln>
                      <a:noFill/>
                    </a:ln>
                  </pic:spPr>
                </pic:pic>
              </a:graphicData>
            </a:graphic>
          </wp:inline>
        </w:drawing>
      </w:r>
      <w:r w:rsidRPr="00FF350B">
        <w:tab/>
      </w:r>
      <w:r w:rsidRPr="00FF350B">
        <w:fldChar w:fldCharType="begin"/>
      </w:r>
      <w:r w:rsidRPr="00FF350B">
        <w:instrText xml:space="preserve"> MACROBUTTON MTPlaceRef \* MERGEFORMAT </w:instrText>
      </w:r>
      <w:r w:rsidRPr="00FF350B">
        <w:fldChar w:fldCharType="begin"/>
      </w:r>
      <w:r w:rsidRPr="00FF350B">
        <w:instrText xml:space="preserve"> SEQ MTEqn \h \* MERGEFORMAT </w:instrText>
      </w:r>
      <w:r w:rsidRPr="00FF350B">
        <w:fldChar w:fldCharType="end"/>
      </w:r>
      <w:bookmarkStart w:id="204" w:name="ZEqnNum282957"/>
      <w:r w:rsidRPr="00FF350B">
        <w:instrText>(</w:instrText>
      </w:r>
      <w:fldSimple w:instr=" SEQ MTSec \c \* Arabic \* MERGEFORMAT ">
        <w:r>
          <w:rPr>
            <w:noProof/>
          </w:rPr>
          <w:instrText>1</w:instrText>
        </w:r>
      </w:fldSimple>
      <w:r w:rsidRPr="00FF350B">
        <w:instrText>.</w:instrText>
      </w:r>
      <w:fldSimple w:instr=" SEQ MTEqn \c \* Arabic \* MERGEFORMAT ">
        <w:r>
          <w:rPr>
            <w:noProof/>
          </w:rPr>
          <w:instrText>47</w:instrText>
        </w:r>
      </w:fldSimple>
      <w:r w:rsidRPr="00FF350B">
        <w:instrText>)</w:instrText>
      </w:r>
      <w:bookmarkEnd w:id="204"/>
      <w:r w:rsidRPr="00FF350B">
        <w:fldChar w:fldCharType="end"/>
      </w:r>
    </w:p>
    <w:p w:rsidR="00005D2B" w:rsidRPr="00FF350B" w:rsidRDefault="00005D2B" w:rsidP="00D217BC"/>
    <w:p w:rsidR="00005D2B" w:rsidRPr="00FF350B" w:rsidRDefault="00005D2B" w:rsidP="00D217BC">
      <w:r w:rsidRPr="00FF350B">
        <w:t xml:space="preserve">where we assume </w:t>
      </w:r>
      <w:r w:rsidRPr="00FF350B">
        <w:rPr>
          <w:noProof/>
          <w:position w:val="-6"/>
        </w:rPr>
        <w:drawing>
          <wp:inline distT="0" distB="0" distL="0" distR="0" wp14:anchorId="31016CB3" wp14:editId="1EB3D251">
            <wp:extent cx="485775" cy="180975"/>
            <wp:effectExtent l="0" t="0" r="9525" b="9525"/>
            <wp:docPr id="312054979" name="Picture 312054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385" cstate="print">
                      <a:extLst>
                        <a:ext uri="{28A0092B-C50C-407E-A947-70E740481C1C}">
                          <a14:useLocalDpi xmlns:a14="http://schemas.microsoft.com/office/drawing/2010/main" val="0"/>
                        </a:ext>
                      </a:extLst>
                    </a:blip>
                    <a:srcRect/>
                    <a:stretch>
                      <a:fillRect/>
                    </a:stretch>
                  </pic:blipFill>
                  <pic:spPr bwMode="auto">
                    <a:xfrm>
                      <a:off x="0" y="0"/>
                      <a:ext cx="485775" cy="180975"/>
                    </a:xfrm>
                    <a:prstGeom prst="rect">
                      <a:avLst/>
                    </a:prstGeom>
                    <a:noFill/>
                    <a:ln>
                      <a:noFill/>
                    </a:ln>
                  </pic:spPr>
                </pic:pic>
              </a:graphicData>
            </a:graphic>
          </wp:inline>
        </w:drawing>
      </w:r>
      <w:r w:rsidRPr="00FF350B">
        <w:t>to avoid improper rationals.  If N=0 no recursion is present and the impulse response is of finite duration, it is a Finite Impulse Response (FIR).  Otherwise the impulse response is of the Infinite Impulse Response type (IIR).  It is a good exercise to compare the properties for similar ordered filters IIR and FIR filters.</w:t>
      </w:r>
    </w:p>
    <w:p w:rsidR="00005D2B" w:rsidRPr="00FF350B" w:rsidRDefault="00005D2B" w:rsidP="00D217BC"/>
    <w:p w:rsidR="00005D2B" w:rsidRPr="00FF350B" w:rsidRDefault="00005D2B" w:rsidP="00D217BC">
      <w:r w:rsidRPr="00FF350B">
        <w:t xml:space="preserve">If there are no repeated poles, then by the first fundamental theorem of algebra there are N possibly complex roots so that </w:t>
      </w:r>
      <w:r w:rsidRPr="00FF350B">
        <w:fldChar w:fldCharType="begin"/>
      </w:r>
      <w:r w:rsidRPr="00FF350B">
        <w:instrText xml:space="preserve"> GOTOBUTTON ZEqnNum282957  \* MERGEFORMAT </w:instrText>
      </w:r>
      <w:fldSimple w:instr=" REF ZEqnNum282957 \! \* MERGEFORMAT ">
        <w:r w:rsidRPr="00FF350B">
          <w:instrText>(</w:instrText>
        </w:r>
        <w:r>
          <w:instrText>1</w:instrText>
        </w:r>
        <w:r w:rsidRPr="00FF350B">
          <w:instrText>.</w:instrText>
        </w:r>
        <w:r>
          <w:instrText>47</w:instrText>
        </w:r>
        <w:r w:rsidRPr="00FF350B">
          <w:instrText>)</w:instrText>
        </w:r>
      </w:fldSimple>
      <w:r w:rsidRPr="00FF350B">
        <w:fldChar w:fldCharType="end"/>
      </w:r>
      <w:r w:rsidRPr="00FF350B">
        <w:t xml:space="preserve"> may be written as </w:t>
      </w:r>
    </w:p>
    <w:p w:rsidR="00005D2B" w:rsidRPr="00FF350B" w:rsidRDefault="00005D2B" w:rsidP="00D217BC"/>
    <w:p w:rsidR="00005D2B" w:rsidRPr="00FF350B" w:rsidRDefault="00005D2B" w:rsidP="00D217BC">
      <w:pPr>
        <w:tabs>
          <w:tab w:val="center" w:pos="4320"/>
          <w:tab w:val="right" w:pos="8640"/>
        </w:tabs>
      </w:pPr>
      <w:r w:rsidRPr="00FF350B">
        <w:tab/>
      </w:r>
      <w:r w:rsidRPr="00FF350B">
        <w:rPr>
          <w:noProof/>
          <w:position w:val="-60"/>
        </w:rPr>
        <w:drawing>
          <wp:inline distT="0" distB="0" distL="0" distR="0" wp14:anchorId="7398253F" wp14:editId="2ED9C817">
            <wp:extent cx="1219200" cy="838200"/>
            <wp:effectExtent l="0" t="0" r="0" b="0"/>
            <wp:docPr id="1571006869" name="Picture 1571006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386" cstate="print">
                      <a:extLst>
                        <a:ext uri="{28A0092B-C50C-407E-A947-70E740481C1C}">
                          <a14:useLocalDpi xmlns:a14="http://schemas.microsoft.com/office/drawing/2010/main" val="0"/>
                        </a:ext>
                      </a:extLst>
                    </a:blip>
                    <a:srcRect/>
                    <a:stretch>
                      <a:fillRect/>
                    </a:stretch>
                  </pic:blipFill>
                  <pic:spPr bwMode="auto">
                    <a:xfrm>
                      <a:off x="0" y="0"/>
                      <a:ext cx="1219200" cy="838200"/>
                    </a:xfrm>
                    <a:prstGeom prst="rect">
                      <a:avLst/>
                    </a:prstGeom>
                    <a:noFill/>
                    <a:ln>
                      <a:noFill/>
                    </a:ln>
                  </pic:spPr>
                </pic:pic>
              </a:graphicData>
            </a:graphic>
          </wp:inline>
        </w:drawing>
      </w:r>
      <w:r w:rsidRPr="00FF350B">
        <w:tab/>
      </w:r>
      <w:r w:rsidRPr="00FF350B">
        <w:fldChar w:fldCharType="begin"/>
      </w:r>
      <w:r w:rsidRPr="00FF350B">
        <w:instrText xml:space="preserve"> MACROBUTTON MTPlaceRef \* MERGEFORMAT </w:instrText>
      </w:r>
      <w:r w:rsidRPr="00FF350B">
        <w:fldChar w:fldCharType="begin"/>
      </w:r>
      <w:r w:rsidRPr="00FF350B">
        <w:instrText xml:space="preserve"> SEQ MTEqn \h \* MERGEFORMAT </w:instrText>
      </w:r>
      <w:r w:rsidRPr="00FF350B">
        <w:fldChar w:fldCharType="end"/>
      </w:r>
      <w:r w:rsidRPr="00FF350B">
        <w:instrText>(</w:instrText>
      </w:r>
      <w:fldSimple w:instr=" SEQ MTSec \c \* Arabic \* MERGEFORMAT ">
        <w:r>
          <w:rPr>
            <w:noProof/>
          </w:rPr>
          <w:instrText>1</w:instrText>
        </w:r>
      </w:fldSimple>
      <w:r w:rsidRPr="00FF350B">
        <w:instrText>.</w:instrText>
      </w:r>
      <w:fldSimple w:instr=" SEQ MTEqn \c \* Arabic \* MERGEFORMAT ">
        <w:r>
          <w:rPr>
            <w:noProof/>
          </w:rPr>
          <w:instrText>48</w:instrText>
        </w:r>
      </w:fldSimple>
      <w:r w:rsidRPr="00FF350B">
        <w:instrText>)</w:instrText>
      </w:r>
      <w:r w:rsidRPr="00FF350B">
        <w:fldChar w:fldCharType="end"/>
      </w:r>
    </w:p>
    <w:p w:rsidR="00005D2B" w:rsidRPr="00FF350B" w:rsidRDefault="00005D2B" w:rsidP="00D217BC"/>
    <w:p w:rsidR="00005D2B" w:rsidRPr="00FF350B" w:rsidRDefault="00005D2B" w:rsidP="00D217BC">
      <w:r w:rsidRPr="00FF350B">
        <w:t xml:space="preserve">where </w:t>
      </w:r>
      <w:r w:rsidRPr="00FF350B">
        <w:rPr>
          <w:noProof/>
          <w:position w:val="-12"/>
        </w:rPr>
        <w:drawing>
          <wp:inline distT="0" distB="0" distL="0" distR="0" wp14:anchorId="73DDEAE7" wp14:editId="238983E0">
            <wp:extent cx="152400" cy="228600"/>
            <wp:effectExtent l="0" t="0" r="0" b="0"/>
            <wp:docPr id="1109359449" name="Picture 1109359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387" cstate="print">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rsidRPr="00FF350B">
        <w:t xml:space="preserve">and </w:t>
      </w:r>
      <w:r w:rsidRPr="00FF350B">
        <w:rPr>
          <w:noProof/>
          <w:position w:val="-12"/>
        </w:rPr>
        <w:drawing>
          <wp:inline distT="0" distB="0" distL="0" distR="0" wp14:anchorId="6D94E7B0" wp14:editId="04893770">
            <wp:extent cx="190500" cy="228600"/>
            <wp:effectExtent l="0" t="0" r="0" b="0"/>
            <wp:docPr id="956818864" name="Picture 956818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388" cstate="print">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sidRPr="00FF350B">
        <w:t xml:space="preserve">are the M zeros and N distinct poles, respectively.  </w:t>
      </w:r>
      <w:r>
        <w:t xml:space="preserve">The magnitude is </w:t>
      </w:r>
      <w:r w:rsidRPr="00FF350B">
        <w:t>Using residues or partial fraction expansion we find the impulse response is</w:t>
      </w:r>
    </w:p>
    <w:p w:rsidR="00005D2B" w:rsidRPr="00FF350B" w:rsidRDefault="00005D2B" w:rsidP="00D217BC"/>
    <w:p w:rsidR="00005D2B" w:rsidRPr="00FF350B" w:rsidRDefault="00005D2B" w:rsidP="00D217BC">
      <w:pPr>
        <w:tabs>
          <w:tab w:val="center" w:pos="4320"/>
          <w:tab w:val="right" w:pos="8640"/>
        </w:tabs>
      </w:pPr>
      <w:r w:rsidRPr="00FF350B">
        <w:tab/>
      </w:r>
      <w:r w:rsidRPr="00FF350B">
        <w:rPr>
          <w:noProof/>
          <w:position w:val="-28"/>
        </w:rPr>
        <w:drawing>
          <wp:inline distT="0" distB="0" distL="0" distR="0" wp14:anchorId="1F2077C4" wp14:editId="3B9F56E5">
            <wp:extent cx="1181100" cy="428625"/>
            <wp:effectExtent l="0" t="0" r="0" b="9525"/>
            <wp:docPr id="1014231907" name="Picture 1014231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389" cstate="print">
                      <a:extLst>
                        <a:ext uri="{28A0092B-C50C-407E-A947-70E740481C1C}">
                          <a14:useLocalDpi xmlns:a14="http://schemas.microsoft.com/office/drawing/2010/main" val="0"/>
                        </a:ext>
                      </a:extLst>
                    </a:blip>
                    <a:srcRect/>
                    <a:stretch>
                      <a:fillRect/>
                    </a:stretch>
                  </pic:blipFill>
                  <pic:spPr bwMode="auto">
                    <a:xfrm>
                      <a:off x="0" y="0"/>
                      <a:ext cx="1181100" cy="428625"/>
                    </a:xfrm>
                    <a:prstGeom prst="rect">
                      <a:avLst/>
                    </a:prstGeom>
                    <a:noFill/>
                    <a:ln>
                      <a:noFill/>
                    </a:ln>
                  </pic:spPr>
                </pic:pic>
              </a:graphicData>
            </a:graphic>
          </wp:inline>
        </w:drawing>
      </w:r>
      <w:r w:rsidRPr="00FF350B">
        <w:tab/>
      </w:r>
      <w:r w:rsidRPr="00FF350B">
        <w:fldChar w:fldCharType="begin"/>
      </w:r>
      <w:r w:rsidRPr="00FF350B">
        <w:instrText xml:space="preserve"> MACROBUTTON MTPlaceRef \* MERGEFORMAT </w:instrText>
      </w:r>
      <w:r w:rsidRPr="00FF350B">
        <w:fldChar w:fldCharType="begin"/>
      </w:r>
      <w:r w:rsidRPr="00FF350B">
        <w:instrText xml:space="preserve"> SEQ MTEqn \h \* MERGEFORMAT </w:instrText>
      </w:r>
      <w:r w:rsidRPr="00FF350B">
        <w:fldChar w:fldCharType="end"/>
      </w:r>
      <w:r w:rsidRPr="00FF350B">
        <w:instrText>(</w:instrText>
      </w:r>
      <w:fldSimple w:instr=" SEQ MTSec \c \* Arabic \* MERGEFORMAT ">
        <w:r>
          <w:rPr>
            <w:noProof/>
          </w:rPr>
          <w:instrText>1</w:instrText>
        </w:r>
      </w:fldSimple>
      <w:r w:rsidRPr="00FF350B">
        <w:instrText>.</w:instrText>
      </w:r>
      <w:fldSimple w:instr=" SEQ MTEqn \c \* Arabic \* MERGEFORMAT ">
        <w:r>
          <w:rPr>
            <w:noProof/>
          </w:rPr>
          <w:instrText>49</w:instrText>
        </w:r>
      </w:fldSimple>
      <w:r w:rsidRPr="00FF350B">
        <w:instrText>)</w:instrText>
      </w:r>
      <w:r w:rsidRPr="00FF350B">
        <w:fldChar w:fldCharType="end"/>
      </w:r>
    </w:p>
    <w:p w:rsidR="00005D2B" w:rsidRPr="00FF350B" w:rsidRDefault="00005D2B" w:rsidP="00D217BC"/>
    <w:p w:rsidR="00005D2B" w:rsidRPr="00FF350B" w:rsidRDefault="00005D2B" w:rsidP="00D217BC">
      <w:r w:rsidRPr="00FF350B">
        <w:t xml:space="preserve">where </w:t>
      </w:r>
      <w:r w:rsidRPr="00FF350B">
        <w:rPr>
          <w:noProof/>
          <w:position w:val="-12"/>
        </w:rPr>
        <w:drawing>
          <wp:inline distT="0" distB="0" distL="0" distR="0" wp14:anchorId="6AD56DF9" wp14:editId="18E8E10C">
            <wp:extent cx="161925" cy="228600"/>
            <wp:effectExtent l="0" t="0" r="9525" b="0"/>
            <wp:docPr id="866085454" name="Picture 866085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390" cstate="print">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pic:spPr>
                </pic:pic>
              </a:graphicData>
            </a:graphic>
          </wp:inline>
        </w:drawing>
      </w:r>
      <w:r w:rsidRPr="00FF350B">
        <w:t xml:space="preserve">’s are suitable constants.  The condition for stability is then </w:t>
      </w:r>
      <w:r w:rsidRPr="00FF350B">
        <w:rPr>
          <w:noProof/>
          <w:position w:val="-14"/>
        </w:rPr>
        <w:drawing>
          <wp:inline distT="0" distB="0" distL="0" distR="0" wp14:anchorId="390E38F1" wp14:editId="71AB3623">
            <wp:extent cx="1409700" cy="257175"/>
            <wp:effectExtent l="0" t="0" r="0" b="9525"/>
            <wp:docPr id="1918400247" name="Picture 1918400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391" cstate="print">
                      <a:extLst>
                        <a:ext uri="{28A0092B-C50C-407E-A947-70E740481C1C}">
                          <a14:useLocalDpi xmlns:a14="http://schemas.microsoft.com/office/drawing/2010/main" val="0"/>
                        </a:ext>
                      </a:extLst>
                    </a:blip>
                    <a:srcRect/>
                    <a:stretch>
                      <a:fillRect/>
                    </a:stretch>
                  </pic:blipFill>
                  <pic:spPr bwMode="auto">
                    <a:xfrm>
                      <a:off x="0" y="0"/>
                      <a:ext cx="1409700" cy="257175"/>
                    </a:xfrm>
                    <a:prstGeom prst="rect">
                      <a:avLst/>
                    </a:prstGeom>
                    <a:noFill/>
                    <a:ln>
                      <a:noFill/>
                    </a:ln>
                  </pic:spPr>
                </pic:pic>
              </a:graphicData>
            </a:graphic>
          </wp:inline>
        </w:drawing>
      </w:r>
      <w:r w:rsidRPr="00FF350B">
        <w:t>.</w:t>
      </w:r>
    </w:p>
    <w:p w:rsidR="00005D2B" w:rsidRPr="00FF350B" w:rsidRDefault="00005D2B" w:rsidP="00D217BC"/>
    <w:p w:rsidR="00005D2B" w:rsidRPr="00FF350B" w:rsidRDefault="00005D2B" w:rsidP="00D217BC">
      <w:r w:rsidRPr="00FF350B">
        <w:t>Now suppose there is an r</w:t>
      </w:r>
      <w:r w:rsidRPr="00FF350B">
        <w:rPr>
          <w:vertAlign w:val="superscript"/>
        </w:rPr>
        <w:t>th</w:t>
      </w:r>
      <w:r w:rsidRPr="00FF350B">
        <w:t xml:space="preserve"> (</w:t>
      </w:r>
      <w:r w:rsidRPr="00FF350B">
        <w:rPr>
          <w:noProof/>
          <w:position w:val="-6"/>
        </w:rPr>
        <w:drawing>
          <wp:inline distT="0" distB="0" distL="0" distR="0" wp14:anchorId="5048CC95" wp14:editId="13DD5150">
            <wp:extent cx="390525" cy="180975"/>
            <wp:effectExtent l="0" t="0" r="9525" b="9525"/>
            <wp:docPr id="1559776687" name="Picture 1559776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392" cstate="print">
                      <a:extLst>
                        <a:ext uri="{28A0092B-C50C-407E-A947-70E740481C1C}">
                          <a14:useLocalDpi xmlns:a14="http://schemas.microsoft.com/office/drawing/2010/main" val="0"/>
                        </a:ext>
                      </a:extLst>
                    </a:blip>
                    <a:srcRect/>
                    <a:stretch>
                      <a:fillRect/>
                    </a:stretch>
                  </pic:blipFill>
                  <pic:spPr bwMode="auto">
                    <a:xfrm>
                      <a:off x="0" y="0"/>
                      <a:ext cx="390525" cy="180975"/>
                    </a:xfrm>
                    <a:prstGeom prst="rect">
                      <a:avLst/>
                    </a:prstGeom>
                    <a:noFill/>
                    <a:ln>
                      <a:noFill/>
                    </a:ln>
                  </pic:spPr>
                </pic:pic>
              </a:graphicData>
            </a:graphic>
          </wp:inline>
        </w:drawing>
      </w:r>
      <w:r w:rsidRPr="00FF350B">
        <w:t xml:space="preserve">) order pole at </w:t>
      </w:r>
      <w:r w:rsidRPr="00FF350B">
        <w:rPr>
          <w:noProof/>
          <w:position w:val="-10"/>
        </w:rPr>
        <w:drawing>
          <wp:inline distT="0" distB="0" distL="0" distR="0" wp14:anchorId="2C853418" wp14:editId="0D2C41E2">
            <wp:extent cx="371475" cy="161925"/>
            <wp:effectExtent l="0" t="0" r="9525" b="9525"/>
            <wp:docPr id="129868713" name="Picture 129868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393" cstate="print">
                      <a:extLst>
                        <a:ext uri="{28A0092B-C50C-407E-A947-70E740481C1C}">
                          <a14:useLocalDpi xmlns:a14="http://schemas.microsoft.com/office/drawing/2010/main" val="0"/>
                        </a:ext>
                      </a:extLst>
                    </a:blip>
                    <a:srcRect/>
                    <a:stretch>
                      <a:fillRect/>
                    </a:stretch>
                  </pic:blipFill>
                  <pic:spPr bwMode="auto">
                    <a:xfrm>
                      <a:off x="0" y="0"/>
                      <a:ext cx="371475" cy="161925"/>
                    </a:xfrm>
                    <a:prstGeom prst="rect">
                      <a:avLst/>
                    </a:prstGeom>
                    <a:noFill/>
                    <a:ln>
                      <a:noFill/>
                    </a:ln>
                  </pic:spPr>
                </pic:pic>
              </a:graphicData>
            </a:graphic>
          </wp:inline>
        </w:drawing>
      </w:r>
      <w:r w:rsidRPr="00FF350B">
        <w:t xml:space="preserve">, then we may write </w:t>
      </w:r>
      <w:r w:rsidRPr="00FF350B">
        <w:fldChar w:fldCharType="begin"/>
      </w:r>
      <w:r w:rsidRPr="00FF350B">
        <w:instrText xml:space="preserve"> GOTOBUTTON ZEqnNum282957  \* MERGEFORMAT </w:instrText>
      </w:r>
      <w:fldSimple w:instr=" REF ZEqnNum282957 \! \* MERGEFORMAT ">
        <w:r w:rsidRPr="00FF350B">
          <w:instrText>(</w:instrText>
        </w:r>
        <w:r>
          <w:instrText>1</w:instrText>
        </w:r>
        <w:r w:rsidRPr="00FF350B">
          <w:instrText>.</w:instrText>
        </w:r>
        <w:r>
          <w:instrText>47</w:instrText>
        </w:r>
        <w:r w:rsidRPr="00FF350B">
          <w:instrText>)</w:instrText>
        </w:r>
      </w:fldSimple>
      <w:r w:rsidRPr="00FF350B">
        <w:fldChar w:fldCharType="end"/>
      </w:r>
      <w:r w:rsidRPr="00FF350B">
        <w:t xml:space="preserve"> as</w:t>
      </w:r>
    </w:p>
    <w:p w:rsidR="00005D2B" w:rsidRPr="00FF350B" w:rsidRDefault="00005D2B" w:rsidP="00D217BC"/>
    <w:p w:rsidR="00005D2B" w:rsidRPr="00FF350B" w:rsidRDefault="00005D2B" w:rsidP="00D217BC">
      <w:pPr>
        <w:jc w:val="center"/>
      </w:pPr>
      <w:r w:rsidRPr="00FF350B">
        <w:rPr>
          <w:noProof/>
          <w:position w:val="-28"/>
        </w:rPr>
        <w:drawing>
          <wp:inline distT="0" distB="0" distL="0" distR="0" wp14:anchorId="75E82150" wp14:editId="6552EC54">
            <wp:extent cx="1304925" cy="447675"/>
            <wp:effectExtent l="0" t="0" r="0" b="9525"/>
            <wp:docPr id="1062648061" name="Picture 1062648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394" cstate="print">
                      <a:extLst>
                        <a:ext uri="{28A0092B-C50C-407E-A947-70E740481C1C}">
                          <a14:useLocalDpi xmlns:a14="http://schemas.microsoft.com/office/drawing/2010/main" val="0"/>
                        </a:ext>
                      </a:extLst>
                    </a:blip>
                    <a:srcRect/>
                    <a:stretch>
                      <a:fillRect/>
                    </a:stretch>
                  </pic:blipFill>
                  <pic:spPr bwMode="auto">
                    <a:xfrm>
                      <a:off x="0" y="0"/>
                      <a:ext cx="1304925" cy="447675"/>
                    </a:xfrm>
                    <a:prstGeom prst="rect">
                      <a:avLst/>
                    </a:prstGeom>
                    <a:noFill/>
                    <a:ln>
                      <a:noFill/>
                    </a:ln>
                  </pic:spPr>
                </pic:pic>
              </a:graphicData>
            </a:graphic>
          </wp:inline>
        </w:drawing>
      </w:r>
    </w:p>
    <w:p w:rsidR="00005D2B" w:rsidRPr="00FF350B" w:rsidRDefault="00005D2B" w:rsidP="00D217BC">
      <w:pPr>
        <w:jc w:val="center"/>
      </w:pPr>
    </w:p>
    <w:p w:rsidR="00005D2B" w:rsidRPr="00FF350B" w:rsidRDefault="00005D2B" w:rsidP="00D217BC">
      <w:r w:rsidRPr="00FF350B">
        <w:t>where P is an M</w:t>
      </w:r>
      <w:r w:rsidRPr="00FF350B">
        <w:rPr>
          <w:vertAlign w:val="superscript"/>
        </w:rPr>
        <w:t>th</w:t>
      </w:r>
      <w:r w:rsidRPr="00FF350B">
        <w:t xml:space="preserve"> order polynomial and Q is an N-r order polynomial.  The impulse response is then</w:t>
      </w:r>
    </w:p>
    <w:p w:rsidR="00005D2B" w:rsidRPr="00FF350B" w:rsidRDefault="00005D2B" w:rsidP="00D217BC"/>
    <w:p w:rsidR="00005D2B" w:rsidRPr="00FF350B" w:rsidRDefault="00005D2B" w:rsidP="00D217BC">
      <w:pPr>
        <w:jc w:val="center"/>
      </w:pPr>
      <w:r w:rsidRPr="00FF350B">
        <w:rPr>
          <w:noProof/>
          <w:position w:val="-32"/>
        </w:rPr>
        <w:drawing>
          <wp:inline distT="0" distB="0" distL="0" distR="0" wp14:anchorId="39412C81" wp14:editId="1455307A">
            <wp:extent cx="1866900" cy="485775"/>
            <wp:effectExtent l="0" t="0" r="0" b="9525"/>
            <wp:docPr id="207339651" name="Picture 207339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395" cstate="print">
                      <a:extLst>
                        <a:ext uri="{28A0092B-C50C-407E-A947-70E740481C1C}">
                          <a14:useLocalDpi xmlns:a14="http://schemas.microsoft.com/office/drawing/2010/main" val="0"/>
                        </a:ext>
                      </a:extLst>
                    </a:blip>
                    <a:srcRect/>
                    <a:stretch>
                      <a:fillRect/>
                    </a:stretch>
                  </pic:blipFill>
                  <pic:spPr bwMode="auto">
                    <a:xfrm>
                      <a:off x="0" y="0"/>
                      <a:ext cx="1866900" cy="485775"/>
                    </a:xfrm>
                    <a:prstGeom prst="rect">
                      <a:avLst/>
                    </a:prstGeom>
                    <a:noFill/>
                    <a:ln>
                      <a:noFill/>
                    </a:ln>
                  </pic:spPr>
                </pic:pic>
              </a:graphicData>
            </a:graphic>
          </wp:inline>
        </w:drawing>
      </w:r>
    </w:p>
    <w:p w:rsidR="00005D2B" w:rsidRPr="00FF350B" w:rsidRDefault="00005D2B" w:rsidP="00D217BC">
      <w:pPr>
        <w:jc w:val="center"/>
      </w:pPr>
    </w:p>
    <w:p w:rsidR="00005D2B" w:rsidRPr="00FF350B" w:rsidRDefault="00005D2B" w:rsidP="00D217BC">
      <w:r w:rsidRPr="00FF350B">
        <w:t xml:space="preserve">The response </w:t>
      </w:r>
      <w:r w:rsidRPr="00FF350B">
        <w:rPr>
          <w:noProof/>
          <w:position w:val="-12"/>
        </w:rPr>
        <w:drawing>
          <wp:inline distT="0" distB="0" distL="0" distR="0" wp14:anchorId="2331631B" wp14:editId="38B3D1C9">
            <wp:extent cx="352425" cy="228600"/>
            <wp:effectExtent l="0" t="0" r="9525" b="0"/>
            <wp:docPr id="1882308538" name="Picture 1882308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396" cstate="print">
                      <a:extLst>
                        <a:ext uri="{28A0092B-C50C-407E-A947-70E740481C1C}">
                          <a14:useLocalDpi xmlns:a14="http://schemas.microsoft.com/office/drawing/2010/main" val="0"/>
                        </a:ext>
                      </a:extLst>
                    </a:blip>
                    <a:srcRect/>
                    <a:stretch>
                      <a:fillRect/>
                    </a:stretch>
                  </pic:blipFill>
                  <pic:spPr bwMode="auto">
                    <a:xfrm>
                      <a:off x="0" y="0"/>
                      <a:ext cx="352425" cy="228600"/>
                    </a:xfrm>
                    <a:prstGeom prst="rect">
                      <a:avLst/>
                    </a:prstGeom>
                    <a:noFill/>
                    <a:ln>
                      <a:noFill/>
                    </a:ln>
                  </pic:spPr>
                </pic:pic>
              </a:graphicData>
            </a:graphic>
          </wp:inline>
        </w:drawing>
      </w:r>
      <w:r w:rsidRPr="00FF350B">
        <w:t xml:space="preserve"> due to the rth order pole is equal to the residue at </w:t>
      </w:r>
      <w:r w:rsidRPr="00FF350B">
        <w:rPr>
          <w:noProof/>
          <w:position w:val="-10"/>
        </w:rPr>
        <w:drawing>
          <wp:inline distT="0" distB="0" distL="0" distR="0" wp14:anchorId="6583D0BA" wp14:editId="0CEB5F11">
            <wp:extent cx="371475" cy="161925"/>
            <wp:effectExtent l="0" t="0" r="9525" b="9525"/>
            <wp:docPr id="27919448" name="Picture 27919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393" cstate="print">
                      <a:extLst>
                        <a:ext uri="{28A0092B-C50C-407E-A947-70E740481C1C}">
                          <a14:useLocalDpi xmlns:a14="http://schemas.microsoft.com/office/drawing/2010/main" val="0"/>
                        </a:ext>
                      </a:extLst>
                    </a:blip>
                    <a:srcRect/>
                    <a:stretch>
                      <a:fillRect/>
                    </a:stretch>
                  </pic:blipFill>
                  <pic:spPr bwMode="auto">
                    <a:xfrm>
                      <a:off x="0" y="0"/>
                      <a:ext cx="371475" cy="161925"/>
                    </a:xfrm>
                    <a:prstGeom prst="rect">
                      <a:avLst/>
                    </a:prstGeom>
                    <a:noFill/>
                    <a:ln>
                      <a:noFill/>
                    </a:ln>
                  </pic:spPr>
                </pic:pic>
              </a:graphicData>
            </a:graphic>
          </wp:inline>
        </w:drawing>
      </w:r>
      <w:r w:rsidRPr="00FF350B">
        <w:t>,</w:t>
      </w:r>
    </w:p>
    <w:p w:rsidR="00005D2B" w:rsidRPr="00FF350B" w:rsidRDefault="00005D2B" w:rsidP="00D217BC"/>
    <w:p w:rsidR="00005D2B" w:rsidRPr="00FF350B" w:rsidRDefault="00005D2B" w:rsidP="00D217BC">
      <w:pPr>
        <w:tabs>
          <w:tab w:val="center" w:pos="4320"/>
          <w:tab w:val="right" w:pos="8640"/>
        </w:tabs>
      </w:pPr>
      <w:r w:rsidRPr="00FF350B">
        <w:tab/>
      </w:r>
      <w:r w:rsidRPr="00FF350B">
        <w:rPr>
          <w:noProof/>
          <w:position w:val="-36"/>
        </w:rPr>
        <w:drawing>
          <wp:inline distT="0" distB="0" distL="0" distR="0" wp14:anchorId="3CAACD71" wp14:editId="7F983FB7">
            <wp:extent cx="2867025" cy="504825"/>
            <wp:effectExtent l="0" t="0" r="9525" b="9525"/>
            <wp:docPr id="2072982772" name="Picture 2072982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397" cstate="print">
                      <a:extLst>
                        <a:ext uri="{28A0092B-C50C-407E-A947-70E740481C1C}">
                          <a14:useLocalDpi xmlns:a14="http://schemas.microsoft.com/office/drawing/2010/main" val="0"/>
                        </a:ext>
                      </a:extLst>
                    </a:blip>
                    <a:srcRect/>
                    <a:stretch>
                      <a:fillRect/>
                    </a:stretch>
                  </pic:blipFill>
                  <pic:spPr bwMode="auto">
                    <a:xfrm>
                      <a:off x="0" y="0"/>
                      <a:ext cx="2867025" cy="504825"/>
                    </a:xfrm>
                    <a:prstGeom prst="rect">
                      <a:avLst/>
                    </a:prstGeom>
                    <a:noFill/>
                    <a:ln>
                      <a:noFill/>
                    </a:ln>
                  </pic:spPr>
                </pic:pic>
              </a:graphicData>
            </a:graphic>
          </wp:inline>
        </w:drawing>
      </w:r>
      <w:r w:rsidRPr="00FF350B">
        <w:tab/>
      </w:r>
      <w:r w:rsidRPr="00FF350B">
        <w:fldChar w:fldCharType="begin"/>
      </w:r>
      <w:r w:rsidRPr="00FF350B">
        <w:instrText xml:space="preserve"> MACROBUTTON MTPlaceRef \* MERGEFORMAT </w:instrText>
      </w:r>
      <w:r w:rsidRPr="00FF350B">
        <w:fldChar w:fldCharType="begin"/>
      </w:r>
      <w:r w:rsidRPr="00FF350B">
        <w:instrText xml:space="preserve"> SEQ MTEqn \h \* MERGEFORMAT </w:instrText>
      </w:r>
      <w:r w:rsidRPr="00FF350B">
        <w:fldChar w:fldCharType="end"/>
      </w:r>
      <w:r w:rsidRPr="00FF350B">
        <w:instrText>(</w:instrText>
      </w:r>
      <w:fldSimple w:instr=" SEQ MTSec \c \* Arabic \* MERGEFORMAT ">
        <w:r>
          <w:rPr>
            <w:noProof/>
          </w:rPr>
          <w:instrText>1</w:instrText>
        </w:r>
      </w:fldSimple>
      <w:r w:rsidRPr="00FF350B">
        <w:instrText>.</w:instrText>
      </w:r>
      <w:fldSimple w:instr=" SEQ MTEqn \c \* Arabic \* MERGEFORMAT ">
        <w:r>
          <w:rPr>
            <w:noProof/>
          </w:rPr>
          <w:instrText>50</w:instrText>
        </w:r>
      </w:fldSimple>
      <w:r w:rsidRPr="00FF350B">
        <w:instrText>)</w:instrText>
      </w:r>
      <w:r w:rsidRPr="00FF350B">
        <w:fldChar w:fldCharType="end"/>
      </w:r>
    </w:p>
    <w:p w:rsidR="00005D2B" w:rsidRPr="00FF350B" w:rsidRDefault="00005D2B" w:rsidP="00D217BC"/>
    <w:p w:rsidR="00005D2B" w:rsidRPr="00FF350B" w:rsidRDefault="00005D2B" w:rsidP="00D217BC">
      <w:r w:rsidRPr="00FF350B">
        <w:t xml:space="preserve">where </w:t>
      </w:r>
      <w:r w:rsidRPr="00FF350B">
        <w:rPr>
          <w:noProof/>
          <w:position w:val="-28"/>
        </w:rPr>
        <w:drawing>
          <wp:inline distT="0" distB="0" distL="0" distR="0" wp14:anchorId="0ED13D41" wp14:editId="0C279E23">
            <wp:extent cx="800100" cy="419100"/>
            <wp:effectExtent l="0" t="0" r="0" b="0"/>
            <wp:docPr id="642878959" name="Picture 642878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398" cstate="print">
                      <a:extLst>
                        <a:ext uri="{28A0092B-C50C-407E-A947-70E740481C1C}">
                          <a14:useLocalDpi xmlns:a14="http://schemas.microsoft.com/office/drawing/2010/main" val="0"/>
                        </a:ext>
                      </a:extLst>
                    </a:blip>
                    <a:srcRect/>
                    <a:stretch>
                      <a:fillRect/>
                    </a:stretch>
                  </pic:blipFill>
                  <pic:spPr bwMode="auto">
                    <a:xfrm>
                      <a:off x="0" y="0"/>
                      <a:ext cx="800100" cy="419100"/>
                    </a:xfrm>
                    <a:prstGeom prst="rect">
                      <a:avLst/>
                    </a:prstGeom>
                    <a:noFill/>
                    <a:ln>
                      <a:noFill/>
                    </a:ln>
                  </pic:spPr>
                </pic:pic>
              </a:graphicData>
            </a:graphic>
          </wp:inline>
        </w:drawing>
      </w:r>
      <w:r w:rsidRPr="00FF350B">
        <w:t xml:space="preserve">.  In the limit as </w:t>
      </w:r>
      <w:r w:rsidRPr="00FF350B">
        <w:rPr>
          <w:noProof/>
          <w:position w:val="-6"/>
        </w:rPr>
        <w:drawing>
          <wp:inline distT="0" distB="0" distL="0" distR="0" wp14:anchorId="66EA6F0B" wp14:editId="4AB2DA07">
            <wp:extent cx="447675" cy="142875"/>
            <wp:effectExtent l="0" t="0" r="9525" b="9525"/>
            <wp:docPr id="962211511" name="Picture 962211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399" cstate="print">
                      <a:extLst>
                        <a:ext uri="{28A0092B-C50C-407E-A947-70E740481C1C}">
                          <a14:useLocalDpi xmlns:a14="http://schemas.microsoft.com/office/drawing/2010/main" val="0"/>
                        </a:ext>
                      </a:extLst>
                    </a:blip>
                    <a:srcRect/>
                    <a:stretch>
                      <a:fillRect/>
                    </a:stretch>
                  </pic:blipFill>
                  <pic:spPr bwMode="auto">
                    <a:xfrm>
                      <a:off x="0" y="0"/>
                      <a:ext cx="447675" cy="142875"/>
                    </a:xfrm>
                    <a:prstGeom prst="rect">
                      <a:avLst/>
                    </a:prstGeom>
                    <a:noFill/>
                    <a:ln>
                      <a:noFill/>
                    </a:ln>
                  </pic:spPr>
                </pic:pic>
              </a:graphicData>
            </a:graphic>
          </wp:inline>
        </w:drawing>
      </w:r>
      <w:r w:rsidRPr="00FF350B">
        <w:rPr>
          <w:noProof/>
          <w:position w:val="-12"/>
        </w:rPr>
        <w:drawing>
          <wp:inline distT="0" distB="0" distL="0" distR="0" wp14:anchorId="4A632100" wp14:editId="57F5CA66">
            <wp:extent cx="352425" cy="228600"/>
            <wp:effectExtent l="0" t="0" r="9525" b="0"/>
            <wp:docPr id="725749116" name="Picture 725749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396" cstate="print">
                      <a:extLst>
                        <a:ext uri="{28A0092B-C50C-407E-A947-70E740481C1C}">
                          <a14:useLocalDpi xmlns:a14="http://schemas.microsoft.com/office/drawing/2010/main" val="0"/>
                        </a:ext>
                      </a:extLst>
                    </a:blip>
                    <a:srcRect/>
                    <a:stretch>
                      <a:fillRect/>
                    </a:stretch>
                  </pic:blipFill>
                  <pic:spPr bwMode="auto">
                    <a:xfrm>
                      <a:off x="0" y="0"/>
                      <a:ext cx="352425" cy="228600"/>
                    </a:xfrm>
                    <a:prstGeom prst="rect">
                      <a:avLst/>
                    </a:prstGeom>
                    <a:noFill/>
                    <a:ln>
                      <a:noFill/>
                    </a:ln>
                  </pic:spPr>
                </pic:pic>
              </a:graphicData>
            </a:graphic>
          </wp:inline>
        </w:drawing>
      </w:r>
      <w:r w:rsidRPr="00FF350B">
        <w:t xml:space="preserve"> becomes</w:t>
      </w:r>
    </w:p>
    <w:p w:rsidR="00005D2B" w:rsidRPr="00FF350B" w:rsidRDefault="00005D2B" w:rsidP="00D217BC"/>
    <w:p w:rsidR="00005D2B" w:rsidRPr="00FF350B" w:rsidRDefault="00005D2B" w:rsidP="00D217BC">
      <w:pPr>
        <w:tabs>
          <w:tab w:val="center" w:pos="4320"/>
          <w:tab w:val="right" w:pos="8640"/>
        </w:tabs>
      </w:pPr>
      <w:r w:rsidRPr="00FF350B">
        <w:tab/>
      </w:r>
      <w:r w:rsidRPr="00FF350B">
        <w:rPr>
          <w:noProof/>
          <w:position w:val="-36"/>
        </w:rPr>
        <w:drawing>
          <wp:inline distT="0" distB="0" distL="0" distR="0" wp14:anchorId="0B629D40" wp14:editId="61374CD5">
            <wp:extent cx="4714875" cy="533400"/>
            <wp:effectExtent l="0" t="0" r="9525" b="0"/>
            <wp:docPr id="1260573400" name="Picture 1260573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400" cstate="print">
                      <a:extLst>
                        <a:ext uri="{28A0092B-C50C-407E-A947-70E740481C1C}">
                          <a14:useLocalDpi xmlns:a14="http://schemas.microsoft.com/office/drawing/2010/main" val="0"/>
                        </a:ext>
                      </a:extLst>
                    </a:blip>
                    <a:srcRect/>
                    <a:stretch>
                      <a:fillRect/>
                    </a:stretch>
                  </pic:blipFill>
                  <pic:spPr bwMode="auto">
                    <a:xfrm>
                      <a:off x="0" y="0"/>
                      <a:ext cx="4714875" cy="533400"/>
                    </a:xfrm>
                    <a:prstGeom prst="rect">
                      <a:avLst/>
                    </a:prstGeom>
                    <a:noFill/>
                    <a:ln>
                      <a:noFill/>
                    </a:ln>
                  </pic:spPr>
                </pic:pic>
              </a:graphicData>
            </a:graphic>
          </wp:inline>
        </w:drawing>
      </w:r>
      <w:r w:rsidRPr="00FF350B">
        <w:tab/>
      </w:r>
      <w:r w:rsidRPr="00FF350B">
        <w:fldChar w:fldCharType="begin"/>
      </w:r>
      <w:r w:rsidRPr="00FF350B">
        <w:instrText xml:space="preserve"> MACROBUTTON MTPlaceRef \* MERGEFORMAT </w:instrText>
      </w:r>
      <w:r w:rsidRPr="00FF350B">
        <w:fldChar w:fldCharType="begin"/>
      </w:r>
      <w:r w:rsidRPr="00FF350B">
        <w:instrText xml:space="preserve"> SEQ MTEqn \h \* MERGEFORMAT </w:instrText>
      </w:r>
      <w:r w:rsidRPr="00FF350B">
        <w:fldChar w:fldCharType="end"/>
      </w:r>
      <w:r w:rsidRPr="00FF350B">
        <w:instrText>(</w:instrText>
      </w:r>
      <w:fldSimple w:instr=" SEQ MTSec \c \* Arabic \* MERGEFORMAT ">
        <w:r>
          <w:rPr>
            <w:noProof/>
          </w:rPr>
          <w:instrText>1</w:instrText>
        </w:r>
      </w:fldSimple>
      <w:r w:rsidRPr="00FF350B">
        <w:instrText>.</w:instrText>
      </w:r>
      <w:fldSimple w:instr=" SEQ MTEqn \c \* Arabic \* MERGEFORMAT ">
        <w:r>
          <w:rPr>
            <w:noProof/>
          </w:rPr>
          <w:instrText>51</w:instrText>
        </w:r>
      </w:fldSimple>
      <w:r w:rsidRPr="00FF350B">
        <w:instrText>)</w:instrText>
      </w:r>
      <w:r w:rsidRPr="00FF350B">
        <w:fldChar w:fldCharType="end"/>
      </w:r>
    </w:p>
    <w:p w:rsidR="00005D2B" w:rsidRPr="00FF350B" w:rsidRDefault="00005D2B" w:rsidP="00D217BC"/>
    <w:p w:rsidR="00005D2B" w:rsidRDefault="00005D2B" w:rsidP="00D217BC">
      <w:r w:rsidRPr="00FF350B">
        <w:t xml:space="preserve">and thus we see that that </w:t>
      </w:r>
      <w:r w:rsidRPr="00FF350B">
        <w:rPr>
          <w:noProof/>
          <w:position w:val="-14"/>
        </w:rPr>
        <w:drawing>
          <wp:inline distT="0" distB="0" distL="0" distR="0" wp14:anchorId="218B6424" wp14:editId="7B8D8DF8">
            <wp:extent cx="190500" cy="257175"/>
            <wp:effectExtent l="0" t="0" r="0" b="9525"/>
            <wp:docPr id="1036555885" name="Picture 1036555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401" cstate="print">
                      <a:extLst>
                        <a:ext uri="{28A0092B-C50C-407E-A947-70E740481C1C}">
                          <a14:useLocalDpi xmlns:a14="http://schemas.microsoft.com/office/drawing/2010/main" val="0"/>
                        </a:ext>
                      </a:extLst>
                    </a:blip>
                    <a:srcRect/>
                    <a:stretch>
                      <a:fillRect/>
                    </a:stretch>
                  </pic:blipFill>
                  <pic:spPr bwMode="auto">
                    <a:xfrm>
                      <a:off x="0" y="0"/>
                      <a:ext cx="190500" cy="257175"/>
                    </a:xfrm>
                    <a:prstGeom prst="rect">
                      <a:avLst/>
                    </a:prstGeom>
                    <a:noFill/>
                    <a:ln>
                      <a:noFill/>
                    </a:ln>
                  </pic:spPr>
                </pic:pic>
              </a:graphicData>
            </a:graphic>
          </wp:inline>
        </w:drawing>
      </w:r>
      <w:r w:rsidRPr="00FF350B">
        <w:t xml:space="preserve">must be strictly less than one so that </w:t>
      </w:r>
      <w:r w:rsidRPr="00FF350B">
        <w:rPr>
          <w:noProof/>
          <w:position w:val="-20"/>
        </w:rPr>
        <w:drawing>
          <wp:inline distT="0" distB="0" distL="0" distR="0" wp14:anchorId="008C5B95" wp14:editId="23A2199B">
            <wp:extent cx="952500" cy="314325"/>
            <wp:effectExtent l="0" t="0" r="0" b="9525"/>
            <wp:docPr id="1270877840" name="Picture 1270877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402" cstate="print">
                      <a:extLst>
                        <a:ext uri="{28A0092B-C50C-407E-A947-70E740481C1C}">
                          <a14:useLocalDpi xmlns:a14="http://schemas.microsoft.com/office/drawing/2010/main" val="0"/>
                        </a:ext>
                      </a:extLst>
                    </a:blip>
                    <a:srcRect/>
                    <a:stretch>
                      <a:fillRect/>
                    </a:stretch>
                  </pic:blipFill>
                  <pic:spPr bwMode="auto">
                    <a:xfrm>
                      <a:off x="0" y="0"/>
                      <a:ext cx="952500" cy="314325"/>
                    </a:xfrm>
                    <a:prstGeom prst="rect">
                      <a:avLst/>
                    </a:prstGeom>
                    <a:noFill/>
                    <a:ln>
                      <a:noFill/>
                    </a:ln>
                  </pic:spPr>
                </pic:pic>
              </a:graphicData>
            </a:graphic>
          </wp:inline>
        </w:drawing>
      </w:r>
      <w:r w:rsidRPr="00FF350B">
        <w:t xml:space="preserve">.  The underlying difference then for simple poles and higher order poles is that stability is not achieved for poles </w:t>
      </w:r>
      <w:r w:rsidRPr="00FF350B">
        <w:rPr>
          <w:i/>
          <w:iCs/>
        </w:rPr>
        <w:t>on</w:t>
      </w:r>
      <w:r w:rsidRPr="00FF350B">
        <w:t xml:space="preserve"> the unit circle.</w:t>
      </w:r>
    </w:p>
    <w:p w:rsidR="00005D2B" w:rsidRDefault="00005D2B" w:rsidP="00D217BC"/>
    <w:p w:rsidR="00005D2B" w:rsidRPr="00991DAA" w:rsidRDefault="00005D2B" w:rsidP="00D217BC">
      <w:pPr>
        <w:pStyle w:val="Heading3"/>
      </w:pPr>
      <w:bookmarkStart w:id="205" w:name="_Toc209776434"/>
      <w:bookmarkStart w:id="206" w:name="_Toc209776956"/>
      <w:bookmarkStart w:id="207" w:name="_Toc209781727"/>
      <w:bookmarkStart w:id="208" w:name="_Toc209787467"/>
      <w:bookmarkStart w:id="209" w:name="_Toc229857099"/>
      <w:bookmarkStart w:id="210" w:name="_Toc229926153"/>
      <w:r w:rsidRPr="00991DAA">
        <w:t>AR vs. MA Comparison</w:t>
      </w:r>
      <w:bookmarkEnd w:id="205"/>
      <w:bookmarkEnd w:id="206"/>
      <w:bookmarkEnd w:id="207"/>
      <w:bookmarkEnd w:id="208"/>
      <w:bookmarkEnd w:id="209"/>
      <w:bookmarkEnd w:id="210"/>
    </w:p>
    <w:p w:rsidR="00005D2B" w:rsidRDefault="00005D2B" w:rsidP="00D217BC"/>
    <w:p w:rsidR="00005D2B" w:rsidRPr="00BC13C6" w:rsidRDefault="00005D2B" w:rsidP="00D217BC">
      <w:r>
        <w:t>Typically, AR/IIR type designs achieve a given level of performance with a smaller memory commitment compared to their MA/FIR counterparts.  For the LPF example, Figure () shows 11 FIR taps are required versus only two for the IIR implementation.  However, implementing filters in FIR domain is generally preferable due to their hardware friendly numerical properties, especially on low cost integer math platforms.  FIR filters are also easier to design and more stable.</w:t>
      </w:r>
    </w:p>
    <w:p w:rsidR="00005D2B" w:rsidRDefault="00005D2B" w:rsidP="00D217BC"/>
    <w:p w:rsidR="00005D2B" w:rsidRDefault="00005D2B" w:rsidP="00D217BC"/>
    <w:p w:rsidR="00005D2B" w:rsidRDefault="00005D2B" w:rsidP="00D217BC"/>
    <w:p w:rsidR="00005D2B" w:rsidRPr="00FF350B" w:rsidRDefault="00005D2B" w:rsidP="00D217BC">
      <w:r w:rsidRPr="00BC13C6">
        <w:rPr>
          <w:noProof/>
        </w:rPr>
        <w:drawing>
          <wp:inline distT="0" distB="0" distL="0" distR="0" wp14:anchorId="1CBD04D0" wp14:editId="1A6E52B4">
            <wp:extent cx="5334000" cy="4000500"/>
            <wp:effectExtent l="0" t="0" r="0" b="0"/>
            <wp:docPr id="1911132453" name="Picture 1911132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3"/>
                    <a:stretch>
                      <a:fillRect/>
                    </a:stretch>
                  </pic:blipFill>
                  <pic:spPr>
                    <a:xfrm>
                      <a:off x="0" y="0"/>
                      <a:ext cx="5334000" cy="4000500"/>
                    </a:xfrm>
                    <a:prstGeom prst="rect">
                      <a:avLst/>
                    </a:prstGeom>
                  </pic:spPr>
                </pic:pic>
              </a:graphicData>
            </a:graphic>
          </wp:inline>
        </w:drawing>
      </w:r>
    </w:p>
    <w:p w:rsidR="00005D2B" w:rsidRPr="00FF350B" w:rsidRDefault="00005D2B" w:rsidP="00D217BC"/>
    <w:p w:rsidR="00005D2B" w:rsidRDefault="00005D2B" w:rsidP="00D217BC"/>
    <w:p w:rsidR="00005D2B" w:rsidRPr="00FF350B" w:rsidRDefault="00005D2B" w:rsidP="00D217BC"/>
    <w:p w:rsidR="00005D2B" w:rsidRPr="00FF350B" w:rsidRDefault="00005D2B" w:rsidP="00D217BC"/>
    <w:p w:rsidR="00005D2B" w:rsidRPr="00FF350B" w:rsidRDefault="00005D2B" w:rsidP="00D217BC"/>
    <w:p w:rsidR="00005D2B" w:rsidRPr="00991DAA" w:rsidRDefault="00005D2B" w:rsidP="00D217BC">
      <w:pPr>
        <w:pStyle w:val="Heading2"/>
      </w:pPr>
      <w:bookmarkStart w:id="211" w:name="_Toc280363607"/>
      <w:bookmarkStart w:id="212" w:name="_Toc209776435"/>
      <w:bookmarkStart w:id="213" w:name="_Toc209776957"/>
      <w:bookmarkStart w:id="214" w:name="_Toc209781728"/>
      <w:bookmarkStart w:id="215" w:name="_Toc209787468"/>
      <w:bookmarkStart w:id="216" w:name="_Toc229857100"/>
      <w:bookmarkStart w:id="217" w:name="_Toc229926154"/>
      <w:r w:rsidRPr="00991DAA">
        <w:t>Continuous Time System Responses</w:t>
      </w:r>
      <w:bookmarkEnd w:id="211"/>
      <w:bookmarkEnd w:id="212"/>
      <w:bookmarkEnd w:id="213"/>
      <w:bookmarkEnd w:id="214"/>
      <w:bookmarkEnd w:id="215"/>
      <w:bookmarkEnd w:id="216"/>
      <w:bookmarkEnd w:id="217"/>
    </w:p>
    <w:p w:rsidR="00005D2B" w:rsidRPr="00FF350B" w:rsidRDefault="00005D2B" w:rsidP="00D217BC"/>
    <w:p w:rsidR="00005D2B" w:rsidRPr="00FF350B" w:rsidRDefault="00005D2B" w:rsidP="00D217BC"/>
    <w:p w:rsidR="00005D2B" w:rsidRPr="00FF350B" w:rsidRDefault="00005D2B" w:rsidP="00D217BC">
      <w:r w:rsidRPr="00FF350B">
        <w:t>Here we analyze causal LTI systems described by linear constant coefficient differential equations.</w:t>
      </w:r>
    </w:p>
    <w:p w:rsidR="00005D2B" w:rsidRPr="00991DAA" w:rsidRDefault="00005D2B" w:rsidP="00D217BC">
      <w:pPr>
        <w:pStyle w:val="Heading2"/>
      </w:pPr>
      <w:bookmarkStart w:id="218" w:name="_Toc280363608"/>
      <w:bookmarkStart w:id="219" w:name="_Toc209776436"/>
      <w:bookmarkStart w:id="220" w:name="_Toc209776958"/>
      <w:bookmarkStart w:id="221" w:name="_Toc209781729"/>
      <w:bookmarkStart w:id="222" w:name="_Toc209787469"/>
      <w:bookmarkStart w:id="223" w:name="_Toc229857101"/>
      <w:bookmarkStart w:id="224" w:name="_Toc229926155"/>
      <w:r w:rsidRPr="00991DAA">
        <w:t>First Order Systems</w:t>
      </w:r>
      <w:bookmarkEnd w:id="218"/>
      <w:bookmarkEnd w:id="219"/>
      <w:bookmarkEnd w:id="220"/>
      <w:bookmarkEnd w:id="221"/>
      <w:bookmarkEnd w:id="222"/>
      <w:bookmarkEnd w:id="223"/>
      <w:bookmarkEnd w:id="224"/>
    </w:p>
    <w:p w:rsidR="00005D2B" w:rsidRPr="00FF350B" w:rsidRDefault="00005D2B" w:rsidP="00D217BC"/>
    <w:p w:rsidR="00005D2B" w:rsidRPr="00FF350B" w:rsidRDefault="00005D2B" w:rsidP="00D217BC">
      <w:pPr>
        <w:keepNext/>
        <w:numPr>
          <w:ilvl w:val="3"/>
          <w:numId w:val="0"/>
        </w:numPr>
        <w:tabs>
          <w:tab w:val="num" w:pos="864"/>
        </w:tabs>
        <w:spacing w:before="240" w:after="60"/>
        <w:ind w:left="864" w:hanging="864"/>
        <w:outlineLvl w:val="3"/>
        <w:rPr>
          <w:b/>
          <w:bCs/>
        </w:rPr>
      </w:pPr>
      <w:bookmarkStart w:id="225" w:name="_Toc280363609"/>
      <w:r w:rsidRPr="00FF350B">
        <w:rPr>
          <w:b/>
          <w:bCs/>
        </w:rPr>
        <w:t>RC Series</w:t>
      </w:r>
      <w:bookmarkEnd w:id="225"/>
    </w:p>
    <w:p w:rsidR="00005D2B" w:rsidRPr="00FF350B" w:rsidRDefault="00005D2B" w:rsidP="00D217BC"/>
    <w:p w:rsidR="00005D2B" w:rsidRPr="00FF350B" w:rsidRDefault="00005D2B" w:rsidP="00D217BC">
      <w:pPr>
        <w:keepNext/>
        <w:numPr>
          <w:ilvl w:val="3"/>
          <w:numId w:val="0"/>
        </w:numPr>
        <w:tabs>
          <w:tab w:val="num" w:pos="864"/>
        </w:tabs>
        <w:spacing w:before="240" w:after="60"/>
        <w:ind w:left="864" w:hanging="864"/>
        <w:outlineLvl w:val="3"/>
        <w:rPr>
          <w:b/>
          <w:bCs/>
        </w:rPr>
      </w:pPr>
      <w:bookmarkStart w:id="226" w:name="_Toc280363610"/>
      <w:r w:rsidRPr="00FF350B">
        <w:rPr>
          <w:b/>
          <w:bCs/>
        </w:rPr>
        <w:t>RC Parallel</w:t>
      </w:r>
      <w:bookmarkEnd w:id="226"/>
    </w:p>
    <w:p w:rsidR="00005D2B" w:rsidRPr="00FF350B" w:rsidRDefault="00005D2B" w:rsidP="00D217BC"/>
    <w:p w:rsidR="00005D2B" w:rsidRPr="00FF350B" w:rsidRDefault="00005D2B" w:rsidP="00D217BC">
      <w:pPr>
        <w:keepNext/>
        <w:numPr>
          <w:ilvl w:val="3"/>
          <w:numId w:val="0"/>
        </w:numPr>
        <w:tabs>
          <w:tab w:val="num" w:pos="864"/>
        </w:tabs>
        <w:spacing w:before="240" w:after="60"/>
        <w:ind w:left="864" w:hanging="864"/>
        <w:outlineLvl w:val="3"/>
        <w:rPr>
          <w:b/>
          <w:bCs/>
        </w:rPr>
      </w:pPr>
      <w:bookmarkStart w:id="227" w:name="_Toc280363611"/>
      <w:r w:rsidRPr="00FF350B">
        <w:rPr>
          <w:b/>
          <w:bCs/>
        </w:rPr>
        <w:t>LR Series</w:t>
      </w:r>
      <w:bookmarkEnd w:id="227"/>
    </w:p>
    <w:p w:rsidR="00005D2B" w:rsidRPr="00FF350B" w:rsidRDefault="00005D2B" w:rsidP="00D217BC"/>
    <w:p w:rsidR="00005D2B" w:rsidRPr="00FF350B" w:rsidRDefault="00005D2B" w:rsidP="00D217BC">
      <w:pPr>
        <w:keepNext/>
        <w:numPr>
          <w:ilvl w:val="3"/>
          <w:numId w:val="0"/>
        </w:numPr>
        <w:tabs>
          <w:tab w:val="num" w:pos="864"/>
        </w:tabs>
        <w:spacing w:before="240" w:after="60"/>
        <w:ind w:left="864" w:hanging="864"/>
        <w:outlineLvl w:val="3"/>
        <w:rPr>
          <w:b/>
          <w:bCs/>
        </w:rPr>
      </w:pPr>
      <w:bookmarkStart w:id="228" w:name="_Toc280363612"/>
      <w:r w:rsidRPr="00FF350B">
        <w:rPr>
          <w:b/>
          <w:bCs/>
        </w:rPr>
        <w:t>LR Parallel</w:t>
      </w:r>
      <w:bookmarkEnd w:id="228"/>
    </w:p>
    <w:p w:rsidR="00005D2B" w:rsidRPr="00FF350B" w:rsidRDefault="00005D2B" w:rsidP="00D217BC"/>
    <w:p w:rsidR="00005D2B" w:rsidRPr="00FF350B" w:rsidRDefault="00005D2B" w:rsidP="00D217BC"/>
    <w:p w:rsidR="00005D2B" w:rsidRPr="00FF350B" w:rsidRDefault="00005D2B" w:rsidP="00D217BC"/>
    <w:p w:rsidR="00005D2B" w:rsidRPr="00FF350B" w:rsidRDefault="00005D2B" w:rsidP="00D217BC"/>
    <w:p w:rsidR="00005D2B" w:rsidRPr="00FF350B" w:rsidRDefault="00005D2B" w:rsidP="00D217BC"/>
    <w:p w:rsidR="00005D2B" w:rsidRPr="00991DAA" w:rsidRDefault="00005D2B" w:rsidP="00D217BC">
      <w:pPr>
        <w:pStyle w:val="Heading2"/>
      </w:pPr>
      <w:bookmarkStart w:id="229" w:name="_Toc280363613"/>
      <w:bookmarkStart w:id="230" w:name="_Toc209776437"/>
      <w:bookmarkStart w:id="231" w:name="_Toc209776959"/>
      <w:bookmarkStart w:id="232" w:name="_Toc209781730"/>
      <w:bookmarkStart w:id="233" w:name="_Toc209787470"/>
      <w:bookmarkStart w:id="234" w:name="_Toc229857102"/>
      <w:bookmarkStart w:id="235" w:name="_Toc229926156"/>
      <w:r w:rsidRPr="00991DAA">
        <w:t>Second Order Systems</w:t>
      </w:r>
      <w:bookmarkEnd w:id="229"/>
      <w:bookmarkEnd w:id="230"/>
      <w:bookmarkEnd w:id="231"/>
      <w:bookmarkEnd w:id="232"/>
      <w:bookmarkEnd w:id="233"/>
      <w:bookmarkEnd w:id="234"/>
      <w:bookmarkEnd w:id="235"/>
    </w:p>
    <w:p w:rsidR="00005D2B" w:rsidRPr="00FF350B" w:rsidRDefault="00005D2B" w:rsidP="00D217BC"/>
    <w:p w:rsidR="00005D2B" w:rsidRPr="00FF350B" w:rsidRDefault="00005D2B" w:rsidP="00D217BC">
      <w:pPr>
        <w:keepNext/>
        <w:numPr>
          <w:ilvl w:val="3"/>
          <w:numId w:val="0"/>
        </w:numPr>
        <w:tabs>
          <w:tab w:val="num" w:pos="864"/>
        </w:tabs>
        <w:spacing w:before="240" w:after="60"/>
        <w:ind w:left="864" w:hanging="864"/>
        <w:outlineLvl w:val="3"/>
        <w:rPr>
          <w:b/>
          <w:bCs/>
        </w:rPr>
      </w:pPr>
      <w:bookmarkStart w:id="236" w:name="_Toc280363614"/>
      <w:r w:rsidRPr="00FF350B">
        <w:rPr>
          <w:b/>
          <w:bCs/>
        </w:rPr>
        <w:t>RLC</w:t>
      </w:r>
      <w:bookmarkEnd w:id="236"/>
    </w:p>
    <w:p w:rsidR="00005D2B" w:rsidRPr="00FF350B" w:rsidRDefault="00005D2B" w:rsidP="00D217BC">
      <w:pPr>
        <w:keepNext/>
        <w:numPr>
          <w:ilvl w:val="3"/>
          <w:numId w:val="0"/>
        </w:numPr>
        <w:tabs>
          <w:tab w:val="num" w:pos="864"/>
        </w:tabs>
        <w:spacing w:before="240" w:after="60"/>
        <w:ind w:left="864" w:hanging="864"/>
        <w:outlineLvl w:val="3"/>
        <w:rPr>
          <w:b/>
          <w:bCs/>
        </w:rPr>
      </w:pPr>
      <w:bookmarkStart w:id="237" w:name="_Toc280363615"/>
      <w:r w:rsidRPr="00FF350B">
        <w:rPr>
          <w:b/>
          <w:bCs/>
        </w:rPr>
        <w:t>Physical Description</w:t>
      </w:r>
      <w:bookmarkEnd w:id="237"/>
    </w:p>
    <w:p w:rsidR="00005D2B" w:rsidRPr="00FF350B" w:rsidRDefault="00005D2B" w:rsidP="00D217BC"/>
    <w:p w:rsidR="00005D2B" w:rsidRPr="00FF350B" w:rsidRDefault="00005D2B" w:rsidP="00D217BC">
      <w:r w:rsidRPr="00FF350B">
        <w:t>Bandpass because inductor looks like a short at DC and capacitor at high f…peak is somewhere in between.</w:t>
      </w:r>
    </w:p>
    <w:p w:rsidR="00005D2B" w:rsidRPr="00991DAA" w:rsidRDefault="00005D2B" w:rsidP="00D217BC">
      <w:pPr>
        <w:pStyle w:val="Heading2"/>
      </w:pPr>
      <w:bookmarkStart w:id="238" w:name="_Toc280363616"/>
      <w:bookmarkStart w:id="239" w:name="_Toc209776438"/>
      <w:bookmarkStart w:id="240" w:name="_Toc209776960"/>
      <w:bookmarkStart w:id="241" w:name="_Toc209781731"/>
      <w:bookmarkStart w:id="242" w:name="_Toc209787471"/>
      <w:bookmarkStart w:id="243" w:name="_Toc229857103"/>
      <w:bookmarkStart w:id="244" w:name="_Toc229926157"/>
      <w:r w:rsidRPr="00991DAA">
        <w:t>Higher Order Systems</w:t>
      </w:r>
      <w:bookmarkEnd w:id="238"/>
      <w:bookmarkEnd w:id="239"/>
      <w:bookmarkEnd w:id="240"/>
      <w:bookmarkEnd w:id="241"/>
      <w:bookmarkEnd w:id="242"/>
      <w:bookmarkEnd w:id="243"/>
      <w:bookmarkEnd w:id="244"/>
    </w:p>
    <w:p w:rsidR="00005D2B" w:rsidRPr="00FF350B" w:rsidRDefault="00005D2B" w:rsidP="00D217BC"/>
    <w:p w:rsidR="00005D2B" w:rsidRPr="00FF350B" w:rsidRDefault="00005D2B" w:rsidP="00D217BC">
      <w:pPr>
        <w:keepNext/>
        <w:spacing w:before="240" w:after="60"/>
        <w:outlineLvl w:val="1"/>
        <w:rPr>
          <w:b/>
          <w:bCs/>
          <w:sz w:val="26"/>
          <w:szCs w:val="26"/>
        </w:rPr>
      </w:pPr>
    </w:p>
    <w:p w:rsidR="00005D2B" w:rsidRPr="00FF350B" w:rsidRDefault="00005D2B" w:rsidP="00D217BC">
      <w:r w:rsidRPr="00FF350B">
        <w:t>Binomial Series</w:t>
      </w:r>
    </w:p>
    <w:p w:rsidR="00005D2B" w:rsidRPr="00FF350B" w:rsidRDefault="00005D2B" w:rsidP="00D217BC"/>
    <w:p w:rsidR="00005D2B" w:rsidRPr="00FF350B" w:rsidRDefault="00005D2B" w:rsidP="00D217BC">
      <w:pPr>
        <w:jc w:val="center"/>
        <w:rPr>
          <w:position w:val="-30"/>
        </w:rPr>
      </w:pPr>
      <w:r w:rsidRPr="00FF350B">
        <w:rPr>
          <w:noProof/>
          <w:position w:val="-30"/>
        </w:rPr>
        <w:drawing>
          <wp:inline distT="0" distB="0" distL="0" distR="0" wp14:anchorId="156788E4" wp14:editId="3FFB4538">
            <wp:extent cx="1476375" cy="466725"/>
            <wp:effectExtent l="0" t="0" r="0" b="9525"/>
            <wp:docPr id="306622615" name="Picture 306622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4" cstate="print">
                      <a:extLst>
                        <a:ext uri="{28A0092B-C50C-407E-A947-70E740481C1C}">
                          <a14:useLocalDpi xmlns:a14="http://schemas.microsoft.com/office/drawing/2010/main" val="0"/>
                        </a:ext>
                      </a:extLst>
                    </a:blip>
                    <a:srcRect/>
                    <a:stretch>
                      <a:fillRect/>
                    </a:stretch>
                  </pic:blipFill>
                  <pic:spPr bwMode="auto">
                    <a:xfrm>
                      <a:off x="0" y="0"/>
                      <a:ext cx="1476375" cy="466725"/>
                    </a:xfrm>
                    <a:prstGeom prst="rect">
                      <a:avLst/>
                    </a:prstGeom>
                    <a:noFill/>
                    <a:ln>
                      <a:noFill/>
                    </a:ln>
                  </pic:spPr>
                </pic:pic>
              </a:graphicData>
            </a:graphic>
          </wp:inline>
        </w:drawing>
      </w:r>
    </w:p>
    <w:p w:rsidR="00005D2B" w:rsidRPr="00FF350B" w:rsidRDefault="00005D2B" w:rsidP="00D217BC">
      <w:pPr>
        <w:rPr>
          <w:position w:val="-30"/>
        </w:rPr>
      </w:pPr>
      <w:r w:rsidRPr="00FF350B">
        <w:rPr>
          <w:position w:val="-30"/>
        </w:rPr>
        <w:t>Double symmetric sum formula:</w:t>
      </w:r>
    </w:p>
    <w:p w:rsidR="00005D2B" w:rsidRPr="00FF350B" w:rsidRDefault="00005D2B" w:rsidP="00D217BC">
      <w:pPr>
        <w:rPr>
          <w:position w:val="-30"/>
        </w:rPr>
      </w:pPr>
    </w:p>
    <w:p w:rsidR="00005D2B" w:rsidRPr="00FF350B" w:rsidRDefault="00005D2B" w:rsidP="00D217BC">
      <w:r w:rsidRPr="00FF350B">
        <w:tab/>
      </w:r>
      <w:r w:rsidRPr="00FF350B">
        <w:rPr>
          <w:noProof/>
          <w:position w:val="-28"/>
        </w:rPr>
      </w:r>
      <w:r w:rsidR="00005D2B" w:rsidRPr="00FF350B">
        <w:rPr>
          <w:noProof/>
          <w:position w:val="-28"/>
        </w:rPr>
        <w:object w:dxaOrig="3940" w:dyaOrig="680" w14:anchorId="259B41E3">
          <v:shape id="_x0000_i1075" type="#_x0000_t75" alt="" style="width:197pt;height:33pt;mso-width-percent:0;mso-height-percent:0;mso-width-percent:0;mso-height-percent:0" o:ole="">
            <v:imagedata r:id="rId405" o:title=""/>
          </v:shape>
          <o:OLEObject Type="Embed" ProgID="Equation.DSMT4" ShapeID="_x0000_i1075" DrawAspect="Content" ObjectID="_1840547885" r:id="rId406"/>
        </w:object>
      </w:r>
      <w:r w:rsidRPr="00FF350B">
        <w:tab/>
      </w:r>
      <w:r w:rsidRPr="00FF350B">
        <w:fldChar w:fldCharType="begin"/>
      </w:r>
      <w:r w:rsidRPr="00FF350B">
        <w:instrText xml:space="preserve"> MACROBUTTON MTPlaceRef \* MERGEFORMAT </w:instrText>
      </w:r>
      <w:r w:rsidRPr="00FF350B">
        <w:fldChar w:fldCharType="begin"/>
      </w:r>
      <w:r w:rsidRPr="00FF350B">
        <w:instrText xml:space="preserve"> SEQ MTEqn \h \* MERGEFORMAT </w:instrText>
      </w:r>
      <w:r w:rsidRPr="00FF350B">
        <w:fldChar w:fldCharType="end"/>
      </w:r>
      <w:r w:rsidRPr="00FF350B">
        <w:instrText>(</w:instrText>
      </w:r>
      <w:r w:rsidRPr="00FF350B">
        <w:rPr>
          <w:noProof/>
        </w:rPr>
        <w:fldChar w:fldCharType="begin"/>
      </w:r>
      <w:r w:rsidRPr="00FF350B">
        <w:rPr>
          <w:noProof/>
        </w:rPr>
        <w:instrText xml:space="preserve"> SEQ MTSec \c \* Arabic \* MERGEFORMAT </w:instrText>
      </w:r>
      <w:r w:rsidRPr="00FF350B">
        <w:rPr>
          <w:noProof/>
        </w:rPr>
        <w:fldChar w:fldCharType="separate"/>
      </w:r>
      <w:r>
        <w:rPr>
          <w:noProof/>
        </w:rPr>
        <w:instrText>1</w:instrText>
      </w:r>
      <w:r w:rsidRPr="00FF350B">
        <w:rPr>
          <w:noProof/>
        </w:rPr>
        <w:fldChar w:fldCharType="end"/>
      </w:r>
      <w:r w:rsidRPr="00FF350B">
        <w:instrText>.</w:instrText>
      </w:r>
      <w:r w:rsidRPr="00FF350B">
        <w:rPr>
          <w:noProof/>
        </w:rPr>
        <w:fldChar w:fldCharType="begin"/>
      </w:r>
      <w:r w:rsidRPr="00FF350B">
        <w:rPr>
          <w:noProof/>
        </w:rPr>
        <w:instrText xml:space="preserve"> SEQ MTEqn \c \* Arabic \* MERGEFORMAT </w:instrText>
      </w:r>
      <w:r w:rsidRPr="00FF350B">
        <w:rPr>
          <w:noProof/>
        </w:rPr>
        <w:fldChar w:fldCharType="separate"/>
      </w:r>
      <w:r>
        <w:rPr>
          <w:noProof/>
        </w:rPr>
        <w:instrText>52</w:instrText>
      </w:r>
      <w:r w:rsidRPr="00FF350B">
        <w:rPr>
          <w:noProof/>
        </w:rPr>
        <w:fldChar w:fldCharType="end"/>
      </w:r>
      <w:r w:rsidRPr="00FF350B">
        <w:instrText>)</w:instrText>
      </w:r>
      <w:r w:rsidRPr="00FF350B">
        <w:fldChar w:fldCharType="end"/>
      </w:r>
    </w:p>
    <w:p w:rsidR="00005D2B" w:rsidRPr="00FF350B" w:rsidRDefault="00005D2B" w:rsidP="00D217BC">
      <w:r w:rsidRPr="00FF350B">
        <w:t xml:space="preserve">Proof: since </w:t>
      </w:r>
      <w:r w:rsidRPr="00FF350B">
        <w:rPr>
          <w:noProof/>
          <w:position w:val="-10"/>
        </w:rPr>
      </w:r>
      <w:r w:rsidR="00005D2B" w:rsidRPr="00FF350B">
        <w:rPr>
          <w:noProof/>
          <w:position w:val="-10"/>
        </w:rPr>
        <w:object w:dxaOrig="1380" w:dyaOrig="320" w14:anchorId="0F7B701F">
          <v:shape id="_x0000_i1076" type="#_x0000_t75" alt="" style="width:1in;height:13pt;mso-width-percent:0;mso-height-percent:0;mso-width-percent:0;mso-height-percent:0" o:ole="">
            <v:imagedata r:id="rId407" o:title=""/>
          </v:shape>
          <o:OLEObject Type="Embed" ProgID="Equation.DSMT4" ShapeID="_x0000_i1076" DrawAspect="Content" ObjectID="_1840547886" r:id="rId408"/>
        </w:object>
      </w:r>
      <w:r w:rsidRPr="00FF350B">
        <w:t xml:space="preserve">, it is constant along diagonals </w:t>
      </w:r>
      <w:r w:rsidRPr="00FF350B">
        <w:rPr>
          <w:noProof/>
          <w:position w:val="-6"/>
        </w:rPr>
      </w:r>
      <w:r w:rsidR="00005D2B" w:rsidRPr="00FF350B">
        <w:rPr>
          <w:noProof/>
          <w:position w:val="-6"/>
        </w:rPr>
        <w:object w:dxaOrig="900" w:dyaOrig="279" w14:anchorId="5F7CB12C">
          <v:shape id="_x0000_i1077" type="#_x0000_t75" alt="" style="width:46pt;height:13pt;mso-width-percent:0;mso-height-percent:0;mso-width-percent:0;mso-height-percent:0" o:ole="">
            <v:imagedata r:id="rId409" o:title=""/>
          </v:shape>
          <o:OLEObject Type="Embed" ProgID="Equation.DSMT4" ShapeID="_x0000_i1077" DrawAspect="Content" ObjectID="_1840547888" r:id="rId410"/>
        </w:object>
      </w:r>
      <w:r w:rsidRPr="00FF350B">
        <w:t xml:space="preserve"> of a square of side </w:t>
      </w:r>
      <w:r w:rsidRPr="00FF350B">
        <w:rPr>
          <w:noProof/>
          <w:position w:val="-6"/>
        </w:rPr>
      </w:r>
      <w:r w:rsidR="00005D2B" w:rsidRPr="00FF350B">
        <w:rPr>
          <w:noProof/>
          <w:position w:val="-6"/>
        </w:rPr>
        <w:object w:dxaOrig="680" w:dyaOrig="279" w14:anchorId="6D0ED9DF">
          <v:shape id="_x0000_i1078" type="#_x0000_t75" alt="" style="width:33pt;height:13pt;mso-width-percent:0;mso-height-percent:0;mso-width-percent:0;mso-height-percent:0" o:ole="">
            <v:imagedata r:id="rId411" o:title=""/>
          </v:shape>
          <o:OLEObject Type="Embed" ProgID="Equation.DSMT4" ShapeID="_x0000_i1078" DrawAspect="Content" ObjectID="_1840547889" r:id="rId412"/>
        </w:object>
      </w:r>
      <w:r w:rsidRPr="00FF350B">
        <w:t>.  For example, N=3:</w:t>
      </w:r>
    </w:p>
    <w:p w:rsidR="00005D2B" w:rsidRPr="00FF350B" w:rsidRDefault="00005D2B" w:rsidP="00D217BC"/>
    <w:p w:rsidR="00005D2B" w:rsidRPr="00FF350B" w:rsidRDefault="00005D2B" w:rsidP="00D217BC">
      <w:pPr>
        <w:jc w:val="center"/>
      </w:pPr>
      <w:r w:rsidRPr="00FF350B">
        <w:rPr>
          <w:noProof/>
          <w:position w:val="-118"/>
        </w:rPr>
      </w:r>
      <w:r w:rsidR="00005D2B" w:rsidRPr="00FF350B">
        <w:rPr>
          <w:noProof/>
          <w:position w:val="-118"/>
        </w:rPr>
        <w:object w:dxaOrig="3040" w:dyaOrig="2480" w14:anchorId="58FCBA67">
          <v:shape id="_x0000_i1079" type="#_x0000_t75" alt="" style="width:150pt;height:124pt;mso-width-percent:0;mso-height-percent:0;mso-width-percent:0;mso-height-percent:0" o:ole="">
            <v:imagedata r:id="rId413" o:title=""/>
          </v:shape>
          <o:OLEObject Type="Embed" ProgID="Equation.DSMT4" ShapeID="_x0000_i1079" DrawAspect="Content" ObjectID="_1840547890" r:id="rId414"/>
        </w:object>
      </w:r>
    </w:p>
    <w:p w:rsidR="00005D2B" w:rsidRPr="00FF350B" w:rsidRDefault="00005D2B" w:rsidP="00D217BC">
      <w:r w:rsidRPr="00FF350B">
        <w:br/>
        <w:t>For</w:t>
      </w:r>
    </w:p>
    <w:p w:rsidR="00005D2B" w:rsidRPr="00FF350B" w:rsidRDefault="00005D2B" w:rsidP="00D217BC"/>
    <w:p w:rsidR="00005D2B" w:rsidRPr="00FF350B" w:rsidRDefault="00005D2B" w:rsidP="00D217BC">
      <w:r w:rsidRPr="00FF350B">
        <w:rPr>
          <w:noProof/>
          <w:position w:val="-28"/>
        </w:rPr>
      </w:r>
      <w:r w:rsidR="00005D2B" w:rsidRPr="00FF350B">
        <w:rPr>
          <w:noProof/>
          <w:position w:val="-28"/>
        </w:rPr>
        <w:object w:dxaOrig="3820" w:dyaOrig="680" w14:anchorId="64855B85">
          <v:shape id="_x0000_i1080" type="#_x0000_t75" alt="" style="width:190pt;height:33pt;mso-width-percent:0;mso-height-percent:0;mso-width-percent:0;mso-height-percent:0" o:ole="">
            <v:imagedata r:id="rId415" o:title=""/>
          </v:shape>
          <o:OLEObject Type="Embed" ProgID="Equation.DSMT4" ShapeID="_x0000_i1080" DrawAspect="Content" ObjectID="_1840547891" r:id="rId416"/>
        </w:object>
      </w:r>
    </w:p>
    <w:p w:rsidR="00005D2B" w:rsidRPr="00FF350B" w:rsidRDefault="00005D2B" w:rsidP="00D217BC"/>
    <w:p w:rsidR="00005D2B" w:rsidRDefault="00005D2B" w:rsidP="00D217BC">
      <w:r w:rsidRPr="00FF350B">
        <w:t>which is a sum over the upper left N x N square.</w:t>
      </w:r>
    </w:p>
    <w:p w:rsidR="00005D2B" w:rsidRPr="00FF350B" w:rsidRDefault="00005D2B" w:rsidP="00D217BC"/>
    <w:p w:rsidR="00005D2B" w:rsidRDefault="00005D2B" w:rsidP="00D217BC">
      <w:pPr>
        <w:sectPr w:rsidR="00005D2B">
          <w:headerReference w:type="even" r:id="rId417"/>
          <w:headerReference w:type="default" r:id="rId418"/>
          <w:pgSz w:w="12240" w:h="15840"/>
          <w:pgMar w:top="1440" w:right="1440" w:bottom="1440" w:left="1440" w:header="720" w:footer="720" w:gutter="0"/>
          <w:cols w:space="720"/>
          <w:docGrid w:linePitch="360"/>
        </w:sectPr>
      </w:pPr>
    </w:p>
    <w:p w:rsidR="00F64253" w:rsidRPr="00FF350B" w:rsidRDefault="00F64253" w:rsidP="00D217BC"/>
    <w:sectPr w:rsidR="00F64253" w:rsidRPr="00FF350B">
      <w:headerReference w:type="default" r:id="rId4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217BC" w:rsidRDefault="00D217BC" w:rsidP="00D217BC">
      <w:r>
        <w:separator/>
      </w:r>
    </w:p>
  </w:endnote>
  <w:endnote w:type="continuationSeparator" w:id="0">
    <w:p w:rsidR="00D217BC" w:rsidRDefault="00D217BC" w:rsidP="00D217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217BC" w:rsidRDefault="00D217BC" w:rsidP="00D217BC"/>
  </w:footnote>
  <w:footnote w:type="continuationSeparator" w:id="0">
    <w:p w:rsidR="00D217BC" w:rsidRDefault="00D217BC" w:rsidP="00D217BC"/>
  </w:footnote>
  <w:footnote w:type="continuationNotice" w:id="1">
    <w:p w:rsidR="004B6F9C" w:rsidRDefault="004B6F9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17347842"/>
      <w:docPartObj>
        <w:docPartGallery w:val="Page Numbers (Top of Page)"/>
        <w:docPartUnique/>
      </w:docPartObj>
    </w:sdtPr>
    <w:sdtContent>
      <w:p w:rsidR="00005D2B" w:rsidRDefault="00005D2B" w:rsidP="000A618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005D2B" w:rsidRDefault="00005D2B" w:rsidP="004E66B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05435749"/>
      <w:docPartObj>
        <w:docPartGallery w:val="Page Numbers (Top of Page)"/>
        <w:docPartUnique/>
      </w:docPartObj>
    </w:sdtPr>
    <w:sdtContent>
      <w:p w:rsidR="00005D2B" w:rsidRDefault="00005D2B" w:rsidP="000A618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sdt>
    <w:sdtPr>
      <w:id w:val="946742181"/>
      <w:docPartObj>
        <w:docPartGallery w:val="Page Numbers (Top of Page)"/>
        <w:docPartUnique/>
      </w:docPartObj>
    </w:sdtPr>
    <w:sdtEndPr>
      <w:rPr>
        <w:noProof/>
      </w:rPr>
    </w:sdtEndPr>
    <w:sdtContent>
      <w:p w:rsidR="00005D2B" w:rsidRDefault="00005D2B" w:rsidP="001810CF">
        <w:pPr>
          <w:pBdr>
            <w:bottom w:val="single" w:sz="4" w:space="1" w:color="auto"/>
          </w:pBdr>
          <w:ind w:right="360"/>
        </w:pPr>
        <w:r>
          <w:fldChar w:fldCharType="begin"/>
        </w:r>
        <w:r>
          <w:instrText xml:space="preserve"> REF _Ref253465485 \r \h </w:instrText>
        </w:r>
        <w:r>
          <w:fldChar w:fldCharType="separate"/>
        </w:r>
        <w:r>
          <w:rPr>
            <w:b/>
            <w:bCs/>
          </w:rPr>
          <w:t>Error! Reference source not found.</w:t>
        </w:r>
        <w:r>
          <w:fldChar w:fldCharType="end"/>
        </w:r>
        <w:r>
          <w:t xml:space="preserve"> </w:t>
        </w:r>
        <w:r w:rsidRPr="006F1C87">
          <w:rPr>
            <w:caps/>
            <w:smallCaps/>
          </w:rPr>
          <w:fldChar w:fldCharType="begin"/>
        </w:r>
        <w:r w:rsidRPr="006F1C87">
          <w:rPr>
            <w:smallCaps/>
          </w:rPr>
          <w:instrText xml:space="preserve"> REF _Ref253465485 \h </w:instrText>
        </w:r>
        <w:r>
          <w:rPr>
            <w:smallCaps/>
          </w:rPr>
          <w:instrText xml:space="preserve"> \* MERGEFORMAT </w:instrText>
        </w:r>
        <w:r w:rsidRPr="006F1C87">
          <w:rPr>
            <w:caps/>
            <w:smallCaps/>
          </w:rPr>
          <w:fldChar w:fldCharType="separate"/>
        </w:r>
        <w:r>
          <w:rPr>
            <w:b/>
            <w:bCs/>
            <w:caps/>
            <w:smallCaps/>
          </w:rPr>
          <w:t>Error! Reference source not found.</w:t>
        </w:r>
        <w:r w:rsidRPr="006F1C87">
          <w:rPr>
            <w:caps/>
            <w:smallCaps/>
          </w:rPr>
          <w:fldChar w:fldCharType="end"/>
        </w:r>
        <w:r>
          <w:t xml:space="preserve">                                                                                                                                </w:t>
        </w:r>
      </w:p>
    </w:sdtContent>
  </w:sdt>
  <w:p w:rsidR="00005D2B" w:rsidRDefault="00005D2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71670" w:rsidRDefault="0087167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B1AF6AA"/>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317D1E"/>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0C121D7"/>
    <w:multiLevelType w:val="multilevel"/>
    <w:tmpl w:val="E076992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016C4457"/>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02367963"/>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02496355"/>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040B3E36"/>
    <w:multiLevelType w:val="multilevel"/>
    <w:tmpl w:val="B67AFC1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050C5A97"/>
    <w:multiLevelType w:val="multilevel"/>
    <w:tmpl w:val="45DC96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068E1A1C"/>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06C42FDF"/>
    <w:multiLevelType w:val="hybridMultilevel"/>
    <w:tmpl w:val="63181D62"/>
    <w:lvl w:ilvl="0" w:tplc="04090011">
      <w:start w:val="1"/>
      <w:numFmt w:val="decimal"/>
      <w:lvlText w:val="%1)"/>
      <w:lvlJc w:val="left"/>
      <w:pPr>
        <w:tabs>
          <w:tab w:val="num" w:pos="720"/>
        </w:tabs>
        <w:ind w:left="720" w:hanging="360"/>
      </w:pPr>
      <w:rPr>
        <w:rFonts w:hint="default"/>
      </w:rPr>
    </w:lvl>
    <w:lvl w:ilvl="1" w:tplc="70A6EB52">
      <w:start w:val="1"/>
      <w:numFmt w:val="decimal"/>
      <w:lvlText w:val="%2)"/>
      <w:lvlJc w:val="left"/>
      <w:pPr>
        <w:tabs>
          <w:tab w:val="num" w:pos="360"/>
        </w:tabs>
        <w:ind w:left="-1080" w:firstLine="108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075E46BE"/>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07700FAC"/>
    <w:multiLevelType w:val="multilevel"/>
    <w:tmpl w:val="EF8203D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07877286"/>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09022FBA"/>
    <w:multiLevelType w:val="hybridMultilevel"/>
    <w:tmpl w:val="51DCDEBC"/>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9A40883"/>
    <w:multiLevelType w:val="multilevel"/>
    <w:tmpl w:val="7B78323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09B768B6"/>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0B3F10AC"/>
    <w:multiLevelType w:val="multilevel"/>
    <w:tmpl w:val="88B037F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0BA4571F"/>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0C7771E1"/>
    <w:multiLevelType w:val="multilevel"/>
    <w:tmpl w:val="357A0C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0C9E2A91"/>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0CC809A0"/>
    <w:multiLevelType w:val="hybridMultilevel"/>
    <w:tmpl w:val="EE387A66"/>
    <w:lvl w:ilvl="0" w:tplc="00110409">
      <w:start w:val="1"/>
      <w:numFmt w:val="decimal"/>
      <w:lvlText w:val="%1)"/>
      <w:lvlJc w:val="left"/>
      <w:pPr>
        <w:tabs>
          <w:tab w:val="num" w:pos="720"/>
        </w:tabs>
        <w:ind w:left="720" w:hanging="360"/>
      </w:pPr>
      <w:rPr>
        <w:rFonts w:hint="default"/>
      </w:r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21" w15:restartNumberingAfterBreak="0">
    <w:nsid w:val="0D05285B"/>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0D2D3856"/>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0D4F35E7"/>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 w15:restartNumberingAfterBreak="0">
    <w:nsid w:val="0DC02073"/>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 w15:restartNumberingAfterBreak="0">
    <w:nsid w:val="0DC85A35"/>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6" w15:restartNumberingAfterBreak="0">
    <w:nsid w:val="0DC903D4"/>
    <w:multiLevelType w:val="multilevel"/>
    <w:tmpl w:val="0A40891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7" w15:restartNumberingAfterBreak="0">
    <w:nsid w:val="0E4B72E4"/>
    <w:multiLevelType w:val="multilevel"/>
    <w:tmpl w:val="C778DD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 w15:restartNumberingAfterBreak="0">
    <w:nsid w:val="0E71334A"/>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9" w15:restartNumberingAfterBreak="0">
    <w:nsid w:val="0E934A7C"/>
    <w:multiLevelType w:val="multilevel"/>
    <w:tmpl w:val="5E4C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7D5C83"/>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1" w15:restartNumberingAfterBreak="0">
    <w:nsid w:val="0FCA741E"/>
    <w:multiLevelType w:val="hybridMultilevel"/>
    <w:tmpl w:val="F0B2A154"/>
    <w:lvl w:ilvl="0" w:tplc="8F5AE59C">
      <w:start w:val="1"/>
      <w:numFmt w:val="lowerLetter"/>
      <w:lvlText w:val="(%1)"/>
      <w:lvlJc w:val="left"/>
      <w:pPr>
        <w:tabs>
          <w:tab w:val="num" w:pos="720"/>
        </w:tabs>
        <w:ind w:left="720" w:hanging="360"/>
      </w:pPr>
      <w:rPr>
        <w:rFonts w:hint="default"/>
        <w:i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10C21851"/>
    <w:multiLevelType w:val="multilevel"/>
    <w:tmpl w:val="7B3ADC12"/>
    <w:lvl w:ilvl="0">
      <w:start w:val="1"/>
      <w:numFmt w:val="decimal"/>
      <w:lvlText w:val="%1.0"/>
      <w:lvlJc w:val="left"/>
      <w:pPr>
        <w:ind w:left="432" w:hanging="432"/>
      </w:p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3" w15:restartNumberingAfterBreak="0">
    <w:nsid w:val="11354556"/>
    <w:multiLevelType w:val="multilevel"/>
    <w:tmpl w:val="8E168E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4" w15:restartNumberingAfterBreak="0">
    <w:nsid w:val="11453543"/>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15:restartNumberingAfterBreak="0">
    <w:nsid w:val="120B7409"/>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6" w15:restartNumberingAfterBreak="0">
    <w:nsid w:val="124518FC"/>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7" w15:restartNumberingAfterBreak="0">
    <w:nsid w:val="136F2B40"/>
    <w:multiLevelType w:val="multilevel"/>
    <w:tmpl w:val="FB7A15E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8" w15:restartNumberingAfterBreak="0">
    <w:nsid w:val="143A2EC2"/>
    <w:multiLevelType w:val="multilevel"/>
    <w:tmpl w:val="F77C06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9" w15:restartNumberingAfterBreak="0">
    <w:nsid w:val="15075B21"/>
    <w:multiLevelType w:val="hybridMultilevel"/>
    <w:tmpl w:val="2D7447D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0" w15:restartNumberingAfterBreak="0">
    <w:nsid w:val="157718E6"/>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1" w15:restartNumberingAfterBreak="0">
    <w:nsid w:val="16EA4886"/>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2" w15:restartNumberingAfterBreak="0">
    <w:nsid w:val="181472B9"/>
    <w:multiLevelType w:val="multilevel"/>
    <w:tmpl w:val="C4D0FDE4"/>
    <w:styleLink w:val="CurrentList2"/>
    <w:lvl w:ilvl="0">
      <w:start w:val="4"/>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3" w15:restartNumberingAfterBreak="0">
    <w:nsid w:val="18453431"/>
    <w:multiLevelType w:val="multilevel"/>
    <w:tmpl w:val="F3E676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4" w15:restartNumberingAfterBreak="0">
    <w:nsid w:val="18E11255"/>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5" w15:restartNumberingAfterBreak="0">
    <w:nsid w:val="1AC7023F"/>
    <w:multiLevelType w:val="multilevel"/>
    <w:tmpl w:val="BA2CC8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6" w15:restartNumberingAfterBreak="0">
    <w:nsid w:val="1C466892"/>
    <w:multiLevelType w:val="multilevel"/>
    <w:tmpl w:val="11C61C3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7" w15:restartNumberingAfterBreak="0">
    <w:nsid w:val="1C7F67C0"/>
    <w:multiLevelType w:val="hybridMultilevel"/>
    <w:tmpl w:val="1CCE6BBA"/>
    <w:lvl w:ilvl="0" w:tplc="00010409">
      <w:start w:val="1"/>
      <w:numFmt w:val="bullet"/>
      <w:lvlText w:val=""/>
      <w:lvlJc w:val="left"/>
      <w:pPr>
        <w:tabs>
          <w:tab w:val="num" w:pos="720"/>
        </w:tabs>
        <w:ind w:left="720" w:hanging="360"/>
      </w:pPr>
      <w:rPr>
        <w:rFonts w:ascii="Symbol" w:hAnsi="Symbol" w:cs="Symbol" w:hint="default"/>
      </w:rPr>
    </w:lvl>
    <w:lvl w:ilvl="1" w:tplc="00030409">
      <w:start w:val="1"/>
      <w:numFmt w:val="bullet"/>
      <w:lvlText w:val="o"/>
      <w:lvlJc w:val="left"/>
      <w:pPr>
        <w:tabs>
          <w:tab w:val="num" w:pos="1440"/>
        </w:tabs>
        <w:ind w:left="1440" w:hanging="360"/>
      </w:pPr>
      <w:rPr>
        <w:rFonts w:ascii="Courier New" w:hAnsi="Courier New" w:cs="Courier New" w:hint="default"/>
      </w:rPr>
    </w:lvl>
    <w:lvl w:ilvl="2" w:tplc="00050409">
      <w:start w:val="1"/>
      <w:numFmt w:val="bullet"/>
      <w:lvlText w:val=""/>
      <w:lvlJc w:val="left"/>
      <w:pPr>
        <w:tabs>
          <w:tab w:val="num" w:pos="2160"/>
        </w:tabs>
        <w:ind w:left="2160" w:hanging="360"/>
      </w:pPr>
      <w:rPr>
        <w:rFonts w:ascii="Wingdings" w:hAnsi="Wingdings" w:cs="Wingdings" w:hint="default"/>
      </w:rPr>
    </w:lvl>
    <w:lvl w:ilvl="3" w:tplc="00010409">
      <w:start w:val="1"/>
      <w:numFmt w:val="bullet"/>
      <w:lvlText w:val=""/>
      <w:lvlJc w:val="left"/>
      <w:pPr>
        <w:tabs>
          <w:tab w:val="num" w:pos="2880"/>
        </w:tabs>
        <w:ind w:left="2880" w:hanging="360"/>
      </w:pPr>
      <w:rPr>
        <w:rFonts w:ascii="Symbol" w:hAnsi="Symbol" w:cs="Symbol" w:hint="default"/>
      </w:rPr>
    </w:lvl>
    <w:lvl w:ilvl="4" w:tplc="00030409">
      <w:start w:val="1"/>
      <w:numFmt w:val="bullet"/>
      <w:lvlText w:val="o"/>
      <w:lvlJc w:val="left"/>
      <w:pPr>
        <w:tabs>
          <w:tab w:val="num" w:pos="3600"/>
        </w:tabs>
        <w:ind w:left="3600" w:hanging="360"/>
      </w:pPr>
      <w:rPr>
        <w:rFonts w:ascii="Courier New" w:hAnsi="Courier New" w:cs="Courier New" w:hint="default"/>
      </w:rPr>
    </w:lvl>
    <w:lvl w:ilvl="5" w:tplc="00050409">
      <w:start w:val="1"/>
      <w:numFmt w:val="bullet"/>
      <w:lvlText w:val=""/>
      <w:lvlJc w:val="left"/>
      <w:pPr>
        <w:tabs>
          <w:tab w:val="num" w:pos="4320"/>
        </w:tabs>
        <w:ind w:left="4320" w:hanging="360"/>
      </w:pPr>
      <w:rPr>
        <w:rFonts w:ascii="Wingdings" w:hAnsi="Wingdings" w:cs="Wingdings" w:hint="default"/>
      </w:rPr>
    </w:lvl>
    <w:lvl w:ilvl="6" w:tplc="00010409">
      <w:start w:val="1"/>
      <w:numFmt w:val="bullet"/>
      <w:lvlText w:val=""/>
      <w:lvlJc w:val="left"/>
      <w:pPr>
        <w:tabs>
          <w:tab w:val="num" w:pos="5040"/>
        </w:tabs>
        <w:ind w:left="5040" w:hanging="360"/>
      </w:pPr>
      <w:rPr>
        <w:rFonts w:ascii="Symbol" w:hAnsi="Symbol" w:cs="Symbol" w:hint="default"/>
      </w:rPr>
    </w:lvl>
    <w:lvl w:ilvl="7" w:tplc="00030409">
      <w:start w:val="1"/>
      <w:numFmt w:val="bullet"/>
      <w:lvlText w:val="o"/>
      <w:lvlJc w:val="left"/>
      <w:pPr>
        <w:tabs>
          <w:tab w:val="num" w:pos="5760"/>
        </w:tabs>
        <w:ind w:left="5760" w:hanging="360"/>
      </w:pPr>
      <w:rPr>
        <w:rFonts w:ascii="Courier New" w:hAnsi="Courier New" w:cs="Courier New" w:hint="default"/>
      </w:rPr>
    </w:lvl>
    <w:lvl w:ilvl="8" w:tplc="00050409">
      <w:start w:val="1"/>
      <w:numFmt w:val="bullet"/>
      <w:lvlText w:val=""/>
      <w:lvlJc w:val="left"/>
      <w:pPr>
        <w:tabs>
          <w:tab w:val="num" w:pos="6480"/>
        </w:tabs>
        <w:ind w:left="6480" w:hanging="360"/>
      </w:pPr>
      <w:rPr>
        <w:rFonts w:ascii="Wingdings" w:hAnsi="Wingdings" w:cs="Wingdings" w:hint="default"/>
      </w:rPr>
    </w:lvl>
  </w:abstractNum>
  <w:abstractNum w:abstractNumId="48" w15:restartNumberingAfterBreak="0">
    <w:nsid w:val="1CB041C6"/>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9" w15:restartNumberingAfterBreak="0">
    <w:nsid w:val="1D324BA8"/>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0" w15:restartNumberingAfterBreak="0">
    <w:nsid w:val="1D4D4CA5"/>
    <w:multiLevelType w:val="hybridMultilevel"/>
    <w:tmpl w:val="F1166598"/>
    <w:lvl w:ilvl="0" w:tplc="AD62B052">
      <w:start w:val="1"/>
      <w:numFmt w:val="decimal"/>
      <w:lvlText w:val="%1."/>
      <w:lvlJc w:val="left"/>
      <w:pPr>
        <w:tabs>
          <w:tab w:val="num" w:pos="720"/>
        </w:tabs>
        <w:ind w:left="720" w:hanging="360"/>
      </w:pPr>
      <w:rPr>
        <w:b w:val="0"/>
        <w:bCs w:val="0"/>
      </w:r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51" w15:restartNumberingAfterBreak="0">
    <w:nsid w:val="1D614F2A"/>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2" w15:restartNumberingAfterBreak="0">
    <w:nsid w:val="1D98187A"/>
    <w:multiLevelType w:val="multilevel"/>
    <w:tmpl w:val="8E1C5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FB6049"/>
    <w:multiLevelType w:val="multilevel"/>
    <w:tmpl w:val="36CA5E7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4" w15:restartNumberingAfterBreak="0">
    <w:nsid w:val="1F2D3C0F"/>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5" w15:restartNumberingAfterBreak="0">
    <w:nsid w:val="1F564F0A"/>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6" w15:restartNumberingAfterBreak="0">
    <w:nsid w:val="20384600"/>
    <w:multiLevelType w:val="multilevel"/>
    <w:tmpl w:val="56DE000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7" w15:restartNumberingAfterBreak="0">
    <w:nsid w:val="21457F6A"/>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8" w15:restartNumberingAfterBreak="0">
    <w:nsid w:val="21711359"/>
    <w:multiLevelType w:val="multilevel"/>
    <w:tmpl w:val="C898150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9" w15:restartNumberingAfterBreak="0">
    <w:nsid w:val="225C4E0F"/>
    <w:multiLevelType w:val="multilevel"/>
    <w:tmpl w:val="C70A3D48"/>
    <w:lvl w:ilvl="0">
      <w:start w:val="1"/>
      <w:numFmt w:val="upperLetter"/>
      <w:lvlText w:val="Appendix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0" w15:restartNumberingAfterBreak="0">
    <w:nsid w:val="23147FAC"/>
    <w:multiLevelType w:val="multilevel"/>
    <w:tmpl w:val="7C6E1E7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1" w15:restartNumberingAfterBreak="0">
    <w:nsid w:val="23C73CE6"/>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2" w15:restartNumberingAfterBreak="0">
    <w:nsid w:val="23E122B4"/>
    <w:multiLevelType w:val="multilevel"/>
    <w:tmpl w:val="27F8A05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3" w15:restartNumberingAfterBreak="0">
    <w:nsid w:val="23FB1EE9"/>
    <w:multiLevelType w:val="multilevel"/>
    <w:tmpl w:val="2810429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4" w15:restartNumberingAfterBreak="0">
    <w:nsid w:val="24614A30"/>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5" w15:restartNumberingAfterBreak="0">
    <w:nsid w:val="247B2CA0"/>
    <w:multiLevelType w:val="multilevel"/>
    <w:tmpl w:val="619059A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6" w15:restartNumberingAfterBreak="0">
    <w:nsid w:val="24F20A7F"/>
    <w:multiLevelType w:val="multilevel"/>
    <w:tmpl w:val="DCCAB09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7" w15:restartNumberingAfterBreak="0">
    <w:nsid w:val="252B25F9"/>
    <w:multiLevelType w:val="multilevel"/>
    <w:tmpl w:val="E2F43C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8" w15:restartNumberingAfterBreak="0">
    <w:nsid w:val="25A14752"/>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9" w15:restartNumberingAfterBreak="0">
    <w:nsid w:val="2659605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0" w15:restartNumberingAfterBreak="0">
    <w:nsid w:val="268040B8"/>
    <w:multiLevelType w:val="multilevel"/>
    <w:tmpl w:val="06CE602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1" w15:restartNumberingAfterBreak="0">
    <w:nsid w:val="273F5D85"/>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2" w15:restartNumberingAfterBreak="0">
    <w:nsid w:val="27AE7A68"/>
    <w:multiLevelType w:val="multilevel"/>
    <w:tmpl w:val="463E3C26"/>
    <w:lvl w:ilvl="0">
      <w:start w:val="1"/>
      <w:numFmt w:val="decimal"/>
      <w:lvlText w:val="%1"/>
      <w:lvlJc w:val="left"/>
      <w:pPr>
        <w:tabs>
          <w:tab w:val="num" w:pos="720"/>
        </w:tabs>
        <w:ind w:left="720" w:hanging="432"/>
      </w:pPr>
      <w:rPr>
        <w:rFonts w:hint="default"/>
      </w:rPr>
    </w:lvl>
    <w:lvl w:ilvl="1">
      <w:start w:val="1"/>
      <w:numFmt w:val="decimal"/>
      <w:lvlText w:val="%1.%2"/>
      <w:lvlJc w:val="left"/>
      <w:pPr>
        <w:tabs>
          <w:tab w:val="num" w:pos="864"/>
        </w:tabs>
        <w:ind w:left="864" w:hanging="576"/>
      </w:pPr>
      <w:rPr>
        <w:rFonts w:hint="default"/>
      </w:rPr>
    </w:lvl>
    <w:lvl w:ilvl="2">
      <w:start w:val="1"/>
      <w:numFmt w:val="decimal"/>
      <w:lvlText w:val="%1.%2.%3"/>
      <w:lvlJc w:val="left"/>
      <w:pPr>
        <w:tabs>
          <w:tab w:val="num" w:pos="1008"/>
        </w:tabs>
        <w:ind w:left="1008" w:hanging="720"/>
      </w:pPr>
      <w:rPr>
        <w:rFonts w:hint="default"/>
      </w:rPr>
    </w:lvl>
    <w:lvl w:ilvl="3">
      <w:start w:val="1"/>
      <w:numFmt w:val="decimal"/>
      <w:lvlText w:val="%1.%2.%3.%4"/>
      <w:lvlJc w:val="left"/>
      <w:pPr>
        <w:tabs>
          <w:tab w:val="num" w:pos="1152"/>
        </w:tabs>
        <w:ind w:left="1152" w:hanging="864"/>
      </w:pPr>
      <w:rPr>
        <w:rFonts w:hint="default"/>
      </w:rPr>
    </w:lvl>
    <w:lvl w:ilvl="4">
      <w:start w:val="1"/>
      <w:numFmt w:val="decimal"/>
      <w:lvlText w:val="%1.%2.%3.%4.%5"/>
      <w:lvlJc w:val="left"/>
      <w:pPr>
        <w:tabs>
          <w:tab w:val="num" w:pos="1296"/>
        </w:tabs>
        <w:ind w:left="1296" w:hanging="1008"/>
      </w:pPr>
      <w:rPr>
        <w:rFonts w:hint="default"/>
      </w:rPr>
    </w:lvl>
    <w:lvl w:ilvl="5">
      <w:start w:val="1"/>
      <w:numFmt w:val="decimal"/>
      <w:lvlText w:val="%1.%2.%3.%4.%5.%6"/>
      <w:lvlJc w:val="left"/>
      <w:pPr>
        <w:tabs>
          <w:tab w:val="num" w:pos="1440"/>
        </w:tabs>
        <w:ind w:left="1440" w:hanging="1152"/>
      </w:pPr>
      <w:rPr>
        <w:rFonts w:hint="default"/>
      </w:rPr>
    </w:lvl>
    <w:lvl w:ilvl="6">
      <w:start w:val="1"/>
      <w:numFmt w:val="decimal"/>
      <w:lvlText w:val="%1.%2.%3.%4.%5.%6.%7"/>
      <w:lvlJc w:val="left"/>
      <w:pPr>
        <w:tabs>
          <w:tab w:val="num" w:pos="1584"/>
        </w:tabs>
        <w:ind w:left="1584" w:hanging="1296"/>
      </w:pPr>
      <w:rPr>
        <w:rFonts w:hint="default"/>
      </w:rPr>
    </w:lvl>
    <w:lvl w:ilvl="7">
      <w:start w:val="1"/>
      <w:numFmt w:val="decimal"/>
      <w:lvlText w:val="%1.%2.%3.%4.%5.%6.%7.%8"/>
      <w:lvlJc w:val="left"/>
      <w:pPr>
        <w:tabs>
          <w:tab w:val="num" w:pos="1728"/>
        </w:tabs>
        <w:ind w:left="1728" w:hanging="1440"/>
      </w:pPr>
      <w:rPr>
        <w:rFonts w:hint="default"/>
      </w:rPr>
    </w:lvl>
    <w:lvl w:ilvl="8">
      <w:start w:val="1"/>
      <w:numFmt w:val="decimal"/>
      <w:lvlText w:val="%1.%2.%3.%4.%5.%6.%7.%8.%9"/>
      <w:lvlJc w:val="left"/>
      <w:pPr>
        <w:tabs>
          <w:tab w:val="num" w:pos="1872"/>
        </w:tabs>
        <w:ind w:left="1872" w:hanging="1584"/>
      </w:pPr>
      <w:rPr>
        <w:rFonts w:hint="default"/>
      </w:rPr>
    </w:lvl>
  </w:abstractNum>
  <w:abstractNum w:abstractNumId="73" w15:restartNumberingAfterBreak="0">
    <w:nsid w:val="280923E8"/>
    <w:multiLevelType w:val="multilevel"/>
    <w:tmpl w:val="F2FC2F82"/>
    <w:lvl w:ilvl="0">
      <w:start w:val="3"/>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4" w15:restartNumberingAfterBreak="0">
    <w:nsid w:val="282B29D0"/>
    <w:multiLevelType w:val="multilevel"/>
    <w:tmpl w:val="AEAEC6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5" w15:restartNumberingAfterBreak="0">
    <w:nsid w:val="28D10D3D"/>
    <w:multiLevelType w:val="multilevel"/>
    <w:tmpl w:val="3D9A8D7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6" w15:restartNumberingAfterBreak="0">
    <w:nsid w:val="2A3B505A"/>
    <w:multiLevelType w:val="multilevel"/>
    <w:tmpl w:val="88AEE71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7" w15:restartNumberingAfterBreak="0">
    <w:nsid w:val="2A913FC1"/>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8" w15:restartNumberingAfterBreak="0">
    <w:nsid w:val="2B6E5E35"/>
    <w:multiLevelType w:val="multilevel"/>
    <w:tmpl w:val="E68AC48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9" w15:restartNumberingAfterBreak="0">
    <w:nsid w:val="2BEF234A"/>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0" w15:restartNumberingAfterBreak="0">
    <w:nsid w:val="2D794512"/>
    <w:multiLevelType w:val="multilevel"/>
    <w:tmpl w:val="10328A4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1" w15:restartNumberingAfterBreak="0">
    <w:nsid w:val="2E470921"/>
    <w:multiLevelType w:val="hybridMultilevel"/>
    <w:tmpl w:val="F16EC78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82" w15:restartNumberingAfterBreak="0">
    <w:nsid w:val="2F6162C1"/>
    <w:multiLevelType w:val="hybridMultilevel"/>
    <w:tmpl w:val="6B8C67EE"/>
    <w:lvl w:ilvl="0" w:tplc="2BAE2F2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0C119D3"/>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4" w15:restartNumberingAfterBreak="0">
    <w:nsid w:val="31176A2B"/>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5" w15:restartNumberingAfterBreak="0">
    <w:nsid w:val="31315D8E"/>
    <w:multiLevelType w:val="multilevel"/>
    <w:tmpl w:val="AD66C7E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6" w15:restartNumberingAfterBreak="0">
    <w:nsid w:val="318048EC"/>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7" w15:restartNumberingAfterBreak="0">
    <w:nsid w:val="31B11DF8"/>
    <w:multiLevelType w:val="multilevel"/>
    <w:tmpl w:val="E8EADC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8" w15:restartNumberingAfterBreak="0">
    <w:nsid w:val="32341FEB"/>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9" w15:restartNumberingAfterBreak="0">
    <w:nsid w:val="330B62FC"/>
    <w:multiLevelType w:val="multilevel"/>
    <w:tmpl w:val="63D2D340"/>
    <w:lvl w:ilvl="0">
      <w:start w:val="2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0" w15:restartNumberingAfterBreak="0">
    <w:nsid w:val="331208CE"/>
    <w:multiLevelType w:val="multilevel"/>
    <w:tmpl w:val="08367E2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1" w15:restartNumberingAfterBreak="0">
    <w:nsid w:val="33EA56E2"/>
    <w:multiLevelType w:val="multilevel"/>
    <w:tmpl w:val="C52243A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2" w15:restartNumberingAfterBreak="0">
    <w:nsid w:val="348053EC"/>
    <w:multiLevelType w:val="multilevel"/>
    <w:tmpl w:val="A56482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3" w15:restartNumberingAfterBreak="0">
    <w:nsid w:val="352642D3"/>
    <w:multiLevelType w:val="multilevel"/>
    <w:tmpl w:val="CFD81F2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4" w15:restartNumberingAfterBreak="0">
    <w:nsid w:val="355B2706"/>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5" w15:restartNumberingAfterBreak="0">
    <w:nsid w:val="35680A9F"/>
    <w:multiLevelType w:val="multilevel"/>
    <w:tmpl w:val="53AC628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6" w15:restartNumberingAfterBreak="0">
    <w:nsid w:val="35E553E3"/>
    <w:multiLevelType w:val="multilevel"/>
    <w:tmpl w:val="FCC6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6453657"/>
    <w:multiLevelType w:val="multilevel"/>
    <w:tmpl w:val="CE1213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8" w15:restartNumberingAfterBreak="0">
    <w:nsid w:val="36BE565B"/>
    <w:multiLevelType w:val="multilevel"/>
    <w:tmpl w:val="FF002BF4"/>
    <w:lvl w:ilvl="0">
      <w:start w:val="1"/>
      <w:numFmt w:val="decimal"/>
      <w:lvlText w:val="%1."/>
      <w:lvlJc w:val="left"/>
      <w:pPr>
        <w:ind w:left="360" w:hanging="36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99" w15:restartNumberingAfterBreak="0">
    <w:nsid w:val="36FC23B9"/>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0" w15:restartNumberingAfterBreak="0">
    <w:nsid w:val="37061A2B"/>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1" w15:restartNumberingAfterBreak="0">
    <w:nsid w:val="379E572F"/>
    <w:multiLevelType w:val="multilevel"/>
    <w:tmpl w:val="F38C04C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2" w15:restartNumberingAfterBreak="0">
    <w:nsid w:val="37C832DB"/>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3" w15:restartNumberingAfterBreak="0">
    <w:nsid w:val="381C492D"/>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4" w15:restartNumberingAfterBreak="0">
    <w:nsid w:val="38CA603E"/>
    <w:multiLevelType w:val="multilevel"/>
    <w:tmpl w:val="ECEEEC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5" w15:restartNumberingAfterBreak="0">
    <w:nsid w:val="39150B82"/>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6" w15:restartNumberingAfterBreak="0">
    <w:nsid w:val="3923342C"/>
    <w:multiLevelType w:val="multilevel"/>
    <w:tmpl w:val="785272E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7" w15:restartNumberingAfterBreak="0">
    <w:nsid w:val="3A8E0C0C"/>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8" w15:restartNumberingAfterBreak="0">
    <w:nsid w:val="3AA86CF1"/>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9" w15:restartNumberingAfterBreak="0">
    <w:nsid w:val="3AC00E73"/>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0" w15:restartNumberingAfterBreak="0">
    <w:nsid w:val="3AD1312C"/>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1" w15:restartNumberingAfterBreak="0">
    <w:nsid w:val="3B056521"/>
    <w:multiLevelType w:val="multilevel"/>
    <w:tmpl w:val="CDA02A4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2" w15:restartNumberingAfterBreak="0">
    <w:nsid w:val="3B1A0F23"/>
    <w:multiLevelType w:val="multilevel"/>
    <w:tmpl w:val="50E27248"/>
    <w:styleLink w:val="CurrentList11"/>
    <w:lvl w:ilvl="0">
      <w:start w:val="8"/>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3" w15:restartNumberingAfterBreak="0">
    <w:nsid w:val="3B2B0E81"/>
    <w:multiLevelType w:val="multilevel"/>
    <w:tmpl w:val="7B3ADC12"/>
    <w:lvl w:ilvl="0">
      <w:start w:val="1"/>
      <w:numFmt w:val="decimal"/>
      <w:lvlText w:val="%1.0"/>
      <w:lvlJc w:val="left"/>
      <w:pPr>
        <w:ind w:left="432" w:hanging="432"/>
      </w:p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4" w15:restartNumberingAfterBreak="0">
    <w:nsid w:val="3B415D63"/>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5" w15:restartNumberingAfterBreak="0">
    <w:nsid w:val="3BD06C74"/>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6" w15:restartNumberingAfterBreak="0">
    <w:nsid w:val="3CDB6CBB"/>
    <w:multiLevelType w:val="multilevel"/>
    <w:tmpl w:val="7B3ADC12"/>
    <w:lvl w:ilvl="0">
      <w:start w:val="1"/>
      <w:numFmt w:val="decimal"/>
      <w:lvlText w:val="%1.0"/>
      <w:lvlJc w:val="left"/>
      <w:pPr>
        <w:ind w:left="432" w:hanging="432"/>
      </w:p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7" w15:restartNumberingAfterBreak="0">
    <w:nsid w:val="3D494915"/>
    <w:multiLevelType w:val="multilevel"/>
    <w:tmpl w:val="C11020C6"/>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8" w15:restartNumberingAfterBreak="0">
    <w:nsid w:val="3EBD09A4"/>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9" w15:restartNumberingAfterBreak="0">
    <w:nsid w:val="3F6A0F37"/>
    <w:multiLevelType w:val="multilevel"/>
    <w:tmpl w:val="C792E8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0" w15:restartNumberingAfterBreak="0">
    <w:nsid w:val="3FB53FB1"/>
    <w:multiLevelType w:val="hybridMultilevel"/>
    <w:tmpl w:val="FC46D2C6"/>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21" w15:restartNumberingAfterBreak="0">
    <w:nsid w:val="3FDC2076"/>
    <w:multiLevelType w:val="multilevel"/>
    <w:tmpl w:val="E75A2F6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2" w15:restartNumberingAfterBreak="0">
    <w:nsid w:val="400004F0"/>
    <w:multiLevelType w:val="hybridMultilevel"/>
    <w:tmpl w:val="107475B6"/>
    <w:lvl w:ilvl="0" w:tplc="12B067E0">
      <w:start w:val="1"/>
      <w:numFmt w:val="upperLetter"/>
      <w:lvlText w:val="Appendix %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3" w15:restartNumberingAfterBreak="0">
    <w:nsid w:val="40B22576"/>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4" w15:restartNumberingAfterBreak="0">
    <w:nsid w:val="41441920"/>
    <w:multiLevelType w:val="multilevel"/>
    <w:tmpl w:val="21E4A36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5" w15:restartNumberingAfterBreak="0">
    <w:nsid w:val="427E27D9"/>
    <w:multiLevelType w:val="multilevel"/>
    <w:tmpl w:val="CEDED41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6" w15:restartNumberingAfterBreak="0">
    <w:nsid w:val="429C0F8C"/>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7" w15:restartNumberingAfterBreak="0">
    <w:nsid w:val="44633DCB"/>
    <w:multiLevelType w:val="multilevel"/>
    <w:tmpl w:val="B4CEAF3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8" w15:restartNumberingAfterBreak="0">
    <w:nsid w:val="458538DE"/>
    <w:multiLevelType w:val="multilevel"/>
    <w:tmpl w:val="93E8C89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9" w15:restartNumberingAfterBreak="0">
    <w:nsid w:val="465F7C60"/>
    <w:multiLevelType w:val="multilevel"/>
    <w:tmpl w:val="8BEAFF4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0" w15:restartNumberingAfterBreak="0">
    <w:nsid w:val="47E72FFA"/>
    <w:multiLevelType w:val="hybridMultilevel"/>
    <w:tmpl w:val="82FC7BBA"/>
    <w:lvl w:ilvl="0" w:tplc="00110409">
      <w:start w:val="1"/>
      <w:numFmt w:val="decimal"/>
      <w:lvlText w:val="%1)"/>
      <w:lvlJc w:val="left"/>
      <w:pPr>
        <w:tabs>
          <w:tab w:val="num" w:pos="720"/>
        </w:tabs>
        <w:ind w:left="720" w:hanging="360"/>
      </w:pPr>
      <w:rPr>
        <w:rFonts w:hint="default"/>
      </w:r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131" w15:restartNumberingAfterBreak="0">
    <w:nsid w:val="483717DC"/>
    <w:multiLevelType w:val="multilevel"/>
    <w:tmpl w:val="05BE865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2" w15:restartNumberingAfterBreak="0">
    <w:nsid w:val="48785568"/>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3" w15:restartNumberingAfterBreak="0">
    <w:nsid w:val="490A3C52"/>
    <w:multiLevelType w:val="multilevel"/>
    <w:tmpl w:val="D1F8955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4" w15:restartNumberingAfterBreak="0">
    <w:nsid w:val="491D2154"/>
    <w:multiLevelType w:val="hybridMultilevel"/>
    <w:tmpl w:val="77848766"/>
    <w:lvl w:ilvl="0" w:tplc="0409000F">
      <w:start w:val="1"/>
      <w:numFmt w:val="decimal"/>
      <w:lvlText w:val="%1."/>
      <w:lvlJc w:val="left"/>
      <w:pPr>
        <w:tabs>
          <w:tab w:val="num" w:pos="720"/>
        </w:tabs>
        <w:ind w:left="720" w:hanging="360"/>
      </w:p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135" w15:restartNumberingAfterBreak="0">
    <w:nsid w:val="4922677C"/>
    <w:multiLevelType w:val="multilevel"/>
    <w:tmpl w:val="77767DC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6" w15:restartNumberingAfterBreak="0">
    <w:nsid w:val="49307D58"/>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7" w15:restartNumberingAfterBreak="0">
    <w:nsid w:val="49795CB4"/>
    <w:multiLevelType w:val="multilevel"/>
    <w:tmpl w:val="46AC97E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8" w15:restartNumberingAfterBreak="0">
    <w:nsid w:val="498E1C60"/>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9" w15:restartNumberingAfterBreak="0">
    <w:nsid w:val="49B97D2C"/>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0" w15:restartNumberingAfterBreak="0">
    <w:nsid w:val="4A36331E"/>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1" w15:restartNumberingAfterBreak="0">
    <w:nsid w:val="4A3C1E51"/>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2" w15:restartNumberingAfterBreak="0">
    <w:nsid w:val="4AA13F73"/>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3" w15:restartNumberingAfterBreak="0">
    <w:nsid w:val="4B293BBB"/>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4" w15:restartNumberingAfterBreak="0">
    <w:nsid w:val="4BCD363D"/>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5" w15:restartNumberingAfterBreak="0">
    <w:nsid w:val="4C191230"/>
    <w:multiLevelType w:val="multilevel"/>
    <w:tmpl w:val="04090023"/>
    <w:lvl w:ilvl="0">
      <w:start w:val="1"/>
      <w:numFmt w:val="upperRoman"/>
      <w:lvlText w:val="Article %1."/>
      <w:lvlJc w:val="left"/>
      <w:pPr>
        <w:ind w:left="0" w:firstLine="0"/>
      </w:pPr>
      <w:rPr>
        <w:rFonts w:hint="default"/>
      </w:rPr>
    </w:lvl>
    <w:lvl w:ilvl="1">
      <w:start w:val="1"/>
      <w:numFmt w:val="decimalZero"/>
      <w:isLgl/>
      <w:lvlText w:val="Section %1.%2"/>
      <w:lvlJc w:val="left"/>
      <w:pPr>
        <w:ind w:left="0" w:firstLine="0"/>
      </w:pPr>
      <w:rPr>
        <w:rFonts w:hint="default"/>
      </w:rPr>
    </w:lvl>
    <w:lvl w:ilvl="2">
      <w:start w:val="1"/>
      <w:numFmt w:val="lowerLetter"/>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46" w15:restartNumberingAfterBreak="0">
    <w:nsid w:val="4C911B79"/>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7" w15:restartNumberingAfterBreak="0">
    <w:nsid w:val="4CAD3E10"/>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8" w15:restartNumberingAfterBreak="0">
    <w:nsid w:val="4D4F1B81"/>
    <w:multiLevelType w:val="hybridMultilevel"/>
    <w:tmpl w:val="0E7C2AA0"/>
    <w:lvl w:ilvl="0" w:tplc="07F6ABB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9" w15:restartNumberingAfterBreak="0">
    <w:nsid w:val="4D5A3389"/>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0" w15:restartNumberingAfterBreak="0">
    <w:nsid w:val="4D615407"/>
    <w:multiLevelType w:val="multilevel"/>
    <w:tmpl w:val="949A465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1" w15:restartNumberingAfterBreak="0">
    <w:nsid w:val="4DD06474"/>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2" w15:restartNumberingAfterBreak="0">
    <w:nsid w:val="4DEC2163"/>
    <w:multiLevelType w:val="multilevel"/>
    <w:tmpl w:val="255C7D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3" w15:restartNumberingAfterBreak="0">
    <w:nsid w:val="4DED53F4"/>
    <w:multiLevelType w:val="hybridMultilevel"/>
    <w:tmpl w:val="0C4E8084"/>
    <w:lvl w:ilvl="0" w:tplc="00010409">
      <w:start w:val="1"/>
      <w:numFmt w:val="bullet"/>
      <w:lvlText w:val=""/>
      <w:lvlJc w:val="left"/>
      <w:pPr>
        <w:tabs>
          <w:tab w:val="num" w:pos="720"/>
        </w:tabs>
        <w:ind w:left="720" w:hanging="360"/>
      </w:pPr>
      <w:rPr>
        <w:rFonts w:ascii="Symbol" w:hAnsi="Symbol" w:cs="Symbol" w:hint="default"/>
      </w:rPr>
    </w:lvl>
    <w:lvl w:ilvl="1" w:tplc="00030409">
      <w:start w:val="1"/>
      <w:numFmt w:val="bullet"/>
      <w:lvlText w:val="o"/>
      <w:lvlJc w:val="left"/>
      <w:pPr>
        <w:tabs>
          <w:tab w:val="num" w:pos="1440"/>
        </w:tabs>
        <w:ind w:left="1440" w:hanging="360"/>
      </w:pPr>
      <w:rPr>
        <w:rFonts w:ascii="Courier New" w:hAnsi="Courier New" w:cs="Courier New" w:hint="default"/>
      </w:rPr>
    </w:lvl>
    <w:lvl w:ilvl="2" w:tplc="00050409">
      <w:start w:val="1"/>
      <w:numFmt w:val="bullet"/>
      <w:lvlText w:val=""/>
      <w:lvlJc w:val="left"/>
      <w:pPr>
        <w:tabs>
          <w:tab w:val="num" w:pos="2160"/>
        </w:tabs>
        <w:ind w:left="2160" w:hanging="360"/>
      </w:pPr>
      <w:rPr>
        <w:rFonts w:ascii="Wingdings" w:hAnsi="Wingdings" w:cs="Wingdings" w:hint="default"/>
      </w:rPr>
    </w:lvl>
    <w:lvl w:ilvl="3" w:tplc="00010409">
      <w:start w:val="1"/>
      <w:numFmt w:val="bullet"/>
      <w:lvlText w:val=""/>
      <w:lvlJc w:val="left"/>
      <w:pPr>
        <w:tabs>
          <w:tab w:val="num" w:pos="2880"/>
        </w:tabs>
        <w:ind w:left="2880" w:hanging="360"/>
      </w:pPr>
      <w:rPr>
        <w:rFonts w:ascii="Symbol" w:hAnsi="Symbol" w:cs="Symbol" w:hint="default"/>
      </w:rPr>
    </w:lvl>
    <w:lvl w:ilvl="4" w:tplc="00030409">
      <w:start w:val="1"/>
      <w:numFmt w:val="bullet"/>
      <w:lvlText w:val="o"/>
      <w:lvlJc w:val="left"/>
      <w:pPr>
        <w:tabs>
          <w:tab w:val="num" w:pos="3600"/>
        </w:tabs>
        <w:ind w:left="3600" w:hanging="360"/>
      </w:pPr>
      <w:rPr>
        <w:rFonts w:ascii="Courier New" w:hAnsi="Courier New" w:cs="Courier New" w:hint="default"/>
      </w:rPr>
    </w:lvl>
    <w:lvl w:ilvl="5" w:tplc="00050409">
      <w:start w:val="1"/>
      <w:numFmt w:val="bullet"/>
      <w:lvlText w:val=""/>
      <w:lvlJc w:val="left"/>
      <w:pPr>
        <w:tabs>
          <w:tab w:val="num" w:pos="4320"/>
        </w:tabs>
        <w:ind w:left="4320" w:hanging="360"/>
      </w:pPr>
      <w:rPr>
        <w:rFonts w:ascii="Wingdings" w:hAnsi="Wingdings" w:cs="Wingdings" w:hint="default"/>
      </w:rPr>
    </w:lvl>
    <w:lvl w:ilvl="6" w:tplc="00010409">
      <w:start w:val="1"/>
      <w:numFmt w:val="bullet"/>
      <w:lvlText w:val=""/>
      <w:lvlJc w:val="left"/>
      <w:pPr>
        <w:tabs>
          <w:tab w:val="num" w:pos="5040"/>
        </w:tabs>
        <w:ind w:left="5040" w:hanging="360"/>
      </w:pPr>
      <w:rPr>
        <w:rFonts w:ascii="Symbol" w:hAnsi="Symbol" w:cs="Symbol" w:hint="default"/>
      </w:rPr>
    </w:lvl>
    <w:lvl w:ilvl="7" w:tplc="00030409">
      <w:start w:val="1"/>
      <w:numFmt w:val="bullet"/>
      <w:lvlText w:val="o"/>
      <w:lvlJc w:val="left"/>
      <w:pPr>
        <w:tabs>
          <w:tab w:val="num" w:pos="5760"/>
        </w:tabs>
        <w:ind w:left="5760" w:hanging="360"/>
      </w:pPr>
      <w:rPr>
        <w:rFonts w:ascii="Courier New" w:hAnsi="Courier New" w:cs="Courier New" w:hint="default"/>
      </w:rPr>
    </w:lvl>
    <w:lvl w:ilvl="8" w:tplc="00050409">
      <w:start w:val="1"/>
      <w:numFmt w:val="bullet"/>
      <w:lvlText w:val=""/>
      <w:lvlJc w:val="left"/>
      <w:pPr>
        <w:tabs>
          <w:tab w:val="num" w:pos="6480"/>
        </w:tabs>
        <w:ind w:left="6480" w:hanging="360"/>
      </w:pPr>
      <w:rPr>
        <w:rFonts w:ascii="Wingdings" w:hAnsi="Wingdings" w:cs="Wingdings" w:hint="default"/>
      </w:rPr>
    </w:lvl>
  </w:abstractNum>
  <w:abstractNum w:abstractNumId="154" w15:restartNumberingAfterBreak="0">
    <w:nsid w:val="4F746869"/>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5" w15:restartNumberingAfterBreak="0">
    <w:nsid w:val="4FCE618B"/>
    <w:multiLevelType w:val="multilevel"/>
    <w:tmpl w:val="DEE2153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6" w15:restartNumberingAfterBreak="0">
    <w:nsid w:val="50493F73"/>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7" w15:restartNumberingAfterBreak="0">
    <w:nsid w:val="510314FF"/>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8" w15:restartNumberingAfterBreak="0">
    <w:nsid w:val="51560C75"/>
    <w:multiLevelType w:val="hybridMultilevel"/>
    <w:tmpl w:val="1662317E"/>
    <w:lvl w:ilvl="0" w:tplc="0409000F">
      <w:start w:val="1"/>
      <w:numFmt w:val="decimal"/>
      <w:lvlText w:val="%1."/>
      <w:lvlJc w:val="left"/>
      <w:pPr>
        <w:tabs>
          <w:tab w:val="num" w:pos="720"/>
        </w:tabs>
        <w:ind w:left="720" w:hanging="360"/>
      </w:p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159" w15:restartNumberingAfterBreak="0">
    <w:nsid w:val="521D5AF7"/>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0" w15:restartNumberingAfterBreak="0">
    <w:nsid w:val="52B64942"/>
    <w:multiLevelType w:val="hybridMultilevel"/>
    <w:tmpl w:val="618C8B5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1" w15:restartNumberingAfterBreak="0">
    <w:nsid w:val="52FB1D11"/>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2" w15:restartNumberingAfterBreak="0">
    <w:nsid w:val="545D3A07"/>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3" w15:restartNumberingAfterBreak="0">
    <w:nsid w:val="54D959A0"/>
    <w:multiLevelType w:val="multilevel"/>
    <w:tmpl w:val="19BEE55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4" w15:restartNumberingAfterBreak="0">
    <w:nsid w:val="55197701"/>
    <w:multiLevelType w:val="multilevel"/>
    <w:tmpl w:val="6FF0B82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5" w15:restartNumberingAfterBreak="0">
    <w:nsid w:val="55F31C19"/>
    <w:multiLevelType w:val="multilevel"/>
    <w:tmpl w:val="2380564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6" w15:restartNumberingAfterBreak="0">
    <w:nsid w:val="55F42859"/>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7" w15:restartNumberingAfterBreak="0">
    <w:nsid w:val="566B2182"/>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8" w15:restartNumberingAfterBreak="0">
    <w:nsid w:val="567B6445"/>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9" w15:restartNumberingAfterBreak="0">
    <w:nsid w:val="575773BC"/>
    <w:multiLevelType w:val="multilevel"/>
    <w:tmpl w:val="7E64675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0" w15:restartNumberingAfterBreak="0">
    <w:nsid w:val="58143DAD"/>
    <w:multiLevelType w:val="multilevel"/>
    <w:tmpl w:val="CA022F4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1" w15:restartNumberingAfterBreak="0">
    <w:nsid w:val="581B3B06"/>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2" w15:restartNumberingAfterBreak="0">
    <w:nsid w:val="5856253F"/>
    <w:multiLevelType w:val="multilevel"/>
    <w:tmpl w:val="27B806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3" w15:restartNumberingAfterBreak="0">
    <w:nsid w:val="58AE4F72"/>
    <w:multiLevelType w:val="multilevel"/>
    <w:tmpl w:val="605C0A0C"/>
    <w:lvl w:ilvl="0">
      <w:start w:val="3"/>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4" w15:restartNumberingAfterBreak="0">
    <w:nsid w:val="58EE62FC"/>
    <w:multiLevelType w:val="multilevel"/>
    <w:tmpl w:val="64688AA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5" w15:restartNumberingAfterBreak="0">
    <w:nsid w:val="59640DC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6" w15:restartNumberingAfterBreak="0">
    <w:nsid w:val="59A300DC"/>
    <w:multiLevelType w:val="multilevel"/>
    <w:tmpl w:val="3FCCC8E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7" w15:restartNumberingAfterBreak="0">
    <w:nsid w:val="5A647347"/>
    <w:multiLevelType w:val="multilevel"/>
    <w:tmpl w:val="2E48EC3E"/>
    <w:lvl w:ilvl="0">
      <w:start w:val="5"/>
      <w:numFmt w:val="decimal"/>
      <w:pStyle w:val="Heading1"/>
      <w:lvlText w:val="%1.0"/>
      <w:lvlJc w:val="left"/>
      <w:pPr>
        <w:ind w:left="432" w:hanging="432"/>
      </w:pPr>
      <w:rPr>
        <w:rFonts w:hint="default"/>
      </w:rPr>
    </w:lvl>
    <w:lvl w:ilvl="1">
      <w:start w:val="1"/>
      <w:numFmt w:val="decimal"/>
      <w:pStyle w:val="Heading2"/>
      <w:lvlText w:val="%1.%2"/>
      <w:lvlJc w:val="left"/>
      <w:pPr>
        <w:tabs>
          <w:tab w:val="num" w:pos="576"/>
        </w:tabs>
        <w:ind w:left="576" w:hanging="576"/>
      </w:pPr>
      <w:rPr>
        <w:rFonts w:ascii="Helvetica" w:hAnsi="Helvetica"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8" w15:restartNumberingAfterBreak="0">
    <w:nsid w:val="5A7B78D1"/>
    <w:multiLevelType w:val="multilevel"/>
    <w:tmpl w:val="369E98B4"/>
    <w:lvl w:ilvl="0">
      <w:start w:val="1"/>
      <w:numFmt w:val="decimal"/>
      <w:lvlText w:val="%1.0"/>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9" w15:restartNumberingAfterBreak="0">
    <w:nsid w:val="5A9259B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0" w15:restartNumberingAfterBreak="0">
    <w:nsid w:val="5BD01427"/>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1" w15:restartNumberingAfterBreak="0">
    <w:nsid w:val="5C5F0119"/>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2" w15:restartNumberingAfterBreak="0">
    <w:nsid w:val="5CD23343"/>
    <w:multiLevelType w:val="multilevel"/>
    <w:tmpl w:val="81C6295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3" w15:restartNumberingAfterBreak="0">
    <w:nsid w:val="5CFD2EF4"/>
    <w:multiLevelType w:val="hybridMultilevel"/>
    <w:tmpl w:val="2780A2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5D3044DC"/>
    <w:multiLevelType w:val="hybridMultilevel"/>
    <w:tmpl w:val="B298E30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5" w15:restartNumberingAfterBreak="0">
    <w:nsid w:val="5E3B54B7"/>
    <w:multiLevelType w:val="hybridMultilevel"/>
    <w:tmpl w:val="F296E38C"/>
    <w:lvl w:ilvl="0" w:tplc="000F0409">
      <w:start w:val="1"/>
      <w:numFmt w:val="decimal"/>
      <w:lvlText w:val="%1."/>
      <w:lvlJc w:val="left"/>
      <w:pPr>
        <w:tabs>
          <w:tab w:val="num" w:pos="360"/>
        </w:tabs>
        <w:ind w:left="360" w:hanging="360"/>
      </w:pPr>
      <w:rPr>
        <w:rFonts w:hint="default"/>
      </w:rPr>
    </w:lvl>
    <w:lvl w:ilvl="1" w:tplc="00190409">
      <w:start w:val="1"/>
      <w:numFmt w:val="lowerLetter"/>
      <w:lvlText w:val="%2."/>
      <w:lvlJc w:val="left"/>
      <w:pPr>
        <w:tabs>
          <w:tab w:val="num" w:pos="1080"/>
        </w:tabs>
        <w:ind w:left="1080" w:hanging="360"/>
      </w:pPr>
    </w:lvl>
    <w:lvl w:ilvl="2" w:tplc="001B0409">
      <w:start w:val="1"/>
      <w:numFmt w:val="lowerRoman"/>
      <w:lvlText w:val="%3."/>
      <w:lvlJc w:val="right"/>
      <w:pPr>
        <w:tabs>
          <w:tab w:val="num" w:pos="1800"/>
        </w:tabs>
        <w:ind w:left="1800" w:hanging="180"/>
      </w:pPr>
    </w:lvl>
    <w:lvl w:ilvl="3" w:tplc="000F0409">
      <w:start w:val="1"/>
      <w:numFmt w:val="decimal"/>
      <w:lvlText w:val="%4."/>
      <w:lvlJc w:val="left"/>
      <w:pPr>
        <w:tabs>
          <w:tab w:val="num" w:pos="2520"/>
        </w:tabs>
        <w:ind w:left="2520" w:hanging="360"/>
      </w:pPr>
    </w:lvl>
    <w:lvl w:ilvl="4" w:tplc="00190409">
      <w:start w:val="1"/>
      <w:numFmt w:val="lowerLetter"/>
      <w:lvlText w:val="%5."/>
      <w:lvlJc w:val="left"/>
      <w:pPr>
        <w:tabs>
          <w:tab w:val="num" w:pos="3240"/>
        </w:tabs>
        <w:ind w:left="3240" w:hanging="360"/>
      </w:pPr>
    </w:lvl>
    <w:lvl w:ilvl="5" w:tplc="001B0409">
      <w:start w:val="1"/>
      <w:numFmt w:val="lowerRoman"/>
      <w:lvlText w:val="%6."/>
      <w:lvlJc w:val="right"/>
      <w:pPr>
        <w:tabs>
          <w:tab w:val="num" w:pos="3960"/>
        </w:tabs>
        <w:ind w:left="3960" w:hanging="180"/>
      </w:pPr>
    </w:lvl>
    <w:lvl w:ilvl="6" w:tplc="000F0409">
      <w:start w:val="1"/>
      <w:numFmt w:val="decimal"/>
      <w:lvlText w:val="%7."/>
      <w:lvlJc w:val="left"/>
      <w:pPr>
        <w:tabs>
          <w:tab w:val="num" w:pos="4680"/>
        </w:tabs>
        <w:ind w:left="4680" w:hanging="360"/>
      </w:pPr>
    </w:lvl>
    <w:lvl w:ilvl="7" w:tplc="00190409">
      <w:start w:val="1"/>
      <w:numFmt w:val="lowerLetter"/>
      <w:lvlText w:val="%8."/>
      <w:lvlJc w:val="left"/>
      <w:pPr>
        <w:tabs>
          <w:tab w:val="num" w:pos="5400"/>
        </w:tabs>
        <w:ind w:left="5400" w:hanging="360"/>
      </w:pPr>
    </w:lvl>
    <w:lvl w:ilvl="8" w:tplc="001B0409">
      <w:start w:val="1"/>
      <w:numFmt w:val="lowerRoman"/>
      <w:lvlText w:val="%9."/>
      <w:lvlJc w:val="right"/>
      <w:pPr>
        <w:tabs>
          <w:tab w:val="num" w:pos="6120"/>
        </w:tabs>
        <w:ind w:left="6120" w:hanging="180"/>
      </w:pPr>
    </w:lvl>
  </w:abstractNum>
  <w:abstractNum w:abstractNumId="186" w15:restartNumberingAfterBreak="0">
    <w:nsid w:val="5E4D0C57"/>
    <w:multiLevelType w:val="multilevel"/>
    <w:tmpl w:val="2140DF9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7" w15:restartNumberingAfterBreak="0">
    <w:nsid w:val="5F1B499F"/>
    <w:multiLevelType w:val="multilevel"/>
    <w:tmpl w:val="438A863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8" w15:restartNumberingAfterBreak="0">
    <w:nsid w:val="5F341C93"/>
    <w:multiLevelType w:val="multilevel"/>
    <w:tmpl w:val="B414FA0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9" w15:restartNumberingAfterBreak="0">
    <w:nsid w:val="5F3545AB"/>
    <w:multiLevelType w:val="multilevel"/>
    <w:tmpl w:val="0750F68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0" w15:restartNumberingAfterBreak="0">
    <w:nsid w:val="5FC25F6A"/>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1" w15:restartNumberingAfterBreak="0">
    <w:nsid w:val="5FC376CD"/>
    <w:multiLevelType w:val="multilevel"/>
    <w:tmpl w:val="E9FE3BA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2" w15:restartNumberingAfterBreak="0">
    <w:nsid w:val="5FD5467E"/>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3" w15:restartNumberingAfterBreak="0">
    <w:nsid w:val="60210BE5"/>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4" w15:restartNumberingAfterBreak="0">
    <w:nsid w:val="6037775C"/>
    <w:multiLevelType w:val="multilevel"/>
    <w:tmpl w:val="04090023"/>
    <w:lvl w:ilvl="0">
      <w:start w:val="1"/>
      <w:numFmt w:val="upperRoman"/>
      <w:lvlText w:val="Article %1."/>
      <w:lvlJc w:val="left"/>
      <w:pPr>
        <w:ind w:left="0" w:firstLine="0"/>
      </w:pPr>
      <w:rPr>
        <w:rFonts w:hint="default"/>
      </w:rPr>
    </w:lvl>
    <w:lvl w:ilvl="1">
      <w:start w:val="1"/>
      <w:numFmt w:val="decimalZero"/>
      <w:isLgl/>
      <w:lvlText w:val="Section %1.%2"/>
      <w:lvlJc w:val="left"/>
      <w:pPr>
        <w:ind w:left="0" w:firstLine="0"/>
      </w:pPr>
      <w:rPr>
        <w:rFonts w:hint="default"/>
      </w:rPr>
    </w:lvl>
    <w:lvl w:ilvl="2">
      <w:start w:val="1"/>
      <w:numFmt w:val="lowerLetter"/>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95" w15:restartNumberingAfterBreak="0">
    <w:nsid w:val="60C83441"/>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6" w15:restartNumberingAfterBreak="0">
    <w:nsid w:val="61221627"/>
    <w:multiLevelType w:val="hybridMultilevel"/>
    <w:tmpl w:val="8EFAA5B6"/>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97" w15:restartNumberingAfterBreak="0">
    <w:nsid w:val="614A26AC"/>
    <w:multiLevelType w:val="multilevel"/>
    <w:tmpl w:val="9F74ACB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8" w15:restartNumberingAfterBreak="0">
    <w:nsid w:val="61CC1533"/>
    <w:multiLevelType w:val="hybridMultilevel"/>
    <w:tmpl w:val="A9A6B6C4"/>
    <w:lvl w:ilvl="0" w:tplc="47A0212A">
      <w:start w:val="1"/>
      <w:numFmt w:val="decimal"/>
      <w:lvlText w:val="[%1]"/>
      <w:lvlJc w:val="left"/>
      <w:pPr>
        <w:tabs>
          <w:tab w:val="num" w:pos="720"/>
        </w:tabs>
        <w:ind w:left="720" w:hanging="360"/>
      </w:pPr>
      <w:rPr>
        <w:rFonts w:hint="default"/>
      </w:rPr>
    </w:lvl>
    <w:lvl w:ilvl="1" w:tplc="182837F2">
      <w:start w:val="1"/>
      <w:numFmt w:val="upp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9" w15:restartNumberingAfterBreak="0">
    <w:nsid w:val="62465925"/>
    <w:multiLevelType w:val="multilevel"/>
    <w:tmpl w:val="4232F2D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0" w15:restartNumberingAfterBreak="0">
    <w:nsid w:val="627024B0"/>
    <w:multiLevelType w:val="multilevel"/>
    <w:tmpl w:val="5B844CA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1" w15:restartNumberingAfterBreak="0">
    <w:nsid w:val="63645085"/>
    <w:multiLevelType w:val="multilevel"/>
    <w:tmpl w:val="8FC858C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2" w15:restartNumberingAfterBreak="0">
    <w:nsid w:val="63724882"/>
    <w:multiLevelType w:val="hybridMultilevel"/>
    <w:tmpl w:val="84F42E60"/>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3" w15:restartNumberingAfterBreak="0">
    <w:nsid w:val="637C6922"/>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4" w15:restartNumberingAfterBreak="0">
    <w:nsid w:val="63D82EC8"/>
    <w:multiLevelType w:val="multilevel"/>
    <w:tmpl w:val="E6F6FEF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5" w15:restartNumberingAfterBreak="0">
    <w:nsid w:val="63E9350A"/>
    <w:multiLevelType w:val="multilevel"/>
    <w:tmpl w:val="FED25DC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6" w15:restartNumberingAfterBreak="0">
    <w:nsid w:val="63F15F42"/>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7" w15:restartNumberingAfterBreak="0">
    <w:nsid w:val="64513C53"/>
    <w:multiLevelType w:val="multilevel"/>
    <w:tmpl w:val="F470385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8" w15:restartNumberingAfterBreak="0">
    <w:nsid w:val="649D1FCB"/>
    <w:multiLevelType w:val="multilevel"/>
    <w:tmpl w:val="E2CEA24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9" w15:restartNumberingAfterBreak="0">
    <w:nsid w:val="64CC2065"/>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0" w15:restartNumberingAfterBreak="0">
    <w:nsid w:val="64F25CE3"/>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1" w15:restartNumberingAfterBreak="0">
    <w:nsid w:val="6515337D"/>
    <w:multiLevelType w:val="multilevel"/>
    <w:tmpl w:val="0C1839A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2" w15:restartNumberingAfterBreak="0">
    <w:nsid w:val="653B4C80"/>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3" w15:restartNumberingAfterBreak="0">
    <w:nsid w:val="664D68EB"/>
    <w:multiLevelType w:val="multilevel"/>
    <w:tmpl w:val="9AE83EA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4" w15:restartNumberingAfterBreak="0">
    <w:nsid w:val="66865E59"/>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5" w15:restartNumberingAfterBreak="0">
    <w:nsid w:val="686A7532"/>
    <w:multiLevelType w:val="hybridMultilevel"/>
    <w:tmpl w:val="A1B0444C"/>
    <w:lvl w:ilvl="0" w:tplc="00010409">
      <w:start w:val="1"/>
      <w:numFmt w:val="bullet"/>
      <w:lvlText w:val=""/>
      <w:lvlJc w:val="left"/>
      <w:pPr>
        <w:tabs>
          <w:tab w:val="num" w:pos="720"/>
        </w:tabs>
        <w:ind w:left="720" w:hanging="360"/>
      </w:pPr>
      <w:rPr>
        <w:rFonts w:ascii="Symbol" w:hAnsi="Symbol" w:cs="Symbol" w:hint="default"/>
      </w:rPr>
    </w:lvl>
    <w:lvl w:ilvl="1" w:tplc="00030409">
      <w:start w:val="1"/>
      <w:numFmt w:val="bullet"/>
      <w:lvlText w:val="o"/>
      <w:lvlJc w:val="left"/>
      <w:pPr>
        <w:tabs>
          <w:tab w:val="num" w:pos="1440"/>
        </w:tabs>
        <w:ind w:left="1440" w:hanging="360"/>
      </w:pPr>
      <w:rPr>
        <w:rFonts w:ascii="Courier New" w:hAnsi="Courier New" w:cs="Courier New" w:hint="default"/>
      </w:rPr>
    </w:lvl>
    <w:lvl w:ilvl="2" w:tplc="00050409">
      <w:start w:val="1"/>
      <w:numFmt w:val="bullet"/>
      <w:lvlText w:val=""/>
      <w:lvlJc w:val="left"/>
      <w:pPr>
        <w:tabs>
          <w:tab w:val="num" w:pos="2160"/>
        </w:tabs>
        <w:ind w:left="2160" w:hanging="360"/>
      </w:pPr>
      <w:rPr>
        <w:rFonts w:ascii="Wingdings" w:hAnsi="Wingdings" w:cs="Wingdings" w:hint="default"/>
      </w:rPr>
    </w:lvl>
    <w:lvl w:ilvl="3" w:tplc="00010409">
      <w:start w:val="1"/>
      <w:numFmt w:val="bullet"/>
      <w:lvlText w:val=""/>
      <w:lvlJc w:val="left"/>
      <w:pPr>
        <w:tabs>
          <w:tab w:val="num" w:pos="2880"/>
        </w:tabs>
        <w:ind w:left="2880" w:hanging="360"/>
      </w:pPr>
      <w:rPr>
        <w:rFonts w:ascii="Symbol" w:hAnsi="Symbol" w:cs="Symbol" w:hint="default"/>
      </w:rPr>
    </w:lvl>
    <w:lvl w:ilvl="4" w:tplc="00030409">
      <w:start w:val="1"/>
      <w:numFmt w:val="bullet"/>
      <w:lvlText w:val="o"/>
      <w:lvlJc w:val="left"/>
      <w:pPr>
        <w:tabs>
          <w:tab w:val="num" w:pos="3600"/>
        </w:tabs>
        <w:ind w:left="3600" w:hanging="360"/>
      </w:pPr>
      <w:rPr>
        <w:rFonts w:ascii="Courier New" w:hAnsi="Courier New" w:cs="Courier New" w:hint="default"/>
      </w:rPr>
    </w:lvl>
    <w:lvl w:ilvl="5" w:tplc="00050409">
      <w:start w:val="1"/>
      <w:numFmt w:val="bullet"/>
      <w:lvlText w:val=""/>
      <w:lvlJc w:val="left"/>
      <w:pPr>
        <w:tabs>
          <w:tab w:val="num" w:pos="4320"/>
        </w:tabs>
        <w:ind w:left="4320" w:hanging="360"/>
      </w:pPr>
      <w:rPr>
        <w:rFonts w:ascii="Wingdings" w:hAnsi="Wingdings" w:cs="Wingdings" w:hint="default"/>
      </w:rPr>
    </w:lvl>
    <w:lvl w:ilvl="6" w:tplc="00010409">
      <w:start w:val="1"/>
      <w:numFmt w:val="bullet"/>
      <w:lvlText w:val=""/>
      <w:lvlJc w:val="left"/>
      <w:pPr>
        <w:tabs>
          <w:tab w:val="num" w:pos="5040"/>
        </w:tabs>
        <w:ind w:left="5040" w:hanging="360"/>
      </w:pPr>
      <w:rPr>
        <w:rFonts w:ascii="Symbol" w:hAnsi="Symbol" w:cs="Symbol" w:hint="default"/>
      </w:rPr>
    </w:lvl>
    <w:lvl w:ilvl="7" w:tplc="00030409">
      <w:start w:val="1"/>
      <w:numFmt w:val="bullet"/>
      <w:lvlText w:val="o"/>
      <w:lvlJc w:val="left"/>
      <w:pPr>
        <w:tabs>
          <w:tab w:val="num" w:pos="5760"/>
        </w:tabs>
        <w:ind w:left="5760" w:hanging="360"/>
      </w:pPr>
      <w:rPr>
        <w:rFonts w:ascii="Courier New" w:hAnsi="Courier New" w:cs="Courier New" w:hint="default"/>
      </w:rPr>
    </w:lvl>
    <w:lvl w:ilvl="8" w:tplc="00050409">
      <w:start w:val="1"/>
      <w:numFmt w:val="bullet"/>
      <w:lvlText w:val=""/>
      <w:lvlJc w:val="left"/>
      <w:pPr>
        <w:tabs>
          <w:tab w:val="num" w:pos="6480"/>
        </w:tabs>
        <w:ind w:left="6480" w:hanging="360"/>
      </w:pPr>
      <w:rPr>
        <w:rFonts w:ascii="Wingdings" w:hAnsi="Wingdings" w:cs="Wingdings" w:hint="default"/>
      </w:rPr>
    </w:lvl>
  </w:abstractNum>
  <w:abstractNum w:abstractNumId="216" w15:restartNumberingAfterBreak="0">
    <w:nsid w:val="68AD730F"/>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7" w15:restartNumberingAfterBreak="0">
    <w:nsid w:val="68EE2F49"/>
    <w:multiLevelType w:val="multilevel"/>
    <w:tmpl w:val="9AF642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8" w15:restartNumberingAfterBreak="0">
    <w:nsid w:val="68F53C8F"/>
    <w:multiLevelType w:val="multilevel"/>
    <w:tmpl w:val="006C9E02"/>
    <w:lvl w:ilvl="0">
      <w:start w:val="1"/>
      <w:numFmt w:val="decimal"/>
      <w:lvlText w:val="%1.0"/>
      <w:lvlJc w:val="left"/>
      <w:pPr>
        <w:ind w:left="432" w:hanging="432"/>
      </w:p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9" w15:restartNumberingAfterBreak="0">
    <w:nsid w:val="68F666BF"/>
    <w:multiLevelType w:val="multilevel"/>
    <w:tmpl w:val="15CC7ED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0" w15:restartNumberingAfterBreak="0">
    <w:nsid w:val="6A3B24AF"/>
    <w:multiLevelType w:val="hybridMultilevel"/>
    <w:tmpl w:val="ED94F35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1" w15:restartNumberingAfterBreak="0">
    <w:nsid w:val="6A773418"/>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2" w15:restartNumberingAfterBreak="0">
    <w:nsid w:val="6A9E7B87"/>
    <w:multiLevelType w:val="hybridMultilevel"/>
    <w:tmpl w:val="E25EB5F0"/>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223" w15:restartNumberingAfterBreak="0">
    <w:nsid w:val="6AF928F5"/>
    <w:multiLevelType w:val="multilevel"/>
    <w:tmpl w:val="26F02E48"/>
    <w:lvl w:ilvl="0">
      <w:start w:val="2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4" w15:restartNumberingAfterBreak="0">
    <w:nsid w:val="6B3C30AB"/>
    <w:multiLevelType w:val="multilevel"/>
    <w:tmpl w:val="B1AA780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5" w15:restartNumberingAfterBreak="0">
    <w:nsid w:val="6B6C5C83"/>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6" w15:restartNumberingAfterBreak="0">
    <w:nsid w:val="6C320EBB"/>
    <w:multiLevelType w:val="multilevel"/>
    <w:tmpl w:val="9954B4A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7" w15:restartNumberingAfterBreak="0">
    <w:nsid w:val="6C7924CB"/>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8" w15:restartNumberingAfterBreak="0">
    <w:nsid w:val="6CD02E02"/>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9" w15:restartNumberingAfterBreak="0">
    <w:nsid w:val="6CD1658F"/>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0" w15:restartNumberingAfterBreak="0">
    <w:nsid w:val="6EBF6F8E"/>
    <w:multiLevelType w:val="multilevel"/>
    <w:tmpl w:val="DF0ECEF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1" w15:restartNumberingAfterBreak="0">
    <w:nsid w:val="710B15AE"/>
    <w:multiLevelType w:val="multilevel"/>
    <w:tmpl w:val="EB20C75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2" w15:restartNumberingAfterBreak="0">
    <w:nsid w:val="71286AD6"/>
    <w:multiLevelType w:val="multilevel"/>
    <w:tmpl w:val="7B3ADC12"/>
    <w:lvl w:ilvl="0">
      <w:start w:val="1"/>
      <w:numFmt w:val="decimal"/>
      <w:lvlText w:val="%1.0"/>
      <w:lvlJc w:val="left"/>
      <w:pPr>
        <w:ind w:left="432" w:hanging="432"/>
      </w:p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3" w15:restartNumberingAfterBreak="0">
    <w:nsid w:val="72550435"/>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4" w15:restartNumberingAfterBreak="0">
    <w:nsid w:val="72F6099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5" w15:restartNumberingAfterBreak="0">
    <w:nsid w:val="730A1CEF"/>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6" w15:restartNumberingAfterBreak="0">
    <w:nsid w:val="73CB1183"/>
    <w:multiLevelType w:val="multilevel"/>
    <w:tmpl w:val="F662C5B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7" w15:restartNumberingAfterBreak="0">
    <w:nsid w:val="75754F3D"/>
    <w:multiLevelType w:val="multilevel"/>
    <w:tmpl w:val="7B3ADC12"/>
    <w:lvl w:ilvl="0">
      <w:start w:val="1"/>
      <w:numFmt w:val="decimal"/>
      <w:lvlText w:val="%1.0"/>
      <w:lvlJc w:val="left"/>
      <w:pPr>
        <w:ind w:left="432" w:hanging="432"/>
      </w:p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8" w15:restartNumberingAfterBreak="0">
    <w:nsid w:val="75DC5604"/>
    <w:multiLevelType w:val="multilevel"/>
    <w:tmpl w:val="4760B07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9" w15:restartNumberingAfterBreak="0">
    <w:nsid w:val="761D021E"/>
    <w:multiLevelType w:val="hybridMultilevel"/>
    <w:tmpl w:val="E22AF47C"/>
    <w:lvl w:ilvl="0" w:tplc="FFFFFFFF">
      <w:start w:val="1"/>
      <w:numFmt w:val="lowerRoman"/>
      <w:lvlText w:val="%1."/>
      <w:lvlJc w:val="right"/>
      <w:pPr>
        <w:tabs>
          <w:tab w:val="num" w:pos="1800"/>
        </w:tabs>
        <w:ind w:left="1800" w:hanging="360"/>
      </w:pPr>
    </w:lvl>
    <w:lvl w:ilvl="1" w:tplc="FFFFFFFF">
      <w:start w:val="1"/>
      <w:numFmt w:val="lowerLetter"/>
      <w:lvlText w:val="%2."/>
      <w:lvlJc w:val="left"/>
      <w:pPr>
        <w:tabs>
          <w:tab w:val="num" w:pos="2520"/>
        </w:tabs>
        <w:ind w:left="2520" w:hanging="360"/>
      </w:pPr>
    </w:lvl>
    <w:lvl w:ilvl="2" w:tplc="FFFFFFFF">
      <w:start w:val="1"/>
      <w:numFmt w:val="lowerRoman"/>
      <w:lvlText w:val="%3."/>
      <w:lvlJc w:val="right"/>
      <w:pPr>
        <w:tabs>
          <w:tab w:val="num" w:pos="3240"/>
        </w:tabs>
        <w:ind w:left="3240" w:hanging="180"/>
      </w:pPr>
    </w:lvl>
    <w:lvl w:ilvl="3" w:tplc="FFFFFFFF">
      <w:start w:val="1"/>
      <w:numFmt w:val="decimal"/>
      <w:lvlText w:val="%4."/>
      <w:lvlJc w:val="left"/>
      <w:pPr>
        <w:tabs>
          <w:tab w:val="num" w:pos="3960"/>
        </w:tabs>
        <w:ind w:left="3960" w:hanging="360"/>
      </w:pPr>
    </w:lvl>
    <w:lvl w:ilvl="4" w:tplc="FFFFFFFF">
      <w:start w:val="1"/>
      <w:numFmt w:val="lowerLetter"/>
      <w:lvlText w:val="%5."/>
      <w:lvlJc w:val="left"/>
      <w:pPr>
        <w:tabs>
          <w:tab w:val="num" w:pos="4680"/>
        </w:tabs>
        <w:ind w:left="4680" w:hanging="360"/>
      </w:pPr>
    </w:lvl>
    <w:lvl w:ilvl="5" w:tplc="FFFFFFFF">
      <w:start w:val="1"/>
      <w:numFmt w:val="lowerRoman"/>
      <w:lvlText w:val="%6."/>
      <w:lvlJc w:val="right"/>
      <w:pPr>
        <w:tabs>
          <w:tab w:val="num" w:pos="5400"/>
        </w:tabs>
        <w:ind w:left="5400" w:hanging="180"/>
      </w:pPr>
    </w:lvl>
    <w:lvl w:ilvl="6" w:tplc="FFFFFFFF">
      <w:start w:val="1"/>
      <w:numFmt w:val="decimal"/>
      <w:lvlText w:val="%7."/>
      <w:lvlJc w:val="left"/>
      <w:pPr>
        <w:tabs>
          <w:tab w:val="num" w:pos="6120"/>
        </w:tabs>
        <w:ind w:left="6120" w:hanging="360"/>
      </w:pPr>
    </w:lvl>
    <w:lvl w:ilvl="7" w:tplc="FFFFFFFF">
      <w:start w:val="1"/>
      <w:numFmt w:val="lowerLetter"/>
      <w:lvlText w:val="%8."/>
      <w:lvlJc w:val="left"/>
      <w:pPr>
        <w:tabs>
          <w:tab w:val="num" w:pos="6840"/>
        </w:tabs>
        <w:ind w:left="6840" w:hanging="360"/>
      </w:pPr>
    </w:lvl>
    <w:lvl w:ilvl="8" w:tplc="FFFFFFFF">
      <w:start w:val="1"/>
      <w:numFmt w:val="lowerRoman"/>
      <w:lvlText w:val="%9."/>
      <w:lvlJc w:val="right"/>
      <w:pPr>
        <w:tabs>
          <w:tab w:val="num" w:pos="7560"/>
        </w:tabs>
        <w:ind w:left="7560" w:hanging="180"/>
      </w:pPr>
    </w:lvl>
  </w:abstractNum>
  <w:abstractNum w:abstractNumId="240" w15:restartNumberingAfterBreak="0">
    <w:nsid w:val="76917004"/>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1" w15:restartNumberingAfterBreak="0">
    <w:nsid w:val="76B3092B"/>
    <w:multiLevelType w:val="hybridMultilevel"/>
    <w:tmpl w:val="C11020C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2" w15:restartNumberingAfterBreak="0">
    <w:nsid w:val="770672D8"/>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3" w15:restartNumberingAfterBreak="0">
    <w:nsid w:val="77AE2128"/>
    <w:multiLevelType w:val="multilevel"/>
    <w:tmpl w:val="5F442A8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4" w15:restartNumberingAfterBreak="0">
    <w:nsid w:val="781A5BED"/>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5" w15:restartNumberingAfterBreak="0">
    <w:nsid w:val="7904670A"/>
    <w:multiLevelType w:val="multilevel"/>
    <w:tmpl w:val="7B3ADC12"/>
    <w:lvl w:ilvl="0">
      <w:start w:val="1"/>
      <w:numFmt w:val="decimal"/>
      <w:lvlText w:val="%1.0"/>
      <w:lvlJc w:val="left"/>
      <w:pPr>
        <w:ind w:left="432" w:hanging="432"/>
      </w:p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6" w15:restartNumberingAfterBreak="0">
    <w:nsid w:val="79421E9C"/>
    <w:multiLevelType w:val="multilevel"/>
    <w:tmpl w:val="F518333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7" w15:restartNumberingAfterBreak="0">
    <w:nsid w:val="7A747CD1"/>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8" w15:restartNumberingAfterBreak="0">
    <w:nsid w:val="7A920C06"/>
    <w:multiLevelType w:val="hybridMultilevel"/>
    <w:tmpl w:val="AE44E398"/>
    <w:lvl w:ilvl="0" w:tplc="08E6C966">
      <w:start w:val="1"/>
      <w:numFmt w:val="decimal"/>
      <w:lvlText w:val="%1)"/>
      <w:lvlJc w:val="left"/>
      <w:pPr>
        <w:tabs>
          <w:tab w:val="num" w:pos="1080"/>
        </w:tabs>
        <w:ind w:left="1080" w:hanging="360"/>
      </w:pPr>
      <w:rPr>
        <w:rFonts w:hint="default"/>
      </w:rPr>
    </w:lvl>
    <w:lvl w:ilvl="1" w:tplc="00190409">
      <w:start w:val="1"/>
      <w:numFmt w:val="lowerLetter"/>
      <w:lvlText w:val="%2."/>
      <w:lvlJc w:val="left"/>
      <w:pPr>
        <w:tabs>
          <w:tab w:val="num" w:pos="1800"/>
        </w:tabs>
        <w:ind w:left="1800" w:hanging="360"/>
      </w:pPr>
    </w:lvl>
    <w:lvl w:ilvl="2" w:tplc="001B0409">
      <w:start w:val="1"/>
      <w:numFmt w:val="lowerRoman"/>
      <w:lvlText w:val="%3."/>
      <w:lvlJc w:val="right"/>
      <w:pPr>
        <w:tabs>
          <w:tab w:val="num" w:pos="2520"/>
        </w:tabs>
        <w:ind w:left="2520" w:hanging="180"/>
      </w:pPr>
    </w:lvl>
    <w:lvl w:ilvl="3" w:tplc="000F0409">
      <w:start w:val="1"/>
      <w:numFmt w:val="decimal"/>
      <w:lvlText w:val="%4."/>
      <w:lvlJc w:val="left"/>
      <w:pPr>
        <w:tabs>
          <w:tab w:val="num" w:pos="3240"/>
        </w:tabs>
        <w:ind w:left="3240" w:hanging="360"/>
      </w:pPr>
    </w:lvl>
    <w:lvl w:ilvl="4" w:tplc="00190409">
      <w:start w:val="1"/>
      <w:numFmt w:val="lowerLetter"/>
      <w:lvlText w:val="%5."/>
      <w:lvlJc w:val="left"/>
      <w:pPr>
        <w:tabs>
          <w:tab w:val="num" w:pos="3960"/>
        </w:tabs>
        <w:ind w:left="3960" w:hanging="360"/>
      </w:pPr>
    </w:lvl>
    <w:lvl w:ilvl="5" w:tplc="001B0409">
      <w:start w:val="1"/>
      <w:numFmt w:val="lowerRoman"/>
      <w:lvlText w:val="%6."/>
      <w:lvlJc w:val="right"/>
      <w:pPr>
        <w:tabs>
          <w:tab w:val="num" w:pos="4680"/>
        </w:tabs>
        <w:ind w:left="4680" w:hanging="180"/>
      </w:pPr>
    </w:lvl>
    <w:lvl w:ilvl="6" w:tplc="000F0409">
      <w:start w:val="1"/>
      <w:numFmt w:val="decimal"/>
      <w:lvlText w:val="%7."/>
      <w:lvlJc w:val="left"/>
      <w:pPr>
        <w:tabs>
          <w:tab w:val="num" w:pos="5400"/>
        </w:tabs>
        <w:ind w:left="5400" w:hanging="360"/>
      </w:pPr>
    </w:lvl>
    <w:lvl w:ilvl="7" w:tplc="00190409">
      <w:start w:val="1"/>
      <w:numFmt w:val="lowerLetter"/>
      <w:lvlText w:val="%8."/>
      <w:lvlJc w:val="left"/>
      <w:pPr>
        <w:tabs>
          <w:tab w:val="num" w:pos="6120"/>
        </w:tabs>
        <w:ind w:left="6120" w:hanging="360"/>
      </w:pPr>
    </w:lvl>
    <w:lvl w:ilvl="8" w:tplc="001B0409">
      <w:start w:val="1"/>
      <w:numFmt w:val="lowerRoman"/>
      <w:lvlText w:val="%9."/>
      <w:lvlJc w:val="right"/>
      <w:pPr>
        <w:tabs>
          <w:tab w:val="num" w:pos="6840"/>
        </w:tabs>
        <w:ind w:left="6840" w:hanging="180"/>
      </w:pPr>
    </w:lvl>
  </w:abstractNum>
  <w:abstractNum w:abstractNumId="249" w15:restartNumberingAfterBreak="0">
    <w:nsid w:val="7ACC41FD"/>
    <w:multiLevelType w:val="multilevel"/>
    <w:tmpl w:val="A7F0148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0" w15:restartNumberingAfterBreak="0">
    <w:nsid w:val="7B111A57"/>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1" w15:restartNumberingAfterBreak="0">
    <w:nsid w:val="7BD622D0"/>
    <w:multiLevelType w:val="multilevel"/>
    <w:tmpl w:val="574A2E9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2" w15:restartNumberingAfterBreak="0">
    <w:nsid w:val="7C7B54C0"/>
    <w:multiLevelType w:val="multilevel"/>
    <w:tmpl w:val="3E6621CA"/>
    <w:styleLink w:val="CurrentList1"/>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3" w15:restartNumberingAfterBreak="0">
    <w:nsid w:val="7D6C772D"/>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4" w15:restartNumberingAfterBreak="0">
    <w:nsid w:val="7DD779F0"/>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5" w15:restartNumberingAfterBreak="0">
    <w:nsid w:val="7E1415D2"/>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6" w15:restartNumberingAfterBreak="0">
    <w:nsid w:val="7E3C1359"/>
    <w:multiLevelType w:val="multilevel"/>
    <w:tmpl w:val="CC16FDB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7" w15:restartNumberingAfterBreak="0">
    <w:nsid w:val="7EFF4667"/>
    <w:multiLevelType w:val="multilevel"/>
    <w:tmpl w:val="4DA8B07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020471023">
    <w:abstractNumId w:val="177"/>
  </w:num>
  <w:num w:numId="2" w16cid:durableId="1080716645">
    <w:abstractNumId w:val="72"/>
  </w:num>
  <w:num w:numId="3" w16cid:durableId="1882477844">
    <w:abstractNumId w:val="0"/>
  </w:num>
  <w:num w:numId="4" w16cid:durableId="1372924079">
    <w:abstractNumId w:val="49"/>
  </w:num>
  <w:num w:numId="5" w16cid:durableId="1750804930">
    <w:abstractNumId w:val="99"/>
  </w:num>
  <w:num w:numId="6" w16cid:durableId="916598728">
    <w:abstractNumId w:val="77"/>
  </w:num>
  <w:num w:numId="7" w16cid:durableId="1297025900">
    <w:abstractNumId w:val="44"/>
  </w:num>
  <w:num w:numId="8" w16cid:durableId="47149617">
    <w:abstractNumId w:val="40"/>
  </w:num>
  <w:num w:numId="9" w16cid:durableId="1872452209">
    <w:abstractNumId w:val="192"/>
  </w:num>
  <w:num w:numId="10" w16cid:durableId="187453684">
    <w:abstractNumId w:val="1"/>
  </w:num>
  <w:num w:numId="11" w16cid:durableId="1692947538">
    <w:abstractNumId w:val="110"/>
  </w:num>
  <w:num w:numId="12" w16cid:durableId="982540083">
    <w:abstractNumId w:val="36"/>
  </w:num>
  <w:num w:numId="13" w16cid:durableId="525680821">
    <w:abstractNumId w:val="1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55566536">
    <w:abstractNumId w:val="83"/>
  </w:num>
  <w:num w:numId="15" w16cid:durableId="558563648">
    <w:abstractNumId w:val="237"/>
  </w:num>
  <w:num w:numId="16" w16cid:durableId="198665103">
    <w:abstractNumId w:val="113"/>
  </w:num>
  <w:num w:numId="17" w16cid:durableId="831986427">
    <w:abstractNumId w:val="232"/>
  </w:num>
  <w:num w:numId="18" w16cid:durableId="222833928">
    <w:abstractNumId w:val="30"/>
  </w:num>
  <w:num w:numId="19" w16cid:durableId="1399940711">
    <w:abstractNumId w:val="149"/>
  </w:num>
  <w:num w:numId="20" w16cid:durableId="1538154018">
    <w:abstractNumId w:val="145"/>
  </w:num>
  <w:num w:numId="21" w16cid:durableId="1955862381">
    <w:abstractNumId w:val="190"/>
  </w:num>
  <w:num w:numId="22" w16cid:durableId="1822503126">
    <w:abstractNumId w:val="68"/>
  </w:num>
  <w:num w:numId="23" w16cid:durableId="2096894447">
    <w:abstractNumId w:val="210"/>
  </w:num>
  <w:num w:numId="24" w16cid:durableId="2098478614">
    <w:abstractNumId w:val="143"/>
  </w:num>
  <w:num w:numId="25" w16cid:durableId="1303344958">
    <w:abstractNumId w:val="24"/>
  </w:num>
  <w:num w:numId="26" w16cid:durableId="675115516">
    <w:abstractNumId w:val="8"/>
  </w:num>
  <w:num w:numId="27" w16cid:durableId="1339888375">
    <w:abstractNumId w:val="4"/>
  </w:num>
  <w:num w:numId="28" w16cid:durableId="1026367735">
    <w:abstractNumId w:val="138"/>
  </w:num>
  <w:num w:numId="29" w16cid:durableId="2118479688">
    <w:abstractNumId w:val="54"/>
  </w:num>
  <w:num w:numId="30" w16cid:durableId="1110705193">
    <w:abstractNumId w:val="151"/>
  </w:num>
  <w:num w:numId="31" w16cid:durableId="802429492">
    <w:abstractNumId w:val="17"/>
  </w:num>
  <w:num w:numId="32" w16cid:durableId="321660658">
    <w:abstractNumId w:val="242"/>
  </w:num>
  <w:num w:numId="33" w16cid:durableId="871186791">
    <w:abstractNumId w:val="247"/>
  </w:num>
  <w:num w:numId="34" w16cid:durableId="185875692">
    <w:abstractNumId w:val="10"/>
  </w:num>
  <w:num w:numId="35" w16cid:durableId="1662466569">
    <w:abstractNumId w:val="57"/>
  </w:num>
  <w:num w:numId="36" w16cid:durableId="717818954">
    <w:abstractNumId w:val="88"/>
  </w:num>
  <w:num w:numId="37" w16cid:durableId="1291059894">
    <w:abstractNumId w:val="107"/>
  </w:num>
  <w:num w:numId="38" w16cid:durableId="259148011">
    <w:abstractNumId w:val="229"/>
  </w:num>
  <w:num w:numId="39" w16cid:durableId="2081292510">
    <w:abstractNumId w:val="221"/>
  </w:num>
  <w:num w:numId="40" w16cid:durableId="1651399747">
    <w:abstractNumId w:val="180"/>
  </w:num>
  <w:num w:numId="41" w16cid:durableId="868371201">
    <w:abstractNumId w:val="79"/>
  </w:num>
  <w:num w:numId="42" w16cid:durableId="53821126">
    <w:abstractNumId w:val="195"/>
  </w:num>
  <w:num w:numId="43" w16cid:durableId="1138572339">
    <w:abstractNumId w:val="34"/>
  </w:num>
  <w:num w:numId="44" w16cid:durableId="6761839">
    <w:abstractNumId w:val="228"/>
  </w:num>
  <w:num w:numId="45" w16cid:durableId="332031517">
    <w:abstractNumId w:val="108"/>
  </w:num>
  <w:num w:numId="46" w16cid:durableId="841965825">
    <w:abstractNumId w:val="12"/>
  </w:num>
  <w:num w:numId="47" w16cid:durableId="767195830">
    <w:abstractNumId w:val="115"/>
  </w:num>
  <w:num w:numId="48" w16cid:durableId="921765328">
    <w:abstractNumId w:val="84"/>
  </w:num>
  <w:num w:numId="49" w16cid:durableId="332952220">
    <w:abstractNumId w:val="193"/>
  </w:num>
  <w:num w:numId="50" w16cid:durableId="797798770">
    <w:abstractNumId w:val="250"/>
  </w:num>
  <w:num w:numId="51" w16cid:durableId="448668485">
    <w:abstractNumId w:val="147"/>
  </w:num>
  <w:num w:numId="52" w16cid:durableId="406000794">
    <w:abstractNumId w:val="225"/>
  </w:num>
  <w:num w:numId="53" w16cid:durableId="803960214">
    <w:abstractNumId w:val="122"/>
  </w:num>
  <w:num w:numId="54" w16cid:durableId="505366066">
    <w:abstractNumId w:val="102"/>
  </w:num>
  <w:num w:numId="55" w16cid:durableId="937981696">
    <w:abstractNumId w:val="51"/>
  </w:num>
  <w:num w:numId="56" w16cid:durableId="1315837815">
    <w:abstractNumId w:val="206"/>
  </w:num>
  <w:num w:numId="57" w16cid:durableId="7489169">
    <w:abstractNumId w:val="118"/>
  </w:num>
  <w:num w:numId="58" w16cid:durableId="833763975">
    <w:abstractNumId w:val="126"/>
  </w:num>
  <w:num w:numId="59" w16cid:durableId="2055427959">
    <w:abstractNumId w:val="123"/>
  </w:num>
  <w:num w:numId="60" w16cid:durableId="511338785">
    <w:abstractNumId w:val="233"/>
  </w:num>
  <w:num w:numId="61" w16cid:durableId="141898182">
    <w:abstractNumId w:val="120"/>
  </w:num>
  <w:num w:numId="62" w16cid:durableId="1081178594">
    <w:abstractNumId w:val="239"/>
  </w:num>
  <w:num w:numId="63" w16cid:durableId="1889147153">
    <w:abstractNumId w:val="222"/>
  </w:num>
  <w:num w:numId="64" w16cid:durableId="1224022300">
    <w:abstractNumId w:val="153"/>
  </w:num>
  <w:num w:numId="65" w16cid:durableId="1375690466">
    <w:abstractNumId w:val="215"/>
  </w:num>
  <w:num w:numId="66" w16cid:durableId="879434072">
    <w:abstractNumId w:val="47"/>
  </w:num>
  <w:num w:numId="67" w16cid:durableId="624241700">
    <w:abstractNumId w:val="130"/>
  </w:num>
  <w:num w:numId="68" w16cid:durableId="386609455">
    <w:abstractNumId w:val="248"/>
  </w:num>
  <w:num w:numId="69" w16cid:durableId="1661228007">
    <w:abstractNumId w:val="29"/>
  </w:num>
  <w:num w:numId="70" w16cid:durableId="890310909">
    <w:abstractNumId w:val="96"/>
  </w:num>
  <w:num w:numId="71" w16cid:durableId="229390882">
    <w:abstractNumId w:val="31"/>
  </w:num>
  <w:num w:numId="72" w16cid:durableId="291374194">
    <w:abstractNumId w:val="39"/>
  </w:num>
  <w:num w:numId="73" w16cid:durableId="322004801">
    <w:abstractNumId w:val="134"/>
  </w:num>
  <w:num w:numId="74" w16cid:durableId="879516964">
    <w:abstractNumId w:val="9"/>
  </w:num>
  <w:num w:numId="75" w16cid:durableId="1990017871">
    <w:abstractNumId w:val="184"/>
  </w:num>
  <w:num w:numId="76" w16cid:durableId="2066223384">
    <w:abstractNumId w:val="81"/>
  </w:num>
  <w:num w:numId="77" w16cid:durableId="1634091229">
    <w:abstractNumId w:val="158"/>
  </w:num>
  <w:num w:numId="78" w16cid:durableId="2104833734">
    <w:abstractNumId w:val="50"/>
  </w:num>
  <w:num w:numId="79" w16cid:durableId="197161886">
    <w:abstractNumId w:val="20"/>
  </w:num>
  <w:num w:numId="80" w16cid:durableId="1211189393">
    <w:abstractNumId w:val="196"/>
  </w:num>
  <w:num w:numId="81" w16cid:durableId="1282882543">
    <w:abstractNumId w:val="185"/>
  </w:num>
  <w:num w:numId="82" w16cid:durableId="709694758">
    <w:abstractNumId w:val="220"/>
  </w:num>
  <w:num w:numId="83" w16cid:durableId="714354463">
    <w:abstractNumId w:val="202"/>
  </w:num>
  <w:num w:numId="84" w16cid:durableId="1764643200">
    <w:abstractNumId w:val="178"/>
  </w:num>
  <w:num w:numId="85" w16cid:durableId="1409498764">
    <w:abstractNumId w:val="183"/>
  </w:num>
  <w:num w:numId="86" w16cid:durableId="423918210">
    <w:abstractNumId w:val="177"/>
    <w:lvlOverride w:ilvl="0">
      <w:lvl w:ilvl="0">
        <w:start w:val="2"/>
        <w:numFmt w:val="decimal"/>
        <w:pStyle w:val="Heading1"/>
        <w:lvlText w:val="%1.0"/>
        <w:lvlJc w:val="left"/>
        <w:pPr>
          <w:ind w:left="432" w:hanging="432"/>
        </w:pPr>
        <w:rPr>
          <w:rFonts w:hint="default"/>
        </w:rPr>
      </w:lvl>
    </w:lvlOverride>
    <w:lvlOverride w:ilvl="1">
      <w:lvl w:ilvl="1">
        <w:start w:val="1"/>
        <w:numFmt w:val="decimal"/>
        <w:pStyle w:val="Heading2"/>
        <w:lvlText w:val="%1.%2"/>
        <w:lvlJc w:val="left"/>
        <w:pPr>
          <w:tabs>
            <w:tab w:val="num" w:pos="576"/>
          </w:tabs>
          <w:ind w:left="576" w:hanging="576"/>
        </w:pPr>
        <w:rPr>
          <w:rFonts w:ascii="Helvetica" w:hAnsi="Helvetica" w:hint="default"/>
        </w:rPr>
      </w:lvl>
    </w:lvlOverride>
    <w:lvlOverride w:ilvl="2">
      <w:lvl w:ilvl="2">
        <w:start w:val="1"/>
        <w:numFmt w:val="decimal"/>
        <w:pStyle w:val="Heading3"/>
        <w:lvlText w:val="%1.%2.%3"/>
        <w:lvlJc w:val="left"/>
        <w:pPr>
          <w:tabs>
            <w:tab w:val="num" w:pos="720"/>
          </w:tabs>
          <w:ind w:left="720" w:hanging="720"/>
        </w:pPr>
        <w:rPr>
          <w:rFonts w:hint="default"/>
        </w:rPr>
      </w:lvl>
    </w:lvlOverride>
    <w:lvlOverride w:ilvl="3">
      <w:lvl w:ilvl="3">
        <w:start w:val="1"/>
        <w:numFmt w:val="decimal"/>
        <w:pStyle w:val="Heading4"/>
        <w:lvlText w:val="%1.%2.%3.%4"/>
        <w:lvlJc w:val="left"/>
        <w:pPr>
          <w:tabs>
            <w:tab w:val="num" w:pos="864"/>
          </w:tabs>
          <w:ind w:left="864" w:hanging="864"/>
        </w:pPr>
        <w:rPr>
          <w:rFonts w:hint="default"/>
        </w:rPr>
      </w:lvl>
    </w:lvlOverride>
    <w:lvlOverride w:ilvl="4">
      <w:lvl w:ilvl="4">
        <w:start w:val="1"/>
        <w:numFmt w:val="decimal"/>
        <w:pStyle w:val="Heading5"/>
        <w:lvlText w:val="%1.%2.%3.%4.%5"/>
        <w:lvlJc w:val="left"/>
        <w:pPr>
          <w:tabs>
            <w:tab w:val="num" w:pos="1008"/>
          </w:tabs>
          <w:ind w:left="1008" w:hanging="1008"/>
        </w:pPr>
        <w:rPr>
          <w:rFonts w:hint="default"/>
        </w:rPr>
      </w:lvl>
    </w:lvlOverride>
    <w:lvlOverride w:ilvl="5">
      <w:lvl w:ilvl="5">
        <w:start w:val="1"/>
        <w:numFmt w:val="decimal"/>
        <w:lvlText w:val="%1.%2.%3.%4.%5.%6"/>
        <w:lvlJc w:val="left"/>
        <w:pPr>
          <w:tabs>
            <w:tab w:val="num" w:pos="1152"/>
          </w:tabs>
          <w:ind w:left="1152" w:hanging="1152"/>
        </w:pPr>
        <w:rPr>
          <w:rFonts w:hint="default"/>
        </w:rPr>
      </w:lvl>
    </w:lvlOverride>
    <w:lvlOverride w:ilvl="6">
      <w:lvl w:ilvl="6">
        <w:start w:val="1"/>
        <w:numFmt w:val="decimal"/>
        <w:lvlText w:val="%1.%2.%3.%4.%5.%6.%7"/>
        <w:lvlJc w:val="left"/>
        <w:pPr>
          <w:tabs>
            <w:tab w:val="num" w:pos="1296"/>
          </w:tabs>
          <w:ind w:left="1296" w:hanging="1296"/>
        </w:pPr>
        <w:rPr>
          <w:rFonts w:hint="default"/>
        </w:rPr>
      </w:lvl>
    </w:lvlOverride>
    <w:lvlOverride w:ilvl="7">
      <w:lvl w:ilvl="7">
        <w:start w:val="1"/>
        <w:numFmt w:val="decimal"/>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87" w16cid:durableId="496195455">
    <w:abstractNumId w:val="173"/>
  </w:num>
  <w:num w:numId="88" w16cid:durableId="1336347500">
    <w:abstractNumId w:val="92"/>
  </w:num>
  <w:num w:numId="89" w16cid:durableId="1616062737">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32868281">
    <w:abstractNumId w:val="121"/>
  </w:num>
  <w:num w:numId="91" w16cid:durableId="1556623570">
    <w:abstractNumId w:val="1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202668316">
    <w:abstractNumId w:val="16"/>
  </w:num>
  <w:num w:numId="93" w16cid:durableId="94885510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336735812">
    <w:abstractNumId w:val="213"/>
  </w:num>
  <w:num w:numId="95" w16cid:durableId="325473824">
    <w:abstractNumId w:val="2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221908221">
    <w:abstractNumId w:val="63"/>
  </w:num>
  <w:num w:numId="97" w16cid:durableId="1815491776">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001928682">
    <w:abstractNumId w:val="91"/>
  </w:num>
  <w:num w:numId="99" w16cid:durableId="471406359">
    <w:abstractNumId w:val="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1928995145">
    <w:abstractNumId w:val="187"/>
  </w:num>
  <w:num w:numId="101" w16cid:durableId="418908250">
    <w:abstractNumId w:val="1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2085755057">
    <w:abstractNumId w:val="95"/>
  </w:num>
  <w:num w:numId="103" w16cid:durableId="2013992830">
    <w:abstractNumId w:val="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466315286">
    <w:abstractNumId w:val="150"/>
  </w:num>
  <w:num w:numId="105" w16cid:durableId="1955020103">
    <w:abstractNumId w:val="1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1881283106">
    <w:abstractNumId w:val="46"/>
  </w:num>
  <w:num w:numId="107" w16cid:durableId="1101070520">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724134383">
    <w:abstractNumId w:val="191"/>
  </w:num>
  <w:num w:numId="109" w16cid:durableId="107282450">
    <w:abstractNumId w:val="1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509299035">
    <w:abstractNumId w:val="43"/>
  </w:num>
  <w:num w:numId="111" w16cid:durableId="2037464951">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4135772">
    <w:abstractNumId w:val="53"/>
  </w:num>
  <w:num w:numId="113" w16cid:durableId="1065758259">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10982878">
    <w:abstractNumId w:val="38"/>
  </w:num>
  <w:num w:numId="115" w16cid:durableId="174741857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624508438">
    <w:abstractNumId w:val="101"/>
  </w:num>
  <w:num w:numId="117" w16cid:durableId="216087356">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44989512">
    <w:abstractNumId w:val="67"/>
  </w:num>
  <w:num w:numId="119" w16cid:durableId="905606675">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687565283">
    <w:abstractNumId w:val="174"/>
  </w:num>
  <w:num w:numId="121" w16cid:durableId="1878663932">
    <w:abstractNumId w:val="1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760057518">
    <w:abstractNumId w:val="45"/>
  </w:num>
  <w:num w:numId="123" w16cid:durableId="1336373645">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186337539">
    <w:abstractNumId w:val="76"/>
  </w:num>
  <w:num w:numId="125" w16cid:durableId="1174106926">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1103265402">
    <w:abstractNumId w:val="75"/>
  </w:num>
  <w:num w:numId="127" w16cid:durableId="1899975214">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1418675514">
    <w:abstractNumId w:val="172"/>
  </w:num>
  <w:num w:numId="129" w16cid:durableId="393701154">
    <w:abstractNumId w:val="1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1706834859">
    <w:abstractNumId w:val="182"/>
  </w:num>
  <w:num w:numId="131" w16cid:durableId="1576864629">
    <w:abstractNumId w:val="1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752240119">
    <w:abstractNumId w:val="85"/>
  </w:num>
  <w:num w:numId="133" w16cid:durableId="1510169634">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1774746482">
    <w:abstractNumId w:val="18"/>
  </w:num>
  <w:num w:numId="135" w16cid:durableId="42010427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831721938">
    <w:abstractNumId w:val="257"/>
  </w:num>
  <w:num w:numId="137" w16cid:durableId="1515680730">
    <w:abstractNumId w:val="2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1019089187">
    <w:abstractNumId w:val="14"/>
  </w:num>
  <w:num w:numId="139" w16cid:durableId="78342230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669409672">
    <w:abstractNumId w:val="211"/>
  </w:num>
  <w:num w:numId="141" w16cid:durableId="1922988021">
    <w:abstractNumId w:val="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510685238">
    <w:abstractNumId w:val="60"/>
  </w:num>
  <w:num w:numId="143" w16cid:durableId="254243096">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16cid:durableId="1330983213">
    <w:abstractNumId w:val="188"/>
  </w:num>
  <w:num w:numId="145" w16cid:durableId="1243687404">
    <w:abstractNumId w:val="1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1401713414">
    <w:abstractNumId w:val="127"/>
  </w:num>
  <w:num w:numId="147" w16cid:durableId="1906909996">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1877737517">
    <w:abstractNumId w:val="124"/>
  </w:num>
  <w:num w:numId="149" w16cid:durableId="1857112924">
    <w:abstractNumId w:val="1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1328316202">
    <w:abstractNumId w:val="251"/>
  </w:num>
  <w:num w:numId="151" w16cid:durableId="1034690506">
    <w:abstractNumId w:val="2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1164511733">
    <w:abstractNumId w:val="219"/>
  </w:num>
  <w:num w:numId="153" w16cid:durableId="876701860">
    <w:abstractNumId w:val="2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1155099936">
    <w:abstractNumId w:val="204"/>
  </w:num>
  <w:num w:numId="155" w16cid:durableId="955871165">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944847308">
    <w:abstractNumId w:val="119"/>
  </w:num>
  <w:num w:numId="157" w16cid:durableId="37052921">
    <w:abstractNumId w:val="1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1564638942">
    <w:abstractNumId w:val="205"/>
  </w:num>
  <w:num w:numId="159" w16cid:durableId="1796168405">
    <w:abstractNumId w:val="2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199317382">
    <w:abstractNumId w:val="129"/>
  </w:num>
  <w:num w:numId="161" w16cid:durableId="2073037479">
    <w:abstractNumId w:val="1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69163806">
    <w:abstractNumId w:val="58"/>
  </w:num>
  <w:num w:numId="163" w16cid:durableId="1187254986">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16cid:durableId="1899438654">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16cid:durableId="2089301658">
    <w:abstractNumId w:val="131"/>
  </w:num>
  <w:num w:numId="166" w16cid:durableId="40400249">
    <w:abstractNumId w:val="1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16cid:durableId="710149864">
    <w:abstractNumId w:val="26"/>
  </w:num>
  <w:num w:numId="168" w16cid:durableId="32979215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1125394823">
    <w:abstractNumId w:val="6"/>
  </w:num>
  <w:num w:numId="170" w16cid:durableId="152142846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16cid:durableId="1970935175">
    <w:abstractNumId w:val="256"/>
  </w:num>
  <w:num w:numId="172" w16cid:durableId="319233827">
    <w:abstractNumId w:val="2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499008904">
    <w:abstractNumId w:val="246"/>
  </w:num>
  <w:num w:numId="174" w16cid:durableId="1117456251">
    <w:abstractNumId w:val="2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795491624">
    <w:abstractNumId w:val="2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1726173275">
    <w:abstractNumId w:val="87"/>
  </w:num>
  <w:num w:numId="177" w16cid:durableId="1770463378">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16cid:durableId="384253803">
    <w:abstractNumId w:val="243"/>
  </w:num>
  <w:num w:numId="179" w16cid:durableId="916136926">
    <w:abstractNumId w:val="2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16cid:durableId="1106075242">
    <w:abstractNumId w:val="62"/>
  </w:num>
  <w:num w:numId="181" w16cid:durableId="1483886805">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335883138">
    <w:abstractNumId w:val="217"/>
  </w:num>
  <w:num w:numId="183" w16cid:durableId="1126973537">
    <w:abstractNumId w:val="2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 w16cid:durableId="2135323453">
    <w:abstractNumId w:val="33"/>
  </w:num>
  <w:num w:numId="185" w16cid:durableId="122417245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1972856956">
    <w:abstractNumId w:val="74"/>
  </w:num>
  <w:num w:numId="187" w16cid:durableId="618269435">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1959100202">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540484092">
    <w:abstractNumId w:val="249"/>
  </w:num>
  <w:num w:numId="190" w16cid:durableId="1770197663">
    <w:abstractNumId w:val="2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547328036">
    <w:abstractNumId w:val="7"/>
  </w:num>
  <w:num w:numId="192" w16cid:durableId="170736939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16cid:durableId="114315865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 w16cid:durableId="1090665728">
    <w:abstractNumId w:val="52"/>
  </w:num>
  <w:num w:numId="195" w16cid:durableId="563302366">
    <w:abstractNumId w:val="148"/>
  </w:num>
  <w:num w:numId="196" w16cid:durableId="426779480">
    <w:abstractNumId w:val="198"/>
  </w:num>
  <w:num w:numId="197" w16cid:durableId="1938950410">
    <w:abstractNumId w:val="175"/>
  </w:num>
  <w:num w:numId="198" w16cid:durableId="1014578713">
    <w:abstractNumId w:val="82"/>
  </w:num>
  <w:num w:numId="199" w16cid:durableId="1552693992">
    <w:abstractNumId w:val="179"/>
  </w:num>
  <w:num w:numId="200" w16cid:durableId="901448924">
    <w:abstractNumId w:val="89"/>
  </w:num>
  <w:num w:numId="201" w16cid:durableId="1902716963">
    <w:abstractNumId w:val="160"/>
  </w:num>
  <w:num w:numId="202" w16cid:durableId="913707850">
    <w:abstractNumId w:val="13"/>
  </w:num>
  <w:num w:numId="203" w16cid:durableId="335117404">
    <w:abstractNumId w:val="241"/>
  </w:num>
  <w:num w:numId="204" w16cid:durableId="653026906">
    <w:abstractNumId w:val="117"/>
  </w:num>
  <w:num w:numId="205" w16cid:durableId="2138529070">
    <w:abstractNumId w:val="59"/>
  </w:num>
  <w:num w:numId="206" w16cid:durableId="315426265">
    <w:abstractNumId w:val="37"/>
  </w:num>
  <w:num w:numId="207" w16cid:durableId="16725449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 w16cid:durableId="427430993">
    <w:abstractNumId w:val="197"/>
  </w:num>
  <w:num w:numId="209" w16cid:durableId="626011043">
    <w:abstractNumId w:val="1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734548265">
    <w:abstractNumId w:val="231"/>
  </w:num>
  <w:num w:numId="211" w16cid:durableId="1755667944">
    <w:abstractNumId w:val="2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98345737">
    <w:abstractNumId w:val="236"/>
  </w:num>
  <w:num w:numId="213" w16cid:durableId="1193572743">
    <w:abstractNumId w:val="2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 w16cid:durableId="261577190">
    <w:abstractNumId w:val="90"/>
  </w:num>
  <w:num w:numId="215" w16cid:durableId="563756344">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 w16cid:durableId="1553225084">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190188166">
    <w:abstractNumId w:val="155"/>
  </w:num>
  <w:num w:numId="218" w16cid:durableId="1710647295">
    <w:abstractNumId w:val="1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 w16cid:durableId="1840651989">
    <w:abstractNumId w:val="104"/>
  </w:num>
  <w:num w:numId="220" w16cid:durableId="2090272994">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 w16cid:durableId="2110539222">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 w16cid:durableId="543835738">
    <w:abstractNumId w:val="27"/>
  </w:num>
  <w:num w:numId="223" w16cid:durableId="63499096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153807730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1986660731">
    <w:abstractNumId w:val="98"/>
  </w:num>
  <w:num w:numId="226" w16cid:durableId="106392338">
    <w:abstractNumId w:val="135"/>
  </w:num>
  <w:num w:numId="227" w16cid:durableId="651563111">
    <w:abstractNumId w:val="170"/>
  </w:num>
  <w:num w:numId="228" w16cid:durableId="12998554">
    <w:abstractNumId w:val="1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368452816">
    <w:abstractNumId w:val="208"/>
  </w:num>
  <w:num w:numId="230" w16cid:durableId="2071489843">
    <w:abstractNumId w:val="2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445389171">
    <w:abstractNumId w:val="207"/>
  </w:num>
  <w:num w:numId="232" w16cid:durableId="327710199">
    <w:abstractNumId w:val="2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866598661">
    <w:abstractNumId w:val="137"/>
  </w:num>
  <w:num w:numId="234" w16cid:durableId="1581058462">
    <w:abstractNumId w:val="1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907809652">
    <w:abstractNumId w:val="80"/>
  </w:num>
  <w:num w:numId="236" w16cid:durableId="1932277000">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583338380">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 w16cid:durableId="1838228271">
    <w:abstractNumId w:val="125"/>
  </w:num>
  <w:num w:numId="239" w16cid:durableId="1751416727">
    <w:abstractNumId w:val="1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434741408">
    <w:abstractNumId w:val="226"/>
  </w:num>
  <w:num w:numId="241" w16cid:durableId="1106921387">
    <w:abstractNumId w:val="2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596862165">
    <w:abstractNumId w:val="2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577056086">
    <w:abstractNumId w:val="169"/>
  </w:num>
  <w:num w:numId="244" w16cid:durableId="2100440222">
    <w:abstractNumId w:val="1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468549708">
    <w:abstractNumId w:val="1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158620243">
    <w:abstractNumId w:val="164"/>
  </w:num>
  <w:num w:numId="247" w16cid:durableId="1623880392">
    <w:abstractNumId w:val="1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1026752925">
    <w:abstractNumId w:val="1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6297316">
    <w:abstractNumId w:val="1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432503916">
    <w:abstractNumId w:val="199"/>
  </w:num>
  <w:num w:numId="251" w16cid:durableId="1451823359">
    <w:abstractNumId w:val="1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258948488">
    <w:abstractNumId w:val="165"/>
  </w:num>
  <w:num w:numId="253" w16cid:durableId="399444339">
    <w:abstractNumId w:val="1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820535496">
    <w:abstractNumId w:val="152"/>
  </w:num>
  <w:num w:numId="255" w16cid:durableId="375784667">
    <w:abstractNumId w:val="1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458258377">
    <w:abstractNumId w:val="78"/>
  </w:num>
  <w:num w:numId="257" w16cid:durableId="509370573">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 w16cid:durableId="1677611290">
    <w:abstractNumId w:val="133"/>
  </w:num>
  <w:num w:numId="259" w16cid:durableId="737049821">
    <w:abstractNumId w:val="1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 w16cid:durableId="99566994">
    <w:abstractNumId w:val="1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1" w16cid:durableId="2112429357">
    <w:abstractNumId w:val="2"/>
  </w:num>
  <w:num w:numId="262" w16cid:durableId="1875689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 w16cid:durableId="1202858037">
    <w:abstractNumId w:val="11"/>
  </w:num>
  <w:num w:numId="264" w16cid:durableId="6466676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 w16cid:durableId="8653850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6" w16cid:durableId="77218965">
    <w:abstractNumId w:val="128"/>
  </w:num>
  <w:num w:numId="267" w16cid:durableId="1018892952">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8" w16cid:durableId="270938029">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9" w16cid:durableId="868181136">
    <w:abstractNumId w:val="230"/>
  </w:num>
  <w:num w:numId="270" w16cid:durableId="807165147">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1" w16cid:durableId="248656020">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2" w16cid:durableId="1708795131">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 w16cid:durableId="1275676918">
    <w:abstractNumId w:val="186"/>
  </w:num>
  <w:num w:numId="274" w16cid:durableId="1104350584">
    <w:abstractNumId w:val="1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5" w16cid:durableId="1279411783">
    <w:abstractNumId w:val="201"/>
  </w:num>
  <w:num w:numId="276" w16cid:durableId="1388603437">
    <w:abstractNumId w:val="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7" w16cid:durableId="974599169">
    <w:abstractNumId w:val="106"/>
  </w:num>
  <w:num w:numId="278" w16cid:durableId="1254238172">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9" w16cid:durableId="1685088493">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0" w16cid:durableId="1259562366">
    <w:abstractNumId w:val="163"/>
  </w:num>
  <w:num w:numId="281" w16cid:durableId="1471702937">
    <w:abstractNumId w:val="1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2" w16cid:durableId="2115324756">
    <w:abstractNumId w:val="66"/>
  </w:num>
  <w:num w:numId="283" w16cid:durableId="148526268">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4" w16cid:durableId="158081293">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5" w16cid:durableId="1394768921">
    <w:abstractNumId w:val="56"/>
  </w:num>
  <w:num w:numId="286" w16cid:durableId="413935179">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7" w16cid:durableId="955527340">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8" w16cid:durableId="893930691">
    <w:abstractNumId w:val="97"/>
  </w:num>
  <w:num w:numId="289" w16cid:durableId="429202847">
    <w:abstractNumId w:val="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 w16cid:durableId="535237879">
    <w:abstractNumId w:val="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1" w16cid:durableId="1961835537">
    <w:abstractNumId w:val="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2" w16cid:durableId="957028993">
    <w:abstractNumId w:val="238"/>
  </w:num>
  <w:num w:numId="293" w16cid:durableId="1846240804">
    <w:abstractNumId w:val="2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4" w16cid:durableId="551117272">
    <w:abstractNumId w:val="70"/>
  </w:num>
  <w:num w:numId="295" w16cid:durableId="1772773501">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6" w16cid:durableId="1905291773">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7" w16cid:durableId="1912537960">
    <w:abstractNumId w:val="65"/>
  </w:num>
  <w:num w:numId="298" w16cid:durableId="1776291534">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9" w16cid:durableId="810489354">
    <w:abstractNumId w:val="93"/>
  </w:num>
  <w:num w:numId="300" w16cid:durableId="979113251">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1" w16cid:durableId="187374699">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2" w16cid:durableId="960839209">
    <w:abstractNumId w:val="176"/>
  </w:num>
  <w:num w:numId="303" w16cid:durableId="2064132890">
    <w:abstractNumId w:val="1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4" w16cid:durableId="1178618117">
    <w:abstractNumId w:val="1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5" w16cid:durableId="1049376464">
    <w:abstractNumId w:val="200"/>
  </w:num>
  <w:num w:numId="306" w16cid:durableId="219444326">
    <w:abstractNumId w:val="2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7" w16cid:durableId="885024593">
    <w:abstractNumId w:val="2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8" w16cid:durableId="1361516337">
    <w:abstractNumId w:val="2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9" w16cid:durableId="769620011">
    <w:abstractNumId w:val="224"/>
  </w:num>
  <w:num w:numId="310" w16cid:durableId="1274047994">
    <w:abstractNumId w:val="2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1" w16cid:durableId="1751265860">
    <w:abstractNumId w:val="111"/>
  </w:num>
  <w:num w:numId="312" w16cid:durableId="616066509">
    <w:abstractNumId w:val="1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3" w16cid:durableId="474882950">
    <w:abstractNumId w:val="1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4" w16cid:durableId="1958947889">
    <w:abstractNumId w:val="223"/>
  </w:num>
  <w:num w:numId="315" w16cid:durableId="902060384">
    <w:abstractNumId w:val="234"/>
  </w:num>
  <w:num w:numId="316" w16cid:durableId="997031869">
    <w:abstractNumId w:val="177"/>
    <w:lvlOverride w:ilvl="0">
      <w:startOverride w:val="2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7" w16cid:durableId="96751614">
    <w:abstractNumId w:val="252"/>
  </w:num>
  <w:num w:numId="318" w16cid:durableId="1718316617">
    <w:abstractNumId w:val="42"/>
  </w:num>
  <w:num w:numId="319" w16cid:durableId="1190801711">
    <w:abstractNumId w:val="146"/>
  </w:num>
  <w:num w:numId="320" w16cid:durableId="1548373877">
    <w:abstractNumId w:val="166"/>
  </w:num>
  <w:num w:numId="321" w16cid:durableId="1084497500">
    <w:abstractNumId w:val="140"/>
  </w:num>
  <w:num w:numId="322" w16cid:durableId="725880603">
    <w:abstractNumId w:val="218"/>
  </w:num>
  <w:num w:numId="323" w16cid:durableId="32272989">
    <w:abstractNumId w:val="73"/>
  </w:num>
  <w:num w:numId="324" w16cid:durableId="970598225">
    <w:abstractNumId w:val="159"/>
  </w:num>
  <w:num w:numId="325" w16cid:durableId="355742332">
    <w:abstractNumId w:val="177"/>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6" w16cid:durableId="1819835845">
    <w:abstractNumId w:val="112"/>
  </w:num>
  <w:num w:numId="327" w16cid:durableId="2042313879">
    <w:abstractNumId w:val="69"/>
  </w:num>
  <w:num w:numId="328" w16cid:durableId="809328759">
    <w:abstractNumId w:val="189"/>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attachedTemplate r:id="rId1"/>
  <w:defaultTabStop w:val="720"/>
  <w:characterSpacingControl w:val="doNotCompres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7BC"/>
    <w:rsid w:val="00005D2B"/>
    <w:rsid w:val="000A67A8"/>
    <w:rsid w:val="001810CF"/>
    <w:rsid w:val="00351325"/>
    <w:rsid w:val="00444FF1"/>
    <w:rsid w:val="00482873"/>
    <w:rsid w:val="004B6F9C"/>
    <w:rsid w:val="004E66BD"/>
    <w:rsid w:val="0080374B"/>
    <w:rsid w:val="00871670"/>
    <w:rsid w:val="00B2132B"/>
    <w:rsid w:val="00C20D7C"/>
    <w:rsid w:val="00C555EA"/>
    <w:rsid w:val="00D217BC"/>
    <w:rsid w:val="00E13CE8"/>
    <w:rsid w:val="00F642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82"/>
    <o:shapelayout v:ext="edit">
      <o:idmap v:ext="edit" data="1"/>
    </o:shapelayout>
  </w:shapeDefaults>
  <w:decimalSymbol w:val="."/>
  <w:listSeparator w:val=","/>
  <w15:chartTrackingRefBased/>
  <w15:docId w15:val="{4C902342-79C3-994F-B867-18A1F76B2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iPriority="0"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17BC"/>
    <w:rPr>
      <w:rFonts w:ascii="Times New Roman" w:eastAsia="Times New Roman" w:hAnsi="Times New Roman" w:cs="Times New Roman"/>
      <w:kern w:val="0"/>
      <w14:ligatures w14:val="none"/>
    </w:rPr>
  </w:style>
  <w:style w:type="paragraph" w:styleId="Heading1">
    <w:name w:val="heading 1"/>
    <w:basedOn w:val="Normal"/>
    <w:next w:val="Normal"/>
    <w:link w:val="Heading1Char"/>
    <w:qFormat/>
    <w:rsid w:val="00C20D7C"/>
    <w:pPr>
      <w:keepNext/>
      <w:numPr>
        <w:numId w:val="1"/>
      </w:numPr>
      <w:spacing w:before="240" w:after="60"/>
      <w:outlineLvl w:val="0"/>
    </w:pPr>
    <w:rPr>
      <w:rFonts w:ascii="Helvetica" w:hAnsi="Helvetica" w:cs="Arial"/>
      <w:b/>
      <w:bCs/>
      <w:kern w:val="32"/>
      <w:sz w:val="28"/>
      <w:szCs w:val="28"/>
    </w:rPr>
  </w:style>
  <w:style w:type="paragraph" w:styleId="Heading2">
    <w:name w:val="heading 2"/>
    <w:basedOn w:val="Normal"/>
    <w:next w:val="Normal"/>
    <w:link w:val="Heading2Char"/>
    <w:qFormat/>
    <w:rsid w:val="00C20D7C"/>
    <w:pPr>
      <w:keepNext/>
      <w:numPr>
        <w:ilvl w:val="1"/>
        <w:numId w:val="1"/>
      </w:numPr>
      <w:spacing w:before="240" w:after="60"/>
      <w:outlineLvl w:val="1"/>
    </w:pPr>
    <w:rPr>
      <w:rFonts w:cs="Arial"/>
      <w:b/>
      <w:bCs/>
      <w:sz w:val="26"/>
      <w:szCs w:val="26"/>
    </w:rPr>
  </w:style>
  <w:style w:type="paragraph" w:styleId="Heading3">
    <w:name w:val="heading 3"/>
    <w:basedOn w:val="Normal"/>
    <w:next w:val="Normal"/>
    <w:link w:val="Heading3Char"/>
    <w:qFormat/>
    <w:rsid w:val="00C20D7C"/>
    <w:pPr>
      <w:keepNext/>
      <w:numPr>
        <w:ilvl w:val="2"/>
        <w:numId w:val="1"/>
      </w:numPr>
      <w:spacing w:before="240" w:after="60"/>
      <w:outlineLvl w:val="2"/>
    </w:pPr>
    <w:rPr>
      <w:rFonts w:cs="Arial"/>
      <w:b/>
      <w:bCs/>
    </w:rPr>
  </w:style>
  <w:style w:type="paragraph" w:styleId="Heading4">
    <w:name w:val="heading 4"/>
    <w:basedOn w:val="Normal"/>
    <w:next w:val="Normal"/>
    <w:link w:val="Heading4Char"/>
    <w:qFormat/>
    <w:rsid w:val="00C20D7C"/>
    <w:pPr>
      <w:keepNext/>
      <w:numPr>
        <w:ilvl w:val="3"/>
        <w:numId w:val="1"/>
      </w:numPr>
      <w:spacing w:before="240" w:after="60"/>
      <w:outlineLvl w:val="3"/>
    </w:pPr>
    <w:rPr>
      <w:b/>
      <w:bCs/>
    </w:rPr>
  </w:style>
  <w:style w:type="paragraph" w:styleId="Heading5">
    <w:name w:val="heading 5"/>
    <w:basedOn w:val="Normal"/>
    <w:next w:val="Normal"/>
    <w:link w:val="Heading5Char"/>
    <w:qFormat/>
    <w:rsid w:val="00C20D7C"/>
    <w:pPr>
      <w:numPr>
        <w:ilvl w:val="4"/>
        <w:numId w:val="1"/>
      </w:numPr>
      <w:spacing w:before="240" w:after="60"/>
      <w:outlineLvl w:val="4"/>
    </w:pPr>
    <w:rPr>
      <w:rFonts w:ascii="Helvetica" w:hAnsi="Helvetica"/>
      <w:b/>
      <w:bCs/>
      <w:sz w:val="20"/>
      <w:szCs w:val="20"/>
    </w:rPr>
  </w:style>
  <w:style w:type="paragraph" w:styleId="Heading6">
    <w:name w:val="heading 6"/>
    <w:basedOn w:val="Normal"/>
    <w:next w:val="Normal"/>
    <w:link w:val="Heading6Char"/>
    <w:autoRedefine/>
    <w:qFormat/>
    <w:rsid w:val="00D217BC"/>
    <w:pPr>
      <w:tabs>
        <w:tab w:val="num" w:pos="1152"/>
      </w:tabs>
      <w:spacing w:before="240" w:after="60"/>
      <w:ind w:left="1152" w:hanging="1152"/>
      <w:outlineLvl w:val="5"/>
    </w:pPr>
    <w:rPr>
      <w:rFonts w:asciiTheme="majorHAnsi" w:hAnsiTheme="majorHAnsi"/>
      <w:b/>
      <w:bCs/>
      <w:sz w:val="22"/>
      <w:szCs w:val="22"/>
    </w:rPr>
  </w:style>
  <w:style w:type="paragraph" w:styleId="Heading7">
    <w:name w:val="heading 7"/>
    <w:basedOn w:val="Normal"/>
    <w:next w:val="Normal"/>
    <w:link w:val="Heading7Char"/>
    <w:autoRedefine/>
    <w:qFormat/>
    <w:rsid w:val="00D217BC"/>
    <w:pPr>
      <w:tabs>
        <w:tab w:val="num" w:pos="1296"/>
      </w:tabs>
      <w:spacing w:before="240" w:after="60"/>
      <w:ind w:left="1296" w:hanging="1296"/>
      <w:outlineLvl w:val="6"/>
    </w:pPr>
  </w:style>
  <w:style w:type="paragraph" w:styleId="Heading8">
    <w:name w:val="heading 8"/>
    <w:basedOn w:val="Normal"/>
    <w:next w:val="Normal"/>
    <w:link w:val="Heading8Char"/>
    <w:qFormat/>
    <w:rsid w:val="00D217BC"/>
    <w:pPr>
      <w:tabs>
        <w:tab w:val="num" w:pos="1440"/>
      </w:tabs>
      <w:spacing w:before="240" w:after="60"/>
      <w:ind w:left="1440" w:hanging="1440"/>
      <w:outlineLvl w:val="7"/>
    </w:pPr>
    <w:rPr>
      <w:i/>
      <w:iCs/>
    </w:rPr>
  </w:style>
  <w:style w:type="paragraph" w:styleId="Heading9">
    <w:name w:val="heading 9"/>
    <w:basedOn w:val="Normal"/>
    <w:next w:val="Normal"/>
    <w:link w:val="Heading9Char"/>
    <w:qFormat/>
    <w:rsid w:val="00D217BC"/>
    <w:pPr>
      <w:tabs>
        <w:tab w:val="num" w:pos="1584"/>
      </w:tabs>
      <w:spacing w:before="240" w:after="60"/>
      <w:ind w:left="1584" w:hanging="1584"/>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20D7C"/>
    <w:rPr>
      <w:rFonts w:ascii="Helvetica" w:eastAsia="Times New Roman" w:hAnsi="Helvetica" w:cs="Arial"/>
      <w:b/>
      <w:bCs/>
      <w:kern w:val="32"/>
      <w:sz w:val="28"/>
      <w:szCs w:val="28"/>
      <w14:ligatures w14:val="none"/>
    </w:rPr>
  </w:style>
  <w:style w:type="character" w:customStyle="1" w:styleId="Heading2Char">
    <w:name w:val="Heading 2 Char"/>
    <w:basedOn w:val="DefaultParagraphFont"/>
    <w:link w:val="Heading2"/>
    <w:rsid w:val="00C20D7C"/>
    <w:rPr>
      <w:rFonts w:ascii="Times New Roman" w:eastAsia="Times New Roman" w:hAnsi="Times New Roman" w:cs="Arial"/>
      <w:b/>
      <w:bCs/>
      <w:kern w:val="0"/>
      <w:sz w:val="26"/>
      <w:szCs w:val="26"/>
      <w14:ligatures w14:val="none"/>
    </w:rPr>
  </w:style>
  <w:style w:type="character" w:customStyle="1" w:styleId="Heading5Char">
    <w:name w:val="Heading 5 Char"/>
    <w:basedOn w:val="DefaultParagraphFont"/>
    <w:link w:val="Heading5"/>
    <w:rsid w:val="00C20D7C"/>
    <w:rPr>
      <w:rFonts w:ascii="Helvetica" w:eastAsia="Times New Roman" w:hAnsi="Helvetica" w:cs="Times New Roman"/>
      <w:b/>
      <w:bCs/>
      <w:kern w:val="0"/>
      <w:sz w:val="20"/>
      <w:szCs w:val="20"/>
      <w14:ligatures w14:val="none"/>
    </w:rPr>
  </w:style>
  <w:style w:type="character" w:customStyle="1" w:styleId="Heading3Char">
    <w:name w:val="Heading 3 Char"/>
    <w:basedOn w:val="DefaultParagraphFont"/>
    <w:link w:val="Heading3"/>
    <w:rsid w:val="00C20D7C"/>
    <w:rPr>
      <w:rFonts w:ascii="Times New Roman" w:eastAsia="Times New Roman" w:hAnsi="Times New Roman" w:cs="Arial"/>
      <w:b/>
      <w:bCs/>
      <w:kern w:val="0"/>
      <w14:ligatures w14:val="none"/>
    </w:rPr>
  </w:style>
  <w:style w:type="character" w:customStyle="1" w:styleId="Heading4Char">
    <w:name w:val="Heading 4 Char"/>
    <w:basedOn w:val="DefaultParagraphFont"/>
    <w:link w:val="Heading4"/>
    <w:rsid w:val="00C20D7C"/>
    <w:rPr>
      <w:rFonts w:ascii="Times New Roman" w:eastAsia="Times New Roman" w:hAnsi="Times New Roman" w:cs="Times New Roman"/>
      <w:b/>
      <w:bCs/>
      <w:kern w:val="0"/>
      <w14:ligatures w14:val="none"/>
    </w:rPr>
  </w:style>
  <w:style w:type="character" w:customStyle="1" w:styleId="Heading6Char">
    <w:name w:val="Heading 6 Char"/>
    <w:basedOn w:val="DefaultParagraphFont"/>
    <w:link w:val="Heading6"/>
    <w:rsid w:val="00D217BC"/>
    <w:rPr>
      <w:rFonts w:asciiTheme="majorHAnsi" w:eastAsia="Times New Roman" w:hAnsiTheme="majorHAnsi" w:cs="Times New Roman"/>
      <w:b/>
      <w:bCs/>
      <w:kern w:val="0"/>
      <w:sz w:val="22"/>
      <w:szCs w:val="22"/>
      <w14:ligatures w14:val="none"/>
    </w:rPr>
  </w:style>
  <w:style w:type="character" w:customStyle="1" w:styleId="Heading7Char">
    <w:name w:val="Heading 7 Char"/>
    <w:basedOn w:val="DefaultParagraphFont"/>
    <w:link w:val="Heading7"/>
    <w:rsid w:val="00D217BC"/>
    <w:rPr>
      <w:rFonts w:ascii="Times New Roman" w:eastAsia="Times New Roman" w:hAnsi="Times New Roman" w:cs="Times New Roman"/>
      <w:kern w:val="0"/>
      <w14:ligatures w14:val="none"/>
    </w:rPr>
  </w:style>
  <w:style w:type="character" w:customStyle="1" w:styleId="Heading8Char">
    <w:name w:val="Heading 8 Char"/>
    <w:basedOn w:val="DefaultParagraphFont"/>
    <w:link w:val="Heading8"/>
    <w:rsid w:val="00D217BC"/>
    <w:rPr>
      <w:rFonts w:ascii="Times New Roman" w:eastAsia="Times New Roman" w:hAnsi="Times New Roman" w:cs="Times New Roman"/>
      <w:i/>
      <w:iCs/>
      <w:kern w:val="0"/>
      <w14:ligatures w14:val="none"/>
    </w:rPr>
  </w:style>
  <w:style w:type="character" w:customStyle="1" w:styleId="Heading9Char">
    <w:name w:val="Heading 9 Char"/>
    <w:basedOn w:val="DefaultParagraphFont"/>
    <w:link w:val="Heading9"/>
    <w:rsid w:val="00D217BC"/>
    <w:rPr>
      <w:rFonts w:ascii="Arial" w:eastAsia="Times New Roman" w:hAnsi="Arial" w:cs="Arial"/>
      <w:kern w:val="0"/>
      <w:sz w:val="22"/>
      <w:szCs w:val="22"/>
      <w14:ligatures w14:val="none"/>
    </w:rPr>
  </w:style>
  <w:style w:type="paragraph" w:styleId="Header">
    <w:name w:val="header"/>
    <w:basedOn w:val="Normal"/>
    <w:link w:val="HeaderChar"/>
    <w:unhideWhenUsed/>
    <w:rsid w:val="004E66BD"/>
    <w:pPr>
      <w:tabs>
        <w:tab w:val="center" w:pos="4680"/>
        <w:tab w:val="right" w:pos="9360"/>
      </w:tabs>
    </w:pPr>
  </w:style>
  <w:style w:type="character" w:customStyle="1" w:styleId="HeaderChar">
    <w:name w:val="Header Char"/>
    <w:basedOn w:val="DefaultParagraphFont"/>
    <w:link w:val="Header"/>
    <w:rsid w:val="004E66BD"/>
    <w:rPr>
      <w:rFonts w:ascii="Times New Roman" w:eastAsia="Times New Roman" w:hAnsi="Times New Roman" w:cs="Times New Roman"/>
      <w:kern w:val="0"/>
      <w14:ligatures w14:val="none"/>
    </w:rPr>
  </w:style>
  <w:style w:type="paragraph" w:styleId="Footer">
    <w:name w:val="footer"/>
    <w:basedOn w:val="Normal"/>
    <w:link w:val="FooterChar"/>
    <w:unhideWhenUsed/>
    <w:rsid w:val="004E66BD"/>
    <w:pPr>
      <w:tabs>
        <w:tab w:val="center" w:pos="4680"/>
        <w:tab w:val="right" w:pos="9360"/>
      </w:tabs>
    </w:pPr>
  </w:style>
  <w:style w:type="character" w:customStyle="1" w:styleId="FooterChar">
    <w:name w:val="Footer Char"/>
    <w:basedOn w:val="DefaultParagraphFont"/>
    <w:link w:val="Footer"/>
    <w:rsid w:val="004E66BD"/>
    <w:rPr>
      <w:rFonts w:ascii="Times New Roman" w:eastAsia="Times New Roman" w:hAnsi="Times New Roman" w:cs="Times New Roman"/>
      <w:kern w:val="0"/>
      <w14:ligatures w14:val="none"/>
    </w:rPr>
  </w:style>
  <w:style w:type="character" w:styleId="PageNumber">
    <w:name w:val="page number"/>
    <w:basedOn w:val="DefaultParagraphFont"/>
    <w:uiPriority w:val="99"/>
    <w:unhideWhenUsed/>
    <w:rsid w:val="004E66BD"/>
  </w:style>
  <w:style w:type="paragraph" w:styleId="Title">
    <w:name w:val="Title"/>
    <w:basedOn w:val="Normal"/>
    <w:next w:val="Normal"/>
    <w:link w:val="TitleChar"/>
    <w:uiPriority w:val="10"/>
    <w:qFormat/>
    <w:rsid w:val="004828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873"/>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4828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873"/>
    <w:rPr>
      <w:rFonts w:ascii="Times New Roman" w:eastAsiaTheme="majorEastAsia" w:hAnsi="Times New Roman"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482873"/>
    <w:pPr>
      <w:spacing w:before="160"/>
      <w:jc w:val="center"/>
    </w:pPr>
    <w:rPr>
      <w:i/>
      <w:iCs/>
      <w:color w:val="404040" w:themeColor="text1" w:themeTint="BF"/>
    </w:rPr>
  </w:style>
  <w:style w:type="character" w:customStyle="1" w:styleId="QuoteChar">
    <w:name w:val="Quote Char"/>
    <w:basedOn w:val="DefaultParagraphFont"/>
    <w:link w:val="Quote"/>
    <w:uiPriority w:val="29"/>
    <w:rsid w:val="00482873"/>
    <w:rPr>
      <w:rFonts w:ascii="Times New Roman" w:eastAsia="Times New Roman" w:hAnsi="Times New Roman" w:cs="Times New Roman"/>
      <w:i/>
      <w:iCs/>
      <w:color w:val="404040" w:themeColor="text1" w:themeTint="BF"/>
      <w:kern w:val="0"/>
      <w14:ligatures w14:val="none"/>
    </w:rPr>
  </w:style>
  <w:style w:type="paragraph" w:styleId="ListParagraph">
    <w:name w:val="List Paragraph"/>
    <w:basedOn w:val="Normal"/>
    <w:uiPriority w:val="34"/>
    <w:qFormat/>
    <w:rsid w:val="00482873"/>
    <w:pPr>
      <w:ind w:left="720"/>
      <w:contextualSpacing/>
    </w:pPr>
  </w:style>
  <w:style w:type="character" w:styleId="IntenseEmphasis">
    <w:name w:val="Intense Emphasis"/>
    <w:basedOn w:val="DefaultParagraphFont"/>
    <w:uiPriority w:val="21"/>
    <w:qFormat/>
    <w:rsid w:val="00482873"/>
    <w:rPr>
      <w:i/>
      <w:iCs/>
      <w:color w:val="2F5496" w:themeColor="accent1" w:themeShade="BF"/>
    </w:rPr>
  </w:style>
  <w:style w:type="paragraph" w:styleId="IntenseQuote">
    <w:name w:val="Intense Quote"/>
    <w:basedOn w:val="Normal"/>
    <w:next w:val="Normal"/>
    <w:link w:val="IntenseQuoteChar"/>
    <w:uiPriority w:val="30"/>
    <w:qFormat/>
    <w:rsid w:val="004828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2873"/>
    <w:rPr>
      <w:rFonts w:ascii="Times New Roman" w:eastAsia="Times New Roman" w:hAnsi="Times New Roman" w:cs="Times New Roman"/>
      <w:i/>
      <w:iCs/>
      <w:color w:val="2F5496" w:themeColor="accent1" w:themeShade="BF"/>
      <w:kern w:val="0"/>
      <w14:ligatures w14:val="none"/>
    </w:rPr>
  </w:style>
  <w:style w:type="character" w:styleId="IntenseReference">
    <w:name w:val="Intense Reference"/>
    <w:basedOn w:val="DefaultParagraphFont"/>
    <w:uiPriority w:val="32"/>
    <w:qFormat/>
    <w:rsid w:val="00482873"/>
    <w:rPr>
      <w:b/>
      <w:bCs/>
      <w:smallCaps/>
      <w:color w:val="2F5496" w:themeColor="accent1" w:themeShade="BF"/>
      <w:spacing w:val="5"/>
    </w:rPr>
  </w:style>
  <w:style w:type="paragraph" w:styleId="FootnoteText">
    <w:name w:val="footnote text"/>
    <w:basedOn w:val="Normal"/>
    <w:link w:val="FootnoteTextChar"/>
    <w:semiHidden/>
    <w:rsid w:val="00482873"/>
    <w:rPr>
      <w:sz w:val="20"/>
      <w:szCs w:val="20"/>
    </w:rPr>
  </w:style>
  <w:style w:type="character" w:customStyle="1" w:styleId="FootnoteTextChar">
    <w:name w:val="Footnote Text Char"/>
    <w:basedOn w:val="DefaultParagraphFont"/>
    <w:link w:val="FootnoteText"/>
    <w:semiHidden/>
    <w:rsid w:val="00482873"/>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semiHidden/>
    <w:rsid w:val="00482873"/>
    <w:rPr>
      <w:vertAlign w:val="superscript"/>
    </w:rPr>
  </w:style>
  <w:style w:type="table" w:styleId="TableGrid">
    <w:name w:val="Table Grid"/>
    <w:basedOn w:val="TableNormal"/>
    <w:uiPriority w:val="59"/>
    <w:rsid w:val="00482873"/>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Contemporary">
    <w:name w:val="Table Contemporary"/>
    <w:basedOn w:val="TableNormal"/>
    <w:rsid w:val="00482873"/>
    <w:rPr>
      <w:rFonts w:ascii="Times New Roman" w:eastAsia="Times New Roman" w:hAnsi="Times New Roman" w:cs="Times New Roman"/>
      <w:kern w:val="0"/>
      <w:sz w:val="20"/>
      <w:szCs w:val="20"/>
      <w14:ligatures w14:val="non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TOC1">
    <w:name w:val="toc 1"/>
    <w:basedOn w:val="Normal"/>
    <w:next w:val="Normal"/>
    <w:autoRedefine/>
    <w:uiPriority w:val="39"/>
    <w:unhideWhenUsed/>
    <w:rsid w:val="00482873"/>
    <w:pPr>
      <w:spacing w:before="360" w:after="360"/>
    </w:pPr>
    <w:rPr>
      <w:rFonts w:asciiTheme="minorHAnsi" w:hAnsiTheme="minorHAnsi"/>
      <w:b/>
      <w:bCs/>
      <w:caps/>
      <w:sz w:val="22"/>
      <w:szCs w:val="22"/>
      <w:u w:val="single"/>
    </w:rPr>
  </w:style>
  <w:style w:type="numbering" w:customStyle="1" w:styleId="CurrentList1">
    <w:name w:val="Current List1"/>
    <w:uiPriority w:val="99"/>
    <w:rsid w:val="00482873"/>
    <w:pPr>
      <w:numPr>
        <w:numId w:val="317"/>
      </w:numPr>
    </w:pPr>
  </w:style>
  <w:style w:type="numbering" w:customStyle="1" w:styleId="CurrentList2">
    <w:name w:val="Current List2"/>
    <w:uiPriority w:val="99"/>
    <w:rsid w:val="00482873"/>
    <w:pPr>
      <w:numPr>
        <w:numId w:val="318"/>
      </w:numPr>
    </w:pPr>
  </w:style>
  <w:style w:type="character" w:customStyle="1" w:styleId="Heading1Char1">
    <w:name w:val="Heading 1 Char1"/>
    <w:basedOn w:val="DefaultParagraphFont"/>
    <w:rsid w:val="00482873"/>
    <w:rPr>
      <w:rFonts w:ascii="Helvetica" w:eastAsia="Times New Roman" w:hAnsi="Helvetica" w:cs="Arial"/>
      <w:b/>
      <w:bCs/>
      <w:kern w:val="32"/>
      <w:sz w:val="28"/>
      <w:szCs w:val="28"/>
      <w14:ligatures w14:val="none"/>
    </w:rPr>
  </w:style>
  <w:style w:type="character" w:customStyle="1" w:styleId="Heading1Char2">
    <w:name w:val="Heading 1 Char2"/>
    <w:basedOn w:val="DefaultParagraphFont"/>
    <w:rsid w:val="00482873"/>
    <w:rPr>
      <w:rFonts w:ascii="Helvetica" w:eastAsia="Times New Roman" w:hAnsi="Helvetica" w:cs="Arial"/>
      <w:b/>
      <w:bCs/>
      <w:kern w:val="32"/>
      <w:sz w:val="28"/>
      <w:szCs w:val="28"/>
      <w14:ligatures w14:val="none"/>
    </w:rPr>
  </w:style>
  <w:style w:type="character" w:customStyle="1" w:styleId="Heading2Char1">
    <w:name w:val="Heading 2 Char1"/>
    <w:basedOn w:val="DefaultParagraphFont"/>
    <w:rsid w:val="00482873"/>
    <w:rPr>
      <w:rFonts w:ascii="Times New Roman" w:eastAsia="Times New Roman" w:hAnsi="Times New Roman" w:cs="Arial"/>
      <w:b/>
      <w:bCs/>
      <w:kern w:val="0"/>
      <w:sz w:val="26"/>
      <w:szCs w:val="26"/>
      <w14:ligatures w14:val="none"/>
    </w:rPr>
  </w:style>
  <w:style w:type="character" w:customStyle="1" w:styleId="Heading5Char1">
    <w:name w:val="Heading 5 Char1"/>
    <w:basedOn w:val="DefaultParagraphFont"/>
    <w:rsid w:val="00482873"/>
    <w:rPr>
      <w:rFonts w:ascii="Helvetica" w:eastAsia="Times New Roman" w:hAnsi="Helvetica" w:cs="Times New Roman"/>
      <w:b/>
      <w:bCs/>
      <w:kern w:val="0"/>
      <w:sz w:val="20"/>
      <w:szCs w:val="20"/>
      <w14:ligatures w14:val="none"/>
    </w:rPr>
  </w:style>
  <w:style w:type="character" w:customStyle="1" w:styleId="Heading3Char1">
    <w:name w:val="Heading 3 Char1"/>
    <w:basedOn w:val="DefaultParagraphFont"/>
    <w:rsid w:val="00482873"/>
    <w:rPr>
      <w:rFonts w:ascii="Times New Roman" w:eastAsia="Times New Roman" w:hAnsi="Times New Roman" w:cs="Arial"/>
      <w:b/>
      <w:bCs/>
      <w:kern w:val="0"/>
      <w14:ligatures w14:val="none"/>
    </w:rPr>
  </w:style>
  <w:style w:type="character" w:customStyle="1" w:styleId="Heading4Char1">
    <w:name w:val="Heading 4 Char1"/>
    <w:basedOn w:val="DefaultParagraphFont"/>
    <w:rsid w:val="00482873"/>
    <w:rPr>
      <w:rFonts w:ascii="Times New Roman" w:eastAsia="Times New Roman" w:hAnsi="Times New Roman" w:cs="Times New Roman"/>
      <w:b/>
      <w:bCs/>
      <w:kern w:val="0"/>
      <w14:ligatures w14:val="none"/>
    </w:rPr>
  </w:style>
  <w:style w:type="character" w:customStyle="1" w:styleId="Heading6Char1">
    <w:name w:val="Heading 6 Char1"/>
    <w:basedOn w:val="DefaultParagraphFont"/>
    <w:rsid w:val="00482873"/>
    <w:rPr>
      <w:rFonts w:asciiTheme="majorHAnsi" w:eastAsia="Times New Roman" w:hAnsiTheme="majorHAnsi" w:cs="Times New Roman"/>
      <w:b/>
      <w:bCs/>
      <w:kern w:val="0"/>
      <w:sz w:val="22"/>
      <w:szCs w:val="22"/>
      <w14:ligatures w14:val="none"/>
    </w:rPr>
  </w:style>
  <w:style w:type="character" w:customStyle="1" w:styleId="Heading7Char1">
    <w:name w:val="Heading 7 Char1"/>
    <w:basedOn w:val="DefaultParagraphFont"/>
    <w:rsid w:val="00482873"/>
    <w:rPr>
      <w:rFonts w:ascii="Times New Roman" w:eastAsia="Times New Roman" w:hAnsi="Times New Roman" w:cs="Times New Roman"/>
      <w:kern w:val="0"/>
      <w14:ligatures w14:val="none"/>
    </w:rPr>
  </w:style>
  <w:style w:type="character" w:customStyle="1" w:styleId="Heading8Char1">
    <w:name w:val="Heading 8 Char1"/>
    <w:basedOn w:val="DefaultParagraphFont"/>
    <w:rsid w:val="00482873"/>
    <w:rPr>
      <w:rFonts w:ascii="Times New Roman" w:eastAsia="Times New Roman" w:hAnsi="Times New Roman" w:cs="Times New Roman"/>
      <w:i/>
      <w:iCs/>
      <w:kern w:val="0"/>
      <w14:ligatures w14:val="none"/>
    </w:rPr>
  </w:style>
  <w:style w:type="character" w:customStyle="1" w:styleId="Heading9Char1">
    <w:name w:val="Heading 9 Char1"/>
    <w:basedOn w:val="DefaultParagraphFont"/>
    <w:rsid w:val="00482873"/>
    <w:rPr>
      <w:rFonts w:ascii="Arial" w:eastAsia="Times New Roman" w:hAnsi="Arial" w:cs="Arial"/>
      <w:kern w:val="0"/>
      <w:sz w:val="22"/>
      <w:szCs w:val="22"/>
      <w14:ligatures w14:val="none"/>
    </w:rPr>
  </w:style>
  <w:style w:type="numbering" w:styleId="111111">
    <w:name w:val="Outline List 2"/>
    <w:basedOn w:val="NoList"/>
    <w:uiPriority w:val="99"/>
    <w:semiHidden/>
    <w:unhideWhenUsed/>
    <w:rsid w:val="00482873"/>
    <w:pPr>
      <w:numPr>
        <w:numId w:val="23"/>
      </w:numPr>
    </w:pPr>
  </w:style>
  <w:style w:type="character" w:customStyle="1" w:styleId="Heading1Char3">
    <w:name w:val="Heading 1 Char3"/>
    <w:basedOn w:val="DefaultParagraphFont"/>
    <w:rsid w:val="00482873"/>
    <w:rPr>
      <w:rFonts w:ascii="Helvetica" w:eastAsia="Times New Roman" w:hAnsi="Helvetica" w:cs="Arial"/>
      <w:b/>
      <w:bCs/>
      <w:kern w:val="32"/>
      <w:sz w:val="28"/>
      <w:szCs w:val="28"/>
    </w:rPr>
  </w:style>
  <w:style w:type="character" w:customStyle="1" w:styleId="Heading2Char2">
    <w:name w:val="Heading 2 Char2"/>
    <w:basedOn w:val="DefaultParagraphFont"/>
    <w:rsid w:val="00482873"/>
    <w:rPr>
      <w:rFonts w:eastAsia="Times New Roman" w:cs="Arial"/>
      <w:b/>
      <w:bCs/>
      <w:sz w:val="26"/>
      <w:szCs w:val="26"/>
    </w:rPr>
  </w:style>
  <w:style w:type="character" w:customStyle="1" w:styleId="Heading3Char2">
    <w:name w:val="Heading 3 Char2"/>
    <w:basedOn w:val="DefaultParagraphFont"/>
    <w:rsid w:val="00482873"/>
    <w:rPr>
      <w:rFonts w:eastAsia="Times New Roman" w:cs="Arial"/>
      <w:b/>
      <w:bCs/>
    </w:rPr>
  </w:style>
  <w:style w:type="character" w:customStyle="1" w:styleId="HeaderChar1">
    <w:name w:val="Header Char1"/>
    <w:basedOn w:val="DefaultParagraphFont"/>
    <w:rsid w:val="00482873"/>
    <w:rPr>
      <w:rFonts w:ascii="Times New Roman" w:eastAsia="Times New Roman" w:hAnsi="Times New Roman" w:cs="Times New Roman"/>
      <w:kern w:val="0"/>
      <w14:ligatures w14:val="none"/>
    </w:rPr>
  </w:style>
  <w:style w:type="character" w:customStyle="1" w:styleId="FooterChar1">
    <w:name w:val="Footer Char1"/>
    <w:basedOn w:val="DefaultParagraphFont"/>
    <w:uiPriority w:val="99"/>
    <w:rsid w:val="00482873"/>
    <w:rPr>
      <w:rFonts w:ascii="Times New Roman" w:eastAsia="Times New Roman" w:hAnsi="Times New Roman" w:cs="Times New Roman"/>
      <w:kern w:val="0"/>
      <w14:ligatures w14:val="none"/>
    </w:rPr>
  </w:style>
  <w:style w:type="character" w:customStyle="1" w:styleId="Heading1Char4">
    <w:name w:val="Heading 1 Char4"/>
    <w:basedOn w:val="DefaultParagraphFont"/>
    <w:rsid w:val="00482873"/>
    <w:rPr>
      <w:rFonts w:ascii="Helvetica" w:eastAsia="Times New Roman" w:hAnsi="Helvetica" w:cs="Arial"/>
      <w:b/>
      <w:bCs/>
      <w:kern w:val="32"/>
      <w:sz w:val="28"/>
      <w:szCs w:val="28"/>
      <w14:ligatures w14:val="none"/>
    </w:rPr>
  </w:style>
  <w:style w:type="character" w:customStyle="1" w:styleId="Heading2Char3">
    <w:name w:val="Heading 2 Char3"/>
    <w:basedOn w:val="DefaultParagraphFont"/>
    <w:rsid w:val="00482873"/>
    <w:rPr>
      <w:rFonts w:ascii="Times New Roman" w:eastAsia="Times New Roman" w:hAnsi="Times New Roman" w:cs="Arial"/>
      <w:b/>
      <w:bCs/>
      <w:kern w:val="0"/>
      <w:sz w:val="26"/>
      <w:szCs w:val="26"/>
      <w14:ligatures w14:val="none"/>
    </w:rPr>
  </w:style>
  <w:style w:type="character" w:customStyle="1" w:styleId="Heading5Char2">
    <w:name w:val="Heading 5 Char2"/>
    <w:basedOn w:val="DefaultParagraphFont"/>
    <w:rsid w:val="00482873"/>
    <w:rPr>
      <w:rFonts w:ascii="Helvetica" w:eastAsia="Times New Roman" w:hAnsi="Helvetica" w:cs="Times New Roman"/>
      <w:b/>
      <w:bCs/>
      <w:kern w:val="0"/>
      <w:sz w:val="20"/>
      <w:szCs w:val="20"/>
      <w14:ligatures w14:val="none"/>
    </w:rPr>
  </w:style>
  <w:style w:type="character" w:customStyle="1" w:styleId="Heading3Char3">
    <w:name w:val="Heading 3 Char3"/>
    <w:basedOn w:val="DefaultParagraphFont"/>
    <w:rsid w:val="00482873"/>
    <w:rPr>
      <w:rFonts w:ascii="Times New Roman" w:eastAsia="Times New Roman" w:hAnsi="Times New Roman" w:cs="Arial"/>
      <w:b/>
      <w:bCs/>
      <w:kern w:val="0"/>
      <w14:ligatures w14:val="none"/>
    </w:rPr>
  </w:style>
  <w:style w:type="character" w:customStyle="1" w:styleId="Heading4Char2">
    <w:name w:val="Heading 4 Char2"/>
    <w:basedOn w:val="DefaultParagraphFont"/>
    <w:rsid w:val="00482873"/>
    <w:rPr>
      <w:rFonts w:ascii="Times New Roman" w:eastAsia="Times New Roman" w:hAnsi="Times New Roman" w:cs="Times New Roman"/>
      <w:b/>
      <w:bCs/>
      <w:kern w:val="0"/>
      <w14:ligatures w14:val="none"/>
    </w:rPr>
  </w:style>
  <w:style w:type="character" w:customStyle="1" w:styleId="Heading6Char2">
    <w:name w:val="Heading 6 Char2"/>
    <w:basedOn w:val="DefaultParagraphFont"/>
    <w:rsid w:val="00482873"/>
    <w:rPr>
      <w:rFonts w:asciiTheme="majorHAnsi" w:eastAsia="Times New Roman" w:hAnsiTheme="majorHAnsi" w:cs="Times New Roman"/>
      <w:b/>
      <w:bCs/>
      <w:kern w:val="0"/>
      <w:sz w:val="22"/>
      <w:szCs w:val="22"/>
      <w14:ligatures w14:val="none"/>
    </w:rPr>
  </w:style>
  <w:style w:type="character" w:customStyle="1" w:styleId="Heading7Char2">
    <w:name w:val="Heading 7 Char2"/>
    <w:basedOn w:val="DefaultParagraphFont"/>
    <w:rsid w:val="00482873"/>
    <w:rPr>
      <w:rFonts w:ascii="Times New Roman" w:eastAsia="Times New Roman" w:hAnsi="Times New Roman" w:cs="Times New Roman"/>
      <w:kern w:val="0"/>
      <w14:ligatures w14:val="none"/>
    </w:rPr>
  </w:style>
  <w:style w:type="character" w:customStyle="1" w:styleId="Heading8Char2">
    <w:name w:val="Heading 8 Char2"/>
    <w:basedOn w:val="DefaultParagraphFont"/>
    <w:rsid w:val="00482873"/>
    <w:rPr>
      <w:rFonts w:ascii="Times New Roman" w:eastAsia="Times New Roman" w:hAnsi="Times New Roman" w:cs="Times New Roman"/>
      <w:i/>
      <w:iCs/>
      <w:kern w:val="0"/>
      <w14:ligatures w14:val="none"/>
    </w:rPr>
  </w:style>
  <w:style w:type="character" w:customStyle="1" w:styleId="Heading9Char2">
    <w:name w:val="Heading 9 Char2"/>
    <w:basedOn w:val="DefaultParagraphFont"/>
    <w:rsid w:val="00482873"/>
    <w:rPr>
      <w:rFonts w:ascii="Arial" w:eastAsia="Times New Roman" w:hAnsi="Arial" w:cs="Arial"/>
      <w:kern w:val="0"/>
      <w:sz w:val="22"/>
      <w:szCs w:val="22"/>
      <w14:ligatures w14:val="none"/>
    </w:rPr>
  </w:style>
  <w:style w:type="character" w:customStyle="1" w:styleId="HeaderChar2">
    <w:name w:val="Header Char2"/>
    <w:basedOn w:val="DefaultParagraphFont"/>
    <w:rsid w:val="00482873"/>
    <w:rPr>
      <w:rFonts w:ascii="Times New Roman" w:eastAsia="Times New Roman" w:hAnsi="Times New Roman" w:cs="Times New Roman"/>
      <w:kern w:val="0"/>
      <w14:ligatures w14:val="none"/>
    </w:rPr>
  </w:style>
  <w:style w:type="character" w:customStyle="1" w:styleId="FooterChar2">
    <w:name w:val="Footer Char2"/>
    <w:basedOn w:val="DefaultParagraphFont"/>
    <w:rsid w:val="00482873"/>
    <w:rPr>
      <w:rFonts w:ascii="Times New Roman" w:eastAsia="Times New Roman" w:hAnsi="Times New Roman" w:cs="Times New Roman"/>
      <w:kern w:val="0"/>
      <w14:ligatures w14:val="none"/>
    </w:rPr>
  </w:style>
  <w:style w:type="character" w:customStyle="1" w:styleId="Heading1Char5">
    <w:name w:val="Heading 1 Char5"/>
    <w:basedOn w:val="DefaultParagraphFont"/>
    <w:rsid w:val="00482873"/>
    <w:rPr>
      <w:rFonts w:ascii="Helvetica" w:eastAsia="Times New Roman" w:hAnsi="Helvetica" w:cs="Arial"/>
      <w:b/>
      <w:bCs/>
      <w:kern w:val="32"/>
      <w:sz w:val="28"/>
      <w:szCs w:val="28"/>
    </w:rPr>
  </w:style>
  <w:style w:type="character" w:customStyle="1" w:styleId="Heading2Char4">
    <w:name w:val="Heading 2 Char4"/>
    <w:basedOn w:val="DefaultParagraphFont"/>
    <w:rsid w:val="00482873"/>
    <w:rPr>
      <w:rFonts w:eastAsia="Times New Roman" w:cs="Arial"/>
      <w:b/>
      <w:bCs/>
      <w:sz w:val="26"/>
      <w:szCs w:val="26"/>
    </w:rPr>
  </w:style>
  <w:style w:type="character" w:customStyle="1" w:styleId="Heading3Char4">
    <w:name w:val="Heading 3 Char4"/>
    <w:basedOn w:val="DefaultParagraphFont"/>
    <w:rsid w:val="00482873"/>
    <w:rPr>
      <w:rFonts w:eastAsia="Times New Roman" w:cs="Arial"/>
      <w:b/>
      <w:bCs/>
    </w:rPr>
  </w:style>
  <w:style w:type="character" w:customStyle="1" w:styleId="Heading1Char6">
    <w:name w:val="Heading 1 Char6"/>
    <w:basedOn w:val="DefaultParagraphFont"/>
    <w:rsid w:val="00482873"/>
    <w:rPr>
      <w:rFonts w:ascii="Helvetica" w:eastAsia="Times New Roman" w:hAnsi="Helvetica" w:cs="Arial"/>
      <w:b/>
      <w:bCs/>
      <w:kern w:val="32"/>
      <w:sz w:val="28"/>
      <w:szCs w:val="28"/>
      <w14:ligatures w14:val="none"/>
    </w:rPr>
  </w:style>
  <w:style w:type="character" w:customStyle="1" w:styleId="Heading2Char5">
    <w:name w:val="Heading 2 Char5"/>
    <w:basedOn w:val="DefaultParagraphFont"/>
    <w:rsid w:val="00482873"/>
    <w:rPr>
      <w:rFonts w:ascii="Times New Roman" w:eastAsia="Times New Roman" w:hAnsi="Times New Roman" w:cs="Arial"/>
      <w:b/>
      <w:bCs/>
      <w:kern w:val="0"/>
      <w:sz w:val="26"/>
      <w:szCs w:val="26"/>
      <w14:ligatures w14:val="none"/>
    </w:rPr>
  </w:style>
  <w:style w:type="character" w:customStyle="1" w:styleId="Heading5Char3">
    <w:name w:val="Heading 5 Char3"/>
    <w:basedOn w:val="DefaultParagraphFont"/>
    <w:rsid w:val="00482873"/>
    <w:rPr>
      <w:rFonts w:ascii="Helvetica" w:eastAsia="Times New Roman" w:hAnsi="Helvetica" w:cs="Times New Roman"/>
      <w:b/>
      <w:bCs/>
      <w:kern w:val="0"/>
      <w:sz w:val="20"/>
      <w:szCs w:val="20"/>
      <w14:ligatures w14:val="none"/>
    </w:rPr>
  </w:style>
  <w:style w:type="character" w:customStyle="1" w:styleId="Heading3Char5">
    <w:name w:val="Heading 3 Char5"/>
    <w:basedOn w:val="DefaultParagraphFont"/>
    <w:rsid w:val="00482873"/>
    <w:rPr>
      <w:rFonts w:ascii="Times New Roman" w:eastAsia="Times New Roman" w:hAnsi="Times New Roman" w:cs="Arial"/>
      <w:b/>
      <w:bCs/>
      <w:kern w:val="0"/>
      <w14:ligatures w14:val="none"/>
    </w:rPr>
  </w:style>
  <w:style w:type="character" w:customStyle="1" w:styleId="Heading4Char3">
    <w:name w:val="Heading 4 Char3"/>
    <w:basedOn w:val="DefaultParagraphFont"/>
    <w:rsid w:val="00482873"/>
    <w:rPr>
      <w:rFonts w:ascii="Times New Roman" w:eastAsia="Times New Roman" w:hAnsi="Times New Roman" w:cs="Times New Roman"/>
      <w:b/>
      <w:bCs/>
      <w:kern w:val="0"/>
      <w14:ligatures w14:val="none"/>
    </w:rPr>
  </w:style>
  <w:style w:type="character" w:customStyle="1" w:styleId="Heading6Char3">
    <w:name w:val="Heading 6 Char3"/>
    <w:basedOn w:val="DefaultParagraphFont"/>
    <w:rsid w:val="00482873"/>
    <w:rPr>
      <w:rFonts w:asciiTheme="majorHAnsi" w:eastAsia="Times New Roman" w:hAnsiTheme="majorHAnsi" w:cs="Times New Roman"/>
      <w:b/>
      <w:bCs/>
      <w:kern w:val="0"/>
      <w:sz w:val="22"/>
      <w:szCs w:val="22"/>
      <w14:ligatures w14:val="none"/>
    </w:rPr>
  </w:style>
  <w:style w:type="character" w:customStyle="1" w:styleId="Heading7Char3">
    <w:name w:val="Heading 7 Char3"/>
    <w:basedOn w:val="DefaultParagraphFont"/>
    <w:rsid w:val="00482873"/>
    <w:rPr>
      <w:rFonts w:ascii="Times New Roman" w:eastAsia="Times New Roman" w:hAnsi="Times New Roman" w:cs="Times New Roman"/>
      <w:kern w:val="0"/>
      <w14:ligatures w14:val="none"/>
    </w:rPr>
  </w:style>
  <w:style w:type="character" w:customStyle="1" w:styleId="Heading8Char3">
    <w:name w:val="Heading 8 Char3"/>
    <w:basedOn w:val="DefaultParagraphFont"/>
    <w:rsid w:val="00482873"/>
    <w:rPr>
      <w:rFonts w:ascii="Times New Roman" w:eastAsia="Times New Roman" w:hAnsi="Times New Roman" w:cs="Times New Roman"/>
      <w:i/>
      <w:iCs/>
      <w:kern w:val="0"/>
      <w14:ligatures w14:val="none"/>
    </w:rPr>
  </w:style>
  <w:style w:type="character" w:customStyle="1" w:styleId="Heading9Char3">
    <w:name w:val="Heading 9 Char3"/>
    <w:basedOn w:val="DefaultParagraphFont"/>
    <w:rsid w:val="00482873"/>
    <w:rPr>
      <w:rFonts w:ascii="Arial" w:eastAsia="Times New Roman" w:hAnsi="Arial" w:cs="Arial"/>
      <w:kern w:val="0"/>
      <w:sz w:val="22"/>
      <w:szCs w:val="22"/>
      <w14:ligatures w14:val="none"/>
    </w:rPr>
  </w:style>
  <w:style w:type="character" w:customStyle="1" w:styleId="HeaderChar3">
    <w:name w:val="Header Char3"/>
    <w:basedOn w:val="DefaultParagraphFont"/>
    <w:rsid w:val="00482873"/>
    <w:rPr>
      <w:rFonts w:ascii="Times New Roman" w:eastAsia="Times New Roman" w:hAnsi="Times New Roman" w:cs="Times New Roman"/>
      <w:kern w:val="0"/>
      <w14:ligatures w14:val="none"/>
    </w:rPr>
  </w:style>
  <w:style w:type="character" w:customStyle="1" w:styleId="FooterChar3">
    <w:name w:val="Footer Char3"/>
    <w:basedOn w:val="DefaultParagraphFont"/>
    <w:rsid w:val="00482873"/>
    <w:rPr>
      <w:rFonts w:ascii="Times New Roman" w:eastAsia="Times New Roman" w:hAnsi="Times New Roman" w:cs="Times New Roman"/>
      <w:kern w:val="0"/>
      <w14:ligatures w14:val="none"/>
    </w:rPr>
  </w:style>
  <w:style w:type="character" w:customStyle="1" w:styleId="Heading1Char7">
    <w:name w:val="Heading 1 Char7"/>
    <w:basedOn w:val="DefaultParagraphFont"/>
    <w:rsid w:val="00482873"/>
    <w:rPr>
      <w:rFonts w:ascii="Helvetica" w:eastAsia="Times New Roman" w:hAnsi="Helvetica" w:cs="Arial"/>
      <w:b/>
      <w:bCs/>
      <w:kern w:val="32"/>
      <w:sz w:val="28"/>
      <w:szCs w:val="28"/>
    </w:rPr>
  </w:style>
  <w:style w:type="character" w:customStyle="1" w:styleId="Heading2Char6">
    <w:name w:val="Heading 2 Char6"/>
    <w:basedOn w:val="DefaultParagraphFont"/>
    <w:rsid w:val="00482873"/>
    <w:rPr>
      <w:rFonts w:eastAsia="Times New Roman" w:cs="Arial"/>
      <w:b/>
      <w:bCs/>
      <w:sz w:val="26"/>
      <w:szCs w:val="26"/>
    </w:rPr>
  </w:style>
  <w:style w:type="character" w:customStyle="1" w:styleId="Heading3Char6">
    <w:name w:val="Heading 3 Char6"/>
    <w:basedOn w:val="DefaultParagraphFont"/>
    <w:rsid w:val="00482873"/>
    <w:rPr>
      <w:rFonts w:eastAsia="Times New Roman" w:cs="Arial"/>
      <w:b/>
      <w:bCs/>
    </w:rPr>
  </w:style>
  <w:style w:type="paragraph" w:styleId="Caption">
    <w:name w:val="caption"/>
    <w:basedOn w:val="Normal"/>
    <w:next w:val="Normal"/>
    <w:autoRedefine/>
    <w:uiPriority w:val="35"/>
    <w:qFormat/>
    <w:rsid w:val="00482873"/>
    <w:rPr>
      <w:b/>
      <w:bCs/>
      <w:smallCaps/>
    </w:rPr>
  </w:style>
  <w:style w:type="character" w:customStyle="1" w:styleId="HeaderChar4">
    <w:name w:val="Header Char4"/>
    <w:basedOn w:val="DefaultParagraphFont"/>
    <w:rsid w:val="00482873"/>
    <w:rPr>
      <w:rFonts w:ascii="Times New Roman" w:eastAsia="Times New Roman" w:hAnsi="Times New Roman" w:cs="Times New Roman"/>
      <w:kern w:val="0"/>
      <w14:ligatures w14:val="none"/>
    </w:rPr>
  </w:style>
  <w:style w:type="character" w:customStyle="1" w:styleId="FooterChar4">
    <w:name w:val="Footer Char4"/>
    <w:basedOn w:val="DefaultParagraphFont"/>
    <w:uiPriority w:val="99"/>
    <w:rsid w:val="00482873"/>
    <w:rPr>
      <w:rFonts w:ascii="Times New Roman" w:eastAsia="Times New Roman" w:hAnsi="Times New Roman" w:cs="Times New Roman"/>
      <w:kern w:val="0"/>
      <w14:ligatures w14:val="none"/>
    </w:rPr>
  </w:style>
  <w:style w:type="character" w:customStyle="1" w:styleId="Heading1Char8">
    <w:name w:val="Heading 1 Char8"/>
    <w:basedOn w:val="DefaultParagraphFont"/>
    <w:rsid w:val="00482873"/>
    <w:rPr>
      <w:rFonts w:ascii="Helvetica" w:eastAsia="Times New Roman" w:hAnsi="Helvetica" w:cs="Arial"/>
      <w:b/>
      <w:bCs/>
      <w:kern w:val="32"/>
      <w:sz w:val="28"/>
      <w:szCs w:val="28"/>
      <w14:ligatures w14:val="none"/>
    </w:rPr>
  </w:style>
  <w:style w:type="character" w:customStyle="1" w:styleId="Heading2Char7">
    <w:name w:val="Heading 2 Char7"/>
    <w:basedOn w:val="DefaultParagraphFont"/>
    <w:rsid w:val="00482873"/>
    <w:rPr>
      <w:rFonts w:ascii="Times New Roman" w:eastAsia="Times New Roman" w:hAnsi="Times New Roman" w:cs="Arial"/>
      <w:b/>
      <w:bCs/>
      <w:kern w:val="0"/>
      <w:sz w:val="26"/>
      <w:szCs w:val="26"/>
      <w14:ligatures w14:val="none"/>
    </w:rPr>
  </w:style>
  <w:style w:type="character" w:customStyle="1" w:styleId="Heading5Char4">
    <w:name w:val="Heading 5 Char4"/>
    <w:basedOn w:val="DefaultParagraphFont"/>
    <w:rsid w:val="00482873"/>
    <w:rPr>
      <w:rFonts w:ascii="Helvetica" w:eastAsia="Times New Roman" w:hAnsi="Helvetica" w:cs="Times New Roman"/>
      <w:b/>
      <w:bCs/>
      <w:kern w:val="0"/>
      <w:sz w:val="20"/>
      <w:szCs w:val="20"/>
      <w14:ligatures w14:val="none"/>
    </w:rPr>
  </w:style>
  <w:style w:type="character" w:customStyle="1" w:styleId="Heading3Char7">
    <w:name w:val="Heading 3 Char7"/>
    <w:basedOn w:val="DefaultParagraphFont"/>
    <w:rsid w:val="00482873"/>
    <w:rPr>
      <w:rFonts w:ascii="Times New Roman" w:eastAsia="Times New Roman" w:hAnsi="Times New Roman" w:cs="Arial"/>
      <w:b/>
      <w:bCs/>
      <w:kern w:val="0"/>
      <w14:ligatures w14:val="none"/>
    </w:rPr>
  </w:style>
  <w:style w:type="character" w:customStyle="1" w:styleId="Heading4Char4">
    <w:name w:val="Heading 4 Char4"/>
    <w:basedOn w:val="DefaultParagraphFont"/>
    <w:rsid w:val="00482873"/>
    <w:rPr>
      <w:rFonts w:ascii="Times New Roman" w:eastAsia="Times New Roman" w:hAnsi="Times New Roman" w:cs="Times New Roman"/>
      <w:b/>
      <w:bCs/>
      <w:kern w:val="0"/>
      <w14:ligatures w14:val="none"/>
    </w:rPr>
  </w:style>
  <w:style w:type="character" w:customStyle="1" w:styleId="Heading6Char4">
    <w:name w:val="Heading 6 Char4"/>
    <w:basedOn w:val="DefaultParagraphFont"/>
    <w:rsid w:val="00482873"/>
    <w:rPr>
      <w:rFonts w:asciiTheme="majorHAnsi" w:eastAsia="Times New Roman" w:hAnsiTheme="majorHAnsi" w:cs="Times New Roman"/>
      <w:b/>
      <w:bCs/>
      <w:kern w:val="0"/>
      <w:sz w:val="22"/>
      <w:szCs w:val="22"/>
      <w14:ligatures w14:val="none"/>
    </w:rPr>
  </w:style>
  <w:style w:type="character" w:customStyle="1" w:styleId="Heading7Char4">
    <w:name w:val="Heading 7 Char4"/>
    <w:basedOn w:val="DefaultParagraphFont"/>
    <w:rsid w:val="00482873"/>
    <w:rPr>
      <w:rFonts w:ascii="Times New Roman" w:eastAsia="Times New Roman" w:hAnsi="Times New Roman" w:cs="Times New Roman"/>
      <w:kern w:val="0"/>
      <w14:ligatures w14:val="none"/>
    </w:rPr>
  </w:style>
  <w:style w:type="character" w:customStyle="1" w:styleId="Heading8Char4">
    <w:name w:val="Heading 8 Char4"/>
    <w:basedOn w:val="DefaultParagraphFont"/>
    <w:rsid w:val="00482873"/>
    <w:rPr>
      <w:rFonts w:ascii="Times New Roman" w:eastAsia="Times New Roman" w:hAnsi="Times New Roman" w:cs="Times New Roman"/>
      <w:i/>
      <w:iCs/>
      <w:kern w:val="0"/>
      <w14:ligatures w14:val="none"/>
    </w:rPr>
  </w:style>
  <w:style w:type="character" w:customStyle="1" w:styleId="Heading9Char4">
    <w:name w:val="Heading 9 Char4"/>
    <w:basedOn w:val="DefaultParagraphFont"/>
    <w:rsid w:val="00482873"/>
    <w:rPr>
      <w:rFonts w:ascii="Arial" w:eastAsia="Times New Roman" w:hAnsi="Arial" w:cs="Arial"/>
      <w:kern w:val="0"/>
      <w:sz w:val="22"/>
      <w:szCs w:val="22"/>
      <w14:ligatures w14:val="none"/>
    </w:rPr>
  </w:style>
  <w:style w:type="numbering" w:customStyle="1" w:styleId="CurrentList11">
    <w:name w:val="Current List11"/>
    <w:uiPriority w:val="99"/>
    <w:rsid w:val="00482873"/>
    <w:pPr>
      <w:numPr>
        <w:numId w:val="326"/>
      </w:numPr>
    </w:pPr>
  </w:style>
  <w:style w:type="character" w:customStyle="1" w:styleId="Heading1Char9">
    <w:name w:val="Heading 1 Char9"/>
    <w:basedOn w:val="DefaultParagraphFont"/>
    <w:rsid w:val="00482873"/>
    <w:rPr>
      <w:rFonts w:ascii="Helvetica" w:eastAsia="Times New Roman" w:hAnsi="Helvetica" w:cs="Arial"/>
      <w:b/>
      <w:bCs/>
      <w:kern w:val="32"/>
      <w:sz w:val="28"/>
      <w:szCs w:val="28"/>
      <w14:ligatures w14:val="none"/>
    </w:rPr>
  </w:style>
  <w:style w:type="character" w:customStyle="1" w:styleId="Heading2Char8">
    <w:name w:val="Heading 2 Char8"/>
    <w:basedOn w:val="DefaultParagraphFont"/>
    <w:rsid w:val="00482873"/>
    <w:rPr>
      <w:rFonts w:ascii="Times New Roman" w:eastAsia="Times New Roman" w:hAnsi="Times New Roman" w:cs="Arial"/>
      <w:b/>
      <w:bCs/>
      <w:kern w:val="0"/>
      <w:sz w:val="26"/>
      <w:szCs w:val="26"/>
      <w14:ligatures w14:val="none"/>
    </w:rPr>
  </w:style>
  <w:style w:type="character" w:customStyle="1" w:styleId="Heading5Char5">
    <w:name w:val="Heading 5 Char5"/>
    <w:basedOn w:val="DefaultParagraphFont"/>
    <w:rsid w:val="00482873"/>
    <w:rPr>
      <w:rFonts w:ascii="Helvetica" w:eastAsia="Times New Roman" w:hAnsi="Helvetica" w:cs="Times New Roman"/>
      <w:b/>
      <w:bCs/>
      <w:kern w:val="0"/>
      <w:sz w:val="20"/>
      <w:szCs w:val="20"/>
      <w14:ligatures w14:val="none"/>
    </w:rPr>
  </w:style>
  <w:style w:type="character" w:customStyle="1" w:styleId="Heading3Char8">
    <w:name w:val="Heading 3 Char8"/>
    <w:basedOn w:val="DefaultParagraphFont"/>
    <w:rsid w:val="00482873"/>
    <w:rPr>
      <w:rFonts w:ascii="Times New Roman" w:eastAsia="Times New Roman" w:hAnsi="Times New Roman" w:cs="Arial"/>
      <w:b/>
      <w:bCs/>
      <w:kern w:val="0"/>
      <w14:ligatures w14:val="none"/>
    </w:rPr>
  </w:style>
  <w:style w:type="character" w:customStyle="1" w:styleId="Heading4Char5">
    <w:name w:val="Heading 4 Char5"/>
    <w:basedOn w:val="DefaultParagraphFont"/>
    <w:rsid w:val="00482873"/>
    <w:rPr>
      <w:rFonts w:ascii="Times New Roman" w:eastAsia="Times New Roman" w:hAnsi="Times New Roman" w:cs="Times New Roman"/>
      <w:b/>
      <w:bCs/>
      <w:kern w:val="0"/>
      <w14:ligatures w14:val="none"/>
    </w:rPr>
  </w:style>
  <w:style w:type="character" w:customStyle="1" w:styleId="Heading6Char5">
    <w:name w:val="Heading 6 Char5"/>
    <w:basedOn w:val="DefaultParagraphFont"/>
    <w:rsid w:val="00482873"/>
    <w:rPr>
      <w:rFonts w:asciiTheme="majorHAnsi" w:eastAsia="Times New Roman" w:hAnsiTheme="majorHAnsi" w:cs="Times New Roman"/>
      <w:b/>
      <w:bCs/>
      <w:kern w:val="0"/>
      <w:sz w:val="22"/>
      <w:szCs w:val="22"/>
      <w14:ligatures w14:val="none"/>
    </w:rPr>
  </w:style>
  <w:style w:type="character" w:customStyle="1" w:styleId="Heading7Char5">
    <w:name w:val="Heading 7 Char5"/>
    <w:basedOn w:val="DefaultParagraphFont"/>
    <w:rsid w:val="00482873"/>
    <w:rPr>
      <w:rFonts w:ascii="Times New Roman" w:eastAsia="Times New Roman" w:hAnsi="Times New Roman" w:cs="Times New Roman"/>
      <w:kern w:val="0"/>
      <w14:ligatures w14:val="none"/>
    </w:rPr>
  </w:style>
  <w:style w:type="character" w:customStyle="1" w:styleId="Heading8Char5">
    <w:name w:val="Heading 8 Char5"/>
    <w:basedOn w:val="DefaultParagraphFont"/>
    <w:rsid w:val="00482873"/>
    <w:rPr>
      <w:rFonts w:ascii="Times New Roman" w:eastAsia="Times New Roman" w:hAnsi="Times New Roman" w:cs="Times New Roman"/>
      <w:i/>
      <w:iCs/>
      <w:kern w:val="0"/>
      <w14:ligatures w14:val="none"/>
    </w:rPr>
  </w:style>
  <w:style w:type="character" w:customStyle="1" w:styleId="Heading9Char5">
    <w:name w:val="Heading 9 Char5"/>
    <w:basedOn w:val="DefaultParagraphFont"/>
    <w:rsid w:val="00482873"/>
    <w:rPr>
      <w:rFonts w:ascii="Arial" w:eastAsia="Times New Roman" w:hAnsi="Arial" w:cs="Arial"/>
      <w:kern w:val="0"/>
      <w:sz w:val="22"/>
      <w:szCs w:val="22"/>
      <w14:ligatures w14:val="none"/>
    </w:rPr>
  </w:style>
  <w:style w:type="character" w:customStyle="1" w:styleId="Heading1Char10">
    <w:name w:val="Heading 1 Char10"/>
    <w:basedOn w:val="DefaultParagraphFont"/>
    <w:rsid w:val="00482873"/>
    <w:rPr>
      <w:rFonts w:ascii="Helvetica" w:eastAsia="Times New Roman" w:hAnsi="Helvetica" w:cs="Arial"/>
      <w:b/>
      <w:bCs/>
      <w:kern w:val="32"/>
      <w:sz w:val="28"/>
      <w:szCs w:val="28"/>
      <w14:ligatures w14:val="none"/>
    </w:rPr>
  </w:style>
  <w:style w:type="character" w:customStyle="1" w:styleId="Heading2Char9">
    <w:name w:val="Heading 2 Char9"/>
    <w:basedOn w:val="DefaultParagraphFont"/>
    <w:rsid w:val="00482873"/>
    <w:rPr>
      <w:rFonts w:ascii="Times New Roman" w:eastAsia="Times New Roman" w:hAnsi="Times New Roman" w:cs="Arial"/>
      <w:b/>
      <w:bCs/>
      <w:kern w:val="0"/>
      <w:sz w:val="26"/>
      <w:szCs w:val="26"/>
      <w14:ligatures w14:val="none"/>
    </w:rPr>
  </w:style>
  <w:style w:type="character" w:customStyle="1" w:styleId="Heading5Char6">
    <w:name w:val="Heading 5 Char6"/>
    <w:basedOn w:val="DefaultParagraphFont"/>
    <w:rsid w:val="00482873"/>
    <w:rPr>
      <w:rFonts w:ascii="Helvetica" w:eastAsia="Times New Roman" w:hAnsi="Helvetica" w:cs="Times New Roman"/>
      <w:b/>
      <w:bCs/>
      <w:kern w:val="0"/>
      <w:sz w:val="20"/>
      <w:szCs w:val="20"/>
      <w14:ligatures w14:val="none"/>
    </w:rPr>
  </w:style>
  <w:style w:type="character" w:customStyle="1" w:styleId="Heading3Char9">
    <w:name w:val="Heading 3 Char9"/>
    <w:basedOn w:val="DefaultParagraphFont"/>
    <w:rsid w:val="00482873"/>
    <w:rPr>
      <w:rFonts w:ascii="Times New Roman" w:eastAsia="Times New Roman" w:hAnsi="Times New Roman" w:cs="Arial"/>
      <w:b/>
      <w:bCs/>
      <w:kern w:val="0"/>
      <w14:ligatures w14:val="none"/>
    </w:rPr>
  </w:style>
  <w:style w:type="character" w:customStyle="1" w:styleId="Heading4Char6">
    <w:name w:val="Heading 4 Char6"/>
    <w:basedOn w:val="DefaultParagraphFont"/>
    <w:rsid w:val="00482873"/>
    <w:rPr>
      <w:rFonts w:ascii="Times New Roman" w:eastAsia="Times New Roman" w:hAnsi="Times New Roman" w:cs="Times New Roman"/>
      <w:b/>
      <w:bCs/>
      <w:kern w:val="0"/>
      <w14:ligatures w14:val="none"/>
    </w:rPr>
  </w:style>
  <w:style w:type="character" w:customStyle="1" w:styleId="Heading6Char6">
    <w:name w:val="Heading 6 Char6"/>
    <w:basedOn w:val="DefaultParagraphFont"/>
    <w:rsid w:val="00482873"/>
    <w:rPr>
      <w:rFonts w:asciiTheme="majorHAnsi" w:eastAsia="Times New Roman" w:hAnsiTheme="majorHAnsi" w:cs="Times New Roman"/>
      <w:b/>
      <w:bCs/>
      <w:kern w:val="0"/>
      <w:sz w:val="22"/>
      <w:szCs w:val="22"/>
      <w14:ligatures w14:val="none"/>
    </w:rPr>
  </w:style>
  <w:style w:type="character" w:customStyle="1" w:styleId="Heading7Char6">
    <w:name w:val="Heading 7 Char6"/>
    <w:basedOn w:val="DefaultParagraphFont"/>
    <w:rsid w:val="00482873"/>
    <w:rPr>
      <w:rFonts w:ascii="Times New Roman" w:eastAsia="Times New Roman" w:hAnsi="Times New Roman" w:cs="Times New Roman"/>
      <w:kern w:val="0"/>
      <w14:ligatures w14:val="none"/>
    </w:rPr>
  </w:style>
  <w:style w:type="character" w:customStyle="1" w:styleId="Heading8Char6">
    <w:name w:val="Heading 8 Char6"/>
    <w:basedOn w:val="DefaultParagraphFont"/>
    <w:rsid w:val="00482873"/>
    <w:rPr>
      <w:rFonts w:ascii="Times New Roman" w:eastAsia="Times New Roman" w:hAnsi="Times New Roman" w:cs="Times New Roman"/>
      <w:i/>
      <w:iCs/>
      <w:kern w:val="0"/>
      <w14:ligatures w14:val="none"/>
    </w:rPr>
  </w:style>
  <w:style w:type="character" w:customStyle="1" w:styleId="Heading9Char6">
    <w:name w:val="Heading 9 Char6"/>
    <w:basedOn w:val="DefaultParagraphFont"/>
    <w:rsid w:val="00482873"/>
    <w:rPr>
      <w:rFonts w:ascii="Arial" w:eastAsia="Times New Roman" w:hAnsi="Arial" w:cs="Arial"/>
      <w:kern w:val="0"/>
      <w:sz w:val="22"/>
      <w:szCs w:val="22"/>
      <w14:ligatures w14:val="none"/>
    </w:rPr>
  </w:style>
  <w:style w:type="character" w:customStyle="1" w:styleId="HeaderChar5">
    <w:name w:val="Header Char5"/>
    <w:basedOn w:val="DefaultParagraphFont"/>
    <w:rsid w:val="00482873"/>
    <w:rPr>
      <w:rFonts w:ascii="Times New Roman" w:eastAsia="Times New Roman" w:hAnsi="Times New Roman" w:cs="Times New Roman"/>
      <w:kern w:val="0"/>
      <w14:ligatures w14:val="none"/>
    </w:rPr>
  </w:style>
  <w:style w:type="character" w:customStyle="1" w:styleId="FooterChar5">
    <w:name w:val="Footer Char5"/>
    <w:basedOn w:val="DefaultParagraphFont"/>
    <w:rsid w:val="00482873"/>
    <w:rPr>
      <w:rFonts w:ascii="Times New Roman" w:eastAsia="Times New Roman" w:hAnsi="Times New Roman" w:cs="Times New Roman"/>
      <w:kern w:val="0"/>
      <w14:ligatures w14:val="none"/>
    </w:rPr>
  </w:style>
  <w:style w:type="character" w:customStyle="1" w:styleId="Heading1Char11">
    <w:name w:val="Heading 1 Char11"/>
    <w:basedOn w:val="DefaultParagraphFont"/>
    <w:rsid w:val="00482873"/>
    <w:rPr>
      <w:rFonts w:ascii="Helvetica" w:eastAsia="Times New Roman" w:hAnsi="Helvetica" w:cs="Arial"/>
      <w:b/>
      <w:bCs/>
      <w:kern w:val="32"/>
      <w:sz w:val="28"/>
      <w:szCs w:val="28"/>
    </w:rPr>
  </w:style>
  <w:style w:type="character" w:customStyle="1" w:styleId="Heading2Char10">
    <w:name w:val="Heading 2 Char10"/>
    <w:basedOn w:val="DefaultParagraphFont"/>
    <w:rsid w:val="00482873"/>
    <w:rPr>
      <w:rFonts w:eastAsia="Times New Roman" w:cs="Arial"/>
      <w:b/>
      <w:bCs/>
      <w:sz w:val="26"/>
      <w:szCs w:val="26"/>
    </w:rPr>
  </w:style>
  <w:style w:type="character" w:customStyle="1" w:styleId="Heading3Char10">
    <w:name w:val="Heading 3 Char10"/>
    <w:basedOn w:val="DefaultParagraphFont"/>
    <w:rsid w:val="00482873"/>
    <w:rPr>
      <w:rFonts w:eastAsia="Times New Roman" w:cs="Arial"/>
      <w:b/>
      <w:bCs/>
    </w:rPr>
  </w:style>
  <w:style w:type="character" w:customStyle="1" w:styleId="Heading4Char7">
    <w:name w:val="Heading 4 Char7"/>
    <w:basedOn w:val="DefaultParagraphFont"/>
    <w:rsid w:val="00482873"/>
    <w:rPr>
      <w:rFonts w:eastAsia="Times New Roman" w:cs="Times New Roman"/>
      <w:b/>
      <w:bCs/>
    </w:rPr>
  </w:style>
  <w:style w:type="character" w:customStyle="1" w:styleId="Heading1Char12">
    <w:name w:val="Heading 1 Char12"/>
    <w:basedOn w:val="DefaultParagraphFont"/>
    <w:rsid w:val="00482873"/>
    <w:rPr>
      <w:rFonts w:ascii="Helvetica" w:eastAsia="Times New Roman" w:hAnsi="Helvetica" w:cs="Arial"/>
      <w:b/>
      <w:bCs/>
      <w:kern w:val="32"/>
      <w:sz w:val="28"/>
      <w:szCs w:val="28"/>
      <w14:ligatures w14:val="none"/>
    </w:rPr>
  </w:style>
  <w:style w:type="character" w:customStyle="1" w:styleId="Heading2Char11">
    <w:name w:val="Heading 2 Char11"/>
    <w:basedOn w:val="DefaultParagraphFont"/>
    <w:rsid w:val="00482873"/>
    <w:rPr>
      <w:rFonts w:ascii="Times New Roman" w:eastAsia="Times New Roman" w:hAnsi="Times New Roman" w:cs="Arial"/>
      <w:b/>
      <w:bCs/>
      <w:kern w:val="0"/>
      <w:sz w:val="26"/>
      <w:szCs w:val="26"/>
      <w14:ligatures w14:val="none"/>
    </w:rPr>
  </w:style>
  <w:style w:type="character" w:customStyle="1" w:styleId="Heading5Char7">
    <w:name w:val="Heading 5 Char7"/>
    <w:basedOn w:val="DefaultParagraphFont"/>
    <w:rsid w:val="00482873"/>
    <w:rPr>
      <w:rFonts w:ascii="Helvetica" w:eastAsia="Times New Roman" w:hAnsi="Helvetica" w:cs="Times New Roman"/>
      <w:b/>
      <w:bCs/>
      <w:kern w:val="0"/>
      <w:sz w:val="20"/>
      <w:szCs w:val="20"/>
      <w14:ligatures w14:val="none"/>
    </w:rPr>
  </w:style>
  <w:style w:type="character" w:customStyle="1" w:styleId="Heading3Char11">
    <w:name w:val="Heading 3 Char11"/>
    <w:basedOn w:val="DefaultParagraphFont"/>
    <w:rsid w:val="00482873"/>
    <w:rPr>
      <w:rFonts w:ascii="Times New Roman" w:eastAsia="Times New Roman" w:hAnsi="Times New Roman" w:cs="Arial"/>
      <w:b/>
      <w:bCs/>
      <w:kern w:val="0"/>
      <w14:ligatures w14:val="none"/>
    </w:rPr>
  </w:style>
  <w:style w:type="character" w:customStyle="1" w:styleId="Heading4Char8">
    <w:name w:val="Heading 4 Char8"/>
    <w:basedOn w:val="DefaultParagraphFont"/>
    <w:rsid w:val="00482873"/>
    <w:rPr>
      <w:rFonts w:ascii="Times New Roman" w:eastAsia="Times New Roman" w:hAnsi="Times New Roman" w:cs="Times New Roman"/>
      <w:b/>
      <w:bCs/>
      <w:kern w:val="0"/>
      <w14:ligatures w14:val="none"/>
    </w:rPr>
  </w:style>
  <w:style w:type="character" w:customStyle="1" w:styleId="Heading6Char7">
    <w:name w:val="Heading 6 Char7"/>
    <w:basedOn w:val="DefaultParagraphFont"/>
    <w:rsid w:val="00482873"/>
    <w:rPr>
      <w:rFonts w:asciiTheme="majorHAnsi" w:eastAsia="Times New Roman" w:hAnsiTheme="majorHAnsi" w:cs="Times New Roman"/>
      <w:b/>
      <w:bCs/>
      <w:kern w:val="0"/>
      <w:sz w:val="22"/>
      <w:szCs w:val="22"/>
      <w14:ligatures w14:val="none"/>
    </w:rPr>
  </w:style>
  <w:style w:type="character" w:customStyle="1" w:styleId="Heading7Char7">
    <w:name w:val="Heading 7 Char7"/>
    <w:basedOn w:val="DefaultParagraphFont"/>
    <w:rsid w:val="00482873"/>
    <w:rPr>
      <w:rFonts w:ascii="Times New Roman" w:eastAsia="Times New Roman" w:hAnsi="Times New Roman" w:cs="Times New Roman"/>
      <w:kern w:val="0"/>
      <w14:ligatures w14:val="none"/>
    </w:rPr>
  </w:style>
  <w:style w:type="character" w:customStyle="1" w:styleId="Heading8Char7">
    <w:name w:val="Heading 8 Char7"/>
    <w:basedOn w:val="DefaultParagraphFont"/>
    <w:rsid w:val="00482873"/>
    <w:rPr>
      <w:rFonts w:ascii="Times New Roman" w:eastAsia="Times New Roman" w:hAnsi="Times New Roman" w:cs="Times New Roman"/>
      <w:i/>
      <w:iCs/>
      <w:kern w:val="0"/>
      <w14:ligatures w14:val="none"/>
    </w:rPr>
  </w:style>
  <w:style w:type="character" w:customStyle="1" w:styleId="Heading9Char7">
    <w:name w:val="Heading 9 Char7"/>
    <w:basedOn w:val="DefaultParagraphFont"/>
    <w:rsid w:val="00482873"/>
    <w:rPr>
      <w:rFonts w:ascii="Arial" w:eastAsia="Times New Roman" w:hAnsi="Arial" w:cs="Arial"/>
      <w:kern w:val="0"/>
      <w:sz w:val="22"/>
      <w:szCs w:val="22"/>
      <w14:ligatures w14:val="none"/>
    </w:rPr>
  </w:style>
  <w:style w:type="character" w:customStyle="1" w:styleId="Heading1Char13">
    <w:name w:val="Heading 1 Char13"/>
    <w:basedOn w:val="DefaultParagraphFont"/>
    <w:rsid w:val="00482873"/>
    <w:rPr>
      <w:rFonts w:ascii="Helvetica" w:eastAsia="Times New Roman" w:hAnsi="Helvetica" w:cs="Arial"/>
      <w:b/>
      <w:bCs/>
      <w:kern w:val="32"/>
      <w:sz w:val="28"/>
      <w:szCs w:val="28"/>
      <w14:ligatures w14:val="none"/>
    </w:rPr>
  </w:style>
  <w:style w:type="character" w:customStyle="1" w:styleId="Heading2Char12">
    <w:name w:val="Heading 2 Char12"/>
    <w:basedOn w:val="DefaultParagraphFont"/>
    <w:rsid w:val="00482873"/>
    <w:rPr>
      <w:rFonts w:ascii="Times New Roman" w:eastAsia="Times New Roman" w:hAnsi="Times New Roman" w:cs="Arial"/>
      <w:b/>
      <w:bCs/>
      <w:kern w:val="0"/>
      <w:sz w:val="26"/>
      <w:szCs w:val="26"/>
      <w14:ligatures w14:val="none"/>
    </w:rPr>
  </w:style>
  <w:style w:type="character" w:customStyle="1" w:styleId="Heading5Char8">
    <w:name w:val="Heading 5 Char8"/>
    <w:basedOn w:val="DefaultParagraphFont"/>
    <w:rsid w:val="00482873"/>
    <w:rPr>
      <w:rFonts w:ascii="Helvetica" w:eastAsia="Times New Roman" w:hAnsi="Helvetica" w:cs="Times New Roman"/>
      <w:b/>
      <w:bCs/>
      <w:kern w:val="0"/>
      <w:sz w:val="20"/>
      <w:szCs w:val="20"/>
      <w14:ligatures w14:val="none"/>
    </w:rPr>
  </w:style>
  <w:style w:type="character" w:customStyle="1" w:styleId="Heading3Char12">
    <w:name w:val="Heading 3 Char12"/>
    <w:basedOn w:val="DefaultParagraphFont"/>
    <w:rsid w:val="00482873"/>
    <w:rPr>
      <w:rFonts w:ascii="Times New Roman" w:eastAsia="Times New Roman" w:hAnsi="Times New Roman" w:cs="Arial"/>
      <w:b/>
      <w:bCs/>
      <w:kern w:val="0"/>
      <w14:ligatures w14:val="none"/>
    </w:rPr>
  </w:style>
  <w:style w:type="character" w:customStyle="1" w:styleId="Heading4Char9">
    <w:name w:val="Heading 4 Char9"/>
    <w:basedOn w:val="DefaultParagraphFont"/>
    <w:rsid w:val="00482873"/>
    <w:rPr>
      <w:rFonts w:ascii="Times New Roman" w:eastAsia="Times New Roman" w:hAnsi="Times New Roman" w:cs="Times New Roman"/>
      <w:b/>
      <w:bCs/>
      <w:kern w:val="0"/>
      <w14:ligatures w14:val="none"/>
    </w:rPr>
  </w:style>
  <w:style w:type="character" w:customStyle="1" w:styleId="Heading6Char8">
    <w:name w:val="Heading 6 Char8"/>
    <w:basedOn w:val="DefaultParagraphFont"/>
    <w:rsid w:val="00482873"/>
    <w:rPr>
      <w:rFonts w:asciiTheme="majorHAnsi" w:eastAsia="Times New Roman" w:hAnsiTheme="majorHAnsi" w:cs="Times New Roman"/>
      <w:b/>
      <w:bCs/>
      <w:kern w:val="0"/>
      <w:sz w:val="22"/>
      <w:szCs w:val="22"/>
      <w14:ligatures w14:val="none"/>
    </w:rPr>
  </w:style>
  <w:style w:type="character" w:customStyle="1" w:styleId="Heading7Char8">
    <w:name w:val="Heading 7 Char8"/>
    <w:basedOn w:val="DefaultParagraphFont"/>
    <w:rsid w:val="00482873"/>
    <w:rPr>
      <w:rFonts w:ascii="Times New Roman" w:eastAsia="Times New Roman" w:hAnsi="Times New Roman" w:cs="Times New Roman"/>
      <w:kern w:val="0"/>
      <w14:ligatures w14:val="none"/>
    </w:rPr>
  </w:style>
  <w:style w:type="character" w:customStyle="1" w:styleId="Heading8Char8">
    <w:name w:val="Heading 8 Char8"/>
    <w:basedOn w:val="DefaultParagraphFont"/>
    <w:rsid w:val="00482873"/>
    <w:rPr>
      <w:rFonts w:ascii="Times New Roman" w:eastAsia="Times New Roman" w:hAnsi="Times New Roman" w:cs="Times New Roman"/>
      <w:i/>
      <w:iCs/>
      <w:kern w:val="0"/>
      <w14:ligatures w14:val="none"/>
    </w:rPr>
  </w:style>
  <w:style w:type="character" w:customStyle="1" w:styleId="Heading9Char8">
    <w:name w:val="Heading 9 Char8"/>
    <w:basedOn w:val="DefaultParagraphFont"/>
    <w:rsid w:val="00482873"/>
    <w:rPr>
      <w:rFonts w:ascii="Arial" w:eastAsia="Times New Roman" w:hAnsi="Arial" w:cs="Arial"/>
      <w:kern w:val="0"/>
      <w:sz w:val="22"/>
      <w:szCs w:val="22"/>
      <w14:ligatures w14:val="none"/>
    </w:rPr>
  </w:style>
  <w:style w:type="character" w:customStyle="1" w:styleId="HeaderChar6">
    <w:name w:val="Header Char6"/>
    <w:basedOn w:val="DefaultParagraphFont"/>
    <w:rsid w:val="00482873"/>
    <w:rPr>
      <w:rFonts w:ascii="Times New Roman" w:eastAsia="Times New Roman" w:hAnsi="Times New Roman" w:cs="Times New Roman"/>
      <w:kern w:val="0"/>
      <w14:ligatures w14:val="none"/>
    </w:rPr>
  </w:style>
  <w:style w:type="character" w:customStyle="1" w:styleId="FooterChar6">
    <w:name w:val="Footer Char6"/>
    <w:basedOn w:val="DefaultParagraphFont"/>
    <w:rsid w:val="00482873"/>
    <w:rPr>
      <w:rFonts w:ascii="Times New Roman" w:eastAsia="Times New Roman" w:hAnsi="Times New Roman" w:cs="Times New Roman"/>
      <w:kern w:val="0"/>
      <w14:ligatures w14:val="none"/>
    </w:rPr>
  </w:style>
  <w:style w:type="character" w:customStyle="1" w:styleId="Heading1Char14">
    <w:name w:val="Heading 1 Char14"/>
    <w:basedOn w:val="DefaultParagraphFont"/>
    <w:rsid w:val="00482873"/>
    <w:rPr>
      <w:rFonts w:ascii="Helvetica" w:eastAsia="Times New Roman" w:hAnsi="Helvetica" w:cs="Arial"/>
      <w:b/>
      <w:bCs/>
      <w:kern w:val="32"/>
      <w:sz w:val="28"/>
      <w:szCs w:val="28"/>
      <w14:ligatures w14:val="none"/>
    </w:rPr>
  </w:style>
  <w:style w:type="character" w:customStyle="1" w:styleId="Heading2Char13">
    <w:name w:val="Heading 2 Char13"/>
    <w:basedOn w:val="DefaultParagraphFont"/>
    <w:rsid w:val="00482873"/>
    <w:rPr>
      <w:rFonts w:ascii="Times New Roman" w:eastAsia="Times New Roman" w:hAnsi="Times New Roman" w:cs="Arial"/>
      <w:b/>
      <w:bCs/>
      <w:kern w:val="0"/>
      <w:sz w:val="26"/>
      <w:szCs w:val="26"/>
      <w14:ligatures w14:val="none"/>
    </w:rPr>
  </w:style>
  <w:style w:type="character" w:customStyle="1" w:styleId="Heading5Char9">
    <w:name w:val="Heading 5 Char9"/>
    <w:basedOn w:val="DefaultParagraphFont"/>
    <w:rsid w:val="00482873"/>
    <w:rPr>
      <w:rFonts w:ascii="Helvetica" w:eastAsia="Times New Roman" w:hAnsi="Helvetica" w:cs="Times New Roman"/>
      <w:b/>
      <w:bCs/>
      <w:kern w:val="0"/>
      <w:sz w:val="20"/>
      <w:szCs w:val="20"/>
      <w14:ligatures w14:val="none"/>
    </w:rPr>
  </w:style>
  <w:style w:type="character" w:customStyle="1" w:styleId="Heading3Char13">
    <w:name w:val="Heading 3 Char13"/>
    <w:basedOn w:val="DefaultParagraphFont"/>
    <w:rsid w:val="00482873"/>
    <w:rPr>
      <w:rFonts w:ascii="Times New Roman" w:eastAsia="Times New Roman" w:hAnsi="Times New Roman" w:cs="Arial"/>
      <w:b/>
      <w:bCs/>
      <w:kern w:val="0"/>
      <w14:ligatures w14:val="none"/>
    </w:rPr>
  </w:style>
  <w:style w:type="character" w:customStyle="1" w:styleId="Heading4Char10">
    <w:name w:val="Heading 4 Char10"/>
    <w:basedOn w:val="DefaultParagraphFont"/>
    <w:rsid w:val="00482873"/>
    <w:rPr>
      <w:rFonts w:ascii="Times New Roman" w:eastAsia="Times New Roman" w:hAnsi="Times New Roman" w:cs="Times New Roman"/>
      <w:b/>
      <w:bCs/>
      <w:kern w:val="0"/>
      <w14:ligatures w14:val="none"/>
    </w:rPr>
  </w:style>
  <w:style w:type="character" w:customStyle="1" w:styleId="Heading6Char9">
    <w:name w:val="Heading 6 Char9"/>
    <w:basedOn w:val="DefaultParagraphFont"/>
    <w:rsid w:val="00482873"/>
    <w:rPr>
      <w:rFonts w:asciiTheme="majorHAnsi" w:eastAsia="Times New Roman" w:hAnsiTheme="majorHAnsi" w:cs="Times New Roman"/>
      <w:b/>
      <w:bCs/>
      <w:kern w:val="0"/>
      <w:sz w:val="22"/>
      <w:szCs w:val="22"/>
      <w14:ligatures w14:val="none"/>
    </w:rPr>
  </w:style>
  <w:style w:type="character" w:customStyle="1" w:styleId="Heading7Char9">
    <w:name w:val="Heading 7 Char9"/>
    <w:basedOn w:val="DefaultParagraphFont"/>
    <w:rsid w:val="00482873"/>
    <w:rPr>
      <w:rFonts w:ascii="Times New Roman" w:eastAsia="Times New Roman" w:hAnsi="Times New Roman" w:cs="Times New Roman"/>
      <w:kern w:val="0"/>
      <w14:ligatures w14:val="none"/>
    </w:rPr>
  </w:style>
  <w:style w:type="character" w:customStyle="1" w:styleId="Heading8Char9">
    <w:name w:val="Heading 8 Char9"/>
    <w:basedOn w:val="DefaultParagraphFont"/>
    <w:rsid w:val="00482873"/>
    <w:rPr>
      <w:rFonts w:ascii="Times New Roman" w:eastAsia="Times New Roman" w:hAnsi="Times New Roman" w:cs="Times New Roman"/>
      <w:i/>
      <w:iCs/>
      <w:kern w:val="0"/>
      <w14:ligatures w14:val="none"/>
    </w:rPr>
  </w:style>
  <w:style w:type="character" w:customStyle="1" w:styleId="Heading9Char9">
    <w:name w:val="Heading 9 Char9"/>
    <w:basedOn w:val="DefaultParagraphFont"/>
    <w:rsid w:val="00482873"/>
    <w:rPr>
      <w:rFonts w:ascii="Arial" w:eastAsia="Times New Roman" w:hAnsi="Arial" w:cs="Arial"/>
      <w:kern w:val="0"/>
      <w:sz w:val="22"/>
      <w:szCs w:val="22"/>
      <w14:ligatures w14:val="none"/>
    </w:rPr>
  </w:style>
  <w:style w:type="character" w:customStyle="1" w:styleId="HeaderChar7">
    <w:name w:val="Header Char7"/>
    <w:basedOn w:val="DefaultParagraphFont"/>
    <w:rsid w:val="00482873"/>
    <w:rPr>
      <w:rFonts w:ascii="Times New Roman" w:eastAsia="Times New Roman" w:hAnsi="Times New Roman" w:cs="Times New Roman"/>
      <w:kern w:val="0"/>
      <w14:ligatures w14:val="none"/>
    </w:rPr>
  </w:style>
  <w:style w:type="character" w:customStyle="1" w:styleId="FooterChar7">
    <w:name w:val="Footer Char7"/>
    <w:basedOn w:val="DefaultParagraphFont"/>
    <w:rsid w:val="00482873"/>
    <w:rPr>
      <w:rFonts w:ascii="Times New Roman" w:eastAsia="Times New Roman" w:hAnsi="Times New Roman" w:cs="Times New Roman"/>
      <w:kern w:val="0"/>
      <w14:ligatures w14:val="none"/>
    </w:rPr>
  </w:style>
  <w:style w:type="character" w:customStyle="1" w:styleId="Heading1Char15">
    <w:name w:val="Heading 1 Char15"/>
    <w:basedOn w:val="DefaultParagraphFont"/>
    <w:rsid w:val="00482873"/>
    <w:rPr>
      <w:rFonts w:ascii="Helvetica" w:eastAsia="Times New Roman" w:hAnsi="Helvetica" w:cs="Arial"/>
      <w:b/>
      <w:bCs/>
      <w:kern w:val="32"/>
      <w:sz w:val="28"/>
      <w:szCs w:val="28"/>
      <w14:ligatures w14:val="none"/>
    </w:rPr>
  </w:style>
  <w:style w:type="character" w:customStyle="1" w:styleId="Heading2Char14">
    <w:name w:val="Heading 2 Char14"/>
    <w:basedOn w:val="DefaultParagraphFont"/>
    <w:rsid w:val="00482873"/>
    <w:rPr>
      <w:rFonts w:ascii="Times New Roman" w:eastAsia="Times New Roman" w:hAnsi="Times New Roman" w:cs="Arial"/>
      <w:b/>
      <w:bCs/>
      <w:kern w:val="0"/>
      <w:sz w:val="26"/>
      <w:szCs w:val="26"/>
      <w14:ligatures w14:val="none"/>
    </w:rPr>
  </w:style>
  <w:style w:type="character" w:customStyle="1" w:styleId="Heading5Char10">
    <w:name w:val="Heading 5 Char10"/>
    <w:basedOn w:val="DefaultParagraphFont"/>
    <w:rsid w:val="00482873"/>
    <w:rPr>
      <w:rFonts w:ascii="Helvetica" w:eastAsia="Times New Roman" w:hAnsi="Helvetica" w:cs="Times New Roman"/>
      <w:b/>
      <w:bCs/>
      <w:kern w:val="0"/>
      <w:sz w:val="20"/>
      <w:szCs w:val="20"/>
      <w14:ligatures w14:val="none"/>
    </w:rPr>
  </w:style>
  <w:style w:type="character" w:customStyle="1" w:styleId="Heading3Char14">
    <w:name w:val="Heading 3 Char14"/>
    <w:basedOn w:val="DefaultParagraphFont"/>
    <w:rsid w:val="00482873"/>
    <w:rPr>
      <w:rFonts w:ascii="Times New Roman" w:eastAsia="Times New Roman" w:hAnsi="Times New Roman" w:cs="Arial"/>
      <w:b/>
      <w:bCs/>
      <w:kern w:val="0"/>
      <w14:ligatures w14:val="none"/>
    </w:rPr>
  </w:style>
  <w:style w:type="character" w:customStyle="1" w:styleId="Heading4Char11">
    <w:name w:val="Heading 4 Char11"/>
    <w:basedOn w:val="DefaultParagraphFont"/>
    <w:rsid w:val="00482873"/>
    <w:rPr>
      <w:rFonts w:ascii="Times New Roman" w:eastAsia="Times New Roman" w:hAnsi="Times New Roman" w:cs="Times New Roman"/>
      <w:b/>
      <w:bCs/>
      <w:kern w:val="0"/>
      <w14:ligatures w14:val="none"/>
    </w:rPr>
  </w:style>
  <w:style w:type="character" w:customStyle="1" w:styleId="Heading6Char10">
    <w:name w:val="Heading 6 Char10"/>
    <w:basedOn w:val="DefaultParagraphFont"/>
    <w:rsid w:val="00482873"/>
    <w:rPr>
      <w:rFonts w:asciiTheme="majorHAnsi" w:eastAsia="Times New Roman" w:hAnsiTheme="majorHAnsi" w:cs="Times New Roman"/>
      <w:b/>
      <w:bCs/>
      <w:kern w:val="0"/>
      <w:sz w:val="22"/>
      <w:szCs w:val="22"/>
      <w14:ligatures w14:val="none"/>
    </w:rPr>
  </w:style>
  <w:style w:type="character" w:customStyle="1" w:styleId="Heading7Char10">
    <w:name w:val="Heading 7 Char10"/>
    <w:basedOn w:val="DefaultParagraphFont"/>
    <w:rsid w:val="00482873"/>
    <w:rPr>
      <w:rFonts w:ascii="Times New Roman" w:eastAsia="Times New Roman" w:hAnsi="Times New Roman" w:cs="Times New Roman"/>
      <w:kern w:val="0"/>
      <w14:ligatures w14:val="none"/>
    </w:rPr>
  </w:style>
  <w:style w:type="character" w:customStyle="1" w:styleId="Heading8Char10">
    <w:name w:val="Heading 8 Char10"/>
    <w:basedOn w:val="DefaultParagraphFont"/>
    <w:rsid w:val="00482873"/>
    <w:rPr>
      <w:rFonts w:ascii="Times New Roman" w:eastAsia="Times New Roman" w:hAnsi="Times New Roman" w:cs="Times New Roman"/>
      <w:i/>
      <w:iCs/>
      <w:kern w:val="0"/>
      <w14:ligatures w14:val="none"/>
    </w:rPr>
  </w:style>
  <w:style w:type="character" w:customStyle="1" w:styleId="Heading9Char10">
    <w:name w:val="Heading 9 Char10"/>
    <w:basedOn w:val="DefaultParagraphFont"/>
    <w:rsid w:val="00482873"/>
    <w:rPr>
      <w:rFonts w:ascii="Arial" w:eastAsia="Times New Roman" w:hAnsi="Arial" w:cs="Arial"/>
      <w:kern w:val="0"/>
      <w:sz w:val="22"/>
      <w:szCs w:val="22"/>
      <w14:ligatures w14:val="none"/>
    </w:rPr>
  </w:style>
  <w:style w:type="character" w:customStyle="1" w:styleId="HeaderChar8">
    <w:name w:val="Header Char8"/>
    <w:basedOn w:val="DefaultParagraphFont"/>
    <w:rsid w:val="00482873"/>
    <w:rPr>
      <w:rFonts w:ascii="Times New Roman" w:eastAsia="Times New Roman" w:hAnsi="Times New Roman" w:cs="Times New Roman"/>
      <w:kern w:val="0"/>
      <w14:ligatures w14:val="none"/>
    </w:rPr>
  </w:style>
  <w:style w:type="character" w:customStyle="1" w:styleId="FooterChar8">
    <w:name w:val="Footer Char8"/>
    <w:basedOn w:val="DefaultParagraphFont"/>
    <w:rsid w:val="00482873"/>
    <w:rPr>
      <w:rFonts w:ascii="Times New Roman" w:eastAsia="Times New Roman" w:hAnsi="Times New Roman" w:cs="Times New Roman"/>
      <w:kern w:val="0"/>
      <w14:ligatures w14:val="none"/>
    </w:rPr>
  </w:style>
  <w:style w:type="character" w:customStyle="1" w:styleId="Heading1Char16">
    <w:name w:val="Heading 1 Char16"/>
    <w:basedOn w:val="DefaultParagraphFont"/>
    <w:rsid w:val="00482873"/>
    <w:rPr>
      <w:rFonts w:ascii="Helvetica" w:eastAsia="Times New Roman" w:hAnsi="Helvetica" w:cs="Arial"/>
      <w:b/>
      <w:bCs/>
      <w:kern w:val="32"/>
      <w:sz w:val="28"/>
      <w:szCs w:val="28"/>
      <w14:ligatures w14:val="none"/>
    </w:rPr>
  </w:style>
  <w:style w:type="character" w:customStyle="1" w:styleId="Heading2Char15">
    <w:name w:val="Heading 2 Char15"/>
    <w:basedOn w:val="DefaultParagraphFont"/>
    <w:rsid w:val="00482873"/>
    <w:rPr>
      <w:rFonts w:ascii="Times New Roman" w:eastAsia="Times New Roman" w:hAnsi="Times New Roman" w:cs="Arial"/>
      <w:b/>
      <w:bCs/>
      <w:kern w:val="0"/>
      <w:sz w:val="26"/>
      <w:szCs w:val="26"/>
      <w14:ligatures w14:val="none"/>
    </w:rPr>
  </w:style>
  <w:style w:type="character" w:customStyle="1" w:styleId="Heading5Char11">
    <w:name w:val="Heading 5 Char11"/>
    <w:basedOn w:val="DefaultParagraphFont"/>
    <w:rsid w:val="00482873"/>
    <w:rPr>
      <w:rFonts w:ascii="Helvetica" w:eastAsia="Times New Roman" w:hAnsi="Helvetica" w:cs="Times New Roman"/>
      <w:b/>
      <w:bCs/>
      <w:kern w:val="0"/>
      <w:sz w:val="20"/>
      <w:szCs w:val="20"/>
      <w14:ligatures w14:val="none"/>
    </w:rPr>
  </w:style>
  <w:style w:type="character" w:customStyle="1" w:styleId="Heading3Char15">
    <w:name w:val="Heading 3 Char15"/>
    <w:basedOn w:val="DefaultParagraphFont"/>
    <w:rsid w:val="00482873"/>
    <w:rPr>
      <w:rFonts w:ascii="Times New Roman" w:eastAsia="Times New Roman" w:hAnsi="Times New Roman" w:cs="Arial"/>
      <w:b/>
      <w:bCs/>
      <w:kern w:val="0"/>
      <w14:ligatures w14:val="none"/>
    </w:rPr>
  </w:style>
  <w:style w:type="character" w:customStyle="1" w:styleId="Heading4Char12">
    <w:name w:val="Heading 4 Char12"/>
    <w:basedOn w:val="DefaultParagraphFont"/>
    <w:rsid w:val="00482873"/>
    <w:rPr>
      <w:rFonts w:ascii="Times New Roman" w:eastAsia="Times New Roman" w:hAnsi="Times New Roman" w:cs="Times New Roman"/>
      <w:b/>
      <w:bCs/>
      <w:kern w:val="0"/>
      <w14:ligatures w14:val="none"/>
    </w:rPr>
  </w:style>
  <w:style w:type="character" w:customStyle="1" w:styleId="Heading6Char11">
    <w:name w:val="Heading 6 Char11"/>
    <w:basedOn w:val="DefaultParagraphFont"/>
    <w:rsid w:val="00482873"/>
    <w:rPr>
      <w:rFonts w:asciiTheme="majorHAnsi" w:eastAsia="Times New Roman" w:hAnsiTheme="majorHAnsi" w:cs="Times New Roman"/>
      <w:b/>
      <w:bCs/>
      <w:kern w:val="0"/>
      <w:sz w:val="22"/>
      <w:szCs w:val="22"/>
      <w14:ligatures w14:val="none"/>
    </w:rPr>
  </w:style>
  <w:style w:type="character" w:customStyle="1" w:styleId="Heading7Char11">
    <w:name w:val="Heading 7 Char11"/>
    <w:basedOn w:val="DefaultParagraphFont"/>
    <w:rsid w:val="00482873"/>
    <w:rPr>
      <w:rFonts w:ascii="Times New Roman" w:eastAsia="Times New Roman" w:hAnsi="Times New Roman" w:cs="Times New Roman"/>
      <w:kern w:val="0"/>
      <w14:ligatures w14:val="none"/>
    </w:rPr>
  </w:style>
  <w:style w:type="character" w:customStyle="1" w:styleId="Heading8Char11">
    <w:name w:val="Heading 8 Char11"/>
    <w:basedOn w:val="DefaultParagraphFont"/>
    <w:rsid w:val="00482873"/>
    <w:rPr>
      <w:rFonts w:ascii="Times New Roman" w:eastAsia="Times New Roman" w:hAnsi="Times New Roman" w:cs="Times New Roman"/>
      <w:i/>
      <w:iCs/>
      <w:kern w:val="0"/>
      <w14:ligatures w14:val="none"/>
    </w:rPr>
  </w:style>
  <w:style w:type="character" w:customStyle="1" w:styleId="Heading9Char11">
    <w:name w:val="Heading 9 Char11"/>
    <w:basedOn w:val="DefaultParagraphFont"/>
    <w:rsid w:val="00482873"/>
    <w:rPr>
      <w:rFonts w:ascii="Arial" w:eastAsia="Times New Roman" w:hAnsi="Arial" w:cs="Arial"/>
      <w:kern w:val="0"/>
      <w:sz w:val="22"/>
      <w:szCs w:val="22"/>
      <w14:ligatures w14:val="none"/>
    </w:rPr>
  </w:style>
  <w:style w:type="character" w:customStyle="1" w:styleId="Heading1Char17">
    <w:name w:val="Heading 1 Char17"/>
    <w:basedOn w:val="DefaultParagraphFont"/>
    <w:rsid w:val="00482873"/>
    <w:rPr>
      <w:rFonts w:ascii="Helvetica" w:eastAsia="Times New Roman" w:hAnsi="Helvetica" w:cs="Arial"/>
      <w:b/>
      <w:bCs/>
      <w:kern w:val="32"/>
      <w:sz w:val="28"/>
      <w:szCs w:val="28"/>
    </w:rPr>
  </w:style>
  <w:style w:type="character" w:customStyle="1" w:styleId="Heading2Char16">
    <w:name w:val="Heading 2 Char16"/>
    <w:basedOn w:val="DefaultParagraphFont"/>
    <w:rsid w:val="00482873"/>
    <w:rPr>
      <w:rFonts w:eastAsia="Times New Roman" w:cs="Arial"/>
      <w:b/>
      <w:bCs/>
      <w:sz w:val="26"/>
      <w:szCs w:val="26"/>
    </w:rPr>
  </w:style>
  <w:style w:type="character" w:customStyle="1" w:styleId="Heading5Char12">
    <w:name w:val="Heading 5 Char12"/>
    <w:basedOn w:val="DefaultParagraphFont"/>
    <w:rsid w:val="00482873"/>
    <w:rPr>
      <w:rFonts w:ascii="Helvetica" w:eastAsia="Times New Roman" w:hAnsi="Helvetica" w:cs="Times New Roman"/>
      <w:b/>
      <w:bCs/>
      <w:sz w:val="20"/>
      <w:szCs w:val="20"/>
    </w:rPr>
  </w:style>
  <w:style w:type="character" w:customStyle="1" w:styleId="Heading3Char16">
    <w:name w:val="Heading 3 Char16"/>
    <w:basedOn w:val="DefaultParagraphFont"/>
    <w:rsid w:val="00482873"/>
    <w:rPr>
      <w:rFonts w:eastAsia="Times New Roman" w:cs="Arial"/>
      <w:b/>
      <w:bCs/>
    </w:rPr>
  </w:style>
  <w:style w:type="character" w:customStyle="1" w:styleId="Heading1Char18">
    <w:name w:val="Heading 1 Char18"/>
    <w:basedOn w:val="DefaultParagraphFont"/>
    <w:rsid w:val="00482873"/>
    <w:rPr>
      <w:rFonts w:ascii="Helvetica" w:eastAsia="Times New Roman" w:hAnsi="Helvetica" w:cs="Arial"/>
      <w:b/>
      <w:bCs/>
      <w:kern w:val="32"/>
      <w:sz w:val="28"/>
      <w:szCs w:val="28"/>
      <w14:ligatures w14:val="none"/>
    </w:rPr>
  </w:style>
  <w:style w:type="character" w:customStyle="1" w:styleId="Heading2Char17">
    <w:name w:val="Heading 2 Char17"/>
    <w:basedOn w:val="DefaultParagraphFont"/>
    <w:rsid w:val="00482873"/>
    <w:rPr>
      <w:rFonts w:ascii="Times New Roman" w:eastAsia="Times New Roman" w:hAnsi="Times New Roman" w:cs="Arial"/>
      <w:b/>
      <w:bCs/>
      <w:kern w:val="0"/>
      <w:sz w:val="26"/>
      <w:szCs w:val="26"/>
      <w14:ligatures w14:val="none"/>
    </w:rPr>
  </w:style>
  <w:style w:type="character" w:customStyle="1" w:styleId="Heading5Char13">
    <w:name w:val="Heading 5 Char13"/>
    <w:basedOn w:val="DefaultParagraphFont"/>
    <w:rsid w:val="00482873"/>
    <w:rPr>
      <w:rFonts w:ascii="Helvetica" w:eastAsia="Times New Roman" w:hAnsi="Helvetica" w:cs="Times New Roman"/>
      <w:b/>
      <w:bCs/>
      <w:kern w:val="0"/>
      <w:sz w:val="20"/>
      <w:szCs w:val="20"/>
      <w14:ligatures w14:val="none"/>
    </w:rPr>
  </w:style>
  <w:style w:type="character" w:customStyle="1" w:styleId="Heading3Char17">
    <w:name w:val="Heading 3 Char17"/>
    <w:basedOn w:val="DefaultParagraphFont"/>
    <w:rsid w:val="00482873"/>
    <w:rPr>
      <w:rFonts w:ascii="Times New Roman" w:eastAsia="Times New Roman" w:hAnsi="Times New Roman" w:cs="Arial"/>
      <w:b/>
      <w:bCs/>
      <w:kern w:val="0"/>
      <w14:ligatures w14:val="none"/>
    </w:rPr>
  </w:style>
  <w:style w:type="character" w:customStyle="1" w:styleId="Heading4Char13">
    <w:name w:val="Heading 4 Char13"/>
    <w:basedOn w:val="DefaultParagraphFont"/>
    <w:rsid w:val="00482873"/>
    <w:rPr>
      <w:rFonts w:ascii="Times New Roman" w:eastAsia="Times New Roman" w:hAnsi="Times New Roman" w:cs="Times New Roman"/>
      <w:b/>
      <w:bCs/>
      <w:kern w:val="0"/>
      <w14:ligatures w14:val="none"/>
    </w:rPr>
  </w:style>
  <w:style w:type="character" w:customStyle="1" w:styleId="Heading6Char12">
    <w:name w:val="Heading 6 Char12"/>
    <w:basedOn w:val="DefaultParagraphFont"/>
    <w:rsid w:val="00482873"/>
    <w:rPr>
      <w:rFonts w:asciiTheme="majorHAnsi" w:eastAsia="Times New Roman" w:hAnsiTheme="majorHAnsi" w:cs="Times New Roman"/>
      <w:b/>
      <w:bCs/>
      <w:kern w:val="0"/>
      <w:sz w:val="22"/>
      <w:szCs w:val="22"/>
      <w14:ligatures w14:val="none"/>
    </w:rPr>
  </w:style>
  <w:style w:type="character" w:customStyle="1" w:styleId="Heading7Char12">
    <w:name w:val="Heading 7 Char12"/>
    <w:basedOn w:val="DefaultParagraphFont"/>
    <w:rsid w:val="00482873"/>
    <w:rPr>
      <w:rFonts w:ascii="Times New Roman" w:eastAsia="Times New Roman" w:hAnsi="Times New Roman" w:cs="Times New Roman"/>
      <w:kern w:val="0"/>
      <w14:ligatures w14:val="none"/>
    </w:rPr>
  </w:style>
  <w:style w:type="character" w:customStyle="1" w:styleId="Heading8Char12">
    <w:name w:val="Heading 8 Char12"/>
    <w:basedOn w:val="DefaultParagraphFont"/>
    <w:rsid w:val="00482873"/>
    <w:rPr>
      <w:rFonts w:ascii="Times New Roman" w:eastAsia="Times New Roman" w:hAnsi="Times New Roman" w:cs="Times New Roman"/>
      <w:i/>
      <w:iCs/>
      <w:kern w:val="0"/>
      <w14:ligatures w14:val="none"/>
    </w:rPr>
  </w:style>
  <w:style w:type="character" w:customStyle="1" w:styleId="Heading9Char12">
    <w:name w:val="Heading 9 Char12"/>
    <w:basedOn w:val="DefaultParagraphFont"/>
    <w:rsid w:val="00482873"/>
    <w:rPr>
      <w:rFonts w:ascii="Arial" w:eastAsia="Times New Roman" w:hAnsi="Arial" w:cs="Arial"/>
      <w:kern w:val="0"/>
      <w:sz w:val="22"/>
      <w:szCs w:val="22"/>
      <w14:ligatures w14:val="none"/>
    </w:rPr>
  </w:style>
  <w:style w:type="character" w:customStyle="1" w:styleId="HeaderChar9">
    <w:name w:val="Header Char9"/>
    <w:basedOn w:val="DefaultParagraphFont"/>
    <w:rsid w:val="00482873"/>
    <w:rPr>
      <w:rFonts w:ascii="Times New Roman" w:eastAsia="Times New Roman" w:hAnsi="Times New Roman" w:cs="Times New Roman"/>
      <w:kern w:val="0"/>
      <w14:ligatures w14:val="none"/>
    </w:rPr>
  </w:style>
  <w:style w:type="character" w:customStyle="1" w:styleId="FooterChar9">
    <w:name w:val="Footer Char9"/>
    <w:basedOn w:val="DefaultParagraphFont"/>
    <w:rsid w:val="00482873"/>
    <w:rPr>
      <w:rFonts w:ascii="Times New Roman" w:eastAsia="Times New Roman" w:hAnsi="Times New Roman" w:cs="Times New Roman"/>
      <w:kern w:val="0"/>
      <w14:ligatures w14:val="none"/>
    </w:rPr>
  </w:style>
  <w:style w:type="character" w:customStyle="1" w:styleId="Heading1Char19">
    <w:name w:val="Heading 1 Char19"/>
    <w:basedOn w:val="DefaultParagraphFont"/>
    <w:rsid w:val="00482873"/>
    <w:rPr>
      <w:rFonts w:ascii="Helvetica" w:eastAsia="Times New Roman" w:hAnsi="Helvetica" w:cs="Arial"/>
      <w:b/>
      <w:bCs/>
      <w:kern w:val="32"/>
      <w:sz w:val="28"/>
      <w:szCs w:val="28"/>
      <w14:ligatures w14:val="none"/>
    </w:rPr>
  </w:style>
  <w:style w:type="character" w:customStyle="1" w:styleId="Heading2Char18">
    <w:name w:val="Heading 2 Char18"/>
    <w:basedOn w:val="DefaultParagraphFont"/>
    <w:rsid w:val="00482873"/>
    <w:rPr>
      <w:rFonts w:ascii="Times New Roman" w:eastAsia="Times New Roman" w:hAnsi="Times New Roman" w:cs="Arial"/>
      <w:b/>
      <w:bCs/>
      <w:kern w:val="0"/>
      <w:sz w:val="26"/>
      <w:szCs w:val="26"/>
      <w14:ligatures w14:val="none"/>
    </w:rPr>
  </w:style>
  <w:style w:type="character" w:customStyle="1" w:styleId="Heading5Char14">
    <w:name w:val="Heading 5 Char14"/>
    <w:basedOn w:val="DefaultParagraphFont"/>
    <w:rsid w:val="00482873"/>
    <w:rPr>
      <w:rFonts w:ascii="Helvetica" w:eastAsia="Times New Roman" w:hAnsi="Helvetica" w:cs="Times New Roman"/>
      <w:b/>
      <w:bCs/>
      <w:kern w:val="0"/>
      <w:sz w:val="20"/>
      <w:szCs w:val="20"/>
      <w14:ligatures w14:val="none"/>
    </w:rPr>
  </w:style>
  <w:style w:type="character" w:customStyle="1" w:styleId="Heading3Char18">
    <w:name w:val="Heading 3 Char18"/>
    <w:basedOn w:val="DefaultParagraphFont"/>
    <w:rsid w:val="00482873"/>
    <w:rPr>
      <w:rFonts w:ascii="Times New Roman" w:eastAsia="Times New Roman" w:hAnsi="Times New Roman" w:cs="Arial"/>
      <w:b/>
      <w:bCs/>
      <w:kern w:val="0"/>
      <w14:ligatures w14:val="none"/>
    </w:rPr>
  </w:style>
  <w:style w:type="character" w:customStyle="1" w:styleId="Heading4Char14">
    <w:name w:val="Heading 4 Char14"/>
    <w:basedOn w:val="DefaultParagraphFont"/>
    <w:rsid w:val="00482873"/>
    <w:rPr>
      <w:rFonts w:ascii="Times New Roman" w:eastAsia="Times New Roman" w:hAnsi="Times New Roman" w:cs="Times New Roman"/>
      <w:b/>
      <w:bCs/>
      <w:kern w:val="0"/>
      <w14:ligatures w14:val="none"/>
    </w:rPr>
  </w:style>
  <w:style w:type="character" w:customStyle="1" w:styleId="Heading6Char13">
    <w:name w:val="Heading 6 Char13"/>
    <w:basedOn w:val="DefaultParagraphFont"/>
    <w:rsid w:val="00482873"/>
    <w:rPr>
      <w:rFonts w:asciiTheme="majorHAnsi" w:eastAsia="Times New Roman" w:hAnsiTheme="majorHAnsi" w:cs="Times New Roman"/>
      <w:b/>
      <w:bCs/>
      <w:kern w:val="0"/>
      <w:sz w:val="22"/>
      <w:szCs w:val="22"/>
      <w14:ligatures w14:val="none"/>
    </w:rPr>
  </w:style>
  <w:style w:type="character" w:customStyle="1" w:styleId="Heading7Char13">
    <w:name w:val="Heading 7 Char13"/>
    <w:basedOn w:val="DefaultParagraphFont"/>
    <w:rsid w:val="00482873"/>
    <w:rPr>
      <w:rFonts w:ascii="Times New Roman" w:eastAsia="Times New Roman" w:hAnsi="Times New Roman" w:cs="Times New Roman"/>
      <w:kern w:val="0"/>
      <w14:ligatures w14:val="none"/>
    </w:rPr>
  </w:style>
  <w:style w:type="character" w:customStyle="1" w:styleId="Heading8Char13">
    <w:name w:val="Heading 8 Char13"/>
    <w:basedOn w:val="DefaultParagraphFont"/>
    <w:rsid w:val="00482873"/>
    <w:rPr>
      <w:rFonts w:ascii="Times New Roman" w:eastAsia="Times New Roman" w:hAnsi="Times New Roman" w:cs="Times New Roman"/>
      <w:i/>
      <w:iCs/>
      <w:kern w:val="0"/>
      <w14:ligatures w14:val="none"/>
    </w:rPr>
  </w:style>
  <w:style w:type="character" w:customStyle="1" w:styleId="Heading9Char13">
    <w:name w:val="Heading 9 Char13"/>
    <w:basedOn w:val="DefaultParagraphFont"/>
    <w:rsid w:val="00482873"/>
    <w:rPr>
      <w:rFonts w:ascii="Arial" w:eastAsia="Times New Roman" w:hAnsi="Arial" w:cs="Arial"/>
      <w:kern w:val="0"/>
      <w:sz w:val="22"/>
      <w:szCs w:val="22"/>
      <w14:ligatures w14:val="none"/>
    </w:rPr>
  </w:style>
  <w:style w:type="character" w:customStyle="1" w:styleId="HeaderChar10">
    <w:name w:val="Header Char10"/>
    <w:basedOn w:val="DefaultParagraphFont"/>
    <w:rsid w:val="00482873"/>
    <w:rPr>
      <w:rFonts w:ascii="Times New Roman" w:eastAsia="Times New Roman" w:hAnsi="Times New Roman" w:cs="Times New Roman"/>
      <w:kern w:val="0"/>
      <w14:ligatures w14:val="none"/>
    </w:rPr>
  </w:style>
  <w:style w:type="character" w:customStyle="1" w:styleId="FooterChar10">
    <w:name w:val="Footer Char10"/>
    <w:basedOn w:val="DefaultParagraphFont"/>
    <w:rsid w:val="00482873"/>
    <w:rPr>
      <w:rFonts w:ascii="Times New Roman" w:eastAsia="Times New Roman" w:hAnsi="Times New Roman" w:cs="Times New Roman"/>
      <w:kern w:val="0"/>
      <w14:ligatures w14:val="none"/>
    </w:rPr>
  </w:style>
  <w:style w:type="character" w:customStyle="1" w:styleId="Heading1Char20">
    <w:name w:val="Heading 1 Char20"/>
    <w:basedOn w:val="DefaultParagraphFont"/>
    <w:rsid w:val="00482873"/>
    <w:rPr>
      <w:rFonts w:ascii="Helvetica" w:eastAsia="Times New Roman" w:hAnsi="Helvetica" w:cs="Arial"/>
      <w:b/>
      <w:bCs/>
      <w:kern w:val="32"/>
      <w:sz w:val="28"/>
      <w:szCs w:val="28"/>
    </w:rPr>
  </w:style>
  <w:style w:type="character" w:customStyle="1" w:styleId="Heading2Char19">
    <w:name w:val="Heading 2 Char19"/>
    <w:basedOn w:val="DefaultParagraphFont"/>
    <w:rsid w:val="00482873"/>
    <w:rPr>
      <w:rFonts w:eastAsia="Times New Roman" w:cs="Arial"/>
      <w:b/>
      <w:bCs/>
      <w:sz w:val="26"/>
      <w:szCs w:val="26"/>
    </w:rPr>
  </w:style>
  <w:style w:type="character" w:customStyle="1" w:styleId="Heading5Char15">
    <w:name w:val="Heading 5 Char15"/>
    <w:basedOn w:val="DefaultParagraphFont"/>
    <w:rsid w:val="00482873"/>
    <w:rPr>
      <w:rFonts w:ascii="Helvetica" w:eastAsia="Times New Roman" w:hAnsi="Helvetica" w:cs="Times New Roman"/>
      <w:b/>
      <w:bCs/>
      <w:sz w:val="20"/>
      <w:szCs w:val="20"/>
    </w:rPr>
  </w:style>
  <w:style w:type="character" w:customStyle="1" w:styleId="Heading3Char19">
    <w:name w:val="Heading 3 Char19"/>
    <w:basedOn w:val="DefaultParagraphFont"/>
    <w:rsid w:val="00482873"/>
    <w:rPr>
      <w:rFonts w:eastAsia="Times New Roman" w:cs="Arial"/>
      <w:b/>
      <w:bCs/>
    </w:rPr>
  </w:style>
  <w:style w:type="character" w:customStyle="1" w:styleId="Heading4Char15">
    <w:name w:val="Heading 4 Char15"/>
    <w:basedOn w:val="DefaultParagraphFont"/>
    <w:rsid w:val="00482873"/>
    <w:rPr>
      <w:rFonts w:eastAsia="Times New Roman" w:cs="Times New Roman"/>
      <w:b/>
      <w:bCs/>
    </w:rPr>
  </w:style>
  <w:style w:type="character" w:customStyle="1" w:styleId="Heading6Char14">
    <w:name w:val="Heading 6 Char14"/>
    <w:basedOn w:val="DefaultParagraphFont"/>
    <w:rsid w:val="00482873"/>
    <w:rPr>
      <w:rFonts w:asciiTheme="majorHAnsi" w:eastAsia="Times New Roman" w:hAnsiTheme="majorHAnsi" w:cs="Times New Roman"/>
      <w:b/>
      <w:bCs/>
      <w:kern w:val="0"/>
      <w:sz w:val="22"/>
      <w:szCs w:val="22"/>
      <w14:ligatures w14:val="none"/>
    </w:rPr>
  </w:style>
  <w:style w:type="character" w:customStyle="1" w:styleId="Heading7Char14">
    <w:name w:val="Heading 7 Char14"/>
    <w:basedOn w:val="DefaultParagraphFont"/>
    <w:rsid w:val="00482873"/>
    <w:rPr>
      <w:rFonts w:ascii="Times New Roman" w:eastAsia="Times New Roman" w:hAnsi="Times New Roman" w:cs="Times New Roman"/>
      <w:kern w:val="0"/>
      <w14:ligatures w14:val="none"/>
    </w:rPr>
  </w:style>
  <w:style w:type="character" w:customStyle="1" w:styleId="Heading8Char14">
    <w:name w:val="Heading 8 Char14"/>
    <w:basedOn w:val="DefaultParagraphFont"/>
    <w:rsid w:val="00482873"/>
    <w:rPr>
      <w:rFonts w:ascii="Times New Roman" w:eastAsia="Times New Roman" w:hAnsi="Times New Roman" w:cs="Times New Roman"/>
      <w:i/>
      <w:iCs/>
      <w:kern w:val="0"/>
      <w14:ligatures w14:val="none"/>
    </w:rPr>
  </w:style>
  <w:style w:type="character" w:customStyle="1" w:styleId="Heading9Char14">
    <w:name w:val="Heading 9 Char14"/>
    <w:basedOn w:val="DefaultParagraphFont"/>
    <w:rsid w:val="00482873"/>
    <w:rPr>
      <w:rFonts w:ascii="Arial" w:eastAsia="Times New Roman" w:hAnsi="Arial" w:cs="Arial"/>
      <w:kern w:val="0"/>
      <w:sz w:val="22"/>
      <w:szCs w:val="22"/>
      <w14:ligatures w14:val="none"/>
    </w:rPr>
  </w:style>
  <w:style w:type="character" w:customStyle="1" w:styleId="HeaderChar11">
    <w:name w:val="Header Char11"/>
    <w:basedOn w:val="DefaultParagraphFont"/>
    <w:rsid w:val="00482873"/>
    <w:rPr>
      <w:rFonts w:ascii="Times New Roman" w:eastAsia="Times New Roman" w:hAnsi="Times New Roman" w:cs="Times New Roman"/>
      <w:kern w:val="0"/>
      <w14:ligatures w14:val="none"/>
    </w:rPr>
  </w:style>
  <w:style w:type="character" w:customStyle="1" w:styleId="FooterChar11">
    <w:name w:val="Footer Char11"/>
    <w:basedOn w:val="DefaultParagraphFont"/>
    <w:rsid w:val="00482873"/>
    <w:rPr>
      <w:rFonts w:ascii="Times New Roman" w:eastAsia="Times New Roman" w:hAnsi="Times New Roman" w:cs="Times New Roman"/>
      <w:kern w:val="0"/>
      <w14:ligatures w14:val="none"/>
    </w:rPr>
  </w:style>
  <w:style w:type="character" w:customStyle="1" w:styleId="Heading1Char21">
    <w:name w:val="Heading 1 Char21"/>
    <w:basedOn w:val="DefaultParagraphFont"/>
    <w:rsid w:val="00482873"/>
    <w:rPr>
      <w:rFonts w:ascii="Helvetica" w:eastAsia="Times New Roman" w:hAnsi="Helvetica" w:cs="Arial"/>
      <w:b/>
      <w:bCs/>
      <w:kern w:val="32"/>
      <w:sz w:val="28"/>
      <w:szCs w:val="28"/>
      <w14:ligatures w14:val="none"/>
    </w:rPr>
  </w:style>
  <w:style w:type="character" w:customStyle="1" w:styleId="Heading2Char20">
    <w:name w:val="Heading 2 Char20"/>
    <w:basedOn w:val="DefaultParagraphFont"/>
    <w:rsid w:val="00482873"/>
    <w:rPr>
      <w:rFonts w:ascii="Times New Roman" w:eastAsia="Times New Roman" w:hAnsi="Times New Roman" w:cs="Arial"/>
      <w:b/>
      <w:bCs/>
      <w:kern w:val="0"/>
      <w:sz w:val="26"/>
      <w:szCs w:val="26"/>
      <w14:ligatures w14:val="none"/>
    </w:rPr>
  </w:style>
  <w:style w:type="character" w:customStyle="1" w:styleId="Heading5Char16">
    <w:name w:val="Heading 5 Char16"/>
    <w:basedOn w:val="DefaultParagraphFont"/>
    <w:rsid w:val="00482873"/>
    <w:rPr>
      <w:rFonts w:ascii="Helvetica" w:eastAsia="Times New Roman" w:hAnsi="Helvetica" w:cs="Times New Roman"/>
      <w:b/>
      <w:bCs/>
      <w:kern w:val="0"/>
      <w:sz w:val="20"/>
      <w:szCs w:val="20"/>
      <w14:ligatures w14:val="none"/>
    </w:rPr>
  </w:style>
  <w:style w:type="character" w:customStyle="1" w:styleId="Heading3Char20">
    <w:name w:val="Heading 3 Char20"/>
    <w:basedOn w:val="DefaultParagraphFont"/>
    <w:rsid w:val="00482873"/>
    <w:rPr>
      <w:rFonts w:ascii="Times New Roman" w:eastAsia="Times New Roman" w:hAnsi="Times New Roman" w:cs="Arial"/>
      <w:b/>
      <w:bCs/>
      <w:kern w:val="0"/>
      <w14:ligatures w14:val="none"/>
    </w:rPr>
  </w:style>
  <w:style w:type="character" w:customStyle="1" w:styleId="Heading4Char16">
    <w:name w:val="Heading 4 Char16"/>
    <w:basedOn w:val="DefaultParagraphFont"/>
    <w:rsid w:val="00482873"/>
    <w:rPr>
      <w:rFonts w:ascii="Times New Roman" w:eastAsia="Times New Roman" w:hAnsi="Times New Roman" w:cs="Times New Roman"/>
      <w:b/>
      <w:bCs/>
      <w:kern w:val="0"/>
      <w14:ligatures w14:val="none"/>
    </w:rPr>
  </w:style>
  <w:style w:type="character" w:customStyle="1" w:styleId="Heading6Char15">
    <w:name w:val="Heading 6 Char15"/>
    <w:basedOn w:val="DefaultParagraphFont"/>
    <w:rsid w:val="00482873"/>
    <w:rPr>
      <w:rFonts w:asciiTheme="majorHAnsi" w:eastAsia="Times New Roman" w:hAnsiTheme="majorHAnsi" w:cs="Times New Roman"/>
      <w:b/>
      <w:bCs/>
      <w:kern w:val="0"/>
      <w:sz w:val="22"/>
      <w:szCs w:val="22"/>
      <w14:ligatures w14:val="none"/>
    </w:rPr>
  </w:style>
  <w:style w:type="character" w:customStyle="1" w:styleId="Heading7Char15">
    <w:name w:val="Heading 7 Char15"/>
    <w:basedOn w:val="DefaultParagraphFont"/>
    <w:rsid w:val="00482873"/>
    <w:rPr>
      <w:rFonts w:ascii="Times New Roman" w:eastAsia="Times New Roman" w:hAnsi="Times New Roman" w:cs="Times New Roman"/>
      <w:kern w:val="0"/>
      <w14:ligatures w14:val="none"/>
    </w:rPr>
  </w:style>
  <w:style w:type="character" w:customStyle="1" w:styleId="Heading8Char15">
    <w:name w:val="Heading 8 Char15"/>
    <w:basedOn w:val="DefaultParagraphFont"/>
    <w:rsid w:val="00482873"/>
    <w:rPr>
      <w:rFonts w:ascii="Times New Roman" w:eastAsia="Times New Roman" w:hAnsi="Times New Roman" w:cs="Times New Roman"/>
      <w:i/>
      <w:iCs/>
      <w:kern w:val="0"/>
      <w14:ligatures w14:val="none"/>
    </w:rPr>
  </w:style>
  <w:style w:type="character" w:customStyle="1" w:styleId="Heading9Char15">
    <w:name w:val="Heading 9 Char15"/>
    <w:basedOn w:val="DefaultParagraphFont"/>
    <w:rsid w:val="00482873"/>
    <w:rPr>
      <w:rFonts w:ascii="Arial" w:eastAsia="Times New Roman" w:hAnsi="Arial" w:cs="Arial"/>
      <w:kern w:val="0"/>
      <w:sz w:val="22"/>
      <w:szCs w:val="22"/>
      <w14:ligatures w14:val="none"/>
    </w:rPr>
  </w:style>
  <w:style w:type="character" w:customStyle="1" w:styleId="HeaderChar12">
    <w:name w:val="Header Char12"/>
    <w:basedOn w:val="DefaultParagraphFont"/>
    <w:rsid w:val="00482873"/>
    <w:rPr>
      <w:rFonts w:ascii="Times New Roman" w:eastAsia="Times New Roman" w:hAnsi="Times New Roman" w:cs="Times New Roman"/>
      <w:kern w:val="0"/>
      <w14:ligatures w14:val="none"/>
    </w:rPr>
  </w:style>
  <w:style w:type="character" w:customStyle="1" w:styleId="FooterChar12">
    <w:name w:val="Footer Char12"/>
    <w:basedOn w:val="DefaultParagraphFont"/>
    <w:rsid w:val="00482873"/>
    <w:rPr>
      <w:rFonts w:ascii="Times New Roman" w:eastAsia="Times New Roman" w:hAnsi="Times New Roman" w:cs="Times New Roman"/>
      <w:kern w:val="0"/>
      <w14:ligatures w14:val="none"/>
    </w:rPr>
  </w:style>
  <w:style w:type="character" w:customStyle="1" w:styleId="Heading1Char22">
    <w:name w:val="Heading 1 Char22"/>
    <w:basedOn w:val="DefaultParagraphFont"/>
    <w:rsid w:val="00482873"/>
    <w:rPr>
      <w:rFonts w:ascii="Helvetica" w:eastAsia="Times New Roman" w:hAnsi="Helvetica" w:cs="Arial"/>
      <w:b/>
      <w:bCs/>
      <w:kern w:val="32"/>
      <w:sz w:val="28"/>
      <w:szCs w:val="28"/>
      <w14:ligatures w14:val="none"/>
    </w:rPr>
  </w:style>
  <w:style w:type="character" w:customStyle="1" w:styleId="Heading2Char21">
    <w:name w:val="Heading 2 Char21"/>
    <w:basedOn w:val="DefaultParagraphFont"/>
    <w:rsid w:val="00482873"/>
    <w:rPr>
      <w:rFonts w:ascii="Times New Roman" w:eastAsia="Times New Roman" w:hAnsi="Times New Roman" w:cs="Arial"/>
      <w:b/>
      <w:bCs/>
      <w:kern w:val="0"/>
      <w:sz w:val="26"/>
      <w:szCs w:val="26"/>
      <w14:ligatures w14:val="none"/>
    </w:rPr>
  </w:style>
  <w:style w:type="character" w:customStyle="1" w:styleId="Heading5Char17">
    <w:name w:val="Heading 5 Char17"/>
    <w:basedOn w:val="DefaultParagraphFont"/>
    <w:rsid w:val="00482873"/>
    <w:rPr>
      <w:rFonts w:ascii="Helvetica" w:eastAsia="Times New Roman" w:hAnsi="Helvetica" w:cs="Times New Roman"/>
      <w:b/>
      <w:bCs/>
      <w:kern w:val="0"/>
      <w:sz w:val="20"/>
      <w:szCs w:val="20"/>
      <w14:ligatures w14:val="none"/>
    </w:rPr>
  </w:style>
  <w:style w:type="character" w:customStyle="1" w:styleId="Heading3Char21">
    <w:name w:val="Heading 3 Char21"/>
    <w:basedOn w:val="DefaultParagraphFont"/>
    <w:rsid w:val="00482873"/>
    <w:rPr>
      <w:rFonts w:ascii="Times New Roman" w:eastAsia="Times New Roman" w:hAnsi="Times New Roman" w:cs="Arial"/>
      <w:b/>
      <w:bCs/>
      <w:kern w:val="0"/>
      <w14:ligatures w14:val="none"/>
    </w:rPr>
  </w:style>
  <w:style w:type="character" w:customStyle="1" w:styleId="Heading4Char17">
    <w:name w:val="Heading 4 Char17"/>
    <w:basedOn w:val="DefaultParagraphFont"/>
    <w:rsid w:val="00482873"/>
    <w:rPr>
      <w:rFonts w:ascii="Times New Roman" w:eastAsia="Times New Roman" w:hAnsi="Times New Roman" w:cs="Times New Roman"/>
      <w:b/>
      <w:bCs/>
      <w:kern w:val="0"/>
      <w14:ligatures w14:val="none"/>
    </w:rPr>
  </w:style>
  <w:style w:type="character" w:customStyle="1" w:styleId="Heading6Char16">
    <w:name w:val="Heading 6 Char16"/>
    <w:basedOn w:val="DefaultParagraphFont"/>
    <w:rsid w:val="00482873"/>
    <w:rPr>
      <w:rFonts w:asciiTheme="majorHAnsi" w:eastAsia="Times New Roman" w:hAnsiTheme="majorHAnsi" w:cs="Times New Roman"/>
      <w:b/>
      <w:bCs/>
      <w:kern w:val="0"/>
      <w:sz w:val="22"/>
      <w:szCs w:val="22"/>
      <w14:ligatures w14:val="none"/>
    </w:rPr>
  </w:style>
  <w:style w:type="character" w:customStyle="1" w:styleId="Heading7Char16">
    <w:name w:val="Heading 7 Char16"/>
    <w:basedOn w:val="DefaultParagraphFont"/>
    <w:rsid w:val="00482873"/>
    <w:rPr>
      <w:rFonts w:ascii="Times New Roman" w:eastAsia="Times New Roman" w:hAnsi="Times New Roman" w:cs="Times New Roman"/>
      <w:kern w:val="0"/>
      <w14:ligatures w14:val="none"/>
    </w:rPr>
  </w:style>
  <w:style w:type="character" w:customStyle="1" w:styleId="Heading8Char16">
    <w:name w:val="Heading 8 Char16"/>
    <w:basedOn w:val="DefaultParagraphFont"/>
    <w:rsid w:val="00482873"/>
    <w:rPr>
      <w:rFonts w:ascii="Times New Roman" w:eastAsia="Times New Roman" w:hAnsi="Times New Roman" w:cs="Times New Roman"/>
      <w:i/>
      <w:iCs/>
      <w:kern w:val="0"/>
      <w14:ligatures w14:val="none"/>
    </w:rPr>
  </w:style>
  <w:style w:type="character" w:customStyle="1" w:styleId="Heading9Char16">
    <w:name w:val="Heading 9 Char16"/>
    <w:basedOn w:val="DefaultParagraphFont"/>
    <w:rsid w:val="00482873"/>
    <w:rPr>
      <w:rFonts w:ascii="Arial" w:eastAsia="Times New Roman" w:hAnsi="Arial" w:cs="Arial"/>
      <w:kern w:val="0"/>
      <w:sz w:val="22"/>
      <w:szCs w:val="22"/>
      <w14:ligatures w14:val="none"/>
    </w:rPr>
  </w:style>
  <w:style w:type="character" w:customStyle="1" w:styleId="HeaderChar13">
    <w:name w:val="Header Char13"/>
    <w:basedOn w:val="DefaultParagraphFont"/>
    <w:rsid w:val="00482873"/>
    <w:rPr>
      <w:rFonts w:ascii="Times New Roman" w:eastAsia="Times New Roman" w:hAnsi="Times New Roman" w:cs="Times New Roman"/>
      <w:kern w:val="0"/>
      <w14:ligatures w14:val="none"/>
    </w:rPr>
  </w:style>
  <w:style w:type="character" w:customStyle="1" w:styleId="FooterChar13">
    <w:name w:val="Footer Char13"/>
    <w:basedOn w:val="DefaultParagraphFont"/>
    <w:rsid w:val="00482873"/>
    <w:rPr>
      <w:rFonts w:ascii="Times New Roman" w:eastAsia="Times New Roman" w:hAnsi="Times New Roman" w:cs="Times New Roman"/>
      <w:kern w:val="0"/>
      <w14:ligatures w14:val="none"/>
    </w:rPr>
  </w:style>
  <w:style w:type="character" w:customStyle="1" w:styleId="Heading1Char23">
    <w:name w:val="Heading 1 Char23"/>
    <w:basedOn w:val="DefaultParagraphFont"/>
    <w:rsid w:val="00482873"/>
    <w:rPr>
      <w:rFonts w:ascii="Helvetica" w:eastAsia="Times New Roman" w:hAnsi="Helvetica" w:cs="Arial"/>
      <w:b/>
      <w:bCs/>
      <w:kern w:val="32"/>
      <w:sz w:val="28"/>
      <w:szCs w:val="28"/>
      <w14:ligatures w14:val="none"/>
    </w:rPr>
  </w:style>
  <w:style w:type="character" w:customStyle="1" w:styleId="Heading2Char22">
    <w:name w:val="Heading 2 Char22"/>
    <w:basedOn w:val="DefaultParagraphFont"/>
    <w:rsid w:val="00482873"/>
    <w:rPr>
      <w:rFonts w:ascii="Times New Roman" w:eastAsia="Times New Roman" w:hAnsi="Times New Roman" w:cs="Arial"/>
      <w:b/>
      <w:bCs/>
      <w:kern w:val="0"/>
      <w:sz w:val="26"/>
      <w:szCs w:val="26"/>
      <w14:ligatures w14:val="none"/>
    </w:rPr>
  </w:style>
  <w:style w:type="character" w:customStyle="1" w:styleId="Heading5Char18">
    <w:name w:val="Heading 5 Char18"/>
    <w:basedOn w:val="DefaultParagraphFont"/>
    <w:rsid w:val="00482873"/>
    <w:rPr>
      <w:rFonts w:ascii="Helvetica" w:eastAsia="Times New Roman" w:hAnsi="Helvetica" w:cs="Times New Roman"/>
      <w:b/>
      <w:bCs/>
      <w:kern w:val="0"/>
      <w:sz w:val="20"/>
      <w:szCs w:val="20"/>
      <w14:ligatures w14:val="none"/>
    </w:rPr>
  </w:style>
  <w:style w:type="character" w:customStyle="1" w:styleId="Heading3Char22">
    <w:name w:val="Heading 3 Char22"/>
    <w:basedOn w:val="DefaultParagraphFont"/>
    <w:rsid w:val="00482873"/>
    <w:rPr>
      <w:rFonts w:ascii="Times New Roman" w:eastAsia="Times New Roman" w:hAnsi="Times New Roman" w:cs="Arial"/>
      <w:b/>
      <w:bCs/>
      <w:kern w:val="0"/>
      <w14:ligatures w14:val="none"/>
    </w:rPr>
  </w:style>
  <w:style w:type="character" w:customStyle="1" w:styleId="Heading4Char18">
    <w:name w:val="Heading 4 Char18"/>
    <w:basedOn w:val="DefaultParagraphFont"/>
    <w:rsid w:val="00482873"/>
    <w:rPr>
      <w:rFonts w:ascii="Times New Roman" w:eastAsia="Times New Roman" w:hAnsi="Times New Roman" w:cs="Times New Roman"/>
      <w:b/>
      <w:bCs/>
      <w:kern w:val="0"/>
      <w14:ligatures w14:val="none"/>
    </w:rPr>
  </w:style>
  <w:style w:type="character" w:customStyle="1" w:styleId="Heading6Char17">
    <w:name w:val="Heading 6 Char17"/>
    <w:basedOn w:val="DefaultParagraphFont"/>
    <w:rsid w:val="00482873"/>
    <w:rPr>
      <w:rFonts w:asciiTheme="majorHAnsi" w:eastAsia="Times New Roman" w:hAnsiTheme="majorHAnsi" w:cs="Times New Roman"/>
      <w:b/>
      <w:bCs/>
      <w:kern w:val="0"/>
      <w:sz w:val="22"/>
      <w:szCs w:val="22"/>
      <w14:ligatures w14:val="none"/>
    </w:rPr>
  </w:style>
  <w:style w:type="character" w:customStyle="1" w:styleId="Heading7Char17">
    <w:name w:val="Heading 7 Char17"/>
    <w:basedOn w:val="DefaultParagraphFont"/>
    <w:rsid w:val="00482873"/>
    <w:rPr>
      <w:rFonts w:ascii="Times New Roman" w:eastAsia="Times New Roman" w:hAnsi="Times New Roman" w:cs="Times New Roman"/>
      <w:kern w:val="0"/>
      <w14:ligatures w14:val="none"/>
    </w:rPr>
  </w:style>
  <w:style w:type="character" w:customStyle="1" w:styleId="Heading8Char17">
    <w:name w:val="Heading 8 Char17"/>
    <w:basedOn w:val="DefaultParagraphFont"/>
    <w:rsid w:val="00482873"/>
    <w:rPr>
      <w:rFonts w:ascii="Times New Roman" w:eastAsia="Times New Roman" w:hAnsi="Times New Roman" w:cs="Times New Roman"/>
      <w:i/>
      <w:iCs/>
      <w:kern w:val="0"/>
      <w14:ligatures w14:val="none"/>
    </w:rPr>
  </w:style>
  <w:style w:type="character" w:customStyle="1" w:styleId="Heading9Char17">
    <w:name w:val="Heading 9 Char17"/>
    <w:basedOn w:val="DefaultParagraphFont"/>
    <w:rsid w:val="00482873"/>
    <w:rPr>
      <w:rFonts w:ascii="Arial" w:eastAsia="Times New Roman" w:hAnsi="Arial" w:cs="Arial"/>
      <w:kern w:val="0"/>
      <w:sz w:val="22"/>
      <w:szCs w:val="22"/>
      <w14:ligatures w14:val="none"/>
    </w:rPr>
  </w:style>
  <w:style w:type="character" w:customStyle="1" w:styleId="HeaderChar14">
    <w:name w:val="Header Char14"/>
    <w:basedOn w:val="DefaultParagraphFont"/>
    <w:rsid w:val="00482873"/>
    <w:rPr>
      <w:rFonts w:ascii="Times New Roman" w:eastAsia="Times New Roman" w:hAnsi="Times New Roman" w:cs="Times New Roman"/>
      <w:kern w:val="0"/>
      <w14:ligatures w14:val="none"/>
    </w:rPr>
  </w:style>
  <w:style w:type="character" w:customStyle="1" w:styleId="FooterChar14">
    <w:name w:val="Footer Char14"/>
    <w:basedOn w:val="DefaultParagraphFont"/>
    <w:rsid w:val="00482873"/>
    <w:rPr>
      <w:rFonts w:ascii="Times New Roman" w:eastAsia="Times New Roman" w:hAnsi="Times New Roman" w:cs="Times New Roman"/>
      <w:kern w:val="0"/>
      <w14:ligatures w14:val="none"/>
    </w:rPr>
  </w:style>
  <w:style w:type="character" w:customStyle="1" w:styleId="Heading1Char24">
    <w:name w:val="Heading 1 Char24"/>
    <w:basedOn w:val="DefaultParagraphFont"/>
    <w:rsid w:val="00482873"/>
    <w:rPr>
      <w:rFonts w:ascii="Helvetica" w:eastAsia="Times New Roman" w:hAnsi="Helvetica" w:cs="Arial"/>
      <w:b/>
      <w:bCs/>
      <w:kern w:val="32"/>
      <w:sz w:val="28"/>
      <w:szCs w:val="28"/>
      <w14:ligatures w14:val="none"/>
    </w:rPr>
  </w:style>
  <w:style w:type="character" w:customStyle="1" w:styleId="Heading2Char23">
    <w:name w:val="Heading 2 Char23"/>
    <w:basedOn w:val="DefaultParagraphFont"/>
    <w:rsid w:val="00482873"/>
    <w:rPr>
      <w:rFonts w:ascii="Times New Roman" w:eastAsia="Times New Roman" w:hAnsi="Times New Roman" w:cs="Arial"/>
      <w:b/>
      <w:bCs/>
      <w:kern w:val="0"/>
      <w:sz w:val="26"/>
      <w:szCs w:val="26"/>
      <w14:ligatures w14:val="none"/>
    </w:rPr>
  </w:style>
  <w:style w:type="character" w:customStyle="1" w:styleId="Heading5Char19">
    <w:name w:val="Heading 5 Char19"/>
    <w:basedOn w:val="DefaultParagraphFont"/>
    <w:rsid w:val="00482873"/>
    <w:rPr>
      <w:rFonts w:ascii="Helvetica" w:eastAsia="Times New Roman" w:hAnsi="Helvetica" w:cs="Times New Roman"/>
      <w:b/>
      <w:bCs/>
      <w:kern w:val="0"/>
      <w:sz w:val="20"/>
      <w:szCs w:val="20"/>
      <w14:ligatures w14:val="none"/>
    </w:rPr>
  </w:style>
  <w:style w:type="character" w:customStyle="1" w:styleId="Heading3Char23">
    <w:name w:val="Heading 3 Char23"/>
    <w:basedOn w:val="DefaultParagraphFont"/>
    <w:rsid w:val="00482873"/>
    <w:rPr>
      <w:rFonts w:ascii="Times New Roman" w:eastAsia="Times New Roman" w:hAnsi="Times New Roman" w:cs="Arial"/>
      <w:b/>
      <w:bCs/>
      <w:kern w:val="0"/>
      <w14:ligatures w14:val="none"/>
    </w:rPr>
  </w:style>
  <w:style w:type="character" w:customStyle="1" w:styleId="Heading4Char19">
    <w:name w:val="Heading 4 Char19"/>
    <w:basedOn w:val="DefaultParagraphFont"/>
    <w:rsid w:val="00482873"/>
    <w:rPr>
      <w:rFonts w:ascii="Times New Roman" w:eastAsia="Times New Roman" w:hAnsi="Times New Roman" w:cs="Times New Roman"/>
      <w:b/>
      <w:bCs/>
      <w:kern w:val="0"/>
      <w14:ligatures w14:val="none"/>
    </w:rPr>
  </w:style>
  <w:style w:type="character" w:customStyle="1" w:styleId="Heading6Char18">
    <w:name w:val="Heading 6 Char18"/>
    <w:basedOn w:val="DefaultParagraphFont"/>
    <w:rsid w:val="00482873"/>
    <w:rPr>
      <w:rFonts w:asciiTheme="majorHAnsi" w:eastAsia="Times New Roman" w:hAnsiTheme="majorHAnsi" w:cs="Times New Roman"/>
      <w:b/>
      <w:bCs/>
      <w:kern w:val="0"/>
      <w:sz w:val="22"/>
      <w:szCs w:val="22"/>
      <w14:ligatures w14:val="none"/>
    </w:rPr>
  </w:style>
  <w:style w:type="character" w:customStyle="1" w:styleId="Heading7Char18">
    <w:name w:val="Heading 7 Char18"/>
    <w:basedOn w:val="DefaultParagraphFont"/>
    <w:rsid w:val="00482873"/>
    <w:rPr>
      <w:rFonts w:ascii="Times New Roman" w:eastAsia="Times New Roman" w:hAnsi="Times New Roman" w:cs="Times New Roman"/>
      <w:kern w:val="0"/>
      <w14:ligatures w14:val="none"/>
    </w:rPr>
  </w:style>
  <w:style w:type="character" w:customStyle="1" w:styleId="Heading8Char18">
    <w:name w:val="Heading 8 Char18"/>
    <w:basedOn w:val="DefaultParagraphFont"/>
    <w:rsid w:val="00482873"/>
    <w:rPr>
      <w:rFonts w:ascii="Times New Roman" w:eastAsia="Times New Roman" w:hAnsi="Times New Roman" w:cs="Times New Roman"/>
      <w:i/>
      <w:iCs/>
      <w:kern w:val="0"/>
      <w14:ligatures w14:val="none"/>
    </w:rPr>
  </w:style>
  <w:style w:type="character" w:customStyle="1" w:styleId="Heading9Char18">
    <w:name w:val="Heading 9 Char18"/>
    <w:basedOn w:val="DefaultParagraphFont"/>
    <w:rsid w:val="00482873"/>
    <w:rPr>
      <w:rFonts w:ascii="Arial" w:eastAsia="Times New Roman" w:hAnsi="Arial" w:cs="Arial"/>
      <w:kern w:val="0"/>
      <w:sz w:val="22"/>
      <w:szCs w:val="22"/>
      <w14:ligatures w14:val="none"/>
    </w:rPr>
  </w:style>
  <w:style w:type="character" w:customStyle="1" w:styleId="Heading1Char25">
    <w:name w:val="Heading 1 Char25"/>
    <w:basedOn w:val="DefaultParagraphFont"/>
    <w:rsid w:val="00482873"/>
    <w:rPr>
      <w:rFonts w:ascii="Helvetica" w:eastAsia="Times New Roman" w:hAnsi="Helvetica" w:cs="Arial"/>
      <w:b/>
      <w:bCs/>
      <w:kern w:val="32"/>
      <w:sz w:val="28"/>
      <w:szCs w:val="28"/>
    </w:rPr>
  </w:style>
  <w:style w:type="character" w:customStyle="1" w:styleId="Heading2Char24">
    <w:name w:val="Heading 2 Char24"/>
    <w:basedOn w:val="DefaultParagraphFont"/>
    <w:rsid w:val="00482873"/>
    <w:rPr>
      <w:rFonts w:eastAsia="Times New Roman" w:cs="Arial"/>
      <w:b/>
      <w:bCs/>
      <w:sz w:val="26"/>
      <w:szCs w:val="26"/>
    </w:rPr>
  </w:style>
  <w:style w:type="character" w:customStyle="1" w:styleId="Heading1Char26">
    <w:name w:val="Heading 1 Char26"/>
    <w:basedOn w:val="DefaultParagraphFont"/>
    <w:rsid w:val="00482873"/>
    <w:rPr>
      <w:rFonts w:ascii="Helvetica" w:eastAsia="Times New Roman" w:hAnsi="Helvetica" w:cs="Arial"/>
      <w:b/>
      <w:bCs/>
      <w:kern w:val="32"/>
      <w:sz w:val="28"/>
      <w:szCs w:val="28"/>
      <w14:ligatures w14:val="none"/>
    </w:rPr>
  </w:style>
  <w:style w:type="character" w:customStyle="1" w:styleId="Heading2Char25">
    <w:name w:val="Heading 2 Char25"/>
    <w:basedOn w:val="DefaultParagraphFont"/>
    <w:rsid w:val="00482873"/>
    <w:rPr>
      <w:rFonts w:ascii="Times New Roman" w:eastAsia="Times New Roman" w:hAnsi="Times New Roman" w:cs="Arial"/>
      <w:b/>
      <w:bCs/>
      <w:kern w:val="0"/>
      <w:sz w:val="26"/>
      <w:szCs w:val="26"/>
      <w14:ligatures w14:val="none"/>
    </w:rPr>
  </w:style>
  <w:style w:type="paragraph" w:styleId="TOCHeading">
    <w:name w:val="TOC Heading"/>
    <w:basedOn w:val="Heading1"/>
    <w:next w:val="Normal"/>
    <w:uiPriority w:val="39"/>
    <w:unhideWhenUsed/>
    <w:qFormat/>
    <w:rsid w:val="00482873"/>
    <w:pPr>
      <w:keepLines/>
      <w:numPr>
        <w:numId w:val="0"/>
      </w:numPr>
      <w:spacing w:before="480" w:after="0" w:line="276" w:lineRule="auto"/>
      <w:outlineLvl w:val="9"/>
    </w:pPr>
    <w:rPr>
      <w:rFonts w:asciiTheme="majorHAnsi" w:eastAsiaTheme="majorEastAsia" w:hAnsiTheme="majorHAnsi" w:cstheme="majorBidi"/>
      <w:color w:val="2F5496" w:themeColor="accent1" w:themeShade="BF"/>
      <w:kern w:val="0"/>
    </w:rPr>
  </w:style>
  <w:style w:type="paragraph" w:styleId="TOC2">
    <w:name w:val="toc 2"/>
    <w:basedOn w:val="Normal"/>
    <w:next w:val="Normal"/>
    <w:autoRedefine/>
    <w:uiPriority w:val="39"/>
    <w:unhideWhenUsed/>
    <w:rsid w:val="00482873"/>
    <w:rPr>
      <w:rFonts w:asciiTheme="minorHAnsi" w:hAnsiTheme="minorHAnsi"/>
      <w:b/>
      <w:bCs/>
      <w:smallCaps/>
      <w:sz w:val="22"/>
      <w:szCs w:val="22"/>
    </w:rPr>
  </w:style>
  <w:style w:type="paragraph" w:styleId="TOC3">
    <w:name w:val="toc 3"/>
    <w:basedOn w:val="Normal"/>
    <w:next w:val="Normal"/>
    <w:autoRedefine/>
    <w:uiPriority w:val="39"/>
    <w:unhideWhenUsed/>
    <w:rsid w:val="00482873"/>
    <w:rPr>
      <w:rFonts w:asciiTheme="minorHAnsi" w:hAnsiTheme="minorHAnsi"/>
      <w:smallCaps/>
      <w:sz w:val="22"/>
      <w:szCs w:val="22"/>
    </w:rPr>
  </w:style>
  <w:style w:type="paragraph" w:styleId="TOC4">
    <w:name w:val="toc 4"/>
    <w:basedOn w:val="Normal"/>
    <w:next w:val="Normal"/>
    <w:autoRedefine/>
    <w:uiPriority w:val="39"/>
    <w:unhideWhenUsed/>
    <w:rsid w:val="00482873"/>
    <w:rPr>
      <w:rFonts w:asciiTheme="minorHAnsi" w:hAnsiTheme="minorHAnsi"/>
      <w:sz w:val="22"/>
      <w:szCs w:val="22"/>
    </w:rPr>
  </w:style>
  <w:style w:type="paragraph" w:styleId="TOC5">
    <w:name w:val="toc 5"/>
    <w:basedOn w:val="Normal"/>
    <w:next w:val="Normal"/>
    <w:autoRedefine/>
    <w:uiPriority w:val="39"/>
    <w:unhideWhenUsed/>
    <w:rsid w:val="00482873"/>
    <w:rPr>
      <w:rFonts w:asciiTheme="minorHAnsi" w:hAnsiTheme="minorHAnsi"/>
      <w:sz w:val="22"/>
      <w:szCs w:val="22"/>
    </w:rPr>
  </w:style>
  <w:style w:type="paragraph" w:styleId="TOC6">
    <w:name w:val="toc 6"/>
    <w:basedOn w:val="Normal"/>
    <w:next w:val="Normal"/>
    <w:autoRedefine/>
    <w:uiPriority w:val="39"/>
    <w:unhideWhenUsed/>
    <w:rsid w:val="00482873"/>
    <w:rPr>
      <w:rFonts w:asciiTheme="minorHAnsi" w:hAnsiTheme="minorHAnsi"/>
      <w:sz w:val="22"/>
      <w:szCs w:val="22"/>
    </w:rPr>
  </w:style>
  <w:style w:type="paragraph" w:styleId="TOC7">
    <w:name w:val="toc 7"/>
    <w:basedOn w:val="Normal"/>
    <w:next w:val="Normal"/>
    <w:autoRedefine/>
    <w:uiPriority w:val="39"/>
    <w:unhideWhenUsed/>
    <w:rsid w:val="00482873"/>
    <w:rPr>
      <w:rFonts w:asciiTheme="minorHAnsi" w:hAnsiTheme="minorHAnsi"/>
      <w:sz w:val="22"/>
      <w:szCs w:val="22"/>
    </w:rPr>
  </w:style>
  <w:style w:type="paragraph" w:styleId="TOC8">
    <w:name w:val="toc 8"/>
    <w:basedOn w:val="Normal"/>
    <w:next w:val="Normal"/>
    <w:autoRedefine/>
    <w:uiPriority w:val="39"/>
    <w:unhideWhenUsed/>
    <w:rsid w:val="00482873"/>
    <w:rPr>
      <w:rFonts w:asciiTheme="minorHAnsi" w:hAnsiTheme="minorHAnsi"/>
      <w:sz w:val="22"/>
      <w:szCs w:val="22"/>
    </w:rPr>
  </w:style>
  <w:style w:type="paragraph" w:styleId="TOC9">
    <w:name w:val="toc 9"/>
    <w:basedOn w:val="Normal"/>
    <w:next w:val="Normal"/>
    <w:autoRedefine/>
    <w:uiPriority w:val="39"/>
    <w:unhideWhenUsed/>
    <w:rsid w:val="00482873"/>
    <w:rPr>
      <w:rFonts w:asciiTheme="minorHAnsi" w:hAnsiTheme="minorHAnsi"/>
      <w:sz w:val="22"/>
      <w:szCs w:val="22"/>
    </w:rPr>
  </w:style>
  <w:style w:type="character" w:styleId="Hyperlink">
    <w:name w:val="Hyperlink"/>
    <w:basedOn w:val="DefaultParagraphFont"/>
    <w:uiPriority w:val="99"/>
    <w:unhideWhenUsed/>
    <w:rsid w:val="00482873"/>
    <w:rPr>
      <w:color w:val="0563C1" w:themeColor="hyperlink"/>
      <w:u w:val="single"/>
    </w:rPr>
  </w:style>
  <w:style w:type="character" w:styleId="UnresolvedMention">
    <w:name w:val="Unresolved Mention"/>
    <w:basedOn w:val="DefaultParagraphFont"/>
    <w:uiPriority w:val="99"/>
    <w:semiHidden/>
    <w:unhideWhenUsed/>
    <w:rsid w:val="004828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33.bin"/><Relationship Id="rId299" Type="http://schemas.openxmlformats.org/officeDocument/2006/relationships/image" Target="media/image242.wmf"/><Relationship Id="rId21" Type="http://schemas.openxmlformats.org/officeDocument/2006/relationships/image" Target="media/image14.wmf"/><Relationship Id="rId63" Type="http://schemas.openxmlformats.org/officeDocument/2006/relationships/oleObject" Target="embeddings/oleObject17.bin"/><Relationship Id="rId159" Type="http://schemas.openxmlformats.org/officeDocument/2006/relationships/image" Target="media/image113.wmf"/><Relationship Id="rId324" Type="http://schemas.openxmlformats.org/officeDocument/2006/relationships/image" Target="media/image267.png"/><Relationship Id="rId366" Type="http://schemas.openxmlformats.org/officeDocument/2006/relationships/image" Target="media/image309.png"/><Relationship Id="rId170" Type="http://schemas.openxmlformats.org/officeDocument/2006/relationships/image" Target="media/image123.wmf"/><Relationship Id="rId226" Type="http://schemas.openxmlformats.org/officeDocument/2006/relationships/oleObject" Target="embeddings/oleObject43.bin"/><Relationship Id="rId268" Type="http://schemas.openxmlformats.org/officeDocument/2006/relationships/image" Target="media/image211.emf"/><Relationship Id="rId32" Type="http://schemas.openxmlformats.org/officeDocument/2006/relationships/image" Target="media/image24.wmf"/><Relationship Id="rId74" Type="http://schemas.openxmlformats.org/officeDocument/2006/relationships/image" Target="media/image49.wmf"/><Relationship Id="rId128" Type="http://schemas.openxmlformats.org/officeDocument/2006/relationships/image" Target="media/image83.wmf"/><Relationship Id="rId335" Type="http://schemas.openxmlformats.org/officeDocument/2006/relationships/image" Target="media/image278.emf"/><Relationship Id="rId377" Type="http://schemas.openxmlformats.org/officeDocument/2006/relationships/image" Target="media/image320.png"/><Relationship Id="rId5" Type="http://schemas.openxmlformats.org/officeDocument/2006/relationships/webSettings" Target="webSettings.xml"/><Relationship Id="rId181" Type="http://schemas.openxmlformats.org/officeDocument/2006/relationships/image" Target="media/image134.wmf"/><Relationship Id="rId237" Type="http://schemas.openxmlformats.org/officeDocument/2006/relationships/image" Target="media/image182.wmf"/><Relationship Id="rId402" Type="http://schemas.openxmlformats.org/officeDocument/2006/relationships/image" Target="media/image345.wmf"/><Relationship Id="rId279" Type="http://schemas.openxmlformats.org/officeDocument/2006/relationships/image" Target="media/image222.png"/><Relationship Id="rId43" Type="http://schemas.openxmlformats.org/officeDocument/2006/relationships/oleObject" Target="embeddings/oleObject7.bin"/><Relationship Id="rId139" Type="http://schemas.openxmlformats.org/officeDocument/2006/relationships/image" Target="media/image93.wmf"/><Relationship Id="rId290" Type="http://schemas.openxmlformats.org/officeDocument/2006/relationships/image" Target="media/image233.wmf"/><Relationship Id="rId304" Type="http://schemas.openxmlformats.org/officeDocument/2006/relationships/image" Target="media/image247.wmf"/><Relationship Id="rId346" Type="http://schemas.openxmlformats.org/officeDocument/2006/relationships/image" Target="media/image289.emf"/><Relationship Id="rId388" Type="http://schemas.openxmlformats.org/officeDocument/2006/relationships/image" Target="media/image331.wmf"/><Relationship Id="rId85" Type="http://schemas.openxmlformats.org/officeDocument/2006/relationships/image" Target="media/image59.wmf"/><Relationship Id="rId150" Type="http://schemas.openxmlformats.org/officeDocument/2006/relationships/image" Target="media/image104.wmf"/><Relationship Id="rId192" Type="http://schemas.openxmlformats.org/officeDocument/2006/relationships/image" Target="media/image144.png"/><Relationship Id="rId206" Type="http://schemas.openxmlformats.org/officeDocument/2006/relationships/image" Target="media/image158.png"/><Relationship Id="rId413" Type="http://schemas.openxmlformats.org/officeDocument/2006/relationships/image" Target="media/image352.wmf"/><Relationship Id="rId248" Type="http://schemas.openxmlformats.org/officeDocument/2006/relationships/oleObject" Target="embeddings/oleObject50.bin"/><Relationship Id="rId12" Type="http://schemas.openxmlformats.org/officeDocument/2006/relationships/image" Target="media/image5.wmf"/><Relationship Id="rId108" Type="http://schemas.openxmlformats.org/officeDocument/2006/relationships/image" Target="media/image73.wmf"/><Relationship Id="rId315" Type="http://schemas.openxmlformats.org/officeDocument/2006/relationships/image" Target="media/image258.emf"/><Relationship Id="rId357" Type="http://schemas.openxmlformats.org/officeDocument/2006/relationships/image" Target="media/image300.emf"/><Relationship Id="rId54" Type="http://schemas.openxmlformats.org/officeDocument/2006/relationships/image" Target="media/image35.wmf"/><Relationship Id="rId96" Type="http://schemas.openxmlformats.org/officeDocument/2006/relationships/image" Target="media/image68.wmf"/><Relationship Id="rId161" Type="http://schemas.openxmlformats.org/officeDocument/2006/relationships/image" Target="media/image115.wmf"/><Relationship Id="rId217" Type="http://schemas.openxmlformats.org/officeDocument/2006/relationships/image" Target="media/image169.wmf"/><Relationship Id="rId399" Type="http://schemas.openxmlformats.org/officeDocument/2006/relationships/image" Target="media/image342.wmf"/><Relationship Id="rId259" Type="http://schemas.openxmlformats.org/officeDocument/2006/relationships/image" Target="media/image202.wmf"/><Relationship Id="rId23" Type="http://schemas.openxmlformats.org/officeDocument/2006/relationships/image" Target="media/image16.wmf"/><Relationship Id="rId119" Type="http://schemas.openxmlformats.org/officeDocument/2006/relationships/oleObject" Target="embeddings/oleObject34.bin"/><Relationship Id="rId270" Type="http://schemas.openxmlformats.org/officeDocument/2006/relationships/image" Target="media/image213.wmf"/><Relationship Id="rId326" Type="http://schemas.openxmlformats.org/officeDocument/2006/relationships/image" Target="media/image269.png"/><Relationship Id="rId65" Type="http://schemas.openxmlformats.org/officeDocument/2006/relationships/oleObject" Target="embeddings/oleObject18.bin"/><Relationship Id="rId130" Type="http://schemas.openxmlformats.org/officeDocument/2006/relationships/image" Target="media/image84.wmf"/><Relationship Id="rId368" Type="http://schemas.openxmlformats.org/officeDocument/2006/relationships/image" Target="media/image311.png"/><Relationship Id="rId172" Type="http://schemas.openxmlformats.org/officeDocument/2006/relationships/image" Target="media/image125.wmf"/><Relationship Id="rId228" Type="http://schemas.openxmlformats.org/officeDocument/2006/relationships/oleObject" Target="embeddings/oleObject44.bin"/><Relationship Id="rId281" Type="http://schemas.openxmlformats.org/officeDocument/2006/relationships/image" Target="media/image224.wmf"/><Relationship Id="rId337" Type="http://schemas.openxmlformats.org/officeDocument/2006/relationships/image" Target="media/image280.emf"/><Relationship Id="rId34" Type="http://schemas.openxmlformats.org/officeDocument/2006/relationships/image" Target="media/image25.wmf"/><Relationship Id="rId76" Type="http://schemas.openxmlformats.org/officeDocument/2006/relationships/image" Target="media/image51.wmf"/><Relationship Id="rId141" Type="http://schemas.openxmlformats.org/officeDocument/2006/relationships/image" Target="media/image95.wmf"/><Relationship Id="rId379" Type="http://schemas.openxmlformats.org/officeDocument/2006/relationships/image" Target="media/image322.png"/><Relationship Id="rId7" Type="http://schemas.openxmlformats.org/officeDocument/2006/relationships/endnotes" Target="endnotes.xml"/><Relationship Id="rId183" Type="http://schemas.openxmlformats.org/officeDocument/2006/relationships/image" Target="media/image136.wmf"/><Relationship Id="rId239" Type="http://schemas.openxmlformats.org/officeDocument/2006/relationships/image" Target="media/image183.png"/><Relationship Id="rId390" Type="http://schemas.openxmlformats.org/officeDocument/2006/relationships/image" Target="media/image333.wmf"/><Relationship Id="rId404" Type="http://schemas.openxmlformats.org/officeDocument/2006/relationships/image" Target="media/image347.wmf"/><Relationship Id="rId250" Type="http://schemas.openxmlformats.org/officeDocument/2006/relationships/image" Target="media/image193.wmf"/><Relationship Id="rId292" Type="http://schemas.openxmlformats.org/officeDocument/2006/relationships/image" Target="media/image235.wmf"/><Relationship Id="rId306" Type="http://schemas.openxmlformats.org/officeDocument/2006/relationships/image" Target="media/image249.emf"/><Relationship Id="rId45" Type="http://schemas.openxmlformats.org/officeDocument/2006/relationships/oleObject" Target="embeddings/oleObject8.bin"/><Relationship Id="rId87" Type="http://schemas.openxmlformats.org/officeDocument/2006/relationships/image" Target="media/image61.wmf"/><Relationship Id="rId110" Type="http://schemas.openxmlformats.org/officeDocument/2006/relationships/image" Target="media/image74.wmf"/><Relationship Id="rId348" Type="http://schemas.openxmlformats.org/officeDocument/2006/relationships/image" Target="media/image291.png"/><Relationship Id="rId152" Type="http://schemas.openxmlformats.org/officeDocument/2006/relationships/image" Target="media/image106.wmf"/><Relationship Id="rId194" Type="http://schemas.openxmlformats.org/officeDocument/2006/relationships/image" Target="media/image146.png"/><Relationship Id="rId208" Type="http://schemas.openxmlformats.org/officeDocument/2006/relationships/image" Target="media/image160.png"/><Relationship Id="rId415" Type="http://schemas.openxmlformats.org/officeDocument/2006/relationships/image" Target="media/image353.wmf"/><Relationship Id="rId261" Type="http://schemas.openxmlformats.org/officeDocument/2006/relationships/image" Target="media/image204.wmf"/><Relationship Id="rId14" Type="http://schemas.openxmlformats.org/officeDocument/2006/relationships/image" Target="media/image7.wmf"/><Relationship Id="rId56" Type="http://schemas.openxmlformats.org/officeDocument/2006/relationships/image" Target="media/image36.wmf"/><Relationship Id="rId317" Type="http://schemas.openxmlformats.org/officeDocument/2006/relationships/image" Target="media/image260.wmf"/><Relationship Id="rId359" Type="http://schemas.openxmlformats.org/officeDocument/2006/relationships/image" Target="media/image302.png"/><Relationship Id="rId98" Type="http://schemas.openxmlformats.org/officeDocument/2006/relationships/image" Target="media/image69.wmf"/><Relationship Id="rId121" Type="http://schemas.openxmlformats.org/officeDocument/2006/relationships/oleObject" Target="embeddings/oleObject35.bin"/><Relationship Id="rId163" Type="http://schemas.openxmlformats.org/officeDocument/2006/relationships/oleObject" Target="embeddings/oleObject40.bin"/><Relationship Id="rId219" Type="http://schemas.openxmlformats.org/officeDocument/2006/relationships/image" Target="media/image171.wmf"/><Relationship Id="rId370" Type="http://schemas.openxmlformats.org/officeDocument/2006/relationships/image" Target="media/image313.png"/><Relationship Id="rId230" Type="http://schemas.openxmlformats.org/officeDocument/2006/relationships/oleObject" Target="embeddings/oleObject45.bin"/><Relationship Id="rId25" Type="http://schemas.openxmlformats.org/officeDocument/2006/relationships/image" Target="media/image18.wmf"/><Relationship Id="rId67" Type="http://schemas.openxmlformats.org/officeDocument/2006/relationships/image" Target="media/image42.wmf"/><Relationship Id="rId272" Type="http://schemas.openxmlformats.org/officeDocument/2006/relationships/image" Target="media/image215.wmf"/><Relationship Id="rId328" Type="http://schemas.openxmlformats.org/officeDocument/2006/relationships/image" Target="media/image271.png"/><Relationship Id="rId132" Type="http://schemas.openxmlformats.org/officeDocument/2006/relationships/image" Target="media/image86.wmf"/><Relationship Id="rId174" Type="http://schemas.openxmlformats.org/officeDocument/2006/relationships/image" Target="media/image127.wmf"/><Relationship Id="rId381" Type="http://schemas.openxmlformats.org/officeDocument/2006/relationships/image" Target="media/image324.png"/><Relationship Id="rId241" Type="http://schemas.openxmlformats.org/officeDocument/2006/relationships/image" Target="media/image185.wmf"/><Relationship Id="rId36" Type="http://schemas.openxmlformats.org/officeDocument/2006/relationships/image" Target="media/image26.wmf"/><Relationship Id="rId283" Type="http://schemas.openxmlformats.org/officeDocument/2006/relationships/image" Target="media/image226.wmf"/><Relationship Id="rId339" Type="http://schemas.openxmlformats.org/officeDocument/2006/relationships/image" Target="media/image282.png"/><Relationship Id="rId78" Type="http://schemas.openxmlformats.org/officeDocument/2006/relationships/image" Target="media/image53.wmf"/><Relationship Id="rId101" Type="http://schemas.openxmlformats.org/officeDocument/2006/relationships/oleObject" Target="embeddings/oleObject24.bin"/><Relationship Id="rId143" Type="http://schemas.openxmlformats.org/officeDocument/2006/relationships/image" Target="media/image97.wmf"/><Relationship Id="rId185" Type="http://schemas.openxmlformats.org/officeDocument/2006/relationships/image" Target="media/image138.wmf"/><Relationship Id="rId350" Type="http://schemas.openxmlformats.org/officeDocument/2006/relationships/image" Target="media/image293.png"/><Relationship Id="rId406" Type="http://schemas.openxmlformats.org/officeDocument/2006/relationships/oleObject" Target="embeddings/oleObject51.bin"/><Relationship Id="rId9" Type="http://schemas.openxmlformats.org/officeDocument/2006/relationships/image" Target="media/image2.wmf"/><Relationship Id="rId210" Type="http://schemas.openxmlformats.org/officeDocument/2006/relationships/image" Target="media/image162.emf"/><Relationship Id="rId392" Type="http://schemas.openxmlformats.org/officeDocument/2006/relationships/image" Target="media/image335.wmf"/><Relationship Id="rId252" Type="http://schemas.openxmlformats.org/officeDocument/2006/relationships/image" Target="media/image195.wmf"/><Relationship Id="rId294" Type="http://schemas.openxmlformats.org/officeDocument/2006/relationships/image" Target="media/image237.emf"/><Relationship Id="rId308" Type="http://schemas.openxmlformats.org/officeDocument/2006/relationships/image" Target="media/image251.wmf"/><Relationship Id="rId47" Type="http://schemas.openxmlformats.org/officeDocument/2006/relationships/oleObject" Target="embeddings/oleObject9.bin"/><Relationship Id="rId89" Type="http://schemas.openxmlformats.org/officeDocument/2006/relationships/image" Target="media/image63.wmf"/><Relationship Id="rId112" Type="http://schemas.openxmlformats.org/officeDocument/2006/relationships/image" Target="media/image75.wmf"/><Relationship Id="rId154" Type="http://schemas.openxmlformats.org/officeDocument/2006/relationships/image" Target="media/image108.wmf"/><Relationship Id="rId361" Type="http://schemas.openxmlformats.org/officeDocument/2006/relationships/image" Target="media/image304.png"/><Relationship Id="rId196" Type="http://schemas.openxmlformats.org/officeDocument/2006/relationships/image" Target="media/image148.png"/><Relationship Id="rId417" Type="http://schemas.openxmlformats.org/officeDocument/2006/relationships/header" Target="header1.xml"/><Relationship Id="rId16" Type="http://schemas.openxmlformats.org/officeDocument/2006/relationships/image" Target="media/image9.wmf"/><Relationship Id="rId221" Type="http://schemas.openxmlformats.org/officeDocument/2006/relationships/image" Target="media/image173.wmf"/><Relationship Id="rId263" Type="http://schemas.openxmlformats.org/officeDocument/2006/relationships/image" Target="media/image206.wmf"/><Relationship Id="rId319" Type="http://schemas.openxmlformats.org/officeDocument/2006/relationships/image" Target="media/image262.wmf"/><Relationship Id="rId58" Type="http://schemas.openxmlformats.org/officeDocument/2006/relationships/image" Target="media/image37.wmf"/><Relationship Id="rId123" Type="http://schemas.openxmlformats.org/officeDocument/2006/relationships/oleObject" Target="embeddings/oleObject36.bin"/><Relationship Id="rId330" Type="http://schemas.openxmlformats.org/officeDocument/2006/relationships/image" Target="media/image273.png"/><Relationship Id="rId165" Type="http://schemas.openxmlformats.org/officeDocument/2006/relationships/image" Target="media/image118.wmf"/><Relationship Id="rId372" Type="http://schemas.openxmlformats.org/officeDocument/2006/relationships/image" Target="media/image315.png"/><Relationship Id="rId232" Type="http://schemas.openxmlformats.org/officeDocument/2006/relationships/oleObject" Target="embeddings/oleObject46.bin"/><Relationship Id="rId274" Type="http://schemas.openxmlformats.org/officeDocument/2006/relationships/image" Target="media/image217.wmf"/><Relationship Id="rId27" Type="http://schemas.openxmlformats.org/officeDocument/2006/relationships/image" Target="media/image20.wmf"/><Relationship Id="rId69" Type="http://schemas.openxmlformats.org/officeDocument/2006/relationships/image" Target="media/image44.wmf"/><Relationship Id="rId134" Type="http://schemas.openxmlformats.org/officeDocument/2006/relationships/image" Target="media/image88.wmf"/><Relationship Id="rId80" Type="http://schemas.openxmlformats.org/officeDocument/2006/relationships/image" Target="media/image55.wmf"/><Relationship Id="rId176" Type="http://schemas.openxmlformats.org/officeDocument/2006/relationships/image" Target="media/image129.wmf"/><Relationship Id="rId341" Type="http://schemas.openxmlformats.org/officeDocument/2006/relationships/image" Target="media/image284.png"/><Relationship Id="rId383" Type="http://schemas.openxmlformats.org/officeDocument/2006/relationships/image" Target="media/image326.wmf"/><Relationship Id="rId201" Type="http://schemas.openxmlformats.org/officeDocument/2006/relationships/image" Target="media/image153.png"/><Relationship Id="rId243" Type="http://schemas.openxmlformats.org/officeDocument/2006/relationships/image" Target="media/image187.wmf"/><Relationship Id="rId285" Type="http://schemas.openxmlformats.org/officeDocument/2006/relationships/image" Target="media/image228.wmf"/><Relationship Id="rId17" Type="http://schemas.openxmlformats.org/officeDocument/2006/relationships/image" Target="media/image10.wmf"/><Relationship Id="rId38" Type="http://schemas.openxmlformats.org/officeDocument/2006/relationships/image" Target="media/image27.wmf"/><Relationship Id="rId59" Type="http://schemas.openxmlformats.org/officeDocument/2006/relationships/oleObject" Target="embeddings/oleObject15.bin"/><Relationship Id="rId103" Type="http://schemas.openxmlformats.org/officeDocument/2006/relationships/oleObject" Target="embeddings/oleObject25.bin"/><Relationship Id="rId124" Type="http://schemas.openxmlformats.org/officeDocument/2006/relationships/image" Target="media/image81.wmf"/><Relationship Id="rId310" Type="http://schemas.openxmlformats.org/officeDocument/2006/relationships/image" Target="media/image253.wmf"/><Relationship Id="rId70" Type="http://schemas.openxmlformats.org/officeDocument/2006/relationships/image" Target="media/image45.wmf"/><Relationship Id="rId91" Type="http://schemas.openxmlformats.org/officeDocument/2006/relationships/image" Target="media/image65.wmf"/><Relationship Id="rId145" Type="http://schemas.openxmlformats.org/officeDocument/2006/relationships/image" Target="media/image99.wmf"/><Relationship Id="rId166" Type="http://schemas.openxmlformats.org/officeDocument/2006/relationships/image" Target="media/image119.wmf"/><Relationship Id="rId187" Type="http://schemas.openxmlformats.org/officeDocument/2006/relationships/oleObject" Target="embeddings/oleObject41.bin"/><Relationship Id="rId331" Type="http://schemas.openxmlformats.org/officeDocument/2006/relationships/image" Target="media/image274.emf"/><Relationship Id="rId352" Type="http://schemas.openxmlformats.org/officeDocument/2006/relationships/image" Target="media/image295.emf"/><Relationship Id="rId373" Type="http://schemas.openxmlformats.org/officeDocument/2006/relationships/image" Target="media/image316.png"/><Relationship Id="rId394" Type="http://schemas.openxmlformats.org/officeDocument/2006/relationships/image" Target="media/image337.wmf"/><Relationship Id="rId408" Type="http://schemas.openxmlformats.org/officeDocument/2006/relationships/oleObject" Target="embeddings/oleObject52.bin"/><Relationship Id="rId1" Type="http://schemas.openxmlformats.org/officeDocument/2006/relationships/customXml" Target="../customXml/item1.xml"/><Relationship Id="rId212" Type="http://schemas.openxmlformats.org/officeDocument/2006/relationships/image" Target="media/image164.emf"/><Relationship Id="rId233" Type="http://schemas.openxmlformats.org/officeDocument/2006/relationships/image" Target="media/image180.wmf"/><Relationship Id="rId254" Type="http://schemas.openxmlformats.org/officeDocument/2006/relationships/image" Target="media/image197.wmf"/><Relationship Id="rId28" Type="http://schemas.openxmlformats.org/officeDocument/2006/relationships/image" Target="media/image21.wmf"/><Relationship Id="rId49" Type="http://schemas.openxmlformats.org/officeDocument/2006/relationships/oleObject" Target="embeddings/oleObject10.bin"/><Relationship Id="rId114" Type="http://schemas.openxmlformats.org/officeDocument/2006/relationships/image" Target="media/image76.wmf"/><Relationship Id="rId275" Type="http://schemas.openxmlformats.org/officeDocument/2006/relationships/image" Target="media/image218.wmf"/><Relationship Id="rId296" Type="http://schemas.openxmlformats.org/officeDocument/2006/relationships/image" Target="media/image239.wmf"/><Relationship Id="rId300" Type="http://schemas.openxmlformats.org/officeDocument/2006/relationships/image" Target="media/image243.wmf"/><Relationship Id="rId60" Type="http://schemas.openxmlformats.org/officeDocument/2006/relationships/image" Target="media/image38.wmf"/><Relationship Id="rId81" Type="http://schemas.openxmlformats.org/officeDocument/2006/relationships/oleObject" Target="embeddings/oleObject19.bin"/><Relationship Id="rId135" Type="http://schemas.openxmlformats.org/officeDocument/2006/relationships/image" Target="media/image89.wmf"/><Relationship Id="rId156" Type="http://schemas.openxmlformats.org/officeDocument/2006/relationships/image" Target="media/image110.wmf"/><Relationship Id="rId177" Type="http://schemas.openxmlformats.org/officeDocument/2006/relationships/image" Target="media/image130.wmf"/><Relationship Id="rId198" Type="http://schemas.openxmlformats.org/officeDocument/2006/relationships/image" Target="media/image150.png"/><Relationship Id="rId321" Type="http://schemas.openxmlformats.org/officeDocument/2006/relationships/image" Target="media/image264.wmf"/><Relationship Id="rId342" Type="http://schemas.openxmlformats.org/officeDocument/2006/relationships/image" Target="media/image285.png"/><Relationship Id="rId363" Type="http://schemas.openxmlformats.org/officeDocument/2006/relationships/image" Target="media/image306.png"/><Relationship Id="rId384" Type="http://schemas.openxmlformats.org/officeDocument/2006/relationships/image" Target="media/image327.wmf"/><Relationship Id="rId419" Type="http://schemas.openxmlformats.org/officeDocument/2006/relationships/header" Target="header3.xml"/><Relationship Id="rId202" Type="http://schemas.openxmlformats.org/officeDocument/2006/relationships/image" Target="media/image154.png"/><Relationship Id="rId223" Type="http://schemas.openxmlformats.org/officeDocument/2006/relationships/image" Target="media/image175.wmf"/><Relationship Id="rId244" Type="http://schemas.openxmlformats.org/officeDocument/2006/relationships/image" Target="media/image188.wmf"/><Relationship Id="rId18" Type="http://schemas.openxmlformats.org/officeDocument/2006/relationships/image" Target="media/image11.wmf"/><Relationship Id="rId39" Type="http://schemas.openxmlformats.org/officeDocument/2006/relationships/oleObject" Target="embeddings/oleObject5.bin"/><Relationship Id="rId265" Type="http://schemas.openxmlformats.org/officeDocument/2006/relationships/image" Target="media/image208.wmf"/><Relationship Id="rId286" Type="http://schemas.openxmlformats.org/officeDocument/2006/relationships/image" Target="media/image229.wmf"/><Relationship Id="rId50" Type="http://schemas.openxmlformats.org/officeDocument/2006/relationships/image" Target="media/image33.wmf"/><Relationship Id="rId104" Type="http://schemas.openxmlformats.org/officeDocument/2006/relationships/oleObject" Target="embeddings/oleObject26.bin"/><Relationship Id="rId125" Type="http://schemas.openxmlformats.org/officeDocument/2006/relationships/oleObject" Target="embeddings/oleObject37.bin"/><Relationship Id="rId146" Type="http://schemas.openxmlformats.org/officeDocument/2006/relationships/image" Target="media/image100.wmf"/><Relationship Id="rId167" Type="http://schemas.openxmlformats.org/officeDocument/2006/relationships/image" Target="media/image120.wmf"/><Relationship Id="rId188" Type="http://schemas.openxmlformats.org/officeDocument/2006/relationships/image" Target="media/image140.png"/><Relationship Id="rId311" Type="http://schemas.openxmlformats.org/officeDocument/2006/relationships/image" Target="media/image254.wmf"/><Relationship Id="rId332" Type="http://schemas.openxmlformats.org/officeDocument/2006/relationships/image" Target="media/image275.png"/><Relationship Id="rId353" Type="http://schemas.openxmlformats.org/officeDocument/2006/relationships/image" Target="media/image296.emf"/><Relationship Id="rId374" Type="http://schemas.openxmlformats.org/officeDocument/2006/relationships/image" Target="media/image317.png"/><Relationship Id="rId395" Type="http://schemas.openxmlformats.org/officeDocument/2006/relationships/image" Target="media/image338.wmf"/><Relationship Id="rId409" Type="http://schemas.openxmlformats.org/officeDocument/2006/relationships/image" Target="media/image350.wmf"/><Relationship Id="rId71" Type="http://schemas.openxmlformats.org/officeDocument/2006/relationships/image" Target="media/image46.wmf"/><Relationship Id="rId92" Type="http://schemas.openxmlformats.org/officeDocument/2006/relationships/image" Target="media/image66.wmf"/><Relationship Id="rId213" Type="http://schemas.openxmlformats.org/officeDocument/2006/relationships/image" Target="media/image165.emf"/><Relationship Id="rId234" Type="http://schemas.openxmlformats.org/officeDocument/2006/relationships/oleObject" Target="embeddings/oleObject47.bin"/><Relationship Id="rId420"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22.wmf"/><Relationship Id="rId255" Type="http://schemas.openxmlformats.org/officeDocument/2006/relationships/image" Target="media/image198.wmf"/><Relationship Id="rId276" Type="http://schemas.openxmlformats.org/officeDocument/2006/relationships/image" Target="media/image219.wmf"/><Relationship Id="rId297" Type="http://schemas.openxmlformats.org/officeDocument/2006/relationships/image" Target="media/image240.wmf"/><Relationship Id="rId40" Type="http://schemas.openxmlformats.org/officeDocument/2006/relationships/image" Target="media/image28.wmf"/><Relationship Id="rId115" Type="http://schemas.openxmlformats.org/officeDocument/2006/relationships/oleObject" Target="embeddings/oleObject32.bin"/><Relationship Id="rId136" Type="http://schemas.openxmlformats.org/officeDocument/2006/relationships/image" Target="media/image90.wmf"/><Relationship Id="rId157" Type="http://schemas.openxmlformats.org/officeDocument/2006/relationships/image" Target="media/image111.wmf"/><Relationship Id="rId178" Type="http://schemas.openxmlformats.org/officeDocument/2006/relationships/image" Target="media/image131.wmf"/><Relationship Id="rId301" Type="http://schemas.openxmlformats.org/officeDocument/2006/relationships/image" Target="media/image244.wmf"/><Relationship Id="rId322" Type="http://schemas.openxmlformats.org/officeDocument/2006/relationships/image" Target="media/image265.wmf"/><Relationship Id="rId343" Type="http://schemas.openxmlformats.org/officeDocument/2006/relationships/image" Target="media/image286.png"/><Relationship Id="rId364" Type="http://schemas.openxmlformats.org/officeDocument/2006/relationships/image" Target="media/image307.png"/><Relationship Id="rId61" Type="http://schemas.openxmlformats.org/officeDocument/2006/relationships/oleObject" Target="embeddings/oleObject16.bin"/><Relationship Id="rId82" Type="http://schemas.openxmlformats.org/officeDocument/2006/relationships/image" Target="media/image56.wmf"/><Relationship Id="rId199" Type="http://schemas.openxmlformats.org/officeDocument/2006/relationships/image" Target="media/image151.png"/><Relationship Id="rId203" Type="http://schemas.openxmlformats.org/officeDocument/2006/relationships/image" Target="media/image155.png"/><Relationship Id="rId385" Type="http://schemas.openxmlformats.org/officeDocument/2006/relationships/image" Target="media/image328.wmf"/><Relationship Id="rId19" Type="http://schemas.openxmlformats.org/officeDocument/2006/relationships/image" Target="media/image12.wmf"/><Relationship Id="rId224" Type="http://schemas.openxmlformats.org/officeDocument/2006/relationships/oleObject" Target="embeddings/oleObject42.bin"/><Relationship Id="rId245" Type="http://schemas.openxmlformats.org/officeDocument/2006/relationships/image" Target="media/image189.wmf"/><Relationship Id="rId266" Type="http://schemas.openxmlformats.org/officeDocument/2006/relationships/image" Target="media/image209.emf"/><Relationship Id="rId287" Type="http://schemas.openxmlformats.org/officeDocument/2006/relationships/image" Target="media/image230.wmf"/><Relationship Id="rId410" Type="http://schemas.openxmlformats.org/officeDocument/2006/relationships/oleObject" Target="embeddings/oleObject53.bin"/><Relationship Id="rId30" Type="http://schemas.openxmlformats.org/officeDocument/2006/relationships/image" Target="media/image23.wmf"/><Relationship Id="rId105" Type="http://schemas.openxmlformats.org/officeDocument/2006/relationships/oleObject" Target="embeddings/oleObject27.bin"/><Relationship Id="rId126" Type="http://schemas.openxmlformats.org/officeDocument/2006/relationships/image" Target="media/image82.wmf"/><Relationship Id="rId147" Type="http://schemas.openxmlformats.org/officeDocument/2006/relationships/image" Target="media/image101.wmf"/><Relationship Id="rId168" Type="http://schemas.openxmlformats.org/officeDocument/2006/relationships/image" Target="media/image121.wmf"/><Relationship Id="rId312" Type="http://schemas.openxmlformats.org/officeDocument/2006/relationships/image" Target="media/image255.wmf"/><Relationship Id="rId333" Type="http://schemas.openxmlformats.org/officeDocument/2006/relationships/image" Target="media/image276.png"/><Relationship Id="rId354" Type="http://schemas.openxmlformats.org/officeDocument/2006/relationships/image" Target="media/image297.png"/><Relationship Id="rId51" Type="http://schemas.openxmlformats.org/officeDocument/2006/relationships/oleObject" Target="embeddings/oleObject11.bin"/><Relationship Id="rId72" Type="http://schemas.openxmlformats.org/officeDocument/2006/relationships/image" Target="media/image47.wmf"/><Relationship Id="rId93" Type="http://schemas.openxmlformats.org/officeDocument/2006/relationships/oleObject" Target="embeddings/oleObject20.bin"/><Relationship Id="rId189" Type="http://schemas.openxmlformats.org/officeDocument/2006/relationships/image" Target="media/image141.png"/><Relationship Id="rId375" Type="http://schemas.openxmlformats.org/officeDocument/2006/relationships/image" Target="media/image318.png"/><Relationship Id="rId396" Type="http://schemas.openxmlformats.org/officeDocument/2006/relationships/image" Target="media/image339.wmf"/><Relationship Id="rId3" Type="http://schemas.openxmlformats.org/officeDocument/2006/relationships/styles" Target="styles.xml"/><Relationship Id="rId214" Type="http://schemas.openxmlformats.org/officeDocument/2006/relationships/image" Target="media/image166.wmf"/><Relationship Id="rId235" Type="http://schemas.openxmlformats.org/officeDocument/2006/relationships/image" Target="media/image181.wmf"/><Relationship Id="rId256" Type="http://schemas.openxmlformats.org/officeDocument/2006/relationships/image" Target="media/image199.wmf"/><Relationship Id="rId277" Type="http://schemas.openxmlformats.org/officeDocument/2006/relationships/image" Target="media/image220.emf"/><Relationship Id="rId298" Type="http://schemas.openxmlformats.org/officeDocument/2006/relationships/image" Target="media/image241.wmf"/><Relationship Id="rId400" Type="http://schemas.openxmlformats.org/officeDocument/2006/relationships/image" Target="media/image343.wmf"/><Relationship Id="rId421" Type="http://schemas.openxmlformats.org/officeDocument/2006/relationships/theme" Target="theme/theme1.xml"/><Relationship Id="rId116" Type="http://schemas.openxmlformats.org/officeDocument/2006/relationships/image" Target="media/image77.wmf"/><Relationship Id="rId137" Type="http://schemas.openxmlformats.org/officeDocument/2006/relationships/image" Target="media/image91.wmf"/><Relationship Id="rId158" Type="http://schemas.openxmlformats.org/officeDocument/2006/relationships/image" Target="media/image112.wmf"/><Relationship Id="rId302" Type="http://schemas.openxmlformats.org/officeDocument/2006/relationships/image" Target="media/image245.wmf"/><Relationship Id="rId323" Type="http://schemas.openxmlformats.org/officeDocument/2006/relationships/image" Target="media/image266.wmf"/><Relationship Id="rId344" Type="http://schemas.openxmlformats.org/officeDocument/2006/relationships/image" Target="media/image287.png"/><Relationship Id="rId20" Type="http://schemas.openxmlformats.org/officeDocument/2006/relationships/image" Target="media/image13.wmf"/><Relationship Id="rId41" Type="http://schemas.openxmlformats.org/officeDocument/2006/relationships/oleObject" Target="embeddings/oleObject6.bin"/><Relationship Id="rId62" Type="http://schemas.openxmlformats.org/officeDocument/2006/relationships/image" Target="media/image39.wmf"/><Relationship Id="rId83" Type="http://schemas.openxmlformats.org/officeDocument/2006/relationships/image" Target="media/image57.wmf"/><Relationship Id="rId179" Type="http://schemas.openxmlformats.org/officeDocument/2006/relationships/image" Target="media/image132.wmf"/><Relationship Id="rId365" Type="http://schemas.openxmlformats.org/officeDocument/2006/relationships/image" Target="media/image308.png"/><Relationship Id="rId386" Type="http://schemas.openxmlformats.org/officeDocument/2006/relationships/image" Target="media/image329.wmf"/><Relationship Id="rId190" Type="http://schemas.openxmlformats.org/officeDocument/2006/relationships/image" Target="media/image142.png"/><Relationship Id="rId204" Type="http://schemas.openxmlformats.org/officeDocument/2006/relationships/image" Target="media/image156.png"/><Relationship Id="rId225" Type="http://schemas.openxmlformats.org/officeDocument/2006/relationships/image" Target="media/image176.wmf"/><Relationship Id="rId246" Type="http://schemas.openxmlformats.org/officeDocument/2006/relationships/image" Target="media/image190.wmf"/><Relationship Id="rId267" Type="http://schemas.openxmlformats.org/officeDocument/2006/relationships/image" Target="media/image210.emf"/><Relationship Id="rId288" Type="http://schemas.openxmlformats.org/officeDocument/2006/relationships/image" Target="media/image231.wmf"/><Relationship Id="rId411" Type="http://schemas.openxmlformats.org/officeDocument/2006/relationships/image" Target="media/image351.wmf"/><Relationship Id="rId106" Type="http://schemas.openxmlformats.org/officeDocument/2006/relationships/image" Target="media/image72.wmf"/><Relationship Id="rId127" Type="http://schemas.openxmlformats.org/officeDocument/2006/relationships/oleObject" Target="embeddings/oleObject38.bin"/><Relationship Id="rId313" Type="http://schemas.openxmlformats.org/officeDocument/2006/relationships/image" Target="media/image256.wmf"/><Relationship Id="rId10" Type="http://schemas.openxmlformats.org/officeDocument/2006/relationships/image" Target="media/image3.wmf"/><Relationship Id="rId31" Type="http://schemas.openxmlformats.org/officeDocument/2006/relationships/oleObject" Target="embeddings/oleObject1.bin"/><Relationship Id="rId52" Type="http://schemas.openxmlformats.org/officeDocument/2006/relationships/image" Target="media/image34.wmf"/><Relationship Id="rId73" Type="http://schemas.openxmlformats.org/officeDocument/2006/relationships/image" Target="media/image48.wmf"/><Relationship Id="rId94" Type="http://schemas.openxmlformats.org/officeDocument/2006/relationships/image" Target="media/image67.wmf"/><Relationship Id="rId148" Type="http://schemas.openxmlformats.org/officeDocument/2006/relationships/image" Target="media/image102.wmf"/><Relationship Id="rId169" Type="http://schemas.openxmlformats.org/officeDocument/2006/relationships/image" Target="media/image122.wmf"/><Relationship Id="rId334" Type="http://schemas.openxmlformats.org/officeDocument/2006/relationships/image" Target="media/image277.png"/><Relationship Id="rId355" Type="http://schemas.openxmlformats.org/officeDocument/2006/relationships/image" Target="media/image298.png"/><Relationship Id="rId376" Type="http://schemas.openxmlformats.org/officeDocument/2006/relationships/image" Target="media/image319.png"/><Relationship Id="rId397" Type="http://schemas.openxmlformats.org/officeDocument/2006/relationships/image" Target="media/image340.wmf"/><Relationship Id="rId4" Type="http://schemas.openxmlformats.org/officeDocument/2006/relationships/settings" Target="settings.xml"/><Relationship Id="rId180" Type="http://schemas.openxmlformats.org/officeDocument/2006/relationships/image" Target="media/image133.wmf"/><Relationship Id="rId215" Type="http://schemas.openxmlformats.org/officeDocument/2006/relationships/image" Target="media/image167.wmf"/><Relationship Id="rId236" Type="http://schemas.openxmlformats.org/officeDocument/2006/relationships/oleObject" Target="embeddings/oleObject48.bin"/><Relationship Id="rId257" Type="http://schemas.openxmlformats.org/officeDocument/2006/relationships/image" Target="media/image200.wmf"/><Relationship Id="rId278" Type="http://schemas.openxmlformats.org/officeDocument/2006/relationships/image" Target="media/image221.png"/><Relationship Id="rId401" Type="http://schemas.openxmlformats.org/officeDocument/2006/relationships/image" Target="media/image344.wmf"/><Relationship Id="rId303" Type="http://schemas.openxmlformats.org/officeDocument/2006/relationships/image" Target="media/image246.wmf"/><Relationship Id="rId42" Type="http://schemas.openxmlformats.org/officeDocument/2006/relationships/image" Target="media/image29.wmf"/><Relationship Id="rId84" Type="http://schemas.openxmlformats.org/officeDocument/2006/relationships/image" Target="media/image58.wmf"/><Relationship Id="rId138" Type="http://schemas.openxmlformats.org/officeDocument/2006/relationships/image" Target="media/image92.wmf"/><Relationship Id="rId345" Type="http://schemas.openxmlformats.org/officeDocument/2006/relationships/image" Target="media/image288.png"/><Relationship Id="rId387" Type="http://schemas.openxmlformats.org/officeDocument/2006/relationships/image" Target="media/image330.wmf"/><Relationship Id="rId191" Type="http://schemas.openxmlformats.org/officeDocument/2006/relationships/image" Target="media/image143.png"/><Relationship Id="rId205" Type="http://schemas.openxmlformats.org/officeDocument/2006/relationships/image" Target="media/image157.png"/><Relationship Id="rId247" Type="http://schemas.openxmlformats.org/officeDocument/2006/relationships/image" Target="media/image191.wmf"/><Relationship Id="rId412" Type="http://schemas.openxmlformats.org/officeDocument/2006/relationships/oleObject" Target="embeddings/oleObject54.bin"/><Relationship Id="rId107" Type="http://schemas.openxmlformats.org/officeDocument/2006/relationships/oleObject" Target="embeddings/oleObject28.bin"/><Relationship Id="rId289" Type="http://schemas.openxmlformats.org/officeDocument/2006/relationships/image" Target="media/image232.wmf"/><Relationship Id="rId11" Type="http://schemas.openxmlformats.org/officeDocument/2006/relationships/image" Target="media/image4.wmf"/><Relationship Id="rId53" Type="http://schemas.openxmlformats.org/officeDocument/2006/relationships/oleObject" Target="embeddings/oleObject12.bin"/><Relationship Id="rId149" Type="http://schemas.openxmlformats.org/officeDocument/2006/relationships/image" Target="media/image103.wmf"/><Relationship Id="rId314" Type="http://schemas.openxmlformats.org/officeDocument/2006/relationships/image" Target="media/image257.wmf"/><Relationship Id="rId356" Type="http://schemas.openxmlformats.org/officeDocument/2006/relationships/image" Target="media/image299.emf"/><Relationship Id="rId398" Type="http://schemas.openxmlformats.org/officeDocument/2006/relationships/image" Target="media/image341.wmf"/><Relationship Id="rId95" Type="http://schemas.openxmlformats.org/officeDocument/2006/relationships/oleObject" Target="embeddings/oleObject21.bin"/><Relationship Id="rId160" Type="http://schemas.openxmlformats.org/officeDocument/2006/relationships/image" Target="media/image114.wmf"/><Relationship Id="rId216" Type="http://schemas.openxmlformats.org/officeDocument/2006/relationships/image" Target="media/image168.wmf"/><Relationship Id="rId258" Type="http://schemas.openxmlformats.org/officeDocument/2006/relationships/image" Target="media/image201.wmf"/><Relationship Id="rId22" Type="http://schemas.openxmlformats.org/officeDocument/2006/relationships/image" Target="media/image15.wmf"/><Relationship Id="rId64" Type="http://schemas.openxmlformats.org/officeDocument/2006/relationships/image" Target="media/image40.wmf"/><Relationship Id="rId118" Type="http://schemas.openxmlformats.org/officeDocument/2006/relationships/image" Target="media/image78.wmf"/><Relationship Id="rId325" Type="http://schemas.openxmlformats.org/officeDocument/2006/relationships/image" Target="media/image268.png"/><Relationship Id="rId367" Type="http://schemas.openxmlformats.org/officeDocument/2006/relationships/image" Target="media/image310.png"/><Relationship Id="rId171" Type="http://schemas.openxmlformats.org/officeDocument/2006/relationships/image" Target="media/image124.wmf"/><Relationship Id="rId227" Type="http://schemas.openxmlformats.org/officeDocument/2006/relationships/image" Target="media/image177.wmf"/><Relationship Id="rId269" Type="http://schemas.openxmlformats.org/officeDocument/2006/relationships/image" Target="media/image212.emf"/><Relationship Id="rId33" Type="http://schemas.openxmlformats.org/officeDocument/2006/relationships/oleObject" Target="embeddings/oleObject2.bin"/><Relationship Id="rId129" Type="http://schemas.openxmlformats.org/officeDocument/2006/relationships/oleObject" Target="embeddings/oleObject39.bin"/><Relationship Id="rId280" Type="http://schemas.openxmlformats.org/officeDocument/2006/relationships/image" Target="media/image223.wmf"/><Relationship Id="rId336" Type="http://schemas.openxmlformats.org/officeDocument/2006/relationships/image" Target="media/image279.png"/><Relationship Id="rId75" Type="http://schemas.openxmlformats.org/officeDocument/2006/relationships/image" Target="media/image50.wmf"/><Relationship Id="rId140" Type="http://schemas.openxmlformats.org/officeDocument/2006/relationships/image" Target="media/image94.wmf"/><Relationship Id="rId182" Type="http://schemas.openxmlformats.org/officeDocument/2006/relationships/image" Target="media/image135.wmf"/><Relationship Id="rId378" Type="http://schemas.openxmlformats.org/officeDocument/2006/relationships/image" Target="media/image321.png"/><Relationship Id="rId403" Type="http://schemas.openxmlformats.org/officeDocument/2006/relationships/image" Target="media/image346.png"/><Relationship Id="rId6" Type="http://schemas.openxmlformats.org/officeDocument/2006/relationships/footnotes" Target="footnotes.xml"/><Relationship Id="rId238" Type="http://schemas.openxmlformats.org/officeDocument/2006/relationships/oleObject" Target="embeddings/oleObject49.bin"/><Relationship Id="rId291" Type="http://schemas.openxmlformats.org/officeDocument/2006/relationships/image" Target="media/image234.wmf"/><Relationship Id="rId305" Type="http://schemas.openxmlformats.org/officeDocument/2006/relationships/image" Target="media/image248.emf"/><Relationship Id="rId347" Type="http://schemas.openxmlformats.org/officeDocument/2006/relationships/image" Target="media/image290.emf"/><Relationship Id="rId44" Type="http://schemas.openxmlformats.org/officeDocument/2006/relationships/image" Target="media/image30.wmf"/><Relationship Id="rId86" Type="http://schemas.openxmlformats.org/officeDocument/2006/relationships/image" Target="media/image60.wmf"/><Relationship Id="rId151" Type="http://schemas.openxmlformats.org/officeDocument/2006/relationships/image" Target="media/image105.wmf"/><Relationship Id="rId389" Type="http://schemas.openxmlformats.org/officeDocument/2006/relationships/image" Target="media/image332.wmf"/><Relationship Id="rId193" Type="http://schemas.openxmlformats.org/officeDocument/2006/relationships/image" Target="media/image145.png"/><Relationship Id="rId207" Type="http://schemas.openxmlformats.org/officeDocument/2006/relationships/image" Target="media/image159.png"/><Relationship Id="rId249" Type="http://schemas.openxmlformats.org/officeDocument/2006/relationships/image" Target="media/image192.wmf"/><Relationship Id="rId414" Type="http://schemas.openxmlformats.org/officeDocument/2006/relationships/oleObject" Target="embeddings/oleObject55.bin"/><Relationship Id="rId13" Type="http://schemas.openxmlformats.org/officeDocument/2006/relationships/image" Target="media/image6.wmf"/><Relationship Id="rId109" Type="http://schemas.openxmlformats.org/officeDocument/2006/relationships/oleObject" Target="embeddings/oleObject29.bin"/><Relationship Id="rId260" Type="http://schemas.openxmlformats.org/officeDocument/2006/relationships/image" Target="media/image203.wmf"/><Relationship Id="rId316" Type="http://schemas.openxmlformats.org/officeDocument/2006/relationships/image" Target="media/image259.wmf"/><Relationship Id="rId55" Type="http://schemas.openxmlformats.org/officeDocument/2006/relationships/oleObject" Target="embeddings/oleObject13.bin"/><Relationship Id="rId97" Type="http://schemas.openxmlformats.org/officeDocument/2006/relationships/oleObject" Target="embeddings/oleObject22.bin"/><Relationship Id="rId120" Type="http://schemas.openxmlformats.org/officeDocument/2006/relationships/image" Target="media/image79.wmf"/><Relationship Id="rId358" Type="http://schemas.openxmlformats.org/officeDocument/2006/relationships/image" Target="media/image301.png"/><Relationship Id="rId162" Type="http://schemas.openxmlformats.org/officeDocument/2006/relationships/image" Target="media/image116.wmf"/><Relationship Id="rId218" Type="http://schemas.openxmlformats.org/officeDocument/2006/relationships/image" Target="media/image170.wmf"/><Relationship Id="rId271" Type="http://schemas.openxmlformats.org/officeDocument/2006/relationships/image" Target="media/image214.wmf"/><Relationship Id="rId24" Type="http://schemas.openxmlformats.org/officeDocument/2006/relationships/image" Target="media/image17.wmf"/><Relationship Id="rId66" Type="http://schemas.openxmlformats.org/officeDocument/2006/relationships/image" Target="media/image41.wmf"/><Relationship Id="rId131" Type="http://schemas.openxmlformats.org/officeDocument/2006/relationships/image" Target="media/image85.wmf"/><Relationship Id="rId327" Type="http://schemas.openxmlformats.org/officeDocument/2006/relationships/image" Target="media/image270.png"/><Relationship Id="rId369" Type="http://schemas.openxmlformats.org/officeDocument/2006/relationships/image" Target="media/image312.png"/><Relationship Id="rId173" Type="http://schemas.openxmlformats.org/officeDocument/2006/relationships/image" Target="media/image126.wmf"/><Relationship Id="rId229" Type="http://schemas.openxmlformats.org/officeDocument/2006/relationships/image" Target="media/image178.wmf"/><Relationship Id="rId380" Type="http://schemas.openxmlformats.org/officeDocument/2006/relationships/image" Target="media/image323.png"/><Relationship Id="rId240" Type="http://schemas.openxmlformats.org/officeDocument/2006/relationships/image" Target="media/image184.png"/><Relationship Id="rId35" Type="http://schemas.openxmlformats.org/officeDocument/2006/relationships/oleObject" Target="embeddings/oleObject3.bin"/><Relationship Id="rId77" Type="http://schemas.openxmlformats.org/officeDocument/2006/relationships/image" Target="media/image52.wmf"/><Relationship Id="rId100" Type="http://schemas.openxmlformats.org/officeDocument/2006/relationships/image" Target="media/image70.wmf"/><Relationship Id="rId282" Type="http://schemas.openxmlformats.org/officeDocument/2006/relationships/image" Target="media/image225.wmf"/><Relationship Id="rId338" Type="http://schemas.openxmlformats.org/officeDocument/2006/relationships/image" Target="media/image281.png"/><Relationship Id="rId8" Type="http://schemas.openxmlformats.org/officeDocument/2006/relationships/image" Target="media/image1.wmf"/><Relationship Id="rId142" Type="http://schemas.openxmlformats.org/officeDocument/2006/relationships/image" Target="media/image96.wmf"/><Relationship Id="rId184" Type="http://schemas.openxmlformats.org/officeDocument/2006/relationships/image" Target="media/image137.wmf"/><Relationship Id="rId391" Type="http://schemas.openxmlformats.org/officeDocument/2006/relationships/image" Target="media/image334.wmf"/><Relationship Id="rId405" Type="http://schemas.openxmlformats.org/officeDocument/2006/relationships/image" Target="media/image348.wmf"/><Relationship Id="rId251" Type="http://schemas.openxmlformats.org/officeDocument/2006/relationships/image" Target="media/image194.wmf"/><Relationship Id="rId46" Type="http://schemas.openxmlformats.org/officeDocument/2006/relationships/image" Target="media/image31.wmf"/><Relationship Id="rId293" Type="http://schemas.openxmlformats.org/officeDocument/2006/relationships/image" Target="media/image236.wmf"/><Relationship Id="rId307" Type="http://schemas.openxmlformats.org/officeDocument/2006/relationships/image" Target="media/image250.wmf"/><Relationship Id="rId349" Type="http://schemas.openxmlformats.org/officeDocument/2006/relationships/image" Target="media/image292.png"/><Relationship Id="rId88" Type="http://schemas.openxmlformats.org/officeDocument/2006/relationships/image" Target="media/image62.wmf"/><Relationship Id="rId111" Type="http://schemas.openxmlformats.org/officeDocument/2006/relationships/oleObject" Target="embeddings/oleObject30.bin"/><Relationship Id="rId153" Type="http://schemas.openxmlformats.org/officeDocument/2006/relationships/image" Target="media/image107.wmf"/><Relationship Id="rId195" Type="http://schemas.openxmlformats.org/officeDocument/2006/relationships/image" Target="media/image147.png"/><Relationship Id="rId209" Type="http://schemas.openxmlformats.org/officeDocument/2006/relationships/image" Target="media/image161.png"/><Relationship Id="rId360" Type="http://schemas.openxmlformats.org/officeDocument/2006/relationships/image" Target="media/image303.png"/><Relationship Id="rId416" Type="http://schemas.openxmlformats.org/officeDocument/2006/relationships/oleObject" Target="embeddings/oleObject56.bin"/><Relationship Id="rId220" Type="http://schemas.openxmlformats.org/officeDocument/2006/relationships/image" Target="media/image172.wmf"/><Relationship Id="rId15" Type="http://schemas.openxmlformats.org/officeDocument/2006/relationships/image" Target="media/image8.wmf"/><Relationship Id="rId57" Type="http://schemas.openxmlformats.org/officeDocument/2006/relationships/oleObject" Target="embeddings/oleObject14.bin"/><Relationship Id="rId262" Type="http://schemas.openxmlformats.org/officeDocument/2006/relationships/image" Target="media/image205.wmf"/><Relationship Id="rId318" Type="http://schemas.openxmlformats.org/officeDocument/2006/relationships/image" Target="media/image261.wmf"/><Relationship Id="rId99" Type="http://schemas.openxmlformats.org/officeDocument/2006/relationships/oleObject" Target="embeddings/oleObject23.bin"/><Relationship Id="rId122" Type="http://schemas.openxmlformats.org/officeDocument/2006/relationships/image" Target="media/image80.wmf"/><Relationship Id="rId164" Type="http://schemas.openxmlformats.org/officeDocument/2006/relationships/image" Target="media/image117.wmf"/><Relationship Id="rId371" Type="http://schemas.openxmlformats.org/officeDocument/2006/relationships/image" Target="media/image314.png"/><Relationship Id="rId26" Type="http://schemas.openxmlformats.org/officeDocument/2006/relationships/image" Target="media/image19.wmf"/><Relationship Id="rId231" Type="http://schemas.openxmlformats.org/officeDocument/2006/relationships/image" Target="media/image179.wmf"/><Relationship Id="rId273" Type="http://schemas.openxmlformats.org/officeDocument/2006/relationships/image" Target="media/image216.wmf"/><Relationship Id="rId329" Type="http://schemas.openxmlformats.org/officeDocument/2006/relationships/image" Target="media/image272.png"/><Relationship Id="rId68" Type="http://schemas.openxmlformats.org/officeDocument/2006/relationships/image" Target="media/image43.wmf"/><Relationship Id="rId133" Type="http://schemas.openxmlformats.org/officeDocument/2006/relationships/image" Target="media/image87.wmf"/><Relationship Id="rId175" Type="http://schemas.openxmlformats.org/officeDocument/2006/relationships/image" Target="media/image128.wmf"/><Relationship Id="rId340" Type="http://schemas.openxmlformats.org/officeDocument/2006/relationships/image" Target="media/image283.png"/><Relationship Id="rId200" Type="http://schemas.openxmlformats.org/officeDocument/2006/relationships/image" Target="media/image152.png"/><Relationship Id="rId382" Type="http://schemas.openxmlformats.org/officeDocument/2006/relationships/image" Target="media/image325.emf"/><Relationship Id="rId242" Type="http://schemas.openxmlformats.org/officeDocument/2006/relationships/image" Target="media/image186.wmf"/><Relationship Id="rId284" Type="http://schemas.openxmlformats.org/officeDocument/2006/relationships/image" Target="media/image227.wmf"/><Relationship Id="rId37" Type="http://schemas.openxmlformats.org/officeDocument/2006/relationships/oleObject" Target="embeddings/oleObject4.bin"/><Relationship Id="rId79" Type="http://schemas.openxmlformats.org/officeDocument/2006/relationships/image" Target="media/image54.wmf"/><Relationship Id="rId102" Type="http://schemas.openxmlformats.org/officeDocument/2006/relationships/image" Target="media/image71.wmf"/><Relationship Id="rId144" Type="http://schemas.openxmlformats.org/officeDocument/2006/relationships/image" Target="media/image98.wmf"/><Relationship Id="rId90" Type="http://schemas.openxmlformats.org/officeDocument/2006/relationships/image" Target="media/image64.wmf"/><Relationship Id="rId186" Type="http://schemas.openxmlformats.org/officeDocument/2006/relationships/image" Target="media/image139.wmf"/><Relationship Id="rId351" Type="http://schemas.openxmlformats.org/officeDocument/2006/relationships/image" Target="media/image294.png"/><Relationship Id="rId393" Type="http://schemas.openxmlformats.org/officeDocument/2006/relationships/image" Target="media/image336.wmf"/><Relationship Id="rId407" Type="http://schemas.openxmlformats.org/officeDocument/2006/relationships/image" Target="media/image349.wmf"/><Relationship Id="rId211" Type="http://schemas.openxmlformats.org/officeDocument/2006/relationships/image" Target="media/image163.emf"/><Relationship Id="rId253" Type="http://schemas.openxmlformats.org/officeDocument/2006/relationships/image" Target="media/image196.wmf"/><Relationship Id="rId295" Type="http://schemas.openxmlformats.org/officeDocument/2006/relationships/image" Target="media/image238.wmf"/><Relationship Id="rId309" Type="http://schemas.openxmlformats.org/officeDocument/2006/relationships/image" Target="media/image252.wmf"/><Relationship Id="rId48" Type="http://schemas.openxmlformats.org/officeDocument/2006/relationships/image" Target="media/image32.wmf"/><Relationship Id="rId113" Type="http://schemas.openxmlformats.org/officeDocument/2006/relationships/oleObject" Target="embeddings/oleObject31.bin"/><Relationship Id="rId320" Type="http://schemas.openxmlformats.org/officeDocument/2006/relationships/image" Target="media/image263.wmf"/><Relationship Id="rId155" Type="http://schemas.openxmlformats.org/officeDocument/2006/relationships/image" Target="media/image109.wmf"/><Relationship Id="rId197" Type="http://schemas.openxmlformats.org/officeDocument/2006/relationships/image" Target="media/image149.png"/><Relationship Id="rId362" Type="http://schemas.openxmlformats.org/officeDocument/2006/relationships/image" Target="media/image305.png"/><Relationship Id="rId418" Type="http://schemas.openxmlformats.org/officeDocument/2006/relationships/header" Target="header2.xml"/><Relationship Id="rId222" Type="http://schemas.openxmlformats.org/officeDocument/2006/relationships/image" Target="media/image174.wmf"/><Relationship Id="rId264" Type="http://schemas.openxmlformats.org/officeDocument/2006/relationships/image" Target="media/image207.wmf"/></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iconoche/Library/Mobile%20Documents/com~apple~CloudDocs/Documents/Technical%20References/Engineering%20Notebook/Working%20Folder%20v7/Templates/4%20-%20Transform%20Theory.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99AE9E-6C19-B842-8481-EDA466D348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4 - Transform Theory.dotx</Template>
  <TotalTime>17</TotalTime>
  <Pages>1</Pages>
  <Words>6191</Words>
  <Characters>35295</Characters>
  <Application>Microsoft Office Word</Application>
  <DocSecurity>0</DocSecurity>
  <Lines>294</Lines>
  <Paragraphs>82</Paragraphs>
  <ScaleCrop>false</ScaleCrop>
  <Company/>
  <LinksUpToDate>false</LinksUpToDate>
  <CharactersWithSpaces>41404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Nash</dc:creator>
  <cp:keywords/>
  <dc:description/>
  <cp:lastModifiedBy>James Nash</cp:lastModifiedBy>
  <cp:revision>7</cp:revision>
  <dcterms:created xsi:type="dcterms:W3CDTF">2025-09-25T21:32:00Z</dcterms:created>
  <dcterms:modified xsi:type="dcterms:W3CDTF">2026-05-17T21:32:00Z</dcterms:modified>
</cp:coreProperties>
</file>