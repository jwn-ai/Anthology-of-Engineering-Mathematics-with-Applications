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D7A3F" w:rsidRPr="00447DAD" w:rsidRDefault="00DD7A3F" w:rsidP="00B47C2B">
      <w:pPr>
        <w:pStyle w:val="Heading1"/>
      </w:pPr>
      <w:bookmarkStart w:id="0" w:name="_Ref47030715"/>
      <w:bookmarkStart w:id="1" w:name="_Toc280363690"/>
      <w:bookmarkStart w:id="2" w:name="_Toc209787530"/>
      <w:bookmarkStart w:id="3" w:name="_Toc229857162"/>
      <w:bookmarkStart w:id="4" w:name="_Toc229926216"/>
      <w:r w:rsidRPr="00447DAD">
        <w:t>Gaussian Random Variables</w:t>
      </w:r>
      <w:bookmarkEnd w:id="0"/>
      <w:bookmarkEnd w:id="1"/>
      <w:bookmarkEnd w:id="2"/>
      <w:bookmarkEnd w:id="3"/>
      <w:bookmarkEnd w:id="4"/>
    </w:p>
    <w:p w:rsidR="00DD7A3F" w:rsidRPr="00447DAD" w:rsidRDefault="00DD7A3F" w:rsidP="00B47C2B">
      <w:r w:rsidRPr="00447DAD">
        <w:fldChar w:fldCharType="begin"/>
      </w:r>
      <w:r w:rsidRPr="00447DAD">
        <w:instrText xml:space="preserve"> MACROBUTTON MTEditEquationSection2 Equation Section (Next)</w:instrText>
      </w:r>
      <w:r w:rsidRPr="00447DAD">
        <w:fldChar w:fldCharType="begin"/>
      </w:r>
      <w:r w:rsidRPr="00447DAD">
        <w:instrText xml:space="preserve"> SEQ MTEqn \r \h \* MERGEFORMAT </w:instrText>
      </w:r>
      <w:r w:rsidRPr="00447DAD">
        <w:fldChar w:fldCharType="end"/>
      </w:r>
      <w:r w:rsidRPr="00447DAD">
        <w:fldChar w:fldCharType="begin"/>
      </w:r>
      <w:r w:rsidRPr="00447DAD">
        <w:instrText xml:space="preserve"> SEQ MTSec \h \* MERGEFORMAT </w:instrText>
      </w:r>
      <w:r w:rsidRPr="00447DAD">
        <w:fldChar w:fldCharType="end"/>
      </w:r>
      <w:r w:rsidRPr="00447DAD">
        <w:fldChar w:fldCharType="end"/>
      </w:r>
    </w:p>
    <w:p w:rsidR="00DD7A3F" w:rsidRPr="00447DAD" w:rsidRDefault="00DD7A3F" w:rsidP="00B47C2B">
      <w:r w:rsidRPr="00447DAD">
        <w:t xml:space="preserve">Gaussian RVs are ubiquitous in engineering </w:t>
      </w:r>
      <w:r>
        <w:t xml:space="preserve">and rightfully deserve their own chapter.  Among their many properties, </w:t>
      </w:r>
      <w:r w:rsidRPr="00447DAD">
        <w:t xml:space="preserve"> </w:t>
      </w:r>
      <w:r>
        <w:t>a few</w:t>
      </w:r>
      <w:r w:rsidRPr="00447DAD">
        <w:t xml:space="preserve"> </w:t>
      </w:r>
      <w:r>
        <w:t>standout</w:t>
      </w:r>
      <w:r w:rsidRPr="00447DAD">
        <w:t>:</w:t>
      </w:r>
    </w:p>
    <w:p w:rsidR="00DD7A3F" w:rsidRPr="00447DAD" w:rsidRDefault="00DD7A3F" w:rsidP="00B47C2B"/>
    <w:p w:rsidR="00DD7A3F" w:rsidRPr="00447DAD" w:rsidRDefault="00DD7A3F" w:rsidP="00B47C2B">
      <w:pPr>
        <w:ind w:left="720"/>
      </w:pPr>
      <w:r w:rsidRPr="00447DAD">
        <w:t>1) By the central limit theorem, the sum of iid RVs converges to a Gaussian distribution.</w:t>
      </w:r>
    </w:p>
    <w:p w:rsidR="00DD7A3F" w:rsidRPr="00447DAD" w:rsidRDefault="00DD7A3F" w:rsidP="00B47C2B">
      <w:pPr>
        <w:ind w:left="720"/>
      </w:pPr>
    </w:p>
    <w:p w:rsidR="00DD7A3F" w:rsidRPr="00447DAD" w:rsidRDefault="00DD7A3F" w:rsidP="00B47C2B">
      <w:pPr>
        <w:ind w:left="720"/>
      </w:pPr>
      <w:r w:rsidRPr="00447DAD">
        <w:t>2) A Gaussian distribution is fully characterized statistically by knowing its first two moments.</w:t>
      </w:r>
    </w:p>
    <w:p w:rsidR="00DD7A3F" w:rsidRPr="00447DAD" w:rsidRDefault="00DD7A3F" w:rsidP="00B47C2B">
      <w:pPr>
        <w:ind w:left="720"/>
      </w:pPr>
    </w:p>
    <w:p w:rsidR="00DD7A3F" w:rsidRPr="00447DAD" w:rsidRDefault="00DD7A3F" w:rsidP="00B47C2B">
      <w:r w:rsidRPr="00447DAD">
        <w:tab/>
        <w:t>3) Gaussian densities are mathematically tractable.</w:t>
      </w:r>
      <w:r>
        <w:t xml:space="preserve">  They are closed under</w:t>
      </w:r>
    </w:p>
    <w:p w:rsidR="00DD7A3F" w:rsidRPr="00447DAD" w:rsidRDefault="00DD7A3F" w:rsidP="00B47C2B"/>
    <w:p w:rsidR="00DD7A3F" w:rsidRPr="00447DAD" w:rsidRDefault="00DD7A3F" w:rsidP="00B47C2B">
      <w:pPr>
        <w:ind w:left="720" w:firstLine="720"/>
      </w:pPr>
      <w:r w:rsidRPr="00447DAD">
        <w:t>a) Marginal distributions of Gaussian random vectors are also Gaussian</w:t>
      </w:r>
    </w:p>
    <w:p w:rsidR="00DD7A3F" w:rsidRDefault="00DD7A3F" w:rsidP="00B47C2B">
      <w:pPr>
        <w:ind w:left="720" w:firstLine="720"/>
      </w:pPr>
      <w:r w:rsidRPr="00447DAD">
        <w:t>b) Linear transformations of Gaussian random vectors are also Gaussian</w:t>
      </w:r>
    </w:p>
    <w:p w:rsidR="00DD7A3F" w:rsidRDefault="00DD7A3F" w:rsidP="00B47C2B">
      <w:pPr>
        <w:ind w:left="720" w:firstLine="720"/>
      </w:pPr>
    </w:p>
    <w:p w:rsidR="00DD7A3F" w:rsidRPr="00447DAD" w:rsidRDefault="00DD7A3F" w:rsidP="00B47C2B">
      <w:pPr>
        <w:ind w:left="720" w:firstLine="720"/>
      </w:pPr>
    </w:p>
    <w:p w:rsidR="00DD7A3F" w:rsidRPr="00447DAD" w:rsidRDefault="00DD7A3F" w:rsidP="00A66C69">
      <w:pPr>
        <w:ind w:firstLine="720"/>
      </w:pPr>
      <w:r>
        <w:t>4</w:t>
      </w:r>
      <w:r w:rsidRPr="00447DAD">
        <w:t>) Orthogonality (uncorrelated) implies independence</w:t>
      </w:r>
    </w:p>
    <w:p w:rsidR="00DD7A3F" w:rsidRPr="00447DAD" w:rsidRDefault="00DD7A3F" w:rsidP="00B47C2B"/>
    <w:p w:rsidR="00DD7A3F" w:rsidRPr="00447DAD" w:rsidRDefault="00DD7A3F" w:rsidP="00B47C2B">
      <w:r w:rsidRPr="00447DAD">
        <w:t xml:space="preserve">The pdf for a </w:t>
      </w:r>
      <w:r w:rsidRPr="00447DAD">
        <w:rPr>
          <w:i/>
          <w:iCs/>
        </w:rPr>
        <w:t>Gaussian</w:t>
      </w:r>
      <w:r w:rsidRPr="00447DAD">
        <w:t xml:space="preserve"> RV</w:t>
      </w:r>
      <w:r w:rsidRPr="00447DAD">
        <w:rPr>
          <w:noProof/>
          <w:position w:val="-4"/>
        </w:rPr>
        <w:drawing>
          <wp:inline distT="0" distB="0" distL="0" distR="0" wp14:anchorId="5D3005F3" wp14:editId="1661230E">
            <wp:extent cx="180975" cy="161925"/>
            <wp:effectExtent l="0" t="0" r="9525" b="9525"/>
            <wp:docPr id="868905701" name="Picture 868905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447DAD">
        <w:t xml:space="preserve">is </w:t>
      </w:r>
    </w:p>
    <w:p w:rsidR="00DD7A3F" w:rsidRPr="00447DAD" w:rsidRDefault="00DD7A3F" w:rsidP="00B47C2B"/>
    <w:p w:rsidR="00DD7A3F" w:rsidRPr="00447DAD" w:rsidRDefault="00DD7A3F" w:rsidP="00B47C2B">
      <w:r w:rsidRPr="00447DAD">
        <w:tab/>
      </w:r>
      <w:r w:rsidRPr="00447DAD">
        <w:rPr>
          <w:noProof/>
          <w:position w:val="-28"/>
        </w:rPr>
        <w:drawing>
          <wp:inline distT="0" distB="0" distL="0" distR="0" wp14:anchorId="278A9984" wp14:editId="0B303718">
            <wp:extent cx="2409825" cy="457200"/>
            <wp:effectExtent l="0" t="0" r="9525" b="0"/>
            <wp:docPr id="401864934" name="Picture 401864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9825" cy="457200"/>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The mean value is</w:t>
      </w:r>
    </w:p>
    <w:p w:rsidR="00DD7A3F" w:rsidRPr="00447DAD" w:rsidRDefault="00DD7A3F" w:rsidP="00B47C2B"/>
    <w:p w:rsidR="00DD7A3F" w:rsidRPr="00447DAD" w:rsidRDefault="00DD7A3F" w:rsidP="00B47C2B">
      <w:r w:rsidRPr="00447DAD">
        <w:tab/>
      </w:r>
      <w:r w:rsidRPr="00447DAD">
        <w:rPr>
          <w:noProof/>
          <w:position w:val="-68"/>
        </w:rPr>
        <w:drawing>
          <wp:inline distT="0" distB="0" distL="0" distR="0" wp14:anchorId="53BE5AE6" wp14:editId="48B218D3">
            <wp:extent cx="3048000" cy="1228725"/>
            <wp:effectExtent l="0" t="0" r="0" b="9525"/>
            <wp:docPr id="1407381048" name="Picture 140738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48000" cy="122872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2</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where the second line follows from the substitution </w:t>
      </w:r>
      <w:r w:rsidRPr="00447DAD">
        <w:rPr>
          <w:noProof/>
          <w:position w:val="-6"/>
        </w:rPr>
        <w:drawing>
          <wp:inline distT="0" distB="0" distL="0" distR="0" wp14:anchorId="736F2660" wp14:editId="0A2014E8">
            <wp:extent cx="581025" cy="161925"/>
            <wp:effectExtent l="0" t="0" r="9525" b="9525"/>
            <wp:docPr id="744528898" name="Picture 744528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1025" cy="161925"/>
                    </a:xfrm>
                    <a:prstGeom prst="rect">
                      <a:avLst/>
                    </a:prstGeom>
                    <a:noFill/>
                    <a:ln>
                      <a:noFill/>
                    </a:ln>
                  </pic:spPr>
                </pic:pic>
              </a:graphicData>
            </a:graphic>
          </wp:inline>
        </w:drawing>
      </w:r>
      <w:r w:rsidRPr="00447DAD">
        <w:t xml:space="preserve"> and the last line from symmetry and the well know integral </w:t>
      </w:r>
    </w:p>
    <w:p w:rsidR="00DD7A3F" w:rsidRPr="00447DAD" w:rsidRDefault="00DD7A3F" w:rsidP="00B47C2B"/>
    <w:p w:rsidR="00DD7A3F" w:rsidRPr="00447DAD" w:rsidRDefault="00DD7A3F" w:rsidP="00B47C2B">
      <w:r w:rsidRPr="00447DAD">
        <w:tab/>
      </w:r>
      <w:r w:rsidRPr="00447DAD">
        <w:rPr>
          <w:noProof/>
          <w:position w:val="-30"/>
        </w:rPr>
        <w:drawing>
          <wp:inline distT="0" distB="0" distL="0" distR="0" wp14:anchorId="0BCECEA4" wp14:editId="17DA3290">
            <wp:extent cx="923925" cy="466725"/>
            <wp:effectExtent l="0" t="0" r="9525" b="9525"/>
            <wp:docPr id="1033366198" name="Picture 103336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23925" cy="46672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bookmarkStart w:id="5" w:name="ZEqnNum154200"/>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3</w:instrText>
      </w:r>
      <w:r>
        <w:rPr>
          <w:noProof/>
        </w:rPr>
        <w:fldChar w:fldCharType="end"/>
      </w:r>
      <w:r w:rsidRPr="00447DAD">
        <w:instrText>)</w:instrText>
      </w:r>
      <w:bookmarkEnd w:id="5"/>
      <w:r w:rsidRPr="00447DAD">
        <w:fldChar w:fldCharType="end"/>
      </w:r>
    </w:p>
    <w:p w:rsidR="00DD7A3F" w:rsidRPr="00447DAD" w:rsidRDefault="00DD7A3F" w:rsidP="00B47C2B"/>
    <w:p w:rsidR="00DD7A3F" w:rsidRPr="00447DAD" w:rsidRDefault="00DD7A3F" w:rsidP="00B47C2B">
      <w:r w:rsidRPr="00447DAD">
        <w:t>or by noting that the right expression has the form of a zero mean Gaussian pdf and hence must integrate to one.  The variance is</w:t>
      </w:r>
    </w:p>
    <w:p w:rsidR="00DD7A3F" w:rsidRPr="00447DAD" w:rsidRDefault="00DD7A3F" w:rsidP="00B47C2B"/>
    <w:p w:rsidR="00DD7A3F" w:rsidRPr="00447DAD" w:rsidRDefault="00DD7A3F" w:rsidP="00B47C2B">
      <w:r w:rsidRPr="00447DAD">
        <w:tab/>
      </w:r>
      <w:r w:rsidRPr="00447DAD">
        <w:rPr>
          <w:noProof/>
          <w:position w:val="-48"/>
        </w:rPr>
        <w:drawing>
          <wp:inline distT="0" distB="0" distL="0" distR="0" wp14:anchorId="28D26EA5" wp14:editId="2BEB697D">
            <wp:extent cx="2828925" cy="685800"/>
            <wp:effectExtent l="0" t="0" r="9525" b="0"/>
            <wp:docPr id="2046016383" name="Picture 2046016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28925" cy="685800"/>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4</w:instrText>
      </w:r>
      <w:r>
        <w:rPr>
          <w:noProof/>
        </w:rPr>
        <w:fldChar w:fldCharType="end"/>
      </w:r>
      <w:r w:rsidRPr="00447DAD">
        <w:instrText>)</w:instrText>
      </w:r>
      <w:r w:rsidRPr="00447DAD">
        <w:fldChar w:fldCharType="end"/>
      </w:r>
    </w:p>
    <w:p w:rsidR="00DD7A3F" w:rsidRPr="00447DAD" w:rsidRDefault="00DD7A3F" w:rsidP="00B47C2B"/>
    <w:p w:rsidR="00DD7A3F" w:rsidRDefault="00DD7A3F" w:rsidP="00B47C2B">
      <w:r w:rsidRPr="00447DAD">
        <w:t xml:space="preserve">which follows by differentiating both sides of </w:t>
      </w:r>
      <w:r w:rsidRPr="00447DAD">
        <w:fldChar w:fldCharType="begin"/>
      </w:r>
      <w:r w:rsidRPr="00447DAD">
        <w:instrText xml:space="preserve"> GOTOBUTTON ZEqnNum154200  \* MERGEFORMAT </w:instrText>
      </w:r>
      <w:fldSimple w:instr=" REF ZEqnNum154200 \! \* MERGEFORMAT ">
        <w:r w:rsidRPr="00447DAD">
          <w:instrText>(</w:instrText>
        </w:r>
        <w:r>
          <w:instrText>6</w:instrText>
        </w:r>
        <w:r w:rsidRPr="00447DAD">
          <w:instrText>.</w:instrText>
        </w:r>
        <w:r>
          <w:instrText>3</w:instrText>
        </w:r>
        <w:r w:rsidRPr="00447DAD">
          <w:instrText>)</w:instrText>
        </w:r>
      </w:fldSimple>
      <w:r w:rsidRPr="00447DAD">
        <w:fldChar w:fldCharType="end"/>
      </w:r>
      <w:r w:rsidRPr="00447DAD">
        <w:t xml:space="preserve"> wrt</w:t>
      </w:r>
      <w:r w:rsidRPr="00447DAD">
        <w:rPr>
          <w:noProof/>
          <w:position w:val="-6"/>
        </w:rPr>
        <w:drawing>
          <wp:inline distT="0" distB="0" distL="0" distR="0" wp14:anchorId="013AA712" wp14:editId="42281C08">
            <wp:extent cx="123825" cy="142875"/>
            <wp:effectExtent l="0" t="0" r="9525" b="9525"/>
            <wp:docPr id="1128828870" name="Picture 1128828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447DAD">
        <w:t xml:space="preserve">.  The notation </w:t>
      </w:r>
      <w:r w:rsidRPr="00447DAD">
        <w:rPr>
          <w:noProof/>
          <w:position w:val="-10"/>
        </w:rPr>
        <w:drawing>
          <wp:inline distT="0" distB="0" distL="0" distR="0" wp14:anchorId="17C8251E" wp14:editId="7444B667">
            <wp:extent cx="942975" cy="238125"/>
            <wp:effectExtent l="0" t="0" r="9525" b="9525"/>
            <wp:docPr id="1572337543" name="Picture 1572337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42975" cy="238125"/>
                    </a:xfrm>
                    <a:prstGeom prst="rect">
                      <a:avLst/>
                    </a:prstGeom>
                    <a:noFill/>
                    <a:ln>
                      <a:noFill/>
                    </a:ln>
                  </pic:spPr>
                </pic:pic>
              </a:graphicData>
            </a:graphic>
          </wp:inline>
        </w:drawing>
      </w:r>
      <w:r w:rsidRPr="00447DAD">
        <w:t>is used to denote a RV</w:t>
      </w:r>
      <w:r w:rsidRPr="00447DAD">
        <w:rPr>
          <w:noProof/>
          <w:position w:val="-4"/>
        </w:rPr>
        <w:drawing>
          <wp:inline distT="0" distB="0" distL="0" distR="0" wp14:anchorId="0B168AB4" wp14:editId="7AD3C379">
            <wp:extent cx="180975" cy="161925"/>
            <wp:effectExtent l="0" t="0" r="9525" b="9525"/>
            <wp:docPr id="1126565401" name="Picture 1126565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447DAD">
        <w:t xml:space="preserve">with mean </w:t>
      </w:r>
      <w:r w:rsidRPr="00447DAD">
        <w:rPr>
          <w:noProof/>
          <w:position w:val="-10"/>
        </w:rPr>
        <w:drawing>
          <wp:inline distT="0" distB="0" distL="0" distR="0" wp14:anchorId="28FEFFFB" wp14:editId="59AEFFCC">
            <wp:extent cx="152400" cy="161925"/>
            <wp:effectExtent l="0" t="0" r="0" b="9525"/>
            <wp:docPr id="342010148" name="Picture 34201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447DAD">
        <w:t xml:space="preserve">and variance </w:t>
      </w:r>
      <w:r w:rsidRPr="00447DAD">
        <w:rPr>
          <w:noProof/>
          <w:position w:val="-6"/>
        </w:rPr>
        <w:drawing>
          <wp:inline distT="0" distB="0" distL="0" distR="0" wp14:anchorId="2998171E" wp14:editId="4ABBA3DA">
            <wp:extent cx="200025" cy="200025"/>
            <wp:effectExtent l="0" t="0" r="9525" b="9525"/>
            <wp:docPr id="400771230" name="Picture 40077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447DAD">
        <w:t>.</w:t>
      </w:r>
    </w:p>
    <w:p w:rsidR="00DD7A3F" w:rsidRDefault="00DD7A3F" w:rsidP="00B47C2B"/>
    <w:p w:rsidR="00DD7A3F" w:rsidRDefault="00DD7A3F" w:rsidP="00B47C2B">
      <w:r>
        <w:t xml:space="preserve">The probabily that x lies within the region </w:t>
      </w:r>
      <w:r>
        <w:rPr>
          <w:noProof/>
          <w:position w:val="-8"/>
        </w:rPr>
        <w:drawing>
          <wp:inline distT="0" distB="0" distL="0" distR="0" wp14:anchorId="1B89C6C0" wp14:editId="0F9A8473">
            <wp:extent cx="638048" cy="203200"/>
            <wp:effectExtent l="0" t="0" r="0" b="0"/>
            <wp:docPr id="1969170565" name="Picture 1969170565" descr="{&quot;mathml&quot;:&quot;&lt;math style=\&quot;font-family:stix;font-size:12px;\&quot; xmlns=\&quot;http://www.w3.org/1998/Math/MathML\&quot;&gt;&lt;mfenced open=\&quot;[\&quot; close=\&quot;]\&quot;&gt;&lt;mrow&gt;&lt;mo&gt;-&lt;/mo&gt;&lt;mi&gt;n&lt;/mi&gt;&lt;mi&gt;&amp;#x3C3;&lt;/mi&gt;&lt;mo&gt;,&lt;/mo&gt;&lt;mi&gt;n&lt;/mi&gt;&lt;mi&gt;&amp;#x3C3;&lt;/mi&gt;&lt;/mrow&gt;&lt;/mfenced&gt;&lt;/math&gt;&quot;,&quot;origin&quot;:&quot;MathType Legacy&quot;,&quot;version&quot;:&quot;v3.21.0&quot;}" title="open square brackets negative n sigma comma n sigma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enced open=\&quot;[\&quot; close=\&quot;]\&quot;&gt;&lt;mrow&gt;&lt;mo&gt;-&lt;/mo&gt;&lt;mi&gt;n&lt;/mi&gt;&lt;mi&gt;&amp;#x3C3;&lt;/mi&gt;&lt;mo&gt;,&lt;/mo&gt;&lt;mi&gt;n&lt;/mi&gt;&lt;mi&gt;&amp;#x3C3;&lt;/mi&gt;&lt;/mrow&gt;&lt;/mfenced&gt;&lt;/math&gt;&quot;,&quot;origin&quot;:&quot;MathType Legacy&quot;,&quot;version&quot;:&quot;v3.21.0&quot;}" title="open square brackets negative n sigma comma n sigma close square bracket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8048" cy="203200"/>
                    </a:xfrm>
                    <a:prstGeom prst="rect">
                      <a:avLst/>
                    </a:prstGeom>
                  </pic:spPr>
                </pic:pic>
              </a:graphicData>
            </a:graphic>
          </wp:inline>
        </w:drawing>
      </w:r>
      <w:r>
        <w:t xml:space="preserve"> is</w:t>
      </w:r>
    </w:p>
    <w:p w:rsidR="00DD7A3F" w:rsidRDefault="00DD7A3F" w:rsidP="00B47C2B"/>
    <w:p w:rsidR="00DD7A3F" w:rsidRPr="00447DAD" w:rsidRDefault="00DD7A3F" w:rsidP="00B47C2B"/>
    <w:p w:rsidR="00DD7A3F" w:rsidRPr="00447DAD" w:rsidRDefault="00DD7A3F" w:rsidP="00B47C2B"/>
    <w:p w:rsidR="00DD7A3F" w:rsidRPr="00447DAD" w:rsidRDefault="00DD7A3F" w:rsidP="00B47C2B"/>
    <w:p w:rsidR="00DD7A3F" w:rsidRPr="00462181" w:rsidRDefault="00DD7A3F" w:rsidP="00B47C2B">
      <w:pPr>
        <w:pStyle w:val="Heading2"/>
      </w:pPr>
      <w:bookmarkStart w:id="6" w:name="_Toc280363691"/>
      <w:bookmarkStart w:id="7" w:name="_Toc209787531"/>
      <w:bookmarkStart w:id="8" w:name="_Toc229857163"/>
      <w:bookmarkStart w:id="9" w:name="_Toc229926217"/>
      <w:r w:rsidRPr="00462181">
        <w:t>Joint Density Function</w:t>
      </w:r>
      <w:bookmarkEnd w:id="6"/>
      <w:bookmarkEnd w:id="7"/>
      <w:bookmarkEnd w:id="8"/>
      <w:bookmarkEnd w:id="9"/>
    </w:p>
    <w:p w:rsidR="00DD7A3F" w:rsidRPr="00447DAD" w:rsidRDefault="00DD7A3F" w:rsidP="00B47C2B"/>
    <w:p w:rsidR="00DD7A3F" w:rsidRPr="00447DAD" w:rsidRDefault="00DD7A3F" w:rsidP="00B47C2B">
      <w:r w:rsidRPr="00447DAD">
        <w:t xml:space="preserve">Here we generalize the concept of the Gaussian pdf for a single random variable to the </w:t>
      </w:r>
      <w:r w:rsidRPr="00447DAD">
        <w:rPr>
          <w:i/>
          <w:iCs/>
        </w:rPr>
        <w:t>multivariate or multidimensional Gaussian</w:t>
      </w:r>
      <w:r w:rsidRPr="00447DAD">
        <w:t xml:space="preserve"> pdf .  </w:t>
      </w:r>
      <w:r>
        <w:t>In the sequel, we will make use of block matrix properties discussed in (MA section ()), such as MIF, completing the square and determinants.</w:t>
      </w:r>
    </w:p>
    <w:p w:rsidR="00DD7A3F" w:rsidRPr="00447DAD" w:rsidRDefault="00DD7A3F" w:rsidP="00B47C2B"/>
    <w:p w:rsidR="00DD7A3F" w:rsidRPr="00447DAD" w:rsidRDefault="00DD7A3F" w:rsidP="00B47C2B">
      <w:r w:rsidRPr="00447DAD">
        <w:t xml:space="preserve">The density function of the random vector </w:t>
      </w:r>
      <w:r w:rsidRPr="00447DAD">
        <w:rPr>
          <w:noProof/>
          <w:position w:val="-4"/>
        </w:rPr>
        <w:drawing>
          <wp:inline distT="0" distB="0" distL="0" distR="0" wp14:anchorId="35D7FB4E" wp14:editId="39D0BCC6">
            <wp:extent cx="161925" cy="161925"/>
            <wp:effectExtent l="0" t="0" r="9525" b="9525"/>
            <wp:docPr id="425996263" name="Picture 425996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447DAD">
        <w:t>is obtained by the affine transformation</w:t>
      </w:r>
    </w:p>
    <w:p w:rsidR="00DD7A3F" w:rsidRPr="00447DAD" w:rsidRDefault="00DD7A3F" w:rsidP="00B47C2B"/>
    <w:p w:rsidR="00DD7A3F" w:rsidRPr="00447DAD" w:rsidRDefault="00DD7A3F" w:rsidP="00B47C2B">
      <w:r w:rsidRPr="00447DAD">
        <w:tab/>
      </w:r>
      <w:r w:rsidRPr="00447DAD">
        <w:rPr>
          <w:noProof/>
          <w:position w:val="-6"/>
        </w:rPr>
        <w:drawing>
          <wp:inline distT="0" distB="0" distL="0" distR="0" wp14:anchorId="17E6BED1" wp14:editId="0A3304F6">
            <wp:extent cx="800100" cy="180975"/>
            <wp:effectExtent l="0" t="0" r="0" b="9525"/>
            <wp:docPr id="420190064" name="Picture 42019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00100" cy="18097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5</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of the white Gaussian vector </w:t>
      </w:r>
      <w:r w:rsidRPr="00447DAD">
        <w:rPr>
          <w:noProof/>
          <w:position w:val="-12"/>
        </w:rPr>
        <w:drawing>
          <wp:inline distT="0" distB="0" distL="0" distR="0" wp14:anchorId="62520B36" wp14:editId="0084F927">
            <wp:extent cx="904875" cy="238125"/>
            <wp:effectExtent l="0" t="0" r="9525" b="9525"/>
            <wp:docPr id="1156714193" name="Picture 115671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04875" cy="238125"/>
                    </a:xfrm>
                    <a:prstGeom prst="rect">
                      <a:avLst/>
                    </a:prstGeom>
                    <a:noFill/>
                    <a:ln>
                      <a:noFill/>
                    </a:ln>
                  </pic:spPr>
                </pic:pic>
              </a:graphicData>
            </a:graphic>
          </wp:inline>
        </w:drawing>
      </w:r>
      <w:r w:rsidRPr="00447DAD">
        <w:t xml:space="preserve"> with density function</w:t>
      </w:r>
    </w:p>
    <w:p w:rsidR="00DD7A3F" w:rsidRPr="00447DAD" w:rsidRDefault="00DD7A3F" w:rsidP="00B47C2B"/>
    <w:p w:rsidR="00DD7A3F" w:rsidRPr="00447DAD" w:rsidRDefault="00DD7A3F" w:rsidP="00B47C2B">
      <w:r w:rsidRPr="00447DAD">
        <w:tab/>
      </w:r>
      <w:r w:rsidRPr="00447DAD">
        <w:rPr>
          <w:noProof/>
          <w:position w:val="-28"/>
        </w:rPr>
        <w:drawing>
          <wp:inline distT="0" distB="0" distL="0" distR="0" wp14:anchorId="0856FB2D" wp14:editId="0BEEB50F">
            <wp:extent cx="1990725" cy="428625"/>
            <wp:effectExtent l="0" t="0" r="9525" b="9525"/>
            <wp:docPr id="1322567539" name="Picture 1322567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90725" cy="42862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6</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From our results on linear transformations we know that the volume scale factor is </w:t>
      </w:r>
      <w:r w:rsidRPr="00447DAD">
        <w:rPr>
          <w:noProof/>
          <w:position w:val="-14"/>
        </w:rPr>
        <w:drawing>
          <wp:inline distT="0" distB="0" distL="0" distR="0" wp14:anchorId="5FA4B8E8" wp14:editId="4D56842B">
            <wp:extent cx="304800" cy="276225"/>
            <wp:effectExtent l="0" t="0" r="0" b="9525"/>
            <wp:docPr id="206258955" name="Picture 206258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4800" cy="276225"/>
                    </a:xfrm>
                    <a:prstGeom prst="rect">
                      <a:avLst/>
                    </a:prstGeom>
                    <a:noFill/>
                    <a:ln>
                      <a:noFill/>
                    </a:ln>
                  </pic:spPr>
                </pic:pic>
              </a:graphicData>
            </a:graphic>
          </wp:inline>
        </w:drawing>
      </w:r>
      <w:r w:rsidRPr="00447DAD">
        <w:t xml:space="preserve"> (because the translation by </w:t>
      </w:r>
      <w:r w:rsidRPr="00447DAD">
        <w:rPr>
          <w:noProof/>
          <w:position w:val="-6"/>
        </w:rPr>
        <w:drawing>
          <wp:inline distT="0" distB="0" distL="0" distR="0" wp14:anchorId="0B194CBA" wp14:editId="64A12CA5">
            <wp:extent cx="123825" cy="180975"/>
            <wp:effectExtent l="0" t="0" r="9525" b="9525"/>
            <wp:docPr id="1286798190" name="Picture 1286798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47DAD">
        <w:t>does not affect volumes), hence the required density function is</w:t>
      </w:r>
    </w:p>
    <w:p w:rsidR="00DD7A3F" w:rsidRPr="00447DAD" w:rsidRDefault="00DD7A3F" w:rsidP="00B47C2B"/>
    <w:p w:rsidR="00DD7A3F" w:rsidRPr="00447DAD" w:rsidRDefault="00DD7A3F" w:rsidP="00B47C2B">
      <w:r w:rsidRPr="00447DAD">
        <w:tab/>
      </w:r>
      <w:r w:rsidRPr="00447DAD">
        <w:rPr>
          <w:noProof/>
          <w:position w:val="-54"/>
        </w:rPr>
        <w:drawing>
          <wp:inline distT="0" distB="0" distL="0" distR="0" wp14:anchorId="163AB52C" wp14:editId="65451CCB">
            <wp:extent cx="3238500" cy="762000"/>
            <wp:effectExtent l="0" t="0" r="0" b="0"/>
            <wp:docPr id="1623570874" name="Picture 1623570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38500" cy="762000"/>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bookmarkStart w:id="10" w:name="ZEqnNum692444"/>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7</w:instrText>
      </w:r>
      <w:r>
        <w:rPr>
          <w:noProof/>
        </w:rPr>
        <w:fldChar w:fldCharType="end"/>
      </w:r>
      <w:r w:rsidRPr="00447DAD">
        <w:instrText>)</w:instrText>
      </w:r>
      <w:bookmarkEnd w:id="10"/>
      <w:r w:rsidRPr="00447DAD">
        <w:fldChar w:fldCharType="end"/>
      </w:r>
    </w:p>
    <w:p w:rsidR="00DD7A3F" w:rsidRPr="00447DAD" w:rsidRDefault="00DD7A3F" w:rsidP="00B47C2B"/>
    <w:p w:rsidR="00DD7A3F" w:rsidRPr="00447DAD" w:rsidRDefault="00DD7A3F" w:rsidP="00B47C2B">
      <w:r w:rsidRPr="00447DAD">
        <w:t xml:space="preserve">Since </w:t>
      </w:r>
      <w:r w:rsidRPr="00447DAD">
        <w:rPr>
          <w:noProof/>
          <w:position w:val="-16"/>
        </w:rPr>
        <w:drawing>
          <wp:inline distT="0" distB="0" distL="0" distR="0" wp14:anchorId="276E8059" wp14:editId="553E9FB0">
            <wp:extent cx="914400" cy="276225"/>
            <wp:effectExtent l="0" t="0" r="0" b="9525"/>
            <wp:docPr id="1560467454" name="Picture 1560467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14400" cy="276225"/>
                    </a:xfrm>
                    <a:prstGeom prst="rect">
                      <a:avLst/>
                    </a:prstGeom>
                    <a:noFill/>
                    <a:ln>
                      <a:noFill/>
                    </a:ln>
                  </pic:spPr>
                </pic:pic>
              </a:graphicData>
            </a:graphic>
          </wp:inline>
        </w:drawing>
      </w:r>
      <w:r w:rsidRPr="00447DAD">
        <w:t xml:space="preserve">and </w:t>
      </w:r>
      <w:r w:rsidRPr="00447DAD">
        <w:rPr>
          <w:noProof/>
          <w:position w:val="-16"/>
        </w:rPr>
        <w:drawing>
          <wp:inline distT="0" distB="0" distL="0" distR="0" wp14:anchorId="5E80F61B" wp14:editId="146E5B7A">
            <wp:extent cx="2057400" cy="295275"/>
            <wp:effectExtent l="0" t="0" r="0" b="9525"/>
            <wp:docPr id="994985361" name="Picture 99498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57400" cy="295275"/>
                    </a:xfrm>
                    <a:prstGeom prst="rect">
                      <a:avLst/>
                    </a:prstGeom>
                    <a:noFill/>
                    <a:ln>
                      <a:noFill/>
                    </a:ln>
                  </pic:spPr>
                </pic:pic>
              </a:graphicData>
            </a:graphic>
          </wp:inline>
        </w:drawing>
      </w:r>
      <w:r w:rsidRPr="00447DAD">
        <w:t xml:space="preserve">we may write </w:t>
      </w:r>
      <w:r w:rsidRPr="00447DAD">
        <w:fldChar w:fldCharType="begin"/>
      </w:r>
      <w:r w:rsidRPr="00447DAD">
        <w:instrText xml:space="preserve"> GOTOBUTTON ZEqnNum692444  \* MERGEFORMAT </w:instrText>
      </w:r>
      <w:fldSimple w:instr=" REF ZEqnNum692444 \! \* MERGEFORMAT ">
        <w:r w:rsidRPr="00447DAD">
          <w:instrText>(</w:instrText>
        </w:r>
        <w:r>
          <w:instrText>6</w:instrText>
        </w:r>
        <w:r w:rsidRPr="00447DAD">
          <w:instrText>.</w:instrText>
        </w:r>
        <w:r>
          <w:instrText>7</w:instrText>
        </w:r>
        <w:r w:rsidRPr="00447DAD">
          <w:instrText>)</w:instrText>
        </w:r>
      </w:fldSimple>
      <w:r w:rsidRPr="00447DAD">
        <w:fldChar w:fldCharType="end"/>
      </w:r>
      <w:r w:rsidRPr="00447DAD">
        <w:t xml:space="preserve"> as</w:t>
      </w:r>
    </w:p>
    <w:p w:rsidR="00DD7A3F" w:rsidRPr="00447DAD" w:rsidRDefault="00DD7A3F" w:rsidP="00B47C2B"/>
    <w:p w:rsidR="00DD7A3F" w:rsidRPr="00447DAD" w:rsidRDefault="00DD7A3F" w:rsidP="00B47C2B">
      <w:r w:rsidRPr="00447DAD">
        <w:tab/>
      </w:r>
      <w:r w:rsidRPr="00447DAD">
        <w:rPr>
          <w:noProof/>
          <w:position w:val="-38"/>
        </w:rPr>
        <w:drawing>
          <wp:inline distT="0" distB="0" distL="0" distR="0" wp14:anchorId="68B81FD9" wp14:editId="7AAAC170">
            <wp:extent cx="3200400" cy="495300"/>
            <wp:effectExtent l="0" t="0" r="0" b="0"/>
            <wp:docPr id="1335393326" name="Picture 133539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00400" cy="495300"/>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bookmarkStart w:id="11" w:name="ZEqnNum668011"/>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8</w:instrText>
      </w:r>
      <w:r>
        <w:rPr>
          <w:noProof/>
        </w:rPr>
        <w:fldChar w:fldCharType="end"/>
      </w:r>
      <w:r w:rsidRPr="00447DAD">
        <w:instrText>)</w:instrText>
      </w:r>
      <w:bookmarkEnd w:id="11"/>
      <w:r w:rsidRPr="00447DAD">
        <w:fldChar w:fldCharType="end"/>
      </w:r>
    </w:p>
    <w:p w:rsidR="00DD7A3F" w:rsidRPr="00447DAD" w:rsidRDefault="00DD7A3F" w:rsidP="00B47C2B"/>
    <w:p w:rsidR="00DD7A3F" w:rsidRPr="00447DAD" w:rsidRDefault="00DD7A3F" w:rsidP="00B47C2B">
      <w:r w:rsidRPr="00447DAD">
        <w:t xml:space="preserve">which is defined as the multidimensional Gaussian pdf with mean vector </w:t>
      </w:r>
      <w:r w:rsidRPr="00447DAD">
        <w:rPr>
          <w:noProof/>
          <w:position w:val="-4"/>
        </w:rPr>
        <w:drawing>
          <wp:inline distT="0" distB="0" distL="0" distR="0" wp14:anchorId="03CBDE53" wp14:editId="3F1CDA90">
            <wp:extent cx="123825" cy="152400"/>
            <wp:effectExtent l="0" t="0" r="9525" b="0"/>
            <wp:docPr id="274653191" name="Picture 27465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3825" cy="152400"/>
                    </a:xfrm>
                    <a:prstGeom prst="rect">
                      <a:avLst/>
                    </a:prstGeom>
                    <a:noFill/>
                    <a:ln>
                      <a:noFill/>
                    </a:ln>
                  </pic:spPr>
                </pic:pic>
              </a:graphicData>
            </a:graphic>
          </wp:inline>
        </w:drawing>
      </w:r>
      <w:r w:rsidRPr="00447DAD">
        <w:t xml:space="preserve"> and covariance matrix </w:t>
      </w:r>
      <w:r w:rsidRPr="00447DAD">
        <w:rPr>
          <w:noProof/>
          <w:position w:val="-12"/>
        </w:rPr>
        <w:drawing>
          <wp:inline distT="0" distB="0" distL="0" distR="0" wp14:anchorId="50F999EF" wp14:editId="12933494">
            <wp:extent cx="228600" cy="228600"/>
            <wp:effectExtent l="0" t="0" r="0" b="0"/>
            <wp:docPr id="1748925885" name="Picture 174892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47DAD">
        <w:t xml:space="preserve">, i.e. </w:t>
      </w:r>
      <w:r w:rsidRPr="00447DAD">
        <w:rPr>
          <w:noProof/>
          <w:position w:val="-10"/>
        </w:rPr>
        <w:drawing>
          <wp:inline distT="0" distB="0" distL="0" distR="0" wp14:anchorId="3454C192" wp14:editId="3292D389">
            <wp:extent cx="1028700" cy="238125"/>
            <wp:effectExtent l="0" t="0" r="0" b="9525"/>
            <wp:docPr id="226167875" name="Picture 226167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28700" cy="238125"/>
                    </a:xfrm>
                    <a:prstGeom prst="rect">
                      <a:avLst/>
                    </a:prstGeom>
                    <a:noFill/>
                    <a:ln>
                      <a:noFill/>
                    </a:ln>
                  </pic:spPr>
                </pic:pic>
              </a:graphicData>
            </a:graphic>
          </wp:inline>
        </w:drawing>
      </w:r>
      <w:r w:rsidRPr="00447DAD">
        <w:t xml:space="preserve">.  We see then that all that is required to specify the pdf is mean and covariance.  The shorthand </w:t>
      </w:r>
      <w:r w:rsidRPr="00447DAD">
        <w:rPr>
          <w:noProof/>
          <w:position w:val="-12"/>
        </w:rPr>
        <w:drawing>
          <wp:inline distT="0" distB="0" distL="0" distR="0" wp14:anchorId="45C9EBE9" wp14:editId="6E6C2BDF">
            <wp:extent cx="942975" cy="238125"/>
            <wp:effectExtent l="0" t="0" r="9525" b="9525"/>
            <wp:docPr id="1092122747" name="Picture 109212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42975" cy="238125"/>
                    </a:xfrm>
                    <a:prstGeom prst="rect">
                      <a:avLst/>
                    </a:prstGeom>
                    <a:noFill/>
                    <a:ln>
                      <a:noFill/>
                    </a:ln>
                  </pic:spPr>
                </pic:pic>
              </a:graphicData>
            </a:graphic>
          </wp:inline>
        </w:drawing>
      </w:r>
      <w:r w:rsidRPr="00447DAD">
        <w:t>will frequently be employed to denote such a random vector.</w:t>
      </w:r>
    </w:p>
    <w:p w:rsidR="00DD7A3F" w:rsidRPr="00447DAD" w:rsidRDefault="00DD7A3F" w:rsidP="00B47C2B"/>
    <w:p w:rsidR="00DD7A3F" w:rsidRPr="00462181" w:rsidRDefault="00DD7A3F" w:rsidP="00B47C2B">
      <w:pPr>
        <w:pStyle w:val="Heading3"/>
      </w:pPr>
      <w:bookmarkStart w:id="12" w:name="_Toc280363692"/>
      <w:bookmarkStart w:id="13" w:name="_Toc209787532"/>
      <w:bookmarkStart w:id="14" w:name="_Toc229857164"/>
      <w:bookmarkStart w:id="15" w:name="_Toc229926218"/>
      <w:r w:rsidRPr="00462181">
        <w:t>Two Jointly Gaussian RV’s</w:t>
      </w:r>
      <w:bookmarkEnd w:id="12"/>
      <w:bookmarkEnd w:id="13"/>
      <w:bookmarkEnd w:id="14"/>
      <w:bookmarkEnd w:id="15"/>
    </w:p>
    <w:p w:rsidR="00DD7A3F" w:rsidRPr="00447DAD" w:rsidRDefault="00DD7A3F" w:rsidP="00B47C2B"/>
    <w:p w:rsidR="00DD7A3F" w:rsidRPr="00447DAD" w:rsidRDefault="00DD7A3F" w:rsidP="00B47C2B">
      <w:r w:rsidRPr="00447DAD">
        <w:t xml:space="preserve">The simplest Gaussian random vector is the case where there are two dimensions, </w:t>
      </w:r>
      <w:r w:rsidRPr="00447DAD">
        <w:rPr>
          <w:noProof/>
          <w:position w:val="-6"/>
        </w:rPr>
      </w:r>
      <w:r w:rsidR="00DD7A3F" w:rsidRPr="00447DAD">
        <w:rPr>
          <w:noProof/>
          <w:position w:val="-6"/>
        </w:rPr>
        <w:object w:dxaOrig="560" w:dyaOrig="279" w14:anchorId="46DC0F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6pt;height:13pt;mso-width-percent:0;mso-height-percent:0;mso-width-percent:0;mso-height-percent:0" o:ole="">
            <v:imagedata r:id="rId33" o:title=""/>
          </v:shape>
          <o:OLEObject Type="Embed" ProgID="Equation.DSMT4" ShapeID="_x0000_i1025" DrawAspect="Content" ObjectID="_1840548574" r:id="rId34"/>
        </w:object>
      </w:r>
      <w:r w:rsidRPr="00447DAD">
        <w:t xml:space="preserve">, over the field of real numbers.  Then </w:t>
      </w:r>
      <w:r w:rsidRPr="00447DAD">
        <w:rPr>
          <w:noProof/>
          <w:position w:val="-14"/>
        </w:rPr>
      </w:r>
      <w:r w:rsidR="00DD7A3F" w:rsidRPr="00447DAD">
        <w:rPr>
          <w:noProof/>
          <w:position w:val="-14"/>
        </w:rPr>
        <w:object w:dxaOrig="1540" w:dyaOrig="480" w14:anchorId="7A99E3BB">
          <v:shape id="_x0000_i1026" type="#_x0000_t75" alt="" style="width:78pt;height:26pt;mso-width-percent:0;mso-height-percent:0;mso-width-percent:0;mso-height-percent:0" o:ole="">
            <v:imagedata r:id="rId35" o:title=""/>
          </v:shape>
          <o:OLEObject Type="Embed" ProgID="Equation.DSMT4" ShapeID="_x0000_i1026" DrawAspect="Content" ObjectID="_1840548575" r:id="rId36"/>
        </w:object>
      </w:r>
      <w:r w:rsidRPr="00447DAD">
        <w:t xml:space="preserve">and we may diagram the output of the random experiment with outcomes </w:t>
      </w:r>
      <w:r w:rsidRPr="00447DAD">
        <w:rPr>
          <w:noProof/>
          <w:position w:val="-12"/>
        </w:rPr>
      </w:r>
      <w:r w:rsidR="00DD7A3F" w:rsidRPr="00447DAD">
        <w:rPr>
          <w:noProof/>
          <w:position w:val="-12"/>
        </w:rPr>
        <w:object w:dxaOrig="1560" w:dyaOrig="360" w14:anchorId="488D3B53">
          <v:shape id="_x0000_i1027" type="#_x0000_t75" alt="" style="width:78pt;height:20pt;mso-width-percent:0;mso-height-percent:0;mso-width-percent:0;mso-height-percent:0" o:ole="">
            <v:imagedata r:id="rId37" o:title=""/>
          </v:shape>
          <o:OLEObject Type="Embed" ProgID="Equation.DSMT4" ShapeID="_x0000_i1027" DrawAspect="Content" ObjectID="_1840548576" r:id="rId38"/>
        </w:object>
      </w:r>
      <w:r w:rsidRPr="00447DAD">
        <w:t>in the standard Euclidean plane as in Fig ().</w:t>
      </w:r>
    </w:p>
    <w:p w:rsidR="00DD7A3F" w:rsidRPr="00447DAD" w:rsidRDefault="00DD7A3F" w:rsidP="00B47C2B">
      <w:r>
        <w:rPr>
          <w:noProof/>
        </w:rPr>
        <mc:AlternateContent>
          <mc:Choice Requires="wpc">
            <w:drawing>
              <wp:anchor distT="0" distB="0" distL="114300" distR="114300" simplePos="0" relativeHeight="251696128" behindDoc="0" locked="0" layoutInCell="1" allowOverlap="0" wp14:anchorId="7711DE44" wp14:editId="0388D6E9">
                <wp:simplePos x="0" y="0"/>
                <wp:positionH relativeFrom="column">
                  <wp:align>center</wp:align>
                </wp:positionH>
                <wp:positionV relativeFrom="paragraph">
                  <wp:posOffset>629920</wp:posOffset>
                </wp:positionV>
                <wp:extent cx="3855085" cy="2445385"/>
                <wp:effectExtent l="0" t="0" r="0" b="0"/>
                <wp:wrapTopAndBottom/>
                <wp:docPr id="1938289395" name="Canvas 1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31718095" name="Line 18"/>
                        <wps:cNvCnPr>
                          <a:cxnSpLocks/>
                        </wps:cNvCnPr>
                        <wps:spPr bwMode="auto">
                          <a:xfrm flipV="1">
                            <a:off x="1736655" y="196606"/>
                            <a:ext cx="762" cy="188985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32048119" name="Line 19"/>
                        <wps:cNvCnPr>
                          <a:cxnSpLocks/>
                        </wps:cNvCnPr>
                        <wps:spPr bwMode="auto">
                          <a:xfrm>
                            <a:off x="309382" y="1137725"/>
                            <a:ext cx="2907126" cy="7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361464782" name="Object 20"/>
                          <pic:cNvPicPr>
                            <a:picLocks/>
                          </pic:cNvPicPr>
                        </pic:nvPicPr>
                        <pic:blipFill>
                          <a:blip r:embed="rId39">
                            <a:extLst>
                              <a:ext uri="{28A0092B-C50C-407E-A947-70E740481C1C}">
                                <a14:useLocalDpi xmlns:a14="http://schemas.microsoft.com/office/drawing/2010/main" val="0"/>
                              </a:ext>
                            </a:extLst>
                          </a:blip>
                          <a:srcRect/>
                          <a:stretch>
                            <a:fillRect/>
                          </a:stretch>
                        </pic:blipFill>
                        <pic:spPr bwMode="auto">
                          <a:xfrm>
                            <a:off x="2416382" y="434363"/>
                            <a:ext cx="557040" cy="25680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94538672" name="Object 21"/>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3264516" y="1037136"/>
                            <a:ext cx="202699" cy="23089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78387357" name="Object 22"/>
                          <pic:cNvPicPr>
                            <a:picLocks/>
                          </pic:cNvPicPr>
                        </pic:nvPicPr>
                        <pic:blipFill>
                          <a:blip r:embed="rId41">
                            <a:extLst>
                              <a:ext uri="{28A0092B-C50C-407E-A947-70E740481C1C}">
                                <a14:useLocalDpi xmlns:a14="http://schemas.microsoft.com/office/drawing/2010/main" val="0"/>
                              </a:ext>
                            </a:extLst>
                          </a:blip>
                          <a:srcRect/>
                          <a:stretch>
                            <a:fillRect/>
                          </a:stretch>
                        </pic:blipFill>
                        <pic:spPr bwMode="auto">
                          <a:xfrm>
                            <a:off x="1642926" y="0"/>
                            <a:ext cx="201937" cy="230898"/>
                          </a:xfrm>
                          <a:prstGeom prst="rect">
                            <a:avLst/>
                          </a:prstGeom>
                          <a:noFill/>
                          <a:extLst>
                            <a:ext uri="{909E8E84-426E-40DD-AFC4-6F175D3DCCD1}">
                              <a14:hiddenFill xmlns:a14="http://schemas.microsoft.com/office/drawing/2010/main">
                                <a:solidFill>
                                  <a:srgbClr val="FFFFFF"/>
                                </a:solidFill>
                              </a14:hiddenFill>
                            </a:ext>
                          </a:extLst>
                        </pic:spPr>
                      </pic:pic>
                      <wps:wsp>
                        <wps:cNvPr id="588285951" name="Line 23"/>
                        <wps:cNvCnPr>
                          <a:cxnSpLocks/>
                        </wps:cNvCnPr>
                        <wps:spPr bwMode="auto">
                          <a:xfrm>
                            <a:off x="2493346" y="714793"/>
                            <a:ext cx="0" cy="41607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46637743" name="Line 24"/>
                        <wps:cNvCnPr>
                          <a:cxnSpLocks/>
                        </wps:cNvCnPr>
                        <wps:spPr bwMode="auto">
                          <a:xfrm>
                            <a:off x="1722939" y="714793"/>
                            <a:ext cx="764311"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95916786" name="Line 25"/>
                        <wps:cNvCnPr>
                          <a:cxnSpLocks/>
                        </wps:cNvCnPr>
                        <wps:spPr bwMode="auto">
                          <a:xfrm flipV="1">
                            <a:off x="1729797" y="721651"/>
                            <a:ext cx="750595" cy="416074"/>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84839523" name="Oval 26"/>
                        <wps:cNvSpPr>
                          <a:spLocks/>
                        </wps:cNvSpPr>
                        <wps:spPr bwMode="auto">
                          <a:xfrm>
                            <a:off x="2465913" y="694218"/>
                            <a:ext cx="50294" cy="49533"/>
                          </a:xfrm>
                          <a:prstGeom prst="ellipse">
                            <a:avLst/>
                          </a:prstGeom>
                          <a:solidFill>
                            <a:srgbClr val="FF6600"/>
                          </a:solidFill>
                          <a:ln w="9525">
                            <a:solidFill>
                              <a:srgbClr val="000000"/>
                            </a:solidFill>
                            <a:round/>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2ABBF247" id="Canvas 16" o:spid="_x0000_s1026" editas="canvas" style="position:absolute;margin-left:0;margin-top:49.6pt;width:303.55pt;height:192.55pt;z-index:251696128;mso-position-horizontal:center" coordsize="38550,24453"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" o:allowoverlap="f">
                <v:shape id="_x0000_s1027" type="#_x0000_t75" style="position:absolute;width:38550;height:24453;visibility:visible;mso-wrap-style:square">
                  <v:fill o:detectmouseclick="t"/>
                  <v:path o:connecttype="none"/>
                </v:shape>
                <v:line id="Line 18" o:spid="_x0000_s1028" style="position:absolute;flip:y;visibility:visible;mso-wrap-style:square" from="17366,1966" to="17374,208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">
                  <v:stroke endarrow="block"/>
                  <o:lock v:ext="edit" shapetype="f"/>
                </v:line>
                <v:line id="Line 19" o:spid="_x0000_s1029" style="position:absolute;visibility:visible;mso-wrap-style:square" from="3093,11377" to="32165,113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">
                  <v:stroke endarrow="block"/>
                  <o:lock v:ext="edit" shapetype="f"/>
                </v:line>
                <v:shape id="Object 20" o:spid="_x0000_s1030" type="#_x0000_t75" style="position:absolute;left:24163;top:4343;width:5571;height:256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">
                  <v:imagedata r:id="rId42" o:title=""/>
                  <o:lock v:ext="edit" aspectratio="f"/>
                </v:shape>
                <v:shape id="Object 21" o:spid="_x0000_s1031" type="#_x0000_t75" style="position:absolute;left:32645;top:10371;width:2027;height:23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">
                  <v:imagedata r:id="rId43" o:title=""/>
                  <o:lock v:ext="edit" aspectratio="f"/>
                </v:shape>
                <v:shape id="Object 22" o:spid="_x0000_s1032" type="#_x0000_t75" style="position:absolute;left:16429;width:2019;height:23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">
                  <v:imagedata r:id="rId44" o:title=""/>
                  <o:lock v:ext="edit" aspectratio="f"/>
                </v:shape>
                <v:line id="Line 23" o:spid="_x0000_s1033" style="position:absolute;visibility:visible;mso-wrap-style:square" from="24933,7147" to="24933,113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">
                  <v:stroke dashstyle="dash"/>
                  <o:lock v:ext="edit" shapetype="f"/>
                </v:line>
                <v:line id="Line 24" o:spid="_x0000_s1034" style="position:absolute;visibility:visible;mso-wrap-style:square" from="17229,7147" to="24872,71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">
                  <v:stroke dashstyle="dash"/>
                  <o:lock v:ext="edit" shapetype="f"/>
                </v:line>
                <v:line id="Line 25" o:spid="_x0000_s1035" style="position:absolute;flip:y;visibility:visible;mso-wrap-style:square" from="17297,7216" to="24803,113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">
                  <v:stroke endarrow="open"/>
                  <o:lock v:ext="edit" shapetype="f"/>
                </v:line>
                <v:oval id="Oval 26" o:spid="_x0000_s1036" style="position:absolute;left:24659;top:6942;width:503;height:4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" fillcolor="#f60">
                  <v:path arrowok="t"/>
                </v:oval>
                <w10:wrap type="topAndBottom"/>
              </v:group>
            </w:pict>
          </mc:Fallback>
        </mc:AlternateContent>
      </w:r>
    </w:p>
    <w:p w:rsidR="00DD7A3F" w:rsidRPr="00447DAD" w:rsidRDefault="00DD7A3F" w:rsidP="00B47C2B"/>
    <w:p w:rsidR="00DD7A3F" w:rsidRPr="00447DAD" w:rsidRDefault="00DD7A3F" w:rsidP="00B47C2B"/>
    <w:p w:rsidR="00DD7A3F" w:rsidRPr="00447DAD" w:rsidRDefault="00DD7A3F" w:rsidP="00B47C2B"/>
    <w:p w:rsidR="00DD7A3F" w:rsidRPr="00447DAD" w:rsidRDefault="00DD7A3F" w:rsidP="00B47C2B">
      <w:r w:rsidRPr="00447DAD">
        <w:t xml:space="preserve">We expect the 2-D density function to indicate the distribution of pairs </w:t>
      </w:r>
      <w:r w:rsidRPr="00447DAD">
        <w:rPr>
          <w:noProof/>
          <w:position w:val="-14"/>
        </w:rPr>
      </w:r>
      <w:r w:rsidR="00DD7A3F" w:rsidRPr="00447DAD">
        <w:rPr>
          <w:noProof/>
          <w:position w:val="-14"/>
        </w:rPr>
        <w:object w:dxaOrig="1040" w:dyaOrig="400" w14:anchorId="33A95407">
          <v:shape id="_x0000_i1028" type="#_x0000_t75" alt="" style="width:52pt;height:20pt;mso-width-percent:0;mso-height-percent:0;mso-width-percent:0;mso-height-percent:0" o:ole="">
            <v:imagedata r:id="rId45" o:title=""/>
          </v:shape>
          <o:OLEObject Type="Embed" ProgID="Equation.DSMT4" ShapeID="_x0000_i1028" DrawAspect="Content" ObjectID="_1840548578" r:id="rId46"/>
        </w:object>
      </w:r>
      <w:r w:rsidRPr="00447DAD">
        <w:t xml:space="preserve">throughout the plane based on first and second moments.  The mean value </w:t>
      </w:r>
      <w:r w:rsidRPr="00447DAD">
        <w:rPr>
          <w:noProof/>
          <w:position w:val="-12"/>
        </w:rPr>
      </w:r>
      <w:r w:rsidR="00DD7A3F" w:rsidRPr="00447DAD">
        <w:rPr>
          <w:noProof/>
          <w:position w:val="-12"/>
        </w:rPr>
        <w:object w:dxaOrig="1420" w:dyaOrig="420" w14:anchorId="3F3D1806">
          <v:shape id="_x0000_i1029" type="#_x0000_t75" alt="" style="width:1in;height:20pt;mso-width-percent:0;mso-height-percent:0;mso-width-percent:0;mso-height-percent:0" o:ole="">
            <v:imagedata r:id="rId47" o:title=""/>
          </v:shape>
          <o:OLEObject Type="Embed" ProgID="Equation.DSMT4" ShapeID="_x0000_i1029" DrawAspect="Content" ObjectID="_1840548579" r:id="rId48"/>
        </w:object>
      </w:r>
      <w:r w:rsidRPr="00447DAD">
        <w:t>tells us the centroid about which dispersion occurs.  For zero mean GRV the centroid coincides with the origin and we may work in the Hilbert space.  The covariance</w:t>
      </w:r>
      <w:r w:rsidRPr="00447DAD">
        <w:rPr>
          <w:noProof/>
          <w:position w:val="-14"/>
        </w:rPr>
      </w:r>
      <w:r w:rsidR="00DD7A3F" w:rsidRPr="00447DAD">
        <w:rPr>
          <w:noProof/>
          <w:position w:val="-14"/>
        </w:rPr>
        <w:object w:dxaOrig="1120" w:dyaOrig="400" w14:anchorId="212E3829">
          <v:shape id="_x0000_i1030" type="#_x0000_t75" alt="" style="width:59pt;height:20pt;mso-width-percent:0;mso-height-percent:0;mso-width-percent:0;mso-height-percent:0" o:ole="">
            <v:imagedata r:id="rId49" o:title=""/>
          </v:shape>
          <o:OLEObject Type="Embed" ProgID="Equation.DSMT4" ShapeID="_x0000_i1030" DrawAspect="Content" ObjectID="_1840548580" r:id="rId50"/>
        </w:object>
      </w:r>
      <w:r w:rsidRPr="00447DAD">
        <w:t xml:space="preserve"> between </w:t>
      </w:r>
      <w:r w:rsidRPr="00447DAD">
        <w:rPr>
          <w:noProof/>
          <w:position w:val="-12"/>
        </w:rPr>
      </w:r>
      <w:r w:rsidR="00DD7A3F" w:rsidRPr="00447DAD">
        <w:rPr>
          <w:noProof/>
          <w:position w:val="-12"/>
        </w:rPr>
        <w:object w:dxaOrig="320" w:dyaOrig="360" w14:anchorId="34012307">
          <v:shape id="_x0000_i1031" type="#_x0000_t75" alt="" style="width:13pt;height:20pt;mso-width-percent:0;mso-height-percent:0;mso-width-percent:0;mso-height-percent:0" o:ole="">
            <v:imagedata r:id="rId51" o:title=""/>
          </v:shape>
          <o:OLEObject Type="Embed" ProgID="Equation.DSMT4" ShapeID="_x0000_i1031" DrawAspect="Content" ObjectID="_1840548581" r:id="rId52"/>
        </w:object>
      </w:r>
      <w:r w:rsidRPr="00447DAD">
        <w:t xml:space="preserve">and </w:t>
      </w:r>
      <w:r w:rsidRPr="00447DAD">
        <w:rPr>
          <w:noProof/>
          <w:position w:val="-12"/>
        </w:rPr>
      </w:r>
      <w:r w:rsidR="00DD7A3F" w:rsidRPr="00447DAD">
        <w:rPr>
          <w:noProof/>
          <w:position w:val="-12"/>
        </w:rPr>
        <w:object w:dxaOrig="340" w:dyaOrig="360" w14:anchorId="44C03009">
          <v:shape id="_x0000_i1032" type="#_x0000_t75" alt="" style="width:20pt;height:20pt;mso-width-percent:0;mso-height-percent:0;mso-width-percent:0;mso-height-percent:0" o:ole="">
            <v:imagedata r:id="rId53" o:title=""/>
          </v:shape>
          <o:OLEObject Type="Embed" ProgID="Equation.DSMT4" ShapeID="_x0000_i1032" DrawAspect="Content" ObjectID="_1840548582" r:id="rId54"/>
        </w:object>
      </w:r>
      <w:r w:rsidRPr="00447DAD">
        <w:t>will determine the distribution about the line</w:t>
      </w:r>
      <w:r w:rsidRPr="00447DAD">
        <w:rPr>
          <w:noProof/>
          <w:position w:val="-12"/>
        </w:rPr>
      </w:r>
      <w:r w:rsidR="00DD7A3F" w:rsidRPr="00447DAD">
        <w:rPr>
          <w:noProof/>
          <w:position w:val="-12"/>
        </w:rPr>
        <w:object w:dxaOrig="840" w:dyaOrig="360" w14:anchorId="3B2C634F">
          <v:shape id="_x0000_i1033" type="#_x0000_t75" alt="" style="width:39pt;height:20pt;mso-width-percent:0;mso-height-percent:0;mso-width-percent:0;mso-height-percent:0" o:ole="">
            <v:imagedata r:id="rId55" o:title=""/>
          </v:shape>
          <o:OLEObject Type="Embed" ProgID="Equation.DSMT4" ShapeID="_x0000_i1033" DrawAspect="Content" ObjectID="_1840548583" r:id="rId56"/>
        </w:object>
      </w:r>
      <w:r w:rsidRPr="00447DAD">
        <w:t xml:space="preserve">, i.e. the degree of linear relationship.  As we sill see the variances </w:t>
      </w:r>
      <w:r w:rsidRPr="00447DAD">
        <w:rPr>
          <w:noProof/>
          <w:position w:val="-14"/>
        </w:rPr>
      </w:r>
      <w:r w:rsidR="00DD7A3F" w:rsidRPr="00447DAD">
        <w:rPr>
          <w:noProof/>
          <w:position w:val="-14"/>
        </w:rPr>
        <w:object w:dxaOrig="1920" w:dyaOrig="400" w14:anchorId="31EE500D">
          <v:shape id="_x0000_i1034" type="#_x0000_t75" alt="" style="width:98pt;height:20pt;mso-width-percent:0;mso-height-percent:0;mso-width-percent:0;mso-height-percent:0" o:ole="">
            <v:imagedata r:id="rId57" o:title=""/>
          </v:shape>
          <o:OLEObject Type="Embed" ProgID="Equation.DSMT4" ShapeID="_x0000_i1034" DrawAspect="Content" ObjectID="_1840548584" r:id="rId58"/>
        </w:object>
      </w:r>
      <w:r w:rsidRPr="00447DAD">
        <w:t>determine the respective spread about the means in the direction of the eigenvectors of the covariance matrix</w:t>
      </w:r>
    </w:p>
    <w:p w:rsidR="00DD7A3F" w:rsidRPr="00447DAD" w:rsidRDefault="00DD7A3F" w:rsidP="00B47C2B"/>
    <w:p w:rsidR="00DD7A3F" w:rsidRPr="00447DAD" w:rsidRDefault="00DD7A3F" w:rsidP="00B47C2B">
      <w:r w:rsidRPr="00447DAD">
        <w:tab/>
      </w:r>
      <w:r w:rsidRPr="00447DAD">
        <w:rPr>
          <w:noProof/>
          <w:position w:val="-34"/>
        </w:rPr>
      </w:r>
      <w:r w:rsidR="00DD7A3F" w:rsidRPr="00447DAD">
        <w:rPr>
          <w:noProof/>
          <w:position w:val="-34"/>
        </w:rPr>
        <w:object w:dxaOrig="5860" w:dyaOrig="800" w14:anchorId="768A16E5">
          <v:shape id="_x0000_i1035" type="#_x0000_t75" alt="" style="width:294pt;height:39pt;mso-width-percent:0;mso-height-percent:0;mso-width-percent:0;mso-height-percent:0" o:ole="">
            <v:imagedata r:id="rId59" o:title=""/>
          </v:shape>
          <o:OLEObject Type="Embed" ProgID="Equation.DSMT4" ShapeID="_x0000_i1035" DrawAspect="Content" ObjectID="_1840548585" r:id="rId60"/>
        </w:object>
      </w:r>
    </w:p>
    <w:p w:rsidR="00DD7A3F" w:rsidRPr="00447DAD" w:rsidRDefault="00DD7A3F" w:rsidP="00B47C2B">
      <w:r w:rsidRPr="00447DAD">
        <w:tab/>
      </w:r>
      <w:r w:rsidRPr="00447DAD">
        <w:rPr>
          <w:noProof/>
          <w:position w:val="-32"/>
        </w:rPr>
      </w:r>
      <w:r w:rsidR="00DD7A3F" w:rsidRPr="00447DAD">
        <w:rPr>
          <w:noProof/>
          <w:position w:val="-32"/>
        </w:rPr>
        <w:object w:dxaOrig="1939" w:dyaOrig="760" w14:anchorId="706322C8">
          <v:shape id="_x0000_i1036" type="#_x0000_t75" alt="" style="width:98pt;height:39pt;mso-width-percent:0;mso-height-percent:0;mso-width-percent:0;mso-height-percent:0" o:ole="">
            <v:imagedata r:id="rId61" o:title=""/>
          </v:shape>
          <o:OLEObject Type="Embed" ProgID="Equation.DSMT4" ShapeID="_x0000_i1036" DrawAspect="Content" ObjectID="_1840548586" r:id="rId62"/>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bookmarkStart w:id="16" w:name="ZEqnNum510473"/>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9</w:instrText>
      </w:r>
      <w:r>
        <w:rPr>
          <w:noProof/>
        </w:rPr>
        <w:fldChar w:fldCharType="end"/>
      </w:r>
      <w:r w:rsidRPr="00447DAD">
        <w:instrText>)</w:instrText>
      </w:r>
      <w:bookmarkEnd w:id="16"/>
      <w:r w:rsidRPr="00447DAD">
        <w:fldChar w:fldCharType="end"/>
      </w:r>
    </w:p>
    <w:p w:rsidR="00DD7A3F" w:rsidRPr="00447DAD" w:rsidRDefault="00DD7A3F" w:rsidP="00B47C2B"/>
    <w:p w:rsidR="00DD7A3F" w:rsidRPr="00447DAD" w:rsidRDefault="00DD7A3F" w:rsidP="00B47C2B">
      <w:r w:rsidRPr="00447DAD">
        <w:t>where we have defined the correlation coefficient as</w:t>
      </w:r>
    </w:p>
    <w:p w:rsidR="00DD7A3F" w:rsidRPr="00447DAD" w:rsidRDefault="00DD7A3F" w:rsidP="00B47C2B"/>
    <w:p w:rsidR="00DD7A3F" w:rsidRPr="00447DAD" w:rsidRDefault="00DD7A3F" w:rsidP="00B47C2B">
      <w:r w:rsidRPr="00447DAD">
        <w:tab/>
      </w:r>
      <w:r w:rsidRPr="00447DAD">
        <w:rPr>
          <w:noProof/>
          <w:position w:val="-30"/>
        </w:rPr>
      </w:r>
      <w:r w:rsidR="00DD7A3F" w:rsidRPr="00447DAD">
        <w:rPr>
          <w:noProof/>
          <w:position w:val="-30"/>
        </w:rPr>
        <w:object w:dxaOrig="2659" w:dyaOrig="720" w14:anchorId="228761C4">
          <v:shape id="_x0000_i1037" type="#_x0000_t75" alt="" style="width:131pt;height:39pt;mso-width-percent:0;mso-height-percent:0;mso-width-percent:0;mso-height-percent:0" o:ole="">
            <v:imagedata r:id="rId63" o:title=""/>
          </v:shape>
          <o:OLEObject Type="Embed" ProgID="Equation.DSMT4" ShapeID="_x0000_i1037" DrawAspect="Content" ObjectID="_1840548587" r:id="rId64"/>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10</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Note that by the Cauchy-Schwartz inequality we have </w:t>
      </w:r>
      <w:r w:rsidRPr="00447DAD">
        <w:rPr>
          <w:noProof/>
          <w:position w:val="-14"/>
        </w:rPr>
      </w:r>
      <w:r w:rsidR="00DD7A3F" w:rsidRPr="00447DAD">
        <w:rPr>
          <w:noProof/>
          <w:position w:val="-14"/>
        </w:rPr>
        <w:object w:dxaOrig="620" w:dyaOrig="400" w14:anchorId="27F4E183">
          <v:shape id="_x0000_i1038" type="#_x0000_t75" alt="" style="width:33pt;height:20pt;mso-width-percent:0;mso-height-percent:0;mso-width-percent:0;mso-height-percent:0" o:ole="">
            <v:imagedata r:id="rId65" o:title=""/>
          </v:shape>
          <o:OLEObject Type="Embed" ProgID="Equation.DSMT4" ShapeID="_x0000_i1038" DrawAspect="Content" ObjectID="_1840548588" r:id="rId66"/>
        </w:object>
      </w:r>
      <w:r w:rsidRPr="00447DAD">
        <w:t xml:space="preserve">.  Substituting </w:t>
      </w:r>
      <w:r w:rsidRPr="00447DAD">
        <w:fldChar w:fldCharType="begin"/>
      </w:r>
      <w:r w:rsidRPr="00447DAD">
        <w:instrText xml:space="preserve"> GOTOBUTTON ZEqnNum510473  \* MERGEFORMAT </w:instrText>
      </w:r>
      <w:fldSimple w:instr=" REF ZEqnNum510473 \! \* MERGEFORMAT ">
        <w:r w:rsidRPr="00447DAD">
          <w:instrText>(</w:instrText>
        </w:r>
        <w:r>
          <w:instrText>6</w:instrText>
        </w:r>
        <w:r w:rsidRPr="00447DAD">
          <w:instrText>.</w:instrText>
        </w:r>
        <w:r>
          <w:instrText>9</w:instrText>
        </w:r>
        <w:r w:rsidRPr="00447DAD">
          <w:instrText>)</w:instrText>
        </w:r>
      </w:fldSimple>
      <w:r w:rsidRPr="00447DAD">
        <w:fldChar w:fldCharType="end"/>
      </w:r>
      <w:r w:rsidRPr="00447DAD">
        <w:t xml:space="preserve"> into the general multivariate pdf yields </w:t>
      </w:r>
    </w:p>
    <w:p w:rsidR="00DD7A3F" w:rsidRPr="00447DAD" w:rsidRDefault="00DD7A3F" w:rsidP="00B47C2B"/>
    <w:p w:rsidR="00DD7A3F" w:rsidRPr="00447DAD" w:rsidRDefault="00DD7A3F" w:rsidP="00B47C2B">
      <w:r w:rsidRPr="00447DAD">
        <w:tab/>
      </w:r>
      <w:r w:rsidRPr="00447DAD">
        <w:rPr>
          <w:noProof/>
          <w:position w:val="-50"/>
        </w:rPr>
      </w:r>
      <w:r w:rsidR="00DD7A3F" w:rsidRPr="00447DAD">
        <w:rPr>
          <w:noProof/>
          <w:position w:val="-50"/>
        </w:rPr>
        <w:object w:dxaOrig="8919" w:dyaOrig="1120" w14:anchorId="4D20ED14">
          <v:shape id="_x0000_i1039" type="#_x0000_t75" alt="" style="width:445pt;height:59pt;mso-width-percent:0;mso-height-percent:0;mso-width-percent:0;mso-height-percent:0" o:ole="">
            <v:imagedata r:id="rId67" o:title=""/>
          </v:shape>
          <o:OLEObject Type="Embed" ProgID="Equation.DSMT4" ShapeID="_x0000_i1039" DrawAspect="Content" ObjectID="_1840548589" r:id="rId68"/>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11</w:instrText>
      </w:r>
      <w:r>
        <w:rPr>
          <w:noProof/>
        </w:rPr>
        <w:fldChar w:fldCharType="end"/>
      </w:r>
      <w:r w:rsidRPr="00447DAD">
        <w:instrText>)</w:instrText>
      </w:r>
      <w:r w:rsidRPr="00447DAD">
        <w:fldChar w:fldCharType="end"/>
      </w:r>
    </w:p>
    <w:p w:rsidR="00DD7A3F" w:rsidRPr="00447DAD" w:rsidRDefault="00DD7A3F" w:rsidP="00B47C2B">
      <w:r w:rsidRPr="00447DAD">
        <w:t xml:space="preserve"> </w:t>
      </w:r>
    </w:p>
    <w:p w:rsidR="00DD7A3F" w:rsidRPr="00447DAD" w:rsidRDefault="00DD7A3F" w:rsidP="00B47C2B"/>
    <w:p w:rsidR="00DD7A3F" w:rsidRPr="00447DAD" w:rsidRDefault="00DD7A3F" w:rsidP="00B47C2B"/>
    <w:p w:rsidR="00DD7A3F" w:rsidRPr="00447DAD" w:rsidRDefault="00DD7A3F" w:rsidP="00B47C2B">
      <w:r w:rsidRPr="00447DAD">
        <w:rPr>
          <w:noProof/>
        </w:rPr>
        <w:drawing>
          <wp:anchor distT="0" distB="0" distL="114300" distR="114300" simplePos="0" relativeHeight="251697152" behindDoc="0" locked="0" layoutInCell="1" allowOverlap="0" wp14:anchorId="797197C6" wp14:editId="15D874DB">
            <wp:simplePos x="0" y="0"/>
            <wp:positionH relativeFrom="column">
              <wp:align>center</wp:align>
            </wp:positionH>
            <wp:positionV relativeFrom="paragraph">
              <wp:posOffset>273050</wp:posOffset>
            </wp:positionV>
            <wp:extent cx="3398520" cy="2559050"/>
            <wp:effectExtent l="0" t="0" r="0" b="0"/>
            <wp:wrapTopAndBottom/>
            <wp:docPr id="531109522" name="Picture 531109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9" cstate="print">
                      <a:clrChange>
                        <a:clrFrom>
                          <a:srgbClr val="CCCCCC"/>
                        </a:clrFrom>
                        <a:clrTo>
                          <a:srgbClr val="CCCCCC">
                            <a:alpha val="0"/>
                          </a:srgbClr>
                        </a:clrTo>
                      </a:clrChange>
                      <a:extLst>
                        <a:ext uri="{28A0092B-C50C-407E-A947-70E740481C1C}">
                          <a14:useLocalDpi xmlns:a14="http://schemas.microsoft.com/office/drawing/2010/main" val="0"/>
                        </a:ext>
                      </a:extLst>
                    </a:blip>
                    <a:srcRect l="2347" t="9642" r="52664"/>
                    <a:stretch>
                      <a:fillRect/>
                    </a:stretch>
                  </pic:blipFill>
                  <pic:spPr bwMode="auto">
                    <a:xfrm>
                      <a:off x="0" y="0"/>
                      <a:ext cx="3398520" cy="2559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D7A3F" w:rsidRPr="00447DAD" w:rsidRDefault="00DD7A3F" w:rsidP="00B47C2B"/>
    <w:p w:rsidR="00DD7A3F" w:rsidRPr="00447DAD" w:rsidRDefault="00DD7A3F" w:rsidP="00B47C2B">
      <w:r w:rsidRPr="00447DAD">
        <w:t xml:space="preserve">The following development makes heavy use of the material in §5 on matrix analysis.  Using the spectral decomposition of the covariance matrix, </w:t>
      </w:r>
      <w:r w:rsidRPr="00447DAD">
        <w:rPr>
          <w:noProof/>
          <w:position w:val="-4"/>
        </w:rPr>
      </w:r>
      <w:r w:rsidR="00DD7A3F" w:rsidRPr="00447DAD">
        <w:rPr>
          <w:noProof/>
          <w:position w:val="-4"/>
        </w:rPr>
        <w:object w:dxaOrig="1120" w:dyaOrig="340" w14:anchorId="2C07AB95">
          <v:shape id="_x0000_i1040" type="#_x0000_t75" alt="" style="width:59pt;height:20pt;mso-width-percent:0;mso-height-percent:0;mso-width-percent:0;mso-height-percent:0" o:ole="">
            <v:imagedata r:id="rId70" o:title=""/>
          </v:shape>
          <o:OLEObject Type="Embed" ProgID="Equation.DSMT4" ShapeID="_x0000_i1040" DrawAspect="Content" ObjectID="_1840548590" r:id="rId71"/>
        </w:object>
      </w:r>
      <w:r w:rsidRPr="00447DAD">
        <w:t xml:space="preserve">, we may apply the orthonormal linear transformation </w:t>
      </w:r>
      <w:r w:rsidRPr="00447DAD">
        <w:rPr>
          <w:noProof/>
          <w:position w:val="-4"/>
        </w:rPr>
      </w:r>
      <w:r w:rsidR="00DD7A3F" w:rsidRPr="00447DAD">
        <w:rPr>
          <w:noProof/>
          <w:position w:val="-4"/>
        </w:rPr>
        <w:object w:dxaOrig="840" w:dyaOrig="260" w14:anchorId="7FB4FA38">
          <v:shape id="_x0000_i1041" type="#_x0000_t75" alt="" style="width:39pt;height:13pt;mso-width-percent:0;mso-height-percent:0;mso-width-percent:0;mso-height-percent:0" o:ole="">
            <v:imagedata r:id="rId72" o:title=""/>
          </v:shape>
          <o:OLEObject Type="Embed" ProgID="Equation.DSMT4" ShapeID="_x0000_i1041" DrawAspect="Content" ObjectID="_1840548591" r:id="rId73"/>
        </w:object>
      </w:r>
      <w:r w:rsidRPr="00447DAD">
        <w:t>to the quadratic form in the exponent to reveal the major and minor axis of the ellipse and the diagonalized pdf</w:t>
      </w:r>
    </w:p>
    <w:p w:rsidR="00DD7A3F" w:rsidRPr="00447DAD" w:rsidRDefault="00DD7A3F" w:rsidP="00B47C2B"/>
    <w:p w:rsidR="00DD7A3F" w:rsidRPr="00447DAD" w:rsidRDefault="00DD7A3F" w:rsidP="00B47C2B">
      <w:r w:rsidRPr="00447DAD">
        <w:tab/>
      </w:r>
      <w:r w:rsidRPr="00447DAD">
        <w:rPr>
          <w:noProof/>
          <w:position w:val="-34"/>
        </w:rPr>
      </w:r>
      <w:r w:rsidR="00DD7A3F" w:rsidRPr="00447DAD">
        <w:rPr>
          <w:noProof/>
          <w:position w:val="-34"/>
        </w:rPr>
        <w:object w:dxaOrig="4080" w:dyaOrig="800" w14:anchorId="06948898">
          <v:shape id="_x0000_i1042" type="#_x0000_t75" alt="" style="width:204pt;height:39pt;mso-width-percent:0;mso-height-percent:0;mso-width-percent:0;mso-height-percent:0" o:ole="">
            <v:imagedata r:id="rId74" o:title=""/>
          </v:shape>
          <o:OLEObject Type="Embed" ProgID="Equation.DSMT4" ShapeID="_x0000_i1042" DrawAspect="Content" ObjectID="_1840548592" r:id="rId75"/>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12</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rPr>
          <w:noProof/>
        </w:rPr>
        <w:drawing>
          <wp:anchor distT="0" distB="0" distL="114300" distR="114300" simplePos="0" relativeHeight="251698176" behindDoc="0" locked="0" layoutInCell="1" allowOverlap="1" wp14:anchorId="08585F61" wp14:editId="414FC988">
            <wp:simplePos x="0" y="0"/>
            <wp:positionH relativeFrom="column">
              <wp:posOffset>857250</wp:posOffset>
            </wp:positionH>
            <wp:positionV relativeFrom="paragraph">
              <wp:posOffset>817245</wp:posOffset>
            </wp:positionV>
            <wp:extent cx="3609975" cy="2531745"/>
            <wp:effectExtent l="0" t="0" r="9525" b="1905"/>
            <wp:wrapTopAndBottom/>
            <wp:docPr id="192280152" name="Picture 19228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6" cstate="print">
                      <a:clrChange>
                        <a:clrFrom>
                          <a:srgbClr val="CCCCCC"/>
                        </a:clrFrom>
                        <a:clrTo>
                          <a:srgbClr val="CCCCCC">
                            <a:alpha val="0"/>
                          </a:srgbClr>
                        </a:clrTo>
                      </a:clrChange>
                      <a:extLst>
                        <a:ext uri="{28A0092B-C50C-407E-A947-70E740481C1C}">
                          <a14:useLocalDpi xmlns:a14="http://schemas.microsoft.com/office/drawing/2010/main" val="0"/>
                        </a:ext>
                      </a:extLst>
                    </a:blip>
                    <a:srcRect l="1619" t="9615" r="49936"/>
                    <a:stretch>
                      <a:fillRect/>
                    </a:stretch>
                  </pic:blipFill>
                  <pic:spPr bwMode="auto">
                    <a:xfrm>
                      <a:off x="0" y="0"/>
                      <a:ext cx="3609975" cy="2531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47DAD">
        <w:t xml:space="preserve">The diagonalized form is seen to be the product of two uncorrelated Gaussian random variables with mean zero and variance </w:t>
      </w:r>
      <w:r w:rsidRPr="00447DAD">
        <w:rPr>
          <w:noProof/>
          <w:position w:val="-12"/>
        </w:rPr>
      </w:r>
      <w:r w:rsidR="00DD7A3F" w:rsidRPr="00447DAD">
        <w:rPr>
          <w:noProof/>
          <w:position w:val="-12"/>
        </w:rPr>
        <w:object w:dxaOrig="560" w:dyaOrig="360" w14:anchorId="2CF33036">
          <v:shape id="_x0000_i1043" type="#_x0000_t75" alt="" style="width:26pt;height:20pt;mso-width-percent:0;mso-height-percent:0;mso-width-percent:0;mso-height-percent:0" o:ole="">
            <v:imagedata r:id="rId77" o:title=""/>
          </v:shape>
          <o:OLEObject Type="Embed" ProgID="Equation.DSMT4" ShapeID="_x0000_i1043" DrawAspect="Content" ObjectID="_1840548593" r:id="rId78"/>
        </w:object>
      </w:r>
      <w:r w:rsidRPr="00447DAD">
        <w:t xml:space="preserve">.  The orthogonal eigenmanifold </w:t>
      </w:r>
      <w:r w:rsidRPr="00447DAD">
        <w:rPr>
          <w:noProof/>
          <w:position w:val="-4"/>
        </w:rPr>
      </w:r>
      <w:r w:rsidR="00DD7A3F" w:rsidRPr="00447DAD">
        <w:rPr>
          <w:noProof/>
          <w:position w:val="-4"/>
        </w:rPr>
        <w:object w:dxaOrig="260" w:dyaOrig="240" w14:anchorId="3264FCBD">
          <v:shape id="_x0000_i1044" type="#_x0000_t75" alt="" style="width:13pt;height:13pt;mso-width-percent:0;mso-height-percent:0;mso-width-percent:0;mso-height-percent:0" o:ole="">
            <v:imagedata r:id="rId79" o:title=""/>
          </v:shape>
          <o:OLEObject Type="Embed" ProgID="Equation.DSMT4" ShapeID="_x0000_i1044" DrawAspect="Content" ObjectID="_1840548594" r:id="rId80"/>
        </w:object>
      </w:r>
      <w:r w:rsidRPr="00447DAD">
        <w:t xml:space="preserve"> of a 2x2 PD matrix is guaranteed to be a rotation matrix as opposed to a reflection matrix which </w:t>
      </w:r>
    </w:p>
    <w:p w:rsidR="00DD7A3F" w:rsidRPr="00447DAD" w:rsidRDefault="00DD7A3F" w:rsidP="00B47C2B"/>
    <w:p w:rsidR="00DD7A3F" w:rsidRPr="00447DAD" w:rsidRDefault="00DD7A3F" w:rsidP="00B47C2B">
      <w:r w:rsidRPr="00447DAD">
        <w:t xml:space="preserve">can also occur for symmetric matrices because the PD property ensures that </w:t>
      </w:r>
      <w:r w:rsidRPr="00447DAD">
        <w:rPr>
          <w:noProof/>
          <w:position w:val="-4"/>
        </w:rPr>
      </w:r>
      <w:r w:rsidR="00DD7A3F" w:rsidRPr="00447DAD">
        <w:rPr>
          <w:noProof/>
          <w:position w:val="-4"/>
        </w:rPr>
        <w:object w:dxaOrig="740" w:dyaOrig="340" w14:anchorId="36B1122B">
          <v:shape id="_x0000_i1045" type="#_x0000_t75" alt="" style="width:39pt;height:20pt;mso-width-percent:0;mso-height-percent:0;mso-width-percent:0;mso-height-percent:0" o:ole="">
            <v:imagedata r:id="rId81" o:title=""/>
          </v:shape>
          <o:OLEObject Type="Embed" ProgID="Equation.DSMT4" ShapeID="_x0000_i1045" DrawAspect="Content" ObjectID="_1840548595" r:id="rId82"/>
        </w:object>
      </w:r>
      <w:r w:rsidRPr="00447DAD">
        <w:t xml:space="preserve">is an ellipse.  In this case the minimum coordinate of the elliptical quadratic form in the exponent is equal to the square root of the smaller eigenvalue and the corresponding eigenvector points to this coordinate constituting the minor axis.  The remaining perpendicular eigenvector points along the major axis and has length equal to the square root of the corresponding larger eigenvalue.  </w:t>
      </w:r>
    </w:p>
    <w:p w:rsidR="00DD7A3F" w:rsidRPr="00447DAD" w:rsidRDefault="00DD7A3F" w:rsidP="00B47C2B"/>
    <w:p w:rsidR="00DD7A3F" w:rsidRPr="00447DAD" w:rsidRDefault="00DD7A3F" w:rsidP="00B47C2B"/>
    <w:p w:rsidR="00DD7A3F" w:rsidRPr="00447DAD" w:rsidRDefault="00DD7A3F" w:rsidP="00B47C2B"/>
    <w:p w:rsidR="00DD7A3F" w:rsidRPr="00447DAD" w:rsidRDefault="00DD7A3F" w:rsidP="00B47C2B">
      <w:pPr>
        <w:jc w:val="center"/>
      </w:pPr>
    </w:p>
    <w:p w:rsidR="00DD7A3F" w:rsidRPr="00447DAD" w:rsidRDefault="00DD7A3F" w:rsidP="00B47C2B"/>
    <w:p w:rsidR="00DD7A3F" w:rsidRPr="00447DAD" w:rsidRDefault="00DD7A3F" w:rsidP="00B47C2B"/>
    <w:p w:rsidR="00DD7A3F" w:rsidRPr="00447DAD" w:rsidRDefault="00DD7A3F" w:rsidP="00B47C2B">
      <w:r w:rsidRPr="00447DAD">
        <w:t xml:space="preserve">  From the characteristic equation discussed §2.5.1, the eigenvalues are </w:t>
      </w:r>
    </w:p>
    <w:p w:rsidR="00DD7A3F" w:rsidRPr="00447DAD" w:rsidRDefault="00DD7A3F" w:rsidP="00B47C2B"/>
    <w:p w:rsidR="00DD7A3F" w:rsidRPr="00447DAD" w:rsidRDefault="00DD7A3F" w:rsidP="00B47C2B">
      <w:r w:rsidRPr="00447DAD">
        <w:tab/>
      </w:r>
      <w:r w:rsidRPr="00447DAD">
        <w:rPr>
          <w:noProof/>
          <w:position w:val="-24"/>
        </w:rPr>
      </w:r>
      <w:r w:rsidR="00DD7A3F" w:rsidRPr="00447DAD">
        <w:rPr>
          <w:noProof/>
          <w:position w:val="-24"/>
        </w:rPr>
        <w:object w:dxaOrig="4120" w:dyaOrig="620" w14:anchorId="6529DD58">
          <v:shape id="_x0000_i1046" type="#_x0000_t75" alt="" style="width:210pt;height:33pt;mso-width-percent:0;mso-height-percent:0;mso-width-percent:0;mso-height-percent:0" o:ole="">
            <v:imagedata r:id="rId83" o:title=""/>
          </v:shape>
          <o:OLEObject Type="Embed" ProgID="Equation.DSMT4" ShapeID="_x0000_i1046" DrawAspect="Content" ObjectID="_1840548596" r:id="rId84"/>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13</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and the eigenvector matrix is </w:t>
      </w:r>
    </w:p>
    <w:p w:rsidR="00DD7A3F" w:rsidRPr="00447DAD" w:rsidRDefault="00DD7A3F" w:rsidP="00B47C2B"/>
    <w:p w:rsidR="00DD7A3F" w:rsidRPr="00447DAD" w:rsidRDefault="00DD7A3F" w:rsidP="00B47C2B">
      <w:r w:rsidRPr="00447DAD">
        <w:tab/>
      </w:r>
      <w:r w:rsidRPr="00447DAD">
        <w:rPr>
          <w:noProof/>
          <w:position w:val="-32"/>
        </w:rPr>
        <w:drawing>
          <wp:inline distT="0" distB="0" distL="0" distR="0" wp14:anchorId="0A7A3B50" wp14:editId="0E422DB4">
            <wp:extent cx="1371600" cy="485775"/>
            <wp:effectExtent l="0" t="0" r="0" b="9525"/>
            <wp:docPr id="1798606820" name="Picture 1798606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371600" cy="48577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14</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where </w:t>
      </w:r>
      <w:r w:rsidRPr="00447DAD">
        <w:rPr>
          <w:noProof/>
          <w:position w:val="-52"/>
        </w:rPr>
        <w:drawing>
          <wp:inline distT="0" distB="0" distL="0" distR="0" wp14:anchorId="1BE00A5D" wp14:editId="7CFA5F8F">
            <wp:extent cx="2752725" cy="609600"/>
            <wp:effectExtent l="0" t="0" r="9525" b="0"/>
            <wp:docPr id="1111654941" name="Picture 1111654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752725" cy="609600"/>
                    </a:xfrm>
                    <a:prstGeom prst="rect">
                      <a:avLst/>
                    </a:prstGeom>
                    <a:noFill/>
                    <a:ln>
                      <a:noFill/>
                    </a:ln>
                  </pic:spPr>
                </pic:pic>
              </a:graphicData>
            </a:graphic>
          </wp:inline>
        </w:drawing>
      </w:r>
      <w:r w:rsidRPr="00447DAD">
        <w:t xml:space="preserve"> .  The eigenvector matrix has the form of a rotation matrix with rotation angle </w:t>
      </w:r>
    </w:p>
    <w:p w:rsidR="00DD7A3F" w:rsidRPr="00447DAD" w:rsidRDefault="00DD7A3F" w:rsidP="00B47C2B"/>
    <w:p w:rsidR="00DD7A3F" w:rsidRPr="00447DAD" w:rsidRDefault="00DD7A3F" w:rsidP="00B47C2B">
      <w:r w:rsidRPr="00447DAD">
        <w:tab/>
      </w:r>
      <w:r w:rsidRPr="00447DAD">
        <w:rPr>
          <w:noProof/>
          <w:position w:val="-32"/>
        </w:rPr>
        <w:drawing>
          <wp:inline distT="0" distB="0" distL="0" distR="0" wp14:anchorId="2C30DF9F" wp14:editId="69FF952D">
            <wp:extent cx="2143125" cy="485775"/>
            <wp:effectExtent l="0" t="0" r="9525" b="9525"/>
            <wp:docPr id="609240501" name="Picture 609240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143125" cy="48577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bookmarkStart w:id="17" w:name="ZEqnNum654515"/>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15</w:instrText>
      </w:r>
      <w:r>
        <w:rPr>
          <w:noProof/>
        </w:rPr>
        <w:fldChar w:fldCharType="end"/>
      </w:r>
      <w:r w:rsidRPr="00447DAD">
        <w:instrText>)</w:instrText>
      </w:r>
      <w:bookmarkEnd w:id="17"/>
      <w:r w:rsidRPr="00447DAD">
        <w:fldChar w:fldCharType="end"/>
      </w:r>
    </w:p>
    <w:p w:rsidR="00DD7A3F" w:rsidRPr="00447DAD" w:rsidRDefault="00DD7A3F" w:rsidP="00B47C2B"/>
    <w:p w:rsidR="00DD7A3F" w:rsidRPr="00447DAD" w:rsidRDefault="00DD7A3F" w:rsidP="00B47C2B">
      <w:r w:rsidRPr="00447DAD">
        <w:t xml:space="preserve">A horizontal contour corresponding to the constant density </w:t>
      </w:r>
      <w:r w:rsidRPr="00447DAD">
        <w:rPr>
          <w:noProof/>
          <w:position w:val="-32"/>
        </w:rPr>
        <w:drawing>
          <wp:inline distT="0" distB="0" distL="0" distR="0" wp14:anchorId="0D0AC4F4" wp14:editId="713283CD">
            <wp:extent cx="1409700" cy="495300"/>
            <wp:effectExtent l="0" t="0" r="0" b="0"/>
            <wp:docPr id="1791661910" name="Picture 179166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409700" cy="495300"/>
                    </a:xfrm>
                    <a:prstGeom prst="rect">
                      <a:avLst/>
                    </a:prstGeom>
                    <a:noFill/>
                    <a:ln>
                      <a:noFill/>
                    </a:ln>
                  </pic:spPr>
                </pic:pic>
              </a:graphicData>
            </a:graphic>
          </wp:inline>
        </w:drawing>
      </w:r>
      <w:r w:rsidRPr="00447DAD">
        <w:t xml:space="preserve">is an ellipse, centered potentially at </w:t>
      </w:r>
      <w:r w:rsidRPr="00447DAD">
        <w:rPr>
          <w:noProof/>
          <w:position w:val="-10"/>
        </w:rPr>
        <w:drawing>
          <wp:inline distT="0" distB="0" distL="0" distR="0" wp14:anchorId="39F75465" wp14:editId="606D895F">
            <wp:extent cx="533400" cy="200025"/>
            <wp:effectExtent l="0" t="0" r="0" b="9525"/>
            <wp:docPr id="1310071522" name="Picture 131007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r w:rsidRPr="00447DAD">
        <w:t xml:space="preserve">for a nonzero mean vectors, and rotated CCW by </w:t>
      </w:r>
      <w:r w:rsidRPr="00447DAD">
        <w:rPr>
          <w:noProof/>
          <w:position w:val="-6"/>
        </w:rPr>
        <w:drawing>
          <wp:inline distT="0" distB="0" distL="0" distR="0" wp14:anchorId="653BE3D1" wp14:editId="459FAEC1">
            <wp:extent cx="123825" cy="180975"/>
            <wp:effectExtent l="0" t="0" r="9525" b="9525"/>
            <wp:docPr id="1184001161" name="Picture 118400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447DAD">
        <w:t xml:space="preserve">.  For </w:t>
      </w:r>
      <w:r w:rsidRPr="00447DAD">
        <w:rPr>
          <w:noProof/>
          <w:position w:val="-10"/>
        </w:rPr>
        <w:drawing>
          <wp:inline distT="0" distB="0" distL="0" distR="0" wp14:anchorId="19FFF62F" wp14:editId="0B943B46">
            <wp:extent cx="371475" cy="190500"/>
            <wp:effectExtent l="0" t="0" r="9525" b="0"/>
            <wp:docPr id="44091315" name="Picture 4409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71475" cy="190500"/>
                    </a:xfrm>
                    <a:prstGeom prst="rect">
                      <a:avLst/>
                    </a:prstGeom>
                    <a:noFill/>
                    <a:ln>
                      <a:noFill/>
                    </a:ln>
                  </pic:spPr>
                </pic:pic>
              </a:graphicData>
            </a:graphic>
          </wp:inline>
        </w:drawing>
      </w:r>
      <w:r w:rsidRPr="00447DAD">
        <w:t xml:space="preserve"> and </w:t>
      </w:r>
      <w:r w:rsidRPr="00447DAD">
        <w:rPr>
          <w:noProof/>
          <w:position w:val="-10"/>
        </w:rPr>
        <w:drawing>
          <wp:inline distT="0" distB="0" distL="0" distR="0" wp14:anchorId="50B2A9DF" wp14:editId="712BA7C0">
            <wp:extent cx="495300" cy="200025"/>
            <wp:effectExtent l="0" t="0" r="0" b="9525"/>
            <wp:docPr id="554595002" name="Picture 55459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95300" cy="200025"/>
                    </a:xfrm>
                    <a:prstGeom prst="rect">
                      <a:avLst/>
                    </a:prstGeom>
                    <a:noFill/>
                    <a:ln>
                      <a:noFill/>
                    </a:ln>
                  </pic:spPr>
                </pic:pic>
              </a:graphicData>
            </a:graphic>
          </wp:inline>
        </w:drawing>
      </w:r>
      <w:r w:rsidRPr="00447DAD">
        <w:t>,, which implies</w:t>
      </w:r>
      <w:r w:rsidRPr="00447DAD">
        <w:rPr>
          <w:noProof/>
          <w:position w:val="-12"/>
        </w:rPr>
        <w:drawing>
          <wp:inline distT="0" distB="0" distL="0" distR="0" wp14:anchorId="32CF657D" wp14:editId="59754619">
            <wp:extent cx="466725" cy="238125"/>
            <wp:effectExtent l="0" t="0" r="9525" b="9525"/>
            <wp:docPr id="1722673360" name="Picture 172267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66725" cy="238125"/>
                    </a:xfrm>
                    <a:prstGeom prst="rect">
                      <a:avLst/>
                    </a:prstGeom>
                    <a:noFill/>
                    <a:ln>
                      <a:noFill/>
                    </a:ln>
                  </pic:spPr>
                </pic:pic>
              </a:graphicData>
            </a:graphic>
          </wp:inline>
        </w:drawing>
      </w:r>
      <w:r w:rsidRPr="00447DAD">
        <w:t xml:space="preserve">, the ellipse has minor axis of length </w:t>
      </w:r>
      <w:r w:rsidRPr="00447DAD">
        <w:rPr>
          <w:noProof/>
          <w:position w:val="-14"/>
        </w:rPr>
        <w:drawing>
          <wp:inline distT="0" distB="0" distL="0" distR="0" wp14:anchorId="030F172F" wp14:editId="74F92157">
            <wp:extent cx="352425" cy="266700"/>
            <wp:effectExtent l="0" t="0" r="9525" b="0"/>
            <wp:docPr id="1852786699" name="Picture 185278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52425" cy="266700"/>
                    </a:xfrm>
                    <a:prstGeom prst="rect">
                      <a:avLst/>
                    </a:prstGeom>
                    <a:noFill/>
                    <a:ln>
                      <a:noFill/>
                    </a:ln>
                  </pic:spPr>
                </pic:pic>
              </a:graphicData>
            </a:graphic>
          </wp:inline>
        </w:drawing>
      </w:r>
      <w:r w:rsidRPr="00447DAD">
        <w:t xml:space="preserve">in the direction of </w:t>
      </w:r>
      <w:r w:rsidRPr="00447DAD">
        <w:rPr>
          <w:noProof/>
          <w:position w:val="-12"/>
        </w:rPr>
        <w:drawing>
          <wp:inline distT="0" distB="0" distL="0" distR="0" wp14:anchorId="1480FA73" wp14:editId="3314D124">
            <wp:extent cx="161925" cy="228600"/>
            <wp:effectExtent l="0" t="0" r="9525" b="0"/>
            <wp:docPr id="1179245567" name="Picture 117924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447DAD">
        <w:t xml:space="preserve">, and major axis with length </w:t>
      </w:r>
      <w:r w:rsidRPr="00447DAD">
        <w:rPr>
          <w:noProof/>
          <w:position w:val="-14"/>
        </w:rPr>
        <w:drawing>
          <wp:inline distT="0" distB="0" distL="0" distR="0" wp14:anchorId="40A810DE" wp14:editId="0A9BF6BC">
            <wp:extent cx="371475" cy="266700"/>
            <wp:effectExtent l="0" t="0" r="9525" b="0"/>
            <wp:docPr id="2119559947" name="Picture 2119559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71475" cy="266700"/>
                    </a:xfrm>
                    <a:prstGeom prst="rect">
                      <a:avLst/>
                    </a:prstGeom>
                    <a:noFill/>
                    <a:ln>
                      <a:noFill/>
                    </a:ln>
                  </pic:spPr>
                </pic:pic>
              </a:graphicData>
            </a:graphic>
          </wp:inline>
        </w:drawing>
      </w:r>
      <w:r w:rsidRPr="00447DAD">
        <w:t xml:space="preserve">in the direction of </w:t>
      </w:r>
      <w:r w:rsidRPr="00447DAD">
        <w:rPr>
          <w:noProof/>
          <w:position w:val="-12"/>
        </w:rPr>
        <w:drawing>
          <wp:inline distT="0" distB="0" distL="0" distR="0" wp14:anchorId="1C5534DC" wp14:editId="0BD995FF">
            <wp:extent cx="180975" cy="228600"/>
            <wp:effectExtent l="0" t="0" r="9525" b="0"/>
            <wp:docPr id="664495361" name="Picture 66449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sidRPr="00447DAD">
        <w:t xml:space="preserve">.  Thus the maximum variance direction is along </w:t>
      </w:r>
      <w:r w:rsidRPr="00447DAD">
        <w:rPr>
          <w:noProof/>
          <w:position w:val="-12"/>
        </w:rPr>
        <w:drawing>
          <wp:inline distT="0" distB="0" distL="0" distR="0" wp14:anchorId="355C0259" wp14:editId="25D2D857">
            <wp:extent cx="180975" cy="228600"/>
            <wp:effectExtent l="0" t="0" r="9525" b="0"/>
            <wp:docPr id="403173149" name="Picture 403173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sidRPr="00447DAD">
        <w:t xml:space="preserve">and has value </w:t>
      </w:r>
      <w:r w:rsidRPr="00447DAD">
        <w:rPr>
          <w:noProof/>
          <w:position w:val="-10"/>
        </w:rPr>
        <w:drawing>
          <wp:inline distT="0" distB="0" distL="0" distR="0" wp14:anchorId="24C24A70" wp14:editId="4CAE7371">
            <wp:extent cx="304800" cy="228600"/>
            <wp:effectExtent l="0" t="0" r="0" b="0"/>
            <wp:docPr id="1700568420" name="Picture 1700568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04800" cy="228600"/>
                    </a:xfrm>
                    <a:prstGeom prst="rect">
                      <a:avLst/>
                    </a:prstGeom>
                    <a:noFill/>
                    <a:ln>
                      <a:noFill/>
                    </a:ln>
                  </pic:spPr>
                </pic:pic>
              </a:graphicData>
            </a:graphic>
          </wp:inline>
        </w:drawing>
      </w:r>
      <w:r w:rsidRPr="00447DAD">
        <w:t>.</w:t>
      </w:r>
    </w:p>
    <w:p w:rsidR="00DD7A3F" w:rsidRPr="00447DAD" w:rsidRDefault="00DD7A3F" w:rsidP="00B47C2B">
      <w:pPr>
        <w:jc w:val="center"/>
      </w:pPr>
    </w:p>
    <w:p w:rsidR="00DD7A3F" w:rsidRPr="00447DAD" w:rsidRDefault="00DD7A3F" w:rsidP="00B47C2B">
      <w:pPr>
        <w:jc w:val="center"/>
      </w:pPr>
    </w:p>
    <w:p w:rsidR="00DD7A3F" w:rsidRPr="00447DAD" w:rsidRDefault="00DD7A3F" w:rsidP="00B47C2B">
      <w:pPr>
        <w:jc w:val="center"/>
      </w:pPr>
    </w:p>
    <w:p w:rsidR="00DD7A3F" w:rsidRPr="00447DAD" w:rsidRDefault="00DD7A3F" w:rsidP="00B47C2B">
      <w:r w:rsidRPr="00447DAD">
        <w:t xml:space="preserve">For </w:t>
      </w:r>
      <w:r w:rsidRPr="00447DAD">
        <w:rPr>
          <w:noProof/>
          <w:position w:val="-12"/>
        </w:rPr>
        <w:drawing>
          <wp:inline distT="0" distB="0" distL="0" distR="0" wp14:anchorId="5B8F9E33" wp14:editId="2FB4F6CD">
            <wp:extent cx="914400" cy="228600"/>
            <wp:effectExtent l="0" t="0" r="0" b="0"/>
            <wp:docPr id="1421762446" name="Picture 142176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914400" cy="228600"/>
                    </a:xfrm>
                    <a:prstGeom prst="rect">
                      <a:avLst/>
                    </a:prstGeom>
                    <a:noFill/>
                    <a:ln>
                      <a:noFill/>
                    </a:ln>
                  </pic:spPr>
                </pic:pic>
              </a:graphicData>
            </a:graphic>
          </wp:inline>
        </w:drawing>
      </w:r>
    </w:p>
    <w:p w:rsidR="00DD7A3F" w:rsidRPr="00447DAD" w:rsidRDefault="00DD7A3F" w:rsidP="00B47C2B"/>
    <w:p w:rsidR="00DD7A3F" w:rsidRPr="00447DAD" w:rsidRDefault="00DD7A3F" w:rsidP="00B47C2B">
      <w:r w:rsidRPr="00447DAD">
        <w:tab/>
      </w:r>
      <w:r w:rsidRPr="00447DAD">
        <w:rPr>
          <w:noProof/>
          <w:position w:val="-32"/>
        </w:rPr>
        <w:drawing>
          <wp:inline distT="0" distB="0" distL="0" distR="0" wp14:anchorId="4C6CDC01" wp14:editId="074101C9">
            <wp:extent cx="942975" cy="485775"/>
            <wp:effectExtent l="0" t="0" r="9525" b="9525"/>
            <wp:docPr id="1749254099" name="Picture 1749254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942975" cy="48577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16</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p w:rsidR="00DD7A3F" w:rsidRPr="00447DAD" w:rsidRDefault="00DD7A3F" w:rsidP="00B47C2B"/>
    <w:p w:rsidR="00DD7A3F" w:rsidRPr="00447DAD" w:rsidRDefault="00DD7A3F" w:rsidP="00B47C2B"/>
    <w:p w:rsidR="00DD7A3F" w:rsidRPr="00447DAD" w:rsidRDefault="00DD7A3F" w:rsidP="00B47C2B">
      <w:r w:rsidRPr="00447DAD">
        <w:rPr>
          <w:noProof/>
          <w:position w:val="-12"/>
        </w:rPr>
      </w:r>
      <w:r w:rsidR="00DD7A3F" w:rsidRPr="00447DAD">
        <w:rPr>
          <w:noProof/>
          <w:position w:val="-12"/>
        </w:rPr>
        <w:object w:dxaOrig="1340" w:dyaOrig="380" w14:anchorId="63EE3351">
          <v:shape id="_x0000_i1047" type="#_x0000_t75" alt="" style="width:66pt;height:20pt;mso-width-percent:0;mso-height-percent:0;mso-width-percent:0;mso-height-percent:0" o:ole="">
            <v:imagedata r:id="rId101" o:title=""/>
          </v:shape>
          <o:OLEObject Type="Embed" ProgID="Equation.DSMT4" ShapeID="_x0000_i1047" DrawAspect="Content" ObjectID="_1840548597" r:id="rId102"/>
        </w:object>
      </w:r>
      <w:r w:rsidRPr="00447DAD">
        <w:t>,</w:t>
      </w:r>
      <w:r w:rsidRPr="00447DAD">
        <w:rPr>
          <w:noProof/>
          <w:position w:val="-10"/>
        </w:rPr>
      </w:r>
      <w:r w:rsidR="00DD7A3F" w:rsidRPr="00447DAD">
        <w:rPr>
          <w:noProof/>
          <w:position w:val="-10"/>
        </w:rPr>
        <w:object w:dxaOrig="600" w:dyaOrig="320" w14:anchorId="07B0B304">
          <v:shape id="_x0000_i1048" type="#_x0000_t75" alt="" style="width:33pt;height:13pt;mso-width-percent:0;mso-height-percent:0;mso-width-percent:0;mso-height-percent:0" o:ole="">
            <v:imagedata r:id="rId103" o:title=""/>
          </v:shape>
          <o:OLEObject Type="Embed" ProgID="Equation.DSMT4" ShapeID="_x0000_i1048" DrawAspect="Content" ObjectID="_1840548598" r:id="rId104"/>
        </w:object>
      </w:r>
    </w:p>
    <w:p w:rsidR="00DD7A3F" w:rsidRPr="00447DAD" w:rsidRDefault="00DD7A3F" w:rsidP="00B47C2B"/>
    <w:p w:rsidR="00DD7A3F" w:rsidRPr="00447DAD" w:rsidRDefault="00DD7A3F" w:rsidP="00B47C2B">
      <w:r w:rsidRPr="00447DAD">
        <w:tab/>
      </w:r>
    </w:p>
    <w:p w:rsidR="00DD7A3F" w:rsidRPr="00447DAD" w:rsidRDefault="00DD7A3F" w:rsidP="00B47C2B">
      <w:r w:rsidRPr="00447DAD">
        <w:tab/>
      </w:r>
      <w:r w:rsidRPr="00447DAD">
        <w:rPr>
          <w:noProof/>
          <w:position w:val="-12"/>
        </w:rPr>
      </w:r>
      <w:r w:rsidR="00DD7A3F" w:rsidRPr="00447DAD">
        <w:rPr>
          <w:noProof/>
          <w:position w:val="-12"/>
        </w:rPr>
        <w:object w:dxaOrig="1440" w:dyaOrig="380" w14:anchorId="74501633">
          <v:shape id="_x0000_i1049" type="#_x0000_t75" alt="" style="width:1in;height:20pt;mso-width-percent:0;mso-height-percent:0;mso-width-percent:0;mso-height-percent:0" o:ole="">
            <v:imagedata r:id="rId105" o:title=""/>
          </v:shape>
          <o:OLEObject Type="Embed" ProgID="Equation.DSMT4" ShapeID="_x0000_i1049" DrawAspect="Content" ObjectID="_1840548599" r:id="rId106"/>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17</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p w:rsidR="00DD7A3F" w:rsidRPr="00447DAD" w:rsidRDefault="00DD7A3F" w:rsidP="00B47C2B"/>
    <w:p w:rsidR="00DD7A3F" w:rsidRPr="00447DAD" w:rsidRDefault="00DD7A3F" w:rsidP="00B47C2B">
      <w:r w:rsidRPr="00447DAD">
        <w:t xml:space="preserve">Uncorrelated implies independence for Gaussian RV only.  Independence requires </w:t>
      </w:r>
      <w:r w:rsidRPr="00447DAD">
        <w:rPr>
          <w:noProof/>
          <w:position w:val="-12"/>
        </w:rPr>
        <w:drawing>
          <wp:inline distT="0" distB="0" distL="0" distR="0" wp14:anchorId="5ACA2399" wp14:editId="17C496C7">
            <wp:extent cx="1495425" cy="228600"/>
            <wp:effectExtent l="0" t="0" r="9525" b="0"/>
            <wp:docPr id="477779455" name="Picture 477779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495425" cy="228600"/>
                    </a:xfrm>
                    <a:prstGeom prst="rect">
                      <a:avLst/>
                    </a:prstGeom>
                    <a:noFill/>
                    <a:ln>
                      <a:noFill/>
                    </a:ln>
                  </pic:spPr>
                </pic:pic>
              </a:graphicData>
            </a:graphic>
          </wp:inline>
        </w:drawing>
      </w:r>
      <w:r w:rsidRPr="00447DAD">
        <w:t xml:space="preserve">, which is self-evident because of the diagonal form of K, i.e. the only condition is </w:t>
      </w:r>
      <w:r w:rsidRPr="00447DAD">
        <w:rPr>
          <w:noProof/>
          <w:position w:val="-10"/>
        </w:rPr>
        <w:drawing>
          <wp:inline distT="0" distB="0" distL="0" distR="0" wp14:anchorId="6BD8FCDF" wp14:editId="7E69FA22">
            <wp:extent cx="381000" cy="200025"/>
            <wp:effectExtent l="0" t="0" r="0" b="9525"/>
            <wp:docPr id="393545078" name="Picture 39354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381000" cy="200025"/>
                    </a:xfrm>
                    <a:prstGeom prst="rect">
                      <a:avLst/>
                    </a:prstGeom>
                    <a:noFill/>
                    <a:ln>
                      <a:noFill/>
                    </a:ln>
                  </pic:spPr>
                </pic:pic>
              </a:graphicData>
            </a:graphic>
          </wp:inline>
        </w:drawing>
      </w:r>
      <w:r w:rsidRPr="00447DAD">
        <w:t>.</w:t>
      </w:r>
    </w:p>
    <w:p w:rsidR="00DD7A3F" w:rsidRPr="00447DAD" w:rsidRDefault="00DD7A3F" w:rsidP="00B47C2B"/>
    <w:p w:rsidR="00DD7A3F" w:rsidRPr="00447DAD" w:rsidRDefault="00DD7A3F" w:rsidP="00B47C2B">
      <w:r w:rsidRPr="00447DAD">
        <w:t xml:space="preserve">It is subsequently shown by completing the square that the marginal distributions for </w:t>
      </w:r>
      <w:r w:rsidRPr="00447DAD">
        <w:rPr>
          <w:noProof/>
          <w:position w:val="-4"/>
        </w:rPr>
        <w:drawing>
          <wp:inline distT="0" distB="0" distL="0" distR="0" wp14:anchorId="42ADE59C" wp14:editId="244E63DF">
            <wp:extent cx="180975" cy="161925"/>
            <wp:effectExtent l="0" t="0" r="9525" b="9525"/>
            <wp:docPr id="2106781596" name="Picture 210678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447DAD">
        <w:t xml:space="preserve">and </w:t>
      </w:r>
      <w:r w:rsidRPr="00447DAD">
        <w:rPr>
          <w:noProof/>
          <w:position w:val="-4"/>
        </w:rPr>
        <w:drawing>
          <wp:inline distT="0" distB="0" distL="0" distR="0" wp14:anchorId="6E5A1F73" wp14:editId="12757CE3">
            <wp:extent cx="142875" cy="161925"/>
            <wp:effectExtent l="0" t="0" r="9525" b="9525"/>
            <wp:docPr id="1241861040" name="Picture 124186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447DAD">
        <w:t xml:space="preserve">are also Gaussian with densities </w:t>
      </w:r>
      <w:r w:rsidRPr="00447DAD">
        <w:rPr>
          <w:noProof/>
          <w:position w:val="-10"/>
        </w:rPr>
        <w:drawing>
          <wp:inline distT="0" distB="0" distL="0" distR="0" wp14:anchorId="4044B88D" wp14:editId="2768D9E2">
            <wp:extent cx="866775" cy="228600"/>
            <wp:effectExtent l="0" t="0" r="9525" b="0"/>
            <wp:docPr id="704204769" name="Picture 704204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866775" cy="228600"/>
                    </a:xfrm>
                    <a:prstGeom prst="rect">
                      <a:avLst/>
                    </a:prstGeom>
                    <a:noFill/>
                    <a:ln>
                      <a:noFill/>
                    </a:ln>
                  </pic:spPr>
                </pic:pic>
              </a:graphicData>
            </a:graphic>
          </wp:inline>
        </w:drawing>
      </w:r>
      <w:r w:rsidRPr="00447DAD">
        <w:t xml:space="preserve"> and </w:t>
      </w:r>
      <w:r w:rsidRPr="00447DAD">
        <w:rPr>
          <w:noProof/>
          <w:position w:val="-10"/>
        </w:rPr>
        <w:drawing>
          <wp:inline distT="0" distB="0" distL="0" distR="0" wp14:anchorId="7C7B72B6" wp14:editId="26ECB87D">
            <wp:extent cx="800100" cy="228600"/>
            <wp:effectExtent l="0" t="0" r="0" b="0"/>
            <wp:docPr id="1212951728" name="Picture 121295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800100" cy="228600"/>
                    </a:xfrm>
                    <a:prstGeom prst="rect">
                      <a:avLst/>
                    </a:prstGeom>
                    <a:noFill/>
                    <a:ln>
                      <a:noFill/>
                    </a:ln>
                  </pic:spPr>
                </pic:pic>
              </a:graphicData>
            </a:graphic>
          </wp:inline>
        </w:drawing>
      </w:r>
      <w:r w:rsidRPr="00447DAD">
        <w:t xml:space="preserve">.  Not only that but the conditional distribution </w:t>
      </w:r>
      <w:r w:rsidRPr="00447DAD">
        <w:rPr>
          <w:noProof/>
          <w:position w:val="-18"/>
        </w:rPr>
        <w:drawing>
          <wp:inline distT="0" distB="0" distL="0" distR="0" wp14:anchorId="626E5D5D" wp14:editId="3F009D57">
            <wp:extent cx="609600" cy="276225"/>
            <wp:effectExtent l="0" t="0" r="0" b="9525"/>
            <wp:docPr id="1474597866" name="Picture 147459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609600" cy="276225"/>
                    </a:xfrm>
                    <a:prstGeom prst="rect">
                      <a:avLst/>
                    </a:prstGeom>
                    <a:noFill/>
                    <a:ln>
                      <a:noFill/>
                    </a:ln>
                  </pic:spPr>
                </pic:pic>
              </a:graphicData>
            </a:graphic>
          </wp:inline>
        </w:drawing>
      </w:r>
      <w:r w:rsidRPr="00447DAD">
        <w:t>is also Gaussian.</w:t>
      </w:r>
    </w:p>
    <w:p w:rsidR="00DD7A3F" w:rsidRPr="00447DAD" w:rsidRDefault="00DD7A3F" w:rsidP="00B47C2B">
      <w:r w:rsidRPr="00447DAD">
        <w:rPr>
          <w:noProof/>
        </w:rPr>
        <w:drawing>
          <wp:inline distT="0" distB="0" distL="0" distR="0" wp14:anchorId="15A0E34E" wp14:editId="583CF2DD">
            <wp:extent cx="5476875" cy="3600450"/>
            <wp:effectExtent l="0" t="0" r="0" b="0"/>
            <wp:docPr id="283144067" name="Picture 283144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476875" cy="3600450"/>
                    </a:xfrm>
                    <a:prstGeom prst="rect">
                      <a:avLst/>
                    </a:prstGeom>
                    <a:noFill/>
                    <a:ln>
                      <a:noFill/>
                    </a:ln>
                  </pic:spPr>
                </pic:pic>
              </a:graphicData>
            </a:graphic>
          </wp:inline>
        </w:drawing>
      </w:r>
    </w:p>
    <w:p w:rsidR="00DD7A3F" w:rsidRPr="00447DAD" w:rsidRDefault="00DD7A3F" w:rsidP="00B47C2B"/>
    <w:p w:rsidR="00DD7A3F" w:rsidRPr="00447DAD" w:rsidRDefault="00DD7A3F" w:rsidP="00B47C2B">
      <w:pPr>
        <w:jc w:val="center"/>
      </w:pPr>
      <w:r w:rsidRPr="00447DAD">
        <w:rPr>
          <w:noProof/>
        </w:rPr>
        <w:drawing>
          <wp:inline distT="0" distB="0" distL="0" distR="0" wp14:anchorId="353DE5B9" wp14:editId="22A2B117">
            <wp:extent cx="4781550" cy="3314700"/>
            <wp:effectExtent l="0" t="0" r="0" b="0"/>
            <wp:docPr id="1298161881" name="Picture 129816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5">
                      <a:extLst>
                        <a:ext uri="{28A0092B-C50C-407E-A947-70E740481C1C}">
                          <a14:useLocalDpi xmlns:a14="http://schemas.microsoft.com/office/drawing/2010/main" val="0"/>
                        </a:ext>
                      </a:extLst>
                    </a:blip>
                    <a:srcRect l="12701" b="10844"/>
                    <a:stretch>
                      <a:fillRect/>
                    </a:stretch>
                  </pic:blipFill>
                  <pic:spPr bwMode="auto">
                    <a:xfrm>
                      <a:off x="0" y="0"/>
                      <a:ext cx="4781550" cy="3314700"/>
                    </a:xfrm>
                    <a:prstGeom prst="rect">
                      <a:avLst/>
                    </a:prstGeom>
                    <a:noFill/>
                    <a:ln>
                      <a:noFill/>
                    </a:ln>
                  </pic:spPr>
                </pic:pic>
              </a:graphicData>
            </a:graphic>
          </wp:inline>
        </w:drawing>
      </w:r>
    </w:p>
    <w:p w:rsidR="00DD7A3F" w:rsidRDefault="00DD7A3F" w:rsidP="00AE6FDE">
      <w:pPr>
        <w:pStyle w:val="Heading4"/>
      </w:pPr>
      <w:r>
        <w:t>Probability of Ellipse</w:t>
      </w:r>
    </w:p>
    <w:p w:rsidR="00DD7A3F" w:rsidRDefault="00DD7A3F" w:rsidP="00C3206C"/>
    <w:p w:rsidR="00DD7A3F" w:rsidRDefault="00DD7A3F" w:rsidP="00C3206C">
      <w:r>
        <w:t>For a 2D Gaussian RV x~(mu,sigma), the probability of lying within the ellipse defined by</w:t>
      </w:r>
    </w:p>
    <w:p w:rsidR="00DD7A3F" w:rsidRDefault="00DD7A3F" w:rsidP="00C3206C"/>
    <w:p w:rsidR="00DD7A3F" w:rsidRDefault="00DD7A3F" w:rsidP="00C3206C">
      <w:pPr>
        <w:jc w:val="center"/>
      </w:pPr>
      <w:r>
        <w:rPr>
          <w:noProof/>
          <w:position w:val="-10"/>
        </w:rPr>
        <w:drawing>
          <wp:inline distT="0" distB="0" distL="0" distR="0" wp14:anchorId="567092C0" wp14:editId="37BAAFF5">
            <wp:extent cx="1755648" cy="251968"/>
            <wp:effectExtent l="0" t="0" r="0" b="0"/>
            <wp:docPr id="1690369451" name="Picture 1690369451" descr="{&quot;mathml&quot;:&quot;&lt;math style=\&quot;font-family:stix;font-size:12px;\&quot; xmlns=\&quot;http://www.w3.org/1998/Math/MathML\&quot;&gt;&lt;msqrt&gt;&lt;msup&gt;&lt;mfenced&gt;&lt;mrow&gt;&lt;mi&gt;x&lt;/mi&gt;&lt;mo&gt;-&lt;/mo&gt;&lt;mi&gt;&amp;#x3BC;&lt;/mi&gt;&lt;/mrow&gt;&lt;/mfenced&gt;&lt;mi&gt;T&lt;/mi&gt;&lt;/msup&gt;&lt;msup&gt;&lt;mi&gt;&amp;#x3A3;&lt;/mi&gt;&lt;mrow&gt;&lt;mo&gt;-&lt;/mo&gt;&lt;mn&gt;1&lt;/mn&gt;&lt;/mrow&gt;&lt;/msup&gt;&lt;mfenced&gt;&lt;mrow&gt;&lt;mi&gt;x&lt;/mi&gt;&lt;mo&gt;-&lt;/mo&gt;&lt;mi&gt;&amp;#x3BC;&lt;/mi&gt;&lt;/mrow&gt;&lt;/mfenced&gt;&lt;/msqrt&gt;&lt;mo&gt;&amp;lt;&lt;/mo&gt;&lt;mi&gt;d&lt;/mi&gt;&lt;/math&gt;&quot;,&quot;origin&quot;:&quot;MathType Legacy&quot;,&quot;version&quot;:&quot;v3.21.0&quot;}" title="square root of open parentheses x minus mu close parentheses to the power of T capital sigma to the power of negative 1 end exponent open parentheses x minus mu close parentheses end root less than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qrt&gt;&lt;msup&gt;&lt;mfenced&gt;&lt;mrow&gt;&lt;mi&gt;x&lt;/mi&gt;&lt;mo&gt;-&lt;/mo&gt;&lt;mi&gt;&amp;#x3BC;&lt;/mi&gt;&lt;/mrow&gt;&lt;/mfenced&gt;&lt;mi&gt;T&lt;/mi&gt;&lt;/msup&gt;&lt;msup&gt;&lt;mi&gt;&amp;#x3A3;&lt;/mi&gt;&lt;mrow&gt;&lt;mo&gt;-&lt;/mo&gt;&lt;mn&gt;1&lt;/mn&gt;&lt;/mrow&gt;&lt;/msup&gt;&lt;mfenced&gt;&lt;mrow&gt;&lt;mi&gt;x&lt;/mi&gt;&lt;mo&gt;-&lt;/mo&gt;&lt;mi&gt;&amp;#x3BC;&lt;/mi&gt;&lt;/mrow&gt;&lt;/mfenced&gt;&lt;/msqrt&gt;&lt;mo&gt;&amp;lt;&lt;/mo&gt;&lt;mi&gt;d&lt;/mi&gt;&lt;/math&gt;&quot;,&quot;origin&quot;:&quot;MathType Legacy&quot;,&quot;version&quot;:&quot;v3.21.0&quot;}" title="square root of open parentheses x minus mu close parentheses to the power of T capital sigma to the power of negative 1 end exponent open parentheses x minus mu close parentheses end root less than d"/>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1755648" cy="251968"/>
                    </a:xfrm>
                    <a:prstGeom prst="rect">
                      <a:avLst/>
                    </a:prstGeom>
                  </pic:spPr>
                </pic:pic>
              </a:graphicData>
            </a:graphic>
          </wp:inline>
        </w:drawing>
      </w:r>
    </w:p>
    <w:p w:rsidR="00DD7A3F" w:rsidRDefault="00DD7A3F" w:rsidP="00C3206C"/>
    <w:p w:rsidR="00DD7A3F" w:rsidRDefault="00DD7A3F" w:rsidP="00C3206C">
      <w:r>
        <w:t xml:space="preserve">where d is the number of standard deviations, is </w:t>
      </w:r>
    </w:p>
    <w:p w:rsidR="00DD7A3F" w:rsidRDefault="00DD7A3F" w:rsidP="00C3206C"/>
    <w:p w:rsidR="00DD7A3F" w:rsidRDefault="00DD7A3F" w:rsidP="00C3206C">
      <w:pPr>
        <w:jc w:val="center"/>
      </w:pPr>
      <w:r>
        <w:rPr>
          <w:noProof/>
          <w:position w:val="-69"/>
        </w:rPr>
        <w:drawing>
          <wp:inline distT="0" distB="0" distL="0" distR="0" wp14:anchorId="0FFD2C8A" wp14:editId="7EA25823">
            <wp:extent cx="1410208" cy="1910080"/>
            <wp:effectExtent l="0" t="0" r="0" b="0"/>
            <wp:docPr id="813974658" name="Picture 813974658" descr="{&quot;mathml&quot;:&quot;&lt;math style=\&quot;font-family:stix;font-size:12px;\&quot; xmlns=\&quot;http://www.w3.org/1998/Math/MathML\&quot;&gt;&lt;mi&gt;P&lt;/mi&gt;&lt;mo&gt;=&lt;/mo&gt;&lt;msubsup&gt;&lt;mo&gt;&amp;#x222B;&lt;/mo&gt;&lt;mrow&gt;&lt;mi&gt;x&lt;/mi&gt;&lt;mo&gt;&amp;#x2208;&lt;/mo&gt;&lt;mi mathvariant=\&quot;fraktur\&quot;&gt;R&lt;/mi&gt;&lt;/mrow&gt;&lt;mrow/&gt;&lt;/msubsup&gt;&lt;mi&gt;p&lt;/mi&gt;&lt;mfenced&gt;&lt;mi&gt;x&lt;/mi&gt;&lt;/mfenced&gt;&lt;mi&gt;d&lt;/mi&gt;&lt;mi&gt;x&lt;/mi&gt;&lt;mspace linebreak=\&quot;newline\&quot;/&gt;&lt;mo&gt;=&lt;/mo&gt;&lt;msub&gt;&lt;mo&gt;&amp;#x222B;&lt;/mo&gt;&lt;mrow&gt;&lt;msqrt&gt;&lt;msubsup&gt;&lt;mi&gt;y&lt;/mi&gt;&lt;mn&gt;1&lt;/mn&gt;&lt;mn&gt;2&lt;/mn&gt;&lt;/msubsup&gt;&lt;mo&gt;+&lt;/mo&gt;&lt;msubsup&gt;&lt;mi&gt;y&lt;/mi&gt;&lt;mn&gt;2&lt;/mn&gt;&lt;mn&gt;2&lt;/mn&gt;&lt;/msubsup&gt;&lt;/msqrt&gt;&lt;mo&gt;&amp;lt;&lt;/mo&gt;&lt;mi&gt;d&lt;/mi&gt;&lt;/mrow&gt;&lt;/msub&gt;&lt;mi&gt;p&lt;/mi&gt;&lt;mfenced&gt;&lt;mi&gt;y&lt;/mi&gt;&lt;/mfenced&gt;&lt;mo&gt;d&lt;/mo&gt;&lt;mi&gt;y&lt;/mi&gt;&lt;mspace linebreak=\&quot;newline\&quot;/&gt;&lt;mo&gt;=&lt;/mo&gt;&lt;msubsup&gt;&lt;mo&gt;&amp;#x222B;&lt;/mo&gt;&lt;mn&gt;0&lt;/mn&gt;&lt;mi&gt;d&lt;/mi&gt;&lt;/msubsup&gt;&lt;mi&gt;r&lt;/mi&gt;&lt;msup&gt;&lt;mi&gt;e&lt;/mi&gt;&lt;mrow&gt;&lt;mo&gt;-&lt;/mo&gt;&lt;msup&gt;&lt;mi&gt;r&lt;/mi&gt;&lt;mn&gt;2&lt;/mn&gt;&lt;/msup&gt;&lt;mo&gt;/&lt;/mo&gt;&lt;mn&gt;2&lt;/mn&gt;&lt;/mrow&gt;&lt;/msup&gt;&lt;mo&gt;d&lt;/mo&gt;&lt;mi&gt;r&lt;/mi&gt;&lt;mspace linebreak=\&quot;newline\&quot;/&gt;&lt;mo&gt;=&lt;/mo&gt;&lt;mn&gt;1&lt;/mn&gt;&lt;mo&gt;-&lt;/mo&gt;&lt;msup&gt;&lt;mi&gt;e&lt;/mi&gt;&lt;mrow&gt;&lt;mo&gt;-&lt;/mo&gt;&lt;msup&gt;&lt;mi&gt;d&lt;/mi&gt;&lt;mn&gt;2&lt;/mn&gt;&lt;/msup&gt;&lt;mo&gt;/&lt;/mo&gt;&lt;mn&gt;2&lt;/mn&gt;&lt;/mrow&gt;&lt;/msup&gt;&lt;/math&gt;&quot;,&quot;origin&quot;:&quot;MathType Legacy&quot;,&quot;version&quot;:&quot;v3.21.0&quot;}" title="P equals integral subscript x element of real part end subscript superscript blank p open parentheses x close parentheses d x&#10;equals integral subscript square root of y subscript 1 superscript 2 plus y subscript 2 superscript 2 end root less than d end subscript p open parentheses y close parentheses d y&#10;equals integral subscript 0 superscript d r e to the power of negative r squared divided by 2 end exponent d r&#10;equals 1 minus e to the power of negative d squared divided by 2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P&lt;/mi&gt;&lt;mo&gt;=&lt;/mo&gt;&lt;msubsup&gt;&lt;mo&gt;&amp;#x222B;&lt;/mo&gt;&lt;mrow&gt;&lt;mi&gt;x&lt;/mi&gt;&lt;mo&gt;&amp;#x2208;&lt;/mo&gt;&lt;mi mathvariant=\&quot;fraktur\&quot;&gt;R&lt;/mi&gt;&lt;/mrow&gt;&lt;mrow/&gt;&lt;/msubsup&gt;&lt;mi&gt;p&lt;/mi&gt;&lt;mfenced&gt;&lt;mi&gt;x&lt;/mi&gt;&lt;/mfenced&gt;&lt;mi&gt;d&lt;/mi&gt;&lt;mi&gt;x&lt;/mi&gt;&lt;mspace linebreak=\&quot;newline\&quot;/&gt;&lt;mo&gt;=&lt;/mo&gt;&lt;msub&gt;&lt;mo&gt;&amp;#x222B;&lt;/mo&gt;&lt;mrow&gt;&lt;msqrt&gt;&lt;msubsup&gt;&lt;mi&gt;y&lt;/mi&gt;&lt;mn&gt;1&lt;/mn&gt;&lt;mn&gt;2&lt;/mn&gt;&lt;/msubsup&gt;&lt;mo&gt;+&lt;/mo&gt;&lt;msubsup&gt;&lt;mi&gt;y&lt;/mi&gt;&lt;mn&gt;2&lt;/mn&gt;&lt;mn&gt;2&lt;/mn&gt;&lt;/msubsup&gt;&lt;/msqrt&gt;&lt;mo&gt;&amp;lt;&lt;/mo&gt;&lt;mi&gt;d&lt;/mi&gt;&lt;/mrow&gt;&lt;/msub&gt;&lt;mi&gt;p&lt;/mi&gt;&lt;mfenced&gt;&lt;mi&gt;y&lt;/mi&gt;&lt;/mfenced&gt;&lt;mo&gt;d&lt;/mo&gt;&lt;mi&gt;y&lt;/mi&gt;&lt;mspace linebreak=\&quot;newline\&quot;/&gt;&lt;mo&gt;=&lt;/mo&gt;&lt;msubsup&gt;&lt;mo&gt;&amp;#x222B;&lt;/mo&gt;&lt;mn&gt;0&lt;/mn&gt;&lt;mi&gt;d&lt;/mi&gt;&lt;/msubsup&gt;&lt;mi&gt;r&lt;/mi&gt;&lt;msup&gt;&lt;mi&gt;e&lt;/mi&gt;&lt;mrow&gt;&lt;mo&gt;-&lt;/mo&gt;&lt;msup&gt;&lt;mi&gt;r&lt;/mi&gt;&lt;mn&gt;2&lt;/mn&gt;&lt;/msup&gt;&lt;mo&gt;/&lt;/mo&gt;&lt;mn&gt;2&lt;/mn&gt;&lt;/mrow&gt;&lt;/msup&gt;&lt;mo&gt;d&lt;/mo&gt;&lt;mi&gt;r&lt;/mi&gt;&lt;mspace linebreak=\&quot;newline\&quot;/&gt;&lt;mo&gt;=&lt;/mo&gt;&lt;mn&gt;1&lt;/mn&gt;&lt;mo&gt;-&lt;/mo&gt;&lt;msup&gt;&lt;mi&gt;e&lt;/mi&gt;&lt;mrow&gt;&lt;mo&gt;-&lt;/mo&gt;&lt;msup&gt;&lt;mi&gt;d&lt;/mi&gt;&lt;mn&gt;2&lt;/mn&gt;&lt;/msup&gt;&lt;mo&gt;/&lt;/mo&gt;&lt;mn&gt;2&lt;/mn&gt;&lt;/mrow&gt;&lt;/msup&gt;&lt;/math&gt;&quot;,&quot;origin&quot;:&quot;MathType Legacy&quot;,&quot;version&quot;:&quot;v3.21.0&quot;}" title="P equals integral subscript x element of real part end subscript superscript blank p open parentheses x close parentheses d x&#10;equals integral subscript square root of y subscript 1 superscript 2 plus y subscript 2 superscript 2 end root less than d end subscript p open parentheses y close parentheses d y&#10;equals integral subscript 0 superscript d r e to the power of negative r squared divided by 2 end exponent d r&#10;equals 1 minus e to the power of negative d squared divided by 2 end exponent"/>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1410208" cy="1910080"/>
                    </a:xfrm>
                    <a:prstGeom prst="rect">
                      <a:avLst/>
                    </a:prstGeom>
                  </pic:spPr>
                </pic:pic>
              </a:graphicData>
            </a:graphic>
          </wp:inline>
        </w:drawing>
      </w:r>
    </w:p>
    <w:p w:rsidR="00DD7A3F" w:rsidRDefault="00DD7A3F" w:rsidP="00C3206C"/>
    <w:p w:rsidR="00DD7A3F" w:rsidRDefault="00DD7A3F" w:rsidP="00C3206C">
      <w:r>
        <w:t xml:space="preserve">and </w:t>
      </w:r>
      <w:r>
        <w:rPr>
          <w:noProof/>
          <w:position w:val="-5"/>
        </w:rPr>
        <w:drawing>
          <wp:inline distT="0" distB="0" distL="0" distR="0" wp14:anchorId="351C24C9" wp14:editId="13BC066B">
            <wp:extent cx="1105408" cy="158496"/>
            <wp:effectExtent l="0" t="0" r="0" b="0"/>
            <wp:docPr id="209148920" name="Picture 209148920" descr="{&quot;mathml&quot;:&quot;&lt;math style=\&quot;font-family:stix;font-size:12px;\&quot; xmlns=\&quot;http://www.w3.org/1998/Math/MathML\&quot;&gt;&lt;mi&gt;y&lt;/mi&gt;&lt;mo&gt;=&lt;/mo&gt;&lt;msup&gt;&lt;mi&gt;&amp;#x3A3;&lt;/mi&gt;&lt;mrow&gt;&lt;mo&gt;-&lt;/mo&gt;&lt;mn&gt;1&lt;/mn&gt;&lt;mo&gt;/&lt;/mo&gt;&lt;mn&gt;2&lt;/mn&gt;&lt;/mrow&gt;&lt;/msup&gt;&lt;mfenced&gt;&lt;mrow&gt;&lt;mi&gt;x&lt;/mi&gt;&lt;mo&gt;-&lt;/mo&gt;&lt;mi&gt;&amp;#x3BC;&lt;/mi&gt;&lt;/mrow&gt;&lt;/mfenced&gt;&lt;/math&gt;&quot;,&quot;origin&quot;:&quot;MathType Legacy&quot;,&quot;version&quot;:&quot;v3.21.0&quot;}" title="y equals capital sigma to the power of negative 1 divided by 2 end exponent open parentheses x minus mu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y&lt;/mi&gt;&lt;mo&gt;=&lt;/mo&gt;&lt;msup&gt;&lt;mi&gt;&amp;#x3A3;&lt;/mi&gt;&lt;mrow&gt;&lt;mo&gt;-&lt;/mo&gt;&lt;mn&gt;1&lt;/mn&gt;&lt;mo&gt;/&lt;/mo&gt;&lt;mn&gt;2&lt;/mn&gt;&lt;/mrow&gt;&lt;/msup&gt;&lt;mfenced&gt;&lt;mrow&gt;&lt;mi&gt;x&lt;/mi&gt;&lt;mo&gt;-&lt;/mo&gt;&lt;mi&gt;&amp;#x3BC;&lt;/mi&gt;&lt;/mrow&gt;&lt;/mfenced&gt;&lt;/math&gt;&quot;,&quot;origin&quot;:&quot;MathType Legacy&quot;,&quot;version&quot;:&quot;v3.21.0&quot;}" title="y equals capital sigma to the power of negative 1 divided by 2 end exponent open parentheses x minus mu close parentheses"/>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105408" cy="158496"/>
                    </a:xfrm>
                    <a:prstGeom prst="rect">
                      <a:avLst/>
                    </a:prstGeom>
                  </pic:spPr>
                </pic:pic>
              </a:graphicData>
            </a:graphic>
          </wp:inline>
        </w:drawing>
      </w:r>
      <w:r>
        <w:t>.</w:t>
      </w:r>
    </w:p>
    <w:p w:rsidR="00DD7A3F" w:rsidRDefault="00DD7A3F" w:rsidP="00C3206C"/>
    <w:p w:rsidR="00DD7A3F" w:rsidRDefault="00DD7A3F" w:rsidP="00C3206C"/>
    <w:p w:rsidR="00DD7A3F" w:rsidRPr="00C3206C" w:rsidRDefault="00DD7A3F" w:rsidP="00C3206C"/>
    <w:p w:rsidR="00DD7A3F" w:rsidRPr="00462181" w:rsidRDefault="00DD7A3F" w:rsidP="00B47C2B">
      <w:pPr>
        <w:pStyle w:val="Heading2"/>
      </w:pPr>
      <w:r w:rsidRPr="00462181">
        <w:t xml:space="preserve"> </w:t>
      </w:r>
      <w:bookmarkStart w:id="18" w:name="_Toc280363693"/>
      <w:bookmarkStart w:id="19" w:name="_Toc209787533"/>
      <w:bookmarkStart w:id="20" w:name="_Toc229857165"/>
      <w:bookmarkStart w:id="21" w:name="_Toc229926219"/>
      <w:r w:rsidRPr="00462181">
        <w:t>Marginal Distributions</w:t>
      </w:r>
      <w:bookmarkEnd w:id="18"/>
      <w:bookmarkEnd w:id="19"/>
      <w:bookmarkEnd w:id="20"/>
      <w:bookmarkEnd w:id="21"/>
    </w:p>
    <w:p w:rsidR="00DD7A3F" w:rsidRPr="00447DAD" w:rsidRDefault="00DD7A3F" w:rsidP="00B47C2B"/>
    <w:p w:rsidR="00DD7A3F" w:rsidRDefault="00DD7A3F" w:rsidP="00B47C2B">
      <w:r w:rsidRPr="00447DAD">
        <w:t xml:space="preserve">It is easily shown by completing the square in the exponent that for </w:t>
      </w:r>
      <w:r w:rsidRPr="00447DAD">
        <w:rPr>
          <w:noProof/>
          <w:position w:val="-6"/>
        </w:rPr>
        <w:drawing>
          <wp:inline distT="0" distB="0" distL="0" distR="0" wp14:anchorId="2F4EF0B8" wp14:editId="02757F04">
            <wp:extent cx="352425" cy="180975"/>
            <wp:effectExtent l="0" t="0" r="9525" b="9525"/>
            <wp:docPr id="1569786844" name="Picture 1569786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sidRPr="00447DAD">
        <w:t xml:space="preserve">the marginal distributions of x and y are also Gaussian, even if they are correlated.  Next we prove that all marginal distributions for </w:t>
      </w:r>
      <w:r w:rsidRPr="00447DAD">
        <w:rPr>
          <w:i/>
          <w:iCs/>
        </w:rPr>
        <w:t>any</w:t>
      </w:r>
      <w:r w:rsidRPr="00447DAD">
        <w:t xml:space="preserve"> combination of random variables drawn from a jointly Gaussian vector are also Gaussian random vectors.  </w:t>
      </w:r>
    </w:p>
    <w:p w:rsidR="00DD7A3F" w:rsidRDefault="00DD7A3F" w:rsidP="00B47C2B"/>
    <w:p w:rsidR="00DD7A3F" w:rsidRDefault="00DD7A3F" w:rsidP="00B47C2B">
      <w:r>
        <w:t xml:space="preserve">Let </w:t>
      </w:r>
      <w:r>
        <w:rPr>
          <w:noProof/>
          <w:position w:val="-12"/>
        </w:rPr>
        <w:drawing>
          <wp:inline distT="0" distB="0" distL="0" distR="0" wp14:anchorId="70966A75" wp14:editId="557EF893">
            <wp:extent cx="2854960" cy="304800"/>
            <wp:effectExtent l="0" t="0" r="0" b="0"/>
            <wp:docPr id="1979009402" name="Picture 1979009402" descr="{&quot;mathml&quot;:&quot;&lt;math style=\&quot;font-family:Times New Roman;font-size:12px;\&quot; xmlns=\&quot;http://www.w3.org/1998/Math/MathML\&quot;&gt;&lt;mi&gt;z&lt;/mi&gt;&lt;mo&gt;=&lt;/mo&gt;&lt;msup&gt;&lt;mfenced open=\&quot;[\&quot; close=\&quot;]\&quot;&gt;&lt;mtable&gt;&lt;mtr&gt;&lt;mtd&gt;&lt;msub&gt;&lt;mi&gt;z&lt;/mi&gt;&lt;mn&gt;1&lt;/mn&gt;&lt;/msub&gt;&lt;/mtd&gt;&lt;mtd&gt;&lt;msub&gt;&lt;mi&gt;z&lt;/mi&gt;&lt;mn&gt;2&lt;/mn&gt;&lt;/msub&gt;&lt;/mtd&gt;&lt;mtd&gt;&lt;mo&gt;&amp;#x2026;&lt;/mo&gt;&lt;/mtd&gt;&lt;mtd&gt;&lt;msub&gt;&lt;mi&gt;z&lt;/mi&gt;&lt;mi&gt;n&lt;/mi&gt;&lt;/msub&gt;&lt;/mtd&gt;&lt;mtd&gt;&lt;msub&gt;&lt;mi&gt;z&lt;/mi&gt;&lt;mrow&gt;&lt;mi&gt;n&lt;/mi&gt;&lt;mo&gt;+&lt;/mo&gt;&lt;mn&gt;1&lt;/mn&gt;&lt;/mrow&gt;&lt;/msub&gt;&lt;mo&gt;&amp;#xA0;&lt;/mo&gt;&lt;mo&gt;&amp;#xA0;&lt;/mo&gt;&lt;mo&gt;&amp;#x2026;&lt;/mo&gt;&lt;/mtd&gt;&lt;mtd&gt;&lt;msub&gt;&lt;mi&gt;z&lt;/mi&gt;&lt;mi&gt;N&lt;/mi&gt;&lt;/msub&gt;&lt;/mtd&gt;&lt;/mtr&gt;&lt;/mtable&gt;&lt;/mfenced&gt;&lt;mi&gt;T&lt;/mi&gt;&lt;/msup&gt;&lt;mo&gt;=&lt;/mo&gt;&lt;msup&gt;&lt;mfenced open=\&quot;[\&quot; close=\&quot;]\&quot;&gt;&lt;mtable&gt;&lt;mtr&gt;&lt;mtd&gt;&lt;msup&gt;&lt;mi&gt;x&lt;/mi&gt;&lt;mi&gt;T&lt;/mi&gt;&lt;/msup&gt;&lt;/mtd&gt;&lt;mtd&gt;&lt;msup&gt;&lt;mi&gt;y&lt;/mi&gt;&lt;mi&gt;T&lt;/mi&gt;&lt;/msup&gt;&lt;/mtd&gt;&lt;/mtr&gt;&lt;/mtable&gt;&lt;/mfenced&gt;&lt;mi&gt;T&lt;/mi&gt;&lt;/msup&gt;&lt;/math&gt;&quot;,&quot;origin&quot;:&quot;MathType Legacy&quot;,&quot;version&quot;:&quot;v3.19.0&quot;}" title="z equals open square brackets table row cell z subscript 1 end cell cell z subscript 2 end cell horizontal ellipsis cell z subscript n end cell cell z subscript n plus 1 end subscript space space horizontal ellipsis end cell cell z subscript N end cell end table close square brackets to the power of T equals open square brackets table row cell x to the power of T end cell cell y to the power of T end cell end table close square brackets to the power of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z&lt;/mi&gt;&lt;mo&gt;=&lt;/mo&gt;&lt;msup&gt;&lt;mfenced open=\&quot;[\&quot; close=\&quot;]\&quot;&gt;&lt;mtable&gt;&lt;mtr&gt;&lt;mtd&gt;&lt;msub&gt;&lt;mi&gt;z&lt;/mi&gt;&lt;mn&gt;1&lt;/mn&gt;&lt;/msub&gt;&lt;/mtd&gt;&lt;mtd&gt;&lt;msub&gt;&lt;mi&gt;z&lt;/mi&gt;&lt;mn&gt;2&lt;/mn&gt;&lt;/msub&gt;&lt;/mtd&gt;&lt;mtd&gt;&lt;mo&gt;&amp;#x2026;&lt;/mo&gt;&lt;/mtd&gt;&lt;mtd&gt;&lt;msub&gt;&lt;mi&gt;z&lt;/mi&gt;&lt;mi&gt;n&lt;/mi&gt;&lt;/msub&gt;&lt;/mtd&gt;&lt;mtd&gt;&lt;msub&gt;&lt;mi&gt;z&lt;/mi&gt;&lt;mrow&gt;&lt;mi&gt;n&lt;/mi&gt;&lt;mo&gt;+&lt;/mo&gt;&lt;mn&gt;1&lt;/mn&gt;&lt;/mrow&gt;&lt;/msub&gt;&lt;mo&gt;&amp;#xA0;&lt;/mo&gt;&lt;mo&gt;&amp;#xA0;&lt;/mo&gt;&lt;mo&gt;&amp;#x2026;&lt;/mo&gt;&lt;/mtd&gt;&lt;mtd&gt;&lt;msub&gt;&lt;mi&gt;z&lt;/mi&gt;&lt;mi&gt;N&lt;/mi&gt;&lt;/msub&gt;&lt;/mtd&gt;&lt;/mtr&gt;&lt;/mtable&gt;&lt;/mfenced&gt;&lt;mi&gt;T&lt;/mi&gt;&lt;/msup&gt;&lt;mo&gt;=&lt;/mo&gt;&lt;msup&gt;&lt;mfenced open=\&quot;[\&quot; close=\&quot;]\&quot;&gt;&lt;mtable&gt;&lt;mtr&gt;&lt;mtd&gt;&lt;msup&gt;&lt;mi&gt;x&lt;/mi&gt;&lt;mi&gt;T&lt;/mi&gt;&lt;/msup&gt;&lt;/mtd&gt;&lt;mtd&gt;&lt;msup&gt;&lt;mi&gt;y&lt;/mi&gt;&lt;mi&gt;T&lt;/mi&gt;&lt;/msup&gt;&lt;/mtd&gt;&lt;/mtr&gt;&lt;/mtable&gt;&lt;/mfenced&gt;&lt;mi&gt;T&lt;/mi&gt;&lt;/msup&gt;&lt;/math&gt;&quot;,&quot;origin&quot;:&quot;MathType Legacy&quot;,&quot;version&quot;:&quot;v3.19.0&quot;}" title="z equals open square brackets table row cell z subscript 1 end cell cell z subscript 2 end cell horizontal ellipsis cell z subscript n end cell cell z subscript n plus 1 end subscript space space horizontal ellipsis end cell cell z subscript N end cell end table close square brackets to the power of T equals open square brackets table row cell x to the power of T end cell cell y to the power of T end cell end table close square brackets to the power of T"/>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2854960" cy="304800"/>
                    </a:xfrm>
                    <a:prstGeom prst="rect">
                      <a:avLst/>
                    </a:prstGeom>
                  </pic:spPr>
                </pic:pic>
              </a:graphicData>
            </a:graphic>
          </wp:inline>
        </w:drawing>
      </w:r>
      <w:r>
        <w:t>with joint density</w:t>
      </w:r>
    </w:p>
    <w:p w:rsidR="00DD7A3F" w:rsidRPr="00447DAD" w:rsidRDefault="00DD7A3F" w:rsidP="00B47C2B"/>
    <w:p w:rsidR="00DD7A3F" w:rsidRPr="00447DAD" w:rsidRDefault="00DD7A3F" w:rsidP="00B47C2B"/>
    <w:p w:rsidR="00DD7A3F" w:rsidRDefault="00DD7A3F" w:rsidP="00B47C2B">
      <w:pPr>
        <w:jc w:val="center"/>
      </w:pPr>
      <w:r>
        <w:rPr>
          <w:noProof/>
          <w:position w:val="-45"/>
        </w:rPr>
        <w:drawing>
          <wp:inline distT="0" distB="0" distL="0" distR="0" wp14:anchorId="031309BB" wp14:editId="0C68F4BF">
            <wp:extent cx="2932176" cy="520192"/>
            <wp:effectExtent l="0" t="0" r="0" b="0"/>
            <wp:docPr id="2010923105" name="Picture 2010923105" descr="{&quot;mathml&quot;:&quot;&lt;math style=\&quot;font-family:Times New Roman;font-size:12px;\&quot; xmlns=\&quot;http://www.w3.org/1998/Math/MathML\&quot;&gt;&lt;mi&gt;p&lt;/mi&gt;&lt;mfenced&gt;&lt;mi&gt;z&lt;/mi&gt;&lt;/mfenced&gt;&lt;mo&gt;=&lt;/mo&gt;&lt;mfrac&gt;&lt;mn&gt;1&lt;/mn&gt;&lt;msqrt&gt;&lt;mfenced open=\&quot;|\&quot; close=\&quot;|\&quot;&gt;&lt;msub&gt;&lt;mi&gt;&amp;#x3A3;&lt;/mi&gt;&lt;mi&gt;z&lt;/mi&gt;&lt;/msub&gt;&lt;/mfenced&gt;&lt;/msqrt&gt;&lt;/mfrac&gt;&lt;mi&gt;e&lt;/mi&gt;&lt;mi&gt;x&lt;/mi&gt;&lt;mi&gt;p&lt;/mi&gt;&lt;mfenced open=\&quot;{\&quot; close=\&quot;}\&quot;&gt;&lt;mrow&gt;&lt;mo&gt;-&lt;/mo&gt;&lt;mfrac&gt;&lt;mn&gt;1&lt;/mn&gt;&lt;mrow/&gt;&lt;/mfrac&gt;&lt;msup&gt;&lt;mfenced&gt;&lt;mrow&gt;&lt;mi&gt;z&lt;/mi&gt;&lt;mo&gt;-&lt;/mo&gt;&lt;msub&gt;&lt;mi&gt;&amp;#x3BC;&lt;/mi&gt;&lt;mi&gt;z&lt;/mi&gt;&lt;/msub&gt;&lt;/mrow&gt;&lt;/mfenced&gt;&lt;mi&gt;T&lt;/mi&gt;&lt;/msup&gt;&lt;msubsup&gt;&lt;mi&gt;&amp;#x3A3;&lt;/mi&gt;&lt;mi&gt;z&lt;/mi&gt;&lt;mrow&gt;&lt;mo&gt;-&lt;/mo&gt;&lt;mn&gt;1&lt;/mn&gt;&lt;/mrow&gt;&lt;/msubsup&gt;&lt;mfenced&gt;&lt;mrow&gt;&lt;mi&gt;z&lt;/mi&gt;&lt;mo&gt;-&lt;/mo&gt;&lt;msub&gt;&lt;mi&gt;&amp;#x3BC;&lt;/mi&gt;&lt;mi&gt;z&lt;/mi&gt;&lt;/msub&gt;&lt;/mrow&gt;&lt;/mfenced&gt;&lt;/mrow&gt;&lt;/mfenced&gt;&lt;/math&gt;&quot;,&quot;origin&quot;:&quot;MathType Legacy&quot;,&quot;version&quot;:&quot;v3.19.0&quot;}" title="p open parentheses z close parentheses equals fraction numerator 1 over denominator square root of open vertical bar capital sigma subscript z close vertical bar end root end fraction e x p open curly brackets negative 1 over blank open parentheses z minus mu subscript z close parentheses to the power of T capital sigma subscript z superscript negative 1 end superscript open parentheses z minus mu subscript z close parentheses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p&lt;/mi&gt;&lt;mfenced&gt;&lt;mi&gt;z&lt;/mi&gt;&lt;/mfenced&gt;&lt;mo&gt;=&lt;/mo&gt;&lt;mfrac&gt;&lt;mn&gt;1&lt;/mn&gt;&lt;msqrt&gt;&lt;mfenced open=\&quot;|\&quot; close=\&quot;|\&quot;&gt;&lt;msub&gt;&lt;mi&gt;&amp;#x3A3;&lt;/mi&gt;&lt;mi&gt;z&lt;/mi&gt;&lt;/msub&gt;&lt;/mfenced&gt;&lt;/msqrt&gt;&lt;/mfrac&gt;&lt;mi&gt;e&lt;/mi&gt;&lt;mi&gt;x&lt;/mi&gt;&lt;mi&gt;p&lt;/mi&gt;&lt;mfenced open=\&quot;{\&quot; close=\&quot;}\&quot;&gt;&lt;mrow&gt;&lt;mo&gt;-&lt;/mo&gt;&lt;mfrac&gt;&lt;mn&gt;1&lt;/mn&gt;&lt;mrow/&gt;&lt;/mfrac&gt;&lt;msup&gt;&lt;mfenced&gt;&lt;mrow&gt;&lt;mi&gt;z&lt;/mi&gt;&lt;mo&gt;-&lt;/mo&gt;&lt;msub&gt;&lt;mi&gt;&amp;#x3BC;&lt;/mi&gt;&lt;mi&gt;z&lt;/mi&gt;&lt;/msub&gt;&lt;/mrow&gt;&lt;/mfenced&gt;&lt;mi&gt;T&lt;/mi&gt;&lt;/msup&gt;&lt;msubsup&gt;&lt;mi&gt;&amp;#x3A3;&lt;/mi&gt;&lt;mi&gt;z&lt;/mi&gt;&lt;mrow&gt;&lt;mo&gt;-&lt;/mo&gt;&lt;mn&gt;1&lt;/mn&gt;&lt;/mrow&gt;&lt;/msubsup&gt;&lt;mfenced&gt;&lt;mrow&gt;&lt;mi&gt;z&lt;/mi&gt;&lt;mo&gt;-&lt;/mo&gt;&lt;msub&gt;&lt;mi&gt;&amp;#x3BC;&lt;/mi&gt;&lt;mi&gt;z&lt;/mi&gt;&lt;/msub&gt;&lt;/mrow&gt;&lt;/mfenced&gt;&lt;/mrow&gt;&lt;/mfenced&gt;&lt;/math&gt;&quot;,&quot;origin&quot;:&quot;MathType Legacy&quot;,&quot;version&quot;:&quot;v3.19.0&quot;}" title="p open parentheses z close parentheses equals fraction numerator 1 over denominator square root of open vertical bar capital sigma subscript z close vertical bar end root end fraction e x p open curly brackets negative 1 over blank open parentheses z minus mu subscript z close parentheses to the power of T capital sigma subscript z superscript negative 1 end superscript open parentheses z minus mu subscript z close parentheses close curly brackets"/>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932176" cy="520192"/>
                    </a:xfrm>
                    <a:prstGeom prst="rect">
                      <a:avLst/>
                    </a:prstGeom>
                  </pic:spPr>
                </pic:pic>
              </a:graphicData>
            </a:graphic>
          </wp:inline>
        </w:drawing>
      </w:r>
    </w:p>
    <w:p w:rsidR="00DD7A3F" w:rsidRDefault="00DD7A3F" w:rsidP="00B47C2B">
      <w:pPr>
        <w:jc w:val="center"/>
      </w:pPr>
      <w:r>
        <w:rPr>
          <w:noProof/>
          <w:position w:val="-99"/>
        </w:rPr>
        <w:drawing>
          <wp:inline distT="0" distB="0" distL="0" distR="0" wp14:anchorId="31820481" wp14:editId="63F38D69">
            <wp:extent cx="2253488" cy="1227328"/>
            <wp:effectExtent l="0" t="0" r="0" b="0"/>
            <wp:docPr id="1987766730" name="Picture 1987766730" descr="{&quot;mathml&quot;:&quot;&lt;math style=\&quot;font-family:Times New Roman;font-size:12px;\&quot; xmlns=\&quot;http://www.w3.org/1998/Math/MathML\&quot;&gt;&lt;msub&gt;&lt;mi&gt;&amp;#x3BC;&lt;/mi&gt;&lt;mi&gt;z&lt;/mi&gt;&lt;/msub&gt;&lt;mo&gt;=&lt;/mo&gt;&lt;mfenced open=\&quot;[\&quot; close=\&quot;]\&quot;&gt;&lt;mtable&gt;&lt;mtr&gt;&lt;mtd&gt;&lt;msub&gt;&lt;mi&gt;&amp;#x3BC;&lt;/mi&gt;&lt;mi&gt;z&lt;/mi&gt;&lt;/msub&gt;&lt;/mtd&gt;&lt;/mtr&gt;&lt;mtr&gt;&lt;mtd&gt;&lt;msub&gt;&lt;mi&gt;&amp;#x3BC;&lt;/mi&gt;&lt;mi&gt;z&lt;/mi&gt;&lt;/msub&gt;&lt;/mtd&gt;&lt;/mtr&gt;&lt;/mtable&gt;&lt;/mfenced&gt;&lt;mspace linebreak=\&quot;newline\&quot;/&gt;&lt;msub&gt;&lt;mi&gt;&amp;#x3A3;&lt;/mi&gt;&lt;mi&gt;z&lt;/mi&gt;&lt;/msub&gt;&lt;mo&gt;=&lt;/mo&gt;&lt;mfenced open=\&quot;[\&quot; close=\&quot;]\&quot;&gt;&lt;mtable&gt;&lt;mtr&gt;&lt;mtd&gt;&lt;msub&gt;&lt;mi&gt;&amp;#x3A3;&lt;/mi&gt;&lt;mi&gt;x&lt;/mi&gt;&lt;/msub&gt;&lt;/mtd&gt;&lt;mtd&gt;&lt;msub&gt;&lt;mi&gt;&amp;#x3A3;&lt;/mi&gt;&lt;mrow&gt;&lt;mi&gt;x&lt;/mi&gt;&lt;mi&gt;y&lt;/mi&gt;&lt;/mrow&gt;&lt;/msub&gt;&lt;/mtd&gt;&lt;/mtr&gt;&lt;mtr&gt;&lt;mtd&gt;&lt;msubsup&gt;&lt;mi&gt;&amp;#x3A3;&lt;/mi&gt;&lt;mrow&gt;&lt;mi&gt;x&lt;/mi&gt;&lt;mi&gt;y&lt;/mi&gt;&lt;/mrow&gt;&lt;mi&gt;T&lt;/mi&gt;&lt;/msubsup&gt;&lt;/mtd&gt;&lt;mtd&gt;&lt;msub&gt;&lt;mi&gt;&amp;#x3A3;&lt;/mi&gt;&lt;mi&gt;x&lt;/mi&gt;&lt;/msub&gt;&lt;/mtd&gt;&lt;/mtr&gt;&lt;/mtable&gt;&lt;/mfenced&gt;&lt;mo&gt;=&lt;/mo&gt;&lt;mo&gt;=&lt;/mo&gt;&lt;msup&gt;&lt;mfenced open=\&quot;[\&quot; close=\&quot;]\&quot;&gt;&lt;mtable&gt;&lt;mtr&gt;&lt;mtd&gt;&lt;msub&gt;&lt;mi&gt;&amp;#x39B;&lt;/mi&gt;&lt;mi&gt;x&lt;/mi&gt;&lt;/msub&gt;&lt;/mtd&gt;&lt;mtd&gt;&lt;msub&gt;&lt;mi&gt;&amp;#x39B;&lt;/mi&gt;&lt;mrow&gt;&lt;mi&gt;x&lt;/mi&gt;&lt;mi&gt;y&lt;/mi&gt;&lt;/mrow&gt;&lt;/msub&gt;&lt;/mtd&gt;&lt;/mtr&gt;&lt;mtr&gt;&lt;mtd&gt;&lt;msubsup&gt;&lt;mi&gt;&amp;#x39B;&lt;/mi&gt;&lt;mrow&gt;&lt;mi&gt;x&lt;/mi&gt;&lt;mi&gt;y&lt;/mi&gt;&lt;/mrow&gt;&lt;mi&gt;T&lt;/mi&gt;&lt;/msubsup&gt;&lt;/mtd&gt;&lt;mtd&gt;&lt;msub&gt;&lt;mi&gt;&amp;#x39B;&lt;/mi&gt;&lt;mi&gt;y&lt;/mi&gt;&lt;/msub&gt;&lt;/mtd&gt;&lt;/mtr&gt;&lt;/mtable&gt;&lt;/mfenced&gt;&lt;mrow&gt;&lt;mo&gt;-&lt;/mo&gt;&lt;mn&gt;1&lt;/mn&gt;&lt;/mrow&gt;&lt;/msup&gt;&lt;/math&gt;&quot;,&quot;origin&quot;:&quot;MathType Legacy&quot;,&quot;version&quot;:&quot;v3.19.0&quot;}" title="mu subscript z equals open square brackets table row cell mu subscript z end cell row cell mu subscript z end cell end table close square brackets&#10;capital sigma subscript z equals open square brackets table row cell capital sigma subscript x end cell cell capital sigma subscript x y end subscript end cell row cell capital sigma subscript x y end subscript superscript T end cell cell capital sigma subscript x end cell end table close square brackets equals equals open square brackets table row cell capital lambda subscript x end cell cell capital lambda subscript x y end subscript end cell row cell capital lambda subscript x y end subscript superscript T end cell cell capital lambda subscript y end cell end table close square brackets to the power of negative 1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amp;#x3BC;&lt;/mi&gt;&lt;mi&gt;z&lt;/mi&gt;&lt;/msub&gt;&lt;mo&gt;=&lt;/mo&gt;&lt;mfenced open=\&quot;[\&quot; close=\&quot;]\&quot;&gt;&lt;mtable&gt;&lt;mtr&gt;&lt;mtd&gt;&lt;msub&gt;&lt;mi&gt;&amp;#x3BC;&lt;/mi&gt;&lt;mi&gt;z&lt;/mi&gt;&lt;/msub&gt;&lt;/mtd&gt;&lt;/mtr&gt;&lt;mtr&gt;&lt;mtd&gt;&lt;msub&gt;&lt;mi&gt;&amp;#x3BC;&lt;/mi&gt;&lt;mi&gt;z&lt;/mi&gt;&lt;/msub&gt;&lt;/mtd&gt;&lt;/mtr&gt;&lt;/mtable&gt;&lt;/mfenced&gt;&lt;mspace linebreak=\&quot;newline\&quot;/&gt;&lt;msub&gt;&lt;mi&gt;&amp;#x3A3;&lt;/mi&gt;&lt;mi&gt;z&lt;/mi&gt;&lt;/msub&gt;&lt;mo&gt;=&lt;/mo&gt;&lt;mfenced open=\&quot;[\&quot; close=\&quot;]\&quot;&gt;&lt;mtable&gt;&lt;mtr&gt;&lt;mtd&gt;&lt;msub&gt;&lt;mi&gt;&amp;#x3A3;&lt;/mi&gt;&lt;mi&gt;x&lt;/mi&gt;&lt;/msub&gt;&lt;/mtd&gt;&lt;mtd&gt;&lt;msub&gt;&lt;mi&gt;&amp;#x3A3;&lt;/mi&gt;&lt;mrow&gt;&lt;mi&gt;x&lt;/mi&gt;&lt;mi&gt;y&lt;/mi&gt;&lt;/mrow&gt;&lt;/msub&gt;&lt;/mtd&gt;&lt;/mtr&gt;&lt;mtr&gt;&lt;mtd&gt;&lt;msubsup&gt;&lt;mi&gt;&amp;#x3A3;&lt;/mi&gt;&lt;mrow&gt;&lt;mi&gt;x&lt;/mi&gt;&lt;mi&gt;y&lt;/mi&gt;&lt;/mrow&gt;&lt;mi&gt;T&lt;/mi&gt;&lt;/msubsup&gt;&lt;/mtd&gt;&lt;mtd&gt;&lt;msub&gt;&lt;mi&gt;&amp;#x3A3;&lt;/mi&gt;&lt;mi&gt;x&lt;/mi&gt;&lt;/msub&gt;&lt;/mtd&gt;&lt;/mtr&gt;&lt;/mtable&gt;&lt;/mfenced&gt;&lt;mo&gt;=&lt;/mo&gt;&lt;mo&gt;=&lt;/mo&gt;&lt;msup&gt;&lt;mfenced open=\&quot;[\&quot; close=\&quot;]\&quot;&gt;&lt;mtable&gt;&lt;mtr&gt;&lt;mtd&gt;&lt;msub&gt;&lt;mi&gt;&amp;#x39B;&lt;/mi&gt;&lt;mi&gt;x&lt;/mi&gt;&lt;/msub&gt;&lt;/mtd&gt;&lt;mtd&gt;&lt;msub&gt;&lt;mi&gt;&amp;#x39B;&lt;/mi&gt;&lt;mrow&gt;&lt;mi&gt;x&lt;/mi&gt;&lt;mi&gt;y&lt;/mi&gt;&lt;/mrow&gt;&lt;/msub&gt;&lt;/mtd&gt;&lt;/mtr&gt;&lt;mtr&gt;&lt;mtd&gt;&lt;msubsup&gt;&lt;mi&gt;&amp;#x39B;&lt;/mi&gt;&lt;mrow&gt;&lt;mi&gt;x&lt;/mi&gt;&lt;mi&gt;y&lt;/mi&gt;&lt;/mrow&gt;&lt;mi&gt;T&lt;/mi&gt;&lt;/msubsup&gt;&lt;/mtd&gt;&lt;mtd&gt;&lt;msub&gt;&lt;mi&gt;&amp;#x39B;&lt;/mi&gt;&lt;mi&gt;y&lt;/mi&gt;&lt;/msub&gt;&lt;/mtd&gt;&lt;/mtr&gt;&lt;/mtable&gt;&lt;/mfenced&gt;&lt;mrow&gt;&lt;mo&gt;-&lt;/mo&gt;&lt;mn&gt;1&lt;/mn&gt;&lt;/mrow&gt;&lt;/msup&gt;&lt;/math&gt;&quot;,&quot;origin&quot;:&quot;MathType Legacy&quot;,&quot;version&quot;:&quot;v3.19.0&quot;}" title="mu subscript z equals open square brackets table row cell mu subscript z end cell row cell mu subscript z end cell end table close square brackets&#10;capital sigma subscript z equals open square brackets table row cell capital sigma subscript x end cell cell capital sigma subscript x y end subscript end cell row cell capital sigma subscript x y end subscript superscript T end cell cell capital sigma subscript x end cell end table close square brackets equals equals open square brackets table row cell capital lambda subscript x end cell cell capital lambda subscript x y end subscript end cell row cell capital lambda subscript x y end subscript superscript T end cell cell capital lambda subscript y end cell end table close square brackets to the power of negative 1 end exponent"/>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2253488" cy="1227328"/>
                    </a:xfrm>
                    <a:prstGeom prst="rect">
                      <a:avLst/>
                    </a:prstGeom>
                  </pic:spPr>
                </pic:pic>
              </a:graphicData>
            </a:graphic>
          </wp:inline>
        </w:drawing>
      </w:r>
    </w:p>
    <w:p w:rsidR="00DD7A3F" w:rsidRDefault="00DD7A3F" w:rsidP="00B47C2B"/>
    <w:p w:rsidR="00DD7A3F" w:rsidRDefault="00DD7A3F" w:rsidP="00B47C2B">
      <w:r>
        <w:t>Our plan of attack to show the marginal distribution</w:t>
      </w:r>
    </w:p>
    <w:p w:rsidR="00DD7A3F" w:rsidRDefault="00DD7A3F" w:rsidP="00B47C2B">
      <w:r>
        <w:t xml:space="preserve"> </w:t>
      </w:r>
    </w:p>
    <w:p w:rsidR="00DD7A3F" w:rsidRDefault="00DD7A3F" w:rsidP="00B47C2B">
      <w:pPr>
        <w:jc w:val="center"/>
      </w:pPr>
      <w:r>
        <w:rPr>
          <w:noProof/>
          <w:position w:val="-13"/>
        </w:rPr>
        <w:drawing>
          <wp:inline distT="0" distB="0" distL="0" distR="0" wp14:anchorId="1184EDD2" wp14:editId="33A4460A">
            <wp:extent cx="1156208" cy="292608"/>
            <wp:effectExtent l="0" t="0" r="0" b="0"/>
            <wp:docPr id="1950449510" name="Picture 1950449510" descr="{&quot;mathml&quot;:&quot;&lt;math style=\&quot;font-family:Times New Roman;font-size:12px;\&quot; xmlns=\&quot;http://www.w3.org/1998/Math/MathML\&quot;&gt;&lt;mi&gt;p&lt;/mi&gt;&lt;mfenced&gt;&lt;mi&gt;y&lt;/mi&gt;&lt;/mfenced&gt;&lt;mo&gt;=&lt;/mo&gt;&lt;msub&gt;&lt;mo&gt;&amp;#x222B;&lt;/mo&gt;&lt;mrow/&gt;&lt;/msub&gt;&lt;mi&gt;p&lt;/mi&gt;&lt;mfenced&gt;&lt;mrow&gt;&lt;mi&gt;x&lt;/mi&gt;&lt;mo&gt;,&lt;/mo&gt;&lt;mi&gt;y&lt;/mi&gt;&lt;/mrow&gt;&lt;/mfenced&gt;&lt;mo&gt;d&lt;/mo&gt;&lt;mi&gt;y&lt;/mi&gt;&lt;/math&gt;&quot;,&quot;origin&quot;:&quot;MathType Legacy&quot;,&quot;version&quot;:&quot;v3.19.0&quot;}" title="p open parentheses y close parentheses equals integral subscript blank p open parentheses x comma y close parentheses d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p&lt;/mi&gt;&lt;mfenced&gt;&lt;mi&gt;y&lt;/mi&gt;&lt;/mfenced&gt;&lt;mo&gt;=&lt;/mo&gt;&lt;msub&gt;&lt;mo&gt;&amp;#x222B;&lt;/mo&gt;&lt;mrow/&gt;&lt;/msub&gt;&lt;mi&gt;p&lt;/mi&gt;&lt;mfenced&gt;&lt;mrow&gt;&lt;mi&gt;x&lt;/mi&gt;&lt;mo&gt;,&lt;/mo&gt;&lt;mi&gt;y&lt;/mi&gt;&lt;/mrow&gt;&lt;/mfenced&gt;&lt;mo&gt;d&lt;/mo&gt;&lt;mi&gt;y&lt;/mi&gt;&lt;/math&gt;&quot;,&quot;origin&quot;:&quot;MathType Legacy&quot;,&quot;version&quot;:&quot;v3.19.0&quot;}" title="p open parentheses y close parentheses equals integral subscript blank p open parentheses x comma y close parentheses d y"/>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1156208" cy="292608"/>
                    </a:xfrm>
                    <a:prstGeom prst="rect">
                      <a:avLst/>
                    </a:prstGeom>
                  </pic:spPr>
                </pic:pic>
              </a:graphicData>
            </a:graphic>
          </wp:inline>
        </w:drawing>
      </w:r>
    </w:p>
    <w:p w:rsidR="00DD7A3F" w:rsidRDefault="00DD7A3F" w:rsidP="00B47C2B">
      <w:pPr>
        <w:jc w:val="center"/>
      </w:pPr>
    </w:p>
    <w:p w:rsidR="00DD7A3F" w:rsidRDefault="00DD7A3F" w:rsidP="00B47C2B">
      <w:r>
        <w:t>is also Gaussian involves expanding the quadratic form in the exponent using the information form of the covariance, completing the square to isolate variables and then using the matrix inversion lemma to reconstruct the distributions into constituents and resolve their determinants.  To start we can ignore the mean without loss of generality.  We have</w:t>
      </w:r>
    </w:p>
    <w:p w:rsidR="00DD7A3F" w:rsidRDefault="00DD7A3F" w:rsidP="00B47C2B"/>
    <w:p w:rsidR="00DD7A3F" w:rsidRDefault="00DD7A3F" w:rsidP="00B47C2B">
      <w:pPr>
        <w:jc w:val="center"/>
      </w:pPr>
      <w:r>
        <w:rPr>
          <w:noProof/>
          <w:position w:val="-72"/>
        </w:rPr>
        <w:drawing>
          <wp:inline distT="0" distB="0" distL="0" distR="0" wp14:anchorId="401FC2AD" wp14:editId="1D7C46E8">
            <wp:extent cx="2907792" cy="900176"/>
            <wp:effectExtent l="0" t="0" r="0" b="0"/>
            <wp:docPr id="1120569910" name="Picture 1120569910" descr="{&quot;mathml&quot;:&quot;&lt;math style=\&quot;font-family:Times New Roman;font-size:12px;\&quot; xmlns=\&quot;http://www.w3.org/1998/Math/MathML\&quot;&gt;&lt;mtable columnspacing=\&quot;0px\&quot; columnalign=\&quot;right center left\&quot;&gt;&lt;mtr&gt;&lt;mtd&gt;&lt;mi&gt;Q&lt;/mi&gt;&lt;mfenced&gt;&lt;mrow&gt;&lt;mi&gt;x&lt;/mi&gt;&lt;mo&gt;,&lt;/mo&gt;&lt;mi&gt;y&lt;/mi&gt;&lt;/mrow&gt;&lt;/mfenced&gt;&lt;/mtd&gt;&lt;mtd&gt;&lt;mo&gt;=&lt;/mo&gt;&lt;/mtd&gt;&lt;mtd&gt;&lt;msup&gt;&lt;mi&gt;x&lt;/mi&gt;&lt;mi&gt;T&lt;/mi&gt;&lt;/msup&gt;&lt;msub&gt;&lt;mi&gt;&amp;#x39B;&lt;/mi&gt;&lt;mi&gt;x&lt;/mi&gt;&lt;/msub&gt;&lt;mi&gt;x&lt;/mi&gt;&lt;mo&gt;+&lt;/mo&gt;&lt;msup&gt;&lt;mi&gt;y&lt;/mi&gt;&lt;mi&gt;T&lt;/mi&gt;&lt;/msup&gt;&lt;msub&gt;&lt;mi&gt;&amp;#x39B;&lt;/mi&gt;&lt;mi&gt;y&lt;/mi&gt;&lt;/msub&gt;&lt;mi&gt;y&lt;/mi&gt;&lt;mo&gt;+&lt;/mo&gt;&lt;mn&gt;2&lt;/mn&gt;&lt;msup&gt;&lt;mi&gt;x&lt;/mi&gt;&lt;mi&gt;T&lt;/mi&gt;&lt;/msup&gt;&lt;msub&gt;&lt;mi&gt;&amp;#x39B;&lt;/mi&gt;&lt;mrow&gt;&lt;mi&gt;x&lt;/mi&gt;&lt;mi&gt;y&lt;/mi&gt;&lt;/mrow&gt;&lt;/msub&gt;&lt;mi&gt;y&lt;/mi&gt;&lt;/mtd&gt;&lt;/mtr&gt;&lt;mtr&gt;&lt;mtd/&gt;&lt;mtd&gt;&lt;mo&gt;=&lt;/mo&gt;&lt;/mtd&gt;&lt;mtd&gt;&lt;msup&gt;&lt;mfenced&gt;&lt;mrow&gt;&lt;mi&gt;x&lt;/mi&gt;&lt;mo&gt;-&lt;/mo&gt;&lt;msubsup&gt;&lt;mi&gt;&amp;#x39B;&lt;/mi&gt;&lt;mi&gt;x&lt;/mi&gt;&lt;mrow&gt;&lt;mo&gt;-&lt;/mo&gt;&lt;mn&gt;1&lt;/mn&gt;&lt;/mrow&gt;&lt;/msubsup&gt;&lt;mi&gt;b&lt;/mi&gt;&lt;/mrow&gt;&lt;/mfenced&gt;&lt;mi&gt;T&lt;/mi&gt;&lt;/msup&gt;&lt;msub&gt;&lt;mi&gt;&amp;#x39B;&lt;/mi&gt;&lt;mi&gt;x&lt;/mi&gt;&lt;/msub&gt;&lt;mfenced&gt;&lt;mrow&gt;&lt;mi&gt;x&lt;/mi&gt;&lt;mo&gt;-&lt;/mo&gt;&lt;msubsup&gt;&lt;mi&gt;&amp;#x39B;&lt;/mi&gt;&lt;mi&gt;x&lt;/mi&gt;&lt;mrow&gt;&lt;mo&gt;-&lt;/mo&gt;&lt;mn&gt;1&lt;/mn&gt;&lt;/mrow&gt;&lt;/msubsup&gt;&lt;mi&gt;b&lt;/mi&gt;&lt;/mrow&gt;&lt;/mfenced&gt;&lt;mo&gt;-&lt;/mo&gt;&lt;msup&gt;&lt;mi&gt;b&lt;/mi&gt;&lt;mi&gt;T&lt;/mi&gt;&lt;/msup&gt;&lt;msubsup&gt;&lt;mi&gt;&amp;#x39B;&lt;/mi&gt;&lt;mi&gt;x&lt;/mi&gt;&lt;mrow&gt;&lt;mo&gt;-&lt;/mo&gt;&lt;mn&gt;1&lt;/mn&gt;&lt;/mrow&gt;&lt;/msubsup&gt;&lt;mi&gt;b&lt;/mi&gt;&lt;/mtd&gt;&lt;/mtr&gt;&lt;mtr&gt;&lt;mtd&gt;&lt;mi&gt;b&lt;/mi&gt;&lt;/mtd&gt;&lt;mtd&gt;&lt;mo&gt;=&lt;/mo&gt;&lt;/mtd&gt;&lt;mtd&gt;&lt;mo&gt;-&lt;/mo&gt;&lt;msub&gt;&lt;mi&gt;&amp;#x39B;&lt;/mi&gt;&lt;mrow&gt;&lt;mi&gt;x&lt;/mi&gt;&lt;mi&gt;y&lt;/mi&gt;&lt;/mrow&gt;&lt;/msub&gt;&lt;mi&gt;y&lt;/mi&gt;&lt;/mtd&gt;&lt;/mtr&gt;&lt;/mtable&gt;&lt;/math&gt;&quot;,&quot;origin&quot;:&quot;MathType Legacy&quot;,&quot;version&quot;:&quot;v3.19.0&quot;}" title="table row cell Q open parentheses x comma y close parentheses end cell equals cell x to the power of T capital lambda subscript x x plus y to the power of T capital lambda subscript y y plus 2 x to the power of T capital lambda subscript x y end subscript y end cell row blank equals cell open parentheses x minus capital lambda subscript x superscript negative 1 end superscript b close parentheses to the power of T capital lambda subscript x open parentheses x minus capital lambda subscript x superscript negative 1 end superscript b close parentheses minus b to the power of T capital lambda subscript x superscript negative 1 end superscript b end cell row b equals cell negative capital lambda subscript x y end subscript y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i&gt;Q&lt;/mi&gt;&lt;mfenced&gt;&lt;mrow&gt;&lt;mi&gt;x&lt;/mi&gt;&lt;mo&gt;,&lt;/mo&gt;&lt;mi&gt;y&lt;/mi&gt;&lt;/mrow&gt;&lt;/mfenced&gt;&lt;/mtd&gt;&lt;mtd&gt;&lt;mo&gt;=&lt;/mo&gt;&lt;/mtd&gt;&lt;mtd&gt;&lt;msup&gt;&lt;mi&gt;x&lt;/mi&gt;&lt;mi&gt;T&lt;/mi&gt;&lt;/msup&gt;&lt;msub&gt;&lt;mi&gt;&amp;#x39B;&lt;/mi&gt;&lt;mi&gt;x&lt;/mi&gt;&lt;/msub&gt;&lt;mi&gt;x&lt;/mi&gt;&lt;mo&gt;+&lt;/mo&gt;&lt;msup&gt;&lt;mi&gt;y&lt;/mi&gt;&lt;mi&gt;T&lt;/mi&gt;&lt;/msup&gt;&lt;msub&gt;&lt;mi&gt;&amp;#x39B;&lt;/mi&gt;&lt;mi&gt;y&lt;/mi&gt;&lt;/msub&gt;&lt;mi&gt;y&lt;/mi&gt;&lt;mo&gt;+&lt;/mo&gt;&lt;mn&gt;2&lt;/mn&gt;&lt;msup&gt;&lt;mi&gt;x&lt;/mi&gt;&lt;mi&gt;T&lt;/mi&gt;&lt;/msup&gt;&lt;msub&gt;&lt;mi&gt;&amp;#x39B;&lt;/mi&gt;&lt;mrow&gt;&lt;mi&gt;x&lt;/mi&gt;&lt;mi&gt;y&lt;/mi&gt;&lt;/mrow&gt;&lt;/msub&gt;&lt;mi&gt;y&lt;/mi&gt;&lt;/mtd&gt;&lt;/mtr&gt;&lt;mtr&gt;&lt;mtd/&gt;&lt;mtd&gt;&lt;mo&gt;=&lt;/mo&gt;&lt;/mtd&gt;&lt;mtd&gt;&lt;msup&gt;&lt;mfenced&gt;&lt;mrow&gt;&lt;mi&gt;x&lt;/mi&gt;&lt;mo&gt;-&lt;/mo&gt;&lt;msubsup&gt;&lt;mi&gt;&amp;#x39B;&lt;/mi&gt;&lt;mi&gt;x&lt;/mi&gt;&lt;mrow&gt;&lt;mo&gt;-&lt;/mo&gt;&lt;mn&gt;1&lt;/mn&gt;&lt;/mrow&gt;&lt;/msubsup&gt;&lt;mi&gt;b&lt;/mi&gt;&lt;/mrow&gt;&lt;/mfenced&gt;&lt;mi&gt;T&lt;/mi&gt;&lt;/msup&gt;&lt;msub&gt;&lt;mi&gt;&amp;#x39B;&lt;/mi&gt;&lt;mi&gt;x&lt;/mi&gt;&lt;/msub&gt;&lt;mfenced&gt;&lt;mrow&gt;&lt;mi&gt;x&lt;/mi&gt;&lt;mo&gt;-&lt;/mo&gt;&lt;msubsup&gt;&lt;mi&gt;&amp;#x39B;&lt;/mi&gt;&lt;mi&gt;x&lt;/mi&gt;&lt;mrow&gt;&lt;mo&gt;-&lt;/mo&gt;&lt;mn&gt;1&lt;/mn&gt;&lt;/mrow&gt;&lt;/msubsup&gt;&lt;mi&gt;b&lt;/mi&gt;&lt;/mrow&gt;&lt;/mfenced&gt;&lt;mo&gt;-&lt;/mo&gt;&lt;msup&gt;&lt;mi&gt;b&lt;/mi&gt;&lt;mi&gt;T&lt;/mi&gt;&lt;/msup&gt;&lt;msubsup&gt;&lt;mi&gt;&amp;#x39B;&lt;/mi&gt;&lt;mi&gt;x&lt;/mi&gt;&lt;mrow&gt;&lt;mo&gt;-&lt;/mo&gt;&lt;mn&gt;1&lt;/mn&gt;&lt;/mrow&gt;&lt;/msubsup&gt;&lt;mi&gt;b&lt;/mi&gt;&lt;/mtd&gt;&lt;/mtr&gt;&lt;mtr&gt;&lt;mtd&gt;&lt;mi&gt;b&lt;/mi&gt;&lt;/mtd&gt;&lt;mtd&gt;&lt;mo&gt;=&lt;/mo&gt;&lt;/mtd&gt;&lt;mtd&gt;&lt;mo&gt;-&lt;/mo&gt;&lt;msub&gt;&lt;mi&gt;&amp;#x39B;&lt;/mi&gt;&lt;mrow&gt;&lt;mi&gt;x&lt;/mi&gt;&lt;mi&gt;y&lt;/mi&gt;&lt;/mrow&gt;&lt;/msub&gt;&lt;mi&gt;y&lt;/mi&gt;&lt;/mtd&gt;&lt;/mtr&gt;&lt;/mtable&gt;&lt;/math&gt;&quot;,&quot;origin&quot;:&quot;MathType Legacy&quot;,&quot;version&quot;:&quot;v3.19.0&quot;}" title="table row cell Q open parentheses x comma y close parentheses end cell equals cell x to the power of T capital lambda subscript x x plus y to the power of T capital lambda subscript y y plus 2 x to the power of T capital lambda subscript x y end subscript y end cell row blank equals cell open parentheses x minus capital lambda subscript x superscript negative 1 end superscript b close parentheses to the power of T capital lambda subscript x open parentheses x minus capital lambda subscript x superscript negative 1 end superscript b close parentheses minus b to the power of T capital lambda subscript x superscript negative 1 end superscript b end cell row b equals cell negative capital lambda subscript x y end subscript y end cell end table"/>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2907792" cy="900176"/>
                    </a:xfrm>
                    <a:prstGeom prst="rect">
                      <a:avLst/>
                    </a:prstGeom>
                  </pic:spPr>
                </pic:pic>
              </a:graphicData>
            </a:graphic>
          </wp:inline>
        </w:drawing>
      </w:r>
    </w:p>
    <w:p w:rsidR="00DD7A3F" w:rsidRDefault="00DD7A3F" w:rsidP="00B47C2B"/>
    <w:p w:rsidR="00DD7A3F" w:rsidRDefault="00DD7A3F" w:rsidP="00B47C2B">
      <w:r>
        <w:t xml:space="preserve">The integral of the quadratic form in x evaluates to its normalization value </w:t>
      </w:r>
      <w:r>
        <w:rPr>
          <w:noProof/>
          <w:position w:val="-19"/>
        </w:rPr>
        <w:drawing>
          <wp:inline distT="0" distB="0" distL="0" distR="0" wp14:anchorId="43B906E0" wp14:editId="2C499BFD">
            <wp:extent cx="434848" cy="254000"/>
            <wp:effectExtent l="0" t="0" r="0" b="0"/>
            <wp:docPr id="627373825" name="Picture 627373825" descr="{&quot;mathml&quot;:&quot;&lt;math style=\&quot;font-family:Times New Roman;font-size:12px;\&quot; xmlns=\&quot;http://www.w3.org/1998/Math/MathML\&quot;&gt;&lt;msup&gt;&lt;mfenced open=\&quot;|\&quot; close=\&quot;|\&quot;&gt;&lt;msub&gt;&lt;mi&gt;&amp;#x39B;&lt;/mi&gt;&lt;mi&gt;x&lt;/mi&gt;&lt;/msub&gt;&lt;/mfenced&gt;&lt;mrow&gt;&lt;mo&gt;-&lt;/mo&gt;&lt;mn&gt;1&lt;/mn&gt;&lt;/mrow&gt;&lt;/msup&gt;&lt;/math&gt;&quot;,&quot;origin&quot;:&quot;MathType Legacy&quot;,&quot;version&quot;:&quot;v3.19.0&quot;}" title="open vertical bar capital lambda subscript x close vertical bar to the power of negative 1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p&gt;&lt;mfenced open=\&quot;|\&quot; close=\&quot;|\&quot;&gt;&lt;msub&gt;&lt;mi&gt;&amp;#x39B;&lt;/mi&gt;&lt;mi&gt;x&lt;/mi&gt;&lt;/msub&gt;&lt;/mfenced&gt;&lt;mrow&gt;&lt;mo&gt;-&lt;/mo&gt;&lt;mn&gt;1&lt;/mn&gt;&lt;/mrow&gt;&lt;/msup&gt;&lt;/math&gt;&quot;,&quot;origin&quot;:&quot;MathType Legacy&quot;,&quot;version&quot;:&quot;v3.19.0&quot;}" title="open vertical bar capital lambda subscript x close vertical bar to the power of negative 1 end exponent"/>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434848" cy="254000"/>
                    </a:xfrm>
                    <a:prstGeom prst="rect">
                      <a:avLst/>
                    </a:prstGeom>
                  </pic:spPr>
                </pic:pic>
              </a:graphicData>
            </a:graphic>
          </wp:inline>
        </w:drawing>
      </w:r>
      <w:r>
        <w:t>, which results in</w:t>
      </w:r>
    </w:p>
    <w:p w:rsidR="00DD7A3F" w:rsidRDefault="00DD7A3F" w:rsidP="00B47C2B"/>
    <w:p w:rsidR="00DD7A3F" w:rsidRDefault="00DD7A3F" w:rsidP="00B47C2B"/>
    <w:p w:rsidR="00DD7A3F" w:rsidRDefault="00DD7A3F" w:rsidP="00B47C2B">
      <w:pPr>
        <w:jc w:val="center"/>
      </w:pPr>
      <w:r>
        <w:rPr>
          <w:noProof/>
          <w:position w:val="-36"/>
        </w:rPr>
        <w:drawing>
          <wp:inline distT="0" distB="0" distL="0" distR="0" wp14:anchorId="1EF1FFDF" wp14:editId="44F1C203">
            <wp:extent cx="3403930" cy="510235"/>
            <wp:effectExtent l="0" t="0" r="0" b="0"/>
            <wp:docPr id="634460000" name="Picture 634460000" descr="{&quot;mathml&quot;:&quot;&lt;math style=\&quot;font-family:Times New Roman;font-size:12px;\&quot; xmlns=\&quot;http://www.w3.org/1998/Math/MathML\&quot;&gt;&lt;mi&gt;p&lt;/mi&gt;&lt;mfenced&gt;&lt;mi&gt;y&lt;/mi&gt;&lt;/mfenced&gt;&lt;mo&gt;=&lt;/mo&gt;&lt;mfrac&gt;&lt;mn&gt;1&lt;/mn&gt;&lt;msqrt&gt;&lt;mfenced open=\&quot;|\&quot; close=\&quot;|\&quot;&gt;&lt;msub&gt;&lt;mi&gt;&amp;#x3A3;&lt;/mi&gt;&lt;mi&gt;z&lt;/mi&gt;&lt;/msub&gt;&lt;/mfenced&gt;&lt;mfenced open=\&quot;|\&quot; close=\&quot;|\&quot;&gt;&lt;msub&gt;&lt;mi&gt;&amp;#x39B;&lt;/mi&gt;&lt;mi&gt;x&lt;/mi&gt;&lt;/msub&gt;&lt;/mfenced&gt;&lt;/msqrt&gt;&lt;/mfrac&gt;&lt;mi&gt;e&lt;/mi&gt;&lt;mi&gt;x&lt;/mi&gt;&lt;mi&gt;p&lt;/mi&gt;&lt;mfenced open=\&quot;{\&quot; close=\&quot;}\&quot;&gt;&lt;mrow&gt;&lt;mo&gt;-&lt;/mo&gt;&lt;mfrac&gt;&lt;mn&gt;1&lt;/mn&gt;&lt;mn&gt;2&lt;/mn&gt;&lt;/mfrac&gt;&lt;mfenced&gt;&lt;mrow&gt;&lt;msup&gt;&lt;mi&gt;y&lt;/mi&gt;&lt;mi&gt;T&lt;/mi&gt;&lt;/msup&gt;&lt;mfenced&gt;&lt;mrow&gt;&lt;msub&gt;&lt;mi&gt;&amp;#x39B;&lt;/mi&gt;&lt;mi&gt;y&lt;/mi&gt;&lt;/msub&gt;&lt;mo&gt;-&lt;/mo&gt;&lt;msubsup&gt;&lt;mi&gt;&amp;#x39B;&lt;/mi&gt;&lt;mrow&gt;&lt;mi&gt;x&lt;/mi&gt;&lt;mi&gt;y&lt;/mi&gt;&lt;/mrow&gt;&lt;mi&gt;T&lt;/mi&gt;&lt;/msubsup&gt;&lt;msubsup&gt;&lt;mi mathvariant=\&quot;bold-italic\&quot;&gt;&amp;#x39B;&lt;/mi&gt;&lt;mi mathvariant=\&quot;bold\&quot;&gt;x&lt;/mi&gt;&lt;mrow&gt;&lt;mo mathvariant=\&quot;bold\&quot;&gt;-&lt;/mo&gt;&lt;mn mathvariant=\&quot;bold\&quot;&gt;1&lt;/mn&gt;&lt;/mrow&gt;&lt;/msubsup&gt;&lt;msub&gt;&lt;mi mathvariant=\&quot;bold-italic\&quot;&gt;&amp;#x39B;&lt;/mi&gt;&lt;mrow&gt;&lt;mi mathvariant=\&quot;bold\&quot;&gt;x&lt;/mi&gt;&lt;mi mathvariant=\&quot;bold\&quot;&gt;y&lt;/mi&gt;&lt;/mrow&gt;&lt;/msub&gt;&lt;/mrow&gt;&lt;/mfenced&gt;&lt;mi&gt;y&lt;/mi&gt;&lt;/mrow&gt;&lt;/mfenced&gt;&lt;/mrow&gt;&lt;/mfenced&gt;&lt;/math&gt;&quot;,&quot;origin&quot;:&quot;MathType Legacy&quot;,&quot;version&quot;:&quot;v3.19.0&quot;}" title="p open parentheses y close parentheses equals fraction numerator 1 over denominator square root of open vertical bar capital sigma subscript z close vertical bar open vertical bar capital lambda subscript x close vertical bar end root end fraction e x p open curly brackets negative 1 half open parentheses y to the power of T open parentheses capital lambda subscript y minus capital lambda subscript x y end subscript superscript T bold italic capital lambda subscript bold x superscript bold minus bold 1 end superscript bold italic capital lambda subscript bold x bold y end subscript close parentheses y close parentheses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p&lt;/mi&gt;&lt;mfenced&gt;&lt;mi&gt;y&lt;/mi&gt;&lt;/mfenced&gt;&lt;mo&gt;=&lt;/mo&gt;&lt;mfrac&gt;&lt;mn&gt;1&lt;/mn&gt;&lt;msqrt&gt;&lt;mfenced open=\&quot;|\&quot; close=\&quot;|\&quot;&gt;&lt;msub&gt;&lt;mi&gt;&amp;#x3A3;&lt;/mi&gt;&lt;mi&gt;z&lt;/mi&gt;&lt;/msub&gt;&lt;/mfenced&gt;&lt;mfenced open=\&quot;|\&quot; close=\&quot;|\&quot;&gt;&lt;msub&gt;&lt;mi&gt;&amp;#x39B;&lt;/mi&gt;&lt;mi&gt;x&lt;/mi&gt;&lt;/msub&gt;&lt;/mfenced&gt;&lt;/msqrt&gt;&lt;/mfrac&gt;&lt;mi&gt;e&lt;/mi&gt;&lt;mi&gt;x&lt;/mi&gt;&lt;mi&gt;p&lt;/mi&gt;&lt;mfenced open=\&quot;{\&quot; close=\&quot;}\&quot;&gt;&lt;mrow&gt;&lt;mo&gt;-&lt;/mo&gt;&lt;mfrac&gt;&lt;mn&gt;1&lt;/mn&gt;&lt;mn&gt;2&lt;/mn&gt;&lt;/mfrac&gt;&lt;mfenced&gt;&lt;mrow&gt;&lt;msup&gt;&lt;mi&gt;y&lt;/mi&gt;&lt;mi&gt;T&lt;/mi&gt;&lt;/msup&gt;&lt;mfenced&gt;&lt;mrow&gt;&lt;msub&gt;&lt;mi&gt;&amp;#x39B;&lt;/mi&gt;&lt;mi&gt;y&lt;/mi&gt;&lt;/msub&gt;&lt;mo&gt;-&lt;/mo&gt;&lt;msubsup&gt;&lt;mi&gt;&amp;#x39B;&lt;/mi&gt;&lt;mrow&gt;&lt;mi&gt;x&lt;/mi&gt;&lt;mi&gt;y&lt;/mi&gt;&lt;/mrow&gt;&lt;mi&gt;T&lt;/mi&gt;&lt;/msubsup&gt;&lt;msubsup&gt;&lt;mi mathvariant=\&quot;bold-italic\&quot;&gt;&amp;#x39B;&lt;/mi&gt;&lt;mi mathvariant=\&quot;bold\&quot;&gt;x&lt;/mi&gt;&lt;mrow&gt;&lt;mo mathvariant=\&quot;bold\&quot;&gt;-&lt;/mo&gt;&lt;mn mathvariant=\&quot;bold\&quot;&gt;1&lt;/mn&gt;&lt;/mrow&gt;&lt;/msubsup&gt;&lt;msub&gt;&lt;mi mathvariant=\&quot;bold-italic\&quot;&gt;&amp;#x39B;&lt;/mi&gt;&lt;mrow&gt;&lt;mi mathvariant=\&quot;bold\&quot;&gt;x&lt;/mi&gt;&lt;mi mathvariant=\&quot;bold\&quot;&gt;y&lt;/mi&gt;&lt;/mrow&gt;&lt;/msub&gt;&lt;/mrow&gt;&lt;/mfenced&gt;&lt;mi&gt;y&lt;/mi&gt;&lt;/mrow&gt;&lt;/mfenced&gt;&lt;/mrow&gt;&lt;/mfenced&gt;&lt;/math&gt;&quot;,&quot;origin&quot;:&quot;MathType Legacy&quot;,&quot;version&quot;:&quot;v3.19.0&quot;}" title="p open parentheses y close parentheses equals fraction numerator 1 over denominator square root of open vertical bar capital sigma subscript z close vertical bar open vertical bar capital lambda subscript x close vertical bar end root end fraction e x p open curly brackets negative 1 half open parentheses y to the power of T open parentheses capital lambda subscript y minus capital lambda subscript x y end subscript superscript T bold italic capital lambda subscript bold x superscript bold minus bold 1 end superscript bold italic capital lambda subscript bold x bold y end subscript close parentheses y close parentheses close curly brackets"/>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3403930" cy="510235"/>
                    </a:xfrm>
                    <a:prstGeom prst="rect">
                      <a:avLst/>
                    </a:prstGeom>
                  </pic:spPr>
                </pic:pic>
              </a:graphicData>
            </a:graphic>
          </wp:inline>
        </w:drawing>
      </w:r>
    </w:p>
    <w:p w:rsidR="00DD7A3F" w:rsidRDefault="00DD7A3F" w:rsidP="00B47C2B"/>
    <w:p w:rsidR="00DD7A3F" w:rsidRDefault="00DD7A3F" w:rsidP="00B47C2B">
      <w:r>
        <w:t>Substituting in terms from the MIF</w:t>
      </w:r>
    </w:p>
    <w:p w:rsidR="00DD7A3F" w:rsidRDefault="00DD7A3F" w:rsidP="00B47C2B"/>
    <w:p w:rsidR="00DD7A3F" w:rsidRDefault="00DD7A3F" w:rsidP="00B47C2B">
      <w:pPr>
        <w:jc w:val="center"/>
      </w:pPr>
      <w:r>
        <w:rPr>
          <w:noProof/>
          <w:position w:val="-97"/>
        </w:rPr>
        <w:drawing>
          <wp:inline distT="0" distB="0" distL="0" distR="0" wp14:anchorId="09ACC92E" wp14:editId="44AEA641">
            <wp:extent cx="1877568" cy="1544320"/>
            <wp:effectExtent l="0" t="0" r="0" b="0"/>
            <wp:docPr id="524872315" name="Picture 524872315" descr="{&quot;mathml&quot;:&quot;&lt;math style=\&quot;font-family:Times New Roman;font-size:12px;\&quot; xmlns=\&quot;http://www.w3.org/1998/Math/MathML\&quot;&gt;&lt;msubsup&gt;&lt;mi&gt;&amp;#x39B;&lt;/mi&gt;&lt;mi&gt;x&lt;/mi&gt;&lt;mrow&gt;&lt;mo&gt;-&lt;/mo&gt;&lt;mn&gt;1&lt;/mn&gt;&lt;/mrow&gt;&lt;/msubsup&gt;&lt;mo&gt;=&lt;/mo&gt;&lt;msub&gt;&lt;mi&gt;&amp;#x3A3;&lt;/mi&gt;&lt;mi&gt;x&lt;/mi&gt;&lt;/msub&gt;&lt;mo&gt;-&lt;/mo&gt;&lt;msubsup&gt;&lt;mi&gt;&amp;#x3A3;&lt;/mi&gt;&lt;mrow&gt;&lt;mi&gt;x&lt;/mi&gt;&lt;mi&gt;y&lt;/mi&gt;&lt;/mrow&gt;&lt;mi&gt;T&lt;/mi&gt;&lt;/msubsup&gt;&lt;msubsup&gt;&lt;mi&gt;&amp;#x3A3;&lt;/mi&gt;&lt;mi&gt;y&lt;/mi&gt;&lt;mrow&gt;&lt;mo&gt;-&lt;/mo&gt;&lt;mn&gt;1&lt;/mn&gt;&lt;/mrow&gt;&lt;/msubsup&gt;&lt;msub&gt;&lt;mi&gt;&amp;#x3A3;&lt;/mi&gt;&lt;mrow&gt;&lt;mi&gt;x&lt;/mi&gt;&lt;mi&gt;y&lt;/mi&gt;&lt;/mrow&gt;&lt;/msub&gt;&lt;mspace linebreak=\&quot;newline\&quot;/&gt;&lt;msubsup&gt;&lt;mi&gt;&amp;#x39B;&lt;/mi&gt;&lt;mi&gt;y&lt;/mi&gt;&lt;mrow&gt;&lt;mo&gt;-&lt;/mo&gt;&lt;mn&gt;1&lt;/mn&gt;&lt;/mrow&gt;&lt;/msubsup&gt;&lt;mo&gt;=&lt;/mo&gt;&lt;msub&gt;&lt;mi&gt;&amp;#x3A3;&lt;/mi&gt;&lt;mi&gt;y&lt;/mi&gt;&lt;/msub&gt;&lt;mo&gt;-&lt;/mo&gt;&lt;msubsup&gt;&lt;mi&gt;&amp;#x3A3;&lt;/mi&gt;&lt;mi&gt;y&lt;/mi&gt;&lt;mrow&gt;&lt;mo&gt;-&lt;/mo&gt;&lt;mn&gt;1&lt;/mn&gt;&lt;/mrow&gt;&lt;/msubsup&gt;&lt;msubsup&gt;&lt;mi&gt;&amp;#x3A3;&lt;/mi&gt;&lt;mrow&gt;&lt;mi&gt;x&lt;/mi&gt;&lt;mi&gt;y&lt;/mi&gt;&lt;/mrow&gt;&lt;mi&gt;T&lt;/mi&gt;&lt;/msubsup&gt;&lt;msub&gt;&lt;mi&gt;&amp;#x39B;&lt;/mi&gt;&lt;mi&gt;x&lt;/mi&gt;&lt;/msub&gt;&lt;msub&gt;&lt;mi&gt;&amp;#x3A3;&lt;/mi&gt;&lt;mrow&gt;&lt;mi&gt;x&lt;/mi&gt;&lt;mi&gt;y&lt;/mi&gt;&lt;/mrow&gt;&lt;/msub&gt;&lt;msubsup&gt;&lt;mi&gt;&amp;#x3A3;&lt;/mi&gt;&lt;mi&gt;y&lt;/mi&gt;&lt;mrow&gt;&lt;mo&gt;-&lt;/mo&gt;&lt;mn&gt;1&lt;/mn&gt;&lt;/mrow&gt;&lt;/msubsup&gt;&lt;mspace linebreak=\&quot;newline\&quot;/&gt;&lt;msub&gt;&lt;mi&gt;&amp;#x39B;&lt;/mi&gt;&lt;mrow&gt;&lt;mi&gt;x&lt;/mi&gt;&lt;mi&gt;y&lt;/mi&gt;&lt;/mrow&gt;&lt;/msub&gt;&lt;mo&gt;=&lt;/mo&gt;&lt;mo&gt;-&lt;/mo&gt;&lt;msubsup&gt;&lt;mi&gt;&amp;#x39B;&lt;/mi&gt;&lt;mi&gt;x&lt;/mi&gt;&lt;mrow/&gt;&lt;/msubsup&gt;&lt;msub&gt;&lt;mi&gt;&amp;#x3A3;&lt;/mi&gt;&lt;mrow&gt;&lt;mi&gt;x&lt;/mi&gt;&lt;mi&gt;y&lt;/mi&gt;&lt;/mrow&gt;&lt;/msub&gt;&lt;msubsup&gt;&lt;mi&gt;&amp;#x3A3;&lt;/mi&gt;&lt;mi&gt;y&lt;/mi&gt;&lt;mrow&gt;&lt;mo&gt;-&lt;/mo&gt;&lt;mn&gt;1&lt;/mn&gt;&lt;/mrow&gt;&lt;/msubsup&gt;&lt;mspace linebreak=\&quot;newline\&quot;/&gt;&lt;mfenced open=\&quot;|\&quot; close=\&quot;|\&quot;&gt;&lt;msub&gt;&lt;mi&gt;&amp;#x3A3;&lt;/mi&gt;&lt;mi&gt;z&lt;/mi&gt;&lt;/msub&gt;&lt;/mfenced&gt;&lt;mo&gt;=&lt;/mo&gt;&lt;mfenced open=\&quot;|\&quot; close=\&quot;|\&quot;&gt;&lt;mfrac&gt;&lt;msub&gt;&lt;mi&gt;&amp;#x3A3;&lt;/mi&gt;&lt;mi&gt;y&lt;/mi&gt;&lt;/msub&gt;&lt;msub&gt;&lt;mi&gt;&amp;#x39B;&lt;/mi&gt;&lt;mi&gt;x&lt;/mi&gt;&lt;/msub&gt;&lt;/mfrac&gt;&lt;/mfenced&gt;&lt;/math&gt;&quot;,&quot;origin&quot;:&quot;MathType Legacy&quot;,&quot;version&quot;:&quot;v3.19.0&quot;}" title="capital lambda subscript x superscript negative 1 end superscript equals capital sigma subscript x minus capital sigma subscript x y end subscript superscript T capital sigma subscript y superscript negative 1 end superscript capital sigma subscript x y end subscript&#10;capital lambda subscript y superscript negative 1 end superscript equals capital sigma subscript y minus capital sigma subscript y superscript negative 1 end superscript capital sigma subscript x y end subscript superscript T capital lambda subscript x capital sigma subscript x y end subscript capital sigma subscript y superscript negative 1 end superscript&#10;capital lambda subscript x y end subscript equals negative capital lambda subscript x superscript blank capital sigma subscript x y end subscript capital sigma subscript y superscript negative 1 end superscript&#10;open vertical bar capital sigma subscript z close vertical bar equals open vertical bar capital sigma subscript y over capital lambda subscript x close vertical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sup&gt;&lt;mi&gt;&amp;#x39B;&lt;/mi&gt;&lt;mi&gt;x&lt;/mi&gt;&lt;mrow&gt;&lt;mo&gt;-&lt;/mo&gt;&lt;mn&gt;1&lt;/mn&gt;&lt;/mrow&gt;&lt;/msubsup&gt;&lt;mo&gt;=&lt;/mo&gt;&lt;msub&gt;&lt;mi&gt;&amp;#x3A3;&lt;/mi&gt;&lt;mi&gt;x&lt;/mi&gt;&lt;/msub&gt;&lt;mo&gt;-&lt;/mo&gt;&lt;msubsup&gt;&lt;mi&gt;&amp;#x3A3;&lt;/mi&gt;&lt;mrow&gt;&lt;mi&gt;x&lt;/mi&gt;&lt;mi&gt;y&lt;/mi&gt;&lt;/mrow&gt;&lt;mi&gt;T&lt;/mi&gt;&lt;/msubsup&gt;&lt;msubsup&gt;&lt;mi&gt;&amp;#x3A3;&lt;/mi&gt;&lt;mi&gt;y&lt;/mi&gt;&lt;mrow&gt;&lt;mo&gt;-&lt;/mo&gt;&lt;mn&gt;1&lt;/mn&gt;&lt;/mrow&gt;&lt;/msubsup&gt;&lt;msub&gt;&lt;mi&gt;&amp;#x3A3;&lt;/mi&gt;&lt;mrow&gt;&lt;mi&gt;x&lt;/mi&gt;&lt;mi&gt;y&lt;/mi&gt;&lt;/mrow&gt;&lt;/msub&gt;&lt;mspace linebreak=\&quot;newline\&quot;/&gt;&lt;msubsup&gt;&lt;mi&gt;&amp;#x39B;&lt;/mi&gt;&lt;mi&gt;y&lt;/mi&gt;&lt;mrow&gt;&lt;mo&gt;-&lt;/mo&gt;&lt;mn&gt;1&lt;/mn&gt;&lt;/mrow&gt;&lt;/msubsup&gt;&lt;mo&gt;=&lt;/mo&gt;&lt;msub&gt;&lt;mi&gt;&amp;#x3A3;&lt;/mi&gt;&lt;mi&gt;y&lt;/mi&gt;&lt;/msub&gt;&lt;mo&gt;-&lt;/mo&gt;&lt;msubsup&gt;&lt;mi&gt;&amp;#x3A3;&lt;/mi&gt;&lt;mi&gt;y&lt;/mi&gt;&lt;mrow&gt;&lt;mo&gt;-&lt;/mo&gt;&lt;mn&gt;1&lt;/mn&gt;&lt;/mrow&gt;&lt;/msubsup&gt;&lt;msubsup&gt;&lt;mi&gt;&amp;#x3A3;&lt;/mi&gt;&lt;mrow&gt;&lt;mi&gt;x&lt;/mi&gt;&lt;mi&gt;y&lt;/mi&gt;&lt;/mrow&gt;&lt;mi&gt;T&lt;/mi&gt;&lt;/msubsup&gt;&lt;msub&gt;&lt;mi&gt;&amp;#x39B;&lt;/mi&gt;&lt;mi&gt;x&lt;/mi&gt;&lt;/msub&gt;&lt;msub&gt;&lt;mi&gt;&amp;#x3A3;&lt;/mi&gt;&lt;mrow&gt;&lt;mi&gt;x&lt;/mi&gt;&lt;mi&gt;y&lt;/mi&gt;&lt;/mrow&gt;&lt;/msub&gt;&lt;msubsup&gt;&lt;mi&gt;&amp;#x3A3;&lt;/mi&gt;&lt;mi&gt;y&lt;/mi&gt;&lt;mrow&gt;&lt;mo&gt;-&lt;/mo&gt;&lt;mn&gt;1&lt;/mn&gt;&lt;/mrow&gt;&lt;/msubsup&gt;&lt;mspace linebreak=\&quot;newline\&quot;/&gt;&lt;msub&gt;&lt;mi&gt;&amp;#x39B;&lt;/mi&gt;&lt;mrow&gt;&lt;mi&gt;x&lt;/mi&gt;&lt;mi&gt;y&lt;/mi&gt;&lt;/mrow&gt;&lt;/msub&gt;&lt;mo&gt;=&lt;/mo&gt;&lt;mo&gt;-&lt;/mo&gt;&lt;msubsup&gt;&lt;mi&gt;&amp;#x39B;&lt;/mi&gt;&lt;mi&gt;x&lt;/mi&gt;&lt;mrow/&gt;&lt;/msubsup&gt;&lt;msub&gt;&lt;mi&gt;&amp;#x3A3;&lt;/mi&gt;&lt;mrow&gt;&lt;mi&gt;x&lt;/mi&gt;&lt;mi&gt;y&lt;/mi&gt;&lt;/mrow&gt;&lt;/msub&gt;&lt;msubsup&gt;&lt;mi&gt;&amp;#x3A3;&lt;/mi&gt;&lt;mi&gt;y&lt;/mi&gt;&lt;mrow&gt;&lt;mo&gt;-&lt;/mo&gt;&lt;mn&gt;1&lt;/mn&gt;&lt;/mrow&gt;&lt;/msubsup&gt;&lt;mspace linebreak=\&quot;newline\&quot;/&gt;&lt;mfenced open=\&quot;|\&quot; close=\&quot;|\&quot;&gt;&lt;msub&gt;&lt;mi&gt;&amp;#x3A3;&lt;/mi&gt;&lt;mi&gt;z&lt;/mi&gt;&lt;/msub&gt;&lt;/mfenced&gt;&lt;mo&gt;=&lt;/mo&gt;&lt;mfenced open=\&quot;|\&quot; close=\&quot;|\&quot;&gt;&lt;mfrac&gt;&lt;msub&gt;&lt;mi&gt;&amp;#x3A3;&lt;/mi&gt;&lt;mi&gt;y&lt;/mi&gt;&lt;/msub&gt;&lt;msub&gt;&lt;mi&gt;&amp;#x39B;&lt;/mi&gt;&lt;mi&gt;x&lt;/mi&gt;&lt;/msub&gt;&lt;/mfrac&gt;&lt;/mfenced&gt;&lt;/math&gt;&quot;,&quot;origin&quot;:&quot;MathType Legacy&quot;,&quot;version&quot;:&quot;v3.19.0&quot;}" title="capital lambda subscript x superscript negative 1 end superscript equals capital sigma subscript x minus capital sigma subscript x y end subscript superscript T capital sigma subscript y superscript negative 1 end superscript capital sigma subscript x y end subscript&#10;capital lambda subscript y superscript negative 1 end superscript equals capital sigma subscript y minus capital sigma subscript y superscript negative 1 end superscript capital sigma subscript x y end subscript superscript T capital lambda subscript x capital sigma subscript x y end subscript capital sigma subscript y superscript negative 1 end superscript&#10;capital lambda subscript x y end subscript equals negative capital lambda subscript x superscript blank capital sigma subscript x y end subscript capital sigma subscript y superscript negative 1 end superscript&#10;open vertical bar capital sigma subscript z close vertical bar equals open vertical bar capital sigma subscript y over capital lambda subscript x close vertical bar"/>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877568" cy="1544320"/>
                    </a:xfrm>
                    <a:prstGeom prst="rect">
                      <a:avLst/>
                    </a:prstGeom>
                  </pic:spPr>
                </pic:pic>
              </a:graphicData>
            </a:graphic>
          </wp:inline>
        </w:drawing>
      </w:r>
    </w:p>
    <w:p w:rsidR="00DD7A3F" w:rsidRDefault="00DD7A3F" w:rsidP="00B47C2B"/>
    <w:p w:rsidR="00DD7A3F" w:rsidRDefault="00DD7A3F" w:rsidP="00B47C2B">
      <w:r>
        <w:t>we find the intuitively satisfying result</w:t>
      </w:r>
    </w:p>
    <w:p w:rsidR="00DD7A3F" w:rsidRDefault="00DD7A3F" w:rsidP="00B47C2B"/>
    <w:p w:rsidR="00DD7A3F" w:rsidRDefault="00DD7A3F" w:rsidP="00B47C2B">
      <w:pPr>
        <w:jc w:val="center"/>
      </w:pPr>
      <w:r>
        <w:rPr>
          <w:noProof/>
          <w:position w:val="-45"/>
        </w:rPr>
        <w:drawing>
          <wp:inline distT="0" distB="0" distL="0" distR="0" wp14:anchorId="7B2CDC75" wp14:editId="03127456">
            <wp:extent cx="2974848" cy="520192"/>
            <wp:effectExtent l="0" t="0" r="0" b="0"/>
            <wp:docPr id="1835470860" name="Picture 1835470860" descr="{&quot;mathml&quot;:&quot;&lt;math style=\&quot;font-family:Times New Roman;font-size:12px;\&quot; xmlns=\&quot;http://www.w3.org/1998/Math/MathML\&quot;&gt;&lt;mi&gt;p&lt;/mi&gt;&lt;mfenced&gt;&lt;mi&gt;y&lt;/mi&gt;&lt;/mfenced&gt;&lt;mo&gt;=&lt;/mo&gt;&lt;mfrac&gt;&lt;mn&gt;1&lt;/mn&gt;&lt;msqrt&gt;&lt;mfenced open=\&quot;|\&quot; close=\&quot;|\&quot;&gt;&lt;msub&gt;&lt;mi&gt;&amp;#x3A3;&lt;/mi&gt;&lt;mi&gt;y&lt;/mi&gt;&lt;/msub&gt;&lt;/mfenced&gt;&lt;/msqrt&gt;&lt;/mfrac&gt;&lt;mi&gt;e&lt;/mi&gt;&lt;mi&gt;x&lt;/mi&gt;&lt;mi&gt;p&lt;/mi&gt;&lt;mfenced open=\&quot;{\&quot; close=\&quot;}\&quot;&gt;&lt;mrow&gt;&lt;mo&gt;-&lt;/mo&gt;&lt;mfrac&gt;&lt;mn&gt;1&lt;/mn&gt;&lt;mn&gt;2&lt;/mn&gt;&lt;/mfrac&gt;&lt;msup&gt;&lt;mfenced&gt;&lt;mrow&gt;&lt;mi&gt;y&lt;/mi&gt;&lt;mo&gt;-&lt;/mo&gt;&lt;msub&gt;&lt;mi&gt;&amp;#x3BC;&lt;/mi&gt;&lt;mi&gt;y&lt;/mi&gt;&lt;/msub&gt;&lt;/mrow&gt;&lt;/mfenced&gt;&lt;mi&gt;T&lt;/mi&gt;&lt;/msup&gt;&lt;msubsup&gt;&lt;mi&gt;&amp;#x3A3;&lt;/mi&gt;&lt;mi&gt;y&lt;/mi&gt;&lt;mrow&gt;&lt;mo&gt;-&lt;/mo&gt;&lt;mn&gt;1&lt;/mn&gt;&lt;/mrow&gt;&lt;/msubsup&gt;&lt;mfenced&gt;&lt;mrow&gt;&lt;mi&gt;y&lt;/mi&gt;&lt;mo&gt;-&lt;/mo&gt;&lt;msub&gt;&lt;mi&gt;&amp;#x3BC;&lt;/mi&gt;&lt;mi&gt;y&lt;/mi&gt;&lt;/msub&gt;&lt;/mrow&gt;&lt;/mfenced&gt;&lt;/mrow&gt;&lt;/mfenced&gt;&lt;/math&gt;&quot;,&quot;origin&quot;:&quot;MathType Legacy&quot;,&quot;version&quot;:&quot;v3.19.0&quot;}" title="p open parentheses y close parentheses equals fraction numerator 1 over denominator square root of open vertical bar capital sigma subscript y close vertical bar end root end fraction e x p open curly brackets negative 1 half open parentheses y minus mu subscript y close parentheses to the power of T capital sigma subscript y superscript negative 1 end superscript open parentheses y minus mu subscript y close parentheses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p&lt;/mi&gt;&lt;mfenced&gt;&lt;mi&gt;y&lt;/mi&gt;&lt;/mfenced&gt;&lt;mo&gt;=&lt;/mo&gt;&lt;mfrac&gt;&lt;mn&gt;1&lt;/mn&gt;&lt;msqrt&gt;&lt;mfenced open=\&quot;|\&quot; close=\&quot;|\&quot;&gt;&lt;msub&gt;&lt;mi&gt;&amp;#x3A3;&lt;/mi&gt;&lt;mi&gt;y&lt;/mi&gt;&lt;/msub&gt;&lt;/mfenced&gt;&lt;/msqrt&gt;&lt;/mfrac&gt;&lt;mi&gt;e&lt;/mi&gt;&lt;mi&gt;x&lt;/mi&gt;&lt;mi&gt;p&lt;/mi&gt;&lt;mfenced open=\&quot;{\&quot; close=\&quot;}\&quot;&gt;&lt;mrow&gt;&lt;mo&gt;-&lt;/mo&gt;&lt;mfrac&gt;&lt;mn&gt;1&lt;/mn&gt;&lt;mn&gt;2&lt;/mn&gt;&lt;/mfrac&gt;&lt;msup&gt;&lt;mfenced&gt;&lt;mrow&gt;&lt;mi&gt;y&lt;/mi&gt;&lt;mo&gt;-&lt;/mo&gt;&lt;msub&gt;&lt;mi&gt;&amp;#x3BC;&lt;/mi&gt;&lt;mi&gt;y&lt;/mi&gt;&lt;/msub&gt;&lt;/mrow&gt;&lt;/mfenced&gt;&lt;mi&gt;T&lt;/mi&gt;&lt;/msup&gt;&lt;msubsup&gt;&lt;mi&gt;&amp;#x3A3;&lt;/mi&gt;&lt;mi&gt;y&lt;/mi&gt;&lt;mrow&gt;&lt;mo&gt;-&lt;/mo&gt;&lt;mn&gt;1&lt;/mn&gt;&lt;/mrow&gt;&lt;/msubsup&gt;&lt;mfenced&gt;&lt;mrow&gt;&lt;mi&gt;y&lt;/mi&gt;&lt;mo&gt;-&lt;/mo&gt;&lt;msub&gt;&lt;mi&gt;&amp;#x3BC;&lt;/mi&gt;&lt;mi&gt;y&lt;/mi&gt;&lt;/msub&gt;&lt;/mrow&gt;&lt;/mfenced&gt;&lt;/mrow&gt;&lt;/mfenced&gt;&lt;/math&gt;&quot;,&quot;origin&quot;:&quot;MathType Legacy&quot;,&quot;version&quot;:&quot;v3.19.0&quot;}" title="p open parentheses y close parentheses equals fraction numerator 1 over denominator square root of open vertical bar capital sigma subscript y close vertical bar end root end fraction e x p open curly brackets negative 1 half open parentheses y minus mu subscript y close parentheses to the power of T capital sigma subscript y superscript negative 1 end superscript open parentheses y minus mu subscript y close parentheses close curly brackets"/>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2974848" cy="520192"/>
                    </a:xfrm>
                    <a:prstGeom prst="rect">
                      <a:avLst/>
                    </a:prstGeom>
                  </pic:spPr>
                </pic:pic>
              </a:graphicData>
            </a:graphic>
          </wp:inline>
        </w:drawing>
      </w:r>
    </w:p>
    <w:p w:rsidR="00DD7A3F" w:rsidRDefault="00DD7A3F" w:rsidP="00B47C2B"/>
    <w:p w:rsidR="00DD7A3F" w:rsidRDefault="00DD7A3F" w:rsidP="00B47C2B">
      <w:r>
        <w:t xml:space="preserve">By swapping the role of x and y we also have </w:t>
      </w:r>
    </w:p>
    <w:p w:rsidR="00DD7A3F" w:rsidRDefault="00DD7A3F" w:rsidP="00B47C2B"/>
    <w:p w:rsidR="00DD7A3F" w:rsidRDefault="00DD7A3F" w:rsidP="00B47C2B">
      <w:pPr>
        <w:jc w:val="center"/>
      </w:pPr>
      <w:r>
        <w:rPr>
          <w:noProof/>
          <w:position w:val="-45"/>
        </w:rPr>
        <w:drawing>
          <wp:inline distT="0" distB="0" distL="0" distR="0" wp14:anchorId="7605B612" wp14:editId="5426BE89">
            <wp:extent cx="2974848" cy="520192"/>
            <wp:effectExtent l="0" t="0" r="0" b="0"/>
            <wp:docPr id="582150462" name="Picture 582150462" descr="{&quot;mathml&quot;:&quot;&lt;math style=\&quot;font-family:Times New Roman;font-size:12px;\&quot; xmlns=\&quot;http://www.w3.org/1998/Math/MathML\&quot;&gt;&lt;mi&gt;p&lt;/mi&gt;&lt;mfenced&gt;&lt;mi&gt;x&lt;/mi&gt;&lt;/mfenced&gt;&lt;mo&gt;=&lt;/mo&gt;&lt;mfrac&gt;&lt;mn&gt;1&lt;/mn&gt;&lt;msqrt&gt;&lt;mfenced open=\&quot;|\&quot; close=\&quot;|\&quot;&gt;&lt;msub&gt;&lt;mi&gt;&amp;#x3A3;&lt;/mi&gt;&lt;mi&gt;x&lt;/mi&gt;&lt;/msub&gt;&lt;/mfenced&gt;&lt;/msqrt&gt;&lt;/mfrac&gt;&lt;mi&gt;e&lt;/mi&gt;&lt;mi&gt;x&lt;/mi&gt;&lt;mi&gt;p&lt;/mi&gt;&lt;mfenced open=\&quot;{\&quot; close=\&quot;}\&quot;&gt;&lt;mrow&gt;&lt;mo&gt;-&lt;/mo&gt;&lt;mfrac&gt;&lt;mn&gt;1&lt;/mn&gt;&lt;mn&gt;2&lt;/mn&gt;&lt;/mfrac&gt;&lt;msup&gt;&lt;mfenced&gt;&lt;mrow&gt;&lt;mi&gt;x&lt;/mi&gt;&lt;mo&gt;-&lt;/mo&gt;&lt;msub&gt;&lt;mi&gt;&amp;#x3BC;&lt;/mi&gt;&lt;mi&gt;x&lt;/mi&gt;&lt;/msub&gt;&lt;/mrow&gt;&lt;/mfenced&gt;&lt;mi&gt;T&lt;/mi&gt;&lt;/msup&gt;&lt;msubsup&gt;&lt;mi&gt;&amp;#x3A3;&lt;/mi&gt;&lt;mi&gt;x&lt;/mi&gt;&lt;mrow&gt;&lt;mo&gt;-&lt;/mo&gt;&lt;mn&gt;1&lt;/mn&gt;&lt;/mrow&gt;&lt;/msubsup&gt;&lt;mfenced&gt;&lt;mrow&gt;&lt;mi&gt;x&lt;/mi&gt;&lt;mo&gt;-&lt;/mo&gt;&lt;msub&gt;&lt;mi&gt;&amp;#x3BC;&lt;/mi&gt;&lt;mi&gt;x&lt;/mi&gt;&lt;/msub&gt;&lt;/mrow&gt;&lt;/mfenced&gt;&lt;/mrow&gt;&lt;/mfenced&gt;&lt;/math&gt;&quot;,&quot;origin&quot;:&quot;MathType Legacy&quot;,&quot;version&quot;:&quot;v3.19.0&quot;}" title="p open parentheses x close parentheses equals fraction numerator 1 over denominator square root of open vertical bar capital sigma subscript x close vertical bar end root end fraction e x p open curly brackets negative 1 half open parentheses x minus mu subscript x close parentheses to the power of T capital sigma subscript x superscript negative 1 end superscript open parentheses x minus mu subscript x close parentheses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p&lt;/mi&gt;&lt;mfenced&gt;&lt;mi&gt;x&lt;/mi&gt;&lt;/mfenced&gt;&lt;mo&gt;=&lt;/mo&gt;&lt;mfrac&gt;&lt;mn&gt;1&lt;/mn&gt;&lt;msqrt&gt;&lt;mfenced open=\&quot;|\&quot; close=\&quot;|\&quot;&gt;&lt;msub&gt;&lt;mi&gt;&amp;#x3A3;&lt;/mi&gt;&lt;mi&gt;x&lt;/mi&gt;&lt;/msub&gt;&lt;/mfenced&gt;&lt;/msqrt&gt;&lt;/mfrac&gt;&lt;mi&gt;e&lt;/mi&gt;&lt;mi&gt;x&lt;/mi&gt;&lt;mi&gt;p&lt;/mi&gt;&lt;mfenced open=\&quot;{\&quot; close=\&quot;}\&quot;&gt;&lt;mrow&gt;&lt;mo&gt;-&lt;/mo&gt;&lt;mfrac&gt;&lt;mn&gt;1&lt;/mn&gt;&lt;mn&gt;2&lt;/mn&gt;&lt;/mfrac&gt;&lt;msup&gt;&lt;mfenced&gt;&lt;mrow&gt;&lt;mi&gt;x&lt;/mi&gt;&lt;mo&gt;-&lt;/mo&gt;&lt;msub&gt;&lt;mi&gt;&amp;#x3BC;&lt;/mi&gt;&lt;mi&gt;x&lt;/mi&gt;&lt;/msub&gt;&lt;/mrow&gt;&lt;/mfenced&gt;&lt;mi&gt;T&lt;/mi&gt;&lt;/msup&gt;&lt;msubsup&gt;&lt;mi&gt;&amp;#x3A3;&lt;/mi&gt;&lt;mi&gt;x&lt;/mi&gt;&lt;mrow&gt;&lt;mo&gt;-&lt;/mo&gt;&lt;mn&gt;1&lt;/mn&gt;&lt;/mrow&gt;&lt;/msubsup&gt;&lt;mfenced&gt;&lt;mrow&gt;&lt;mi&gt;x&lt;/mi&gt;&lt;mo&gt;-&lt;/mo&gt;&lt;msub&gt;&lt;mi&gt;&amp;#x3BC;&lt;/mi&gt;&lt;mi&gt;x&lt;/mi&gt;&lt;/msub&gt;&lt;/mrow&gt;&lt;/mfenced&gt;&lt;/mrow&gt;&lt;/mfenced&gt;&lt;/math&gt;&quot;,&quot;origin&quot;:&quot;MathType Legacy&quot;,&quot;version&quot;:&quot;v3.19.0&quot;}" title="p open parentheses x close parentheses equals fraction numerator 1 over denominator square root of open vertical bar capital sigma subscript x close vertical bar end root end fraction e x p open curly brackets negative 1 half open parentheses x minus mu subscript x close parentheses to the power of T capital sigma subscript x superscript negative 1 end superscript open parentheses x minus mu subscript x close parentheses close curly brackets"/>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2974848" cy="520192"/>
                    </a:xfrm>
                    <a:prstGeom prst="rect">
                      <a:avLst/>
                    </a:prstGeom>
                  </pic:spPr>
                </pic:pic>
              </a:graphicData>
            </a:graphic>
          </wp:inline>
        </w:drawing>
      </w:r>
    </w:p>
    <w:p w:rsidR="00DD7A3F" w:rsidRDefault="00DD7A3F" w:rsidP="00B47C2B">
      <w:pPr>
        <w:jc w:val="center"/>
      </w:pPr>
    </w:p>
    <w:p w:rsidR="00DD7A3F" w:rsidRPr="00447DAD" w:rsidRDefault="00DD7A3F" w:rsidP="00B47C2B">
      <w:r>
        <w:t xml:space="preserve">from which we conclude </w:t>
      </w:r>
      <w:r w:rsidRPr="00447DAD">
        <w:t xml:space="preserve">that any subset of a jointly Gaussian random vector is also a Gaussian random vector with covariance matrix corresponding to the included elements.  This result is not limited to consecutive entries in </w:t>
      </w:r>
      <w:r>
        <w:t xml:space="preserve">z </w:t>
      </w:r>
      <w:r w:rsidRPr="00447DAD">
        <w:t>either because the arrangement is arbitrary as long as the appropriate pairwise covariances are used.</w:t>
      </w:r>
    </w:p>
    <w:p w:rsidR="00DD7A3F" w:rsidRPr="00462181" w:rsidRDefault="00DD7A3F" w:rsidP="00B47C2B">
      <w:pPr>
        <w:pStyle w:val="Heading2"/>
      </w:pPr>
      <w:bookmarkStart w:id="22" w:name="_Toc280363694"/>
      <w:bookmarkStart w:id="23" w:name="_Toc209787534"/>
      <w:bookmarkStart w:id="24" w:name="_Toc229857166"/>
      <w:bookmarkStart w:id="25" w:name="_Toc229926220"/>
      <w:r w:rsidRPr="00462181">
        <w:t>Linear Transformations</w:t>
      </w:r>
      <w:bookmarkEnd w:id="22"/>
      <w:bookmarkEnd w:id="23"/>
      <w:bookmarkEnd w:id="24"/>
      <w:bookmarkEnd w:id="25"/>
    </w:p>
    <w:p w:rsidR="00DD7A3F" w:rsidRPr="00447DAD" w:rsidRDefault="00DD7A3F" w:rsidP="00B47C2B"/>
    <w:p w:rsidR="00DD7A3F" w:rsidRPr="00447DAD" w:rsidRDefault="00DD7A3F" w:rsidP="00B47C2B">
      <w:r w:rsidRPr="00447DAD">
        <w:t xml:space="preserve">Suppose we have an arbitrary Gaussian random vector </w:t>
      </w:r>
      <w:r w:rsidRPr="00447DAD">
        <w:rPr>
          <w:noProof/>
          <w:position w:val="-12"/>
        </w:rPr>
        <w:drawing>
          <wp:inline distT="0" distB="0" distL="0" distR="0" wp14:anchorId="6D68710C" wp14:editId="5AC5CD0C">
            <wp:extent cx="942975" cy="238125"/>
            <wp:effectExtent l="0" t="0" r="9525" b="9525"/>
            <wp:docPr id="398819280" name="Picture 398819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942975" cy="238125"/>
                    </a:xfrm>
                    <a:prstGeom prst="rect">
                      <a:avLst/>
                    </a:prstGeom>
                    <a:noFill/>
                    <a:ln>
                      <a:noFill/>
                    </a:ln>
                  </pic:spPr>
                </pic:pic>
              </a:graphicData>
            </a:graphic>
          </wp:inline>
        </w:drawing>
      </w:r>
      <w:r w:rsidRPr="00447DAD">
        <w:t xml:space="preserve"> and ask if the pdf of the new random vector given by the affine transformation </w:t>
      </w:r>
    </w:p>
    <w:p w:rsidR="00DD7A3F" w:rsidRPr="00447DAD" w:rsidRDefault="00DD7A3F" w:rsidP="00B47C2B"/>
    <w:p w:rsidR="00DD7A3F" w:rsidRPr="00447DAD" w:rsidRDefault="00DD7A3F" w:rsidP="00B47C2B">
      <w:r w:rsidRPr="00447DAD">
        <w:tab/>
      </w:r>
      <w:r w:rsidRPr="00447DAD">
        <w:rPr>
          <w:noProof/>
          <w:position w:val="-6"/>
        </w:rPr>
        <w:drawing>
          <wp:inline distT="0" distB="0" distL="0" distR="0" wp14:anchorId="71583094" wp14:editId="5F4C9B32">
            <wp:extent cx="733425" cy="180975"/>
            <wp:effectExtent l="0" t="0" r="9525" b="9525"/>
            <wp:docPr id="915344072" name="Picture 915344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733425" cy="18097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18</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where</w:t>
      </w:r>
      <w:r w:rsidRPr="00447DAD">
        <w:rPr>
          <w:noProof/>
          <w:position w:val="-4"/>
        </w:rPr>
        <w:drawing>
          <wp:inline distT="0" distB="0" distL="0" distR="0" wp14:anchorId="18EAA98E" wp14:editId="7D775EA2">
            <wp:extent cx="161925" cy="161925"/>
            <wp:effectExtent l="0" t="0" r="9525" b="9525"/>
            <wp:docPr id="1304412573" name="Picture 1304412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447DAD">
        <w:t xml:space="preserve"> is a nonsingular square matrix, is also Gaussian.  Following the now standard above procedure the pdf of </w:t>
      </w:r>
      <w:r w:rsidRPr="00447DAD">
        <w:rPr>
          <w:noProof/>
          <w:position w:val="-4"/>
        </w:rPr>
        <w:drawing>
          <wp:inline distT="0" distB="0" distL="0" distR="0" wp14:anchorId="677679F1" wp14:editId="4730ED97">
            <wp:extent cx="161925" cy="161925"/>
            <wp:effectExtent l="0" t="0" r="9525" b="9525"/>
            <wp:docPr id="1102845664" name="Picture 1102845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447DAD">
        <w:t>is</w:t>
      </w:r>
    </w:p>
    <w:p w:rsidR="00DD7A3F" w:rsidRPr="00447DAD" w:rsidRDefault="00DD7A3F" w:rsidP="00B47C2B"/>
    <w:p w:rsidR="00DD7A3F" w:rsidRPr="00447DAD" w:rsidRDefault="00DD7A3F" w:rsidP="00B47C2B">
      <w:r w:rsidRPr="00447DAD">
        <w:tab/>
      </w:r>
      <w:r w:rsidRPr="00447DAD">
        <w:rPr>
          <w:noProof/>
          <w:position w:val="-38"/>
        </w:rPr>
        <w:drawing>
          <wp:inline distT="0" distB="0" distL="0" distR="0" wp14:anchorId="3B1787EE" wp14:editId="10C699A5">
            <wp:extent cx="4410075" cy="495300"/>
            <wp:effectExtent l="0" t="0" r="9525" b="0"/>
            <wp:docPr id="1471135579" name="Picture 1471135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4410075" cy="495300"/>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bookmarkStart w:id="26" w:name="ZEqnNum573025"/>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19</w:instrText>
      </w:r>
      <w:r>
        <w:rPr>
          <w:noProof/>
        </w:rPr>
        <w:fldChar w:fldCharType="end"/>
      </w:r>
      <w:r w:rsidRPr="00447DAD">
        <w:instrText>)</w:instrText>
      </w:r>
      <w:bookmarkEnd w:id="26"/>
      <w:r w:rsidRPr="00447DAD">
        <w:fldChar w:fldCharType="end"/>
      </w:r>
    </w:p>
    <w:p w:rsidR="00DD7A3F" w:rsidRPr="00447DAD" w:rsidRDefault="00DD7A3F" w:rsidP="00B47C2B"/>
    <w:p w:rsidR="00DD7A3F" w:rsidRPr="00447DAD" w:rsidRDefault="00DD7A3F" w:rsidP="00B47C2B">
      <w:r w:rsidRPr="00447DAD">
        <w:t xml:space="preserve">We may massage this expression into a more tractable form by noting that </w:t>
      </w:r>
    </w:p>
    <w:p w:rsidR="00DD7A3F" w:rsidRPr="00447DAD" w:rsidRDefault="00DD7A3F" w:rsidP="00B47C2B"/>
    <w:p w:rsidR="00DD7A3F" w:rsidRPr="00447DAD" w:rsidRDefault="00DD7A3F" w:rsidP="00B47C2B">
      <w:r w:rsidRPr="00447DAD">
        <w:tab/>
      </w:r>
      <w:r w:rsidRPr="00447DAD">
        <w:rPr>
          <w:noProof/>
          <w:position w:val="-18"/>
        </w:rPr>
        <w:drawing>
          <wp:inline distT="0" distB="0" distL="0" distR="0" wp14:anchorId="2E00FCCD" wp14:editId="76EEFE3D">
            <wp:extent cx="2286000" cy="333375"/>
            <wp:effectExtent l="0" t="0" r="0" b="9525"/>
            <wp:docPr id="606174914" name="Picture 606174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2286000" cy="33337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20</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and factoring out </w:t>
      </w:r>
      <w:r w:rsidRPr="00447DAD">
        <w:rPr>
          <w:noProof/>
          <w:position w:val="-4"/>
        </w:rPr>
        <w:drawing>
          <wp:inline distT="0" distB="0" distL="0" distR="0" wp14:anchorId="499C6C16" wp14:editId="10EB607C">
            <wp:extent cx="266700" cy="190500"/>
            <wp:effectExtent l="0" t="0" r="0" b="0"/>
            <wp:docPr id="1910787892" name="Picture 1910787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66700" cy="190500"/>
                    </a:xfrm>
                    <a:prstGeom prst="rect">
                      <a:avLst/>
                    </a:prstGeom>
                    <a:noFill/>
                    <a:ln>
                      <a:noFill/>
                    </a:ln>
                  </pic:spPr>
                </pic:pic>
              </a:graphicData>
            </a:graphic>
          </wp:inline>
        </w:drawing>
      </w:r>
      <w:r w:rsidRPr="00447DAD">
        <w:t xml:space="preserve">in the exponent, thus </w:t>
      </w:r>
      <w:r w:rsidRPr="00447DAD">
        <w:fldChar w:fldCharType="begin"/>
      </w:r>
      <w:r w:rsidRPr="00447DAD">
        <w:instrText xml:space="preserve"> GOTOBUTTON ZEqnNum573025  \* MERGEFORMAT </w:instrText>
      </w:r>
      <w:fldSimple w:instr=" REF ZEqnNum573025 \! \* MERGEFORMAT ">
        <w:r w:rsidRPr="00447DAD">
          <w:instrText>(</w:instrText>
        </w:r>
        <w:r>
          <w:instrText>6</w:instrText>
        </w:r>
        <w:r w:rsidRPr="00447DAD">
          <w:instrText>.</w:instrText>
        </w:r>
        <w:r>
          <w:instrText>19</w:instrText>
        </w:r>
        <w:r w:rsidRPr="00447DAD">
          <w:instrText>)</w:instrText>
        </w:r>
      </w:fldSimple>
      <w:r w:rsidRPr="00447DAD">
        <w:fldChar w:fldCharType="end"/>
      </w:r>
      <w:r w:rsidRPr="00447DAD">
        <w:t xml:space="preserve"> may be re-written as the new Gaussian pdf</w:t>
      </w:r>
    </w:p>
    <w:p w:rsidR="00DD7A3F" w:rsidRPr="00447DAD" w:rsidRDefault="00DD7A3F" w:rsidP="00B47C2B"/>
    <w:p w:rsidR="00DD7A3F" w:rsidRPr="00447DAD" w:rsidRDefault="00DD7A3F" w:rsidP="00B47C2B">
      <w:r w:rsidRPr="00447DAD">
        <w:tab/>
      </w:r>
      <w:r w:rsidRPr="00447DAD">
        <w:rPr>
          <w:noProof/>
          <w:position w:val="-38"/>
        </w:rPr>
        <w:drawing>
          <wp:inline distT="0" distB="0" distL="0" distR="0" wp14:anchorId="30E13C61" wp14:editId="4BD62C14">
            <wp:extent cx="3162300" cy="495300"/>
            <wp:effectExtent l="0" t="0" r="0" b="0"/>
            <wp:docPr id="569612772" name="Picture 56961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3162300" cy="495300"/>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21</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with mean vector </w:t>
      </w:r>
      <w:r w:rsidRPr="00447DAD">
        <w:rPr>
          <w:noProof/>
          <w:position w:val="-16"/>
        </w:rPr>
        <w:drawing>
          <wp:inline distT="0" distB="0" distL="0" distR="0" wp14:anchorId="7265E91C" wp14:editId="4AACBBF3">
            <wp:extent cx="1190625" cy="276225"/>
            <wp:effectExtent l="0" t="0" r="9525" b="9525"/>
            <wp:docPr id="1399024694" name="Picture 1399024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190625" cy="276225"/>
                    </a:xfrm>
                    <a:prstGeom prst="rect">
                      <a:avLst/>
                    </a:prstGeom>
                    <a:noFill/>
                    <a:ln>
                      <a:noFill/>
                    </a:ln>
                  </pic:spPr>
                </pic:pic>
              </a:graphicData>
            </a:graphic>
          </wp:inline>
        </w:drawing>
      </w:r>
      <w:r w:rsidRPr="00447DAD">
        <w:t xml:space="preserve">and covariance matrix </w:t>
      </w:r>
      <w:r w:rsidRPr="00447DAD">
        <w:rPr>
          <w:noProof/>
          <w:position w:val="-16"/>
        </w:rPr>
        <w:drawing>
          <wp:inline distT="0" distB="0" distL="0" distR="0" wp14:anchorId="5FB33EF4" wp14:editId="7A830322">
            <wp:extent cx="2257425" cy="295275"/>
            <wp:effectExtent l="0" t="0" r="0" b="9525"/>
            <wp:docPr id="1046095791" name="Picture 104609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257425" cy="295275"/>
                    </a:xfrm>
                    <a:prstGeom prst="rect">
                      <a:avLst/>
                    </a:prstGeom>
                    <a:noFill/>
                    <a:ln>
                      <a:noFill/>
                    </a:ln>
                  </pic:spPr>
                </pic:pic>
              </a:graphicData>
            </a:graphic>
          </wp:inline>
        </w:drawing>
      </w:r>
      <w:r w:rsidRPr="00447DAD">
        <w:t>.  Therefore</w:t>
      </w:r>
      <w:r w:rsidRPr="00447DAD">
        <w:rPr>
          <w:noProof/>
          <w:position w:val="-12"/>
        </w:rPr>
        <w:drawing>
          <wp:inline distT="0" distB="0" distL="0" distR="0" wp14:anchorId="0F1C3028" wp14:editId="47702B4C">
            <wp:extent cx="1562100" cy="257175"/>
            <wp:effectExtent l="0" t="0" r="0" b="9525"/>
            <wp:docPr id="749434847" name="Picture 74943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562100" cy="257175"/>
                    </a:xfrm>
                    <a:prstGeom prst="rect">
                      <a:avLst/>
                    </a:prstGeom>
                    <a:noFill/>
                    <a:ln>
                      <a:noFill/>
                    </a:ln>
                  </pic:spPr>
                </pic:pic>
              </a:graphicData>
            </a:graphic>
          </wp:inline>
        </w:drawing>
      </w:r>
      <w:r w:rsidRPr="00447DAD">
        <w:t xml:space="preserve">.  Thus an affine transformation indeed does maintain Gaussianity. </w:t>
      </w:r>
    </w:p>
    <w:p w:rsidR="00DD7A3F" w:rsidRPr="00447DAD" w:rsidRDefault="00DD7A3F" w:rsidP="00B47C2B"/>
    <w:p w:rsidR="00DD7A3F" w:rsidRPr="00462181" w:rsidRDefault="00DD7A3F" w:rsidP="00B47C2B">
      <w:pPr>
        <w:pStyle w:val="Heading3"/>
      </w:pPr>
      <w:bookmarkStart w:id="27" w:name="_Toc280363695"/>
      <w:bookmarkStart w:id="28" w:name="_Toc209787535"/>
      <w:bookmarkStart w:id="29" w:name="_Toc229857167"/>
      <w:bookmarkStart w:id="30" w:name="_Toc229926221"/>
      <w:r w:rsidRPr="00462181">
        <w:t>Non-full Rank Transformations</w:t>
      </w:r>
      <w:bookmarkEnd w:id="27"/>
      <w:bookmarkEnd w:id="28"/>
      <w:bookmarkEnd w:id="29"/>
      <w:bookmarkEnd w:id="30"/>
    </w:p>
    <w:p w:rsidR="00DD7A3F" w:rsidRPr="00447DAD" w:rsidRDefault="00DD7A3F" w:rsidP="00B47C2B"/>
    <w:p w:rsidR="00DD7A3F" w:rsidRPr="00447DAD" w:rsidRDefault="00DD7A3F" w:rsidP="00B47C2B">
      <w:r w:rsidRPr="00447DAD">
        <w:t xml:space="preserve">It will also be useful to prove the general case where now the transformation matrix is and </w:t>
      </w:r>
      <w:r w:rsidRPr="00447DAD">
        <w:rPr>
          <w:noProof/>
          <w:position w:val="-6"/>
        </w:rPr>
        <w:drawing>
          <wp:inline distT="0" distB="0" distL="0" distR="0" wp14:anchorId="3539E85D" wp14:editId="099404E4">
            <wp:extent cx="352425" cy="142875"/>
            <wp:effectExtent l="0" t="0" r="9525" b="9525"/>
            <wp:docPr id="1876183200" name="Picture 187618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352425" cy="142875"/>
                    </a:xfrm>
                    <a:prstGeom prst="rect">
                      <a:avLst/>
                    </a:prstGeom>
                    <a:noFill/>
                    <a:ln>
                      <a:noFill/>
                    </a:ln>
                  </pic:spPr>
                </pic:pic>
              </a:graphicData>
            </a:graphic>
          </wp:inline>
        </w:drawing>
      </w:r>
      <w:r w:rsidRPr="00447DAD">
        <w:t xml:space="preserve"> matrix </w:t>
      </w:r>
      <w:r w:rsidRPr="00447DAD">
        <w:rPr>
          <w:noProof/>
          <w:position w:val="-6"/>
        </w:rPr>
        <w:drawing>
          <wp:inline distT="0" distB="0" distL="0" distR="0" wp14:anchorId="0E8C4EC9" wp14:editId="37B73216">
            <wp:extent cx="161925" cy="180975"/>
            <wp:effectExtent l="0" t="0" r="9525" b="9525"/>
            <wp:docPr id="1988006436" name="Picture 1988006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sidRPr="00447DAD">
        <w:t xml:space="preserve">of rank </w:t>
      </w:r>
      <w:r w:rsidRPr="00447DAD">
        <w:rPr>
          <w:noProof/>
          <w:position w:val="-6"/>
        </w:rPr>
        <w:drawing>
          <wp:inline distT="0" distB="0" distL="0" distR="0" wp14:anchorId="0A095142" wp14:editId="227F0D98">
            <wp:extent cx="161925" cy="142875"/>
            <wp:effectExtent l="0" t="0" r="9525" b="9525"/>
            <wp:docPr id="143218561" name="Picture 143218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Pr="00447DAD">
        <w:t xml:space="preserve">and </w:t>
      </w:r>
      <w:r w:rsidRPr="00447DAD">
        <w:rPr>
          <w:noProof/>
          <w:position w:val="-6"/>
        </w:rPr>
        <w:drawing>
          <wp:inline distT="0" distB="0" distL="0" distR="0" wp14:anchorId="7F395808" wp14:editId="55F3269D">
            <wp:extent cx="390525" cy="142875"/>
            <wp:effectExtent l="0" t="0" r="9525" b="9525"/>
            <wp:docPr id="826329145" name="Picture 826329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390525" cy="142875"/>
                    </a:xfrm>
                    <a:prstGeom prst="rect">
                      <a:avLst/>
                    </a:prstGeom>
                    <a:noFill/>
                    <a:ln>
                      <a:noFill/>
                    </a:ln>
                  </pic:spPr>
                </pic:pic>
              </a:graphicData>
            </a:graphic>
          </wp:inline>
        </w:drawing>
      </w:r>
      <w:r w:rsidRPr="00447DAD">
        <w:t>.  Consider the transformation</w:t>
      </w:r>
    </w:p>
    <w:p w:rsidR="00DD7A3F" w:rsidRPr="00447DAD" w:rsidRDefault="00DD7A3F" w:rsidP="00B47C2B"/>
    <w:p w:rsidR="00DD7A3F" w:rsidRPr="00447DAD" w:rsidRDefault="00DD7A3F" w:rsidP="00B47C2B">
      <w:r w:rsidRPr="00447DAD">
        <w:tab/>
      </w:r>
      <w:r w:rsidRPr="00447DAD">
        <w:rPr>
          <w:noProof/>
          <w:position w:val="-12"/>
        </w:rPr>
        <w:drawing>
          <wp:inline distT="0" distB="0" distL="0" distR="0" wp14:anchorId="6C1D2AAD" wp14:editId="35FB204A">
            <wp:extent cx="571500" cy="228600"/>
            <wp:effectExtent l="0" t="0" r="0" b="0"/>
            <wp:docPr id="374429198" name="Picture 374429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22</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where Y1 is </w:t>
      </w:r>
      <w:r w:rsidRPr="00447DAD">
        <w:rPr>
          <w:noProof/>
          <w:position w:val="-6"/>
        </w:rPr>
        <w:drawing>
          <wp:inline distT="0" distB="0" distL="0" distR="0" wp14:anchorId="7E1290DE" wp14:editId="294C9A9F">
            <wp:extent cx="333375" cy="180975"/>
            <wp:effectExtent l="0" t="0" r="9525" b="9525"/>
            <wp:docPr id="1613988021" name="Picture 161398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333375" cy="180975"/>
                    </a:xfrm>
                    <a:prstGeom prst="rect">
                      <a:avLst/>
                    </a:prstGeom>
                    <a:noFill/>
                    <a:ln>
                      <a:noFill/>
                    </a:ln>
                  </pic:spPr>
                </pic:pic>
              </a:graphicData>
            </a:graphic>
          </wp:inline>
        </w:drawing>
      </w:r>
      <w:r w:rsidRPr="00447DAD">
        <w:t xml:space="preserve"> and X is </w:t>
      </w:r>
      <w:r w:rsidRPr="00447DAD">
        <w:rPr>
          <w:noProof/>
          <w:position w:val="-6"/>
        </w:rPr>
        <w:drawing>
          <wp:inline distT="0" distB="0" distL="0" distR="0" wp14:anchorId="7AD496E8" wp14:editId="48AE379E">
            <wp:extent cx="295275" cy="180975"/>
            <wp:effectExtent l="0" t="0" r="9525" b="9525"/>
            <wp:docPr id="19101876" name="Picture 1910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295275" cy="180975"/>
                    </a:xfrm>
                    <a:prstGeom prst="rect">
                      <a:avLst/>
                    </a:prstGeom>
                    <a:noFill/>
                    <a:ln>
                      <a:noFill/>
                    </a:ln>
                  </pic:spPr>
                </pic:pic>
              </a:graphicData>
            </a:graphic>
          </wp:inline>
        </w:drawing>
      </w:r>
      <w:r w:rsidRPr="00447DAD">
        <w:t xml:space="preserve"> with pdf given in </w:t>
      </w:r>
      <w:r w:rsidRPr="00447DAD">
        <w:fldChar w:fldCharType="begin"/>
      </w:r>
      <w:r w:rsidRPr="00447DAD">
        <w:instrText xml:space="preserve"> GOTOBUTTON ZEqnNum668011  \* MERGEFORMAT </w:instrText>
      </w:r>
      <w:fldSimple w:instr=" REF ZEqnNum668011 \! \* MERGEFORMAT ">
        <w:r w:rsidRPr="00447DAD">
          <w:instrText>(</w:instrText>
        </w:r>
        <w:r>
          <w:instrText>6</w:instrText>
        </w:r>
        <w:r w:rsidRPr="00447DAD">
          <w:instrText>.</w:instrText>
        </w:r>
        <w:r>
          <w:instrText>8</w:instrText>
        </w:r>
        <w:r w:rsidRPr="00447DAD">
          <w:instrText>)</w:instrText>
        </w:r>
      </w:fldSimple>
      <w:r w:rsidRPr="00447DAD">
        <w:fldChar w:fldCharType="end"/>
      </w:r>
      <w:r w:rsidRPr="00447DAD">
        <w:t>.  What is the density of Y?    Since G is singular the conventional inversion mapping technique will not be effective.  With no loss of generality (because we may operate on G with permutation matrices Pi, which will not affect scaling because det(P)=1, suppose the first m columns of G are the LI columns, and the last m-n are the dependent columns.  Then we propose the augmented system</w:t>
      </w:r>
    </w:p>
    <w:p w:rsidR="00DD7A3F" w:rsidRPr="00447DAD" w:rsidRDefault="00DD7A3F" w:rsidP="00B47C2B"/>
    <w:p w:rsidR="00DD7A3F" w:rsidRPr="00447DAD" w:rsidRDefault="00DD7A3F" w:rsidP="00B47C2B">
      <w:r w:rsidRPr="00447DAD">
        <w:tab/>
      </w:r>
      <w:r w:rsidRPr="00447DAD">
        <w:rPr>
          <w:noProof/>
          <w:position w:val="-4"/>
        </w:rPr>
        <w:drawing>
          <wp:inline distT="0" distB="0" distL="0" distR="0" wp14:anchorId="5E989378" wp14:editId="1E5E5217">
            <wp:extent cx="542925" cy="161925"/>
            <wp:effectExtent l="0" t="0" r="9525" b="9525"/>
            <wp:docPr id="1356865441" name="Picture 135686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542925" cy="16192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23</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where Y is partitioned into </w:t>
      </w:r>
      <w:r w:rsidRPr="00447DAD">
        <w:rPr>
          <w:noProof/>
          <w:position w:val="-14"/>
        </w:rPr>
        <w:drawing>
          <wp:inline distT="0" distB="0" distL="0" distR="0" wp14:anchorId="237FFA9F" wp14:editId="7FBE7D6D">
            <wp:extent cx="914400" cy="276225"/>
            <wp:effectExtent l="0" t="0" r="0" b="9525"/>
            <wp:docPr id="1695664425" name="Picture 169566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914400" cy="276225"/>
                    </a:xfrm>
                    <a:prstGeom prst="rect">
                      <a:avLst/>
                    </a:prstGeom>
                    <a:noFill/>
                    <a:ln>
                      <a:noFill/>
                    </a:ln>
                  </pic:spPr>
                </pic:pic>
              </a:graphicData>
            </a:graphic>
          </wp:inline>
        </w:drawing>
      </w:r>
      <w:r w:rsidRPr="00447DAD">
        <w:t xml:space="preserve">Y1 has the first m entries of y, Y2 contains Xm+1..Xn,  </w:t>
      </w:r>
      <w:r w:rsidRPr="00447DAD">
        <w:rPr>
          <w:noProof/>
          <w:position w:val="-30"/>
        </w:rPr>
        <w:drawing>
          <wp:inline distT="0" distB="0" distL="0" distR="0" wp14:anchorId="49DEAC5E" wp14:editId="7E877008">
            <wp:extent cx="962025" cy="457200"/>
            <wp:effectExtent l="0" t="0" r="9525" b="0"/>
            <wp:docPr id="800156881" name="Picture 80015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962025" cy="457200"/>
                    </a:xfrm>
                    <a:prstGeom prst="rect">
                      <a:avLst/>
                    </a:prstGeom>
                    <a:noFill/>
                    <a:ln>
                      <a:noFill/>
                    </a:ln>
                  </pic:spPr>
                </pic:pic>
              </a:graphicData>
            </a:graphic>
          </wp:inline>
        </w:drawing>
      </w:r>
      <w:r w:rsidRPr="00447DAD">
        <w:t xml:space="preserve"> is an mxm nonsingular matrix contain the m LI columns of Hmn, H(n-m) contains the remaining n-m columns, and I is the n-m identity matrix, i.e. </w:t>
      </w:r>
      <w:r w:rsidRPr="00447DAD">
        <w:rPr>
          <w:noProof/>
          <w:position w:val="-14"/>
        </w:rPr>
        <w:drawing>
          <wp:inline distT="0" distB="0" distL="0" distR="0" wp14:anchorId="2CE1D39A" wp14:editId="6E7F759D">
            <wp:extent cx="914400" cy="257175"/>
            <wp:effectExtent l="0" t="0" r="0" b="9525"/>
            <wp:docPr id="655388578" name="Picture 65538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914400" cy="257175"/>
                    </a:xfrm>
                    <a:prstGeom prst="rect">
                      <a:avLst/>
                    </a:prstGeom>
                    <a:noFill/>
                    <a:ln>
                      <a:noFill/>
                    </a:ln>
                  </pic:spPr>
                </pic:pic>
              </a:graphicData>
            </a:graphic>
          </wp:inline>
        </w:drawing>
      </w:r>
      <w:r w:rsidRPr="00447DAD">
        <w:t>.  The new system matrix H is nonsingular because the addition of the zero and identity matrices cause the columns are now linearly independent.  The pdf of Y is</w:t>
      </w:r>
    </w:p>
    <w:p w:rsidR="00DD7A3F" w:rsidRPr="00447DAD" w:rsidRDefault="00DD7A3F" w:rsidP="00B47C2B"/>
    <w:p w:rsidR="00DD7A3F" w:rsidRPr="00447DAD" w:rsidRDefault="00DD7A3F" w:rsidP="00B47C2B"/>
    <w:p w:rsidR="00DD7A3F" w:rsidRPr="00447DAD" w:rsidRDefault="00DD7A3F" w:rsidP="00B47C2B">
      <w:pPr>
        <w:jc w:val="center"/>
      </w:pPr>
      <w:r w:rsidRPr="00447DAD">
        <w:rPr>
          <w:noProof/>
          <w:position w:val="-38"/>
        </w:rPr>
        <w:drawing>
          <wp:inline distT="0" distB="0" distL="0" distR="0" wp14:anchorId="2ACFEA7E" wp14:editId="0563B12E">
            <wp:extent cx="3248025" cy="495300"/>
            <wp:effectExtent l="0" t="0" r="9525" b="0"/>
            <wp:docPr id="1152706349" name="Picture 1152706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3248025" cy="495300"/>
                    </a:xfrm>
                    <a:prstGeom prst="rect">
                      <a:avLst/>
                    </a:prstGeom>
                    <a:noFill/>
                    <a:ln>
                      <a:noFill/>
                    </a:ln>
                  </pic:spPr>
                </pic:pic>
              </a:graphicData>
            </a:graphic>
          </wp:inline>
        </w:drawing>
      </w:r>
    </w:p>
    <w:p w:rsidR="00DD7A3F" w:rsidRPr="00447DAD" w:rsidRDefault="00DD7A3F" w:rsidP="00B47C2B"/>
    <w:p w:rsidR="00DD7A3F" w:rsidRPr="00447DAD" w:rsidRDefault="00DD7A3F" w:rsidP="00B47C2B">
      <w:r w:rsidRPr="00447DAD">
        <w:t xml:space="preserve">where </w:t>
      </w:r>
      <w:r w:rsidRPr="00447DAD">
        <w:rPr>
          <w:noProof/>
          <w:position w:val="-10"/>
        </w:rPr>
        <w:drawing>
          <wp:inline distT="0" distB="0" distL="0" distR="0" wp14:anchorId="5C90D72C" wp14:editId="3B9BAC4B">
            <wp:extent cx="495300" cy="200025"/>
            <wp:effectExtent l="0" t="0" r="0" b="9525"/>
            <wp:docPr id="270125806" name="Picture 27012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495300" cy="200025"/>
                    </a:xfrm>
                    <a:prstGeom prst="rect">
                      <a:avLst/>
                    </a:prstGeom>
                    <a:noFill/>
                    <a:ln>
                      <a:noFill/>
                    </a:ln>
                  </pic:spPr>
                </pic:pic>
              </a:graphicData>
            </a:graphic>
          </wp:inline>
        </w:drawing>
      </w:r>
      <w:r w:rsidRPr="00447DAD">
        <w:t xml:space="preserve">and </w:t>
      </w:r>
      <w:r w:rsidRPr="00447DAD">
        <w:rPr>
          <w:noProof/>
          <w:position w:val="-12"/>
        </w:rPr>
        <w:drawing>
          <wp:inline distT="0" distB="0" distL="0" distR="0" wp14:anchorId="5E2D9601" wp14:editId="15E09FA0">
            <wp:extent cx="876300" cy="238125"/>
            <wp:effectExtent l="0" t="0" r="0" b="9525"/>
            <wp:docPr id="143042643" name="Picture 14304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876300" cy="238125"/>
                    </a:xfrm>
                    <a:prstGeom prst="rect">
                      <a:avLst/>
                    </a:prstGeom>
                    <a:noFill/>
                    <a:ln>
                      <a:noFill/>
                    </a:ln>
                  </pic:spPr>
                </pic:pic>
              </a:graphicData>
            </a:graphic>
          </wp:inline>
        </w:drawing>
      </w:r>
      <w:r w:rsidRPr="00447DAD">
        <w:t>.  Essentially, all that is required is the marginal distribution for Y1 which is given by</w:t>
      </w:r>
    </w:p>
    <w:p w:rsidR="00DD7A3F" w:rsidRPr="00447DAD" w:rsidRDefault="00DD7A3F" w:rsidP="00B47C2B"/>
    <w:p w:rsidR="00DD7A3F" w:rsidRPr="00447DAD" w:rsidRDefault="00DD7A3F" w:rsidP="00B47C2B">
      <w:pPr>
        <w:jc w:val="center"/>
      </w:pPr>
      <w:r w:rsidRPr="00447DAD">
        <w:rPr>
          <w:noProof/>
          <w:position w:val="-30"/>
        </w:rPr>
        <w:drawing>
          <wp:inline distT="0" distB="0" distL="0" distR="0" wp14:anchorId="655868E2" wp14:editId="0BBC82F1">
            <wp:extent cx="1333500" cy="457200"/>
            <wp:effectExtent l="0" t="0" r="0" b="0"/>
            <wp:docPr id="1956121071" name="Picture 195612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333500" cy="457200"/>
                    </a:xfrm>
                    <a:prstGeom prst="rect">
                      <a:avLst/>
                    </a:prstGeom>
                    <a:noFill/>
                    <a:ln>
                      <a:noFill/>
                    </a:ln>
                  </pic:spPr>
                </pic:pic>
              </a:graphicData>
            </a:graphic>
          </wp:inline>
        </w:drawing>
      </w:r>
    </w:p>
    <w:p w:rsidR="00DD7A3F" w:rsidRPr="00447DAD" w:rsidRDefault="00DD7A3F" w:rsidP="00B47C2B"/>
    <w:p w:rsidR="00DD7A3F" w:rsidRPr="00447DAD" w:rsidRDefault="00DD7A3F" w:rsidP="00B47C2B">
      <w:r w:rsidRPr="00447DAD">
        <w:t>In order to use the results on marginal distributions we must know the mean and correlation matrix for the y1</w:t>
      </w:r>
      <w:r w:rsidRPr="00447DAD">
        <w:rPr>
          <w:b/>
          <w:bCs/>
        </w:rPr>
        <w:t xml:space="preserve">  </w:t>
      </w:r>
      <w:r w:rsidRPr="00447DAD">
        <w:t xml:space="preserve">The mean vector is </w:t>
      </w:r>
      <w:r w:rsidRPr="00447DAD">
        <w:rPr>
          <w:noProof/>
          <w:position w:val="-12"/>
        </w:rPr>
        <w:drawing>
          <wp:inline distT="0" distB="0" distL="0" distR="0" wp14:anchorId="59F80D0C" wp14:editId="1C1979BA">
            <wp:extent cx="533400" cy="228600"/>
            <wp:effectExtent l="0" t="0" r="0" b="0"/>
            <wp:docPr id="927151959" name="Picture 92715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33400" cy="228600"/>
                    </a:xfrm>
                    <a:prstGeom prst="rect">
                      <a:avLst/>
                    </a:prstGeom>
                    <a:noFill/>
                    <a:ln>
                      <a:noFill/>
                    </a:ln>
                  </pic:spPr>
                </pic:pic>
              </a:graphicData>
            </a:graphic>
          </wp:inline>
        </w:drawing>
      </w:r>
      <w:r w:rsidRPr="00447DAD">
        <w:t xml:space="preserve">by definition and carrying out the block multiplications defining </w:t>
      </w:r>
      <w:r w:rsidRPr="00447DAD">
        <w:rPr>
          <w:noProof/>
          <w:position w:val="-12"/>
        </w:rPr>
        <w:drawing>
          <wp:inline distT="0" distB="0" distL="0" distR="0" wp14:anchorId="185F8B6C" wp14:editId="24746037">
            <wp:extent cx="228600" cy="228600"/>
            <wp:effectExtent l="0" t="0" r="0" b="0"/>
            <wp:docPr id="1362879470" name="Picture 1362879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447DAD">
        <w:t xml:space="preserve">one finds that </w:t>
      </w:r>
      <w:r w:rsidRPr="00447DAD">
        <w:rPr>
          <w:noProof/>
          <w:position w:val="-14"/>
        </w:rPr>
        <w:drawing>
          <wp:inline distT="0" distB="0" distL="0" distR="0" wp14:anchorId="1F9BD761" wp14:editId="38A25CF6">
            <wp:extent cx="885825" cy="257175"/>
            <wp:effectExtent l="0" t="0" r="9525" b="9525"/>
            <wp:docPr id="1719432924" name="Picture 1719432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885825" cy="257175"/>
                    </a:xfrm>
                    <a:prstGeom prst="rect">
                      <a:avLst/>
                    </a:prstGeom>
                    <a:noFill/>
                    <a:ln>
                      <a:noFill/>
                    </a:ln>
                  </pic:spPr>
                </pic:pic>
              </a:graphicData>
            </a:graphic>
          </wp:inline>
        </w:drawing>
      </w:r>
      <w:r w:rsidRPr="00447DAD">
        <w:t xml:space="preserve">.  Using the results on marginal distributions similar to those obtained in </w:t>
      </w:r>
      <w:r w:rsidRPr="00447DAD">
        <w:fldChar w:fldCharType="begin"/>
      </w:r>
      <w:r w:rsidRPr="00447DAD">
        <w:instrText xml:space="preserve"> GOTOBUTTON ZEqnNum778745  \* MERGEFORMAT </w:instrText>
      </w:r>
      <w:r>
        <w:fldChar w:fldCharType="begin"/>
      </w:r>
      <w:r>
        <w:instrText xml:space="preserve"> REF ZEqnNum778745 \! \* MERGEFORMAT </w:instrText>
      </w:r>
      <w:r>
        <w:fldChar w:fldCharType="separate"/>
      </w:r>
      <w:r>
        <w:rPr>
          <w:b/>
          <w:bCs/>
        </w:rPr>
        <w:instrText>Error! Reference source not found.</w:instrText>
      </w:r>
      <w:r>
        <w:fldChar w:fldCharType="end"/>
      </w:r>
      <w:r w:rsidRPr="00447DAD">
        <w:fldChar w:fldCharType="end"/>
      </w:r>
      <w:r w:rsidRPr="00447DAD">
        <w:t xml:space="preserve"> yields</w:t>
      </w:r>
    </w:p>
    <w:p w:rsidR="00DD7A3F" w:rsidRPr="00447DAD" w:rsidRDefault="00DD7A3F" w:rsidP="00B47C2B"/>
    <w:p w:rsidR="00DD7A3F" w:rsidRPr="00447DAD" w:rsidRDefault="00DD7A3F" w:rsidP="00B47C2B">
      <w:r w:rsidRPr="00447DAD">
        <w:tab/>
      </w:r>
      <w:r w:rsidRPr="00447DAD">
        <w:rPr>
          <w:noProof/>
          <w:position w:val="-44"/>
        </w:rPr>
        <w:drawing>
          <wp:inline distT="0" distB="0" distL="0" distR="0" wp14:anchorId="47D51019" wp14:editId="53D77AE7">
            <wp:extent cx="2447925" cy="542925"/>
            <wp:effectExtent l="0" t="0" r="9525" b="9525"/>
            <wp:docPr id="115625374" name="Picture 11562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2447925" cy="54292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24</w:instrText>
      </w:r>
      <w:r>
        <w:rPr>
          <w:noProof/>
        </w:rPr>
        <w:fldChar w:fldCharType="end"/>
      </w:r>
      <w:r w:rsidRPr="00447DAD">
        <w:instrText>)</w:instrText>
      </w:r>
      <w:r w:rsidRPr="00447DAD">
        <w:fldChar w:fldCharType="end"/>
      </w:r>
    </w:p>
    <w:p w:rsidR="00DD7A3F" w:rsidRPr="00447DAD" w:rsidRDefault="00DD7A3F" w:rsidP="00B47C2B">
      <w:r w:rsidRPr="00447DAD">
        <w:t xml:space="preserve"> </w:t>
      </w:r>
    </w:p>
    <w:p w:rsidR="00DD7A3F" w:rsidRPr="00447DAD" w:rsidRDefault="00DD7A3F" w:rsidP="00B47C2B">
      <w:r w:rsidRPr="00447DAD">
        <w:t>Thus we have shown that any linear transformation</w:t>
      </w:r>
      <w:r w:rsidRPr="00447DAD">
        <w:rPr>
          <w:noProof/>
          <w:position w:val="-4"/>
        </w:rPr>
        <w:drawing>
          <wp:inline distT="0" distB="0" distL="0" distR="0" wp14:anchorId="0C92D85F" wp14:editId="78836FED">
            <wp:extent cx="161925" cy="161925"/>
            <wp:effectExtent l="0" t="0" r="9525" b="9525"/>
            <wp:docPr id="500558417" name="Picture 500558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447DAD">
        <w:t xml:space="preserve"> on a jointly Gaussian random vector yields another Gaussian random vector with density </w:t>
      </w:r>
      <w:r w:rsidRPr="00447DAD">
        <w:rPr>
          <w:noProof/>
          <w:position w:val="-12"/>
        </w:rPr>
        <w:drawing>
          <wp:inline distT="0" distB="0" distL="0" distR="0" wp14:anchorId="6569D8DF" wp14:editId="28B1D3EE">
            <wp:extent cx="1076325" cy="257175"/>
            <wp:effectExtent l="0" t="0" r="9525" b="9525"/>
            <wp:docPr id="1210879966" name="Picture 121087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076325" cy="257175"/>
                    </a:xfrm>
                    <a:prstGeom prst="rect">
                      <a:avLst/>
                    </a:prstGeom>
                    <a:noFill/>
                    <a:ln>
                      <a:noFill/>
                    </a:ln>
                  </pic:spPr>
                </pic:pic>
              </a:graphicData>
            </a:graphic>
          </wp:inline>
        </w:drawing>
      </w:r>
      <w:r w:rsidRPr="00447DAD">
        <w:t>.</w:t>
      </w:r>
    </w:p>
    <w:p w:rsidR="00DD7A3F" w:rsidRPr="00447DAD" w:rsidRDefault="00DD7A3F" w:rsidP="00B47C2B"/>
    <w:p w:rsidR="00DD7A3F" w:rsidRPr="00462181" w:rsidRDefault="00DD7A3F" w:rsidP="00B47C2B">
      <w:pPr>
        <w:pStyle w:val="Heading3"/>
      </w:pPr>
      <w:bookmarkStart w:id="31" w:name="_Toc280363696"/>
      <w:bookmarkStart w:id="32" w:name="_Toc209787536"/>
      <w:bookmarkStart w:id="33" w:name="_Toc229857168"/>
      <w:bookmarkStart w:id="34" w:name="_Toc229926222"/>
      <w:r w:rsidRPr="00462181">
        <w:t>Sum of Gaussians</w:t>
      </w:r>
      <w:bookmarkEnd w:id="31"/>
      <w:bookmarkEnd w:id="32"/>
      <w:bookmarkEnd w:id="33"/>
      <w:bookmarkEnd w:id="34"/>
    </w:p>
    <w:p w:rsidR="00DD7A3F" w:rsidRPr="00447DAD" w:rsidRDefault="00DD7A3F" w:rsidP="00B47C2B"/>
    <w:p w:rsidR="00DD7A3F" w:rsidRPr="00447DAD" w:rsidRDefault="00DD7A3F" w:rsidP="00B47C2B">
      <w:r w:rsidRPr="00447DAD">
        <w:t xml:space="preserve">Special cases of the above results yield some useful results.  In particular for </w:t>
      </w:r>
      <w:r w:rsidRPr="00447DAD">
        <w:rPr>
          <w:noProof/>
          <w:position w:val="-6"/>
        </w:rPr>
        <w:drawing>
          <wp:inline distT="0" distB="0" distL="0" distR="0" wp14:anchorId="491C2109" wp14:editId="572C2C5C">
            <wp:extent cx="352425" cy="180975"/>
            <wp:effectExtent l="0" t="0" r="9525" b="9525"/>
            <wp:docPr id="853003470" name="Picture 853003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sidRPr="00447DAD">
        <w:t xml:space="preserve">and G equal to the row vector of constants </w:t>
      </w:r>
      <w:r w:rsidRPr="00447DAD">
        <w:rPr>
          <w:noProof/>
          <w:position w:val="-14"/>
        </w:rPr>
        <w:drawing>
          <wp:inline distT="0" distB="0" distL="0" distR="0" wp14:anchorId="54AEBA4F" wp14:editId="4E2E5053">
            <wp:extent cx="1323975" cy="257175"/>
            <wp:effectExtent l="0" t="0" r="9525" b="9525"/>
            <wp:docPr id="2028898440" name="Picture 202889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323975" cy="257175"/>
                    </a:xfrm>
                    <a:prstGeom prst="rect">
                      <a:avLst/>
                    </a:prstGeom>
                    <a:noFill/>
                    <a:ln>
                      <a:noFill/>
                    </a:ln>
                  </pic:spPr>
                </pic:pic>
              </a:graphicData>
            </a:graphic>
          </wp:inline>
        </w:drawing>
      </w:r>
      <w:r w:rsidRPr="00447DAD">
        <w:t xml:space="preserve">we have the transformation </w:t>
      </w:r>
    </w:p>
    <w:p w:rsidR="00DD7A3F" w:rsidRPr="00447DAD" w:rsidRDefault="00DD7A3F" w:rsidP="00B47C2B"/>
    <w:p w:rsidR="00DD7A3F" w:rsidRPr="00447DAD" w:rsidRDefault="00DD7A3F" w:rsidP="00B47C2B">
      <w:r w:rsidRPr="00447DAD">
        <w:tab/>
      </w:r>
      <w:r w:rsidRPr="00447DAD">
        <w:rPr>
          <w:noProof/>
          <w:position w:val="-28"/>
        </w:rPr>
        <w:drawing>
          <wp:inline distT="0" distB="0" distL="0" distR="0" wp14:anchorId="61CC6202" wp14:editId="78D8C91B">
            <wp:extent cx="752475" cy="428625"/>
            <wp:effectExtent l="0" t="0" r="0" b="9525"/>
            <wp:docPr id="313997712" name="Picture 31399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752475" cy="42862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6</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25</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which is a weighted sum of Gaussian random variables.  From the above results we know that S is also Gaussian with mean </w:t>
      </w:r>
      <w:r w:rsidRPr="00447DAD">
        <w:rPr>
          <w:noProof/>
          <w:position w:val="-28"/>
        </w:rPr>
        <w:drawing>
          <wp:inline distT="0" distB="0" distL="0" distR="0" wp14:anchorId="2FA7FD9B" wp14:editId="5AB8F341">
            <wp:extent cx="1295400" cy="457200"/>
            <wp:effectExtent l="0" t="0" r="0" b="0"/>
            <wp:docPr id="1027831827" name="Picture 102783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295400" cy="457200"/>
                    </a:xfrm>
                    <a:prstGeom prst="rect">
                      <a:avLst/>
                    </a:prstGeom>
                    <a:noFill/>
                    <a:ln>
                      <a:noFill/>
                    </a:ln>
                  </pic:spPr>
                </pic:pic>
              </a:graphicData>
            </a:graphic>
          </wp:inline>
        </w:drawing>
      </w:r>
      <w:r w:rsidRPr="00447DAD">
        <w:t>and variance</w:t>
      </w:r>
    </w:p>
    <w:p w:rsidR="00DD7A3F" w:rsidRPr="00447DAD" w:rsidRDefault="00DD7A3F" w:rsidP="00B47C2B">
      <w:pPr>
        <w:jc w:val="center"/>
      </w:pPr>
      <w:r w:rsidRPr="00447DAD">
        <w:t xml:space="preserve"> </w:t>
      </w:r>
    </w:p>
    <w:p w:rsidR="00DD7A3F" w:rsidRPr="00447DAD" w:rsidRDefault="00DD7A3F" w:rsidP="00B47C2B">
      <w:pPr>
        <w:jc w:val="center"/>
      </w:pPr>
      <w:r w:rsidRPr="00447DAD">
        <w:rPr>
          <w:noProof/>
          <w:position w:val="-30"/>
        </w:rPr>
        <w:drawing>
          <wp:inline distT="0" distB="0" distL="0" distR="0" wp14:anchorId="0458FD8D" wp14:editId="6503C424">
            <wp:extent cx="1685925" cy="447675"/>
            <wp:effectExtent l="0" t="0" r="0" b="9525"/>
            <wp:docPr id="781016969" name="Picture 781016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685925" cy="447675"/>
                    </a:xfrm>
                    <a:prstGeom prst="rect">
                      <a:avLst/>
                    </a:prstGeom>
                    <a:noFill/>
                    <a:ln>
                      <a:noFill/>
                    </a:ln>
                  </pic:spPr>
                </pic:pic>
              </a:graphicData>
            </a:graphic>
          </wp:inline>
        </w:drawing>
      </w:r>
      <w:r w:rsidRPr="00447DAD">
        <w:t>.</w:t>
      </w:r>
    </w:p>
    <w:p w:rsidR="00DD7A3F" w:rsidRPr="00447DAD" w:rsidRDefault="00DD7A3F" w:rsidP="00B47C2B">
      <w:pPr>
        <w:jc w:val="center"/>
      </w:pPr>
    </w:p>
    <w:p w:rsidR="00DD7A3F" w:rsidRPr="00447DAD" w:rsidRDefault="00DD7A3F" w:rsidP="00B47C2B">
      <w:r w:rsidRPr="00447DAD">
        <w:t xml:space="preserve">where </w:t>
      </w:r>
      <w:r w:rsidRPr="00447DAD">
        <w:rPr>
          <w:noProof/>
          <w:position w:val="-18"/>
        </w:rPr>
        <w:drawing>
          <wp:inline distT="0" distB="0" distL="0" distR="0" wp14:anchorId="5C888293" wp14:editId="7C063803">
            <wp:extent cx="962025" cy="304800"/>
            <wp:effectExtent l="0" t="0" r="9525" b="0"/>
            <wp:docPr id="371490653" name="Picture 37149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962025" cy="304800"/>
                    </a:xfrm>
                    <a:prstGeom prst="rect">
                      <a:avLst/>
                    </a:prstGeom>
                    <a:noFill/>
                    <a:ln>
                      <a:noFill/>
                    </a:ln>
                  </pic:spPr>
                </pic:pic>
              </a:graphicData>
            </a:graphic>
          </wp:inline>
        </w:drawing>
      </w:r>
      <w:r w:rsidRPr="00447DAD">
        <w:t xml:space="preserve">. </w:t>
      </w:r>
    </w:p>
    <w:p w:rsidR="00DD7A3F" w:rsidRPr="00447DAD" w:rsidRDefault="00DD7A3F" w:rsidP="00B47C2B"/>
    <w:p w:rsidR="00DD7A3F" w:rsidRDefault="00DD7A3F" w:rsidP="00B47C2B">
      <w:r>
        <w:t>Example 9.1 n=2 iid</w:t>
      </w:r>
    </w:p>
    <w:p w:rsidR="00DD7A3F" w:rsidRDefault="00DD7A3F" w:rsidP="00B47C2B"/>
    <w:p w:rsidR="00DD7A3F" w:rsidRDefault="00DD7A3F" w:rsidP="009D7AA5">
      <w:pPr>
        <w:jc w:val="center"/>
      </w:pPr>
      <w:r>
        <w:rPr>
          <w:noProof/>
          <w:position w:val="-124"/>
        </w:rPr>
        <w:drawing>
          <wp:inline distT="0" distB="0" distL="0" distR="0" wp14:anchorId="159FB989" wp14:editId="2B9D8C92">
            <wp:extent cx="1987296" cy="1564640"/>
            <wp:effectExtent l="0" t="0" r="0" b="0"/>
            <wp:docPr id="1988599980" name="Picture 1988599980" descr="{&quot;mathml&quot;:&quot;&lt;math style=\&quot;font-family:stix;font-size:12px;\&quot; xmlns=\&quot;http://www.w3.org/1998/Math/MathML\&quot;&gt;&lt;mtable columnspacing=\&quot;0px\&quot; columnalign=\&quot;right center left\&quot;&gt;&lt;mtr&gt;&lt;mtd/&gt;&lt;mtd/&gt;&lt;mtd&gt;&lt;mi&gt;X&lt;/mi&gt;&lt;mo&gt;~&lt;/mo&gt;&lt;mi&gt;N&lt;/mi&gt;&lt;mfenced&gt;&lt;mrow&gt;&lt;msub&gt;&lt;mi&gt;&amp;#x3BC;&lt;/mi&gt;&lt;mi&gt;X&lt;/mi&gt;&lt;/msub&gt;&lt;mo&gt;,&lt;/mo&gt;&lt;msubsup&gt;&lt;mi&gt;&amp;#x3C3;&lt;/mi&gt;&lt;mi&gt;X&lt;/mi&gt;&lt;mn&gt;2&lt;/mn&gt;&lt;/msubsup&gt;&lt;/mrow&gt;&lt;/mfenced&gt;&lt;mo&gt;,&lt;/mo&gt;&lt;mi&gt;Y&lt;/mi&gt;&lt;mo&gt;~&lt;/mo&gt;&lt;mi&gt;N&lt;/mi&gt;&lt;mfenced&gt;&lt;mrow&gt;&lt;msub&gt;&lt;mi&gt;&amp;#x3BC;&lt;/mi&gt;&lt;mi&gt;Y&lt;/mi&gt;&lt;/msub&gt;&lt;mo&gt;,&lt;/mo&gt;&lt;msubsup&gt;&lt;mi&gt;&amp;#x3C3;&lt;/mi&gt;&lt;mi&gt;Y&lt;/mi&gt;&lt;mn&gt;2&lt;/mn&gt;&lt;/msubsup&gt;&lt;/mrow&gt;&lt;/mfenced&gt;&lt;/mtd&gt;&lt;/mtr&gt;&lt;mtr&gt;&lt;mtd&gt;&lt;mi&gt;Z&lt;/mi&gt;&lt;/mtd&gt;&lt;mtd&gt;&lt;mo&gt;=&lt;/mo&gt;&lt;/mtd&gt;&lt;mtd&gt;&lt;mi&gt;X&lt;/mi&gt;&lt;mo&gt;+&lt;/mo&gt;&lt;mi&gt;Y&lt;/mi&gt;&lt;/mtd&gt;&lt;/mtr&gt;&lt;mtr&gt;&lt;mtd/&gt;&lt;mtd&gt;&lt;mo&gt;=&lt;/mo&gt;&lt;/mtd&gt;&lt;mtd&gt;&lt;mi mathvariant=\&quot;bold-italic\&quot;&gt;H&lt;/mi&gt;&lt;mi&gt;X&lt;/mi&gt;&lt;/mtd&gt;&lt;/mtr&gt;&lt;mtr&gt;&lt;mtd&gt;&lt;mi mathvariant=\&quot;bold-italic\&quot;&gt;H&lt;/mi&gt;&lt;/mtd&gt;&lt;mtd&gt;&lt;mo mathvariant=\&quot;bold\&quot;&gt;=&lt;/mo&gt;&lt;/mtd&gt;&lt;mtd&gt;&lt;mstyle mathvariant=\&quot;bold\&quot;&gt;&lt;mo stretchy=\&quot;true\&quot;&gt;[&lt;/mo&gt;&lt;mrow&gt;&lt;mn&gt;1&lt;/mn&gt;&lt;mo&gt;,&lt;/mo&gt;&lt;mn&gt;1&lt;/mn&gt;&lt;/mrow&gt;&lt;mo stretchy=\&quot;true\&quot;&gt;]&lt;/mo&gt;&lt;/mstyle&gt;&lt;/mtd&gt;&lt;/mtr&gt;&lt;mtr&gt;&lt;mtd&gt;&lt;mi&gt;X&lt;/mi&gt;&lt;/mtd&gt;&lt;mtd&gt;&lt;mo&gt;=&lt;/mo&gt;&lt;/mtd&gt;&lt;mtd&gt;&lt;msup&gt;&lt;mfenced open=\&quot;[\&quot; close=\&quot;]\&quot;&gt;&lt;mrow&gt;&lt;mi&gt;X&lt;/mi&gt;&lt;mo&gt;&amp;#xA0;&lt;/mo&gt;&lt;mo&gt;,&lt;/mo&gt;&lt;mi&gt;Y&lt;/mi&gt;&lt;/mrow&gt;&lt;/mfenced&gt;&lt;mi&gt;T&lt;/mi&gt;&lt;/msup&gt;&lt;/mtd&gt;&lt;/mtr&gt;&lt;mtr&gt;&lt;mtd/&gt;&lt;mtd/&gt;&lt;mtd&gt;&lt;mi&gt;Z&lt;/mi&gt;&lt;mo&gt;~&lt;/mo&gt;&lt;mi&gt;N&lt;/mi&gt;&lt;mfenced&gt;&lt;mrow&gt;&lt;msub&gt;&lt;mi&gt;&amp;#x3BC;&lt;/mi&gt;&lt;mi&gt;X&lt;/mi&gt;&lt;/msub&gt;&lt;mo&gt;+&lt;/mo&gt;&lt;msub&gt;&lt;mi&gt;&amp;#x3BC;&lt;/mi&gt;&lt;mi&gt;Y&lt;/mi&gt;&lt;/msub&gt;&lt;mo&gt;,&lt;/mo&gt;&lt;msubsup&gt;&lt;mi&gt;&amp;#x3C3;&lt;/mi&gt;&lt;mi&gt;X&lt;/mi&gt;&lt;mn&gt;2&lt;/mn&gt;&lt;/msubsup&gt;&lt;mo&gt;+&lt;/mo&gt;&lt;msubsup&gt;&lt;mi&gt;&amp;#x3C3;&lt;/mi&gt;&lt;mi&gt;Y&lt;/mi&gt;&lt;mn&gt;2&lt;/mn&gt;&lt;/msubsup&gt;&lt;/mrow&gt;&lt;/mfenced&gt;&lt;/mtd&gt;&lt;/mtr&gt;&lt;/mtable&gt;&lt;/math&gt;&quot;,&quot;origin&quot;:&quot;MathType Legacy&quot;,&quot;version&quot;:&quot;v3.21.0&quot;}" title="table row blank blank cell X tilde N open parentheses mu subscript X comma sigma subscript X superscript 2 close parentheses comma Y tilde N open parentheses mu subscript Y comma sigma subscript Y superscript 2 close parentheses end cell row Z equals cell X plus Y end cell row blank equals cell bold italic H X end cell row bold italic H bold equals cell stretchy left square bracket 1 comma 1 stretchy right square bracket end cell row X equals cell open square brackets X space comma Y close square brackets to the power of T end cell row blank blank cell Z tilde N open parentheses mu subscript X plus mu subscript Y comma sigma subscript X superscript 2 plus sigma subscript Y superscript 2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td/&gt;&lt;mtd&gt;&lt;mi&gt;X&lt;/mi&gt;&lt;mo&gt;~&lt;/mo&gt;&lt;mi&gt;N&lt;/mi&gt;&lt;mfenced&gt;&lt;mrow&gt;&lt;msub&gt;&lt;mi&gt;&amp;#x3BC;&lt;/mi&gt;&lt;mi&gt;X&lt;/mi&gt;&lt;/msub&gt;&lt;mo&gt;,&lt;/mo&gt;&lt;msubsup&gt;&lt;mi&gt;&amp;#x3C3;&lt;/mi&gt;&lt;mi&gt;X&lt;/mi&gt;&lt;mn&gt;2&lt;/mn&gt;&lt;/msubsup&gt;&lt;/mrow&gt;&lt;/mfenced&gt;&lt;mo&gt;,&lt;/mo&gt;&lt;mi&gt;Y&lt;/mi&gt;&lt;mo&gt;~&lt;/mo&gt;&lt;mi&gt;N&lt;/mi&gt;&lt;mfenced&gt;&lt;mrow&gt;&lt;msub&gt;&lt;mi&gt;&amp;#x3BC;&lt;/mi&gt;&lt;mi&gt;Y&lt;/mi&gt;&lt;/msub&gt;&lt;mo&gt;,&lt;/mo&gt;&lt;msubsup&gt;&lt;mi&gt;&amp;#x3C3;&lt;/mi&gt;&lt;mi&gt;Y&lt;/mi&gt;&lt;mn&gt;2&lt;/mn&gt;&lt;/msubsup&gt;&lt;/mrow&gt;&lt;/mfenced&gt;&lt;/mtd&gt;&lt;/mtr&gt;&lt;mtr&gt;&lt;mtd&gt;&lt;mi&gt;Z&lt;/mi&gt;&lt;/mtd&gt;&lt;mtd&gt;&lt;mo&gt;=&lt;/mo&gt;&lt;/mtd&gt;&lt;mtd&gt;&lt;mi&gt;X&lt;/mi&gt;&lt;mo&gt;+&lt;/mo&gt;&lt;mi&gt;Y&lt;/mi&gt;&lt;/mtd&gt;&lt;/mtr&gt;&lt;mtr&gt;&lt;mtd/&gt;&lt;mtd&gt;&lt;mo&gt;=&lt;/mo&gt;&lt;/mtd&gt;&lt;mtd&gt;&lt;mi mathvariant=\&quot;bold-italic\&quot;&gt;H&lt;/mi&gt;&lt;mi&gt;X&lt;/mi&gt;&lt;/mtd&gt;&lt;/mtr&gt;&lt;mtr&gt;&lt;mtd&gt;&lt;mi mathvariant=\&quot;bold-italic\&quot;&gt;H&lt;/mi&gt;&lt;/mtd&gt;&lt;mtd&gt;&lt;mo mathvariant=\&quot;bold\&quot;&gt;=&lt;/mo&gt;&lt;/mtd&gt;&lt;mtd&gt;&lt;mstyle mathvariant=\&quot;bold\&quot;&gt;&lt;mo stretchy=\&quot;true\&quot;&gt;[&lt;/mo&gt;&lt;mrow&gt;&lt;mn&gt;1&lt;/mn&gt;&lt;mo&gt;,&lt;/mo&gt;&lt;mn&gt;1&lt;/mn&gt;&lt;/mrow&gt;&lt;mo stretchy=\&quot;true\&quot;&gt;]&lt;/mo&gt;&lt;/mstyle&gt;&lt;/mtd&gt;&lt;/mtr&gt;&lt;mtr&gt;&lt;mtd&gt;&lt;mi&gt;X&lt;/mi&gt;&lt;/mtd&gt;&lt;mtd&gt;&lt;mo&gt;=&lt;/mo&gt;&lt;/mtd&gt;&lt;mtd&gt;&lt;msup&gt;&lt;mfenced open=\&quot;[\&quot; close=\&quot;]\&quot;&gt;&lt;mrow&gt;&lt;mi&gt;X&lt;/mi&gt;&lt;mo&gt;&amp;#xA0;&lt;/mo&gt;&lt;mo&gt;,&lt;/mo&gt;&lt;mi&gt;Y&lt;/mi&gt;&lt;/mrow&gt;&lt;/mfenced&gt;&lt;mi&gt;T&lt;/mi&gt;&lt;/msup&gt;&lt;/mtd&gt;&lt;/mtr&gt;&lt;mtr&gt;&lt;mtd/&gt;&lt;mtd/&gt;&lt;mtd&gt;&lt;mi&gt;Z&lt;/mi&gt;&lt;mo&gt;~&lt;/mo&gt;&lt;mi&gt;N&lt;/mi&gt;&lt;mfenced&gt;&lt;mrow&gt;&lt;msub&gt;&lt;mi&gt;&amp;#x3BC;&lt;/mi&gt;&lt;mi&gt;X&lt;/mi&gt;&lt;/msub&gt;&lt;mo&gt;+&lt;/mo&gt;&lt;msub&gt;&lt;mi&gt;&amp;#x3BC;&lt;/mi&gt;&lt;mi&gt;Y&lt;/mi&gt;&lt;/msub&gt;&lt;mo&gt;,&lt;/mo&gt;&lt;msubsup&gt;&lt;mi&gt;&amp;#x3C3;&lt;/mi&gt;&lt;mi&gt;X&lt;/mi&gt;&lt;mn&gt;2&lt;/mn&gt;&lt;/msubsup&gt;&lt;mo&gt;+&lt;/mo&gt;&lt;msubsup&gt;&lt;mi&gt;&amp;#x3C3;&lt;/mi&gt;&lt;mi&gt;Y&lt;/mi&gt;&lt;mn&gt;2&lt;/mn&gt;&lt;/msubsup&gt;&lt;/mrow&gt;&lt;/mfenced&gt;&lt;/mtd&gt;&lt;/mtr&gt;&lt;/mtable&gt;&lt;/math&gt;&quot;,&quot;origin&quot;:&quot;MathType Legacy&quot;,&quot;version&quot;:&quot;v3.21.0&quot;}" title="table row blank blank cell X tilde N open parentheses mu subscript X comma sigma subscript X superscript 2 close parentheses comma Y tilde N open parentheses mu subscript Y comma sigma subscript Y superscript 2 close parentheses end cell row Z equals cell X plus Y end cell row blank equals cell bold italic H X end cell row bold italic H bold equals cell stretchy left square bracket 1 comma 1 stretchy right square bracket end cell row X equals cell open square brackets X space comma Y close square brackets to the power of T end cell row blank blank cell Z tilde N open parentheses mu subscript X plus mu subscript Y comma sigma subscript X superscript 2 plus sigma subscript Y superscript 2 close parentheses end cell end table"/>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1987296" cy="1564640"/>
                    </a:xfrm>
                    <a:prstGeom prst="rect">
                      <a:avLst/>
                    </a:prstGeom>
                  </pic:spPr>
                </pic:pic>
              </a:graphicData>
            </a:graphic>
          </wp:inline>
        </w:drawing>
      </w:r>
    </w:p>
    <w:p w:rsidR="00DD7A3F" w:rsidRPr="00447DAD" w:rsidRDefault="00DD7A3F" w:rsidP="009D7AA5">
      <w:pPr>
        <w:jc w:val="center"/>
      </w:pPr>
    </w:p>
    <w:p w:rsidR="00DD7A3F" w:rsidRPr="00447DAD" w:rsidRDefault="00DD7A3F" w:rsidP="00B47C2B">
      <w:r w:rsidRPr="00447DAD">
        <w:t xml:space="preserve">Example </w:t>
      </w:r>
      <w:r>
        <w:rPr>
          <w:noProof/>
        </w:rPr>
        <w:fldChar w:fldCharType="begin"/>
      </w:r>
      <w:r>
        <w:rPr>
          <w:noProof/>
        </w:rPr>
        <w:instrText xml:space="preserve"> STYLEREF 1 \s </w:instrText>
      </w:r>
      <w:r>
        <w:rPr>
          <w:noProof/>
        </w:rPr>
        <w:fldChar w:fldCharType="separate"/>
      </w:r>
      <w:r>
        <w:rPr>
          <w:noProof/>
        </w:rPr>
        <w:t>9</w:t>
      </w:r>
      <w:r>
        <w:rPr>
          <w:noProof/>
        </w:rPr>
        <w:fldChar w:fldCharType="end"/>
      </w:r>
      <w:r w:rsidRPr="00447DAD">
        <w:t>.</w:t>
      </w:r>
      <w:r>
        <w:rPr>
          <w:noProof/>
        </w:rPr>
        <w:fldChar w:fldCharType="begin"/>
      </w:r>
      <w:r>
        <w:rPr>
          <w:noProof/>
        </w:rPr>
        <w:instrText xml:space="preserve"> SEQ Example \* ARABIC \s 1 </w:instrText>
      </w:r>
      <w:r>
        <w:rPr>
          <w:noProof/>
        </w:rPr>
        <w:fldChar w:fldCharType="separate"/>
      </w:r>
      <w:r>
        <w:rPr>
          <w:noProof/>
        </w:rPr>
        <w:t>1</w:t>
      </w:r>
      <w:r>
        <w:rPr>
          <w:noProof/>
        </w:rPr>
        <w:fldChar w:fldCharType="end"/>
      </w:r>
      <w:r w:rsidRPr="00447DAD">
        <w:t xml:space="preserve"> For </w:t>
      </w:r>
      <w:r w:rsidRPr="00447DAD">
        <w:rPr>
          <w:noProof/>
          <w:position w:val="-6"/>
        </w:rPr>
        <w:drawing>
          <wp:inline distT="0" distB="0" distL="0" distR="0" wp14:anchorId="562681AC" wp14:editId="1E498C03">
            <wp:extent cx="342900" cy="180975"/>
            <wp:effectExtent l="0" t="0" r="0" b="9525"/>
            <wp:docPr id="55898672" name="Picture 55898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342900" cy="180975"/>
                    </a:xfrm>
                    <a:prstGeom prst="rect">
                      <a:avLst/>
                    </a:prstGeom>
                    <a:noFill/>
                    <a:ln>
                      <a:noFill/>
                    </a:ln>
                  </pic:spPr>
                </pic:pic>
              </a:graphicData>
            </a:graphic>
          </wp:inline>
        </w:drawing>
      </w:r>
      <w:r w:rsidRPr="00447DAD">
        <w:t>and covariance matrix</w:t>
      </w:r>
    </w:p>
    <w:p w:rsidR="00DD7A3F" w:rsidRPr="00447DAD" w:rsidRDefault="00DD7A3F" w:rsidP="00B47C2B"/>
    <w:p w:rsidR="00DD7A3F" w:rsidRPr="00447DAD" w:rsidRDefault="00DD7A3F" w:rsidP="00B47C2B">
      <w:pPr>
        <w:jc w:val="center"/>
      </w:pPr>
      <w:r w:rsidRPr="00447DAD">
        <w:rPr>
          <w:noProof/>
          <w:position w:val="-52"/>
        </w:rPr>
        <w:drawing>
          <wp:inline distT="0" distB="0" distL="0" distR="0" wp14:anchorId="068D117B" wp14:editId="6CE44C9C">
            <wp:extent cx="1323975" cy="733425"/>
            <wp:effectExtent l="0" t="0" r="9525" b="9525"/>
            <wp:docPr id="1990870337" name="Picture 1990870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1323975" cy="733425"/>
                    </a:xfrm>
                    <a:prstGeom prst="rect">
                      <a:avLst/>
                    </a:prstGeom>
                    <a:noFill/>
                    <a:ln>
                      <a:noFill/>
                    </a:ln>
                  </pic:spPr>
                </pic:pic>
              </a:graphicData>
            </a:graphic>
          </wp:inline>
        </w:drawing>
      </w:r>
    </w:p>
    <w:p w:rsidR="00DD7A3F" w:rsidRPr="00447DAD" w:rsidRDefault="00DD7A3F" w:rsidP="00B47C2B">
      <w:pPr>
        <w:jc w:val="center"/>
      </w:pPr>
    </w:p>
    <w:p w:rsidR="00DD7A3F" w:rsidRPr="00447DAD" w:rsidRDefault="00DD7A3F" w:rsidP="00B47C2B">
      <w:r w:rsidRPr="00447DAD">
        <w:t xml:space="preserve">the variance of the sum is </w:t>
      </w:r>
      <w:r w:rsidRPr="00447DAD">
        <w:rPr>
          <w:noProof/>
          <w:position w:val="-12"/>
        </w:rPr>
        <w:drawing>
          <wp:inline distT="0" distB="0" distL="0" distR="0" wp14:anchorId="0D5BEDF8" wp14:editId="1AC4E8C9">
            <wp:extent cx="2962275" cy="238125"/>
            <wp:effectExtent l="0" t="0" r="9525" b="9525"/>
            <wp:docPr id="1300318357" name="Picture 130031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2962275" cy="238125"/>
                    </a:xfrm>
                    <a:prstGeom prst="rect">
                      <a:avLst/>
                    </a:prstGeom>
                    <a:noFill/>
                    <a:ln>
                      <a:noFill/>
                    </a:ln>
                  </pic:spPr>
                </pic:pic>
              </a:graphicData>
            </a:graphic>
          </wp:inline>
        </w:drawing>
      </w:r>
      <w:r w:rsidRPr="00447DAD">
        <w:t>.</w:t>
      </w:r>
    </w:p>
    <w:p w:rsidR="00DD7A3F" w:rsidRPr="00447DAD" w:rsidRDefault="00DD7A3F" w:rsidP="00B47C2B"/>
    <w:p w:rsidR="00DD7A3F" w:rsidRPr="00462181" w:rsidRDefault="00DD7A3F" w:rsidP="00B47C2B">
      <w:pPr>
        <w:pStyle w:val="Heading2"/>
      </w:pPr>
      <w:bookmarkStart w:id="35" w:name="_Toc280363697"/>
      <w:bookmarkStart w:id="36" w:name="_Toc209787537"/>
      <w:bookmarkStart w:id="37" w:name="_Toc229857169"/>
      <w:bookmarkStart w:id="38" w:name="_Toc229926223"/>
      <w:r w:rsidRPr="00462181">
        <w:t>Conditional Density Function</w:t>
      </w:r>
      <w:bookmarkEnd w:id="35"/>
      <w:bookmarkEnd w:id="36"/>
      <w:bookmarkEnd w:id="37"/>
      <w:bookmarkEnd w:id="38"/>
    </w:p>
    <w:p w:rsidR="00DD7A3F" w:rsidRPr="00447DAD" w:rsidRDefault="00DD7A3F" w:rsidP="00B47C2B"/>
    <w:p w:rsidR="00DD7A3F" w:rsidRPr="00447DAD" w:rsidRDefault="00DD7A3F" w:rsidP="00B47C2B">
      <w:r w:rsidRPr="00447DAD">
        <w:fldChar w:fldCharType="begin"/>
      </w:r>
      <w:r w:rsidRPr="00447DAD">
        <w:instrText xml:space="preserve"> MACROBUTTON MTEditEquationSection2 Equation Chapter 1 Section 1</w:instrText>
      </w:r>
      <w:r w:rsidRPr="00447DAD">
        <w:fldChar w:fldCharType="begin"/>
      </w:r>
      <w:r w:rsidRPr="00447DAD">
        <w:instrText xml:space="preserve"> SEQ MTEqn \r \h \* MERGEFORMAT </w:instrText>
      </w:r>
      <w:r w:rsidRPr="00447DAD">
        <w:fldChar w:fldCharType="end"/>
      </w:r>
      <w:r w:rsidRPr="00447DAD">
        <w:fldChar w:fldCharType="begin"/>
      </w:r>
      <w:r w:rsidRPr="00447DAD">
        <w:instrText xml:space="preserve"> SEQ MTSec \r 1 \h \* MERGEFORMAT </w:instrText>
      </w:r>
      <w:r w:rsidRPr="00447DAD">
        <w:fldChar w:fldCharType="end"/>
      </w:r>
      <w:r w:rsidRPr="00447DAD">
        <w:fldChar w:fldCharType="begin"/>
      </w:r>
      <w:r w:rsidRPr="00447DAD">
        <w:instrText xml:space="preserve"> SEQ MTChap \r 1 \h \* MERGEFORMAT </w:instrText>
      </w:r>
      <w:r w:rsidRPr="00447DAD">
        <w:fldChar w:fldCharType="end"/>
      </w:r>
      <w:r w:rsidRPr="00447DAD">
        <w:fldChar w:fldCharType="end"/>
      </w:r>
      <w:r w:rsidRPr="00447DAD">
        <w:t>The conditional multivariate Gaussian distribution has a particularly simple, insightful, and useful form.  The conditional mean turns out to be an affine function of the conditional random vector which is important in estimation theory.  The derivation relies on Bayes’ rule and the MIF.</w:t>
      </w:r>
    </w:p>
    <w:p w:rsidR="00DD7A3F" w:rsidRPr="00447DAD" w:rsidRDefault="00DD7A3F" w:rsidP="00B47C2B"/>
    <w:p w:rsidR="00DD7A3F" w:rsidRPr="00447DAD" w:rsidRDefault="00DD7A3F" w:rsidP="00B47C2B">
      <w:r w:rsidRPr="00447DAD">
        <w:t xml:space="preserve">Let </w:t>
      </w:r>
      <w:r w:rsidRPr="00447DAD">
        <w:rPr>
          <w:noProof/>
          <w:position w:val="-14"/>
        </w:rPr>
      </w:r>
      <w:r w:rsidR="00DD7A3F" w:rsidRPr="00447DAD">
        <w:rPr>
          <w:noProof/>
          <w:position w:val="-14"/>
        </w:rPr>
        <w:object w:dxaOrig="1719" w:dyaOrig="400" w14:anchorId="0F232883">
          <v:shape id="_x0000_i1050" type="#_x0000_t75" alt="" style="width:84pt;height:20pt;mso-width-percent:0;mso-height-percent:0;mso-width-percent:0;mso-height-percent:0" o:ole="">
            <v:imagedata r:id="rId171" o:title=""/>
          </v:shape>
          <o:OLEObject Type="Embed" ProgID="Equation.DSMT4" ShapeID="_x0000_i1050" DrawAspect="Content" ObjectID="_1840548600" r:id="rId172"/>
        </w:object>
      </w:r>
      <w:r w:rsidRPr="00447DAD">
        <w:t xml:space="preserve">and </w:t>
      </w:r>
      <w:r w:rsidRPr="00447DAD">
        <w:rPr>
          <w:noProof/>
          <w:position w:val="-14"/>
        </w:rPr>
      </w:r>
      <w:r w:rsidR="00DD7A3F" w:rsidRPr="00447DAD">
        <w:rPr>
          <w:noProof/>
          <w:position w:val="-14"/>
        </w:rPr>
        <w:object w:dxaOrig="1719" w:dyaOrig="400" w14:anchorId="70247724">
          <v:shape id="_x0000_i1051" type="#_x0000_t75" alt="" style="width:84pt;height:20pt;mso-width-percent:0;mso-height-percent:0;mso-width-percent:0;mso-height-percent:0" o:ole="">
            <v:imagedata r:id="rId173" o:title=""/>
          </v:shape>
          <o:OLEObject Type="Embed" ProgID="Equation.DSMT4" ShapeID="_x0000_i1051" DrawAspect="Content" ObjectID="_1840548601" r:id="rId174"/>
        </w:object>
      </w:r>
      <w:r w:rsidRPr="00447DAD">
        <w:t xml:space="preserve">be length N and M, respectively, correlated proper complex RV with covariance </w:t>
      </w:r>
      <w:r w:rsidRPr="00447DAD">
        <w:rPr>
          <w:noProof/>
          <w:position w:val="-12"/>
        </w:rPr>
      </w:r>
      <w:r w:rsidR="00DD7A3F" w:rsidRPr="00447DAD">
        <w:rPr>
          <w:noProof/>
          <w:position w:val="-12"/>
        </w:rPr>
        <w:object w:dxaOrig="460" w:dyaOrig="360" w14:anchorId="6A835B75">
          <v:shape id="_x0000_i1052" type="#_x0000_t75" alt="" style="width:20pt;height:20pt;mso-width-percent:0;mso-height-percent:0;mso-width-percent:0;mso-height-percent:0" o:ole="">
            <v:imagedata r:id="rId175" o:title=""/>
          </v:shape>
          <o:OLEObject Type="Embed" ProgID="Equation.DSMT4" ShapeID="_x0000_i1052" DrawAspect="Content" ObjectID="_1840548602" r:id="rId176"/>
        </w:object>
      </w:r>
      <w:r w:rsidRPr="00447DAD">
        <w:t>.  The joint density</w:t>
      </w:r>
      <w:r w:rsidRPr="00447DAD">
        <w:rPr>
          <w:noProof/>
          <w:position w:val="-12"/>
        </w:rPr>
      </w:r>
      <w:r w:rsidR="00DD7A3F" w:rsidRPr="00447DAD">
        <w:rPr>
          <w:noProof/>
          <w:position w:val="-12"/>
        </w:rPr>
        <w:object w:dxaOrig="639" w:dyaOrig="360" w14:anchorId="7A31956B">
          <v:shape id="_x0000_i1053" type="#_x0000_t75" alt="" style="width:33pt;height:20pt;mso-width-percent:0;mso-height-percent:0;mso-width-percent:0;mso-height-percent:0" o:ole="">
            <v:imagedata r:id="rId177" o:title=""/>
          </v:shape>
          <o:OLEObject Type="Embed" ProgID="Equation.DSMT4" ShapeID="_x0000_i1053" DrawAspect="Content" ObjectID="_1840548603" r:id="rId178"/>
        </w:object>
      </w:r>
      <w:r w:rsidRPr="00447DAD">
        <w:t xml:space="preserve">of </w:t>
      </w:r>
      <w:r w:rsidRPr="00447DAD">
        <w:rPr>
          <w:noProof/>
          <w:position w:val="-14"/>
        </w:rPr>
      </w:r>
      <w:r w:rsidR="00DD7A3F" w:rsidRPr="00447DAD">
        <w:rPr>
          <w:noProof/>
          <w:position w:val="-14"/>
        </w:rPr>
        <w:object w:dxaOrig="1300" w:dyaOrig="480" w14:anchorId="7B1D49DB">
          <v:shape id="_x0000_i1054" type="#_x0000_t75" alt="" style="width:66pt;height:26pt;mso-width-percent:0;mso-height-percent:0;mso-width-percent:0;mso-height-percent:0" o:ole="">
            <v:imagedata r:id="rId179" o:title=""/>
          </v:shape>
          <o:OLEObject Type="Embed" ProgID="Equation.DSMT4" ShapeID="_x0000_i1054" DrawAspect="Content" ObjectID="_1840548604" r:id="rId180"/>
        </w:object>
      </w:r>
      <w:r w:rsidRPr="00447DAD">
        <w:t>has block covariance</w:t>
      </w:r>
    </w:p>
    <w:p w:rsidR="00DD7A3F" w:rsidRPr="00447DAD" w:rsidRDefault="00DD7A3F" w:rsidP="00B47C2B"/>
    <w:p w:rsidR="00DD7A3F" w:rsidRPr="00447DAD" w:rsidRDefault="00DD7A3F" w:rsidP="00B47C2B">
      <w:r w:rsidRPr="00447DAD">
        <w:tab/>
      </w:r>
      <w:r w:rsidRPr="00447DAD">
        <w:rPr>
          <w:noProof/>
          <w:position w:val="-32"/>
        </w:rPr>
      </w:r>
      <w:r w:rsidR="00DD7A3F" w:rsidRPr="00447DAD">
        <w:rPr>
          <w:noProof/>
          <w:position w:val="-32"/>
        </w:rPr>
        <w:object w:dxaOrig="1860" w:dyaOrig="760" w14:anchorId="062E7A3C">
          <v:shape id="_x0000_i1055" type="#_x0000_t75" alt="" style="width:92pt;height:39pt;mso-width-percent:0;mso-height-percent:0;mso-width-percent:0;mso-height-percent:0" o:ole="">
            <v:imagedata r:id="rId181" o:title=""/>
          </v:shape>
          <o:OLEObject Type="Embed" ProgID="Equation.DSMT4" ShapeID="_x0000_i1055" DrawAspect="Content" ObjectID="_1840548605" r:id="rId182"/>
        </w:object>
      </w:r>
      <w:r w:rsidRPr="00447DAD">
        <w:t>,</w:t>
      </w:r>
    </w:p>
    <w:p w:rsidR="00DD7A3F" w:rsidRPr="00447DAD" w:rsidRDefault="00DD7A3F" w:rsidP="00B47C2B"/>
    <w:p w:rsidR="00DD7A3F" w:rsidRPr="00447DAD" w:rsidRDefault="00DD7A3F" w:rsidP="00B47C2B">
      <w:r w:rsidRPr="00447DAD">
        <w:t xml:space="preserve">hence the conditional density </w:t>
      </w:r>
    </w:p>
    <w:p w:rsidR="00DD7A3F" w:rsidRPr="00447DAD" w:rsidRDefault="00DD7A3F" w:rsidP="00B47C2B"/>
    <w:p w:rsidR="00DD7A3F" w:rsidRPr="00447DAD" w:rsidRDefault="00DD7A3F" w:rsidP="00B47C2B">
      <w:r w:rsidRPr="00447DAD">
        <w:tab/>
      </w:r>
      <w:r w:rsidRPr="00447DAD">
        <w:rPr>
          <w:noProof/>
          <w:position w:val="-30"/>
        </w:rPr>
      </w:r>
      <w:r w:rsidR="00DD7A3F" w:rsidRPr="00447DAD">
        <w:rPr>
          <w:noProof/>
          <w:position w:val="-30"/>
        </w:rPr>
        <w:object w:dxaOrig="1939" w:dyaOrig="680" w14:anchorId="591C59A1">
          <v:shape id="_x0000_i1056" type="#_x0000_t75" alt="" style="width:98pt;height:33pt;mso-width-percent:0;mso-height-percent:0;mso-width-percent:0;mso-height-percent:0" o:ole="">
            <v:imagedata r:id="rId183" o:title=""/>
          </v:shape>
          <o:OLEObject Type="Embed" ProgID="Equation.DSMT4" ShapeID="_x0000_i1056" DrawAspect="Content" ObjectID="_1840548606" r:id="rId184"/>
        </w:object>
      </w:r>
    </w:p>
    <w:p w:rsidR="00DD7A3F" w:rsidRPr="00447DAD" w:rsidRDefault="00DD7A3F" w:rsidP="00B47C2B"/>
    <w:p w:rsidR="00DD7A3F" w:rsidRPr="00447DAD" w:rsidRDefault="00DD7A3F" w:rsidP="00B47C2B">
      <w:r w:rsidRPr="00447DAD">
        <w:t>may be written in terms of the joint and marginal densities as</w:t>
      </w:r>
    </w:p>
    <w:p w:rsidR="00DD7A3F" w:rsidRPr="00447DAD" w:rsidRDefault="00DD7A3F" w:rsidP="00B47C2B"/>
    <w:p w:rsidR="00DD7A3F" w:rsidRPr="00447DAD" w:rsidRDefault="00DD7A3F" w:rsidP="00B47C2B">
      <w:r w:rsidRPr="00447DAD">
        <w:tab/>
      </w:r>
      <w:r w:rsidRPr="00447DAD">
        <w:rPr>
          <w:noProof/>
          <w:position w:val="-60"/>
        </w:rPr>
      </w:r>
      <w:r w:rsidR="00DD7A3F" w:rsidRPr="00447DAD">
        <w:rPr>
          <w:noProof/>
          <w:position w:val="-60"/>
        </w:rPr>
        <w:object w:dxaOrig="5100" w:dyaOrig="1520" w14:anchorId="41CEAD5A">
          <v:shape id="_x0000_i1057" type="#_x0000_t75" alt="" style="width:256pt;height:78pt;mso-width-percent:0;mso-height-percent:0;mso-width-percent:0;mso-height-percent:0" o:ole="">
            <v:imagedata r:id="rId185" o:title=""/>
          </v:shape>
          <o:OLEObject Type="Embed" ProgID="Equation.DSMT4" ShapeID="_x0000_i1057" DrawAspect="Content" ObjectID="_1840548607" r:id="rId186"/>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bookmarkStart w:id="39" w:name="ZEqnNum361265"/>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w:instrText>
      </w:r>
      <w:r>
        <w:rPr>
          <w:noProof/>
        </w:rPr>
        <w:fldChar w:fldCharType="end"/>
      </w:r>
      <w:r w:rsidRPr="00447DAD">
        <w:instrText>)</w:instrText>
      </w:r>
      <w:bookmarkEnd w:id="39"/>
      <w:r w:rsidRPr="00447DAD">
        <w:fldChar w:fldCharType="end"/>
      </w:r>
    </w:p>
    <w:p w:rsidR="00DD7A3F" w:rsidRPr="00447DAD" w:rsidRDefault="00DD7A3F" w:rsidP="00B47C2B"/>
    <w:p w:rsidR="00DD7A3F" w:rsidRPr="00447DAD" w:rsidRDefault="00DD7A3F" w:rsidP="00B47C2B">
      <w:r w:rsidRPr="00447DAD">
        <w:t xml:space="preserve">Employing the MIF on </w:t>
      </w:r>
      <w:r w:rsidRPr="00447DAD">
        <w:rPr>
          <w:noProof/>
          <w:position w:val="-12"/>
        </w:rPr>
      </w:r>
      <w:r w:rsidR="00DD7A3F" w:rsidRPr="00447DAD">
        <w:rPr>
          <w:noProof/>
          <w:position w:val="-12"/>
        </w:rPr>
        <w:object w:dxaOrig="340" w:dyaOrig="360" w14:anchorId="2D8CEDF0">
          <v:shape id="_x0000_i1058" type="#_x0000_t75" alt="" style="width:20pt;height:20pt;mso-width-percent:0;mso-height-percent:0;mso-width-percent:0;mso-height-percent:0" o:ole="">
            <v:imagedata r:id="rId187" o:title=""/>
          </v:shape>
          <o:OLEObject Type="Embed" ProgID="Equation.DSMT4" ShapeID="_x0000_i1058" DrawAspect="Content" ObjectID="_1840548608" r:id="rId188"/>
        </w:object>
      </w:r>
      <w:r w:rsidRPr="00447DAD">
        <w:t>yields</w:t>
      </w:r>
    </w:p>
    <w:p w:rsidR="00DD7A3F" w:rsidRPr="00447DAD" w:rsidRDefault="00DD7A3F" w:rsidP="00B47C2B"/>
    <w:p w:rsidR="00DD7A3F" w:rsidRPr="00447DAD" w:rsidRDefault="00DD7A3F" w:rsidP="00B47C2B">
      <w:r w:rsidRPr="00447DAD">
        <w:tab/>
      </w:r>
      <w:r w:rsidRPr="00447DAD">
        <w:rPr>
          <w:noProof/>
          <w:position w:val="-52"/>
        </w:rPr>
      </w:r>
      <w:r w:rsidR="00DD7A3F" w:rsidRPr="00447DAD">
        <w:rPr>
          <w:noProof/>
          <w:position w:val="-52"/>
        </w:rPr>
        <w:object w:dxaOrig="6399" w:dyaOrig="1160" w14:anchorId="5B580CC2">
          <v:shape id="_x0000_i1059" type="#_x0000_t75" alt="" style="width:321pt;height:59pt;mso-width-percent:0;mso-height-percent:0;mso-width-percent:0;mso-height-percent:0" o:ole="">
            <v:imagedata r:id="rId189" o:title=""/>
          </v:shape>
          <o:OLEObject Type="Embed" ProgID="Equation.DSMT4" ShapeID="_x0000_i1059" DrawAspect="Content" ObjectID="_1840548609" r:id="rId190"/>
        </w:object>
      </w:r>
    </w:p>
    <w:p w:rsidR="00DD7A3F" w:rsidRPr="00447DAD" w:rsidRDefault="00DD7A3F" w:rsidP="00B47C2B"/>
    <w:p w:rsidR="00DD7A3F" w:rsidRPr="00447DAD" w:rsidRDefault="00DD7A3F" w:rsidP="00B47C2B">
      <w:r w:rsidRPr="00447DAD">
        <w:t xml:space="preserve">which when substituted into </w:t>
      </w:r>
      <w:r w:rsidRPr="00447DAD">
        <w:fldChar w:fldCharType="begin"/>
      </w:r>
      <w:r w:rsidRPr="00447DAD">
        <w:instrText xml:space="preserve"> GOTOBUTTON ZEqnNum361265  \* MERGEFORMAT </w:instrText>
      </w:r>
      <w:fldSimple w:instr=" REF ZEqnNum361265 \! \* MERGEFORMAT ">
        <w:r w:rsidRPr="00447DAD">
          <w:instrText>(</w:instrText>
        </w:r>
        <w:r>
          <w:instrText>1</w:instrText>
        </w:r>
        <w:r w:rsidRPr="00447DAD">
          <w:instrText>.</w:instrText>
        </w:r>
        <w:r>
          <w:instrText>1</w:instrText>
        </w:r>
        <w:r w:rsidRPr="00447DAD">
          <w:instrText>)</w:instrText>
        </w:r>
      </w:fldSimple>
      <w:r w:rsidRPr="00447DAD">
        <w:fldChar w:fldCharType="end"/>
      </w:r>
      <w:r w:rsidRPr="00447DAD">
        <w:t xml:space="preserve"> , multiplying out the matrices, and cancelling the quadratic form in </w:t>
      </w:r>
      <w:r w:rsidRPr="00447DAD">
        <w:rPr>
          <w:noProof/>
          <w:position w:val="-12"/>
        </w:rPr>
      </w:r>
      <w:r w:rsidR="00DD7A3F" w:rsidRPr="00447DAD">
        <w:rPr>
          <w:noProof/>
          <w:position w:val="-12"/>
        </w:rPr>
        <w:object w:dxaOrig="660" w:dyaOrig="360" w14:anchorId="61B1E211">
          <v:shape id="_x0000_i1060" type="#_x0000_t75" alt="" style="width:33pt;height:20pt;mso-width-percent:0;mso-height-percent:0;mso-width-percent:0;mso-height-percent:0" o:ole="">
            <v:imagedata r:id="rId191" o:title=""/>
          </v:shape>
          <o:OLEObject Type="Embed" ProgID="Equation.DSMT4" ShapeID="_x0000_i1060" DrawAspect="Content" ObjectID="_1840548610" r:id="rId192"/>
        </w:object>
      </w:r>
      <w:r w:rsidRPr="00447DAD">
        <w:t>and the</w:t>
      </w:r>
      <w:r w:rsidRPr="00447DAD">
        <w:rPr>
          <w:noProof/>
          <w:position w:val="-12"/>
        </w:rPr>
      </w:r>
      <w:r w:rsidR="00DD7A3F" w:rsidRPr="00447DAD">
        <w:rPr>
          <w:noProof/>
          <w:position w:val="-12"/>
        </w:rPr>
        <w:object w:dxaOrig="540" w:dyaOrig="360" w14:anchorId="6264678F">
          <v:shape id="_x0000_i1061" type="#_x0000_t75" alt="" style="width:26pt;height:20pt;mso-width-percent:0;mso-height-percent:0;mso-width-percent:0;mso-height-percent:0" o:ole="">
            <v:imagedata r:id="rId193" o:title=""/>
          </v:shape>
          <o:OLEObject Type="Embed" ProgID="Equation.DSMT4" ShapeID="_x0000_i1061" DrawAspect="Content" ObjectID="_1840548611" r:id="rId194"/>
        </w:object>
      </w:r>
      <w:r w:rsidRPr="00447DAD">
        <w:t xml:space="preserve"> yields finally,</w:t>
      </w:r>
    </w:p>
    <w:p w:rsidR="00DD7A3F" w:rsidRPr="00447DAD" w:rsidRDefault="00DD7A3F" w:rsidP="00B47C2B"/>
    <w:p w:rsidR="00DD7A3F" w:rsidRPr="00447DAD" w:rsidRDefault="00DD7A3F" w:rsidP="00B47C2B">
      <w:r w:rsidRPr="00447DAD">
        <w:tab/>
      </w:r>
      <w:r w:rsidRPr="00447DAD">
        <w:rPr>
          <w:noProof/>
          <w:position w:val="-56"/>
        </w:rPr>
      </w:r>
      <w:r w:rsidR="00DD7A3F" w:rsidRPr="00447DAD">
        <w:rPr>
          <w:noProof/>
          <w:position w:val="-56"/>
        </w:rPr>
        <w:object w:dxaOrig="9300" w:dyaOrig="1240" w14:anchorId="499B11D3">
          <v:shape id="_x0000_i1062" type="#_x0000_t75" alt="" style="width:465pt;height:66pt;mso-width-percent:0;mso-height-percent:0;mso-width-percent:0;mso-height-percent:0" o:ole="">
            <v:imagedata r:id="rId195" o:title=""/>
          </v:shape>
          <o:OLEObject Type="Embed" ProgID="Equation.DSMT4" ShapeID="_x0000_i1062" DrawAspect="Content" ObjectID="_1840548612" r:id="rId196"/>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bookmarkStart w:id="40" w:name="ZEqnNum855247"/>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2</w:instrText>
      </w:r>
      <w:r>
        <w:rPr>
          <w:noProof/>
        </w:rPr>
        <w:fldChar w:fldCharType="end"/>
      </w:r>
      <w:r w:rsidRPr="00447DAD">
        <w:instrText>)</w:instrText>
      </w:r>
      <w:bookmarkEnd w:id="40"/>
      <w:r w:rsidRPr="00447DAD">
        <w:fldChar w:fldCharType="end"/>
      </w:r>
    </w:p>
    <w:p w:rsidR="00DD7A3F" w:rsidRPr="00447DAD" w:rsidRDefault="00DD7A3F" w:rsidP="00B47C2B"/>
    <w:p w:rsidR="00DD7A3F" w:rsidRPr="00447DAD" w:rsidRDefault="00DD7A3F" w:rsidP="00B47C2B"/>
    <w:p w:rsidR="00DD7A3F" w:rsidRPr="00447DAD" w:rsidRDefault="00DD7A3F" w:rsidP="00B47C2B">
      <w:r w:rsidRPr="00447DAD">
        <w:t>Identifying the conditional mean and variance</w:t>
      </w:r>
    </w:p>
    <w:p w:rsidR="00DD7A3F" w:rsidRPr="00447DAD" w:rsidRDefault="00DD7A3F" w:rsidP="00B47C2B"/>
    <w:p w:rsidR="00DD7A3F" w:rsidRPr="00447DAD" w:rsidRDefault="00DD7A3F" w:rsidP="00B47C2B">
      <w:r w:rsidRPr="00447DAD">
        <w:tab/>
      </w:r>
      <w:r w:rsidRPr="00447DAD">
        <w:rPr>
          <w:noProof/>
          <w:position w:val="-14"/>
        </w:rPr>
      </w:r>
      <w:r w:rsidR="00DD7A3F" w:rsidRPr="00447DAD">
        <w:rPr>
          <w:noProof/>
          <w:position w:val="-14"/>
        </w:rPr>
        <w:object w:dxaOrig="2680" w:dyaOrig="400" w14:anchorId="0AE8B2FD">
          <v:shape id="_x0000_i1063" type="#_x0000_t75" alt="" style="width:138pt;height:20pt;mso-width-percent:0;mso-height-percent:0;mso-width-percent:0;mso-height-percent:0" o:ole="">
            <v:imagedata r:id="rId197" o:title=""/>
          </v:shape>
          <o:OLEObject Type="Embed" ProgID="Equation.DSMT4" ShapeID="_x0000_i1063" DrawAspect="Content" ObjectID="_1840548613" r:id="rId198"/>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3</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ab/>
      </w:r>
      <w:r w:rsidRPr="00447DAD">
        <w:rPr>
          <w:noProof/>
          <w:position w:val="-14"/>
        </w:rPr>
      </w:r>
      <w:r w:rsidR="00DD7A3F" w:rsidRPr="00447DAD">
        <w:rPr>
          <w:noProof/>
          <w:position w:val="-14"/>
        </w:rPr>
        <w:object w:dxaOrig="2340" w:dyaOrig="400" w14:anchorId="2CB63270">
          <v:shape id="_x0000_i1064" type="#_x0000_t75" alt="" style="width:118pt;height:20pt;mso-width-percent:0;mso-height-percent:0;mso-width-percent:0;mso-height-percent:0" o:ole="">
            <v:imagedata r:id="rId199" o:title=""/>
          </v:shape>
          <o:OLEObject Type="Embed" ProgID="Equation.DSMT4" ShapeID="_x0000_i1064" DrawAspect="Content" ObjectID="_1840548614" r:id="rId200"/>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4</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we see that the density </w:t>
      </w:r>
      <w:r w:rsidRPr="00447DAD">
        <w:fldChar w:fldCharType="begin"/>
      </w:r>
      <w:r w:rsidRPr="00447DAD">
        <w:instrText xml:space="preserve"> GOTOBUTTON ZEqnNum855247  \* MERGEFORMAT </w:instrText>
      </w:r>
      <w:fldSimple w:instr=" REF ZEqnNum855247 \! \* MERGEFORMAT ">
        <w:r w:rsidRPr="00447DAD">
          <w:instrText>(</w:instrText>
        </w:r>
        <w:r>
          <w:rPr>
            <w:noProof/>
          </w:rPr>
          <w:instrText>1</w:instrText>
        </w:r>
        <w:r w:rsidRPr="00447DAD">
          <w:rPr>
            <w:noProof/>
          </w:rPr>
          <w:instrText>.</w:instrText>
        </w:r>
        <w:r>
          <w:rPr>
            <w:noProof/>
          </w:rPr>
          <w:instrText>2</w:instrText>
        </w:r>
        <w:r w:rsidRPr="00447DAD">
          <w:instrText>)</w:instrText>
        </w:r>
      </w:fldSimple>
      <w:r w:rsidRPr="00447DAD">
        <w:fldChar w:fldCharType="end"/>
      </w:r>
      <w:r w:rsidRPr="00447DAD">
        <w:t xml:space="preserve"> describes the GRV</w:t>
      </w:r>
      <w:r w:rsidRPr="00447DAD">
        <w:rPr>
          <w:noProof/>
          <w:position w:val="-16"/>
        </w:rPr>
      </w:r>
      <w:r w:rsidR="00DD7A3F" w:rsidRPr="00447DAD">
        <w:rPr>
          <w:noProof/>
          <w:position w:val="-16"/>
        </w:rPr>
        <w:object w:dxaOrig="1540" w:dyaOrig="440" w14:anchorId="4289FB06">
          <v:shape id="_x0000_i1065" type="#_x0000_t75" alt="" style="width:78pt;height:20pt;mso-width-percent:0;mso-height-percent:0;mso-width-percent:0;mso-height-percent:0" o:ole="">
            <v:imagedata r:id="rId201" o:title=""/>
          </v:shape>
          <o:OLEObject Type="Embed" ProgID="Equation.DSMT4" ShapeID="_x0000_i1065" DrawAspect="Content" ObjectID="_1840548615" r:id="rId202"/>
        </w:object>
      </w:r>
      <w:r w:rsidRPr="00447DAD">
        <w:t xml:space="preserve">.  This is to be expected since affine transformations of GRV are themselves GRV.  The conditional mean is a function of y and thus will change depending on the outcome.  The conditional variance however, does not, because for GRVs all the statistical information is contained in the first two moments and therefore the highest (second) moment cannot be random.  From the conditional moments note that because x is correlated with y, once y is observed information is provided about x.  Since </w:t>
      </w:r>
      <w:r w:rsidRPr="00447DAD">
        <w:rPr>
          <w:noProof/>
          <w:position w:val="-14"/>
        </w:rPr>
      </w:r>
      <w:r w:rsidR="00DD7A3F" w:rsidRPr="00447DAD">
        <w:rPr>
          <w:noProof/>
          <w:position w:val="-14"/>
        </w:rPr>
        <w:object w:dxaOrig="1020" w:dyaOrig="380" w14:anchorId="59E6D35C">
          <v:shape id="_x0000_i1066" type="#_x0000_t75" alt="" style="width:52pt;height:20pt;mso-width-percent:0;mso-height-percent:0;mso-width-percent:0;mso-height-percent:0" o:ole="">
            <v:imagedata r:id="rId203" o:title=""/>
          </v:shape>
          <o:OLEObject Type="Embed" ProgID="Equation.DSMT4" ShapeID="_x0000_i1066" DrawAspect="Content" ObjectID="_1840548616" r:id="rId204"/>
        </w:object>
      </w:r>
      <w:r w:rsidRPr="00447DAD">
        <w:t xml:space="preserve">, when y is known, the uncertainty on x decreases.  </w:t>
      </w:r>
      <w:r>
        <w:t>Manipulation of such joint density is used in deriving the extended kalman filter.</w:t>
      </w:r>
    </w:p>
    <w:p w:rsidR="00DD7A3F" w:rsidRPr="00447DAD" w:rsidRDefault="00DD7A3F" w:rsidP="00B47C2B"/>
    <w:p w:rsidR="00DD7A3F" w:rsidRPr="00447DAD" w:rsidRDefault="00DD7A3F" w:rsidP="00B47C2B">
      <w:r w:rsidRPr="00447DAD">
        <w:t xml:space="preserve">Example </w:t>
      </w:r>
      <w:r>
        <w:rPr>
          <w:noProof/>
        </w:rPr>
        <w:fldChar w:fldCharType="begin"/>
      </w:r>
      <w:r>
        <w:rPr>
          <w:noProof/>
        </w:rPr>
        <w:instrText xml:space="preserve"> STYLEREF 1 \s </w:instrText>
      </w:r>
      <w:r>
        <w:rPr>
          <w:noProof/>
        </w:rPr>
        <w:fldChar w:fldCharType="separate"/>
      </w:r>
      <w:r>
        <w:rPr>
          <w:noProof/>
        </w:rPr>
        <w:t>9</w:t>
      </w:r>
      <w:r>
        <w:rPr>
          <w:noProof/>
        </w:rPr>
        <w:fldChar w:fldCharType="end"/>
      </w:r>
      <w:r w:rsidRPr="00447DAD">
        <w:t>.</w:t>
      </w:r>
      <w:r>
        <w:rPr>
          <w:noProof/>
        </w:rPr>
        <w:fldChar w:fldCharType="begin"/>
      </w:r>
      <w:r>
        <w:rPr>
          <w:noProof/>
        </w:rPr>
        <w:instrText xml:space="preserve"> SEQ Example \* ARABIC \s 1 </w:instrText>
      </w:r>
      <w:r>
        <w:rPr>
          <w:noProof/>
        </w:rPr>
        <w:fldChar w:fldCharType="separate"/>
      </w:r>
      <w:r>
        <w:rPr>
          <w:noProof/>
        </w:rPr>
        <w:t>2</w:t>
      </w:r>
      <w:r>
        <w:rPr>
          <w:noProof/>
        </w:rPr>
        <w:fldChar w:fldCharType="end"/>
      </w:r>
      <w:r w:rsidRPr="00447DAD">
        <w:t xml:space="preserve">. </w:t>
      </w:r>
    </w:p>
    <w:p w:rsidR="00DD7A3F" w:rsidRPr="00447DAD" w:rsidRDefault="00DD7A3F" w:rsidP="00B47C2B"/>
    <w:p w:rsidR="00DD7A3F" w:rsidRPr="00447DAD" w:rsidRDefault="00DD7A3F" w:rsidP="00B47C2B">
      <w:r w:rsidRPr="00447DAD">
        <w:t xml:space="preserve">Let </w:t>
      </w:r>
      <w:r w:rsidRPr="00447DAD">
        <w:rPr>
          <w:noProof/>
        </w:rPr>
        <w:drawing>
          <wp:inline distT="0" distB="0" distL="0" distR="0" wp14:anchorId="56EFC761" wp14:editId="47C0B558">
            <wp:extent cx="948690" cy="276225"/>
            <wp:effectExtent l="0" t="0" r="3810" b="9525"/>
            <wp:docPr id="33238862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948690" cy="276225"/>
                    </a:xfrm>
                    <a:prstGeom prst="rect">
                      <a:avLst/>
                    </a:prstGeom>
                    <a:noFill/>
                    <a:ln>
                      <a:noFill/>
                    </a:ln>
                  </pic:spPr>
                </pic:pic>
              </a:graphicData>
            </a:graphic>
          </wp:inline>
        </w:drawing>
      </w:r>
      <w:r w:rsidRPr="00447DAD">
        <w:t xml:space="preserve"> and </w:t>
      </w:r>
      <w:r w:rsidRPr="00447DAD">
        <w:rPr>
          <w:noProof/>
        </w:rPr>
        <w:drawing>
          <wp:inline distT="0" distB="0" distL="0" distR="0" wp14:anchorId="46F9DA65" wp14:editId="7A3C1DF8">
            <wp:extent cx="888365" cy="276225"/>
            <wp:effectExtent l="0" t="0" r="6985" b="9525"/>
            <wp:docPr id="10258514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888365" cy="276225"/>
                    </a:xfrm>
                    <a:prstGeom prst="rect">
                      <a:avLst/>
                    </a:prstGeom>
                    <a:noFill/>
                    <a:ln>
                      <a:noFill/>
                    </a:ln>
                  </pic:spPr>
                </pic:pic>
              </a:graphicData>
            </a:graphic>
          </wp:inline>
        </w:drawing>
      </w:r>
      <w:r w:rsidRPr="00447DAD">
        <w:t xml:space="preserve"> with correlation coefficient </w:t>
      </w:r>
      <w:r w:rsidRPr="00447DAD">
        <w:rPr>
          <w:noProof/>
        </w:rPr>
        <w:drawing>
          <wp:inline distT="0" distB="0" distL="0" distR="0" wp14:anchorId="6F56A5A8" wp14:editId="6A1E13E4">
            <wp:extent cx="155575" cy="163830"/>
            <wp:effectExtent l="0" t="0" r="0" b="7620"/>
            <wp:docPr id="178358824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155575" cy="163830"/>
                    </a:xfrm>
                    <a:prstGeom prst="rect">
                      <a:avLst/>
                    </a:prstGeom>
                    <a:noFill/>
                    <a:ln>
                      <a:noFill/>
                    </a:ln>
                  </pic:spPr>
                </pic:pic>
              </a:graphicData>
            </a:graphic>
          </wp:inline>
        </w:drawing>
      </w:r>
      <w:r w:rsidRPr="00447DAD">
        <w:t>. Then from () and ()</w:t>
      </w:r>
    </w:p>
    <w:p w:rsidR="00DD7A3F" w:rsidRPr="00447DAD" w:rsidRDefault="00DD7A3F" w:rsidP="00B47C2B"/>
    <w:p w:rsidR="00DD7A3F" w:rsidRPr="00447DAD" w:rsidRDefault="00DD7A3F" w:rsidP="00B47C2B">
      <w:r w:rsidRPr="00447DAD">
        <w:tab/>
      </w:r>
      <w:r w:rsidRPr="00447DAD">
        <w:rPr>
          <w:noProof/>
          <w:position w:val="-62"/>
        </w:rPr>
      </w:r>
      <w:r w:rsidR="00DD7A3F" w:rsidRPr="00447DAD">
        <w:rPr>
          <w:noProof/>
          <w:position w:val="-62"/>
        </w:rPr>
        <w:object w:dxaOrig="4660" w:dyaOrig="1359" w14:anchorId="1EEE0765">
          <v:shape id="_x0000_i1067" type="#_x0000_t75" alt="" style="width:235pt;height:66pt;mso-width-percent:0;mso-height-percent:0;mso-width-percent:0;mso-height-percent:0" o:ole="">
            <v:imagedata r:id="rId208" o:title=""/>
          </v:shape>
          <o:OLEObject Type="Embed" ProgID="Equation.DSMT4" ShapeID="_x0000_i1067" DrawAspect="Content" ObjectID="_1840548617" r:id="rId209"/>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5</w:instrText>
      </w:r>
      <w:r>
        <w:rPr>
          <w:noProof/>
        </w:rPr>
        <w:fldChar w:fldCharType="end"/>
      </w:r>
      <w:r w:rsidRPr="00447DAD">
        <w:instrText>)</w:instrText>
      </w:r>
      <w:r w:rsidRPr="00447DAD">
        <w:fldChar w:fldCharType="end"/>
      </w:r>
    </w:p>
    <w:p w:rsidR="00DD7A3F" w:rsidRPr="00447DAD" w:rsidRDefault="00DD7A3F" w:rsidP="00B47C2B"/>
    <w:p w:rsidR="00DD7A3F" w:rsidRDefault="00DD7A3F" w:rsidP="00B47C2B">
      <w:r>
        <w:rPr>
          <w:rFonts w:ascii="NimbusSanL" w:hAnsi="NimbusSanL"/>
          <w:b/>
          <w:bCs/>
          <w:sz w:val="22"/>
          <w:szCs w:val="22"/>
        </w:rPr>
        <w:t xml:space="preserve">x </w:t>
      </w:r>
      <w:r>
        <w:rPr>
          <w:rFonts w:ascii="CMSY10" w:hAnsi="CMSY10"/>
          <w:sz w:val="22"/>
          <w:szCs w:val="22"/>
        </w:rPr>
        <w:t xml:space="preserve">∼ </w:t>
      </w:r>
      <w:r>
        <w:rPr>
          <w:rFonts w:ascii="NimbusSanL" w:hAnsi="NimbusSanL"/>
          <w:sz w:val="22"/>
          <w:szCs w:val="22"/>
        </w:rPr>
        <w:t>N</w:t>
      </w:r>
      <w:r>
        <w:rPr>
          <w:rFonts w:ascii="CMSS10" w:hAnsi="CMSS10"/>
          <w:sz w:val="22"/>
          <w:szCs w:val="22"/>
        </w:rPr>
        <w:t>(</w:t>
      </w:r>
      <w:r>
        <w:rPr>
          <w:rFonts w:ascii="NimbusSanL" w:hAnsi="NimbusSanL"/>
          <w:b/>
          <w:bCs/>
          <w:sz w:val="22"/>
          <w:szCs w:val="22"/>
        </w:rPr>
        <w:t>a</w:t>
      </w:r>
      <w:r>
        <w:rPr>
          <w:rFonts w:ascii="CMMI10" w:hAnsi="CMMI10"/>
          <w:sz w:val="22"/>
          <w:szCs w:val="22"/>
        </w:rPr>
        <w:t xml:space="preserve">, </w:t>
      </w:r>
      <w:r>
        <w:rPr>
          <w:rFonts w:ascii="NimbusSanL" w:hAnsi="NimbusSanL"/>
          <w:b/>
          <w:bCs/>
          <w:sz w:val="22"/>
          <w:szCs w:val="22"/>
        </w:rPr>
        <w:t>A</w:t>
      </w:r>
      <w:r>
        <w:rPr>
          <w:rFonts w:ascii="CMSS10" w:hAnsi="CMSS10"/>
          <w:sz w:val="22"/>
          <w:szCs w:val="22"/>
        </w:rPr>
        <w:t xml:space="preserve">) </w:t>
      </w:r>
    </w:p>
    <w:p w:rsidR="00DD7A3F" w:rsidRDefault="00DD7A3F" w:rsidP="00B47C2B">
      <w:pPr>
        <w:rPr>
          <w:rFonts w:ascii="CMSS10" w:hAnsi="CMSS10"/>
          <w:sz w:val="22"/>
          <w:szCs w:val="22"/>
        </w:rPr>
      </w:pPr>
      <w:r>
        <w:rPr>
          <w:rFonts w:ascii="NimbusSanL" w:hAnsi="NimbusSanL"/>
          <w:b/>
          <w:bCs/>
          <w:sz w:val="22"/>
          <w:szCs w:val="22"/>
        </w:rPr>
        <w:t xml:space="preserve">y </w:t>
      </w:r>
      <w:r>
        <w:rPr>
          <w:rFonts w:ascii="CMSY10" w:hAnsi="CMSY10"/>
          <w:sz w:val="22"/>
          <w:szCs w:val="22"/>
        </w:rPr>
        <w:t xml:space="preserve">∼ </w:t>
      </w:r>
      <w:r>
        <w:rPr>
          <w:rFonts w:ascii="NimbusSanL" w:hAnsi="NimbusSanL"/>
          <w:sz w:val="22"/>
          <w:szCs w:val="22"/>
        </w:rPr>
        <w:t>N</w:t>
      </w:r>
      <w:r>
        <w:rPr>
          <w:rFonts w:ascii="CMSS10" w:hAnsi="CMSS10"/>
          <w:sz w:val="22"/>
          <w:szCs w:val="22"/>
        </w:rPr>
        <w:t>(</w:t>
      </w:r>
      <w:r>
        <w:rPr>
          <w:rFonts w:ascii="NimbusSanL" w:hAnsi="NimbusSanL"/>
          <w:b/>
          <w:bCs/>
          <w:sz w:val="22"/>
          <w:szCs w:val="22"/>
        </w:rPr>
        <w:t>b</w:t>
      </w:r>
      <w:r>
        <w:rPr>
          <w:rFonts w:ascii="CMMI10" w:hAnsi="CMMI10"/>
          <w:sz w:val="22"/>
          <w:szCs w:val="22"/>
        </w:rPr>
        <w:t xml:space="preserve">, </w:t>
      </w:r>
      <w:r>
        <w:rPr>
          <w:rFonts w:ascii="NimbusSanL" w:hAnsi="NimbusSanL"/>
          <w:b/>
          <w:bCs/>
          <w:sz w:val="22"/>
          <w:szCs w:val="22"/>
        </w:rPr>
        <w:t>B</w:t>
      </w:r>
      <w:r>
        <w:rPr>
          <w:rFonts w:ascii="CMSS10" w:hAnsi="CMSS10"/>
          <w:sz w:val="22"/>
          <w:szCs w:val="22"/>
        </w:rPr>
        <w:t>)</w:t>
      </w:r>
      <w:r>
        <w:rPr>
          <w:rFonts w:ascii="CMSS10" w:hAnsi="CMSS10"/>
          <w:sz w:val="22"/>
          <w:szCs w:val="22"/>
        </w:rPr>
        <w:br/>
      </w:r>
      <w:r>
        <w:rPr>
          <w:rFonts w:ascii="NimbusSanL" w:hAnsi="NimbusSanL"/>
          <w:b/>
          <w:bCs/>
          <w:sz w:val="22"/>
          <w:szCs w:val="22"/>
        </w:rPr>
        <w:t xml:space="preserve">x </w:t>
      </w:r>
      <w:r>
        <w:rPr>
          <w:rFonts w:ascii="CMSY10" w:hAnsi="CMSY10"/>
          <w:sz w:val="22"/>
          <w:szCs w:val="22"/>
        </w:rPr>
        <w:t xml:space="preserve">| </w:t>
      </w:r>
      <w:r>
        <w:rPr>
          <w:rFonts w:ascii="NimbusSanL" w:hAnsi="NimbusSanL"/>
          <w:b/>
          <w:bCs/>
          <w:sz w:val="22"/>
          <w:szCs w:val="22"/>
        </w:rPr>
        <w:t xml:space="preserve">y </w:t>
      </w:r>
      <w:r>
        <w:rPr>
          <w:rFonts w:ascii="CMSY10" w:hAnsi="CMSY10"/>
          <w:sz w:val="22"/>
          <w:szCs w:val="22"/>
        </w:rPr>
        <w:t xml:space="preserve">∼ </w:t>
      </w:r>
      <w:r>
        <w:rPr>
          <w:rFonts w:ascii="NimbusSanL" w:hAnsi="NimbusSanL"/>
          <w:sz w:val="22"/>
          <w:szCs w:val="22"/>
        </w:rPr>
        <w:t>N</w:t>
      </w:r>
      <w:r>
        <w:rPr>
          <w:rFonts w:ascii="CMSS10" w:hAnsi="CMSS10"/>
          <w:sz w:val="22"/>
          <w:szCs w:val="22"/>
        </w:rPr>
        <w:t>(</w:t>
      </w:r>
      <w:r>
        <w:rPr>
          <w:rFonts w:ascii="NimbusSanL" w:hAnsi="NimbusSanL"/>
          <w:b/>
          <w:bCs/>
          <w:sz w:val="22"/>
          <w:szCs w:val="22"/>
        </w:rPr>
        <w:t xml:space="preserve">a </w:t>
      </w:r>
      <w:r>
        <w:rPr>
          <w:rFonts w:ascii="CMSS10" w:hAnsi="CMSS10"/>
          <w:sz w:val="22"/>
          <w:szCs w:val="22"/>
        </w:rPr>
        <w:t xml:space="preserve">+ </w:t>
      </w:r>
      <w:r>
        <w:rPr>
          <w:rFonts w:ascii="NimbusSanL" w:hAnsi="NimbusSanL"/>
          <w:b/>
          <w:bCs/>
          <w:sz w:val="22"/>
          <w:szCs w:val="22"/>
        </w:rPr>
        <w:t>C B</w:t>
      </w:r>
      <w:r>
        <w:rPr>
          <w:rFonts w:ascii="CMSY8" w:hAnsi="CMSY8"/>
          <w:position w:val="10"/>
          <w:sz w:val="16"/>
          <w:szCs w:val="16"/>
        </w:rPr>
        <w:t>−</w:t>
      </w:r>
      <w:r>
        <w:rPr>
          <w:rFonts w:ascii="NimbusSanL" w:hAnsi="NimbusSanL"/>
          <w:position w:val="10"/>
          <w:sz w:val="16"/>
          <w:szCs w:val="16"/>
        </w:rPr>
        <w:t xml:space="preserve">1 </w:t>
      </w:r>
      <w:r>
        <w:rPr>
          <w:rFonts w:ascii="CMSS10" w:hAnsi="CMSS10"/>
          <w:sz w:val="22"/>
          <w:szCs w:val="22"/>
        </w:rPr>
        <w:t>(</w:t>
      </w:r>
      <w:r>
        <w:rPr>
          <w:rFonts w:ascii="NimbusSanL" w:hAnsi="NimbusSanL"/>
          <w:b/>
          <w:bCs/>
          <w:sz w:val="22"/>
          <w:szCs w:val="22"/>
        </w:rPr>
        <w:t xml:space="preserve">y </w:t>
      </w:r>
      <w:r>
        <w:rPr>
          <w:rFonts w:ascii="CMSY10" w:hAnsi="CMSY10"/>
          <w:sz w:val="22"/>
          <w:szCs w:val="22"/>
        </w:rPr>
        <w:t xml:space="preserve">− </w:t>
      </w:r>
      <w:r>
        <w:rPr>
          <w:rFonts w:ascii="NimbusSanL" w:hAnsi="NimbusSanL"/>
          <w:b/>
          <w:bCs/>
          <w:sz w:val="22"/>
          <w:szCs w:val="22"/>
        </w:rPr>
        <w:t>b</w:t>
      </w:r>
      <w:r>
        <w:rPr>
          <w:rFonts w:ascii="CMSS10" w:hAnsi="CMSS10"/>
          <w:sz w:val="22"/>
          <w:szCs w:val="22"/>
        </w:rPr>
        <w:t>)</w:t>
      </w:r>
      <w:r>
        <w:rPr>
          <w:rFonts w:ascii="CMMI10" w:hAnsi="CMMI10"/>
          <w:sz w:val="22"/>
          <w:szCs w:val="22"/>
        </w:rPr>
        <w:t xml:space="preserve">, </w:t>
      </w:r>
      <w:r>
        <w:rPr>
          <w:rFonts w:ascii="NimbusSanL" w:hAnsi="NimbusSanL"/>
          <w:b/>
          <w:bCs/>
          <w:sz w:val="22"/>
          <w:szCs w:val="22"/>
        </w:rPr>
        <w:t xml:space="preserve">A </w:t>
      </w:r>
      <w:r>
        <w:rPr>
          <w:rFonts w:ascii="CMSY10" w:hAnsi="CMSY10"/>
          <w:sz w:val="22"/>
          <w:szCs w:val="22"/>
        </w:rPr>
        <w:t xml:space="preserve">− </w:t>
      </w:r>
      <w:r>
        <w:rPr>
          <w:rFonts w:ascii="NimbusSanL" w:hAnsi="NimbusSanL"/>
          <w:b/>
          <w:bCs/>
          <w:sz w:val="22"/>
          <w:szCs w:val="22"/>
        </w:rPr>
        <w:t>C B</w:t>
      </w:r>
      <w:r>
        <w:rPr>
          <w:rFonts w:ascii="CMSY8" w:hAnsi="CMSY8"/>
          <w:position w:val="10"/>
          <w:sz w:val="16"/>
          <w:szCs w:val="16"/>
        </w:rPr>
        <w:t>−</w:t>
      </w:r>
      <w:r>
        <w:rPr>
          <w:rFonts w:ascii="NimbusSanL" w:hAnsi="NimbusSanL"/>
          <w:position w:val="10"/>
          <w:sz w:val="16"/>
          <w:szCs w:val="16"/>
        </w:rPr>
        <w:t>1</w:t>
      </w:r>
      <w:r>
        <w:rPr>
          <w:rFonts w:ascii="NimbusSanL" w:hAnsi="NimbusSanL"/>
          <w:b/>
          <w:bCs/>
          <w:sz w:val="22"/>
          <w:szCs w:val="22"/>
        </w:rPr>
        <w:t>C</w:t>
      </w:r>
      <w:r>
        <w:rPr>
          <w:rFonts w:ascii="NimbusSanL" w:hAnsi="NimbusSanL"/>
          <w:i/>
          <w:iCs/>
          <w:position w:val="10"/>
          <w:sz w:val="16"/>
          <w:szCs w:val="16"/>
        </w:rPr>
        <w:t xml:space="preserve">T </w:t>
      </w:r>
      <w:r>
        <w:rPr>
          <w:rFonts w:ascii="CMSS10" w:hAnsi="CMSS10"/>
          <w:sz w:val="22"/>
          <w:szCs w:val="22"/>
        </w:rPr>
        <w:t xml:space="preserve">) </w:t>
      </w:r>
    </w:p>
    <w:p w:rsidR="00DD7A3F" w:rsidRDefault="00DD7A3F" w:rsidP="00B47C2B">
      <w:r>
        <w:rPr>
          <w:rFonts w:ascii="NimbusSanL" w:hAnsi="NimbusSanL"/>
          <w:b/>
          <w:bCs/>
          <w:sz w:val="22"/>
          <w:szCs w:val="22"/>
        </w:rPr>
        <w:t>y</w:t>
      </w:r>
      <w:r>
        <w:rPr>
          <w:rFonts w:ascii="CMSY10" w:hAnsi="CMSY10"/>
          <w:sz w:val="22"/>
          <w:szCs w:val="22"/>
        </w:rPr>
        <w:t>|</w:t>
      </w:r>
      <w:r>
        <w:rPr>
          <w:rFonts w:ascii="NimbusSanL" w:hAnsi="NimbusSanL"/>
          <w:b/>
          <w:bCs/>
          <w:sz w:val="22"/>
          <w:szCs w:val="22"/>
        </w:rPr>
        <w:t>x</w:t>
      </w:r>
      <w:r>
        <w:rPr>
          <w:rFonts w:ascii="CMSY10" w:hAnsi="CMSY10"/>
          <w:sz w:val="22"/>
          <w:szCs w:val="22"/>
        </w:rPr>
        <w:t>∼</w:t>
      </w:r>
      <w:r>
        <w:rPr>
          <w:rFonts w:ascii="NimbusSanL" w:hAnsi="NimbusSanL"/>
          <w:sz w:val="22"/>
          <w:szCs w:val="22"/>
        </w:rPr>
        <w:t>N</w:t>
      </w:r>
      <w:r>
        <w:rPr>
          <w:rFonts w:ascii="CMSS10" w:hAnsi="CMSS10"/>
          <w:sz w:val="22"/>
          <w:szCs w:val="22"/>
        </w:rPr>
        <w:t>(</w:t>
      </w:r>
      <w:r>
        <w:rPr>
          <w:rFonts w:ascii="NimbusSanL" w:hAnsi="NimbusSanL"/>
          <w:b/>
          <w:bCs/>
          <w:sz w:val="22"/>
          <w:szCs w:val="22"/>
        </w:rPr>
        <w:t>b</w:t>
      </w:r>
      <w:r>
        <w:rPr>
          <w:rFonts w:ascii="CMSS10" w:hAnsi="CMSS10"/>
          <w:sz w:val="22"/>
          <w:szCs w:val="22"/>
        </w:rPr>
        <w:t>+</w:t>
      </w:r>
      <w:r>
        <w:rPr>
          <w:rFonts w:ascii="NimbusSanL" w:hAnsi="NimbusSanL"/>
          <w:b/>
          <w:bCs/>
          <w:sz w:val="22"/>
          <w:szCs w:val="22"/>
        </w:rPr>
        <w:t>C</w:t>
      </w:r>
      <w:r>
        <w:rPr>
          <w:rFonts w:ascii="NimbusSanL" w:hAnsi="NimbusSanL"/>
          <w:i/>
          <w:iCs/>
          <w:position w:val="10"/>
          <w:sz w:val="16"/>
          <w:szCs w:val="16"/>
        </w:rPr>
        <w:t xml:space="preserve">T </w:t>
      </w:r>
      <w:r>
        <w:rPr>
          <w:rFonts w:ascii="NimbusSanL" w:hAnsi="NimbusSanL"/>
          <w:b/>
          <w:bCs/>
          <w:sz w:val="22"/>
          <w:szCs w:val="22"/>
        </w:rPr>
        <w:t>A</w:t>
      </w:r>
      <w:r>
        <w:rPr>
          <w:rFonts w:ascii="CMSY8" w:hAnsi="CMSY8"/>
          <w:position w:val="10"/>
          <w:sz w:val="16"/>
          <w:szCs w:val="16"/>
        </w:rPr>
        <w:t>−</w:t>
      </w:r>
      <w:r>
        <w:rPr>
          <w:rFonts w:ascii="NimbusSanL" w:hAnsi="NimbusSanL"/>
          <w:position w:val="10"/>
          <w:sz w:val="16"/>
          <w:szCs w:val="16"/>
        </w:rPr>
        <w:t>1</w:t>
      </w:r>
      <w:r>
        <w:rPr>
          <w:rFonts w:ascii="CMSS10" w:hAnsi="CMSS10"/>
          <w:sz w:val="22"/>
          <w:szCs w:val="22"/>
        </w:rPr>
        <w:t>(</w:t>
      </w:r>
      <w:r>
        <w:rPr>
          <w:rFonts w:ascii="NimbusSanL" w:hAnsi="NimbusSanL"/>
          <w:b/>
          <w:bCs/>
          <w:sz w:val="22"/>
          <w:szCs w:val="22"/>
        </w:rPr>
        <w:t>x</w:t>
      </w:r>
      <w:r>
        <w:rPr>
          <w:rFonts w:ascii="CMSY10" w:hAnsi="CMSY10"/>
          <w:sz w:val="22"/>
          <w:szCs w:val="22"/>
        </w:rPr>
        <w:t>−</w:t>
      </w:r>
      <w:r>
        <w:rPr>
          <w:rFonts w:ascii="NimbusSanL" w:hAnsi="NimbusSanL"/>
          <w:b/>
          <w:bCs/>
          <w:sz w:val="22"/>
          <w:szCs w:val="22"/>
        </w:rPr>
        <w:t>a</w:t>
      </w:r>
      <w:r>
        <w:rPr>
          <w:rFonts w:ascii="CMSS10" w:hAnsi="CMSS10"/>
          <w:sz w:val="22"/>
          <w:szCs w:val="22"/>
        </w:rPr>
        <w:t>)</w:t>
      </w:r>
      <w:r>
        <w:rPr>
          <w:rFonts w:ascii="CMMI10" w:hAnsi="CMMI10"/>
          <w:sz w:val="22"/>
          <w:szCs w:val="22"/>
        </w:rPr>
        <w:t>,</w:t>
      </w:r>
      <w:r>
        <w:rPr>
          <w:rFonts w:ascii="NimbusSanL" w:hAnsi="NimbusSanL"/>
          <w:b/>
          <w:bCs/>
          <w:sz w:val="22"/>
          <w:szCs w:val="22"/>
        </w:rPr>
        <w:t>B</w:t>
      </w:r>
      <w:r>
        <w:rPr>
          <w:rFonts w:ascii="CMSY10" w:hAnsi="CMSY10"/>
          <w:sz w:val="22"/>
          <w:szCs w:val="22"/>
        </w:rPr>
        <w:t>−</w:t>
      </w:r>
      <w:r>
        <w:rPr>
          <w:rFonts w:ascii="NimbusSanL" w:hAnsi="NimbusSanL"/>
          <w:b/>
          <w:bCs/>
          <w:sz w:val="22"/>
          <w:szCs w:val="22"/>
        </w:rPr>
        <w:t>C</w:t>
      </w:r>
      <w:r>
        <w:rPr>
          <w:rFonts w:ascii="NimbusSanL" w:hAnsi="NimbusSanL"/>
          <w:i/>
          <w:iCs/>
          <w:position w:val="10"/>
          <w:sz w:val="16"/>
          <w:szCs w:val="16"/>
        </w:rPr>
        <w:t xml:space="preserve">T </w:t>
      </w:r>
      <w:r>
        <w:rPr>
          <w:rFonts w:ascii="NimbusSanL" w:hAnsi="NimbusSanL"/>
          <w:b/>
          <w:bCs/>
          <w:sz w:val="22"/>
          <w:szCs w:val="22"/>
        </w:rPr>
        <w:t>A</w:t>
      </w:r>
      <w:r>
        <w:rPr>
          <w:rFonts w:ascii="CMSY8" w:hAnsi="CMSY8"/>
          <w:position w:val="10"/>
          <w:sz w:val="16"/>
          <w:szCs w:val="16"/>
        </w:rPr>
        <w:t>−</w:t>
      </w:r>
      <w:r>
        <w:rPr>
          <w:rFonts w:ascii="NimbusSanL" w:hAnsi="NimbusSanL"/>
          <w:position w:val="10"/>
          <w:sz w:val="16"/>
          <w:szCs w:val="16"/>
        </w:rPr>
        <w:t>1</w:t>
      </w:r>
      <w:r>
        <w:rPr>
          <w:rFonts w:ascii="NimbusSanL" w:hAnsi="NimbusSanL"/>
          <w:b/>
          <w:bCs/>
          <w:sz w:val="22"/>
          <w:szCs w:val="22"/>
        </w:rPr>
        <w:t>C</w:t>
      </w:r>
      <w:r>
        <w:rPr>
          <w:rFonts w:ascii="CMSS10" w:hAnsi="CMSS10"/>
          <w:sz w:val="22"/>
          <w:szCs w:val="22"/>
        </w:rPr>
        <w:t>)</w:t>
      </w:r>
      <w:r>
        <w:rPr>
          <w:rFonts w:ascii="CMMI10" w:hAnsi="CMMI10"/>
          <w:sz w:val="22"/>
          <w:szCs w:val="22"/>
        </w:rPr>
        <w:t xml:space="preserve">. </w:t>
      </w:r>
    </w:p>
    <w:p w:rsidR="00DD7A3F" w:rsidRPr="00447DAD" w:rsidRDefault="00DD7A3F" w:rsidP="00B47C2B"/>
    <w:p w:rsidR="00DD7A3F" w:rsidRPr="00462181" w:rsidRDefault="00DD7A3F" w:rsidP="00B47C2B">
      <w:pPr>
        <w:pStyle w:val="Heading3"/>
      </w:pPr>
      <w:bookmarkStart w:id="41" w:name="_Toc209787538"/>
      <w:bookmarkStart w:id="42" w:name="_Toc229857170"/>
      <w:bookmarkStart w:id="43" w:name="_Toc229926224"/>
      <w:r w:rsidRPr="00462181">
        <w:t>Bayes' Theorem for Gaussian Random Variables</w:t>
      </w:r>
      <w:bookmarkEnd w:id="41"/>
      <w:bookmarkEnd w:id="42"/>
      <w:bookmarkEnd w:id="43"/>
    </w:p>
    <w:p w:rsidR="00DD7A3F" w:rsidRDefault="00DD7A3F" w:rsidP="00B47C2B"/>
    <w:p w:rsidR="00DD7A3F" w:rsidRDefault="00DD7A3F" w:rsidP="00B47C2B">
      <w:r>
        <w:t xml:space="preserve">In applications, it is often the case one receives sensor measurements y which are a linear function of a parameter x which is to be estimated from y.  Thus p(y|x) is a measurement model and p(x) is the prior distribution.  It will be important to know both the joint distribution p(z) fro z=[x y] and the marginal distribution p(y).  Suppose </w:t>
      </w:r>
    </w:p>
    <w:p w:rsidR="00DD7A3F" w:rsidRDefault="00DD7A3F" w:rsidP="00B47C2B"/>
    <w:p w:rsidR="00DD7A3F" w:rsidRPr="000F36A4" w:rsidRDefault="00DD7A3F" w:rsidP="00B47C2B">
      <w:pPr>
        <w:jc w:val="center"/>
      </w:pPr>
      <w:r>
        <w:rPr>
          <w:noProof/>
          <w:position w:val="-38"/>
        </w:rPr>
        <w:drawing>
          <wp:inline distT="0" distB="0" distL="0" distR="0" wp14:anchorId="52F9E0AE" wp14:editId="572D58F6">
            <wp:extent cx="1393952" cy="485648"/>
            <wp:effectExtent l="0" t="0" r="0" b="0"/>
            <wp:docPr id="1058503004" name="Picture 1058503004" descr="{&quot;mathml&quot;:&quot;&lt;math style=\&quot;font-family:Times New Roman;font-size:12px;\&quot; xmlns=\&quot;http://www.w3.org/1998/Math/MathML\&quot;&gt;&lt;mi&gt;p&lt;/mi&gt;&lt;mfenced&gt;&lt;mrow&gt;&lt;mi&gt;y&lt;/mi&gt;&lt;mo&gt;|&lt;/mo&gt;&lt;mi&gt;x&lt;/mi&gt;&lt;/mrow&gt;&lt;/mfenced&gt;&lt;mo&gt;~&lt;/mo&gt;&lt;mi mathvariant=\&quot;script\&quot;&gt;N&lt;/mi&gt;&lt;mfenced&gt;&lt;mrow&gt;&lt;mi&gt;A&lt;/mi&gt;&lt;mi&gt;x&lt;/mi&gt;&lt;mo&gt;+&lt;/mo&gt;&lt;mi&gt;b&lt;/mi&gt;&lt;mo&gt;,&lt;/mo&gt;&lt;mi&gt;R&lt;/mi&gt;&lt;/mrow&gt;&lt;/mfenced&gt;&lt;mspace linebreak=\&quot;newline\&quot;/&gt;&lt;mi&gt;p&lt;/mi&gt;&lt;mfenced&gt;&lt;mi&gt;x&lt;/mi&gt;&lt;/mfenced&gt;&lt;mo&gt;~&lt;/mo&gt;&lt;mi mathvariant=\&quot;script\&quot;&gt;N&lt;/mi&gt;&lt;mfenced&gt;&lt;mrow&gt;&lt;msub&gt;&lt;mi&gt;&amp;#x3BC;&lt;/mi&gt;&lt;mi&gt;x&lt;/mi&gt;&lt;/msub&gt;&lt;mo&gt;,&lt;/mo&gt;&lt;msub&gt;&lt;mi&gt;&amp;#x3A3;&lt;/mi&gt;&lt;mi&gt;x&lt;/mi&gt;&lt;/msub&gt;&lt;/mrow&gt;&lt;/mfenced&gt;&lt;/math&gt;&quot;,&quot;origin&quot;:&quot;MathType Legacy&quot;,&quot;version&quot;:&quot;v3.19.0&quot;}" title="p open parentheses y vertical line x close parentheses tilde calligraphic N open parentheses A x plus b comma R close parentheses&#10;p open parentheses x close parentheses tilde calligraphic N open parentheses mu subscript x comma capital sigma subscript x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p&lt;/mi&gt;&lt;mfenced&gt;&lt;mrow&gt;&lt;mi&gt;y&lt;/mi&gt;&lt;mo&gt;|&lt;/mo&gt;&lt;mi&gt;x&lt;/mi&gt;&lt;/mrow&gt;&lt;/mfenced&gt;&lt;mo&gt;~&lt;/mo&gt;&lt;mi mathvariant=\&quot;script\&quot;&gt;N&lt;/mi&gt;&lt;mfenced&gt;&lt;mrow&gt;&lt;mi&gt;A&lt;/mi&gt;&lt;mi&gt;x&lt;/mi&gt;&lt;mo&gt;+&lt;/mo&gt;&lt;mi&gt;b&lt;/mi&gt;&lt;mo&gt;,&lt;/mo&gt;&lt;mi&gt;R&lt;/mi&gt;&lt;/mrow&gt;&lt;/mfenced&gt;&lt;mspace linebreak=\&quot;newline\&quot;/&gt;&lt;mi&gt;p&lt;/mi&gt;&lt;mfenced&gt;&lt;mi&gt;x&lt;/mi&gt;&lt;/mfenced&gt;&lt;mo&gt;~&lt;/mo&gt;&lt;mi mathvariant=\&quot;script\&quot;&gt;N&lt;/mi&gt;&lt;mfenced&gt;&lt;mrow&gt;&lt;msub&gt;&lt;mi&gt;&amp;#x3BC;&lt;/mi&gt;&lt;mi&gt;x&lt;/mi&gt;&lt;/msub&gt;&lt;mo&gt;,&lt;/mo&gt;&lt;msub&gt;&lt;mi&gt;&amp;#x3A3;&lt;/mi&gt;&lt;mi&gt;x&lt;/mi&gt;&lt;/msub&gt;&lt;/mrow&gt;&lt;/mfenced&gt;&lt;/math&gt;&quot;,&quot;origin&quot;:&quot;MathType Legacy&quot;,&quot;version&quot;:&quot;v3.19.0&quot;}" title="p open parentheses y vertical line x close parentheses tilde calligraphic N open parentheses A x plus b comma R close parentheses&#10;p open parentheses x close parentheses tilde calligraphic N open parentheses mu subscript x comma capital sigma subscript x close parentheses"/>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1393952" cy="485648"/>
                    </a:xfrm>
                    <a:prstGeom prst="rect">
                      <a:avLst/>
                    </a:prstGeom>
                  </pic:spPr>
                </pic:pic>
              </a:graphicData>
            </a:graphic>
          </wp:inline>
        </w:drawing>
      </w:r>
    </w:p>
    <w:p w:rsidR="00DD7A3F" w:rsidRDefault="00DD7A3F" w:rsidP="00B47C2B"/>
    <w:p w:rsidR="00DD7A3F" w:rsidRDefault="00DD7A3F" w:rsidP="00B47C2B">
      <w:r>
        <w:t>For example such a situation could arise if y = Ax + b + r where r = N(0,R)</w:t>
      </w:r>
    </w:p>
    <w:p w:rsidR="00DD7A3F" w:rsidRDefault="00DD7A3F" w:rsidP="00B47C2B"/>
    <w:p w:rsidR="00DD7A3F" w:rsidRDefault="00DD7A3F" w:rsidP="00B47C2B">
      <w:r>
        <w:t xml:space="preserve">Since y is an affine function of x it is trivial to show </w:t>
      </w:r>
      <w:r>
        <w:rPr>
          <w:noProof/>
          <w:position w:val="-17"/>
        </w:rPr>
        <w:drawing>
          <wp:inline distT="0" distB="0" distL="0" distR="0" wp14:anchorId="01BAC8D6" wp14:editId="75B769B1">
            <wp:extent cx="1078992" cy="237744"/>
            <wp:effectExtent l="0" t="0" r="0" b="0"/>
            <wp:docPr id="2068392571" name="Picture 2068392571" descr="{&quot;mathml&quot;:&quot;&lt;math style=\&quot;font-family:Times New Roman;font-size:12px;\&quot; xmlns=\&quot;http://www.w3.org/1998/Math/MathML\&quot;&gt;&lt;mi&gt;p&lt;/mi&gt;&lt;mfenced&gt;&lt;mi&gt;y&lt;/mi&gt;&lt;/mfenced&gt;&lt;mo&gt;~&lt;/mo&gt;&lt;mi mathvariant=\&quot;script\&quot;&gt;N&lt;/mi&gt;&lt;mfenced&gt;&lt;mrow&gt;&lt;msub&gt;&lt;mi&gt;&amp;#x3BC;&lt;/mi&gt;&lt;mi&gt;y&lt;/mi&gt;&lt;/msub&gt;&lt;mo&gt;,&lt;/mo&gt;&lt;msub&gt;&lt;mi&gt;&amp;#x3A3;&lt;/mi&gt;&lt;mi&gt;y&lt;/mi&gt;&lt;/msub&gt;&lt;/mrow&gt;&lt;/mfenced&gt;&lt;/math&gt;&quot;,&quot;origin&quot;:&quot;MathType Legacy&quot;,&quot;version&quot;:&quot;v3.19.0&quot;}" title="p open parentheses y close parentheses tilde calligraphic N open parentheses mu subscript y comma capital sigma subscript y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p&lt;/mi&gt;&lt;mfenced&gt;&lt;mi&gt;y&lt;/mi&gt;&lt;/mfenced&gt;&lt;mo&gt;~&lt;/mo&gt;&lt;mi mathvariant=\&quot;script\&quot;&gt;N&lt;/mi&gt;&lt;mfenced&gt;&lt;mrow&gt;&lt;msub&gt;&lt;mi&gt;&amp;#x3BC;&lt;/mi&gt;&lt;mi&gt;y&lt;/mi&gt;&lt;/msub&gt;&lt;mo&gt;,&lt;/mo&gt;&lt;msub&gt;&lt;mi&gt;&amp;#x3A3;&lt;/mi&gt;&lt;mi&gt;y&lt;/mi&gt;&lt;/msub&gt;&lt;/mrow&gt;&lt;/mfenced&gt;&lt;/math&gt;&quot;,&quot;origin&quot;:&quot;MathType Legacy&quot;,&quot;version&quot;:&quot;v3.19.0&quot;}" title="p open parentheses y close parentheses tilde calligraphic N open parentheses mu subscript y comma capital sigma subscript y close parentheses"/>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078992" cy="237744"/>
                    </a:xfrm>
                    <a:prstGeom prst="rect">
                      <a:avLst/>
                    </a:prstGeom>
                  </pic:spPr>
                </pic:pic>
              </a:graphicData>
            </a:graphic>
          </wp:inline>
        </w:drawing>
      </w:r>
      <w:r>
        <w:t xml:space="preserve"> with</w:t>
      </w:r>
    </w:p>
    <w:p w:rsidR="00DD7A3F" w:rsidRDefault="00DD7A3F" w:rsidP="00B47C2B"/>
    <w:p w:rsidR="00DD7A3F" w:rsidRDefault="00DD7A3F" w:rsidP="00B47C2B">
      <w:pPr>
        <w:jc w:val="center"/>
      </w:pPr>
      <w:r>
        <w:rPr>
          <w:noProof/>
          <w:position w:val="-46"/>
        </w:rPr>
        <w:drawing>
          <wp:inline distT="0" distB="0" distL="0" distR="0" wp14:anchorId="185EB519" wp14:editId="04564BFD">
            <wp:extent cx="1028192" cy="548640"/>
            <wp:effectExtent l="0" t="0" r="0" b="0"/>
            <wp:docPr id="1145660431" name="Picture 1145660431" descr="{&quot;mathml&quot;:&quot;&lt;math style=\&quot;font-family:Times New Roman;font-size:12px;\&quot; xmlns=\&quot;http://www.w3.org/1998/Math/MathML\&quot;&gt;&lt;msub&gt;&lt;mi&gt;&amp;#x3BC;&lt;/mi&gt;&lt;mi&gt;y&lt;/mi&gt;&lt;/msub&gt;&lt;mo&gt;=&lt;/mo&gt;&lt;mi&gt;A&lt;/mi&gt;&lt;msub&gt;&lt;mi&gt;&amp;#x3BC;&lt;/mi&gt;&lt;mi&gt;x&lt;/mi&gt;&lt;/msub&gt;&lt;mo&gt;+&lt;/mo&gt;&lt;mi&gt;b&lt;/mi&gt;&lt;mspace linebreak=\&quot;newline\&quot;/&gt;&lt;msub&gt;&lt;mi&gt;&amp;#x3A3;&lt;/mi&gt;&lt;mi&gt;y&lt;/mi&gt;&lt;/msub&gt;&lt;mo&gt;=&lt;/mo&gt;&lt;mi&gt;A&lt;/mi&gt;&lt;msub&gt;&lt;mi&gt;&amp;#x3A3;&lt;/mi&gt;&lt;mi&gt;x&lt;/mi&gt;&lt;/msub&gt;&lt;msup&gt;&lt;mi&gt;A&lt;/mi&gt;&lt;mi&gt;T&lt;/mi&gt;&lt;/msup&gt;&lt;mo&gt;+&lt;/mo&gt;&lt;mi&gt;R&lt;/mi&gt;&lt;/math&gt;&quot;,&quot;origin&quot;:&quot;MathType Legacy&quot;,&quot;version&quot;:&quot;v3.19.0&quot;}" title="mu subscript y equals A mu subscript x plus b&#10;capital sigma subscript y equals A capital sigma subscript x A to the power of T plus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amp;#x3BC;&lt;/mi&gt;&lt;mi&gt;y&lt;/mi&gt;&lt;/msub&gt;&lt;mo&gt;=&lt;/mo&gt;&lt;mi&gt;A&lt;/mi&gt;&lt;msub&gt;&lt;mi&gt;&amp;#x3BC;&lt;/mi&gt;&lt;mi&gt;x&lt;/mi&gt;&lt;/msub&gt;&lt;mo&gt;+&lt;/mo&gt;&lt;mi&gt;b&lt;/mi&gt;&lt;mspace linebreak=\&quot;newline\&quot;/&gt;&lt;msub&gt;&lt;mi&gt;&amp;#x3A3;&lt;/mi&gt;&lt;mi&gt;y&lt;/mi&gt;&lt;/msub&gt;&lt;mo&gt;=&lt;/mo&gt;&lt;mi&gt;A&lt;/mi&gt;&lt;msub&gt;&lt;mi&gt;&amp;#x3A3;&lt;/mi&gt;&lt;mi&gt;x&lt;/mi&gt;&lt;/msub&gt;&lt;msup&gt;&lt;mi&gt;A&lt;/mi&gt;&lt;mi&gt;T&lt;/mi&gt;&lt;/msup&gt;&lt;mo&gt;+&lt;/mo&gt;&lt;mi&gt;R&lt;/mi&gt;&lt;/math&gt;&quot;,&quot;origin&quot;:&quot;MathType Legacy&quot;,&quot;version&quot;:&quot;v3.19.0&quot;}" title="mu subscript y equals A mu subscript x plus b&#10;capital sigma subscript y equals A capital sigma subscript x A to the power of T plus R"/>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1028192" cy="548640"/>
                    </a:xfrm>
                    <a:prstGeom prst="rect">
                      <a:avLst/>
                    </a:prstGeom>
                  </pic:spPr>
                </pic:pic>
              </a:graphicData>
            </a:graphic>
          </wp:inline>
        </w:drawing>
      </w:r>
    </w:p>
    <w:p w:rsidR="00DD7A3F" w:rsidRDefault="00DD7A3F" w:rsidP="00B47C2B"/>
    <w:p w:rsidR="00DD7A3F" w:rsidRDefault="00DD7A3F" w:rsidP="00B47C2B">
      <w:r>
        <w:t>For the joint distribution, by Bayes' rule we have</w:t>
      </w:r>
    </w:p>
    <w:p w:rsidR="00DD7A3F" w:rsidRDefault="00DD7A3F" w:rsidP="00B47C2B"/>
    <w:p w:rsidR="00DD7A3F" w:rsidRDefault="00DD7A3F" w:rsidP="00B47C2B">
      <w:pPr>
        <w:jc w:val="center"/>
      </w:pPr>
      <w:r>
        <w:rPr>
          <w:noProof/>
          <w:position w:val="-34"/>
        </w:rPr>
        <w:drawing>
          <wp:inline distT="0" distB="0" distL="0" distR="0" wp14:anchorId="7DADDC75" wp14:editId="11EF7383">
            <wp:extent cx="5909056" cy="442976"/>
            <wp:effectExtent l="0" t="0" r="0" b="0"/>
            <wp:docPr id="1284951254" name="Picture 1284951254" descr="{&quot;mathml&quot;:&quot;&lt;math style=\&quot;font-family:Times New Roman;font-size:12px;\&quot; xmlns=\&quot;http://www.w3.org/1998/Math/MathML\&quot;&gt;&lt;mtable columnspacing=\&quot;0px\&quot; columnalign=\&quot;right center left\&quot;&gt;&lt;mtr&gt;&lt;mtd&gt;&lt;mi&gt;p&lt;/mi&gt;&lt;mfenced&gt;&lt;mi&gt;z&lt;/mi&gt;&lt;/mfenced&gt;&lt;/mtd&gt;&lt;mtd&gt;&lt;mo&gt;=&lt;/mo&gt;&lt;/mtd&gt;&lt;mtd&gt;&lt;mi&gt;p&lt;/mi&gt;&lt;mfenced&gt;&lt;mrow&gt;&lt;mi&gt;y&lt;/mi&gt;&lt;mo&gt;|&lt;/mo&gt;&lt;mi&gt;x&lt;/mi&gt;&lt;/mrow&gt;&lt;/mfenced&gt;&lt;mi&gt;p&lt;/mi&gt;&lt;mfenced&gt;&lt;mi&gt;x&lt;/mi&gt;&lt;/mfenced&gt;&lt;mo&gt;=&lt;/mo&gt;&lt;mfrac&gt;&lt;mn&gt;1&lt;/mn&gt;&lt;msqrt&gt;&lt;mfenced open=\&quot;|\&quot; close=\&quot;|\&quot;&gt;&lt;mi&gt;&amp;#x3A3;&lt;/mi&gt;&lt;/mfenced&gt;&lt;mfenced open=\&quot;|\&quot; close=\&quot;|\&quot;&gt;&lt;mi&gt;R&lt;/mi&gt;&lt;/mfenced&gt;&lt;/msqrt&gt;&lt;/mfrac&gt;&lt;mi&gt;e&lt;/mi&gt;&lt;mi&gt;x&lt;/mi&gt;&lt;mi&gt;p&lt;/mi&gt;&lt;mfenced open=\&quot;{\&quot; close=\&quot;}\&quot;&gt;&lt;mrow&gt;&lt;mo&gt;-&lt;/mo&gt;&lt;mfrac&gt;&lt;mn&gt;1&lt;/mn&gt;&lt;mn&gt;2&lt;/mn&gt;&lt;/mfrac&gt;&lt;msup&gt;&lt;mfenced&gt;&lt;mrow&gt;&lt;mi&gt;y&lt;/mi&gt;&lt;mo&gt;-&lt;/mo&gt;&lt;mfenced&gt;&lt;mrow&gt;&lt;mi&gt;A&lt;/mi&gt;&lt;mi&gt;x&lt;/mi&gt;&lt;mo&gt;+&lt;/mo&gt;&lt;mi&gt;b&lt;/mi&gt;&lt;/mrow&gt;&lt;/mfenced&gt;&lt;/mrow&gt;&lt;/mfenced&gt;&lt;mi&gt;T&lt;/mi&gt;&lt;/msup&gt;&lt;msup&gt;&lt;mi&gt;R&lt;/mi&gt;&lt;mrow&gt;&lt;mo&gt;-&lt;/mo&gt;&lt;mn&gt;1&lt;/mn&gt;&lt;/mrow&gt;&lt;/msup&gt;&lt;mfenced&gt;&lt;mrow&gt;&lt;mi&gt;y&lt;/mi&gt;&lt;mo&gt;-&lt;/mo&gt;&lt;mfenced&gt;&lt;mrow&gt;&lt;mi&gt;A&lt;/mi&gt;&lt;mi&gt;x&lt;/mi&gt;&lt;mo&gt;+&lt;/mo&gt;&lt;mi&gt;b&lt;/mi&gt;&lt;/mrow&gt;&lt;/mfenced&gt;&lt;/mrow&gt;&lt;/mfenced&gt;&lt;mo&gt;+&lt;/mo&gt;&lt;msup&gt;&lt;mfenced&gt;&lt;mrow&gt;&lt;mi&gt;x&lt;/mi&gt;&lt;mo&gt;-&lt;/mo&gt;&lt;mi&gt;&amp;#x3BC;&lt;/mi&gt;&lt;/mrow&gt;&lt;/mfenced&gt;&lt;mi&gt;T&lt;/mi&gt;&lt;/msup&gt;&lt;msup&gt;&lt;mi&gt;&amp;#x3A3;&lt;/mi&gt;&lt;mrow&gt;&lt;mo&gt;-&lt;/mo&gt;&lt;mn&gt;1&lt;/mn&gt;&lt;/mrow&gt;&lt;/msup&gt;&lt;mfenced&gt;&lt;mrow&gt;&lt;mi&gt;x&lt;/mi&gt;&lt;mo&gt;-&lt;/mo&gt;&lt;mi&gt;&amp;#x3BC;&lt;/mi&gt;&lt;/mrow&gt;&lt;/mfenced&gt;&lt;/mrow&gt;&lt;/mfenced&gt;&lt;/mtd&gt;&lt;/mtr&gt;&lt;/mtable&gt;&lt;/math&gt;&quot;,&quot;origin&quot;:&quot;MathType Legacy&quot;,&quot;version&quot;:&quot;v3.19.0&quot;}" title="table row cell p open parentheses z close parentheses end cell equals cell p open parentheses y vertical line x close parentheses p open parentheses x close parentheses equals fraction numerator 1 over denominator square root of open vertical bar capital sigma close vertical bar open vertical bar R close vertical bar end root end fraction e x p open curly brackets negative 1 half open parentheses y minus open parentheses A x plus b close parentheses close parentheses to the power of T R to the power of negative 1 end exponent open parentheses y minus open parentheses A x plus b close parentheses close parentheses plus open parentheses x minus mu close parentheses to the power of T capital sigma to the power of negative 1 end exponent open parentheses x minus mu close parentheses close curly bracket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i&gt;p&lt;/mi&gt;&lt;mfenced&gt;&lt;mi&gt;z&lt;/mi&gt;&lt;/mfenced&gt;&lt;/mtd&gt;&lt;mtd&gt;&lt;mo&gt;=&lt;/mo&gt;&lt;/mtd&gt;&lt;mtd&gt;&lt;mi&gt;p&lt;/mi&gt;&lt;mfenced&gt;&lt;mrow&gt;&lt;mi&gt;y&lt;/mi&gt;&lt;mo&gt;|&lt;/mo&gt;&lt;mi&gt;x&lt;/mi&gt;&lt;/mrow&gt;&lt;/mfenced&gt;&lt;mi&gt;p&lt;/mi&gt;&lt;mfenced&gt;&lt;mi&gt;x&lt;/mi&gt;&lt;/mfenced&gt;&lt;mo&gt;=&lt;/mo&gt;&lt;mfrac&gt;&lt;mn&gt;1&lt;/mn&gt;&lt;msqrt&gt;&lt;mfenced open=\&quot;|\&quot; close=\&quot;|\&quot;&gt;&lt;mi&gt;&amp;#x3A3;&lt;/mi&gt;&lt;/mfenced&gt;&lt;mfenced open=\&quot;|\&quot; close=\&quot;|\&quot;&gt;&lt;mi&gt;R&lt;/mi&gt;&lt;/mfenced&gt;&lt;/msqrt&gt;&lt;/mfrac&gt;&lt;mi&gt;e&lt;/mi&gt;&lt;mi&gt;x&lt;/mi&gt;&lt;mi&gt;p&lt;/mi&gt;&lt;mfenced open=\&quot;{\&quot; close=\&quot;}\&quot;&gt;&lt;mrow&gt;&lt;mo&gt;-&lt;/mo&gt;&lt;mfrac&gt;&lt;mn&gt;1&lt;/mn&gt;&lt;mn&gt;2&lt;/mn&gt;&lt;/mfrac&gt;&lt;msup&gt;&lt;mfenced&gt;&lt;mrow&gt;&lt;mi&gt;y&lt;/mi&gt;&lt;mo&gt;-&lt;/mo&gt;&lt;mfenced&gt;&lt;mrow&gt;&lt;mi&gt;A&lt;/mi&gt;&lt;mi&gt;x&lt;/mi&gt;&lt;mo&gt;+&lt;/mo&gt;&lt;mi&gt;b&lt;/mi&gt;&lt;/mrow&gt;&lt;/mfenced&gt;&lt;/mrow&gt;&lt;/mfenced&gt;&lt;mi&gt;T&lt;/mi&gt;&lt;/msup&gt;&lt;msup&gt;&lt;mi&gt;R&lt;/mi&gt;&lt;mrow&gt;&lt;mo&gt;-&lt;/mo&gt;&lt;mn&gt;1&lt;/mn&gt;&lt;/mrow&gt;&lt;/msup&gt;&lt;mfenced&gt;&lt;mrow&gt;&lt;mi&gt;y&lt;/mi&gt;&lt;mo&gt;-&lt;/mo&gt;&lt;mfenced&gt;&lt;mrow&gt;&lt;mi&gt;A&lt;/mi&gt;&lt;mi&gt;x&lt;/mi&gt;&lt;mo&gt;+&lt;/mo&gt;&lt;mi&gt;b&lt;/mi&gt;&lt;/mrow&gt;&lt;/mfenced&gt;&lt;/mrow&gt;&lt;/mfenced&gt;&lt;mo&gt;+&lt;/mo&gt;&lt;msup&gt;&lt;mfenced&gt;&lt;mrow&gt;&lt;mi&gt;x&lt;/mi&gt;&lt;mo&gt;-&lt;/mo&gt;&lt;mi&gt;&amp;#x3BC;&lt;/mi&gt;&lt;/mrow&gt;&lt;/mfenced&gt;&lt;mi&gt;T&lt;/mi&gt;&lt;/msup&gt;&lt;msup&gt;&lt;mi&gt;&amp;#x3A3;&lt;/mi&gt;&lt;mrow&gt;&lt;mo&gt;-&lt;/mo&gt;&lt;mn&gt;1&lt;/mn&gt;&lt;/mrow&gt;&lt;/msup&gt;&lt;mfenced&gt;&lt;mrow&gt;&lt;mi&gt;x&lt;/mi&gt;&lt;mo&gt;-&lt;/mo&gt;&lt;mi&gt;&amp;#x3BC;&lt;/mi&gt;&lt;/mrow&gt;&lt;/mfenced&gt;&lt;/mrow&gt;&lt;/mfenced&gt;&lt;/mtd&gt;&lt;/mtr&gt;&lt;/mtable&gt;&lt;/math&gt;&quot;,&quot;origin&quot;:&quot;MathType Legacy&quot;,&quot;version&quot;:&quot;v3.19.0&quot;}" title="table row cell p open parentheses z close parentheses end cell equals cell p open parentheses y vertical line x close parentheses p open parentheses x close parentheses equals fraction numerator 1 over denominator square root of open vertical bar capital sigma close vertical bar open vertical bar R close vertical bar end root end fraction e x p open curly brackets negative 1 half open parentheses y minus open parentheses A x plus b close parentheses close parentheses to the power of T R to the power of negative 1 end exponent open parentheses y minus open parentheses A x plus b close parentheses close parentheses plus open parentheses x minus mu close parentheses to the power of T capital sigma to the power of negative 1 end exponent open parentheses x minus mu close parentheses close curly brackets end cell end table"/>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5909056" cy="442976"/>
                    </a:xfrm>
                    <a:prstGeom prst="rect">
                      <a:avLst/>
                    </a:prstGeom>
                  </pic:spPr>
                </pic:pic>
              </a:graphicData>
            </a:graphic>
          </wp:inline>
        </w:drawing>
      </w:r>
    </w:p>
    <w:p w:rsidR="00DD7A3F" w:rsidRDefault="00DD7A3F" w:rsidP="00B47C2B">
      <w:pPr>
        <w:jc w:val="center"/>
      </w:pPr>
    </w:p>
    <w:p w:rsidR="00DD7A3F" w:rsidRDefault="00DD7A3F" w:rsidP="00B47C2B">
      <w:r>
        <w:t>Collecting constant, first and second order terms we find (note we work in covariance matrix form, but similar results can be found by working in the information matrix domain)</w:t>
      </w:r>
    </w:p>
    <w:p w:rsidR="00DD7A3F" w:rsidRDefault="00DD7A3F" w:rsidP="00B47C2B"/>
    <w:p w:rsidR="00DD7A3F" w:rsidRDefault="00DD7A3F" w:rsidP="00B47C2B"/>
    <w:p w:rsidR="00DD7A3F" w:rsidRDefault="00DD7A3F" w:rsidP="00B47C2B">
      <w:pPr>
        <w:jc w:val="center"/>
      </w:pPr>
      <w:r>
        <w:rPr>
          <w:noProof/>
          <w:position w:val="-34"/>
        </w:rPr>
        <w:drawing>
          <wp:inline distT="0" distB="0" distL="0" distR="0" wp14:anchorId="2A2F1792" wp14:editId="6BA8119B">
            <wp:extent cx="3096683" cy="444500"/>
            <wp:effectExtent l="0" t="0" r="0" b="0"/>
            <wp:docPr id="586263179" name="Picture 586263179" descr="{&quot;mathml&quot;:&quot;&lt;math style=\&quot;font-family:Times New Roman;font-size:12px;\&quot; xmlns=\&quot;http://www.w3.org/1998/Math/MathML\&quot;&gt;&lt;mtable columnspacing=\&quot;0px\&quot; columnalign=\&quot;right center left\&quot;&gt;&lt;mtr&gt;&lt;mtd&gt;&lt;mi&gt;p&lt;/mi&gt;&lt;mfenced&gt;&lt;mi&gt;z&lt;/mi&gt;&lt;/mfenced&gt;&lt;/mtd&gt;&lt;mtd&gt;&lt;mo&gt;=&lt;/mo&gt;&lt;/mtd&gt;&lt;mtd&gt;&lt;mfrac&gt;&lt;mn&gt;1&lt;/mn&gt;&lt;msqrt&gt;&lt;mfenced open=\&quot;|\&quot; close=\&quot;|\&quot;&gt;&lt;mi&gt;&amp;#x3A3;&lt;/mi&gt;&lt;/mfenced&gt;&lt;mfenced open=\&quot;|\&quot; close=\&quot;|\&quot;&gt;&lt;mi&gt;R&lt;/mi&gt;&lt;/mfenced&gt;&lt;/msqrt&gt;&lt;/mfrac&gt;&lt;mi&gt;e&lt;/mi&gt;&lt;mi&gt;x&lt;/mi&gt;&lt;mi&gt;p&lt;/mi&gt;&lt;mfenced open=\&quot;{\&quot; close=\&quot;}\&quot;&gt;&lt;mrow&gt;&lt;mo&gt;-&lt;/mo&gt;&lt;mfrac&gt;&lt;mn&gt;1&lt;/mn&gt;&lt;mn&gt;2&lt;/mn&gt;&lt;/mfrac&gt;&lt;mfenced&gt;&lt;mrow&gt;&lt;msup&gt;&lt;mi&gt;z&lt;/mi&gt;&lt;mi&gt;T&lt;/mi&gt;&lt;/msup&gt;&lt;msubsup&gt;&lt;mi&gt;&amp;#x3A3;&lt;/mi&gt;&lt;mi&gt;z&lt;/mi&gt;&lt;mrow&gt;&lt;mo&gt;-&lt;/mo&gt;&lt;mn&gt;1&lt;/mn&gt;&lt;/mrow&gt;&lt;/msubsup&gt;&lt;mi&gt;z&lt;/mi&gt;&lt;mo&gt;-&lt;/mo&gt;&lt;mn&gt;2&lt;/mn&gt;&lt;msup&gt;&lt;mi&gt;z&lt;/mi&gt;&lt;mi&gt;T&lt;/mi&gt;&lt;/msup&gt;&lt;mi&gt;c&lt;/mi&gt;&lt;mo&gt;+&lt;/mo&gt;&lt;mi&gt;d&lt;/mi&gt;&lt;/mrow&gt;&lt;/mfenced&gt;&lt;/mrow&gt;&lt;/mfenced&gt;&lt;/mtd&gt;&lt;/mtr&gt;&lt;/mtable&gt;&lt;/math&gt;&quot;,&quot;origin&quot;:&quot;MathType Legacy&quot;,&quot;version&quot;:&quot;v3.19.0&quot;}" title="table row cell p open parentheses z close parentheses end cell equals cell fraction numerator 1 over denominator square root of open vertical bar capital sigma close vertical bar open vertical bar R close vertical bar end root end fraction e x p open curly brackets negative 1 half open parentheses z to the power of T capital sigma subscript z superscript negative 1 end superscript z minus 2 z to the power of T c plus d close parentheses close curly bracket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i&gt;p&lt;/mi&gt;&lt;mfenced&gt;&lt;mi&gt;z&lt;/mi&gt;&lt;/mfenced&gt;&lt;/mtd&gt;&lt;mtd&gt;&lt;mo&gt;=&lt;/mo&gt;&lt;/mtd&gt;&lt;mtd&gt;&lt;mfrac&gt;&lt;mn&gt;1&lt;/mn&gt;&lt;msqrt&gt;&lt;mfenced open=\&quot;|\&quot; close=\&quot;|\&quot;&gt;&lt;mi&gt;&amp;#x3A3;&lt;/mi&gt;&lt;/mfenced&gt;&lt;mfenced open=\&quot;|\&quot; close=\&quot;|\&quot;&gt;&lt;mi&gt;R&lt;/mi&gt;&lt;/mfenced&gt;&lt;/msqrt&gt;&lt;/mfrac&gt;&lt;mi&gt;e&lt;/mi&gt;&lt;mi&gt;x&lt;/mi&gt;&lt;mi&gt;p&lt;/mi&gt;&lt;mfenced open=\&quot;{\&quot; close=\&quot;}\&quot;&gt;&lt;mrow&gt;&lt;mo&gt;-&lt;/mo&gt;&lt;mfrac&gt;&lt;mn&gt;1&lt;/mn&gt;&lt;mn&gt;2&lt;/mn&gt;&lt;/mfrac&gt;&lt;mfenced&gt;&lt;mrow&gt;&lt;msup&gt;&lt;mi&gt;z&lt;/mi&gt;&lt;mi&gt;T&lt;/mi&gt;&lt;/msup&gt;&lt;msubsup&gt;&lt;mi&gt;&amp;#x3A3;&lt;/mi&gt;&lt;mi&gt;z&lt;/mi&gt;&lt;mrow&gt;&lt;mo&gt;-&lt;/mo&gt;&lt;mn&gt;1&lt;/mn&gt;&lt;/mrow&gt;&lt;/msubsup&gt;&lt;mi&gt;z&lt;/mi&gt;&lt;mo&gt;-&lt;/mo&gt;&lt;mn&gt;2&lt;/mn&gt;&lt;msup&gt;&lt;mi&gt;z&lt;/mi&gt;&lt;mi&gt;T&lt;/mi&gt;&lt;/msup&gt;&lt;mi&gt;c&lt;/mi&gt;&lt;mo&gt;+&lt;/mo&gt;&lt;mi&gt;d&lt;/mi&gt;&lt;/mrow&gt;&lt;/mfenced&gt;&lt;/mrow&gt;&lt;/mfenced&gt;&lt;/mtd&gt;&lt;/mtr&gt;&lt;/mtable&gt;&lt;/math&gt;&quot;,&quot;origin&quot;:&quot;MathType Legacy&quot;,&quot;version&quot;:&quot;v3.19.0&quot;}" title="table row cell p open parentheses z close parentheses end cell equals cell fraction numerator 1 over denominator square root of open vertical bar capital sigma close vertical bar open vertical bar R close vertical bar end root end fraction e x p open curly brackets negative 1 half open parentheses z to the power of T capital sigma subscript z superscript negative 1 end superscript z minus 2 z to the power of T c plus d close parentheses close curly brackets end cell end table"/>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3096683" cy="444500"/>
                    </a:xfrm>
                    <a:prstGeom prst="rect">
                      <a:avLst/>
                    </a:prstGeom>
                  </pic:spPr>
                </pic:pic>
              </a:graphicData>
            </a:graphic>
          </wp:inline>
        </w:drawing>
      </w:r>
    </w:p>
    <w:p w:rsidR="00DD7A3F" w:rsidRDefault="00DD7A3F" w:rsidP="00B47C2B"/>
    <w:p w:rsidR="00DD7A3F" w:rsidRDefault="00DD7A3F" w:rsidP="00B47C2B">
      <w:r>
        <w:t>where</w:t>
      </w:r>
    </w:p>
    <w:p w:rsidR="00DD7A3F" w:rsidRDefault="00DD7A3F" w:rsidP="00B47C2B"/>
    <w:p w:rsidR="00DD7A3F" w:rsidRDefault="00DD7A3F" w:rsidP="00B47C2B">
      <w:pPr>
        <w:jc w:val="center"/>
      </w:pPr>
      <w:r>
        <w:rPr>
          <w:noProof/>
          <w:position w:val="-36"/>
        </w:rPr>
        <w:drawing>
          <wp:inline distT="0" distB="0" distL="0" distR="0" wp14:anchorId="29B851C9" wp14:editId="1F2643D8">
            <wp:extent cx="3213049" cy="1500454"/>
            <wp:effectExtent l="0" t="0" r="0" b="0"/>
            <wp:docPr id="1683230667" name="Picture 1683230667" descr="{&quot;mathml&quot;:&quot;&lt;math style=\&quot;font-family:Times New Roman;font-size:12px;\&quot; xmlns=\&quot;http://www.w3.org/1998/Math/MathML\&quot;&gt;&lt;msubsup&gt;&lt;mi&gt;&amp;#x3A3;&lt;/mi&gt;&lt;mi&gt;z&lt;/mi&gt;&lt;mrow&gt;&lt;mo&gt;-&lt;/mo&gt;&lt;mn&gt;1&lt;/mn&gt;&lt;/mrow&gt;&lt;/msubsup&gt;&lt;mo&gt;=&lt;/mo&gt;&lt;msup&gt;&lt;mfenced open=\&quot;[\&quot; close=\&quot;]\&quot;&gt;&lt;mtable&gt;&lt;mtr&gt;&lt;mtd&gt;&lt;msub&gt;&lt;mi&gt;&amp;#x3A3;&lt;/mi&gt;&lt;mi&gt;x&lt;/mi&gt;&lt;/msub&gt;&lt;/mtd&gt;&lt;mtd&gt;&lt;msub&gt;&lt;mi&gt;&amp;#x3A3;&lt;/mi&gt;&lt;mrow&gt;&lt;mi&gt;x&lt;/mi&gt;&lt;mi&gt;y&lt;/mi&gt;&lt;/mrow&gt;&lt;/msub&gt;&lt;/mtd&gt;&lt;/mtr&gt;&lt;mtr&gt;&lt;mtd&gt;&lt;msubsup&gt;&lt;mi&gt;&amp;#x3A3;&lt;/mi&gt;&lt;mrow&gt;&lt;mi&gt;x&lt;/mi&gt;&lt;mi&gt;y&lt;/mi&gt;&lt;/mrow&gt;&lt;mi&gt;T&lt;/mi&gt;&lt;/msubsup&gt;&lt;/mtd&gt;&lt;mtd&gt;&lt;msub&gt;&lt;mi&gt;&amp;#x3A3;&lt;/mi&gt;&lt;mi&gt;y&lt;/mi&gt;&lt;/msub&gt;&lt;/mtd&gt;&lt;/mtr&gt;&lt;/mtable&gt;&lt;/mfenced&gt;&lt;mrow&gt;&lt;mo&gt;-&lt;/mo&gt;&lt;mn&gt;1&lt;/mn&gt;&lt;/mrow&gt;&lt;/msup&gt;&lt;mo&gt;=&lt;/mo&gt;&lt;mfenced open=\&quot;[\&quot; close=\&quot;]\&quot;&gt;&lt;mtable&gt;&lt;mtr&gt;&lt;mtd&gt;&lt;msubsup&gt;&lt;mi&gt;&amp;#x3A3;&lt;/mi&gt;&lt;mi&gt;x&lt;/mi&gt;&lt;mrow&gt;&lt;mo&gt;-&lt;/mo&gt;&lt;mn&gt;1&lt;/mn&gt;&lt;/mrow&gt;&lt;/msubsup&gt;&lt;mo&gt;+&lt;/mo&gt;&lt;mi&gt;A&lt;/mi&gt;&lt;msup&gt;&lt;mi&gt;R&lt;/mi&gt;&lt;mrow&gt;&lt;mo&gt;-&lt;/mo&gt;&lt;mn&gt;1&lt;/mn&gt;&lt;/mrow&gt;&lt;/msup&gt;&lt;msup&gt;&lt;mi&gt;A&lt;/mi&gt;&lt;mi&gt;T&lt;/mi&gt;&lt;/msup&gt;&lt;/mtd&gt;&lt;mtd&gt;&lt;mo&gt;-&lt;/mo&gt;&lt;msup&gt;&lt;mi&gt;A&lt;/mi&gt;&lt;mi&gt;T&lt;/mi&gt;&lt;/msup&gt;&lt;msup&gt;&lt;mi&gt;R&lt;/mi&gt;&lt;mrow&gt;&lt;mo&gt;-&lt;/mo&gt;&lt;mn&gt;1&lt;/mn&gt;&lt;/mrow&gt;&lt;/msup&gt;&lt;/mtd&gt;&lt;/mtr&gt;&lt;mtr&gt;&lt;mtd&gt;&lt;mo&gt;-&lt;/mo&gt;&lt;msup&gt;&lt;mi&gt;R&lt;/mi&gt;&lt;mrow&gt;&lt;mo&gt;-&lt;/mo&gt;&lt;mn&gt;1&lt;/mn&gt;&lt;/mrow&gt;&lt;/msup&gt;&lt;mi&gt;A&lt;/mi&gt;&lt;/mtd&gt;&lt;mtd&gt;&lt;msup&gt;&lt;mi&gt;R&lt;/mi&gt;&lt;mrow&gt;&lt;mo&gt;-&lt;/mo&gt;&lt;mn&gt;1&lt;/mn&gt;&lt;/mrow&gt;&lt;/msup&gt;&lt;/mtd&gt;&lt;/mtr&gt;&lt;/mtable&gt;&lt;/mfenced&gt;&lt;mspace linebreak=\&quot;newline\&quot;/&gt;&lt;mi&gt;c&lt;/mi&gt;&lt;mo&gt;=&lt;/mo&gt;&lt;mfenced open=\&quot;[\&quot; close=\&quot;]\&quot;&gt;&lt;mtable&gt;&lt;mtr&gt;&lt;mtd&gt;&lt;msubsup&gt;&lt;mi&gt;&amp;#x3A3;&lt;/mi&gt;&lt;mi&gt;x&lt;/mi&gt;&lt;mrow&gt;&lt;mo&gt;-&lt;/mo&gt;&lt;mn&gt;1&lt;/mn&gt;&lt;/mrow&gt;&lt;/msubsup&gt;&lt;mi&gt;&amp;#x3BC;&lt;/mi&gt;&lt;mo&gt;-&lt;/mo&gt;&lt;msup&gt;&lt;mi&gt;A&lt;/mi&gt;&lt;mi&gt;T&lt;/mi&gt;&lt;/msup&gt;&lt;msup&gt;&lt;mi&gt;R&lt;/mi&gt;&lt;mrow&gt;&lt;mo&gt;-&lt;/mo&gt;&lt;mn&gt;1&lt;/mn&gt;&lt;/mrow&gt;&lt;/msup&gt;&lt;mi&gt;b&lt;/mi&gt;&lt;/mtd&gt;&lt;/mtr&gt;&lt;mtr&gt;&lt;mtd&gt;&lt;msup&gt;&lt;mi&gt;R&lt;/mi&gt;&lt;mrow&gt;&lt;mo&gt;-&lt;/mo&gt;&lt;mn&gt;1&lt;/mn&gt;&lt;/mrow&gt;&lt;/msup&gt;&lt;mi&gt;&amp;#x3BC;&lt;/mi&gt;&lt;/mtd&gt;&lt;/mtr&gt;&lt;/mtable&gt;&lt;/mfenced&gt;&lt;mspace linebreak=\&quot;newline\&quot;/&gt;&lt;mi&gt;d&lt;/mi&gt;&lt;mo&gt;=&lt;/mo&gt;&lt;msup&gt;&lt;mi&gt;&amp;#x3BC;&lt;/mi&gt;&lt;mi&gt;T&lt;/mi&gt;&lt;/msup&gt;&lt;msup&gt;&lt;mi&gt;R&lt;/mi&gt;&lt;mrow&gt;&lt;mo&gt;-&lt;/mo&gt;&lt;mn&gt;1&lt;/mn&gt;&lt;/mrow&gt;&lt;/msup&gt;&lt;mi&gt;&amp;#x3BC;&lt;/mi&gt;&lt;mo&gt;+&lt;/mo&gt;&lt;msup&gt;&lt;mi&gt;b&lt;/mi&gt;&lt;mi&gt;T&lt;/mi&gt;&lt;/msup&gt;&lt;msup&gt;&lt;mi&gt;R&lt;/mi&gt;&lt;mrow&gt;&lt;mo&gt;-&lt;/mo&gt;&lt;mn&gt;1&lt;/mn&gt;&lt;/mrow&gt;&lt;/msup&gt;&lt;mi&gt;b&lt;/mi&gt;&lt;/math&gt;&quot;,&quot;origin&quot;:&quot;MathType Legacy&quot;,&quot;version&quot;:&quot;v3.19.0&quot;}" title="capital sigma subscript z superscript negative 1 end superscript equals open square brackets table row cell capital sigma subscript x end cell cell capital sigma subscript x y end subscript end cell row cell capital sigma subscript x y end subscript superscript T end cell cell capital sigma subscript y end cell end table close square brackets to the power of negative 1 end exponent equals open square brackets table row cell capital sigma subscript x superscript negative 1 end superscript plus A R to the power of negative 1 end exponent A to the power of T end cell cell negative A to the power of T R to the power of negative 1 end exponent end cell row cell negative R to the power of negative 1 end exponent A end cell cell R to the power of negative 1 end exponent end cell end table close square brackets&#10;c equals open square brackets table row cell capital sigma subscript x superscript negative 1 end superscript mu minus A to the power of T R to the power of negative 1 end exponent b end cell row cell R to the power of negative 1 end exponent mu end cell end table close square brackets&#10;d equals mu to the power of T R to the power of negative 1 end exponent mu plus b to the power of T R to the power of negative 1 end exponen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sup&gt;&lt;mi&gt;&amp;#x3A3;&lt;/mi&gt;&lt;mi&gt;z&lt;/mi&gt;&lt;mrow&gt;&lt;mo&gt;-&lt;/mo&gt;&lt;mn&gt;1&lt;/mn&gt;&lt;/mrow&gt;&lt;/msubsup&gt;&lt;mo&gt;=&lt;/mo&gt;&lt;msup&gt;&lt;mfenced open=\&quot;[\&quot; close=\&quot;]\&quot;&gt;&lt;mtable&gt;&lt;mtr&gt;&lt;mtd&gt;&lt;msub&gt;&lt;mi&gt;&amp;#x3A3;&lt;/mi&gt;&lt;mi&gt;x&lt;/mi&gt;&lt;/msub&gt;&lt;/mtd&gt;&lt;mtd&gt;&lt;msub&gt;&lt;mi&gt;&amp;#x3A3;&lt;/mi&gt;&lt;mrow&gt;&lt;mi&gt;x&lt;/mi&gt;&lt;mi&gt;y&lt;/mi&gt;&lt;/mrow&gt;&lt;/msub&gt;&lt;/mtd&gt;&lt;/mtr&gt;&lt;mtr&gt;&lt;mtd&gt;&lt;msubsup&gt;&lt;mi&gt;&amp;#x3A3;&lt;/mi&gt;&lt;mrow&gt;&lt;mi&gt;x&lt;/mi&gt;&lt;mi&gt;y&lt;/mi&gt;&lt;/mrow&gt;&lt;mi&gt;T&lt;/mi&gt;&lt;/msubsup&gt;&lt;/mtd&gt;&lt;mtd&gt;&lt;msub&gt;&lt;mi&gt;&amp;#x3A3;&lt;/mi&gt;&lt;mi&gt;y&lt;/mi&gt;&lt;/msub&gt;&lt;/mtd&gt;&lt;/mtr&gt;&lt;/mtable&gt;&lt;/mfenced&gt;&lt;mrow&gt;&lt;mo&gt;-&lt;/mo&gt;&lt;mn&gt;1&lt;/mn&gt;&lt;/mrow&gt;&lt;/msup&gt;&lt;mo&gt;=&lt;/mo&gt;&lt;mfenced open=\&quot;[\&quot; close=\&quot;]\&quot;&gt;&lt;mtable&gt;&lt;mtr&gt;&lt;mtd&gt;&lt;msubsup&gt;&lt;mi&gt;&amp;#x3A3;&lt;/mi&gt;&lt;mi&gt;x&lt;/mi&gt;&lt;mrow&gt;&lt;mo&gt;-&lt;/mo&gt;&lt;mn&gt;1&lt;/mn&gt;&lt;/mrow&gt;&lt;/msubsup&gt;&lt;mo&gt;+&lt;/mo&gt;&lt;mi&gt;A&lt;/mi&gt;&lt;msup&gt;&lt;mi&gt;R&lt;/mi&gt;&lt;mrow&gt;&lt;mo&gt;-&lt;/mo&gt;&lt;mn&gt;1&lt;/mn&gt;&lt;/mrow&gt;&lt;/msup&gt;&lt;msup&gt;&lt;mi&gt;A&lt;/mi&gt;&lt;mi&gt;T&lt;/mi&gt;&lt;/msup&gt;&lt;/mtd&gt;&lt;mtd&gt;&lt;mo&gt;-&lt;/mo&gt;&lt;msup&gt;&lt;mi&gt;A&lt;/mi&gt;&lt;mi&gt;T&lt;/mi&gt;&lt;/msup&gt;&lt;msup&gt;&lt;mi&gt;R&lt;/mi&gt;&lt;mrow&gt;&lt;mo&gt;-&lt;/mo&gt;&lt;mn&gt;1&lt;/mn&gt;&lt;/mrow&gt;&lt;/msup&gt;&lt;/mtd&gt;&lt;/mtr&gt;&lt;mtr&gt;&lt;mtd&gt;&lt;mo&gt;-&lt;/mo&gt;&lt;msup&gt;&lt;mi&gt;R&lt;/mi&gt;&lt;mrow&gt;&lt;mo&gt;-&lt;/mo&gt;&lt;mn&gt;1&lt;/mn&gt;&lt;/mrow&gt;&lt;/msup&gt;&lt;mi&gt;A&lt;/mi&gt;&lt;/mtd&gt;&lt;mtd&gt;&lt;msup&gt;&lt;mi&gt;R&lt;/mi&gt;&lt;mrow&gt;&lt;mo&gt;-&lt;/mo&gt;&lt;mn&gt;1&lt;/mn&gt;&lt;/mrow&gt;&lt;/msup&gt;&lt;/mtd&gt;&lt;/mtr&gt;&lt;/mtable&gt;&lt;/mfenced&gt;&lt;mspace linebreak=\&quot;newline\&quot;/&gt;&lt;mi&gt;c&lt;/mi&gt;&lt;mo&gt;=&lt;/mo&gt;&lt;mfenced open=\&quot;[\&quot; close=\&quot;]\&quot;&gt;&lt;mtable&gt;&lt;mtr&gt;&lt;mtd&gt;&lt;msubsup&gt;&lt;mi&gt;&amp;#x3A3;&lt;/mi&gt;&lt;mi&gt;x&lt;/mi&gt;&lt;mrow&gt;&lt;mo&gt;-&lt;/mo&gt;&lt;mn&gt;1&lt;/mn&gt;&lt;/mrow&gt;&lt;/msubsup&gt;&lt;mi&gt;&amp;#x3BC;&lt;/mi&gt;&lt;mo&gt;-&lt;/mo&gt;&lt;msup&gt;&lt;mi&gt;A&lt;/mi&gt;&lt;mi&gt;T&lt;/mi&gt;&lt;/msup&gt;&lt;msup&gt;&lt;mi&gt;R&lt;/mi&gt;&lt;mrow&gt;&lt;mo&gt;-&lt;/mo&gt;&lt;mn&gt;1&lt;/mn&gt;&lt;/mrow&gt;&lt;/msup&gt;&lt;mi&gt;b&lt;/mi&gt;&lt;/mtd&gt;&lt;/mtr&gt;&lt;mtr&gt;&lt;mtd&gt;&lt;msup&gt;&lt;mi&gt;R&lt;/mi&gt;&lt;mrow&gt;&lt;mo&gt;-&lt;/mo&gt;&lt;mn&gt;1&lt;/mn&gt;&lt;/mrow&gt;&lt;/msup&gt;&lt;mi&gt;&amp;#x3BC;&lt;/mi&gt;&lt;/mtd&gt;&lt;/mtr&gt;&lt;/mtable&gt;&lt;/mfenced&gt;&lt;mspace linebreak=\&quot;newline\&quot;/&gt;&lt;mi&gt;d&lt;/mi&gt;&lt;mo&gt;=&lt;/mo&gt;&lt;msup&gt;&lt;mi&gt;&amp;#x3BC;&lt;/mi&gt;&lt;mi&gt;T&lt;/mi&gt;&lt;/msup&gt;&lt;msup&gt;&lt;mi&gt;R&lt;/mi&gt;&lt;mrow&gt;&lt;mo&gt;-&lt;/mo&gt;&lt;mn&gt;1&lt;/mn&gt;&lt;/mrow&gt;&lt;/msup&gt;&lt;mi&gt;&amp;#x3BC;&lt;/mi&gt;&lt;mo&gt;+&lt;/mo&gt;&lt;msup&gt;&lt;mi&gt;b&lt;/mi&gt;&lt;mi&gt;T&lt;/mi&gt;&lt;/msup&gt;&lt;msup&gt;&lt;mi&gt;R&lt;/mi&gt;&lt;mrow&gt;&lt;mo&gt;-&lt;/mo&gt;&lt;mn&gt;1&lt;/mn&gt;&lt;/mrow&gt;&lt;/msup&gt;&lt;mi&gt;b&lt;/mi&gt;&lt;/math&gt;&quot;,&quot;origin&quot;:&quot;MathType Legacy&quot;,&quot;version&quot;:&quot;v3.19.0&quot;}" title="capital sigma subscript z superscript negative 1 end superscript equals open square brackets table row cell capital sigma subscript x end cell cell capital sigma subscript x y end subscript end cell row cell capital sigma subscript x y end subscript superscript T end cell cell capital sigma subscript y end cell end table close square brackets to the power of negative 1 end exponent equals open square brackets table row cell capital sigma subscript x superscript negative 1 end superscript plus A R to the power of negative 1 end exponent A to the power of T end cell cell negative A to the power of T R to the power of negative 1 end exponent end cell row cell negative R to the power of negative 1 end exponent A end cell cell R to the power of negative 1 end exponent end cell end table close square brackets&#10;c equals open square brackets table row cell capital sigma subscript x superscript negative 1 end superscript mu minus A to the power of T R to the power of negative 1 end exponent b end cell row cell R to the power of negative 1 end exponent mu end cell end table close square brackets&#10;d equals mu to the power of T R to the power of negative 1 end exponent mu plus b to the power of T R to the power of negative 1 end exponent b"/>
                    <pic:cNvPicPr/>
                  </pic:nvPicPr>
                  <pic:blipFill>
                    <a:blip r:embed="rId215" cstate="print">
                      <a:extLst>
                        <a:ext uri="{28A0092B-C50C-407E-A947-70E740481C1C}">
                          <a14:useLocalDpi xmlns:a14="http://schemas.microsoft.com/office/drawing/2010/main" val="0"/>
                        </a:ext>
                      </a:extLst>
                    </a:blip>
                    <a:stretch>
                      <a:fillRect/>
                    </a:stretch>
                  </pic:blipFill>
                  <pic:spPr>
                    <a:xfrm>
                      <a:off x="0" y="0"/>
                      <a:ext cx="3213049" cy="1500454"/>
                    </a:xfrm>
                    <a:prstGeom prst="rect">
                      <a:avLst/>
                    </a:prstGeom>
                  </pic:spPr>
                </pic:pic>
              </a:graphicData>
            </a:graphic>
          </wp:inline>
        </w:drawing>
      </w:r>
    </w:p>
    <w:p w:rsidR="00DD7A3F" w:rsidRDefault="00DD7A3F" w:rsidP="00B47C2B"/>
    <w:p w:rsidR="00DD7A3F" w:rsidRDefault="00DD7A3F" w:rsidP="00B47C2B">
      <w:r>
        <w:t>Completing the square in the exponent yields</w:t>
      </w:r>
    </w:p>
    <w:p w:rsidR="00DD7A3F" w:rsidRDefault="00DD7A3F" w:rsidP="00B47C2B"/>
    <w:p w:rsidR="00DD7A3F" w:rsidRDefault="00DD7A3F" w:rsidP="00B47C2B">
      <w:pPr>
        <w:jc w:val="center"/>
      </w:pPr>
      <w:r>
        <w:rPr>
          <w:noProof/>
          <w:position w:val="-16"/>
        </w:rPr>
        <w:drawing>
          <wp:inline distT="0" distB="0" distL="0" distR="0" wp14:anchorId="1A05754F" wp14:editId="5E72283F">
            <wp:extent cx="3061106" cy="417424"/>
            <wp:effectExtent l="0" t="0" r="0" b="0"/>
            <wp:docPr id="1867038394" name="Picture 1867038394" descr="{&quot;mathml&quot;:&quot;&lt;math style=\&quot;font-family:Times New Roman;font-size:12px;\&quot; xmlns=\&quot;http://www.w3.org/1998/Math/MathML\&quot;&gt;&lt;mi&gt;p&lt;/mi&gt;&lt;mfenced&gt;&lt;mi&gt;z&lt;/mi&gt;&lt;/mfenced&gt;&lt;mo&gt;=&lt;/mo&gt;&lt;msup&gt;&lt;mfenced open=\&quot;|\&quot; close=\&quot;|\&quot;&gt;&lt;mrow&gt;&lt;mi&gt;&amp;#x3A3;&lt;/mi&gt;&lt;mi&gt;R&lt;/mi&gt;&lt;/mrow&gt;&lt;/mfenced&gt;&lt;mrow&gt;&lt;mo&gt;-&lt;/mo&gt;&lt;mfrac&gt;&lt;mn&gt;1&lt;/mn&gt;&lt;mn&gt;2&lt;/mn&gt;&lt;/mfrac&gt;&lt;/mrow&gt;&lt;/msup&gt;&lt;msup&gt;&lt;mfenced&gt;&lt;mrow&gt;&lt;mi&gt;z&lt;/mi&gt;&lt;mo&gt;-&lt;/mo&gt;&lt;msub&gt;&lt;mi&gt;&amp;#x3BC;&lt;/mi&gt;&lt;mi&gt;z&lt;/mi&gt;&lt;/msub&gt;&lt;/mrow&gt;&lt;/mfenced&gt;&lt;mi&gt;T&lt;/mi&gt;&lt;/msup&gt;&lt;msubsup&gt;&lt;mi&gt;&amp;#x3A3;&lt;/mi&gt;&lt;mi&gt;z&lt;/mi&gt;&lt;mrow&gt;&lt;mo&gt;-&lt;/mo&gt;&lt;mn&gt;1&lt;/mn&gt;&lt;/mrow&gt;&lt;/msubsup&gt;&lt;mfenced&gt;&lt;mrow&gt;&lt;mi&gt;z&lt;/mi&gt;&lt;mo&gt;-&lt;/mo&gt;&lt;msub&gt;&lt;mi&gt;&amp;#x3BC;&lt;/mi&gt;&lt;mi&gt;z&lt;/mi&gt;&lt;/msub&gt;&lt;/mrow&gt;&lt;/mfenced&gt;&lt;mo&gt;-&lt;/mo&gt;&lt;msup&gt;&lt;mi&gt;c&lt;/mi&gt;&lt;mi&gt;T&lt;/mi&gt;&lt;/msup&gt;&lt;msub&gt;&lt;mi&gt;&amp;#x3A3;&lt;/mi&gt;&lt;mi&gt;z&lt;/mi&gt;&lt;/msub&gt;&lt;mi&gt;c&lt;/mi&gt;&lt;mo&gt;+&lt;/mo&gt;&lt;mi&gt;d&lt;/mi&gt;&lt;/math&gt;&quot;,&quot;origin&quot;:&quot;MathType Legacy&quot;,&quot;version&quot;:&quot;v3.19.0&quot;}" title="p open parentheses z close parentheses equals open vertical bar capital sigma R close vertical bar to the power of negative 1 half end exponent open parentheses z minus mu subscript z close parentheses to the power of T capital sigma subscript z superscript negative 1 end superscript open parentheses z minus mu subscript z close parentheses minus c to the power of T capital sigma subscript z c plus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p&lt;/mi&gt;&lt;mfenced&gt;&lt;mi&gt;z&lt;/mi&gt;&lt;/mfenced&gt;&lt;mo&gt;=&lt;/mo&gt;&lt;msup&gt;&lt;mfenced open=\&quot;|\&quot; close=\&quot;|\&quot;&gt;&lt;mrow&gt;&lt;mi&gt;&amp;#x3A3;&lt;/mi&gt;&lt;mi&gt;R&lt;/mi&gt;&lt;/mrow&gt;&lt;/mfenced&gt;&lt;mrow&gt;&lt;mo&gt;-&lt;/mo&gt;&lt;mfrac&gt;&lt;mn&gt;1&lt;/mn&gt;&lt;mn&gt;2&lt;/mn&gt;&lt;/mfrac&gt;&lt;/mrow&gt;&lt;/msup&gt;&lt;msup&gt;&lt;mfenced&gt;&lt;mrow&gt;&lt;mi&gt;z&lt;/mi&gt;&lt;mo&gt;-&lt;/mo&gt;&lt;msub&gt;&lt;mi&gt;&amp;#x3BC;&lt;/mi&gt;&lt;mi&gt;z&lt;/mi&gt;&lt;/msub&gt;&lt;/mrow&gt;&lt;/mfenced&gt;&lt;mi&gt;T&lt;/mi&gt;&lt;/msup&gt;&lt;msubsup&gt;&lt;mi&gt;&amp;#x3A3;&lt;/mi&gt;&lt;mi&gt;z&lt;/mi&gt;&lt;mrow&gt;&lt;mo&gt;-&lt;/mo&gt;&lt;mn&gt;1&lt;/mn&gt;&lt;/mrow&gt;&lt;/msubsup&gt;&lt;mfenced&gt;&lt;mrow&gt;&lt;mi&gt;z&lt;/mi&gt;&lt;mo&gt;-&lt;/mo&gt;&lt;msub&gt;&lt;mi&gt;&amp;#x3BC;&lt;/mi&gt;&lt;mi&gt;z&lt;/mi&gt;&lt;/msub&gt;&lt;/mrow&gt;&lt;/mfenced&gt;&lt;mo&gt;-&lt;/mo&gt;&lt;msup&gt;&lt;mi&gt;c&lt;/mi&gt;&lt;mi&gt;T&lt;/mi&gt;&lt;/msup&gt;&lt;msub&gt;&lt;mi&gt;&amp;#x3A3;&lt;/mi&gt;&lt;mi&gt;z&lt;/mi&gt;&lt;/msub&gt;&lt;mi&gt;c&lt;/mi&gt;&lt;mo&gt;+&lt;/mo&gt;&lt;mi&gt;d&lt;/mi&gt;&lt;/math&gt;&quot;,&quot;origin&quot;:&quot;MathType Legacy&quot;,&quot;version&quot;:&quot;v3.19.0&quot;}" title="p open parentheses z close parentheses equals open vertical bar capital sigma R close vertical bar to the power of negative 1 half end exponent open parentheses z minus mu subscript z close parentheses to the power of T capital sigma subscript z superscript negative 1 end superscript open parentheses z minus mu subscript z close parentheses minus c to the power of T capital sigma subscript z c plus d"/>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3061106" cy="417424"/>
                    </a:xfrm>
                    <a:prstGeom prst="rect">
                      <a:avLst/>
                    </a:prstGeom>
                  </pic:spPr>
                </pic:pic>
              </a:graphicData>
            </a:graphic>
          </wp:inline>
        </w:drawing>
      </w:r>
    </w:p>
    <w:p w:rsidR="00DD7A3F" w:rsidRDefault="00DD7A3F" w:rsidP="00B47C2B">
      <w:r>
        <w:t xml:space="preserve">where </w:t>
      </w:r>
    </w:p>
    <w:p w:rsidR="00DD7A3F" w:rsidRDefault="00DD7A3F" w:rsidP="00B47C2B"/>
    <w:p w:rsidR="00DD7A3F" w:rsidRDefault="00DD7A3F" w:rsidP="00B47C2B">
      <w:pPr>
        <w:jc w:val="center"/>
      </w:pPr>
      <w:r>
        <w:rPr>
          <w:noProof/>
          <w:position w:val="-15"/>
        </w:rPr>
        <w:drawing>
          <wp:inline distT="0" distB="0" distL="0" distR="0" wp14:anchorId="5C7EDCD7" wp14:editId="09EB09C9">
            <wp:extent cx="548640" cy="193040"/>
            <wp:effectExtent l="0" t="0" r="0" b="0"/>
            <wp:docPr id="1384918918" name="Picture 1384918918" descr="{&quot;mathml&quot;:&quot;&lt;math style=\&quot;font-family:Times New Roman;font-size:12px;\&quot; xmlns=\&quot;http://www.w3.org/1998/Math/MathML\&quot;&gt;&lt;msub&gt;&lt;mi&gt;&amp;#x3BC;&lt;/mi&gt;&lt;mi&gt;z&lt;/mi&gt;&lt;/msub&gt;&lt;mo&gt;=&lt;/mo&gt;&lt;msub&gt;&lt;mi&gt;&amp;#x3A3;&lt;/mi&gt;&lt;mi&gt;z&lt;/mi&gt;&lt;/msub&gt;&lt;mi&gt;c&lt;/mi&gt;&lt;/math&gt;&quot;,&quot;origin&quot;:&quot;MathType Legacy&quot;,&quot;version&quot;:&quot;v3.19.0&quot;}" title="mu subscript z equals capital sigma subscript z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amp;#x3BC;&lt;/mi&gt;&lt;mi&gt;z&lt;/mi&gt;&lt;/msub&gt;&lt;mo&gt;=&lt;/mo&gt;&lt;msub&gt;&lt;mi&gt;&amp;#x3A3;&lt;/mi&gt;&lt;mi&gt;z&lt;/mi&gt;&lt;/msub&gt;&lt;mi&gt;c&lt;/mi&gt;&lt;/math&gt;&quot;,&quot;origin&quot;:&quot;MathType Legacy&quot;,&quot;version&quot;:&quot;v3.19.0&quot;}" title="mu subscript z equals capital sigma subscript z c"/>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548640" cy="193040"/>
                    </a:xfrm>
                    <a:prstGeom prst="rect">
                      <a:avLst/>
                    </a:prstGeom>
                  </pic:spPr>
                </pic:pic>
              </a:graphicData>
            </a:graphic>
          </wp:inline>
        </w:drawing>
      </w:r>
    </w:p>
    <w:p w:rsidR="00DD7A3F" w:rsidRDefault="00DD7A3F" w:rsidP="00B47C2B"/>
    <w:p w:rsidR="00DD7A3F" w:rsidRDefault="00DD7A3F" w:rsidP="00B47C2B">
      <w:r>
        <w:t>Applying the matrix inversion formula allows construction of the covariance in terms of its inverse yielding the identities</w:t>
      </w:r>
    </w:p>
    <w:p w:rsidR="00DD7A3F" w:rsidRDefault="00DD7A3F" w:rsidP="00B47C2B"/>
    <w:p w:rsidR="00DD7A3F" w:rsidRDefault="00DD7A3F" w:rsidP="00B47C2B">
      <w:pPr>
        <w:jc w:val="center"/>
      </w:pPr>
      <w:r>
        <w:rPr>
          <w:noProof/>
          <w:position w:val="-47"/>
        </w:rPr>
        <w:drawing>
          <wp:inline distT="0" distB="0" distL="0" distR="0" wp14:anchorId="18E32A28" wp14:editId="5DD4F49B">
            <wp:extent cx="2759456" cy="581152"/>
            <wp:effectExtent l="0" t="0" r="0" b="0"/>
            <wp:docPr id="64672216" name="Picture 64672216" descr="{&quot;mathml&quot;:&quot;&lt;math style=\&quot;font-family:Times New Roman;font-size:12px;\&quot; xmlns=\&quot;http://www.w3.org/1998/Math/MathML\&quot;&gt;&lt;msup&gt;&lt;mi&gt;A&lt;/mi&gt;&lt;mi&gt;T&lt;/mi&gt;&lt;/msup&gt;&lt;msup&gt;&lt;mi&gt;R&lt;/mi&gt;&lt;mrow&gt;&lt;mo&gt;-&lt;/mo&gt;&lt;mn&gt;1&lt;/mn&gt;&lt;/mrow&gt;&lt;/msup&gt;&lt;mi&gt;A&lt;/mi&gt;&lt;mo&gt;+&lt;/mo&gt;&lt;msubsup&gt;&lt;mi&gt;&amp;#x3A3;&lt;/mi&gt;&lt;mi&gt;x&lt;/mi&gt;&lt;mrow&gt;&lt;mo&gt;-&lt;/mo&gt;&lt;mn&gt;1&lt;/mn&gt;&lt;/mrow&gt;&lt;/msubsup&gt;&lt;mo&gt;=&lt;/mo&gt;&lt;msubsup&gt;&lt;mi&gt;&amp;#x3A3;&lt;/mi&gt;&lt;mi&gt;x&lt;/mi&gt;&lt;mrow&gt;&lt;mo&gt;-&lt;/mo&gt;&lt;mn&gt;1&lt;/mn&gt;&lt;/mrow&gt;&lt;/msubsup&gt;&lt;mo&gt;+&lt;/mo&gt;&lt;msubsup&gt;&lt;mi&gt;&amp;#x3A3;&lt;/mi&gt;&lt;mi&gt;x&lt;/mi&gt;&lt;mrow&gt;&lt;mo&gt;-&lt;/mo&gt;&lt;mn&gt;1&lt;/mn&gt;&lt;/mrow&gt;&lt;/msubsup&gt;&lt;msub&gt;&lt;mi&gt;&amp;#x3A3;&lt;/mi&gt;&lt;mrow&gt;&lt;mi&gt;x&lt;/mi&gt;&lt;mi&gt;y&lt;/mi&gt;&lt;/mrow&gt;&lt;/msub&gt;&lt;msup&gt;&lt;mi&gt;R&lt;/mi&gt;&lt;mrow&gt;&lt;mo&gt;-&lt;/mo&gt;&lt;mn&gt;1&lt;/mn&gt;&lt;/mrow&gt;&lt;/msup&gt;&lt;msubsup&gt;&lt;mi&gt;&amp;#x3A3;&lt;/mi&gt;&lt;mrow&gt;&lt;mi&gt;x&lt;/mi&gt;&lt;mi&gt;y&lt;/mi&gt;&lt;/mrow&gt;&lt;mi&gt;T&lt;/mi&gt;&lt;/msubsup&gt;&lt;msubsup&gt;&lt;mi&gt;&amp;#x3A3;&lt;/mi&gt;&lt;mi&gt;x&lt;/mi&gt;&lt;mrow&gt;&lt;mo&gt;-&lt;/mo&gt;&lt;mn&gt;1&lt;/mn&gt;&lt;/mrow&gt;&lt;/msubsup&gt;&lt;mspace linebreak=\&quot;newline\&quot;/&gt;&lt;mi&gt;R&lt;/mi&gt;&lt;mo&gt;&amp;#xA0;&lt;/mo&gt;&lt;mo&gt;=&lt;/mo&gt;&lt;mo&gt;&amp;#xA0;&lt;/mo&gt;&lt;msub&gt;&lt;mi&gt;&amp;#x3A3;&lt;/mi&gt;&lt;mi&gt;y&lt;/mi&gt;&lt;/msub&gt;&lt;mo&gt;-&lt;/mo&gt;&lt;msubsup&gt;&lt;mi&gt;&amp;#x3A3;&lt;/mi&gt;&lt;mrow&gt;&lt;mi&gt;x&lt;/mi&gt;&lt;mi&gt;y&lt;/mi&gt;&lt;/mrow&gt;&lt;mi&gt;T&lt;/mi&gt;&lt;/msubsup&gt;&lt;msubsup&gt;&lt;mi&gt;&amp;#x3A3;&lt;/mi&gt;&lt;mi&gt;x&lt;/mi&gt;&lt;mrow&gt;&lt;mo&gt;-&lt;/mo&gt;&lt;mn&gt;1&lt;/mn&gt;&lt;/mrow&gt;&lt;/msubsup&gt;&lt;msub&gt;&lt;mi&gt;&amp;#x3A3;&lt;/mi&gt;&lt;mrow&gt;&lt;mi&gt;x&lt;/mi&gt;&lt;mi&gt;y&lt;/mi&gt;&lt;/mrow&gt;&lt;/msub&gt;&lt;/math&gt;&quot;,&quot;origin&quot;:&quot;MathType Legacy&quot;,&quot;version&quot;:&quot;v3.19.0&quot;}" title="A to the power of T R to the power of negative 1 end exponent A plus capital sigma subscript x superscript negative 1 end superscript equals capital sigma subscript x superscript negative 1 end superscript plus capital sigma subscript x superscript negative 1 end superscript capital sigma subscript x y end subscript R to the power of negative 1 end exponent capital sigma subscript x y end subscript superscript T capital sigma subscript x superscript negative 1 end superscript&#10;R space equals space capital sigma subscript y minus capital sigma subscript x y end subscript superscript T capital sigma subscript x superscript negative 1 end superscript capital sigma subscript x y end sub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p&gt;&lt;mi&gt;A&lt;/mi&gt;&lt;mi&gt;T&lt;/mi&gt;&lt;/msup&gt;&lt;msup&gt;&lt;mi&gt;R&lt;/mi&gt;&lt;mrow&gt;&lt;mo&gt;-&lt;/mo&gt;&lt;mn&gt;1&lt;/mn&gt;&lt;/mrow&gt;&lt;/msup&gt;&lt;mi&gt;A&lt;/mi&gt;&lt;mo&gt;+&lt;/mo&gt;&lt;msubsup&gt;&lt;mi&gt;&amp;#x3A3;&lt;/mi&gt;&lt;mi&gt;x&lt;/mi&gt;&lt;mrow&gt;&lt;mo&gt;-&lt;/mo&gt;&lt;mn&gt;1&lt;/mn&gt;&lt;/mrow&gt;&lt;/msubsup&gt;&lt;mo&gt;=&lt;/mo&gt;&lt;msubsup&gt;&lt;mi&gt;&amp;#x3A3;&lt;/mi&gt;&lt;mi&gt;x&lt;/mi&gt;&lt;mrow&gt;&lt;mo&gt;-&lt;/mo&gt;&lt;mn&gt;1&lt;/mn&gt;&lt;/mrow&gt;&lt;/msubsup&gt;&lt;mo&gt;+&lt;/mo&gt;&lt;msubsup&gt;&lt;mi&gt;&amp;#x3A3;&lt;/mi&gt;&lt;mi&gt;x&lt;/mi&gt;&lt;mrow&gt;&lt;mo&gt;-&lt;/mo&gt;&lt;mn&gt;1&lt;/mn&gt;&lt;/mrow&gt;&lt;/msubsup&gt;&lt;msub&gt;&lt;mi&gt;&amp;#x3A3;&lt;/mi&gt;&lt;mrow&gt;&lt;mi&gt;x&lt;/mi&gt;&lt;mi&gt;y&lt;/mi&gt;&lt;/mrow&gt;&lt;/msub&gt;&lt;msup&gt;&lt;mi&gt;R&lt;/mi&gt;&lt;mrow&gt;&lt;mo&gt;-&lt;/mo&gt;&lt;mn&gt;1&lt;/mn&gt;&lt;/mrow&gt;&lt;/msup&gt;&lt;msubsup&gt;&lt;mi&gt;&amp;#x3A3;&lt;/mi&gt;&lt;mrow&gt;&lt;mi&gt;x&lt;/mi&gt;&lt;mi&gt;y&lt;/mi&gt;&lt;/mrow&gt;&lt;mi&gt;T&lt;/mi&gt;&lt;/msubsup&gt;&lt;msubsup&gt;&lt;mi&gt;&amp;#x3A3;&lt;/mi&gt;&lt;mi&gt;x&lt;/mi&gt;&lt;mrow&gt;&lt;mo&gt;-&lt;/mo&gt;&lt;mn&gt;1&lt;/mn&gt;&lt;/mrow&gt;&lt;/msubsup&gt;&lt;mspace linebreak=\&quot;newline\&quot;/&gt;&lt;mi&gt;R&lt;/mi&gt;&lt;mo&gt;&amp;#xA0;&lt;/mo&gt;&lt;mo&gt;=&lt;/mo&gt;&lt;mo&gt;&amp;#xA0;&lt;/mo&gt;&lt;msub&gt;&lt;mi&gt;&amp;#x3A3;&lt;/mi&gt;&lt;mi&gt;y&lt;/mi&gt;&lt;/msub&gt;&lt;mo&gt;-&lt;/mo&gt;&lt;msubsup&gt;&lt;mi&gt;&amp;#x3A3;&lt;/mi&gt;&lt;mrow&gt;&lt;mi&gt;x&lt;/mi&gt;&lt;mi&gt;y&lt;/mi&gt;&lt;/mrow&gt;&lt;mi&gt;T&lt;/mi&gt;&lt;/msubsup&gt;&lt;msubsup&gt;&lt;mi&gt;&amp;#x3A3;&lt;/mi&gt;&lt;mi&gt;x&lt;/mi&gt;&lt;mrow&gt;&lt;mo&gt;-&lt;/mo&gt;&lt;mn&gt;1&lt;/mn&gt;&lt;/mrow&gt;&lt;/msubsup&gt;&lt;msub&gt;&lt;mi&gt;&amp;#x3A3;&lt;/mi&gt;&lt;mrow&gt;&lt;mi&gt;x&lt;/mi&gt;&lt;mi&gt;y&lt;/mi&gt;&lt;/mrow&gt;&lt;/msub&gt;&lt;/math&gt;&quot;,&quot;origin&quot;:&quot;MathType Legacy&quot;,&quot;version&quot;:&quot;v3.19.0&quot;}" title="A to the power of T R to the power of negative 1 end exponent A plus capital sigma subscript x superscript negative 1 end superscript equals capital sigma subscript x superscript negative 1 end superscript plus capital sigma subscript x superscript negative 1 end superscript capital sigma subscript x y end subscript R to the power of negative 1 end exponent capital sigma subscript x y end subscript superscript T capital sigma subscript x superscript negative 1 end superscript&#10;R space equals space capital sigma subscript y minus capital sigma subscript x y end subscript superscript T capital sigma subscript x superscript negative 1 end superscript capital sigma subscript x y end subscript"/>
                    <pic:cNvPicPr/>
                  </pic:nvPicPr>
                  <pic:blipFill>
                    <a:blip r:embed="rId218" cstate="print">
                      <a:extLst>
                        <a:ext uri="{28A0092B-C50C-407E-A947-70E740481C1C}">
                          <a14:useLocalDpi xmlns:a14="http://schemas.microsoft.com/office/drawing/2010/main" val="0"/>
                        </a:ext>
                      </a:extLst>
                    </a:blip>
                    <a:stretch>
                      <a:fillRect/>
                    </a:stretch>
                  </pic:blipFill>
                  <pic:spPr>
                    <a:xfrm>
                      <a:off x="0" y="0"/>
                      <a:ext cx="2759456" cy="581152"/>
                    </a:xfrm>
                    <a:prstGeom prst="rect">
                      <a:avLst/>
                    </a:prstGeom>
                  </pic:spPr>
                </pic:pic>
              </a:graphicData>
            </a:graphic>
          </wp:inline>
        </w:drawing>
      </w:r>
    </w:p>
    <w:p w:rsidR="00DD7A3F" w:rsidRDefault="00DD7A3F" w:rsidP="00B47C2B"/>
    <w:p w:rsidR="00DD7A3F" w:rsidRDefault="00DD7A3F" w:rsidP="00B47C2B">
      <w:r>
        <w:t>from which we conclude</w:t>
      </w:r>
    </w:p>
    <w:p w:rsidR="00DD7A3F" w:rsidRDefault="00DD7A3F" w:rsidP="00B47C2B"/>
    <w:p w:rsidR="00DD7A3F" w:rsidRDefault="00DD7A3F" w:rsidP="00B47C2B">
      <w:pPr>
        <w:jc w:val="center"/>
      </w:pPr>
      <w:r>
        <w:rPr>
          <w:noProof/>
          <w:position w:val="-44"/>
        </w:rPr>
        <w:drawing>
          <wp:inline distT="0" distB="0" distL="0" distR="0" wp14:anchorId="4DB8C15D" wp14:editId="43DEEB92">
            <wp:extent cx="1566672" cy="670560"/>
            <wp:effectExtent l="0" t="0" r="0" b="0"/>
            <wp:docPr id="1854190845" name="Picture 1854190845" descr="{&quot;mathml&quot;:&quot;&lt;math style=\&quot;font-family:Times New Roman;font-size:12px;\&quot; xmlns=\&quot;http://www.w3.org/1998/Math/MathML\&quot;&gt;&lt;msub&gt;&lt;mi&gt;&amp;#x3A3;&lt;/mi&gt;&lt;mi&gt;z&lt;/mi&gt;&lt;/msub&gt;&lt;mo&gt;=&lt;/mo&gt;&lt;mfenced open=\&quot;[\&quot; close=\&quot;]\&quot;&gt;&lt;mtable&gt;&lt;mtr&gt;&lt;mtd&gt;&lt;msub&gt;&lt;mi&gt;&amp;#x3A3;&lt;/mi&gt;&lt;mi&gt;x&lt;/mi&gt;&lt;/msub&gt;&lt;/mtd&gt;&lt;mtd&gt;&lt;msub&gt;&lt;mi&gt;&amp;#x3A3;&lt;/mi&gt;&lt;mi&gt;x&lt;/mi&gt;&lt;/msub&gt;&lt;msup&gt;&lt;mi&gt;A&lt;/mi&gt;&lt;mi&gt;T&lt;/mi&gt;&lt;/msup&gt;&lt;/mtd&gt;&lt;/mtr&gt;&lt;mtr&gt;&lt;mtd&gt;&lt;mi&gt;A&lt;/mi&gt;&lt;msub&gt;&lt;mi&gt;&amp;#x3A3;&lt;/mi&gt;&lt;mi&gt;x&lt;/mi&gt;&lt;/msub&gt;&lt;/mtd&gt;&lt;mtd&gt;&lt;mi&gt;A&lt;/mi&gt;&lt;msub&gt;&lt;mi&gt;&amp;#x3A3;&lt;/mi&gt;&lt;mi&gt;x&lt;/mi&gt;&lt;/msub&gt;&lt;msup&gt;&lt;mi&gt;A&lt;/mi&gt;&lt;mi&gt;T&lt;/mi&gt;&lt;/msup&gt;&lt;mo&gt;+&lt;/mo&gt;&lt;mi&gt;R&lt;/mi&gt;&lt;/mtd&gt;&lt;/mtr&gt;&lt;/mtable&gt;&lt;/mfenced&gt;&lt;/math&gt;&quot;,&quot;origin&quot;:&quot;MathType Legacy&quot;,&quot;version&quot;:&quot;v3.19.0&quot;}" title="capital sigma subscript z equals open square brackets table row cell capital sigma subscript x end cell cell capital sigma subscript x A to the power of T end cell row cell A capital sigma subscript x end cell cell A capital sigma subscript x A to the power of T plus R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amp;#x3A3;&lt;/mi&gt;&lt;mi&gt;z&lt;/mi&gt;&lt;/msub&gt;&lt;mo&gt;=&lt;/mo&gt;&lt;mfenced open=\&quot;[\&quot; close=\&quot;]\&quot;&gt;&lt;mtable&gt;&lt;mtr&gt;&lt;mtd&gt;&lt;msub&gt;&lt;mi&gt;&amp;#x3A3;&lt;/mi&gt;&lt;mi&gt;x&lt;/mi&gt;&lt;/msub&gt;&lt;/mtd&gt;&lt;mtd&gt;&lt;msub&gt;&lt;mi&gt;&amp;#x3A3;&lt;/mi&gt;&lt;mi&gt;x&lt;/mi&gt;&lt;/msub&gt;&lt;msup&gt;&lt;mi&gt;A&lt;/mi&gt;&lt;mi&gt;T&lt;/mi&gt;&lt;/msup&gt;&lt;/mtd&gt;&lt;/mtr&gt;&lt;mtr&gt;&lt;mtd&gt;&lt;mi&gt;A&lt;/mi&gt;&lt;msub&gt;&lt;mi&gt;&amp;#x3A3;&lt;/mi&gt;&lt;mi&gt;x&lt;/mi&gt;&lt;/msub&gt;&lt;/mtd&gt;&lt;mtd&gt;&lt;mi&gt;A&lt;/mi&gt;&lt;msub&gt;&lt;mi&gt;&amp;#x3A3;&lt;/mi&gt;&lt;mi&gt;x&lt;/mi&gt;&lt;/msub&gt;&lt;msup&gt;&lt;mi&gt;A&lt;/mi&gt;&lt;mi&gt;T&lt;/mi&gt;&lt;/msup&gt;&lt;mo&gt;+&lt;/mo&gt;&lt;mi&gt;R&lt;/mi&gt;&lt;/mtd&gt;&lt;/mtr&gt;&lt;/mtable&gt;&lt;/mfenced&gt;&lt;/math&gt;&quot;,&quot;origin&quot;:&quot;MathType Legacy&quot;,&quot;version&quot;:&quot;v3.19.0&quot;}" title="capital sigma subscript z equals open square brackets table row cell capital sigma subscript x end cell cell capital sigma subscript x A to the power of T end cell row cell A capital sigma subscript x end cell cell A capital sigma subscript x A to the power of T plus R end cell end table close square brackets"/>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566672" cy="670560"/>
                    </a:xfrm>
                    <a:prstGeom prst="rect">
                      <a:avLst/>
                    </a:prstGeom>
                  </pic:spPr>
                </pic:pic>
              </a:graphicData>
            </a:graphic>
          </wp:inline>
        </w:drawing>
      </w:r>
    </w:p>
    <w:p w:rsidR="00DD7A3F" w:rsidRDefault="00DD7A3F" w:rsidP="00B47C2B"/>
    <w:p w:rsidR="00DD7A3F" w:rsidRDefault="00DD7A3F" w:rsidP="00B47C2B"/>
    <w:p w:rsidR="00DD7A3F" w:rsidRDefault="00DD7A3F" w:rsidP="00B47C2B">
      <w:r>
        <w:t>The joint mean resolves to</w:t>
      </w:r>
    </w:p>
    <w:p w:rsidR="00DD7A3F" w:rsidRDefault="00DD7A3F" w:rsidP="00B47C2B"/>
    <w:p w:rsidR="00DD7A3F" w:rsidRDefault="00DD7A3F" w:rsidP="00B47C2B">
      <w:pPr>
        <w:jc w:val="center"/>
      </w:pPr>
      <w:r>
        <w:rPr>
          <w:noProof/>
          <w:position w:val="-36"/>
        </w:rPr>
        <w:drawing>
          <wp:inline distT="0" distB="0" distL="0" distR="0" wp14:anchorId="5A001143" wp14:editId="4FA30D48">
            <wp:extent cx="1393952" cy="536448"/>
            <wp:effectExtent l="0" t="0" r="0" b="0"/>
            <wp:docPr id="1034244256" name="Picture 1034244256" descr="{&quot;mathml&quot;:&quot;&lt;math style=\&quot;font-family:Times New Roman;font-size:12px;\&quot; xmlns=\&quot;http://www.w3.org/1998/Math/MathML\&quot;&gt;&lt;msub&gt;&lt;mi&gt;&amp;#x3BC;&lt;/mi&gt;&lt;mi&gt;z&lt;/mi&gt;&lt;/msub&gt;&lt;mo&gt;=&lt;/mo&gt;&lt;msub&gt;&lt;mi&gt;&amp;#x3A3;&lt;/mi&gt;&lt;mi&gt;z&lt;/mi&gt;&lt;/msub&gt;&lt;mi&gt;c&lt;/mi&gt;&lt;mo&gt;=&lt;/mo&gt;&lt;mfenced open=\&quot;[\&quot; close=\&quot;]\&quot;&gt;&lt;mtable&gt;&lt;mtr&gt;&lt;mtd&gt;&lt;msub&gt;&lt;mi&gt;&amp;#x3BC;&lt;/mi&gt;&lt;mi&gt;x&lt;/mi&gt;&lt;/msub&gt;&lt;/mtd&gt;&lt;/mtr&gt;&lt;mtr&gt;&lt;mtd&gt;&lt;mi&gt;A&lt;/mi&gt;&lt;msub&gt;&lt;mi&gt;&amp;#x3BC;&lt;/mi&gt;&lt;mi&gt;x&lt;/mi&gt;&lt;/msub&gt;&lt;mo&gt;+&lt;/mo&gt;&lt;mi&gt;b&lt;/mi&gt;&lt;/mtd&gt;&lt;/mtr&gt;&lt;/mtable&gt;&lt;/mfenced&gt;&lt;/math&gt;&quot;,&quot;origin&quot;:&quot;MathType Legacy&quot;,&quot;version&quot;:&quot;v3.19.0&quot;}" title="mu subscript z equals capital sigma subscript z c equals open square brackets table row cell mu subscript x end cell row cell A mu subscript x plus b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amp;#x3BC;&lt;/mi&gt;&lt;mi&gt;z&lt;/mi&gt;&lt;/msub&gt;&lt;mo&gt;=&lt;/mo&gt;&lt;msub&gt;&lt;mi&gt;&amp;#x3A3;&lt;/mi&gt;&lt;mi&gt;z&lt;/mi&gt;&lt;/msub&gt;&lt;mi&gt;c&lt;/mi&gt;&lt;mo&gt;=&lt;/mo&gt;&lt;mfenced open=\&quot;[\&quot; close=\&quot;]\&quot;&gt;&lt;mtable&gt;&lt;mtr&gt;&lt;mtd&gt;&lt;msub&gt;&lt;mi&gt;&amp;#x3BC;&lt;/mi&gt;&lt;mi&gt;x&lt;/mi&gt;&lt;/msub&gt;&lt;/mtd&gt;&lt;/mtr&gt;&lt;mtr&gt;&lt;mtd&gt;&lt;mi&gt;A&lt;/mi&gt;&lt;msub&gt;&lt;mi&gt;&amp;#x3BC;&lt;/mi&gt;&lt;mi&gt;x&lt;/mi&gt;&lt;/msub&gt;&lt;mo&gt;+&lt;/mo&gt;&lt;mi&gt;b&lt;/mi&gt;&lt;/mtd&gt;&lt;/mtr&gt;&lt;/mtable&gt;&lt;/mfenced&gt;&lt;/math&gt;&quot;,&quot;origin&quot;:&quot;MathType Legacy&quot;,&quot;version&quot;:&quot;v3.19.0&quot;}" title="mu subscript z equals capital sigma subscript z c equals open square brackets table row cell mu subscript x end cell row cell A mu subscript x plus b end cell end table close square brackets"/>
                    <pic:cNvPicPr/>
                  </pic:nvPicPr>
                  <pic:blipFill>
                    <a:blip r:embed="rId220" cstate="print">
                      <a:extLst>
                        <a:ext uri="{28A0092B-C50C-407E-A947-70E740481C1C}">
                          <a14:useLocalDpi xmlns:a14="http://schemas.microsoft.com/office/drawing/2010/main" val="0"/>
                        </a:ext>
                      </a:extLst>
                    </a:blip>
                    <a:stretch>
                      <a:fillRect/>
                    </a:stretch>
                  </pic:blipFill>
                  <pic:spPr>
                    <a:xfrm>
                      <a:off x="0" y="0"/>
                      <a:ext cx="1393952" cy="536448"/>
                    </a:xfrm>
                    <a:prstGeom prst="rect">
                      <a:avLst/>
                    </a:prstGeom>
                  </pic:spPr>
                </pic:pic>
              </a:graphicData>
            </a:graphic>
          </wp:inline>
        </w:drawing>
      </w:r>
    </w:p>
    <w:p w:rsidR="00DD7A3F" w:rsidRDefault="00DD7A3F" w:rsidP="00B47C2B">
      <w:pPr>
        <w:jc w:val="center"/>
      </w:pPr>
    </w:p>
    <w:p w:rsidR="00DD7A3F" w:rsidRDefault="00DD7A3F" w:rsidP="00B47C2B">
      <w:r>
        <w:t>and the constant terms cancel.  What remains is to use the MIF determinant identity (MA section ()) to show</w:t>
      </w:r>
    </w:p>
    <w:p w:rsidR="00DD7A3F" w:rsidRDefault="00DD7A3F" w:rsidP="00B47C2B"/>
    <w:p w:rsidR="00DD7A3F" w:rsidRDefault="00DD7A3F" w:rsidP="00B47C2B">
      <w:pPr>
        <w:jc w:val="center"/>
      </w:pPr>
      <w:r>
        <w:rPr>
          <w:noProof/>
          <w:position w:val="-48"/>
        </w:rPr>
        <w:drawing>
          <wp:inline distT="0" distB="0" distL="0" distR="0" wp14:anchorId="3D416A1C" wp14:editId="11907DAE">
            <wp:extent cx="1855216" cy="583184"/>
            <wp:effectExtent l="0" t="0" r="0" b="0"/>
            <wp:docPr id="6848268" name="Picture 6848268" descr="{&quot;mathml&quot;:&quot;&lt;math style=\&quot;font-family:Times New Roman;font-size:12px;\&quot; xmlns=\&quot;http://www.w3.org/1998/Math/MathML\&quot;&gt;&lt;mtable columnspacing=\&quot;0px\&quot; columnalign=\&quot;right center left\&quot;&gt;&lt;mtr&gt;&lt;mtd&gt;&lt;mfenced open=\&quot;|\&quot; close=\&quot;|\&quot;&gt;&lt;msub&gt;&lt;mi&gt;&amp;#x3A3;&lt;/mi&gt;&lt;mi&gt;z&lt;/mi&gt;&lt;/msub&gt;&lt;/mfenced&gt;&lt;/mtd&gt;&lt;mtd&gt;&lt;mo&gt;=&lt;/mo&gt;&lt;/mtd&gt;&lt;mtd&gt;&lt;mfenced open=\&quot;|\&quot; close=\&quot;|\&quot;&gt;&lt;mrow&gt;&lt;msub&gt;&lt;mi&gt;&amp;#x3A3;&lt;/mi&gt;&lt;mi&gt;y&lt;/mi&gt;&lt;/msub&gt;&lt;mo&gt;+&lt;/mo&gt;&lt;msubsup&gt;&lt;mi&gt;&amp;#x3A3;&lt;/mi&gt;&lt;mrow&gt;&lt;mi&gt;x&lt;/mi&gt;&lt;mi&gt;y&lt;/mi&gt;&lt;/mrow&gt;&lt;mi&gt;T&lt;/mi&gt;&lt;/msubsup&gt;&lt;msubsup&gt;&lt;mi&gt;&amp;#x3A3;&lt;/mi&gt;&lt;mi&gt;x&lt;/mi&gt;&lt;mrow&gt;&lt;mo&gt;-&lt;/mo&gt;&lt;mn&gt;1&lt;/mn&gt;&lt;/mrow&gt;&lt;/msubsup&gt;&lt;msub&gt;&lt;mi&gt;&amp;#x3A3;&lt;/mi&gt;&lt;mrow&gt;&lt;mi&gt;x&lt;/mi&gt;&lt;mi&gt;y&lt;/mi&gt;&lt;/mrow&gt;&lt;/msub&gt;&lt;/mrow&gt;&lt;/mfenced&gt;&lt;mfenced open=\&quot;|\&quot; close=\&quot;|\&quot;&gt;&lt;msub&gt;&lt;mi&gt;&amp;#x3A3;&lt;/mi&gt;&lt;mi&gt;x&lt;/mi&gt;&lt;/msub&gt;&lt;/mfenced&gt;&lt;/mtd&gt;&lt;/mtr&gt;&lt;mtr&gt;&lt;mtd/&gt;&lt;mtd&gt;&lt;mo&gt;=&lt;/mo&gt;&lt;/mtd&gt;&lt;mtd&gt;&lt;mfenced open=\&quot;|\&quot; close=\&quot;|\&quot;&gt;&lt;mi&gt;R&lt;/mi&gt;&lt;/mfenced&gt;&lt;mfenced open=\&quot;|\&quot; close=\&quot;|\&quot;&gt;&lt;msub&gt;&lt;mi&gt;&amp;#x3A3;&lt;/mi&gt;&lt;mi&gt;x&lt;/mi&gt;&lt;/msub&gt;&lt;/mfenced&gt;&lt;/mtd&gt;&lt;/mtr&gt;&lt;/mtable&gt;&lt;/math&gt;&quot;,&quot;origin&quot;:&quot;MathType Legacy&quot;,&quot;version&quot;:&quot;v3.19.0&quot;}" title="table row cell open vertical bar capital sigma subscript z close vertical bar end cell equals cell open vertical bar capital sigma subscript y plus capital sigma subscript x y end subscript superscript T capital sigma subscript x superscript negative 1 end superscript capital sigma subscript x y end subscript close vertical bar open vertical bar capital sigma subscript x close vertical bar end cell row blank equals cell open vertical bar R close vertical bar open vertical bar capital sigma subscript x close vertical bar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fenced open=\&quot;|\&quot; close=\&quot;|\&quot;&gt;&lt;msub&gt;&lt;mi&gt;&amp;#x3A3;&lt;/mi&gt;&lt;mi&gt;z&lt;/mi&gt;&lt;/msub&gt;&lt;/mfenced&gt;&lt;/mtd&gt;&lt;mtd&gt;&lt;mo&gt;=&lt;/mo&gt;&lt;/mtd&gt;&lt;mtd&gt;&lt;mfenced open=\&quot;|\&quot; close=\&quot;|\&quot;&gt;&lt;mrow&gt;&lt;msub&gt;&lt;mi&gt;&amp;#x3A3;&lt;/mi&gt;&lt;mi&gt;y&lt;/mi&gt;&lt;/msub&gt;&lt;mo&gt;+&lt;/mo&gt;&lt;msubsup&gt;&lt;mi&gt;&amp;#x3A3;&lt;/mi&gt;&lt;mrow&gt;&lt;mi&gt;x&lt;/mi&gt;&lt;mi&gt;y&lt;/mi&gt;&lt;/mrow&gt;&lt;mi&gt;T&lt;/mi&gt;&lt;/msubsup&gt;&lt;msubsup&gt;&lt;mi&gt;&amp;#x3A3;&lt;/mi&gt;&lt;mi&gt;x&lt;/mi&gt;&lt;mrow&gt;&lt;mo&gt;-&lt;/mo&gt;&lt;mn&gt;1&lt;/mn&gt;&lt;/mrow&gt;&lt;/msubsup&gt;&lt;msub&gt;&lt;mi&gt;&amp;#x3A3;&lt;/mi&gt;&lt;mrow&gt;&lt;mi&gt;x&lt;/mi&gt;&lt;mi&gt;y&lt;/mi&gt;&lt;/mrow&gt;&lt;/msub&gt;&lt;/mrow&gt;&lt;/mfenced&gt;&lt;mfenced open=\&quot;|\&quot; close=\&quot;|\&quot;&gt;&lt;msub&gt;&lt;mi&gt;&amp;#x3A3;&lt;/mi&gt;&lt;mi&gt;x&lt;/mi&gt;&lt;/msub&gt;&lt;/mfenced&gt;&lt;/mtd&gt;&lt;/mtr&gt;&lt;mtr&gt;&lt;mtd/&gt;&lt;mtd&gt;&lt;mo&gt;=&lt;/mo&gt;&lt;/mtd&gt;&lt;mtd&gt;&lt;mfenced open=\&quot;|\&quot; close=\&quot;|\&quot;&gt;&lt;mi&gt;R&lt;/mi&gt;&lt;/mfenced&gt;&lt;mfenced open=\&quot;|\&quot; close=\&quot;|\&quot;&gt;&lt;msub&gt;&lt;mi&gt;&amp;#x3A3;&lt;/mi&gt;&lt;mi&gt;x&lt;/mi&gt;&lt;/msub&gt;&lt;/mfenced&gt;&lt;/mtd&gt;&lt;/mtr&gt;&lt;/mtable&gt;&lt;/math&gt;&quot;,&quot;origin&quot;:&quot;MathType Legacy&quot;,&quot;version&quot;:&quot;v3.19.0&quot;}" title="table row cell open vertical bar capital sigma subscript z close vertical bar end cell equals cell open vertical bar capital sigma subscript y plus capital sigma subscript x y end subscript superscript T capital sigma subscript x superscript negative 1 end superscript capital sigma subscript x y end subscript close vertical bar open vertical bar capital sigma subscript x close vertical bar end cell row blank equals cell open vertical bar R close vertical bar open vertical bar capital sigma subscript x close vertical bar end cell end table"/>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1855216" cy="583184"/>
                    </a:xfrm>
                    <a:prstGeom prst="rect">
                      <a:avLst/>
                    </a:prstGeom>
                  </pic:spPr>
                </pic:pic>
              </a:graphicData>
            </a:graphic>
          </wp:inline>
        </w:drawing>
      </w:r>
    </w:p>
    <w:p w:rsidR="00DD7A3F" w:rsidRDefault="00DD7A3F" w:rsidP="00B47C2B"/>
    <w:p w:rsidR="00DD7A3F" w:rsidRDefault="00DD7A3F" w:rsidP="00B47C2B">
      <w:r>
        <w:t>which completes the proof.  Thus we have shown that if p(x) and p(y|x) are Gaussian then p(z) is indeed N(muz,Sigmaz) and p(y) is N(muy,Sigmay).  We also note that from the joint distribution we can read off terms to find the marginal distributions. Indeed one of the reasons for the ubiqutousness of Gaussian models is their property that marginal, conditional and joint distributions are themselves Gaussian.  In other words, we can say Gaussians are closed under marginalizing and conditioning.</w:t>
      </w:r>
    </w:p>
    <w:p w:rsidR="00DD7A3F" w:rsidRDefault="00DD7A3F" w:rsidP="00B47C2B"/>
    <w:p w:rsidR="00DD7A3F" w:rsidRDefault="00DD7A3F" w:rsidP="00B47C2B">
      <w:r>
        <w:t xml:space="preserve">Theorem (d.d) </w:t>
      </w:r>
    </w:p>
    <w:p w:rsidR="00DD7A3F" w:rsidRDefault="00DD7A3F" w:rsidP="00B47C2B"/>
    <w:p w:rsidR="00DD7A3F" w:rsidRDefault="00DD7A3F" w:rsidP="00B47C2B">
      <w:r>
        <w:t>If y = Ax + b + n</w:t>
      </w:r>
    </w:p>
    <w:p w:rsidR="00DD7A3F" w:rsidRDefault="00DD7A3F" w:rsidP="00B47C2B">
      <w:r>
        <w:t xml:space="preserve">f(x,y) </w:t>
      </w:r>
    </w:p>
    <w:p w:rsidR="00DD7A3F" w:rsidRDefault="00DD7A3F" w:rsidP="00B47C2B"/>
    <w:p w:rsidR="00DD7A3F" w:rsidRDefault="00DD7A3F" w:rsidP="00B47C2B"/>
    <w:p w:rsidR="00DD7A3F" w:rsidRDefault="00DD7A3F" w:rsidP="00AE6FDE">
      <w:pPr>
        <w:pStyle w:val="Heading4"/>
      </w:pPr>
      <w:r>
        <w:t>Marginal From Conditional or Joint</w:t>
      </w:r>
    </w:p>
    <w:p w:rsidR="00DD7A3F" w:rsidRDefault="00DD7A3F" w:rsidP="00B47C2B"/>
    <w:p w:rsidR="00DD7A3F" w:rsidRDefault="00DD7A3F" w:rsidP="00B47C2B">
      <w:r>
        <w:t>Given p(x,y) = N(mux muy, Sx Sxy Sy) the marginal distribution</w:t>
      </w:r>
    </w:p>
    <w:p w:rsidR="00DD7A3F" w:rsidRDefault="00DD7A3F" w:rsidP="00B47C2B"/>
    <w:p w:rsidR="00DD7A3F" w:rsidRDefault="00DD7A3F" w:rsidP="00B47C2B">
      <w:pPr>
        <w:jc w:val="center"/>
      </w:pPr>
      <w:r>
        <w:rPr>
          <w:noProof/>
          <w:position w:val="-13"/>
        </w:rPr>
        <w:drawing>
          <wp:inline distT="0" distB="0" distL="0" distR="0" wp14:anchorId="6F3236F4" wp14:editId="74731810">
            <wp:extent cx="2466848" cy="292608"/>
            <wp:effectExtent l="0" t="0" r="0" b="0"/>
            <wp:docPr id="1635459996" name="Picture 1635459996" descr="{&quot;mathml&quot;:&quot;&lt;math style=\&quot;font-family:Times New Roman;font-size:12px;\&quot; xmlns=\&quot;http://www.w3.org/1998/Math/MathML\&quot;&gt;&lt;mi&gt;p&lt;/mi&gt;&lt;mfenced&gt;&lt;mi&gt;y&lt;/mi&gt;&lt;/mfenced&gt;&lt;mo&gt;=&lt;/mo&gt;&lt;msubsup&gt;&lt;mo&gt;&amp;#x222B;&lt;/mo&gt;&lt;mrow/&gt;&lt;mrow/&gt;&lt;/msubsup&gt;&lt;mi&gt;p&lt;/mi&gt;&lt;mfenced&gt;&lt;mrow&gt;&lt;mi&gt;y&lt;/mi&gt;&lt;mo&gt;|&lt;/mo&gt;&lt;mi&gt;x&lt;/mi&gt;&lt;/mrow&gt;&lt;/mfenced&gt;&lt;mi&gt;p&lt;/mi&gt;&lt;mfenced&gt;&lt;mi&gt;x&lt;/mi&gt;&lt;/mfenced&gt;&lt;mo&gt;d&lt;/mo&gt;&lt;mi&gt;x&lt;/mi&gt;&lt;mo&gt;=&lt;/mo&gt;&lt;msubsup&gt;&lt;mo&gt;&amp;#x222B;&lt;/mo&gt;&lt;mrow/&gt;&lt;mrow/&gt;&lt;/msubsup&gt;&lt;mi&gt;p&lt;/mi&gt;&lt;mfenced&gt;&lt;mrow&gt;&lt;mi&gt;x&lt;/mi&gt;&lt;mo&gt;,&lt;/mo&gt;&lt;mi&gt;y&lt;/mi&gt;&lt;/mrow&gt;&lt;/mfenced&gt;&lt;mo&gt;d&lt;/mo&gt;&lt;mi&gt;x&lt;/mi&gt;&lt;/math&gt;&quot;,&quot;origin&quot;:&quot;MathType Legacy&quot;,&quot;version&quot;:&quot;v3.19.0&quot;}" title="p open parentheses y close parentheses equals integral subscript blank superscript blank p open parentheses y vertical line x close parentheses p open parentheses x close parentheses d x equals integral subscript blank superscript blank p open parentheses x comma y close parentheses d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p&lt;/mi&gt;&lt;mfenced&gt;&lt;mi&gt;y&lt;/mi&gt;&lt;/mfenced&gt;&lt;mo&gt;=&lt;/mo&gt;&lt;msubsup&gt;&lt;mo&gt;&amp;#x222B;&lt;/mo&gt;&lt;mrow/&gt;&lt;mrow/&gt;&lt;/msubsup&gt;&lt;mi&gt;p&lt;/mi&gt;&lt;mfenced&gt;&lt;mrow&gt;&lt;mi&gt;y&lt;/mi&gt;&lt;mo&gt;|&lt;/mo&gt;&lt;mi&gt;x&lt;/mi&gt;&lt;/mrow&gt;&lt;/mfenced&gt;&lt;mi&gt;p&lt;/mi&gt;&lt;mfenced&gt;&lt;mi&gt;x&lt;/mi&gt;&lt;/mfenced&gt;&lt;mo&gt;d&lt;/mo&gt;&lt;mi&gt;x&lt;/mi&gt;&lt;mo&gt;=&lt;/mo&gt;&lt;msubsup&gt;&lt;mo&gt;&amp;#x222B;&lt;/mo&gt;&lt;mrow/&gt;&lt;mrow/&gt;&lt;/msubsup&gt;&lt;mi&gt;p&lt;/mi&gt;&lt;mfenced&gt;&lt;mrow&gt;&lt;mi&gt;x&lt;/mi&gt;&lt;mo&gt;,&lt;/mo&gt;&lt;mi&gt;y&lt;/mi&gt;&lt;/mrow&gt;&lt;/mfenced&gt;&lt;mo&gt;d&lt;/mo&gt;&lt;mi&gt;x&lt;/mi&gt;&lt;/math&gt;&quot;,&quot;origin&quot;:&quot;MathType Legacy&quot;,&quot;version&quot;:&quot;v3.19.0&quot;}" title="p open parentheses y close parentheses equals integral subscript blank superscript blank p open parentheses y vertical line x close parentheses p open parentheses x close parentheses d x equals integral subscript blank superscript blank p open parentheses x comma y close parentheses d x"/>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2466848" cy="292608"/>
                    </a:xfrm>
                    <a:prstGeom prst="rect">
                      <a:avLst/>
                    </a:prstGeom>
                  </pic:spPr>
                </pic:pic>
              </a:graphicData>
            </a:graphic>
          </wp:inline>
        </w:drawing>
      </w:r>
    </w:p>
    <w:p w:rsidR="00DD7A3F" w:rsidRDefault="00DD7A3F" w:rsidP="00B47C2B">
      <w:pPr>
        <w:jc w:val="center"/>
      </w:pPr>
    </w:p>
    <w:p w:rsidR="00DD7A3F" w:rsidRDefault="00DD7A3F" w:rsidP="00B47C2B">
      <w:pPr>
        <w:jc w:val="center"/>
      </w:pPr>
      <w:r>
        <w:rPr>
          <w:noProof/>
        </w:rPr>
        <w:drawing>
          <wp:inline distT="0" distB="0" distL="0" distR="0" wp14:anchorId="7E6F0D87" wp14:editId="0566EDA8">
            <wp:extent cx="1042416" cy="239776"/>
            <wp:effectExtent l="0" t="0" r="0" b="0"/>
            <wp:docPr id="2111023989" name="Picture 2111023989" descr="{&quot;mathml&quot;:&quot;&lt;math style=\&quot;font-family:Times New Roman;font-size:12px;\&quot; xmlns=\&quot;http://www.w3.org/1998/Math/MathML\&quot;&gt;&lt;mi&gt;p&lt;/mi&gt;&lt;mfenced&gt;&lt;mi&gt;y&lt;/mi&gt;&lt;/mfenced&gt;&lt;mo&gt;=&lt;/mo&gt;&lt;mi&gt;N&lt;/mi&gt;&lt;mfenced&gt;&lt;mrow&gt;&lt;msub&gt;&lt;mi&gt;&amp;#x3BC;&lt;/mi&gt;&lt;mi&gt;y&lt;/mi&gt;&lt;/msub&gt;&lt;mo&gt;,&lt;/mo&gt;&lt;msub&gt;&lt;mi&gt;&amp;#x3A3;&lt;/mi&gt;&lt;mi&gt;y&lt;/mi&gt;&lt;/msub&gt;&lt;/mrow&gt;&lt;/mfenced&gt;&lt;mspace linebreak=\&quot;newline\&quot;/&gt;&lt;/math&gt;&quot;,&quot;origin&quot;:&quot;MathType Legacy&quot;,&quot;version&quot;:&quot;v3.19.0&quot;}" title="p open parentheses y close parentheses equals N open parentheses mu subscript y comma capital sigma subscript y close parenthes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p&lt;/mi&gt;&lt;mfenced&gt;&lt;mi&gt;y&lt;/mi&gt;&lt;/mfenced&gt;&lt;mo&gt;=&lt;/mo&gt;&lt;mi&gt;N&lt;/mi&gt;&lt;mfenced&gt;&lt;mrow&gt;&lt;msub&gt;&lt;mi&gt;&amp;#x3BC;&lt;/mi&gt;&lt;mi&gt;y&lt;/mi&gt;&lt;/msub&gt;&lt;mo&gt;,&lt;/mo&gt;&lt;msub&gt;&lt;mi&gt;&amp;#x3A3;&lt;/mi&gt;&lt;mi&gt;y&lt;/mi&gt;&lt;/msub&gt;&lt;/mrow&gt;&lt;/mfenced&gt;&lt;mspace linebreak=\&quot;newline\&quot;/&gt;&lt;/math&gt;&quot;,&quot;origin&quot;:&quot;MathType Legacy&quot;,&quot;version&quot;:&quot;v3.19.0&quot;}" title="p open parentheses y close parentheses equals N open parentheses mu subscript y comma capital sigma subscript y close parentheses&#10;"/>
                    <pic:cNvPicPr/>
                  </pic:nvPicPr>
                  <pic:blipFill>
                    <a:blip r:embed="rId223" cstate="print">
                      <a:extLst>
                        <a:ext uri="{28A0092B-C50C-407E-A947-70E740481C1C}">
                          <a14:useLocalDpi xmlns:a14="http://schemas.microsoft.com/office/drawing/2010/main" val="0"/>
                        </a:ext>
                      </a:extLst>
                    </a:blip>
                    <a:stretch>
                      <a:fillRect/>
                    </a:stretch>
                  </pic:blipFill>
                  <pic:spPr>
                    <a:xfrm>
                      <a:off x="0" y="0"/>
                      <a:ext cx="1042416" cy="239776"/>
                    </a:xfrm>
                    <a:prstGeom prst="rect">
                      <a:avLst/>
                    </a:prstGeom>
                  </pic:spPr>
                </pic:pic>
              </a:graphicData>
            </a:graphic>
          </wp:inline>
        </w:drawing>
      </w:r>
    </w:p>
    <w:p w:rsidR="00DD7A3F" w:rsidRPr="00462181" w:rsidRDefault="00DD7A3F" w:rsidP="00B47C2B">
      <w:pPr>
        <w:pStyle w:val="Heading2"/>
      </w:pPr>
      <w:bookmarkStart w:id="44" w:name="_Toc280363698"/>
      <w:bookmarkStart w:id="45" w:name="_Toc209787539"/>
      <w:bookmarkStart w:id="46" w:name="_Toc229857171"/>
      <w:bookmarkStart w:id="47" w:name="_Toc229926225"/>
      <w:r w:rsidRPr="00462181">
        <w:t>Characteristic Function</w:t>
      </w:r>
      <w:bookmarkEnd w:id="44"/>
      <w:bookmarkEnd w:id="45"/>
      <w:bookmarkEnd w:id="46"/>
      <w:bookmarkEnd w:id="47"/>
    </w:p>
    <w:p w:rsidR="00DD7A3F" w:rsidRPr="00447DAD" w:rsidRDefault="00DD7A3F" w:rsidP="00B47C2B"/>
    <w:p w:rsidR="00DD7A3F" w:rsidRPr="00447DAD" w:rsidRDefault="00DD7A3F" w:rsidP="00B47C2B">
      <w:r w:rsidRPr="00447DAD">
        <w:t xml:space="preserve">The characteristic function of a Gaussian random </w:t>
      </w:r>
      <w:r w:rsidRPr="00447DAD">
        <w:rPr>
          <w:noProof/>
          <w:position w:val="-10"/>
        </w:rPr>
        <w:drawing>
          <wp:inline distT="0" distB="0" distL="0" distR="0" wp14:anchorId="58B7F203" wp14:editId="23CC4ED5">
            <wp:extent cx="942975" cy="238125"/>
            <wp:effectExtent l="0" t="0" r="9525" b="9525"/>
            <wp:docPr id="1428489615" name="Picture 142848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942975" cy="238125"/>
                    </a:xfrm>
                    <a:prstGeom prst="rect">
                      <a:avLst/>
                    </a:prstGeom>
                    <a:noFill/>
                    <a:ln>
                      <a:noFill/>
                    </a:ln>
                  </pic:spPr>
                </pic:pic>
              </a:graphicData>
            </a:graphic>
          </wp:inline>
        </w:drawing>
      </w:r>
      <w:r w:rsidRPr="00447DAD">
        <w:t xml:space="preserve">variable is </w:t>
      </w:r>
    </w:p>
    <w:p w:rsidR="00DD7A3F" w:rsidRPr="00447DAD" w:rsidRDefault="00DD7A3F" w:rsidP="00B47C2B"/>
    <w:p w:rsidR="00DD7A3F" w:rsidRPr="00447DAD" w:rsidRDefault="00DD7A3F" w:rsidP="00B47C2B">
      <w:r w:rsidRPr="00447DAD">
        <w:tab/>
      </w:r>
      <w:r w:rsidRPr="00447DAD">
        <w:rPr>
          <w:noProof/>
          <w:position w:val="-58"/>
        </w:rPr>
        <w:drawing>
          <wp:inline distT="0" distB="0" distL="0" distR="0" wp14:anchorId="6FF910E0" wp14:editId="410956DD">
            <wp:extent cx="2209800" cy="809625"/>
            <wp:effectExtent l="0" t="0" r="0" b="9525"/>
            <wp:docPr id="2143206014" name="Picture 214320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2209800" cy="80962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6</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which was derived in section () by integrating in the complex plane.</w:t>
      </w:r>
    </w:p>
    <w:p w:rsidR="00DD7A3F" w:rsidRPr="00447DAD" w:rsidRDefault="00DD7A3F" w:rsidP="00B47C2B"/>
    <w:p w:rsidR="00DD7A3F" w:rsidRPr="00447DAD" w:rsidRDefault="00DD7A3F" w:rsidP="00B47C2B">
      <w:r w:rsidRPr="00447DAD">
        <w:t xml:space="preserve">The characteristic function of Gaussian random vector </w:t>
      </w:r>
      <w:r w:rsidRPr="00447DAD">
        <w:rPr>
          <w:noProof/>
          <w:position w:val="-4"/>
        </w:rPr>
        <w:drawing>
          <wp:inline distT="0" distB="0" distL="0" distR="0" wp14:anchorId="1E562EEF" wp14:editId="6B5347B6">
            <wp:extent cx="161925" cy="161925"/>
            <wp:effectExtent l="0" t="0" r="9525" b="9525"/>
            <wp:docPr id="835778192" name="Picture 83577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447DAD">
        <w:t xml:space="preserve">is derived from the white Gaussian vector </w:t>
      </w:r>
      <w:r w:rsidRPr="00447DAD">
        <w:rPr>
          <w:noProof/>
          <w:position w:val="-10"/>
        </w:rPr>
        <w:drawing>
          <wp:inline distT="0" distB="0" distL="0" distR="0" wp14:anchorId="74F2F67E" wp14:editId="27E736D6">
            <wp:extent cx="828675" cy="219075"/>
            <wp:effectExtent l="0" t="0" r="9525" b="9525"/>
            <wp:docPr id="1379695511" name="Picture 1379695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828675" cy="219075"/>
                    </a:xfrm>
                    <a:prstGeom prst="rect">
                      <a:avLst/>
                    </a:prstGeom>
                    <a:noFill/>
                    <a:ln>
                      <a:noFill/>
                    </a:ln>
                  </pic:spPr>
                </pic:pic>
              </a:graphicData>
            </a:graphic>
          </wp:inline>
        </w:drawing>
      </w:r>
      <w:r w:rsidRPr="00447DAD">
        <w:t>which has characteristic function</w:t>
      </w:r>
    </w:p>
    <w:p w:rsidR="00DD7A3F" w:rsidRPr="00447DAD" w:rsidRDefault="00DD7A3F" w:rsidP="00B47C2B"/>
    <w:p w:rsidR="00DD7A3F" w:rsidRPr="00447DAD" w:rsidRDefault="00DD7A3F" w:rsidP="00B47C2B">
      <w:r w:rsidRPr="00447DAD">
        <w:tab/>
      </w:r>
      <w:r w:rsidRPr="00447DAD">
        <w:rPr>
          <w:noProof/>
          <w:position w:val="-28"/>
        </w:rPr>
        <w:drawing>
          <wp:inline distT="0" distB="0" distL="0" distR="0" wp14:anchorId="6C2F7B58" wp14:editId="749BC35F">
            <wp:extent cx="1790700" cy="457200"/>
            <wp:effectExtent l="0" t="0" r="0" b="0"/>
            <wp:docPr id="1492223799" name="Picture 1492223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1790700" cy="457200"/>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bookmarkStart w:id="48" w:name="ZEqnNum614743"/>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7</w:instrText>
      </w:r>
      <w:r>
        <w:rPr>
          <w:noProof/>
        </w:rPr>
        <w:fldChar w:fldCharType="end"/>
      </w:r>
      <w:r w:rsidRPr="00447DAD">
        <w:instrText>)</w:instrText>
      </w:r>
      <w:bookmarkEnd w:id="48"/>
      <w:r w:rsidRPr="00447DAD">
        <w:fldChar w:fldCharType="end"/>
      </w:r>
    </w:p>
    <w:p w:rsidR="00DD7A3F" w:rsidRPr="00447DAD" w:rsidRDefault="00DD7A3F" w:rsidP="00B47C2B"/>
    <w:p w:rsidR="00DD7A3F" w:rsidRPr="00447DAD" w:rsidRDefault="00DD7A3F" w:rsidP="00B47C2B">
      <w:r w:rsidRPr="00447DAD">
        <w:t xml:space="preserve">We know that any Gaussian random vector may be expressed as affine transformation involving a deterministic shaping matrix </w:t>
      </w:r>
      <w:r w:rsidRPr="00447DAD">
        <w:rPr>
          <w:noProof/>
          <w:position w:val="-4"/>
        </w:rPr>
        <w:drawing>
          <wp:inline distT="0" distB="0" distL="0" distR="0" wp14:anchorId="16A2FCA4" wp14:editId="05C2CD10">
            <wp:extent cx="161925" cy="161925"/>
            <wp:effectExtent l="0" t="0" r="9525" b="9525"/>
            <wp:docPr id="1192085666" name="Picture 1192085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447DAD">
        <w:t xml:space="preserve">and a translation </w:t>
      </w:r>
      <w:r w:rsidRPr="00447DAD">
        <w:rPr>
          <w:noProof/>
          <w:position w:val="-4"/>
        </w:rPr>
        <w:drawing>
          <wp:inline distT="0" distB="0" distL="0" distR="0" wp14:anchorId="1D419C1B" wp14:editId="790E819C">
            <wp:extent cx="180975" cy="123825"/>
            <wp:effectExtent l="0" t="0" r="9525" b="9525"/>
            <wp:docPr id="645442833" name="Picture 64544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r w:rsidRPr="00447DAD">
        <w:t xml:space="preserve">: </w:t>
      </w:r>
      <w:r w:rsidRPr="00447DAD">
        <w:rPr>
          <w:noProof/>
          <w:position w:val="-10"/>
        </w:rPr>
        <w:drawing>
          <wp:inline distT="0" distB="0" distL="0" distR="0" wp14:anchorId="3C8F3AA7" wp14:editId="5DC9F19B">
            <wp:extent cx="1228725" cy="200025"/>
            <wp:effectExtent l="0" t="0" r="9525" b="9525"/>
            <wp:docPr id="232719134" name="Picture 232719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1228725" cy="200025"/>
                    </a:xfrm>
                    <a:prstGeom prst="rect">
                      <a:avLst/>
                    </a:prstGeom>
                    <a:noFill/>
                    <a:ln>
                      <a:noFill/>
                    </a:ln>
                  </pic:spPr>
                </pic:pic>
              </a:graphicData>
            </a:graphic>
          </wp:inline>
        </w:drawing>
      </w:r>
      <w:r w:rsidRPr="00447DAD">
        <w:t xml:space="preserve">.  The characteristic function of </w:t>
      </w:r>
      <w:r w:rsidRPr="00447DAD">
        <w:rPr>
          <w:noProof/>
          <w:position w:val="-4"/>
        </w:rPr>
        <w:drawing>
          <wp:inline distT="0" distB="0" distL="0" distR="0" wp14:anchorId="2746B874" wp14:editId="5F1EF841">
            <wp:extent cx="161925" cy="161925"/>
            <wp:effectExtent l="0" t="0" r="9525" b="9525"/>
            <wp:docPr id="1579167376" name="Picture 157916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447DAD">
        <w:t>is</w:t>
      </w:r>
    </w:p>
    <w:p w:rsidR="00DD7A3F" w:rsidRPr="00447DAD" w:rsidRDefault="00DD7A3F" w:rsidP="00B47C2B"/>
    <w:p w:rsidR="00DD7A3F" w:rsidRPr="00447DAD" w:rsidRDefault="00DD7A3F" w:rsidP="00B47C2B">
      <w:pPr>
        <w:jc w:val="center"/>
      </w:pPr>
      <w:r w:rsidRPr="00447DAD">
        <w:rPr>
          <w:noProof/>
          <w:position w:val="-110"/>
        </w:rPr>
        <w:drawing>
          <wp:inline distT="0" distB="0" distL="0" distR="0" wp14:anchorId="4226C5B5" wp14:editId="647B8067">
            <wp:extent cx="1704975" cy="1476375"/>
            <wp:effectExtent l="0" t="0" r="9525" b="9525"/>
            <wp:docPr id="1977299401" name="Picture 197729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1704975" cy="1476375"/>
                    </a:xfrm>
                    <a:prstGeom prst="rect">
                      <a:avLst/>
                    </a:prstGeom>
                    <a:noFill/>
                    <a:ln>
                      <a:noFill/>
                    </a:ln>
                  </pic:spPr>
                </pic:pic>
              </a:graphicData>
            </a:graphic>
          </wp:inline>
        </w:drawing>
      </w:r>
    </w:p>
    <w:p w:rsidR="00DD7A3F" w:rsidRPr="00447DAD" w:rsidRDefault="00DD7A3F" w:rsidP="00B47C2B"/>
    <w:p w:rsidR="00DD7A3F" w:rsidRPr="00447DAD" w:rsidRDefault="00DD7A3F" w:rsidP="00B47C2B">
      <w:r w:rsidRPr="00447DAD">
        <w:t xml:space="preserve">which, using </w:t>
      </w:r>
      <w:r w:rsidRPr="00447DAD">
        <w:fldChar w:fldCharType="begin"/>
      </w:r>
      <w:r w:rsidRPr="00447DAD">
        <w:instrText xml:space="preserve"> GOTOBUTTON ZEqnNum614743  \* MERGEFORMAT </w:instrText>
      </w:r>
      <w:fldSimple w:instr=" REF ZEqnNum614743 \! \* MERGEFORMAT ">
        <w:r w:rsidRPr="00447DAD">
          <w:instrText>(</w:instrText>
        </w:r>
        <w:r>
          <w:instrText>1</w:instrText>
        </w:r>
        <w:r w:rsidRPr="00447DAD">
          <w:instrText>.</w:instrText>
        </w:r>
        <w:r>
          <w:instrText>7</w:instrText>
        </w:r>
        <w:r w:rsidRPr="00447DAD">
          <w:instrText>)</w:instrText>
        </w:r>
      </w:fldSimple>
      <w:r w:rsidRPr="00447DAD">
        <w:fldChar w:fldCharType="end"/>
      </w:r>
      <w:r w:rsidRPr="00447DAD">
        <w:t xml:space="preserve"> becomes</w:t>
      </w:r>
    </w:p>
    <w:p w:rsidR="00DD7A3F" w:rsidRPr="00447DAD" w:rsidRDefault="00DD7A3F" w:rsidP="00B47C2B"/>
    <w:p w:rsidR="00DD7A3F" w:rsidRPr="00447DAD" w:rsidRDefault="00DD7A3F" w:rsidP="00B47C2B">
      <w:r w:rsidRPr="00447DAD">
        <w:tab/>
      </w:r>
      <w:r w:rsidRPr="00447DAD">
        <w:rPr>
          <w:noProof/>
          <w:position w:val="-60"/>
        </w:rPr>
        <w:drawing>
          <wp:inline distT="0" distB="0" distL="0" distR="0" wp14:anchorId="70F9CC7A" wp14:editId="3A265517">
            <wp:extent cx="1552575" cy="942975"/>
            <wp:effectExtent l="0" t="0" r="9525" b="9525"/>
            <wp:docPr id="952863055" name="Picture 95286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1552575" cy="942975"/>
                    </a:xfrm>
                    <a:prstGeom prst="rect">
                      <a:avLst/>
                    </a:prstGeom>
                    <a:noFill/>
                    <a:ln>
                      <a:noFill/>
                    </a:ln>
                  </pic:spPr>
                </pic:pic>
              </a:graphicData>
            </a:graphic>
          </wp:inline>
        </w:drawing>
      </w:r>
    </w:p>
    <w:p w:rsidR="00DD7A3F" w:rsidRPr="00447DAD" w:rsidRDefault="00DD7A3F" w:rsidP="00B47C2B"/>
    <w:p w:rsidR="00DD7A3F" w:rsidRPr="00447DAD" w:rsidRDefault="00DD7A3F" w:rsidP="00B47C2B">
      <w:r w:rsidRPr="00447DAD">
        <w:t xml:space="preserve">or since </w:t>
      </w:r>
      <w:r w:rsidRPr="00447DAD">
        <w:rPr>
          <w:noProof/>
          <w:position w:val="-10"/>
        </w:rPr>
        <w:drawing>
          <wp:inline distT="0" distB="0" distL="0" distR="0" wp14:anchorId="6B9B1511" wp14:editId="3784127B">
            <wp:extent cx="1019175" cy="238125"/>
            <wp:effectExtent l="0" t="0" r="9525" b="9525"/>
            <wp:docPr id="1350106637" name="Picture 1350106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1019175" cy="238125"/>
                    </a:xfrm>
                    <a:prstGeom prst="rect">
                      <a:avLst/>
                    </a:prstGeom>
                    <a:noFill/>
                    <a:ln>
                      <a:noFill/>
                    </a:ln>
                  </pic:spPr>
                </pic:pic>
              </a:graphicData>
            </a:graphic>
          </wp:inline>
        </w:drawing>
      </w:r>
    </w:p>
    <w:p w:rsidR="00DD7A3F" w:rsidRPr="00447DAD" w:rsidRDefault="00DD7A3F" w:rsidP="00B47C2B"/>
    <w:p w:rsidR="00DD7A3F" w:rsidRPr="00447DAD" w:rsidRDefault="00DD7A3F" w:rsidP="00B47C2B"/>
    <w:p w:rsidR="00DD7A3F" w:rsidRPr="00447DAD" w:rsidRDefault="00DD7A3F" w:rsidP="00B47C2B">
      <w:r w:rsidRPr="00447DAD">
        <w:tab/>
      </w:r>
      <w:r w:rsidRPr="00447DAD">
        <w:rPr>
          <w:noProof/>
          <w:position w:val="-12"/>
        </w:rPr>
        <w:drawing>
          <wp:inline distT="0" distB="0" distL="0" distR="0" wp14:anchorId="60C5C256" wp14:editId="1DBD4C4A">
            <wp:extent cx="1323975" cy="352425"/>
            <wp:effectExtent l="0" t="0" r="9525" b="9525"/>
            <wp:docPr id="1196908853" name="Picture 1196908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1323975" cy="35242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8</w:instrText>
      </w:r>
      <w:r>
        <w:rPr>
          <w:noProof/>
        </w:rPr>
        <w:fldChar w:fldCharType="end"/>
      </w:r>
      <w:r w:rsidRPr="00447DAD">
        <w:instrText>)</w:instrText>
      </w:r>
      <w:r w:rsidRPr="00447DAD">
        <w:fldChar w:fldCharType="end"/>
      </w:r>
    </w:p>
    <w:p w:rsidR="00DD7A3F" w:rsidRPr="00447DAD" w:rsidRDefault="00DD7A3F" w:rsidP="00B47C2B"/>
    <w:p w:rsidR="00DD7A3F" w:rsidRPr="00462181" w:rsidRDefault="00DD7A3F" w:rsidP="00B47C2B">
      <w:pPr>
        <w:pStyle w:val="Heading3"/>
      </w:pPr>
      <w:bookmarkStart w:id="49" w:name="_Toc280363699"/>
      <w:bookmarkStart w:id="50" w:name="_Toc209787540"/>
      <w:bookmarkStart w:id="51" w:name="_Toc229857172"/>
      <w:bookmarkStart w:id="52" w:name="_Toc229926226"/>
      <w:r w:rsidRPr="00462181">
        <w:t>Moments</w:t>
      </w:r>
      <w:bookmarkEnd w:id="49"/>
      <w:bookmarkEnd w:id="50"/>
      <w:bookmarkEnd w:id="51"/>
      <w:bookmarkEnd w:id="52"/>
    </w:p>
    <w:p w:rsidR="00DD7A3F" w:rsidRDefault="00DD7A3F" w:rsidP="00B47C2B"/>
    <w:p w:rsidR="00DD7A3F" w:rsidRDefault="00DD7A3F" w:rsidP="00B47C2B">
      <w:pPr>
        <w:pStyle w:val="Heading2"/>
      </w:pPr>
      <w:bookmarkStart w:id="53" w:name="_Toc209787541"/>
      <w:bookmarkStart w:id="54" w:name="_Toc229857173"/>
      <w:bookmarkStart w:id="55" w:name="_Toc229926227"/>
      <w:r>
        <w:t>Properties of GRVs</w:t>
      </w:r>
      <w:bookmarkEnd w:id="53"/>
      <w:bookmarkEnd w:id="54"/>
      <w:bookmarkEnd w:id="55"/>
    </w:p>
    <w:p w:rsidR="00DD7A3F" w:rsidRDefault="00DD7A3F" w:rsidP="00B47C2B"/>
    <w:p w:rsidR="00DD7A3F" w:rsidRPr="00462181" w:rsidRDefault="00DD7A3F" w:rsidP="00B47C2B">
      <w:pPr>
        <w:pStyle w:val="Heading3"/>
      </w:pPr>
      <w:bookmarkStart w:id="56" w:name="_Toc209787542"/>
      <w:bookmarkStart w:id="57" w:name="_Toc229857174"/>
      <w:bookmarkStart w:id="58" w:name="_Toc229926228"/>
      <w:r w:rsidRPr="00462181">
        <w:t>Uncorrelated Implies Independence.</w:t>
      </w:r>
      <w:bookmarkEnd w:id="56"/>
      <w:bookmarkEnd w:id="57"/>
      <w:bookmarkEnd w:id="58"/>
    </w:p>
    <w:p w:rsidR="00DD7A3F" w:rsidRDefault="00DD7A3F" w:rsidP="00B47C2B"/>
    <w:p w:rsidR="00DD7A3F" w:rsidRDefault="00DD7A3F" w:rsidP="00B47C2B">
      <w:r>
        <w:t>For uncorrelated RVs  Xi,i=1…n, if E{Xi-mui)Xj-muj} = sigmai^2d(i-j).  For uncorrelated GRV the covariance matrix is diagonal and the joint pdf is the product of the marginals which implies independence.</w:t>
      </w:r>
    </w:p>
    <w:p w:rsidR="00DD7A3F" w:rsidRDefault="00DD7A3F" w:rsidP="00B47C2B"/>
    <w:p w:rsidR="00DD7A3F" w:rsidRPr="00630AD4" w:rsidRDefault="00DD7A3F" w:rsidP="00B47C2B"/>
    <w:p w:rsidR="00DD7A3F" w:rsidRDefault="00DD7A3F" w:rsidP="00B47C2B">
      <w:r>
        <w:rPr>
          <w:noProof/>
          <w:position w:val="-34"/>
        </w:rPr>
        <w:drawing>
          <wp:inline distT="0" distB="0" distL="0" distR="0" wp14:anchorId="02246DB5" wp14:editId="4A915C6B">
            <wp:extent cx="1548384" cy="548640"/>
            <wp:effectExtent l="0" t="0" r="0" b="0"/>
            <wp:docPr id="214661936" name="Picture 214661936" descr="{&quot;mathml&quot;:&quot;&lt;math style=\&quot;font-family:stix;font-size:16px;\&quot; xmlns=\&quot;http://www.w3.org/1998/Math/MathML\&quot;&gt;&lt;mi&gt;p&lt;/mi&gt;&lt;mfenced&gt;&lt;mi&gt;x&lt;/mi&gt;&lt;/mfenced&gt;&lt;mo&gt;=&lt;/mo&gt;&lt;munderover&gt;&lt;mo&gt;&amp;#x220F;&lt;/mo&gt;&lt;mrow&gt;&lt;mi&gt;i&lt;/mi&gt;&lt;mo&gt;=&lt;/mo&gt;&lt;mn&gt;1&lt;/mn&gt;&lt;/mrow&gt;&lt;mi&gt;n&lt;/mi&gt;&lt;/munderover&gt;&lt;mi&gt;p&lt;/mi&gt;&lt;mfenced&gt;&lt;msub&gt;&lt;mi&gt;x&lt;/mi&gt;&lt;mi&gt;i&lt;/mi&gt;&lt;/msub&gt;&lt;/mfenced&gt;&lt;/math&gt;&quot;,&quot;origin&quot;:&quot;MathType Legacy&quot;,&quot;version&quot;:&quot;v3.19.0&quot;}" title="p open parentheses x close parentheses equals product from i equals 1 to n of p open parentheses x subscript i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p&lt;/mi&gt;&lt;mfenced&gt;&lt;mi&gt;x&lt;/mi&gt;&lt;/mfenced&gt;&lt;mo&gt;=&lt;/mo&gt;&lt;munderover&gt;&lt;mo&gt;&amp;#x220F;&lt;/mo&gt;&lt;mrow&gt;&lt;mi&gt;i&lt;/mi&gt;&lt;mo&gt;=&lt;/mo&gt;&lt;mn&gt;1&lt;/mn&gt;&lt;/mrow&gt;&lt;mi&gt;n&lt;/mi&gt;&lt;/munderover&gt;&lt;mi&gt;p&lt;/mi&gt;&lt;mfenced&gt;&lt;msub&gt;&lt;mi&gt;x&lt;/mi&gt;&lt;mi&gt;i&lt;/mi&gt;&lt;/msub&gt;&lt;/mfenced&gt;&lt;/math&gt;&quot;,&quot;origin&quot;:&quot;MathType Legacy&quot;,&quot;version&quot;:&quot;v3.19.0&quot;}" title="p open parentheses x close parentheses equals product from i equals 1 to n of p open parentheses x subscript i close parentheses"/>
                    <pic:cNvPicPr/>
                  </pic:nvPicPr>
                  <pic:blipFill>
                    <a:blip r:embed="rId234" cstate="print">
                      <a:extLst>
                        <a:ext uri="{28A0092B-C50C-407E-A947-70E740481C1C}">
                          <a14:useLocalDpi xmlns:a14="http://schemas.microsoft.com/office/drawing/2010/main" val="0"/>
                        </a:ext>
                      </a:extLst>
                    </a:blip>
                    <a:stretch>
                      <a:fillRect/>
                    </a:stretch>
                  </pic:blipFill>
                  <pic:spPr>
                    <a:xfrm>
                      <a:off x="0" y="0"/>
                      <a:ext cx="1548384" cy="548640"/>
                    </a:xfrm>
                    <a:prstGeom prst="rect">
                      <a:avLst/>
                    </a:prstGeom>
                  </pic:spPr>
                </pic:pic>
              </a:graphicData>
            </a:graphic>
          </wp:inline>
        </w:drawing>
      </w:r>
    </w:p>
    <w:p w:rsidR="00DD7A3F" w:rsidRDefault="00DD7A3F" w:rsidP="00B47C2B"/>
    <w:p w:rsidR="00DD7A3F" w:rsidRPr="00462181" w:rsidRDefault="00DD7A3F" w:rsidP="00B47C2B">
      <w:pPr>
        <w:pStyle w:val="Heading3"/>
      </w:pPr>
      <w:bookmarkStart w:id="59" w:name="_Toc209787543"/>
      <w:bookmarkStart w:id="60" w:name="_Toc229857175"/>
      <w:bookmarkStart w:id="61" w:name="_Toc229926229"/>
      <w:r w:rsidRPr="00462181">
        <w:t>Statistics and Computing Probabilities</w:t>
      </w:r>
      <w:bookmarkEnd w:id="59"/>
      <w:bookmarkEnd w:id="60"/>
      <w:bookmarkEnd w:id="61"/>
    </w:p>
    <w:p w:rsidR="00DD7A3F" w:rsidRPr="00462181" w:rsidRDefault="00DD7A3F" w:rsidP="00B47C2B">
      <w:pPr>
        <w:pStyle w:val="Heading2"/>
      </w:pPr>
      <w:bookmarkStart w:id="62" w:name="_Toc280363700"/>
      <w:bookmarkStart w:id="63" w:name="_Toc209787544"/>
      <w:bookmarkStart w:id="64" w:name="_Toc229857176"/>
      <w:bookmarkStart w:id="65" w:name="_Toc229926230"/>
      <w:r w:rsidRPr="00462181">
        <w:t>Complex Gaussian Distribution</w:t>
      </w:r>
      <w:bookmarkEnd w:id="62"/>
      <w:bookmarkEnd w:id="63"/>
      <w:bookmarkEnd w:id="64"/>
      <w:bookmarkEnd w:id="65"/>
    </w:p>
    <w:p w:rsidR="00DD7A3F" w:rsidRPr="00447DAD" w:rsidRDefault="00DD7A3F" w:rsidP="00B47C2B"/>
    <w:p w:rsidR="00DD7A3F" w:rsidRPr="00447DAD" w:rsidRDefault="00DD7A3F" w:rsidP="00B47C2B">
      <w:r w:rsidRPr="00447DAD">
        <w:t>Complex Gaussian random variables occur in bandpass communication systems and in adaptive filtering applications.</w:t>
      </w:r>
    </w:p>
    <w:p w:rsidR="00DD7A3F" w:rsidRPr="00447DAD" w:rsidRDefault="00DD7A3F" w:rsidP="00B47C2B"/>
    <w:p w:rsidR="00DD7A3F" w:rsidRPr="00447DAD" w:rsidRDefault="00DD7A3F" w:rsidP="00B47C2B"/>
    <w:p w:rsidR="00DD7A3F" w:rsidRPr="00447DAD" w:rsidRDefault="00DD7A3F" w:rsidP="00B47C2B"/>
    <w:p w:rsidR="00DD7A3F" w:rsidRPr="00447DAD" w:rsidRDefault="00DD7A3F" w:rsidP="00B47C2B"/>
    <w:p w:rsidR="00DD7A3F" w:rsidRPr="00447DAD" w:rsidRDefault="00DD7A3F" w:rsidP="00B47C2B">
      <w:r w:rsidRPr="00447DAD">
        <w:t xml:space="preserve">An especially useful special type of complex random vector, known as a </w:t>
      </w:r>
      <w:r w:rsidRPr="00447DAD">
        <w:rPr>
          <w:i/>
          <w:iCs/>
        </w:rPr>
        <w:t>proper</w:t>
      </w:r>
      <w:r w:rsidRPr="00447DAD">
        <w:t xml:space="preserve"> </w:t>
      </w:r>
      <w:r w:rsidRPr="00447DAD">
        <w:rPr>
          <w:i/>
          <w:iCs/>
        </w:rPr>
        <w:t>random vector</w:t>
      </w:r>
      <w:r w:rsidRPr="00447DAD">
        <w:t>, has the property that its real and imaginary parts have identical covariance and skew-symmetric crosscovariance.  We state this result as</w:t>
      </w:r>
    </w:p>
    <w:p w:rsidR="00DD7A3F" w:rsidRPr="00447DAD" w:rsidRDefault="00DD7A3F" w:rsidP="00B47C2B"/>
    <w:p w:rsidR="00DD7A3F" w:rsidRPr="00447DAD" w:rsidRDefault="00DD7A3F" w:rsidP="00B47C2B">
      <w:pPr>
        <w:rPr>
          <w:b/>
          <w:bCs/>
          <w:smallCaps/>
        </w:rPr>
      </w:pPr>
      <w:r w:rsidRPr="00447DAD">
        <w:t xml:space="preserve">Definition </w:t>
      </w:r>
      <w:r>
        <w:rPr>
          <w:noProof/>
        </w:rPr>
        <w:fldChar w:fldCharType="begin"/>
      </w:r>
      <w:r>
        <w:rPr>
          <w:noProof/>
        </w:rPr>
        <w:instrText xml:space="preserve"> STYLEREF 1 \s </w:instrText>
      </w:r>
      <w:r>
        <w:rPr>
          <w:noProof/>
        </w:rPr>
        <w:fldChar w:fldCharType="separate"/>
      </w:r>
      <w:r>
        <w:rPr>
          <w:noProof/>
        </w:rPr>
        <w:t>9</w:t>
      </w:r>
      <w:r>
        <w:rPr>
          <w:noProof/>
        </w:rPr>
        <w:fldChar w:fldCharType="end"/>
      </w:r>
      <w:r w:rsidRPr="00447DAD">
        <w:t>.</w:t>
      </w:r>
      <w:r>
        <w:rPr>
          <w:noProof/>
        </w:rPr>
        <w:fldChar w:fldCharType="begin"/>
      </w:r>
      <w:r>
        <w:rPr>
          <w:noProof/>
        </w:rPr>
        <w:instrText xml:space="preserve"> SEQ Definition \* ARABIC \s 1 </w:instrText>
      </w:r>
      <w:r>
        <w:rPr>
          <w:noProof/>
        </w:rPr>
        <w:fldChar w:fldCharType="separate"/>
      </w:r>
      <w:r>
        <w:rPr>
          <w:noProof/>
        </w:rPr>
        <w:t>1</w:t>
      </w:r>
      <w:r>
        <w:rPr>
          <w:noProof/>
        </w:rPr>
        <w:fldChar w:fldCharType="end"/>
      </w:r>
      <w:r w:rsidRPr="00447DAD">
        <w:t xml:space="preserve"> -  A random vector is called proper if it satisfies the conditions</w:t>
      </w:r>
    </w:p>
    <w:p w:rsidR="00DD7A3F" w:rsidRPr="00447DAD" w:rsidRDefault="00DD7A3F" w:rsidP="00B47C2B"/>
    <w:p w:rsidR="00DD7A3F" w:rsidRPr="00447DAD" w:rsidRDefault="00DD7A3F" w:rsidP="00B47C2B">
      <w:r w:rsidRPr="00447DAD">
        <w:tab/>
      </w:r>
      <w:r w:rsidRPr="00447DAD">
        <w:rPr>
          <w:noProof/>
          <w:position w:val="-34"/>
        </w:rPr>
        <w:drawing>
          <wp:inline distT="0" distB="0" distL="0" distR="0" wp14:anchorId="45936065" wp14:editId="41E5E645">
            <wp:extent cx="800100" cy="504825"/>
            <wp:effectExtent l="0" t="0" r="0" b="9525"/>
            <wp:docPr id="326334398" name="Picture 32633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800100" cy="50482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9</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Sometimes this is succinctly stated by defining the </w:t>
      </w:r>
      <w:r w:rsidRPr="00447DAD">
        <w:rPr>
          <w:i/>
          <w:iCs/>
        </w:rPr>
        <w:t>pseudo-covariance</w:t>
      </w:r>
      <w:r w:rsidRPr="00447DAD">
        <w:t xml:space="preserve"> </w:t>
      </w:r>
      <w:r w:rsidRPr="00447DAD">
        <w:rPr>
          <w:i/>
          <w:iCs/>
        </w:rPr>
        <w:t>matrix</w:t>
      </w:r>
    </w:p>
    <w:p w:rsidR="00DD7A3F" w:rsidRPr="00447DAD" w:rsidRDefault="00DD7A3F" w:rsidP="00B47C2B"/>
    <w:p w:rsidR="00DD7A3F" w:rsidRPr="00447DAD" w:rsidRDefault="00DD7A3F" w:rsidP="00B47C2B">
      <w:r w:rsidRPr="00447DAD">
        <w:tab/>
      </w:r>
      <w:r w:rsidRPr="00447DAD">
        <w:rPr>
          <w:noProof/>
          <w:position w:val="-16"/>
        </w:rPr>
        <w:drawing>
          <wp:inline distT="0" distB="0" distL="0" distR="0" wp14:anchorId="2BBFCE44" wp14:editId="7858E170">
            <wp:extent cx="3457575" cy="295275"/>
            <wp:effectExtent l="0" t="0" r="9525" b="9525"/>
            <wp:docPr id="1311319338" name="Picture 1311319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3457575" cy="29527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10</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and requiring</w:t>
      </w:r>
      <w:r w:rsidRPr="00447DAD">
        <w:rPr>
          <w:noProof/>
          <w:position w:val="-12"/>
        </w:rPr>
        <w:drawing>
          <wp:inline distT="0" distB="0" distL="0" distR="0" wp14:anchorId="04CD849F" wp14:editId="5B656FB2">
            <wp:extent cx="457200" cy="238125"/>
            <wp:effectExtent l="0" t="0" r="0" b="9525"/>
            <wp:docPr id="1464890793" name="Picture 1464890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457200" cy="238125"/>
                    </a:xfrm>
                    <a:prstGeom prst="rect">
                      <a:avLst/>
                    </a:prstGeom>
                    <a:noFill/>
                    <a:ln>
                      <a:noFill/>
                    </a:ln>
                  </pic:spPr>
                </pic:pic>
              </a:graphicData>
            </a:graphic>
          </wp:inline>
        </w:drawing>
      </w:r>
      <w:r w:rsidRPr="00447DAD">
        <w:t>.</w:t>
      </w:r>
    </w:p>
    <w:p w:rsidR="00DD7A3F" w:rsidRPr="00447DAD" w:rsidRDefault="00DD7A3F" w:rsidP="00B47C2B"/>
    <w:p w:rsidR="00DD7A3F" w:rsidRPr="00447DAD" w:rsidRDefault="00DD7A3F" w:rsidP="00B47C2B"/>
    <w:p w:rsidR="00DD7A3F" w:rsidRPr="00447DAD" w:rsidRDefault="00DD7A3F" w:rsidP="00B47C2B">
      <w:r w:rsidRPr="00447DAD">
        <w:t>circular symmetry, rotational invariance</w:t>
      </w:r>
    </w:p>
    <w:p w:rsidR="00DD7A3F" w:rsidRPr="00447DAD" w:rsidRDefault="00DD7A3F" w:rsidP="00B47C2B"/>
    <w:p w:rsidR="00DD7A3F" w:rsidRPr="00447DAD" w:rsidRDefault="00DD7A3F" w:rsidP="00B47C2B"/>
    <w:p w:rsidR="00DD7A3F" w:rsidRPr="00447DAD" w:rsidRDefault="00DD7A3F" w:rsidP="00B47C2B"/>
    <w:p w:rsidR="00DD7A3F" w:rsidRPr="00447DAD" w:rsidRDefault="00DD7A3F" w:rsidP="00B47C2B">
      <w:r w:rsidRPr="00447DAD">
        <w:t xml:space="preserve">Lemma </w:t>
      </w:r>
      <w:r>
        <w:rPr>
          <w:noProof/>
        </w:rPr>
        <w:fldChar w:fldCharType="begin"/>
      </w:r>
      <w:r>
        <w:rPr>
          <w:noProof/>
        </w:rPr>
        <w:instrText xml:space="preserve"> STYLEREF 1 \s </w:instrText>
      </w:r>
      <w:r>
        <w:rPr>
          <w:noProof/>
        </w:rPr>
        <w:fldChar w:fldCharType="separate"/>
      </w:r>
      <w:r>
        <w:rPr>
          <w:noProof/>
        </w:rPr>
        <w:t>9</w:t>
      </w:r>
      <w:r>
        <w:rPr>
          <w:noProof/>
        </w:rPr>
        <w:fldChar w:fldCharType="end"/>
      </w:r>
      <w:r w:rsidRPr="00447DAD">
        <w:t>.</w:t>
      </w:r>
      <w:r>
        <w:rPr>
          <w:noProof/>
        </w:rPr>
        <w:fldChar w:fldCharType="begin"/>
      </w:r>
      <w:r>
        <w:rPr>
          <w:noProof/>
        </w:rPr>
        <w:instrText xml:space="preserve"> SEQ Lemma \* ARABIC \s 1 </w:instrText>
      </w:r>
      <w:r>
        <w:rPr>
          <w:noProof/>
        </w:rPr>
        <w:fldChar w:fldCharType="separate"/>
      </w:r>
      <w:r>
        <w:rPr>
          <w:noProof/>
        </w:rPr>
        <w:t>1</w:t>
      </w:r>
      <w:r>
        <w:rPr>
          <w:noProof/>
        </w:rPr>
        <w:fldChar w:fldCharType="end"/>
      </w:r>
    </w:p>
    <w:p w:rsidR="00DD7A3F" w:rsidRPr="00447DAD" w:rsidRDefault="00DD7A3F" w:rsidP="00B47C2B"/>
    <w:p w:rsidR="00DD7A3F" w:rsidRPr="00447DAD" w:rsidRDefault="00DD7A3F" w:rsidP="00B47C2B">
      <w:r w:rsidRPr="00447DAD">
        <w:t xml:space="preserve">Consider the </w:t>
      </w:r>
      <w:r w:rsidRPr="00447DAD">
        <w:rPr>
          <w:noProof/>
          <w:position w:val="-4"/>
        </w:rPr>
        <w:drawing>
          <wp:inline distT="0" distB="0" distL="0" distR="0" wp14:anchorId="5D7AF8BF" wp14:editId="51A5A59B">
            <wp:extent cx="504825" cy="152400"/>
            <wp:effectExtent l="0" t="0" r="9525" b="0"/>
            <wp:docPr id="1879106277" name="Picture 1879106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504825" cy="152400"/>
                    </a:xfrm>
                    <a:prstGeom prst="rect">
                      <a:avLst/>
                    </a:prstGeom>
                    <a:noFill/>
                    <a:ln>
                      <a:noFill/>
                    </a:ln>
                  </pic:spPr>
                </pic:pic>
              </a:graphicData>
            </a:graphic>
          </wp:inline>
        </w:drawing>
      </w:r>
      <w:r w:rsidRPr="00447DAD">
        <w:t xml:space="preserve"> matrix</w:t>
      </w:r>
    </w:p>
    <w:p w:rsidR="00DD7A3F" w:rsidRPr="00447DAD" w:rsidRDefault="00DD7A3F" w:rsidP="00B47C2B"/>
    <w:p w:rsidR="00DD7A3F" w:rsidRPr="00447DAD" w:rsidRDefault="00DD7A3F" w:rsidP="00B47C2B">
      <w:pPr>
        <w:jc w:val="center"/>
      </w:pPr>
      <w:r w:rsidRPr="00447DAD">
        <w:rPr>
          <w:noProof/>
          <w:position w:val="-34"/>
        </w:rPr>
        <w:drawing>
          <wp:inline distT="0" distB="0" distL="0" distR="0" wp14:anchorId="5ACF0C90" wp14:editId="5421E7AC">
            <wp:extent cx="1038225" cy="523875"/>
            <wp:effectExtent l="0" t="0" r="9525" b="9525"/>
            <wp:docPr id="92433698" name="Picture 9243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1038225" cy="523875"/>
                    </a:xfrm>
                    <a:prstGeom prst="rect">
                      <a:avLst/>
                    </a:prstGeom>
                    <a:noFill/>
                    <a:ln>
                      <a:noFill/>
                    </a:ln>
                  </pic:spPr>
                </pic:pic>
              </a:graphicData>
            </a:graphic>
          </wp:inline>
        </w:drawing>
      </w:r>
    </w:p>
    <w:p w:rsidR="00DD7A3F" w:rsidRPr="00447DAD" w:rsidRDefault="00DD7A3F" w:rsidP="00B47C2B"/>
    <w:p w:rsidR="00DD7A3F" w:rsidRPr="00447DAD" w:rsidRDefault="00DD7A3F" w:rsidP="00B47C2B">
      <w:r w:rsidRPr="00447DAD">
        <w:t xml:space="preserve">where </w:t>
      </w:r>
      <w:r w:rsidRPr="00447DAD">
        <w:rPr>
          <w:noProof/>
          <w:position w:val="-12"/>
        </w:rPr>
        <w:drawing>
          <wp:inline distT="0" distB="0" distL="0" distR="0" wp14:anchorId="33C198E3" wp14:editId="2513096B">
            <wp:extent cx="238125" cy="238125"/>
            <wp:effectExtent l="0" t="0" r="9525" b="9525"/>
            <wp:docPr id="935183961" name="Picture 935183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sidRPr="00447DAD">
        <w:t xml:space="preserve">and </w:t>
      </w:r>
      <w:r w:rsidRPr="00447DAD">
        <w:rPr>
          <w:noProof/>
          <w:position w:val="-12"/>
        </w:rPr>
        <w:drawing>
          <wp:inline distT="0" distB="0" distL="0" distR="0" wp14:anchorId="665D1640" wp14:editId="1C2B80ED">
            <wp:extent cx="257175" cy="238125"/>
            <wp:effectExtent l="0" t="0" r="9525" b="9525"/>
            <wp:docPr id="1374369746" name="Picture 1374369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sidRPr="00447DAD">
        <w:t xml:space="preserve"> are </w:t>
      </w:r>
      <w:r w:rsidRPr="00447DAD">
        <w:rPr>
          <w:noProof/>
          <w:position w:val="-4"/>
        </w:rPr>
        <w:drawing>
          <wp:inline distT="0" distB="0" distL="0" distR="0" wp14:anchorId="4BFDB83F" wp14:editId="5F9232E9">
            <wp:extent cx="352425" cy="142875"/>
            <wp:effectExtent l="0" t="0" r="9525" b="9525"/>
            <wp:docPr id="1549245896" name="Picture 154924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352425" cy="142875"/>
                    </a:xfrm>
                    <a:prstGeom prst="rect">
                      <a:avLst/>
                    </a:prstGeom>
                    <a:noFill/>
                    <a:ln>
                      <a:noFill/>
                    </a:ln>
                  </pic:spPr>
                </pic:pic>
              </a:graphicData>
            </a:graphic>
          </wp:inline>
        </w:drawing>
      </w:r>
      <w:r w:rsidRPr="00447DAD">
        <w:t xml:space="preserve"> symmetric and</w:t>
      </w:r>
      <w:r w:rsidRPr="00447DAD">
        <w:rPr>
          <w:noProof/>
          <w:position w:val="-12"/>
        </w:rPr>
        <w:drawing>
          <wp:inline distT="0" distB="0" distL="0" distR="0" wp14:anchorId="06B7EF50" wp14:editId="59647B4B">
            <wp:extent cx="619125" cy="257175"/>
            <wp:effectExtent l="0" t="0" r="9525" b="9525"/>
            <wp:docPr id="386312933" name="Picture 386312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619125" cy="257175"/>
                    </a:xfrm>
                    <a:prstGeom prst="rect">
                      <a:avLst/>
                    </a:prstGeom>
                    <a:noFill/>
                    <a:ln>
                      <a:noFill/>
                    </a:ln>
                  </pic:spPr>
                </pic:pic>
              </a:graphicData>
            </a:graphic>
          </wp:inline>
        </w:drawing>
      </w:r>
      <w:r w:rsidRPr="00447DAD">
        <w:t xml:space="preserve">, and also the </w:t>
      </w:r>
      <w:r w:rsidRPr="00447DAD">
        <w:rPr>
          <w:noProof/>
          <w:position w:val="-4"/>
        </w:rPr>
        <w:drawing>
          <wp:inline distT="0" distB="0" distL="0" distR="0" wp14:anchorId="7EDAE507" wp14:editId="2E913641">
            <wp:extent cx="352425" cy="142875"/>
            <wp:effectExtent l="0" t="0" r="9525" b="9525"/>
            <wp:docPr id="1115102105" name="Picture 111510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352425" cy="142875"/>
                    </a:xfrm>
                    <a:prstGeom prst="rect">
                      <a:avLst/>
                    </a:prstGeom>
                    <a:noFill/>
                    <a:ln>
                      <a:noFill/>
                    </a:ln>
                  </pic:spPr>
                </pic:pic>
              </a:graphicData>
            </a:graphic>
          </wp:inline>
        </w:drawing>
      </w:r>
      <w:r w:rsidRPr="00447DAD">
        <w:t xml:space="preserve"> Hermitian complex matrix</w:t>
      </w:r>
    </w:p>
    <w:p w:rsidR="00DD7A3F" w:rsidRPr="00447DAD" w:rsidRDefault="00DD7A3F" w:rsidP="00B47C2B"/>
    <w:p w:rsidR="00DD7A3F" w:rsidRPr="00447DAD" w:rsidRDefault="00DD7A3F" w:rsidP="00B47C2B">
      <w:pPr>
        <w:jc w:val="center"/>
      </w:pPr>
      <w:r w:rsidRPr="00447DAD">
        <w:rPr>
          <w:noProof/>
          <w:position w:val="-12"/>
        </w:rPr>
        <w:drawing>
          <wp:inline distT="0" distB="0" distL="0" distR="0" wp14:anchorId="13DB2712" wp14:editId="59768DA4">
            <wp:extent cx="847725" cy="238125"/>
            <wp:effectExtent l="0" t="0" r="9525" b="9525"/>
            <wp:docPr id="528875968" name="Picture 528875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847725" cy="238125"/>
                    </a:xfrm>
                    <a:prstGeom prst="rect">
                      <a:avLst/>
                    </a:prstGeom>
                    <a:noFill/>
                    <a:ln>
                      <a:noFill/>
                    </a:ln>
                  </pic:spPr>
                </pic:pic>
              </a:graphicData>
            </a:graphic>
          </wp:inline>
        </w:drawing>
      </w:r>
    </w:p>
    <w:p w:rsidR="00DD7A3F" w:rsidRPr="00447DAD" w:rsidRDefault="00DD7A3F" w:rsidP="00B47C2B"/>
    <w:p w:rsidR="00DD7A3F" w:rsidRPr="00447DAD" w:rsidRDefault="00DD7A3F" w:rsidP="00B47C2B">
      <w:r w:rsidRPr="00447DAD">
        <w:t xml:space="preserve">where </w:t>
      </w:r>
      <w:r w:rsidRPr="00447DAD">
        <w:rPr>
          <w:noProof/>
          <w:position w:val="-12"/>
        </w:rPr>
        <w:drawing>
          <wp:inline distT="0" distB="0" distL="0" distR="0" wp14:anchorId="3424BDF2" wp14:editId="0097BFF0">
            <wp:extent cx="885825" cy="238125"/>
            <wp:effectExtent l="0" t="0" r="9525" b="9525"/>
            <wp:docPr id="1562937174" name="Picture 1562937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885825" cy="238125"/>
                    </a:xfrm>
                    <a:prstGeom prst="rect">
                      <a:avLst/>
                    </a:prstGeom>
                    <a:noFill/>
                    <a:ln>
                      <a:noFill/>
                    </a:ln>
                  </pic:spPr>
                </pic:pic>
              </a:graphicData>
            </a:graphic>
          </wp:inline>
        </w:drawing>
      </w:r>
      <w:r w:rsidRPr="00447DAD">
        <w:t xml:space="preserve">and </w:t>
      </w:r>
      <w:r w:rsidRPr="00447DAD">
        <w:rPr>
          <w:noProof/>
          <w:position w:val="-12"/>
        </w:rPr>
        <w:drawing>
          <wp:inline distT="0" distB="0" distL="0" distR="0" wp14:anchorId="58AB178D" wp14:editId="36B3735C">
            <wp:extent cx="904875" cy="257175"/>
            <wp:effectExtent l="0" t="0" r="9525" b="9525"/>
            <wp:docPr id="1609813087" name="Picture 1609813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904875" cy="257175"/>
                    </a:xfrm>
                    <a:prstGeom prst="rect">
                      <a:avLst/>
                    </a:prstGeom>
                    <a:noFill/>
                    <a:ln>
                      <a:noFill/>
                    </a:ln>
                  </pic:spPr>
                </pic:pic>
              </a:graphicData>
            </a:graphic>
          </wp:inline>
        </w:drawing>
      </w:r>
      <w:r w:rsidRPr="00447DAD">
        <w:t>are real.  Then the quadratic forms</w:t>
      </w:r>
    </w:p>
    <w:p w:rsidR="00DD7A3F" w:rsidRPr="00447DAD" w:rsidRDefault="00DD7A3F" w:rsidP="00B47C2B"/>
    <w:p w:rsidR="00DD7A3F" w:rsidRPr="00447DAD" w:rsidRDefault="00DD7A3F" w:rsidP="00B47C2B">
      <w:r w:rsidRPr="00447DAD">
        <w:tab/>
      </w:r>
      <w:r w:rsidRPr="00447DAD">
        <w:rPr>
          <w:noProof/>
          <w:position w:val="-24"/>
        </w:rPr>
        <w:drawing>
          <wp:inline distT="0" distB="0" distL="0" distR="0" wp14:anchorId="1D5D6E62" wp14:editId="246076E7">
            <wp:extent cx="1000125" cy="419100"/>
            <wp:effectExtent l="0" t="0" r="9525" b="0"/>
            <wp:docPr id="902061723" name="Picture 90206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1000125" cy="419100"/>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bookmarkStart w:id="66" w:name="ZEqnNum962749"/>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11</w:instrText>
      </w:r>
      <w:r>
        <w:rPr>
          <w:noProof/>
        </w:rPr>
        <w:fldChar w:fldCharType="end"/>
      </w:r>
      <w:r w:rsidRPr="00447DAD">
        <w:instrText>)</w:instrText>
      </w:r>
      <w:bookmarkEnd w:id="66"/>
      <w:r w:rsidRPr="00447DAD">
        <w:fldChar w:fldCharType="end"/>
      </w:r>
    </w:p>
    <w:p w:rsidR="00DD7A3F" w:rsidRPr="00447DAD" w:rsidRDefault="00DD7A3F" w:rsidP="00B47C2B">
      <w:r w:rsidRPr="00447DAD">
        <w:t xml:space="preserve">and </w:t>
      </w:r>
    </w:p>
    <w:p w:rsidR="00DD7A3F" w:rsidRPr="00447DAD" w:rsidRDefault="00DD7A3F" w:rsidP="00B47C2B"/>
    <w:p w:rsidR="00DD7A3F" w:rsidRPr="00447DAD" w:rsidRDefault="00DD7A3F" w:rsidP="00B47C2B">
      <w:r w:rsidRPr="00447DAD">
        <w:tab/>
      </w:r>
      <w:r w:rsidRPr="00447DAD">
        <w:rPr>
          <w:noProof/>
          <w:position w:val="-12"/>
        </w:rPr>
        <w:drawing>
          <wp:inline distT="0" distB="0" distL="0" distR="0" wp14:anchorId="23BE3278" wp14:editId="52A2E20F">
            <wp:extent cx="838200" cy="257175"/>
            <wp:effectExtent l="0" t="0" r="0" b="9525"/>
            <wp:docPr id="1490262032" name="Picture 149026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838200" cy="25717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bookmarkStart w:id="67" w:name="ZEqnNum361594"/>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12</w:instrText>
      </w:r>
      <w:r>
        <w:rPr>
          <w:noProof/>
        </w:rPr>
        <w:fldChar w:fldCharType="end"/>
      </w:r>
      <w:r w:rsidRPr="00447DAD">
        <w:instrText>)</w:instrText>
      </w:r>
      <w:bookmarkEnd w:id="67"/>
      <w:r w:rsidRPr="00447DAD">
        <w:fldChar w:fldCharType="end"/>
      </w:r>
    </w:p>
    <w:p w:rsidR="00DD7A3F" w:rsidRPr="00447DAD" w:rsidRDefault="00DD7A3F" w:rsidP="00B47C2B"/>
    <w:p w:rsidR="00DD7A3F" w:rsidRPr="00447DAD" w:rsidRDefault="00DD7A3F" w:rsidP="00B47C2B">
      <w:r w:rsidRPr="00447DAD">
        <w:t xml:space="preserve">are equal for all </w:t>
      </w:r>
      <w:r w:rsidRPr="00447DAD">
        <w:rPr>
          <w:noProof/>
          <w:position w:val="-16"/>
        </w:rPr>
        <w:drawing>
          <wp:inline distT="0" distB="0" distL="0" distR="0" wp14:anchorId="4DC749B1" wp14:editId="7162E8E2">
            <wp:extent cx="914400" cy="333375"/>
            <wp:effectExtent l="0" t="0" r="0" b="9525"/>
            <wp:docPr id="1133758969" name="Picture 113375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914400" cy="333375"/>
                    </a:xfrm>
                    <a:prstGeom prst="rect">
                      <a:avLst/>
                    </a:prstGeom>
                    <a:noFill/>
                    <a:ln>
                      <a:noFill/>
                    </a:ln>
                  </pic:spPr>
                </pic:pic>
              </a:graphicData>
            </a:graphic>
          </wp:inline>
        </w:drawing>
      </w:r>
      <w:r w:rsidRPr="00447DAD">
        <w:t xml:space="preserve">and </w:t>
      </w:r>
      <w:r w:rsidRPr="00447DAD">
        <w:rPr>
          <w:noProof/>
          <w:position w:val="-10"/>
        </w:rPr>
        <w:drawing>
          <wp:inline distT="0" distB="0" distL="0" distR="0" wp14:anchorId="7A8D2148" wp14:editId="1342B8AD">
            <wp:extent cx="657225" cy="190500"/>
            <wp:effectExtent l="0" t="0" r="9525" b="0"/>
            <wp:docPr id="643462465" name="Picture 643462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657225" cy="190500"/>
                    </a:xfrm>
                    <a:prstGeom prst="rect">
                      <a:avLst/>
                    </a:prstGeom>
                    <a:noFill/>
                    <a:ln>
                      <a:noFill/>
                    </a:ln>
                  </pic:spPr>
                </pic:pic>
              </a:graphicData>
            </a:graphic>
          </wp:inline>
        </w:drawing>
      </w:r>
      <w:r w:rsidRPr="00447DAD">
        <w:t>if and only if</w:t>
      </w:r>
    </w:p>
    <w:p w:rsidR="00DD7A3F" w:rsidRPr="00447DAD" w:rsidRDefault="00DD7A3F" w:rsidP="00B47C2B"/>
    <w:p w:rsidR="00DD7A3F" w:rsidRPr="00447DAD" w:rsidRDefault="00DD7A3F" w:rsidP="00B47C2B">
      <w:r w:rsidRPr="00447DAD">
        <w:tab/>
      </w:r>
      <w:r w:rsidRPr="00447DAD">
        <w:rPr>
          <w:noProof/>
          <w:position w:val="-72"/>
        </w:rPr>
        <w:drawing>
          <wp:inline distT="0" distB="0" distL="0" distR="0" wp14:anchorId="01B37F85" wp14:editId="5E2FCD68">
            <wp:extent cx="1057275" cy="1000125"/>
            <wp:effectExtent l="0" t="0" r="9525" b="9525"/>
            <wp:docPr id="605299792" name="Picture 605299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1057275" cy="100012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bookmarkStart w:id="68" w:name="ZEqnNum586952"/>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13</w:instrText>
      </w:r>
      <w:r>
        <w:rPr>
          <w:noProof/>
        </w:rPr>
        <w:fldChar w:fldCharType="end"/>
      </w:r>
      <w:r w:rsidRPr="00447DAD">
        <w:instrText>)</w:instrText>
      </w:r>
      <w:bookmarkEnd w:id="68"/>
      <w:r w:rsidRPr="00447DAD">
        <w:fldChar w:fldCharType="end"/>
      </w:r>
    </w:p>
    <w:p w:rsidR="00DD7A3F" w:rsidRPr="00447DAD" w:rsidRDefault="00DD7A3F" w:rsidP="00B47C2B"/>
    <w:p w:rsidR="00DD7A3F" w:rsidRPr="00447DAD" w:rsidRDefault="00DD7A3F" w:rsidP="00B47C2B">
      <w:r w:rsidRPr="00447DAD">
        <w:t xml:space="preserve">Furthermore, if </w:t>
      </w:r>
      <w:r w:rsidRPr="00447DAD">
        <w:rPr>
          <w:noProof/>
          <w:position w:val="-4"/>
        </w:rPr>
        <w:drawing>
          <wp:inline distT="0" distB="0" distL="0" distR="0" wp14:anchorId="6AE8028C" wp14:editId="61B697B0">
            <wp:extent cx="161925" cy="161925"/>
            <wp:effectExtent l="0" t="0" r="9525" b="9525"/>
            <wp:docPr id="1841873188" name="Picture 184187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447DAD">
        <w:t>possesses a kind of definiteness, then so does</w:t>
      </w:r>
      <w:r w:rsidRPr="00447DAD">
        <w:rPr>
          <w:noProof/>
          <w:position w:val="-4"/>
        </w:rPr>
        <w:drawing>
          <wp:inline distT="0" distB="0" distL="0" distR="0" wp14:anchorId="34E62B42" wp14:editId="7D16412A">
            <wp:extent cx="161925" cy="161925"/>
            <wp:effectExtent l="0" t="0" r="9525" b="9525"/>
            <wp:docPr id="1061446205" name="Picture 106144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447DAD">
        <w:t>.</w:t>
      </w:r>
    </w:p>
    <w:p w:rsidR="00DD7A3F" w:rsidRPr="00447DAD" w:rsidRDefault="00DD7A3F" w:rsidP="00B47C2B"/>
    <w:p w:rsidR="00DD7A3F" w:rsidRPr="00447DAD" w:rsidRDefault="00DD7A3F" w:rsidP="00B47C2B">
      <w:r w:rsidRPr="00447DAD">
        <w:t xml:space="preserve">Proof: </w:t>
      </w:r>
    </w:p>
    <w:p w:rsidR="00DD7A3F" w:rsidRPr="00447DAD" w:rsidRDefault="00DD7A3F" w:rsidP="00B47C2B"/>
    <w:p w:rsidR="00DD7A3F" w:rsidRPr="00447DAD" w:rsidRDefault="00DD7A3F" w:rsidP="00B47C2B">
      <w:r w:rsidRPr="00447DAD">
        <w:t xml:space="preserve">Since the quadratic form </w:t>
      </w:r>
      <w:r w:rsidRPr="00447DAD">
        <w:fldChar w:fldCharType="begin"/>
      </w:r>
      <w:r w:rsidRPr="00447DAD">
        <w:instrText xml:space="preserve"> GOTOBUTTON ZEqnNum361594  \* MERGEFORMAT </w:instrText>
      </w:r>
      <w:fldSimple w:instr=" REF ZEqnNum361594 \! \* MERGEFORMAT ">
        <w:r w:rsidRPr="00447DAD">
          <w:instrText>(</w:instrText>
        </w:r>
        <w:r>
          <w:instrText>1</w:instrText>
        </w:r>
        <w:r w:rsidRPr="00447DAD">
          <w:instrText>.</w:instrText>
        </w:r>
        <w:r>
          <w:instrText>12</w:instrText>
        </w:r>
        <w:r w:rsidRPr="00447DAD">
          <w:instrText>)</w:instrText>
        </w:r>
      </w:fldSimple>
      <w:r w:rsidRPr="00447DAD">
        <w:fldChar w:fldCharType="end"/>
      </w:r>
      <w:r w:rsidRPr="00447DAD">
        <w:t xml:space="preserve"> is real we consider only the real parts in the expansion such that</w:t>
      </w:r>
    </w:p>
    <w:p w:rsidR="00DD7A3F" w:rsidRPr="00447DAD" w:rsidRDefault="00DD7A3F" w:rsidP="00B47C2B"/>
    <w:p w:rsidR="00DD7A3F" w:rsidRPr="00447DAD" w:rsidRDefault="00DD7A3F" w:rsidP="00B47C2B">
      <w:r w:rsidRPr="00447DAD">
        <w:tab/>
      </w:r>
    </w:p>
    <w:p w:rsidR="00DD7A3F" w:rsidRPr="00447DAD" w:rsidRDefault="00DD7A3F" w:rsidP="00B47C2B">
      <w:r w:rsidRPr="00447DAD">
        <w:tab/>
      </w:r>
      <w:r w:rsidRPr="00447DAD">
        <w:rPr>
          <w:noProof/>
          <w:position w:val="-118"/>
        </w:rPr>
        <w:drawing>
          <wp:inline distT="0" distB="0" distL="0" distR="0" wp14:anchorId="59CEDF51" wp14:editId="705A1864">
            <wp:extent cx="2705100" cy="1323975"/>
            <wp:effectExtent l="0" t="0" r="0" b="9525"/>
            <wp:docPr id="1251110846" name="Picture 1251110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2705100" cy="132397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bookmarkStart w:id="69" w:name="ZEqnNum443904"/>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14</w:instrText>
      </w:r>
      <w:r>
        <w:rPr>
          <w:noProof/>
        </w:rPr>
        <w:fldChar w:fldCharType="end"/>
      </w:r>
      <w:r w:rsidRPr="00447DAD">
        <w:instrText>)</w:instrText>
      </w:r>
      <w:bookmarkEnd w:id="69"/>
      <w:r w:rsidRPr="00447DAD">
        <w:fldChar w:fldCharType="end"/>
      </w:r>
    </w:p>
    <w:p w:rsidR="00DD7A3F" w:rsidRPr="00447DAD" w:rsidRDefault="00DD7A3F" w:rsidP="00B47C2B"/>
    <w:p w:rsidR="00DD7A3F" w:rsidRPr="00447DAD" w:rsidRDefault="00DD7A3F" w:rsidP="00B47C2B">
      <w:r w:rsidRPr="00447DAD">
        <w:t xml:space="preserve">Comparing </w:t>
      </w:r>
      <w:r w:rsidRPr="00447DAD">
        <w:fldChar w:fldCharType="begin"/>
      </w:r>
      <w:r w:rsidRPr="00447DAD">
        <w:instrText xml:space="preserve"> GOTOBUTTON ZEqnNum962749  \* MERGEFORMAT </w:instrText>
      </w:r>
      <w:fldSimple w:instr=" REF ZEqnNum962749 \! \* MERGEFORMAT ">
        <w:r w:rsidRPr="00447DAD">
          <w:instrText>(</w:instrText>
        </w:r>
        <w:r>
          <w:instrText>1</w:instrText>
        </w:r>
        <w:r w:rsidRPr="00447DAD">
          <w:instrText>.</w:instrText>
        </w:r>
        <w:r>
          <w:instrText>11</w:instrText>
        </w:r>
        <w:r w:rsidRPr="00447DAD">
          <w:instrText>)</w:instrText>
        </w:r>
      </w:fldSimple>
      <w:r w:rsidRPr="00447DAD">
        <w:fldChar w:fldCharType="end"/>
      </w:r>
      <w:r w:rsidRPr="00447DAD">
        <w:t xml:space="preserve"> to </w:t>
      </w:r>
      <w:r w:rsidRPr="00447DAD">
        <w:fldChar w:fldCharType="begin"/>
      </w:r>
      <w:r w:rsidRPr="00447DAD">
        <w:instrText xml:space="preserve"> GOTOBUTTON ZEqnNum443904  \* MERGEFORMAT </w:instrText>
      </w:r>
      <w:fldSimple w:instr=" REF ZEqnNum443904 \! \* MERGEFORMAT ">
        <w:r w:rsidRPr="00447DAD">
          <w:instrText>(</w:instrText>
        </w:r>
        <w:r>
          <w:instrText>1</w:instrText>
        </w:r>
        <w:r w:rsidRPr="00447DAD">
          <w:instrText>.</w:instrText>
        </w:r>
        <w:r>
          <w:instrText>14</w:instrText>
        </w:r>
        <w:r w:rsidRPr="00447DAD">
          <w:instrText>)</w:instrText>
        </w:r>
      </w:fldSimple>
      <w:r w:rsidRPr="00447DAD">
        <w:fldChar w:fldCharType="end"/>
      </w:r>
      <w:r w:rsidRPr="00447DAD">
        <w:t xml:space="preserve"> shows that </w:t>
      </w:r>
      <w:r w:rsidRPr="00447DAD">
        <w:fldChar w:fldCharType="begin"/>
      </w:r>
      <w:r w:rsidRPr="00447DAD">
        <w:instrText xml:space="preserve"> GOTOBUTTON ZEqnNum586952  \* MERGEFORMAT </w:instrText>
      </w:r>
      <w:fldSimple w:instr=" REF ZEqnNum586952 \! \* MERGEFORMAT ">
        <w:r w:rsidRPr="00447DAD">
          <w:instrText>(</w:instrText>
        </w:r>
        <w:r>
          <w:instrText>1</w:instrText>
        </w:r>
        <w:r w:rsidRPr="00447DAD">
          <w:instrText>.</w:instrText>
        </w:r>
        <w:r>
          <w:instrText>13</w:instrText>
        </w:r>
        <w:r w:rsidRPr="00447DAD">
          <w:instrText>)</w:instrText>
        </w:r>
      </w:fldSimple>
      <w:r w:rsidRPr="00447DAD">
        <w:fldChar w:fldCharType="end"/>
      </w:r>
      <w:r w:rsidRPr="00447DAD">
        <w:t xml:space="preserve"> gives the necessary and sufficient conditions for the equality</w:t>
      </w:r>
      <w:r w:rsidRPr="00447DAD">
        <w:rPr>
          <w:noProof/>
          <w:position w:val="-14"/>
        </w:rPr>
        <w:drawing>
          <wp:inline distT="0" distB="0" distL="0" distR="0" wp14:anchorId="4B6698BB" wp14:editId="39FE270F">
            <wp:extent cx="847725" cy="257175"/>
            <wp:effectExtent l="0" t="0" r="9525" b="9525"/>
            <wp:docPr id="459114755" name="Picture 459114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847725" cy="257175"/>
                    </a:xfrm>
                    <a:prstGeom prst="rect">
                      <a:avLst/>
                    </a:prstGeom>
                    <a:noFill/>
                    <a:ln>
                      <a:noFill/>
                    </a:ln>
                  </pic:spPr>
                </pic:pic>
              </a:graphicData>
            </a:graphic>
          </wp:inline>
        </w:drawing>
      </w:r>
      <w:r w:rsidRPr="00447DAD">
        <w:t xml:space="preserve">.  The equality also proves equivalent definiteness for both sides.  Furthermore, since symmetric and Hermitian quadratic forms are real scalars, from </w:t>
      </w:r>
      <w:r w:rsidRPr="00447DAD">
        <w:fldChar w:fldCharType="begin"/>
      </w:r>
      <w:r w:rsidRPr="00447DAD">
        <w:instrText xml:space="preserve"> GOTOBUTTON ZEqnNum443904  \* MERGEFORMAT </w:instrText>
      </w:r>
      <w:fldSimple w:instr=" REF ZEqnNum443904 \! \* MERGEFORMAT ">
        <w:r w:rsidRPr="00447DAD">
          <w:instrText>(</w:instrText>
        </w:r>
        <w:r>
          <w:instrText>1</w:instrText>
        </w:r>
        <w:r w:rsidRPr="00447DAD">
          <w:instrText>.</w:instrText>
        </w:r>
        <w:r>
          <w:instrText>14</w:instrText>
        </w:r>
        <w:r w:rsidRPr="00447DAD">
          <w:instrText>)</w:instrText>
        </w:r>
      </w:fldSimple>
      <w:r w:rsidRPr="00447DAD">
        <w:fldChar w:fldCharType="end"/>
      </w:r>
      <w:r w:rsidRPr="00447DAD">
        <w:t xml:space="preserve"> they  are invariant under translations </w:t>
      </w:r>
      <w:r w:rsidRPr="00447DAD">
        <w:rPr>
          <w:noProof/>
          <w:position w:val="-4"/>
        </w:rPr>
        <w:drawing>
          <wp:inline distT="0" distB="0" distL="0" distR="0" wp14:anchorId="662D3E38" wp14:editId="70B8C707">
            <wp:extent cx="609600" cy="152400"/>
            <wp:effectExtent l="0" t="0" r="0" b="0"/>
            <wp:docPr id="1914371882" name="Picture 191437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609600" cy="152400"/>
                    </a:xfrm>
                    <a:prstGeom prst="rect">
                      <a:avLst/>
                    </a:prstGeom>
                    <a:noFill/>
                    <a:ln>
                      <a:noFill/>
                    </a:ln>
                  </pic:spPr>
                </pic:pic>
              </a:graphicData>
            </a:graphic>
          </wp:inline>
        </w:drawing>
      </w:r>
      <w:r w:rsidRPr="00447DAD">
        <w:t xml:space="preserve">and </w:t>
      </w:r>
      <w:r w:rsidRPr="00447DAD">
        <w:rPr>
          <w:noProof/>
          <w:position w:val="-4"/>
        </w:rPr>
        <w:drawing>
          <wp:inline distT="0" distB="0" distL="0" distR="0" wp14:anchorId="7BB84BD4" wp14:editId="6842009F">
            <wp:extent cx="600075" cy="152400"/>
            <wp:effectExtent l="0" t="0" r="9525" b="0"/>
            <wp:docPr id="961102386" name="Picture 961102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600075" cy="152400"/>
                    </a:xfrm>
                    <a:prstGeom prst="rect">
                      <a:avLst/>
                    </a:prstGeom>
                    <a:noFill/>
                    <a:ln>
                      <a:noFill/>
                    </a:ln>
                  </pic:spPr>
                </pic:pic>
              </a:graphicData>
            </a:graphic>
          </wp:inline>
        </w:drawing>
      </w:r>
      <w:r w:rsidRPr="00447DAD">
        <w:t xml:space="preserve">, where </w:t>
      </w:r>
      <w:r w:rsidRPr="00447DAD">
        <w:rPr>
          <w:noProof/>
          <w:position w:val="-14"/>
        </w:rPr>
        <w:drawing>
          <wp:inline distT="0" distB="0" distL="0" distR="0" wp14:anchorId="471EB04C" wp14:editId="7F5E39F5">
            <wp:extent cx="838200" cy="295275"/>
            <wp:effectExtent l="0" t="0" r="0" b="9525"/>
            <wp:docPr id="607860925" name="Picture 607860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noFill/>
                    <a:ln>
                      <a:noFill/>
                    </a:ln>
                  </pic:spPr>
                </pic:pic>
              </a:graphicData>
            </a:graphic>
          </wp:inline>
        </w:drawing>
      </w:r>
      <w:r w:rsidRPr="00447DAD">
        <w:t xml:space="preserve">and </w:t>
      </w:r>
      <w:r w:rsidRPr="00447DAD">
        <w:rPr>
          <w:noProof/>
          <w:position w:val="-10"/>
        </w:rPr>
        <w:drawing>
          <wp:inline distT="0" distB="0" distL="0" distR="0" wp14:anchorId="5CE270DA" wp14:editId="761036FB">
            <wp:extent cx="695325" cy="200025"/>
            <wp:effectExtent l="0" t="0" r="9525" b="9525"/>
            <wp:docPr id="489069261" name="Picture 489069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695325" cy="200025"/>
                    </a:xfrm>
                    <a:prstGeom prst="rect">
                      <a:avLst/>
                    </a:prstGeom>
                    <a:noFill/>
                    <a:ln>
                      <a:noFill/>
                    </a:ln>
                  </pic:spPr>
                </pic:pic>
              </a:graphicData>
            </a:graphic>
          </wp:inline>
        </w:drawing>
      </w:r>
      <w:r w:rsidRPr="00447DAD">
        <w:t>.</w:t>
      </w:r>
    </w:p>
    <w:p w:rsidR="00DD7A3F" w:rsidRPr="00447DAD" w:rsidRDefault="00DD7A3F" w:rsidP="00B47C2B"/>
    <w:p w:rsidR="00DD7A3F" w:rsidRPr="00447DAD" w:rsidRDefault="00DD7A3F" w:rsidP="00B47C2B">
      <w:r w:rsidRPr="00447DAD">
        <w:t xml:space="preserve">A complex random vector </w:t>
      </w:r>
      <w:r w:rsidRPr="00447DAD">
        <w:rPr>
          <w:noProof/>
          <w:position w:val="-10"/>
        </w:rPr>
        <w:drawing>
          <wp:inline distT="0" distB="0" distL="0" distR="0" wp14:anchorId="671A2894" wp14:editId="71939718">
            <wp:extent cx="762000" cy="190500"/>
            <wp:effectExtent l="0" t="0" r="0" b="0"/>
            <wp:docPr id="1537812694" name="Picture 153781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0" y="0"/>
                      <a:ext cx="762000" cy="190500"/>
                    </a:xfrm>
                    <a:prstGeom prst="rect">
                      <a:avLst/>
                    </a:prstGeom>
                    <a:noFill/>
                    <a:ln>
                      <a:noFill/>
                    </a:ln>
                  </pic:spPr>
                </pic:pic>
              </a:graphicData>
            </a:graphic>
          </wp:inline>
        </w:drawing>
      </w:r>
      <w:r w:rsidRPr="00447DAD">
        <w:t xml:space="preserve">is Gaussian if its real and imaginary part are jointly Gaussian, i.e. </w:t>
      </w:r>
      <w:r w:rsidRPr="00447DAD">
        <w:rPr>
          <w:noProof/>
          <w:position w:val="-12"/>
        </w:rPr>
        <w:drawing>
          <wp:inline distT="0" distB="0" distL="0" distR="0" wp14:anchorId="4618720C" wp14:editId="32DC19A4">
            <wp:extent cx="1057275" cy="238125"/>
            <wp:effectExtent l="0" t="0" r="9525" b="9525"/>
            <wp:docPr id="1580257642" name="Picture 1580257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1057275" cy="238125"/>
                    </a:xfrm>
                    <a:prstGeom prst="rect">
                      <a:avLst/>
                    </a:prstGeom>
                    <a:noFill/>
                    <a:ln>
                      <a:noFill/>
                    </a:ln>
                  </pic:spPr>
                </pic:pic>
              </a:graphicData>
            </a:graphic>
          </wp:inline>
        </w:drawing>
      </w:r>
      <w:r w:rsidRPr="00447DAD">
        <w:t>and</w:t>
      </w:r>
      <w:r w:rsidRPr="00447DAD">
        <w:rPr>
          <w:noProof/>
          <w:position w:val="-12"/>
        </w:rPr>
        <w:drawing>
          <wp:inline distT="0" distB="0" distL="0" distR="0" wp14:anchorId="40D075E8" wp14:editId="18480A25">
            <wp:extent cx="1057275" cy="238125"/>
            <wp:effectExtent l="0" t="0" r="9525" b="9525"/>
            <wp:docPr id="1913379283" name="Picture 1913379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1057275" cy="238125"/>
                    </a:xfrm>
                    <a:prstGeom prst="rect">
                      <a:avLst/>
                    </a:prstGeom>
                    <a:noFill/>
                    <a:ln>
                      <a:noFill/>
                    </a:ln>
                  </pic:spPr>
                </pic:pic>
              </a:graphicData>
            </a:graphic>
          </wp:inline>
        </w:drawing>
      </w:r>
      <w:r w:rsidRPr="00447DAD">
        <w:t>.  In analogy with the form of the pdf for a real Gaussian random vector, we envisage a pdf of the form</w:t>
      </w:r>
    </w:p>
    <w:p w:rsidR="00DD7A3F" w:rsidRPr="00447DAD" w:rsidRDefault="00DD7A3F" w:rsidP="00B47C2B"/>
    <w:p w:rsidR="00DD7A3F" w:rsidRPr="00447DAD" w:rsidRDefault="00DD7A3F" w:rsidP="00B47C2B">
      <w:r w:rsidRPr="00447DAD">
        <w:tab/>
      </w:r>
      <w:r w:rsidRPr="00447DAD">
        <w:rPr>
          <w:noProof/>
          <w:position w:val="-12"/>
        </w:rPr>
        <w:drawing>
          <wp:inline distT="0" distB="0" distL="0" distR="0" wp14:anchorId="1EB9DE26" wp14:editId="5B8C0DD4">
            <wp:extent cx="1457325" cy="266700"/>
            <wp:effectExtent l="0" t="0" r="9525" b="0"/>
            <wp:docPr id="1200980003" name="Picture 120098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1457325" cy="266700"/>
                    </a:xfrm>
                    <a:prstGeom prst="rect">
                      <a:avLst/>
                    </a:prstGeom>
                    <a:noFill/>
                    <a:ln>
                      <a:noFill/>
                    </a:ln>
                  </pic:spPr>
                </pic:pic>
              </a:graphicData>
            </a:graphic>
          </wp:inline>
        </w:drawing>
      </w:r>
    </w:p>
    <w:p w:rsidR="00DD7A3F" w:rsidRPr="00447DAD" w:rsidRDefault="00DD7A3F" w:rsidP="00B47C2B"/>
    <w:p w:rsidR="00DD7A3F" w:rsidRPr="00447DAD" w:rsidRDefault="00DD7A3F" w:rsidP="00B47C2B">
      <w:r w:rsidRPr="00447DAD">
        <w:t xml:space="preserve">where </w:t>
      </w:r>
      <w:r w:rsidRPr="00447DAD">
        <w:rPr>
          <w:noProof/>
          <w:position w:val="-24"/>
        </w:rPr>
        <w:drawing>
          <wp:inline distT="0" distB="0" distL="0" distR="0" wp14:anchorId="26FB566F" wp14:editId="132FA0B1">
            <wp:extent cx="1533525" cy="381000"/>
            <wp:effectExtent l="0" t="0" r="9525" b="0"/>
            <wp:docPr id="1917614541" name="Picture 191761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1533525" cy="381000"/>
                    </a:xfrm>
                    <a:prstGeom prst="rect">
                      <a:avLst/>
                    </a:prstGeom>
                    <a:noFill/>
                    <a:ln>
                      <a:noFill/>
                    </a:ln>
                  </pic:spPr>
                </pic:pic>
              </a:graphicData>
            </a:graphic>
          </wp:inline>
        </w:drawing>
      </w:r>
      <w:r w:rsidRPr="00447DAD">
        <w:t xml:space="preserve"> and </w:t>
      </w:r>
      <w:r w:rsidRPr="00447DAD">
        <w:rPr>
          <w:noProof/>
          <w:position w:val="-16"/>
        </w:rPr>
        <w:drawing>
          <wp:inline distT="0" distB="0" distL="0" distR="0" wp14:anchorId="25345AE7" wp14:editId="64901706">
            <wp:extent cx="657225" cy="276225"/>
            <wp:effectExtent l="0" t="0" r="9525" b="9525"/>
            <wp:docPr id="621497827" name="Picture 621497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657225" cy="276225"/>
                    </a:xfrm>
                    <a:prstGeom prst="rect">
                      <a:avLst/>
                    </a:prstGeom>
                    <a:noFill/>
                    <a:ln>
                      <a:noFill/>
                    </a:ln>
                  </pic:spPr>
                </pic:pic>
              </a:graphicData>
            </a:graphic>
          </wp:inline>
        </w:drawing>
      </w:r>
      <w:r w:rsidRPr="00447DAD">
        <w:t>are the covariance matrix and mean vector of</w:t>
      </w:r>
      <w:r w:rsidRPr="00447DAD">
        <w:rPr>
          <w:noProof/>
          <w:position w:val="-4"/>
        </w:rPr>
        <w:drawing>
          <wp:inline distT="0" distB="0" distL="0" distR="0" wp14:anchorId="06D0297C" wp14:editId="7AD42786">
            <wp:extent cx="152400" cy="152400"/>
            <wp:effectExtent l="0" t="0" r="0" b="0"/>
            <wp:docPr id="1737227525" name="Picture 1737227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47DAD">
        <w:t xml:space="preserve">, respectively, and c, and b are real constants.  Since a complex random vector </w:t>
      </w:r>
      <w:r w:rsidRPr="00447DAD">
        <w:rPr>
          <w:noProof/>
          <w:position w:val="-4"/>
        </w:rPr>
        <w:drawing>
          <wp:inline distT="0" distB="0" distL="0" distR="0" wp14:anchorId="37FD49B3" wp14:editId="0B0121D6">
            <wp:extent cx="152400" cy="152400"/>
            <wp:effectExtent l="0" t="0" r="0" b="0"/>
            <wp:docPr id="1169520604" name="Picture 1169520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47DAD">
        <w:t xml:space="preserve"> is statistically described by the joint density of its real and imaginary parts, or equivalently by the vector</w:t>
      </w:r>
      <w:r w:rsidRPr="00447DAD">
        <w:rPr>
          <w:noProof/>
          <w:position w:val="-16"/>
        </w:rPr>
        <w:drawing>
          <wp:inline distT="0" distB="0" distL="0" distR="0" wp14:anchorId="457BBEFF" wp14:editId="375B1594">
            <wp:extent cx="1019175" cy="333375"/>
            <wp:effectExtent l="0" t="0" r="9525" b="9525"/>
            <wp:docPr id="2087438794" name="Picture 208743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bwMode="auto">
                    <a:xfrm>
                      <a:off x="0" y="0"/>
                      <a:ext cx="1019175" cy="333375"/>
                    </a:xfrm>
                    <a:prstGeom prst="rect">
                      <a:avLst/>
                    </a:prstGeom>
                    <a:noFill/>
                    <a:ln>
                      <a:noFill/>
                    </a:ln>
                  </pic:spPr>
                </pic:pic>
              </a:graphicData>
            </a:graphic>
          </wp:inline>
        </w:drawing>
      </w:r>
      <w:r w:rsidRPr="00447DAD">
        <w:t>, we begin with that</w:t>
      </w:r>
    </w:p>
    <w:p w:rsidR="00DD7A3F" w:rsidRPr="00447DAD" w:rsidRDefault="00DD7A3F" w:rsidP="00B47C2B"/>
    <w:p w:rsidR="00DD7A3F" w:rsidRPr="00447DAD" w:rsidRDefault="00DD7A3F" w:rsidP="00B47C2B">
      <w:r w:rsidRPr="00447DAD">
        <w:tab/>
      </w:r>
      <w:r w:rsidRPr="00447DAD">
        <w:rPr>
          <w:noProof/>
          <w:position w:val="-42"/>
        </w:rPr>
        <w:drawing>
          <wp:inline distT="0" distB="0" distL="0" distR="0" wp14:anchorId="3C57998B" wp14:editId="07AA4DFB">
            <wp:extent cx="2428875" cy="542925"/>
            <wp:effectExtent l="0" t="0" r="9525" b="9525"/>
            <wp:docPr id="1223086086" name="Picture 1223086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70" cstate="print">
                      <a:extLst>
                        <a:ext uri="{28A0092B-C50C-407E-A947-70E740481C1C}">
                          <a14:useLocalDpi xmlns:a14="http://schemas.microsoft.com/office/drawing/2010/main" val="0"/>
                        </a:ext>
                      </a:extLst>
                    </a:blip>
                    <a:srcRect/>
                    <a:stretch>
                      <a:fillRect/>
                    </a:stretch>
                  </pic:blipFill>
                  <pic:spPr bwMode="auto">
                    <a:xfrm>
                      <a:off x="0" y="0"/>
                      <a:ext cx="2428875" cy="54292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bookmarkStart w:id="70" w:name="ZEqnNum876244"/>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15</w:instrText>
      </w:r>
      <w:r>
        <w:rPr>
          <w:noProof/>
        </w:rPr>
        <w:fldChar w:fldCharType="end"/>
      </w:r>
      <w:r w:rsidRPr="00447DAD">
        <w:instrText>)</w:instrText>
      </w:r>
      <w:bookmarkEnd w:id="70"/>
      <w:r w:rsidRPr="00447DAD">
        <w:fldChar w:fldCharType="end"/>
      </w:r>
    </w:p>
    <w:p w:rsidR="00DD7A3F" w:rsidRPr="00447DAD" w:rsidRDefault="00DD7A3F" w:rsidP="00B47C2B"/>
    <w:p w:rsidR="00DD7A3F" w:rsidRPr="00447DAD" w:rsidRDefault="00DD7A3F" w:rsidP="00B47C2B">
      <w:r w:rsidRPr="00447DAD">
        <w:t xml:space="preserve">where </w:t>
      </w:r>
      <w:r w:rsidRPr="00447DAD">
        <w:rPr>
          <w:noProof/>
          <w:position w:val="-34"/>
        </w:rPr>
        <w:drawing>
          <wp:inline distT="0" distB="0" distL="0" distR="0" wp14:anchorId="2B7E398D" wp14:editId="2472A5E0">
            <wp:extent cx="1190625" cy="523875"/>
            <wp:effectExtent l="0" t="0" r="9525" b="9525"/>
            <wp:docPr id="1408005785" name="Picture 140800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71" cstate="print">
                      <a:extLst>
                        <a:ext uri="{28A0092B-C50C-407E-A947-70E740481C1C}">
                          <a14:useLocalDpi xmlns:a14="http://schemas.microsoft.com/office/drawing/2010/main" val="0"/>
                        </a:ext>
                      </a:extLst>
                    </a:blip>
                    <a:srcRect/>
                    <a:stretch>
                      <a:fillRect/>
                    </a:stretch>
                  </pic:blipFill>
                  <pic:spPr bwMode="auto">
                    <a:xfrm>
                      <a:off x="0" y="0"/>
                      <a:ext cx="1190625" cy="523875"/>
                    </a:xfrm>
                    <a:prstGeom prst="rect">
                      <a:avLst/>
                    </a:prstGeom>
                    <a:noFill/>
                    <a:ln>
                      <a:noFill/>
                    </a:ln>
                  </pic:spPr>
                </pic:pic>
              </a:graphicData>
            </a:graphic>
          </wp:inline>
        </w:drawing>
      </w:r>
      <w:r w:rsidRPr="00447DAD">
        <w:t xml:space="preserve"> and</w:t>
      </w:r>
      <w:r w:rsidRPr="00447DAD">
        <w:rPr>
          <w:noProof/>
          <w:position w:val="-34"/>
        </w:rPr>
        <w:drawing>
          <wp:inline distT="0" distB="0" distL="0" distR="0" wp14:anchorId="5D523912" wp14:editId="3664584F">
            <wp:extent cx="771525" cy="523875"/>
            <wp:effectExtent l="0" t="0" r="9525" b="9525"/>
            <wp:docPr id="1766666987" name="Picture 1766666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0" y="0"/>
                      <a:ext cx="771525" cy="523875"/>
                    </a:xfrm>
                    <a:prstGeom prst="rect">
                      <a:avLst/>
                    </a:prstGeom>
                    <a:noFill/>
                    <a:ln>
                      <a:noFill/>
                    </a:ln>
                  </pic:spPr>
                </pic:pic>
              </a:graphicData>
            </a:graphic>
          </wp:inline>
        </w:drawing>
      </w:r>
      <w:r w:rsidRPr="00447DAD">
        <w:t xml:space="preserve">. If we restrict </w:t>
      </w:r>
      <w:r w:rsidRPr="00447DAD">
        <w:rPr>
          <w:noProof/>
          <w:position w:val="-4"/>
        </w:rPr>
        <w:drawing>
          <wp:inline distT="0" distB="0" distL="0" distR="0" wp14:anchorId="429C9056" wp14:editId="0B5A1195">
            <wp:extent cx="152400" cy="152400"/>
            <wp:effectExtent l="0" t="0" r="0" b="0"/>
            <wp:docPr id="441375411" name="Picture 44137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47DAD">
        <w:t>to be proper, then by applying the standard block matrix inverse formula given by (), we may write</w:t>
      </w:r>
    </w:p>
    <w:p w:rsidR="00DD7A3F" w:rsidRPr="00447DAD" w:rsidRDefault="00DD7A3F" w:rsidP="00B47C2B"/>
    <w:p w:rsidR="00DD7A3F" w:rsidRPr="00447DAD" w:rsidRDefault="00DD7A3F" w:rsidP="00B47C2B">
      <w:r w:rsidRPr="00447DAD">
        <w:tab/>
      </w:r>
      <w:r w:rsidRPr="00447DAD">
        <w:rPr>
          <w:noProof/>
          <w:position w:val="-34"/>
        </w:rPr>
        <w:drawing>
          <wp:inline distT="0" distB="0" distL="0" distR="0" wp14:anchorId="1961288B" wp14:editId="3F5D24CD">
            <wp:extent cx="1295400" cy="523875"/>
            <wp:effectExtent l="0" t="0" r="0" b="9525"/>
            <wp:docPr id="1094036401" name="Picture 109403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74" cstate="print">
                      <a:extLst>
                        <a:ext uri="{28A0092B-C50C-407E-A947-70E740481C1C}">
                          <a14:useLocalDpi xmlns:a14="http://schemas.microsoft.com/office/drawing/2010/main" val="0"/>
                        </a:ext>
                      </a:extLst>
                    </a:blip>
                    <a:srcRect/>
                    <a:stretch>
                      <a:fillRect/>
                    </a:stretch>
                  </pic:blipFill>
                  <pic:spPr bwMode="auto">
                    <a:xfrm>
                      <a:off x="0" y="0"/>
                      <a:ext cx="1295400" cy="523875"/>
                    </a:xfrm>
                    <a:prstGeom prst="rect">
                      <a:avLst/>
                    </a:prstGeom>
                    <a:noFill/>
                    <a:ln>
                      <a:noFill/>
                    </a:ln>
                  </pic:spPr>
                </pic:pic>
              </a:graphicData>
            </a:graphic>
          </wp:inline>
        </w:drawing>
      </w:r>
    </w:p>
    <w:p w:rsidR="00DD7A3F" w:rsidRPr="00447DAD" w:rsidRDefault="00DD7A3F" w:rsidP="00B47C2B">
      <w:r w:rsidRPr="00447DAD">
        <w:t>and</w:t>
      </w:r>
    </w:p>
    <w:p w:rsidR="00DD7A3F" w:rsidRPr="00447DAD" w:rsidRDefault="00DD7A3F" w:rsidP="00B47C2B">
      <w:r w:rsidRPr="00447DAD">
        <w:tab/>
      </w:r>
    </w:p>
    <w:p w:rsidR="00DD7A3F" w:rsidRPr="00447DAD" w:rsidRDefault="00DD7A3F" w:rsidP="00B47C2B">
      <w:r w:rsidRPr="00447DAD">
        <w:tab/>
      </w:r>
      <w:r w:rsidRPr="00447DAD">
        <w:rPr>
          <w:noProof/>
          <w:position w:val="-32"/>
        </w:rPr>
        <w:drawing>
          <wp:inline distT="0" distB="0" distL="0" distR="0" wp14:anchorId="7359B12C" wp14:editId="52EEE9FB">
            <wp:extent cx="1514475" cy="495300"/>
            <wp:effectExtent l="0" t="0" r="9525" b="0"/>
            <wp:docPr id="1011709745" name="Picture 101170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75" cstate="print">
                      <a:extLst>
                        <a:ext uri="{28A0092B-C50C-407E-A947-70E740481C1C}">
                          <a14:useLocalDpi xmlns:a14="http://schemas.microsoft.com/office/drawing/2010/main" val="0"/>
                        </a:ext>
                      </a:extLst>
                    </a:blip>
                    <a:srcRect/>
                    <a:stretch>
                      <a:fillRect/>
                    </a:stretch>
                  </pic:blipFill>
                  <pic:spPr bwMode="auto">
                    <a:xfrm>
                      <a:off x="0" y="0"/>
                      <a:ext cx="1514475" cy="495300"/>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bookmarkStart w:id="71" w:name="ZEqnNum260887"/>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16</w:instrText>
      </w:r>
      <w:r>
        <w:rPr>
          <w:noProof/>
        </w:rPr>
        <w:fldChar w:fldCharType="end"/>
      </w:r>
      <w:r w:rsidRPr="00447DAD">
        <w:instrText>)</w:instrText>
      </w:r>
      <w:bookmarkEnd w:id="71"/>
      <w:r w:rsidRPr="00447DAD">
        <w:fldChar w:fldCharType="end"/>
      </w:r>
    </w:p>
    <w:p w:rsidR="00DD7A3F" w:rsidRPr="00447DAD" w:rsidRDefault="00DD7A3F" w:rsidP="00B47C2B"/>
    <w:p w:rsidR="00DD7A3F" w:rsidRPr="00447DAD" w:rsidRDefault="00DD7A3F" w:rsidP="00B47C2B">
      <w:r w:rsidRPr="00447DAD">
        <w:t xml:space="preserve">where </w:t>
      </w:r>
      <w:r w:rsidRPr="00447DAD">
        <w:rPr>
          <w:noProof/>
          <w:position w:val="-12"/>
        </w:rPr>
        <w:drawing>
          <wp:inline distT="0" distB="0" distL="0" distR="0" wp14:anchorId="32932BE9" wp14:editId="5308486F">
            <wp:extent cx="1381125" cy="257175"/>
            <wp:effectExtent l="0" t="0" r="9525" b="9525"/>
            <wp:docPr id="1804923265" name="Picture 180492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76" cstate="print">
                      <a:extLst>
                        <a:ext uri="{28A0092B-C50C-407E-A947-70E740481C1C}">
                          <a14:useLocalDpi xmlns:a14="http://schemas.microsoft.com/office/drawing/2010/main" val="0"/>
                        </a:ext>
                      </a:extLst>
                    </a:blip>
                    <a:srcRect/>
                    <a:stretch>
                      <a:fillRect/>
                    </a:stretch>
                  </pic:blipFill>
                  <pic:spPr bwMode="auto">
                    <a:xfrm>
                      <a:off x="0" y="0"/>
                      <a:ext cx="1381125" cy="257175"/>
                    </a:xfrm>
                    <a:prstGeom prst="rect">
                      <a:avLst/>
                    </a:prstGeom>
                    <a:noFill/>
                    <a:ln>
                      <a:noFill/>
                    </a:ln>
                  </pic:spPr>
                </pic:pic>
              </a:graphicData>
            </a:graphic>
          </wp:inline>
        </w:drawing>
      </w:r>
      <w:r w:rsidRPr="00447DAD">
        <w:t>and</w:t>
      </w:r>
      <w:r w:rsidRPr="00447DAD">
        <w:rPr>
          <w:noProof/>
          <w:position w:val="-12"/>
        </w:rPr>
        <w:drawing>
          <wp:inline distT="0" distB="0" distL="0" distR="0" wp14:anchorId="7FCFAC67" wp14:editId="5D15E2B4">
            <wp:extent cx="771525" cy="257175"/>
            <wp:effectExtent l="0" t="0" r="9525" b="9525"/>
            <wp:docPr id="1313617193" name="Picture 1313617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77" cstate="print">
                      <a:extLst>
                        <a:ext uri="{28A0092B-C50C-407E-A947-70E740481C1C}">
                          <a14:useLocalDpi xmlns:a14="http://schemas.microsoft.com/office/drawing/2010/main" val="0"/>
                        </a:ext>
                      </a:extLst>
                    </a:blip>
                    <a:srcRect/>
                    <a:stretch>
                      <a:fillRect/>
                    </a:stretch>
                  </pic:blipFill>
                  <pic:spPr bwMode="auto">
                    <a:xfrm>
                      <a:off x="0" y="0"/>
                      <a:ext cx="771525" cy="257175"/>
                    </a:xfrm>
                    <a:prstGeom prst="rect">
                      <a:avLst/>
                    </a:prstGeom>
                    <a:noFill/>
                    <a:ln>
                      <a:noFill/>
                    </a:ln>
                  </pic:spPr>
                </pic:pic>
              </a:graphicData>
            </a:graphic>
          </wp:inline>
        </w:drawing>
      </w:r>
      <w:r w:rsidRPr="00447DAD">
        <w:t xml:space="preserve">.  From () note that </w:t>
      </w:r>
      <w:r w:rsidRPr="00447DAD">
        <w:rPr>
          <w:noProof/>
          <w:position w:val="-6"/>
        </w:rPr>
        <w:drawing>
          <wp:inline distT="0" distB="0" distL="0" distR="0" wp14:anchorId="2BA6F3D3" wp14:editId="3EE4B6BA">
            <wp:extent cx="600075" cy="219075"/>
            <wp:effectExtent l="0" t="0" r="9525" b="9525"/>
            <wp:docPr id="1865645387" name="Picture 186564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78" cstate="print">
                      <a:extLst>
                        <a:ext uri="{28A0092B-C50C-407E-A947-70E740481C1C}">
                          <a14:useLocalDpi xmlns:a14="http://schemas.microsoft.com/office/drawing/2010/main" val="0"/>
                        </a:ext>
                      </a:extLst>
                    </a:blip>
                    <a:srcRect/>
                    <a:stretch>
                      <a:fillRect/>
                    </a:stretch>
                  </pic:blipFill>
                  <pic:spPr bwMode="auto">
                    <a:xfrm>
                      <a:off x="0" y="0"/>
                      <a:ext cx="600075" cy="219075"/>
                    </a:xfrm>
                    <a:prstGeom prst="rect">
                      <a:avLst/>
                    </a:prstGeom>
                    <a:noFill/>
                    <a:ln>
                      <a:noFill/>
                    </a:ln>
                  </pic:spPr>
                </pic:pic>
              </a:graphicData>
            </a:graphic>
          </wp:inline>
        </w:drawing>
      </w:r>
      <w:r w:rsidRPr="00447DAD">
        <w:t>.</w:t>
      </w:r>
    </w:p>
    <w:p w:rsidR="00DD7A3F" w:rsidRPr="00447DAD" w:rsidRDefault="00DD7A3F" w:rsidP="00B47C2B">
      <w:r w:rsidRPr="00447DAD">
        <w:t xml:space="preserve">The diagonals of </w:t>
      </w:r>
      <w:r w:rsidRPr="00447DAD">
        <w:fldChar w:fldCharType="begin"/>
      </w:r>
      <w:r w:rsidRPr="00447DAD">
        <w:instrText xml:space="preserve"> GOTOBUTTON ZEqnNum260887  \* MERGEFORMAT </w:instrText>
      </w:r>
      <w:fldSimple w:instr=" REF ZEqnNum260887 \! \* MERGEFORMAT ">
        <w:r w:rsidRPr="00447DAD">
          <w:instrText>(</w:instrText>
        </w:r>
        <w:r>
          <w:instrText>1</w:instrText>
        </w:r>
        <w:r w:rsidRPr="00447DAD">
          <w:instrText>.</w:instrText>
        </w:r>
        <w:r>
          <w:instrText>16</w:instrText>
        </w:r>
        <w:r w:rsidRPr="00447DAD">
          <w:instrText>)</w:instrText>
        </w:r>
      </w:fldSimple>
      <w:r w:rsidRPr="00447DAD">
        <w:fldChar w:fldCharType="end"/>
      </w:r>
      <w:r w:rsidRPr="00447DAD">
        <w:t xml:space="preserve"> are symmetric positive definite and the cross-diagonal are a skew-symmetric pair, hence we may apply Lemma 1.1 to</w:t>
      </w:r>
      <w:r w:rsidRPr="00447DAD">
        <w:rPr>
          <w:noProof/>
          <w:position w:val="-14"/>
        </w:rPr>
        <w:drawing>
          <wp:inline distT="0" distB="0" distL="0" distR="0" wp14:anchorId="6742C593" wp14:editId="07A2879A">
            <wp:extent cx="523875" cy="266700"/>
            <wp:effectExtent l="0" t="0" r="9525" b="0"/>
            <wp:docPr id="451224402" name="Picture 451224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523875" cy="266700"/>
                    </a:xfrm>
                    <a:prstGeom prst="rect">
                      <a:avLst/>
                    </a:prstGeom>
                    <a:noFill/>
                    <a:ln>
                      <a:noFill/>
                    </a:ln>
                  </pic:spPr>
                </pic:pic>
              </a:graphicData>
            </a:graphic>
          </wp:inline>
        </w:drawing>
      </w:r>
      <w:r w:rsidRPr="00447DAD">
        <w:t xml:space="preserve"> and </w:t>
      </w:r>
      <w:r w:rsidRPr="00447DAD">
        <w:rPr>
          <w:noProof/>
          <w:position w:val="-24"/>
        </w:rPr>
        <w:drawing>
          <wp:inline distT="0" distB="0" distL="0" distR="0" wp14:anchorId="0138C157" wp14:editId="795DE864">
            <wp:extent cx="1571625" cy="419100"/>
            <wp:effectExtent l="0" t="0" r="9525" b="0"/>
            <wp:docPr id="63307272" name="Picture 63307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80" cstate="print">
                      <a:extLst>
                        <a:ext uri="{28A0092B-C50C-407E-A947-70E740481C1C}">
                          <a14:useLocalDpi xmlns:a14="http://schemas.microsoft.com/office/drawing/2010/main" val="0"/>
                        </a:ext>
                      </a:extLst>
                    </a:blip>
                    <a:srcRect/>
                    <a:stretch>
                      <a:fillRect/>
                    </a:stretch>
                  </pic:blipFill>
                  <pic:spPr bwMode="auto">
                    <a:xfrm>
                      <a:off x="0" y="0"/>
                      <a:ext cx="1571625" cy="419100"/>
                    </a:xfrm>
                    <a:prstGeom prst="rect">
                      <a:avLst/>
                    </a:prstGeom>
                    <a:noFill/>
                    <a:ln>
                      <a:noFill/>
                    </a:ln>
                  </pic:spPr>
                </pic:pic>
              </a:graphicData>
            </a:graphic>
          </wp:inline>
        </w:drawing>
      </w:r>
      <w:r w:rsidRPr="00447DAD">
        <w:t xml:space="preserve"> by identifying</w:t>
      </w:r>
      <w:r w:rsidRPr="00447DAD">
        <w:rPr>
          <w:noProof/>
          <w:position w:val="-24"/>
        </w:rPr>
        <w:drawing>
          <wp:inline distT="0" distB="0" distL="0" distR="0" wp14:anchorId="22A9309A" wp14:editId="4FBA54F1">
            <wp:extent cx="1495425" cy="428625"/>
            <wp:effectExtent l="0" t="0" r="9525" b="9525"/>
            <wp:docPr id="57482323" name="Picture 5748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81" cstate="print">
                      <a:extLst>
                        <a:ext uri="{28A0092B-C50C-407E-A947-70E740481C1C}">
                          <a14:useLocalDpi xmlns:a14="http://schemas.microsoft.com/office/drawing/2010/main" val="0"/>
                        </a:ext>
                      </a:extLst>
                    </a:blip>
                    <a:srcRect/>
                    <a:stretch>
                      <a:fillRect/>
                    </a:stretch>
                  </pic:blipFill>
                  <pic:spPr bwMode="auto">
                    <a:xfrm>
                      <a:off x="0" y="0"/>
                      <a:ext cx="1495425" cy="428625"/>
                    </a:xfrm>
                    <a:prstGeom prst="rect">
                      <a:avLst/>
                    </a:prstGeom>
                    <a:noFill/>
                    <a:ln>
                      <a:noFill/>
                    </a:ln>
                  </pic:spPr>
                </pic:pic>
              </a:graphicData>
            </a:graphic>
          </wp:inline>
        </w:drawing>
      </w:r>
      <w:r w:rsidRPr="00447DAD">
        <w:t xml:space="preserve">.   Thus we have proved the exponents, </w:t>
      </w:r>
      <w:r w:rsidRPr="00447DAD">
        <w:rPr>
          <w:noProof/>
          <w:position w:val="-24"/>
        </w:rPr>
        <w:drawing>
          <wp:inline distT="0" distB="0" distL="0" distR="0" wp14:anchorId="3A5988F4" wp14:editId="17E7C598">
            <wp:extent cx="1333500" cy="419100"/>
            <wp:effectExtent l="0" t="0" r="0" b="0"/>
            <wp:docPr id="2142146437" name="Picture 2142146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82" cstate="print">
                      <a:extLst>
                        <a:ext uri="{28A0092B-C50C-407E-A947-70E740481C1C}">
                          <a14:useLocalDpi xmlns:a14="http://schemas.microsoft.com/office/drawing/2010/main" val="0"/>
                        </a:ext>
                      </a:extLst>
                    </a:blip>
                    <a:srcRect/>
                    <a:stretch>
                      <a:fillRect/>
                    </a:stretch>
                  </pic:blipFill>
                  <pic:spPr bwMode="auto">
                    <a:xfrm>
                      <a:off x="0" y="0"/>
                      <a:ext cx="1333500" cy="419100"/>
                    </a:xfrm>
                    <a:prstGeom prst="rect">
                      <a:avLst/>
                    </a:prstGeom>
                    <a:noFill/>
                    <a:ln>
                      <a:noFill/>
                    </a:ln>
                  </pic:spPr>
                </pic:pic>
              </a:graphicData>
            </a:graphic>
          </wp:inline>
        </w:drawing>
      </w:r>
      <w:r w:rsidRPr="00447DAD">
        <w:t xml:space="preserve">in </w:t>
      </w:r>
      <w:r w:rsidRPr="00447DAD">
        <w:fldChar w:fldCharType="begin"/>
      </w:r>
      <w:r w:rsidRPr="00447DAD">
        <w:instrText xml:space="preserve"> GOTOBUTTON ZEqnNum876244  \* MERGEFORMAT </w:instrText>
      </w:r>
      <w:fldSimple w:instr=" REF ZEqnNum876244 \! \* MERGEFORMAT ">
        <w:r w:rsidRPr="00447DAD">
          <w:instrText>(</w:instrText>
        </w:r>
        <w:r>
          <w:instrText>1</w:instrText>
        </w:r>
        <w:r w:rsidRPr="00447DAD">
          <w:instrText>.</w:instrText>
        </w:r>
        <w:r>
          <w:instrText>15</w:instrText>
        </w:r>
        <w:r w:rsidRPr="00447DAD">
          <w:instrText>)</w:instrText>
        </w:r>
      </w:fldSimple>
      <w:r w:rsidRPr="00447DAD">
        <w:fldChar w:fldCharType="end"/>
      </w:r>
      <w:r w:rsidRPr="00447DAD">
        <w:t xml:space="preserve">.  Next we turn our attention to the normalization coefficient.  Applying the determinant formula () to </w:t>
      </w:r>
      <w:r w:rsidRPr="00447DAD">
        <w:fldChar w:fldCharType="begin"/>
      </w:r>
      <w:r w:rsidRPr="00447DAD">
        <w:instrText xml:space="preserve"> GOTOBUTTON ZEqnNum260887  \* MERGEFORMAT </w:instrText>
      </w:r>
      <w:fldSimple w:instr=" REF ZEqnNum260887 \! \* MERGEFORMAT ">
        <w:r w:rsidRPr="00447DAD">
          <w:instrText>(</w:instrText>
        </w:r>
        <w:r>
          <w:instrText>1</w:instrText>
        </w:r>
        <w:r w:rsidRPr="00447DAD">
          <w:instrText>.</w:instrText>
        </w:r>
        <w:r>
          <w:instrText>16</w:instrText>
        </w:r>
        <w:r w:rsidRPr="00447DAD">
          <w:instrText>)</w:instrText>
        </w:r>
      </w:fldSimple>
      <w:r w:rsidRPr="00447DAD">
        <w:fldChar w:fldCharType="end"/>
      </w:r>
      <w:r w:rsidRPr="00447DAD">
        <w:t xml:space="preserve"> gives</w:t>
      </w:r>
    </w:p>
    <w:p w:rsidR="00DD7A3F" w:rsidRPr="00447DAD" w:rsidRDefault="00DD7A3F" w:rsidP="00B47C2B"/>
    <w:p w:rsidR="00DD7A3F" w:rsidRPr="00447DAD" w:rsidRDefault="00DD7A3F" w:rsidP="00B47C2B">
      <w:r w:rsidRPr="00447DAD">
        <w:tab/>
      </w:r>
      <w:r w:rsidRPr="00447DAD">
        <w:rPr>
          <w:noProof/>
          <w:position w:val="-156"/>
        </w:rPr>
        <w:drawing>
          <wp:inline distT="0" distB="0" distL="0" distR="0" wp14:anchorId="3194209A" wp14:editId="1AB37942">
            <wp:extent cx="2486025" cy="2057400"/>
            <wp:effectExtent l="0" t="0" r="9525" b="0"/>
            <wp:docPr id="795735470" name="Picture 795735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2486025" cy="2057400"/>
                    </a:xfrm>
                    <a:prstGeom prst="rect">
                      <a:avLst/>
                    </a:prstGeom>
                    <a:noFill/>
                    <a:ln>
                      <a:noFill/>
                    </a:ln>
                  </pic:spPr>
                </pic:pic>
              </a:graphicData>
            </a:graphic>
          </wp:inline>
        </w:drawing>
      </w:r>
    </w:p>
    <w:p w:rsidR="00DD7A3F" w:rsidRPr="00447DAD" w:rsidRDefault="00DD7A3F" w:rsidP="00B47C2B"/>
    <w:p w:rsidR="00DD7A3F" w:rsidRPr="00447DAD" w:rsidRDefault="00DD7A3F" w:rsidP="00B47C2B">
      <w:r w:rsidRPr="00447DAD">
        <w:t xml:space="preserve">which, after substitution in </w:t>
      </w:r>
      <w:r w:rsidRPr="00447DAD">
        <w:fldChar w:fldCharType="begin"/>
      </w:r>
      <w:r w:rsidRPr="00447DAD">
        <w:instrText xml:space="preserve"> GOTOBUTTON ZEqnNum876244  \* MERGEFORMAT </w:instrText>
      </w:r>
      <w:fldSimple w:instr=" REF ZEqnNum876244 \! \* MERGEFORMAT ">
        <w:r w:rsidRPr="00447DAD">
          <w:instrText>(</w:instrText>
        </w:r>
        <w:r>
          <w:instrText>1</w:instrText>
        </w:r>
        <w:r w:rsidRPr="00447DAD">
          <w:instrText>.</w:instrText>
        </w:r>
        <w:r>
          <w:instrText>15</w:instrText>
        </w:r>
        <w:r w:rsidRPr="00447DAD">
          <w:instrText>)</w:instrText>
        </w:r>
      </w:fldSimple>
      <w:r w:rsidRPr="00447DAD">
        <w:fldChar w:fldCharType="end"/>
      </w:r>
      <w:r w:rsidRPr="00447DAD">
        <w:t xml:space="preserve"> gives the result</w:t>
      </w:r>
      <w:r w:rsidRPr="00447DAD">
        <w:rPr>
          <w:noProof/>
          <w:position w:val="-18"/>
        </w:rPr>
        <w:drawing>
          <wp:inline distT="0" distB="0" distL="0" distR="0" wp14:anchorId="723F8D20" wp14:editId="0B15EEA7">
            <wp:extent cx="1304925" cy="333375"/>
            <wp:effectExtent l="0" t="0" r="9525" b="9525"/>
            <wp:docPr id="1924991545" name="Picture 192499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1304925" cy="333375"/>
                    </a:xfrm>
                    <a:prstGeom prst="rect">
                      <a:avLst/>
                    </a:prstGeom>
                    <a:noFill/>
                    <a:ln>
                      <a:noFill/>
                    </a:ln>
                  </pic:spPr>
                </pic:pic>
              </a:graphicData>
            </a:graphic>
          </wp:inline>
        </w:drawing>
      </w:r>
      <w:r w:rsidRPr="00447DAD">
        <w:t>.   Thus, we have established the following theorem:</w:t>
      </w:r>
    </w:p>
    <w:p w:rsidR="00DD7A3F" w:rsidRPr="00447DAD" w:rsidRDefault="00DD7A3F" w:rsidP="00B47C2B"/>
    <w:p w:rsidR="00DD7A3F" w:rsidRPr="00447DAD" w:rsidRDefault="00DD7A3F" w:rsidP="00B47C2B">
      <w:r w:rsidRPr="00447DAD">
        <w:t xml:space="preserve">Theorem </w:t>
      </w:r>
      <w:r>
        <w:rPr>
          <w:noProof/>
        </w:rPr>
        <w:fldChar w:fldCharType="begin"/>
      </w:r>
      <w:r>
        <w:rPr>
          <w:noProof/>
        </w:rPr>
        <w:instrText xml:space="preserve"> STYLEREF 2 \s </w:instrText>
      </w:r>
      <w:r>
        <w:rPr>
          <w:noProof/>
        </w:rPr>
        <w:fldChar w:fldCharType="separate"/>
      </w:r>
      <w:r>
        <w:rPr>
          <w:noProof/>
        </w:rPr>
        <w:t>9.7</w:t>
      </w:r>
      <w:r>
        <w:rPr>
          <w:noProof/>
        </w:rPr>
        <w:fldChar w:fldCharType="end"/>
      </w:r>
      <w:r w:rsidRPr="00447DAD">
        <w:t>.</w:t>
      </w:r>
      <w:r>
        <w:rPr>
          <w:noProof/>
        </w:rPr>
        <w:fldChar w:fldCharType="begin"/>
      </w:r>
      <w:r>
        <w:rPr>
          <w:noProof/>
        </w:rPr>
        <w:instrText xml:space="preserve"> SEQ Theorem \* ARABIC \s 2 </w:instrText>
      </w:r>
      <w:r>
        <w:rPr>
          <w:noProof/>
        </w:rPr>
        <w:fldChar w:fldCharType="separate"/>
      </w:r>
      <w:r>
        <w:rPr>
          <w:noProof/>
        </w:rPr>
        <w:t>1</w:t>
      </w:r>
      <w:r>
        <w:rPr>
          <w:noProof/>
        </w:rPr>
        <w:fldChar w:fldCharType="end"/>
      </w:r>
    </w:p>
    <w:p w:rsidR="00DD7A3F" w:rsidRPr="00447DAD" w:rsidRDefault="00DD7A3F" w:rsidP="00B47C2B"/>
    <w:p w:rsidR="00DD7A3F" w:rsidRPr="00447DAD" w:rsidRDefault="00DD7A3F" w:rsidP="00B47C2B">
      <w:r w:rsidRPr="00447DAD">
        <w:t xml:space="preserve">The Gaussian length n proper complex random vector </w:t>
      </w:r>
      <w:r w:rsidRPr="00447DAD">
        <w:rPr>
          <w:noProof/>
          <w:position w:val="-4"/>
        </w:rPr>
        <w:drawing>
          <wp:inline distT="0" distB="0" distL="0" distR="0" wp14:anchorId="6371310A" wp14:editId="08734B91">
            <wp:extent cx="152400" cy="152400"/>
            <wp:effectExtent l="0" t="0" r="0" b="0"/>
            <wp:docPr id="185369036" name="Picture 185369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8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447DAD">
        <w:t xml:space="preserve">with mean </w:t>
      </w:r>
      <w:r w:rsidRPr="00447DAD">
        <w:rPr>
          <w:noProof/>
          <w:position w:val="-10"/>
        </w:rPr>
        <w:drawing>
          <wp:inline distT="0" distB="0" distL="0" distR="0" wp14:anchorId="4A26A19D" wp14:editId="4712D6C2">
            <wp:extent cx="200025" cy="200025"/>
            <wp:effectExtent l="0" t="0" r="9525" b="9525"/>
            <wp:docPr id="644988867" name="Picture 644988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447DAD">
        <w:t xml:space="preserve">and covariance </w:t>
      </w:r>
      <w:r w:rsidRPr="00447DAD">
        <w:rPr>
          <w:noProof/>
          <w:position w:val="-10"/>
        </w:rPr>
        <w:drawing>
          <wp:inline distT="0" distB="0" distL="0" distR="0" wp14:anchorId="38C59855" wp14:editId="0F71D624">
            <wp:extent cx="219075" cy="200025"/>
            <wp:effectExtent l="0" t="0" r="9525" b="9525"/>
            <wp:docPr id="1684566384" name="Picture 168456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87" cstate="print">
                      <a:extLst>
                        <a:ext uri="{28A0092B-C50C-407E-A947-70E740481C1C}">
                          <a14:useLocalDpi xmlns:a14="http://schemas.microsoft.com/office/drawing/2010/main" val="0"/>
                        </a:ext>
                      </a:extLst>
                    </a:blip>
                    <a:srcRect/>
                    <a:stretch>
                      <a:fillRect/>
                    </a:stretch>
                  </pic:blipFill>
                  <pic:spPr bwMode="auto">
                    <a:xfrm>
                      <a:off x="0" y="0"/>
                      <a:ext cx="219075" cy="200025"/>
                    </a:xfrm>
                    <a:prstGeom prst="rect">
                      <a:avLst/>
                    </a:prstGeom>
                    <a:noFill/>
                    <a:ln>
                      <a:noFill/>
                    </a:ln>
                  </pic:spPr>
                </pic:pic>
              </a:graphicData>
            </a:graphic>
          </wp:inline>
        </w:drawing>
      </w:r>
      <w:r w:rsidRPr="00447DAD">
        <w:t>has the pdf</w:t>
      </w:r>
    </w:p>
    <w:p w:rsidR="00DD7A3F" w:rsidRPr="00447DAD" w:rsidRDefault="00DD7A3F" w:rsidP="00B47C2B"/>
    <w:p w:rsidR="00DD7A3F" w:rsidRPr="00447DAD" w:rsidRDefault="00DD7A3F" w:rsidP="00B47C2B">
      <w:r w:rsidRPr="00447DAD">
        <w:tab/>
      </w:r>
      <w:r w:rsidRPr="00447DAD">
        <w:rPr>
          <w:noProof/>
          <w:position w:val="-32"/>
        </w:rPr>
        <w:drawing>
          <wp:inline distT="0" distB="0" distL="0" distR="0" wp14:anchorId="1D30CDB7" wp14:editId="7450A684">
            <wp:extent cx="1905000" cy="447675"/>
            <wp:effectExtent l="0" t="0" r="0" b="9525"/>
            <wp:docPr id="420580868" name="Picture 420580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88" cstate="print">
                      <a:extLst>
                        <a:ext uri="{28A0092B-C50C-407E-A947-70E740481C1C}">
                          <a14:useLocalDpi xmlns:a14="http://schemas.microsoft.com/office/drawing/2010/main" val="0"/>
                        </a:ext>
                      </a:extLst>
                    </a:blip>
                    <a:srcRect/>
                    <a:stretch>
                      <a:fillRect/>
                    </a:stretch>
                  </pic:blipFill>
                  <pic:spPr bwMode="auto">
                    <a:xfrm>
                      <a:off x="0" y="0"/>
                      <a:ext cx="1905000" cy="447675"/>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17</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We often employ the shorthand </w:t>
      </w:r>
      <w:r w:rsidRPr="00447DAD">
        <w:rPr>
          <w:noProof/>
          <w:position w:val="-12"/>
        </w:rPr>
        <w:drawing>
          <wp:inline distT="0" distB="0" distL="0" distR="0" wp14:anchorId="55110944" wp14:editId="099D6487">
            <wp:extent cx="1076325" cy="238125"/>
            <wp:effectExtent l="0" t="0" r="9525" b="9525"/>
            <wp:docPr id="605100456" name="Picture 605100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89" cstate="print">
                      <a:extLst>
                        <a:ext uri="{28A0092B-C50C-407E-A947-70E740481C1C}">
                          <a14:useLocalDpi xmlns:a14="http://schemas.microsoft.com/office/drawing/2010/main" val="0"/>
                        </a:ext>
                      </a:extLst>
                    </a:blip>
                    <a:srcRect/>
                    <a:stretch>
                      <a:fillRect/>
                    </a:stretch>
                  </pic:blipFill>
                  <pic:spPr bwMode="auto">
                    <a:xfrm>
                      <a:off x="0" y="0"/>
                      <a:ext cx="1076325" cy="238125"/>
                    </a:xfrm>
                    <a:prstGeom prst="rect">
                      <a:avLst/>
                    </a:prstGeom>
                    <a:noFill/>
                    <a:ln>
                      <a:noFill/>
                    </a:ln>
                  </pic:spPr>
                </pic:pic>
              </a:graphicData>
            </a:graphic>
          </wp:inline>
        </w:drawing>
      </w:r>
      <w:r w:rsidRPr="00447DAD">
        <w:t xml:space="preserve">to denote such a random vector. </w:t>
      </w:r>
    </w:p>
    <w:p w:rsidR="00DD7A3F" w:rsidRPr="00447DAD" w:rsidRDefault="00DD7A3F" w:rsidP="00B47C2B"/>
    <w:p w:rsidR="00DD7A3F" w:rsidRPr="00447DAD" w:rsidRDefault="00DD7A3F" w:rsidP="00B47C2B">
      <w:r w:rsidRPr="00447DAD">
        <w:t xml:space="preserve">Linear transformations preserve properness.  </w:t>
      </w:r>
    </w:p>
    <w:p w:rsidR="00DD7A3F" w:rsidRPr="00447DAD" w:rsidRDefault="00DD7A3F" w:rsidP="00B47C2B"/>
    <w:p w:rsidR="00DD7A3F" w:rsidRPr="00447DAD" w:rsidRDefault="00DD7A3F" w:rsidP="00B47C2B">
      <w:r w:rsidRPr="00447DAD">
        <w:rPr>
          <w:i/>
          <w:iCs/>
        </w:rPr>
        <w:t>Proof</w:t>
      </w:r>
      <w:r w:rsidRPr="00447DAD">
        <w:t>:</w:t>
      </w:r>
    </w:p>
    <w:p w:rsidR="00DD7A3F" w:rsidRPr="00447DAD" w:rsidRDefault="00DD7A3F" w:rsidP="00B47C2B"/>
    <w:p w:rsidR="00DD7A3F" w:rsidRPr="00447DAD" w:rsidRDefault="00DD7A3F" w:rsidP="00B47C2B">
      <w:r w:rsidRPr="00447DAD">
        <w:tab/>
      </w:r>
      <w:r w:rsidRPr="00447DAD">
        <w:rPr>
          <w:noProof/>
          <w:position w:val="-10"/>
        </w:rPr>
        <w:drawing>
          <wp:inline distT="0" distB="0" distL="0" distR="0" wp14:anchorId="762634F4" wp14:editId="32CA7166">
            <wp:extent cx="1152525" cy="228600"/>
            <wp:effectExtent l="0" t="0" r="0" b="0"/>
            <wp:docPr id="871873233" name="Picture 87187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1152525" cy="228600"/>
                    </a:xfrm>
                    <a:prstGeom prst="rect">
                      <a:avLst/>
                    </a:prstGeom>
                    <a:noFill/>
                    <a:ln>
                      <a:noFill/>
                    </a:ln>
                  </pic:spPr>
                </pic:pic>
              </a:graphicData>
            </a:graphic>
          </wp:inline>
        </w:drawing>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18</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p w:rsidR="00DD7A3F" w:rsidRPr="00447DAD" w:rsidRDefault="00DD7A3F" w:rsidP="00B47C2B"/>
    <w:p w:rsidR="00DD7A3F" w:rsidRPr="00462181" w:rsidRDefault="00DD7A3F" w:rsidP="00B47C2B">
      <w:pPr>
        <w:pStyle w:val="Heading2"/>
      </w:pPr>
      <w:bookmarkStart w:id="72" w:name="_Toc280363701"/>
      <w:bookmarkStart w:id="73" w:name="_Toc209787545"/>
      <w:bookmarkStart w:id="74" w:name="_Toc229857177"/>
      <w:bookmarkStart w:id="75" w:name="_Toc229926231"/>
      <w:r w:rsidRPr="00462181">
        <w:t>Gaussian Derived Densities</w:t>
      </w:r>
      <w:bookmarkEnd w:id="72"/>
      <w:bookmarkEnd w:id="73"/>
      <w:bookmarkEnd w:id="74"/>
      <w:bookmarkEnd w:id="75"/>
    </w:p>
    <w:p w:rsidR="00DD7A3F" w:rsidRPr="00447DAD" w:rsidRDefault="00DD7A3F" w:rsidP="00B47C2B"/>
    <w:p w:rsidR="00DD7A3F" w:rsidRPr="00447DAD" w:rsidRDefault="00DD7A3F" w:rsidP="00B47C2B"/>
    <w:p w:rsidR="00DD7A3F" w:rsidRPr="00462181" w:rsidRDefault="00DD7A3F" w:rsidP="00B47C2B">
      <w:pPr>
        <w:pStyle w:val="Heading3"/>
      </w:pPr>
      <w:bookmarkStart w:id="76" w:name="_Toc280363702"/>
      <w:bookmarkStart w:id="77" w:name="_Toc209787546"/>
      <w:bookmarkStart w:id="78" w:name="_Toc229857178"/>
      <w:bookmarkStart w:id="79" w:name="_Toc229926232"/>
      <w:r w:rsidRPr="00462181">
        <w:t>Rician</w:t>
      </w:r>
      <w:bookmarkEnd w:id="76"/>
      <w:bookmarkEnd w:id="77"/>
      <w:bookmarkEnd w:id="78"/>
      <w:bookmarkEnd w:id="79"/>
    </w:p>
    <w:p w:rsidR="00DD7A3F" w:rsidRPr="00447DAD" w:rsidRDefault="00DD7A3F" w:rsidP="00B47C2B"/>
    <w:p w:rsidR="00DD7A3F" w:rsidRPr="00447DAD" w:rsidRDefault="00DD7A3F" w:rsidP="00B47C2B">
      <w:r w:rsidRPr="00447DAD">
        <w:t>The Rician density has the form</w:t>
      </w:r>
    </w:p>
    <w:p w:rsidR="00DD7A3F" w:rsidRPr="00447DAD" w:rsidRDefault="00DD7A3F" w:rsidP="00B47C2B"/>
    <w:p w:rsidR="00DD7A3F" w:rsidRPr="00447DAD" w:rsidRDefault="00DD7A3F" w:rsidP="00B47C2B">
      <w:r w:rsidRPr="00447DAD">
        <w:tab/>
      </w:r>
      <w:r w:rsidRPr="00447DAD">
        <w:rPr>
          <w:noProof/>
          <w:position w:val="-28"/>
        </w:rPr>
      </w:r>
      <w:r w:rsidR="00DD7A3F" w:rsidRPr="00447DAD">
        <w:rPr>
          <w:noProof/>
          <w:position w:val="-28"/>
        </w:rPr>
        <w:object w:dxaOrig="3780" w:dyaOrig="680" w14:anchorId="1B6D1A2B">
          <v:shape id="_x0000_i1068" type="#_x0000_t75" alt="" style="width:190pt;height:33pt;mso-width-percent:0;mso-height-percent:0;mso-width-percent:0;mso-height-percent:0" o:ole="">
            <v:imagedata r:id="rId291" o:title=""/>
          </v:shape>
          <o:OLEObject Type="Embed" ProgID="Equation.DSMT4" ShapeID="_x0000_i1068" DrawAspect="Content" ObjectID="_1840548618" r:id="rId292"/>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19</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It is the pdf under H1 for detecting a random phase sinewave in AWGN, so that it represents a strong direct path, i.e. constant mean, superposed with AWGN.  It is derived by considering the transformation </w:t>
      </w:r>
      <w:r w:rsidRPr="00447DAD">
        <w:rPr>
          <w:noProof/>
          <w:position w:val="-6"/>
        </w:rPr>
      </w:r>
      <w:r w:rsidR="00DD7A3F" w:rsidRPr="00447DAD">
        <w:rPr>
          <w:noProof/>
          <w:position w:val="-6"/>
        </w:rPr>
        <w:object w:dxaOrig="1440" w:dyaOrig="380" w14:anchorId="44024462">
          <v:shape id="_x0000_i1069" type="#_x0000_t75" alt="" style="width:1in;height:20pt;mso-width-percent:0;mso-height-percent:0;mso-width-percent:0;mso-height-percent:0" o:ole="">
            <v:imagedata r:id="rId293" o:title=""/>
          </v:shape>
          <o:OLEObject Type="Embed" ProgID="Equation.DSMT4" ShapeID="_x0000_i1069" DrawAspect="Content" ObjectID="_1840548619" r:id="rId294"/>
        </w:object>
      </w:r>
      <w:r w:rsidRPr="00447DAD">
        <w:t xml:space="preserve">where the random variables </w:t>
      </w:r>
      <w:r w:rsidRPr="00447DAD">
        <w:rPr>
          <w:noProof/>
          <w:position w:val="-12"/>
        </w:rPr>
      </w:r>
      <w:r w:rsidR="00DD7A3F" w:rsidRPr="00447DAD">
        <w:rPr>
          <w:noProof/>
          <w:position w:val="-12"/>
        </w:rPr>
        <w:object w:dxaOrig="3000" w:dyaOrig="380" w14:anchorId="57A992A5">
          <v:shape id="_x0000_i1070" type="#_x0000_t75" alt="" style="width:150pt;height:20pt;mso-width-percent:0;mso-height-percent:0;mso-width-percent:0;mso-height-percent:0" o:ole="">
            <v:imagedata r:id="rId295" o:title=""/>
          </v:shape>
          <o:OLEObject Type="Embed" ProgID="Equation.DSMT4" ShapeID="_x0000_i1070" DrawAspect="Content" ObjectID="_1840548620" r:id="rId296"/>
        </w:object>
      </w:r>
      <w:r w:rsidRPr="00447DAD">
        <w:t>and X and Y are independent.  The joint pdf is</w:t>
      </w:r>
    </w:p>
    <w:p w:rsidR="00DD7A3F" w:rsidRPr="00447DAD" w:rsidRDefault="00DD7A3F" w:rsidP="00B47C2B"/>
    <w:p w:rsidR="00DD7A3F" w:rsidRPr="00447DAD" w:rsidRDefault="00DD7A3F" w:rsidP="00B47C2B">
      <w:pPr>
        <w:jc w:val="center"/>
      </w:pPr>
      <w:r w:rsidRPr="00447DAD">
        <w:rPr>
          <w:noProof/>
          <w:position w:val="-28"/>
        </w:rPr>
      </w:r>
      <w:r w:rsidR="00DD7A3F" w:rsidRPr="00447DAD">
        <w:rPr>
          <w:noProof/>
          <w:position w:val="-28"/>
        </w:rPr>
        <w:object w:dxaOrig="5220" w:dyaOrig="680" w14:anchorId="00DE18D2">
          <v:shape id="_x0000_i1071" type="#_x0000_t75" alt="" style="width:262pt;height:33pt;mso-width-percent:0;mso-height-percent:0;mso-width-percent:0;mso-height-percent:0" o:ole="">
            <v:imagedata r:id="rId297" o:title=""/>
          </v:shape>
          <o:OLEObject Type="Embed" ProgID="Equation.DSMT4" ShapeID="_x0000_i1071" DrawAspect="Content" ObjectID="_1840548621" r:id="rId298"/>
        </w:object>
      </w:r>
    </w:p>
    <w:p w:rsidR="00DD7A3F" w:rsidRPr="00447DAD" w:rsidRDefault="00DD7A3F" w:rsidP="00B47C2B">
      <w:pPr>
        <w:jc w:val="center"/>
      </w:pPr>
    </w:p>
    <w:p w:rsidR="00DD7A3F" w:rsidRPr="00447DAD" w:rsidRDefault="00DD7A3F" w:rsidP="00B47C2B">
      <w:r w:rsidRPr="00447DAD">
        <w:t>We want the pdf</w:t>
      </w:r>
      <w:r w:rsidRPr="00447DAD">
        <w:rPr>
          <w:noProof/>
          <w:position w:val="-24"/>
        </w:rPr>
      </w:r>
      <w:r w:rsidR="00DD7A3F" w:rsidRPr="00447DAD">
        <w:rPr>
          <w:noProof/>
          <w:position w:val="-24"/>
        </w:rPr>
        <w:object w:dxaOrig="1540" w:dyaOrig="620" w14:anchorId="167FCA14">
          <v:shape id="_x0000_i1072" type="#_x0000_t75" alt="" style="width:78pt;height:33pt;mso-width-percent:0;mso-height-percent:0;mso-width-percent:0;mso-height-percent:0" o:ole="">
            <v:imagedata r:id="rId299" o:title=""/>
          </v:shape>
          <o:OLEObject Type="Embed" ProgID="Equation.DSMT4" ShapeID="_x0000_i1072" DrawAspect="Content" ObjectID="_1840548622" r:id="rId300"/>
        </w:object>
      </w:r>
      <w:r w:rsidRPr="00447DAD">
        <w:t>which involves integrating over the region consiting of a circle of radius z, i.e.</w:t>
      </w:r>
    </w:p>
    <w:p w:rsidR="00DD7A3F" w:rsidRPr="00447DAD" w:rsidRDefault="00DD7A3F" w:rsidP="00B47C2B"/>
    <w:p w:rsidR="00DD7A3F" w:rsidRPr="00447DAD" w:rsidRDefault="00DD7A3F" w:rsidP="00B47C2B">
      <w:pPr>
        <w:jc w:val="center"/>
      </w:pPr>
      <w:r w:rsidRPr="00447DAD">
        <w:rPr>
          <w:noProof/>
          <w:position w:val="-48"/>
        </w:rPr>
      </w:r>
      <w:r w:rsidR="00DD7A3F" w:rsidRPr="00447DAD">
        <w:rPr>
          <w:noProof/>
          <w:position w:val="-48"/>
        </w:rPr>
        <w:object w:dxaOrig="6420" w:dyaOrig="820" w14:anchorId="7D674731">
          <v:shape id="_x0000_i1073" type="#_x0000_t75" alt="" style="width:321pt;height:39pt;mso-width-percent:0;mso-height-percent:0;mso-width-percent:0;mso-height-percent:0" o:ole="">
            <v:imagedata r:id="rId301" o:title=""/>
          </v:shape>
          <o:OLEObject Type="Embed" ProgID="Equation.DSMT4" ShapeID="_x0000_i1073" DrawAspect="Content" ObjectID="_1840548623" r:id="rId302"/>
        </w:object>
      </w:r>
    </w:p>
    <w:p w:rsidR="00DD7A3F" w:rsidRPr="00447DAD" w:rsidRDefault="00DD7A3F" w:rsidP="00B47C2B">
      <w:r>
        <w:rPr>
          <w:noProof/>
        </w:rPr>
        <mc:AlternateContent>
          <mc:Choice Requires="wpg">
            <w:drawing>
              <wp:anchor distT="0" distB="0" distL="114300" distR="114300" simplePos="0" relativeHeight="251695104" behindDoc="0" locked="0" layoutInCell="1" allowOverlap="1" wp14:anchorId="239E3F26" wp14:editId="08E95B2B">
                <wp:simplePos x="0" y="0"/>
                <wp:positionH relativeFrom="character">
                  <wp:posOffset>1106805</wp:posOffset>
                </wp:positionH>
                <wp:positionV relativeFrom="line">
                  <wp:posOffset>-204470</wp:posOffset>
                </wp:positionV>
                <wp:extent cx="3497580" cy="2629535"/>
                <wp:effectExtent l="0" t="0" r="0" b="12065"/>
                <wp:wrapNone/>
                <wp:docPr id="134244098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97580" cy="2629535"/>
                          <a:chOff x="3384" y="2056"/>
                          <a:chExt cx="5508" cy="4141"/>
                        </a:xfrm>
                      </wpg:grpSpPr>
                      <wps:wsp>
                        <wps:cNvPr id="585289645" name="Text Box 3"/>
                        <wps:cNvSpPr txBox="1">
                          <a:spLocks/>
                        </wps:cNvSpPr>
                        <wps:spPr bwMode="auto">
                          <a:xfrm>
                            <a:off x="5508" y="2056"/>
                            <a:ext cx="720" cy="6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D7A3F" w:rsidRPr="000A707F" w:rsidRDefault="00DD7A3F" w:rsidP="00B47C2B">
                              <w:r w:rsidRPr="000A707F">
                                <w:t>Y</w:t>
                              </w:r>
                            </w:p>
                          </w:txbxContent>
                        </wps:txbx>
                        <wps:bodyPr rot="0" vert="horz" wrap="square" lIns="91440" tIns="45720" rIns="91440" bIns="45720" anchor="t" anchorCtr="0" upright="1">
                          <a:noAutofit/>
                        </wps:bodyPr>
                      </wps:wsp>
                      <wps:wsp>
                        <wps:cNvPr id="1170242092" name="Oval 4"/>
                        <wps:cNvSpPr>
                          <a:spLocks/>
                        </wps:cNvSpPr>
                        <wps:spPr bwMode="auto">
                          <a:xfrm>
                            <a:off x="4284" y="2956"/>
                            <a:ext cx="2880" cy="2881"/>
                          </a:xfrm>
                          <a:prstGeom prst="ellipse">
                            <a:avLst/>
                          </a:prstGeom>
                          <a:solidFill>
                            <a:srgbClr val="FF6600">
                              <a:alpha val="57001"/>
                            </a:srgbClr>
                          </a:solidFill>
                          <a:ln w="9525">
                            <a:solidFill>
                              <a:srgbClr val="000000"/>
                            </a:solidFill>
                            <a:round/>
                            <a:headEnd/>
                            <a:tailEnd/>
                          </a:ln>
                        </wps:spPr>
                        <wps:bodyPr rot="0" vert="horz" wrap="square" lIns="91440" tIns="45720" rIns="91440" bIns="45720" anchor="t" anchorCtr="0" upright="1">
                          <a:noAutofit/>
                        </wps:bodyPr>
                      </wps:wsp>
                      <wps:wsp>
                        <wps:cNvPr id="839854760" name="Line 5"/>
                        <wps:cNvCnPr>
                          <a:cxnSpLocks/>
                        </wps:cNvCnPr>
                        <wps:spPr bwMode="auto">
                          <a:xfrm>
                            <a:off x="5724" y="2417"/>
                            <a:ext cx="0" cy="37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9924484" name="Line 6"/>
                        <wps:cNvCnPr>
                          <a:cxnSpLocks/>
                        </wps:cNvCnPr>
                        <wps:spPr bwMode="auto">
                          <a:xfrm>
                            <a:off x="3384" y="4397"/>
                            <a:ext cx="4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7449782" name="Line 7"/>
                        <wps:cNvCnPr>
                          <a:cxnSpLocks/>
                        </wps:cNvCnPr>
                        <wps:spPr bwMode="auto">
                          <a:xfrm flipV="1">
                            <a:off x="5724" y="3208"/>
                            <a:ext cx="864" cy="118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6320856" name="Text Box 8"/>
                        <wps:cNvSpPr txBox="1">
                          <a:spLocks/>
                        </wps:cNvSpPr>
                        <wps:spPr bwMode="auto">
                          <a:xfrm>
                            <a:off x="8064" y="4145"/>
                            <a:ext cx="828"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D7A3F" w:rsidRPr="000A707F" w:rsidRDefault="00DD7A3F" w:rsidP="00B47C2B">
                              <w:r w:rsidRPr="000A707F">
                                <w:t>X</w:t>
                              </w:r>
                            </w:p>
                          </w:txbxContent>
                        </wps:txbx>
                        <wps:bodyPr rot="0" vert="horz" wrap="square" lIns="91440" tIns="45720" rIns="91440" bIns="45720" anchor="t" anchorCtr="0" upright="1">
                          <a:noAutofit/>
                        </wps:bodyPr>
                      </wps:wsp>
                      <wps:wsp>
                        <wps:cNvPr id="1351704633" name="Text Box 9"/>
                        <wps:cNvSpPr txBox="1">
                          <a:spLocks/>
                        </wps:cNvSpPr>
                        <wps:spPr bwMode="auto">
                          <a:xfrm>
                            <a:off x="6084" y="3569"/>
                            <a:ext cx="689" cy="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D7A3F" w:rsidRPr="000A707F" w:rsidRDefault="00DD7A3F" w:rsidP="00B47C2B">
                              <w:r>
                                <w:rPr>
                                  <w:noProof/>
                                  <w:position w:val="-6"/>
                                </w:rPr>
                              </w:r>
                              <w:r w:rsidR="00DD7A3F">
                                <w:rPr>
                                  <w:noProof/>
                                  <w:position w:val="-6"/>
                                </w:rPr>
                                <w:pict w14:anchorId="38CE81FF">
                                  <v:shape id="_x0000_i1075" type="#_x0000_t75" alt="" style="width:20pt;height:20pt;mso-width-percent:0;mso-height-percent:0;mso-width-percent:0;mso-height-percent:0">
                                    <v:imagedata r:id="rId303" o:title=""/>
                                  </v:shape>
                                </w:pict>
                              </w:r>
                            </w:p>
                          </w:txbxContent>
                        </wps:txbx>
                        <wps:bodyPr rot="0" vert="horz" wrap="none" lIns="91440" tIns="45720" rIns="91440" bIns="45720" anchor="t" anchorCtr="0" upright="1">
                          <a:spAutoFit/>
                        </wps:bodyPr>
                      </wps:wsp>
                      <wps:wsp>
                        <wps:cNvPr id="506343888" name="Text Box 10"/>
                        <wps:cNvSpPr txBox="1">
                          <a:spLocks/>
                        </wps:cNvSpPr>
                        <wps:spPr bwMode="auto">
                          <a:xfrm>
                            <a:off x="4860" y="4865"/>
                            <a:ext cx="549"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D7A3F" w:rsidRPr="000A707F" w:rsidRDefault="00DD7A3F" w:rsidP="00B47C2B">
                              <w:r>
                                <w:rPr>
                                  <w:noProof/>
                                  <w:position w:val="-6"/>
                                </w:rPr>
                              </w:r>
                              <w:r w:rsidR="00DD7A3F">
                                <w:rPr>
                                  <w:noProof/>
                                  <w:position w:val="-6"/>
                                </w:rPr>
                                <w:pict w14:anchorId="20EB370F">
                                  <v:shape id="_x0000_i1077" type="#_x0000_t75" alt="" style="width:13pt;height:13pt;mso-width-percent:0;mso-height-percent:0;mso-width-percent:0;mso-height-percent:0">
                                    <v:imagedata r:id="rId304" o:title=""/>
                                  </v:shape>
                                </w:pict>
                              </w:r>
                            </w:p>
                          </w:txbxContent>
                        </wps:txbx>
                        <wps:bodyPr rot="0" vert="horz" wrap="none" lIns="91440" tIns="45720" rIns="91440" bIns="45720" anchor="t" anchorCtr="0" upright="1">
                          <a:spAutoFit/>
                        </wps:bodyPr>
                      </wps:wsp>
                      <wps:wsp>
                        <wps:cNvPr id="961530476" name="AutoShape 11"/>
                        <wps:cNvSpPr>
                          <a:spLocks/>
                        </wps:cNvSpPr>
                        <wps:spPr bwMode="auto">
                          <a:xfrm>
                            <a:off x="4291" y="4523"/>
                            <a:ext cx="2864" cy="82"/>
                          </a:xfrm>
                          <a:custGeom>
                            <a:avLst/>
                            <a:gdLst>
                              <a:gd name="G0" fmla="+- 68 0 0"/>
                              <a:gd name="G1" fmla="+- 21600 0 68"/>
                              <a:gd name="G2" fmla="*/ 68 1 2"/>
                              <a:gd name="G3" fmla="+- 21600 0 G2"/>
                              <a:gd name="G4" fmla="+/ 68 21600 2"/>
                              <a:gd name="G5" fmla="+/ G1 0 2"/>
                              <a:gd name="G6" fmla="*/ 21600 21600 68"/>
                              <a:gd name="G7" fmla="*/ G6 1 2"/>
                              <a:gd name="G8" fmla="+- 21600 0 G7"/>
                              <a:gd name="G9" fmla="*/ 21600 1 2"/>
                              <a:gd name="G10" fmla="+- 68 0 G9"/>
                              <a:gd name="G11" fmla="?: G10 G8 0"/>
                              <a:gd name="G12" fmla="?: G10 G7 21600"/>
                              <a:gd name="T0" fmla="*/ 21566 w 21600"/>
                              <a:gd name="T1" fmla="*/ 10800 h 21600"/>
                              <a:gd name="T2" fmla="*/ 10800 w 21600"/>
                              <a:gd name="T3" fmla="*/ 21600 h 21600"/>
                              <a:gd name="T4" fmla="*/ 34 w 21600"/>
                              <a:gd name="T5" fmla="*/ 10800 h 21600"/>
                              <a:gd name="T6" fmla="*/ 10800 w 21600"/>
                              <a:gd name="T7" fmla="*/ 0 h 21600"/>
                              <a:gd name="T8" fmla="*/ 1834 w 21600"/>
                              <a:gd name="T9" fmla="*/ 1834 h 21600"/>
                              <a:gd name="T10" fmla="*/ 19766 w 21600"/>
                              <a:gd name="T11" fmla="*/ 19766 h 21600"/>
                            </a:gdLst>
                            <a:ahLst/>
                            <a:cxnLst>
                              <a:cxn ang="0">
                                <a:pos x="T0" y="T1"/>
                              </a:cxn>
                              <a:cxn ang="0">
                                <a:pos x="T2" y="T3"/>
                              </a:cxn>
                              <a:cxn ang="0">
                                <a:pos x="T4" y="T5"/>
                              </a:cxn>
                              <a:cxn ang="0">
                                <a:pos x="T6" y="T7"/>
                              </a:cxn>
                            </a:cxnLst>
                            <a:rect l="T8" t="T9" r="T10" b="T11"/>
                            <a:pathLst>
                              <a:path w="21600" h="21600">
                                <a:moveTo>
                                  <a:pt x="0" y="0"/>
                                </a:moveTo>
                                <a:lnTo>
                                  <a:pt x="68" y="21600"/>
                                </a:lnTo>
                                <a:lnTo>
                                  <a:pt x="21532" y="21600"/>
                                </a:lnTo>
                                <a:lnTo>
                                  <a:pt x="21600" y="0"/>
                                </a:lnTo>
                                <a:close/>
                              </a:path>
                            </a:pathLst>
                          </a:cu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97360965" name="Object 12"/>
                          <pic:cNvPicPr>
                            <a:picLocks/>
                          </pic:cNvPicPr>
                        </pic:nvPicPr>
                        <pic:blipFill>
                          <a:blip r:embed="rId305">
                            <a:extLst>
                              <a:ext uri="{28A0092B-C50C-407E-A947-70E740481C1C}">
                                <a14:useLocalDpi xmlns:a14="http://schemas.microsoft.com/office/drawing/2010/main" val="0"/>
                              </a:ext>
                            </a:extLst>
                          </a:blip>
                          <a:srcRect/>
                          <a:stretch>
                            <a:fillRect/>
                          </a:stretch>
                        </pic:blipFill>
                        <pic:spPr bwMode="auto">
                          <a:xfrm>
                            <a:off x="3410" y="4471"/>
                            <a:ext cx="920" cy="3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6603402" name="Object 13"/>
                          <pic:cNvPicPr>
                            <a:picLocks/>
                          </pic:cNvPicPr>
                        </pic:nvPicPr>
                        <pic:blipFill>
                          <a:blip r:embed="rId306">
                            <a:extLst>
                              <a:ext uri="{28A0092B-C50C-407E-A947-70E740481C1C}">
                                <a14:useLocalDpi xmlns:a14="http://schemas.microsoft.com/office/drawing/2010/main" val="0"/>
                              </a:ext>
                            </a:extLst>
                          </a:blip>
                          <a:srcRect/>
                          <a:stretch>
                            <a:fillRect/>
                          </a:stretch>
                        </pic:blipFill>
                        <pic:spPr bwMode="auto">
                          <a:xfrm>
                            <a:off x="7190" y="4411"/>
                            <a:ext cx="820" cy="3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9317450" name="Object 14"/>
                          <pic:cNvPicPr>
                            <a:picLocks/>
                          </pic:cNvPicPr>
                        </pic:nvPicPr>
                        <pic:blipFill>
                          <a:blip r:embed="rId307">
                            <a:extLst>
                              <a:ext uri="{28A0092B-C50C-407E-A947-70E740481C1C}">
                                <a14:useLocalDpi xmlns:a14="http://schemas.microsoft.com/office/drawing/2010/main" val="0"/>
                              </a:ext>
                            </a:extLst>
                          </a:blip>
                          <a:srcRect/>
                          <a:stretch>
                            <a:fillRect/>
                          </a:stretch>
                        </pic:blipFill>
                        <pic:spPr bwMode="auto">
                          <a:xfrm>
                            <a:off x="5760" y="2701"/>
                            <a:ext cx="420"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66518228" name="Object 15"/>
                          <pic:cNvPicPr>
                            <a:picLocks/>
                          </pic:cNvPicPr>
                        </pic:nvPicPr>
                        <pic:blipFill>
                          <a:blip r:embed="rId308">
                            <a:extLst>
                              <a:ext uri="{28A0092B-C50C-407E-A947-70E740481C1C}">
                                <a14:useLocalDpi xmlns:a14="http://schemas.microsoft.com/office/drawing/2010/main" val="0"/>
                              </a:ext>
                            </a:extLst>
                          </a:blip>
                          <a:srcRect/>
                          <a:stretch>
                            <a:fillRect/>
                          </a:stretch>
                        </pic:blipFill>
                        <pic:spPr bwMode="auto">
                          <a:xfrm>
                            <a:off x="5760" y="5871"/>
                            <a:ext cx="520" cy="20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39E3F26" id="Group 2" o:spid="_x0000_s1026" style="position:absolute;margin-left:87.15pt;margin-top:-16.1pt;width:275.4pt;height:207.05pt;z-index:251695104;mso-position-horizontal-relative:char;mso-position-vertical-relative:line" coordorigin="3384,2056" coordsize="5508,4141"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">
                <v:shapetype id="_x0000_t202" coordsize="21600,21600" o:spt="202" path="m,l,21600r21600,l21600,xe">
                  <v:stroke joinstyle="miter"/>
                  <v:path gradientshapeok="t" o:connecttype="rect"/>
                </v:shapetype>
                <v:shape id="Text Box 3" o:spid="_x0000_s1027" type="#_x0000_t202" style="position:absolute;left:5508;top:2056;width:720;height:6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" filled="f" stroked="f">
                  <v:path arrowok="t"/>
                  <v:textbox>
                    <w:txbxContent>
                      <w:p w:rsidR="00DD7A3F" w:rsidRPr="000A707F" w:rsidRDefault="00DD7A3F" w:rsidP="00B47C2B">
                        <w:r w:rsidRPr="000A707F">
                          <w:t>Y</w:t>
                        </w:r>
                      </w:p>
                    </w:txbxContent>
                  </v:textbox>
                </v:shape>
                <v:oval id="Oval 4" o:spid="_x0000_s1028" style="position:absolute;left:4284;top:2956;width:2880;height:28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" fillcolor="#f60">
                  <v:fill opacity="37265f"/>
                  <v:path arrowok="t"/>
                </v:oval>
                <v:line id="Line 5" o:spid="_x0000_s1029" style="position:absolute;visibility:visible;mso-wrap-style:square" from="5724,2417" to="5724,61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">
                  <o:lock v:ext="edit" shapetype="f"/>
                </v:line>
                <v:line id="Line 6" o:spid="_x0000_s1030" style="position:absolute;visibility:visible;mso-wrap-style:square" from="3384,4397" to="8064,43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">
                  <o:lock v:ext="edit" shapetype="f"/>
                </v:line>
                <v:line id="Line 7" o:spid="_x0000_s1031" style="position:absolute;flip:y;visibility:visible;mso-wrap-style:square" from="5724,3208" to="6588,43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">
                  <v:stroke endarrow="block"/>
                  <o:lock v:ext="edit" shapetype="f"/>
                </v:line>
                <v:shape id="Text Box 8" o:spid="_x0000_s1032" type="#_x0000_t202" style="position:absolute;left:8064;top:4145;width:828;height:5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" filled="f" stroked="f">
                  <v:path arrowok="t"/>
                  <v:textbox>
                    <w:txbxContent>
                      <w:p w:rsidR="00DD7A3F" w:rsidRPr="000A707F" w:rsidRDefault="00DD7A3F" w:rsidP="00B47C2B">
                        <w:r w:rsidRPr="000A707F">
                          <w:t>X</w:t>
                        </w:r>
                      </w:p>
                    </w:txbxContent>
                  </v:textbox>
                </v:shape>
                <v:shape id="Text Box 9" o:spid="_x0000_s1033" type="#_x0000_t202" style="position:absolute;left:6084;top:3569;width:689;height:54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" filled="f" stroked="f">
                  <v:path arrowok="t"/>
                  <v:textbox style="mso-fit-shape-to-text:t">
                    <w:txbxContent>
                      <w:p w:rsidR="00DD7A3F" w:rsidRPr="000A707F" w:rsidRDefault="00DD7A3F" w:rsidP="00B47C2B">
                        <w:r>
                          <w:rPr>
                            <w:noProof/>
                            <w:position w:val="-6"/>
                          </w:rPr>
                        </w:r>
                        <w:r w:rsidR="00DD7A3F">
                          <w:rPr>
                            <w:noProof/>
                            <w:position w:val="-6"/>
                          </w:rPr>
                          <w:pict w14:anchorId="38CE81FF">
                            <v:shape id="_x0000_i1075" type="#_x0000_t75" alt="" style="width:20pt;height:20pt;mso-width-percent:0;mso-height-percent:0;mso-width-percent:0;mso-height-percent:0">
                              <v:imagedata r:id="rId303" o:title=""/>
                            </v:shape>
                          </w:pict>
                        </w:r>
                      </w:p>
                    </w:txbxContent>
                  </v:textbox>
                </v:shape>
                <v:shape id="Text Box 10" o:spid="_x0000_s1034" type="#_x0000_t202" style="position:absolute;left:4860;top:4865;width:549;height:42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" filled="f" stroked="f">
                  <v:path arrowok="t"/>
                  <v:textbox style="mso-fit-shape-to-text:t">
                    <w:txbxContent>
                      <w:p w:rsidR="00DD7A3F" w:rsidRPr="000A707F" w:rsidRDefault="00DD7A3F" w:rsidP="00B47C2B">
                        <w:r>
                          <w:rPr>
                            <w:noProof/>
                            <w:position w:val="-6"/>
                          </w:rPr>
                        </w:r>
                        <w:r w:rsidR="00DD7A3F">
                          <w:rPr>
                            <w:noProof/>
                            <w:position w:val="-6"/>
                          </w:rPr>
                          <w:pict w14:anchorId="20EB370F">
                            <v:shape id="_x0000_i1077" type="#_x0000_t75" alt="" style="width:13pt;height:13pt;mso-width-percent:0;mso-height-percent:0;mso-width-percent:0;mso-height-percent:0">
                              <v:imagedata r:id="rId304" o:title=""/>
                            </v:shape>
                          </w:pict>
                        </w:r>
                      </w:p>
                    </w:txbxContent>
                  </v:textbox>
                </v:shape>
                <v:shape id="AutoShape 11" o:spid="_x0000_s1035" style="position:absolute;left:4291;top:4523;width:2864;height:82;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" path="m,l68,21600r21464,l21600,,,xe" fillcolor="black" stroked="f">
                  <v:stroke joinstyle="miter"/>
                  <v:path arrowok="t" o:connecttype="custom" o:connectlocs="2859,41;1432,82;5,41;1432,0" o:connectangles="0,0,0,0" textboxrect="1833,1844,19767,19756"/>
                </v:shape>
                <v:shape id="Object 12" o:spid="_x0000_s1036" type="#_x0000_t75" style="position:absolute;left:3410;top:4471;width:920;height:3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">
                  <v:imagedata r:id="rId309" o:title=""/>
                  <o:lock v:ext="edit" aspectratio="f"/>
                </v:shape>
                <v:shape id="Object 13" o:spid="_x0000_s1037" type="#_x0000_t75" style="position:absolute;left:7190;top:4411;width:820;height:3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">
                  <v:imagedata r:id="rId310" o:title=""/>
                  <o:lock v:ext="edit" aspectratio="f"/>
                </v:shape>
                <v:shape id="Object 14" o:spid="_x0000_s1038" type="#_x0000_t75" style="position:absolute;left:5760;top:2701;width:420;height:2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">
                  <v:imagedata r:id="rId311" o:title=""/>
                  <o:lock v:ext="edit" aspectratio="f"/>
                </v:shape>
                <v:shape id="Object 15" o:spid="_x0000_s1039" type="#_x0000_t75" style="position:absolute;left:5760;top:5871;width:520;height:2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">
                  <v:imagedata r:id="rId312" o:title=""/>
                  <o:lock v:ext="edit" aspectratio="f"/>
                </v:shape>
                <w10:wrap anchory="line"/>
              </v:group>
            </w:pict>
          </mc:Fallback>
        </mc:AlternateContent>
      </w:r>
      <w:r w:rsidRPr="00447DAD">
        <w:rPr>
          <w:noProof/>
        </w:rPr>
        <mc:AlternateContent>
          <mc:Choice Requires="wps">
            <w:drawing>
              <wp:inline distT="0" distB="0" distL="0" distR="0" wp14:anchorId="7B5B233C" wp14:editId="7263B1D9">
                <wp:extent cx="3495675" cy="2628900"/>
                <wp:effectExtent l="0" t="0" r="0" b="0"/>
                <wp:docPr id="1893559141" name="Rectangle 1893559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95675" cy="2628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1D8A9" id="Rectangle 1893559141" o:spid="_x0000_s1026" style="width:275.25pt;height:2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" filled="f" stroked="f">
                <o:lock v:ext="edit" aspectratio="t"/>
                <w10:anchorlock/>
              </v:rect>
            </w:pict>
          </mc:Fallback>
        </mc:AlternateContent>
      </w:r>
    </w:p>
    <w:p w:rsidR="00DD7A3F" w:rsidRPr="00447DAD" w:rsidRDefault="00DD7A3F" w:rsidP="00B47C2B">
      <w:r w:rsidRPr="00447DAD">
        <w:t xml:space="preserve">The integration is easier in polar coordinates for </w:t>
      </w:r>
      <w:r w:rsidRPr="00447DAD">
        <w:rPr>
          <w:noProof/>
          <w:position w:val="-10"/>
        </w:rPr>
      </w:r>
      <w:r w:rsidR="00DD7A3F" w:rsidRPr="00447DAD">
        <w:rPr>
          <w:noProof/>
          <w:position w:val="-10"/>
        </w:rPr>
        <w:object w:dxaOrig="880" w:dyaOrig="320" w14:anchorId="75AAD82D">
          <v:shape id="_x0000_i1078" type="#_x0000_t75" alt="" style="width:46pt;height:13pt;mso-width-percent:0;mso-height-percent:0;mso-width-percent:0;mso-height-percent:0" o:ole="">
            <v:imagedata r:id="rId313" o:title=""/>
          </v:shape>
          <o:OLEObject Type="Embed" ProgID="Equation.DSMT4" ShapeID="_x0000_i1078" DrawAspect="Content" ObjectID="_1840548624" r:id="rId314"/>
        </w:object>
      </w:r>
      <w:r w:rsidRPr="00447DAD">
        <w:t xml:space="preserve">and </w:t>
      </w:r>
      <w:r w:rsidRPr="00447DAD">
        <w:rPr>
          <w:noProof/>
          <w:position w:val="-10"/>
        </w:rPr>
      </w:r>
      <w:r w:rsidR="00DD7A3F" w:rsidRPr="00447DAD">
        <w:rPr>
          <w:noProof/>
          <w:position w:val="-10"/>
        </w:rPr>
        <w:object w:dxaOrig="1060" w:dyaOrig="320" w14:anchorId="0A4BE5EC">
          <v:shape id="_x0000_i1079" type="#_x0000_t75" alt="" style="width:52pt;height:13pt;mso-width-percent:0;mso-height-percent:0;mso-width-percent:0;mso-height-percent:0" o:ole="">
            <v:imagedata r:id="rId315" o:title=""/>
          </v:shape>
          <o:OLEObject Type="Embed" ProgID="Equation.DSMT4" ShapeID="_x0000_i1079" DrawAspect="Content" ObjectID="_1840548625" r:id="rId316"/>
        </w:object>
      </w:r>
      <w:r w:rsidRPr="00447DAD">
        <w:t xml:space="preserve">, where </w:t>
      </w:r>
      <w:r w:rsidRPr="00447DAD">
        <w:rPr>
          <w:noProof/>
          <w:position w:val="-12"/>
        </w:rPr>
      </w:r>
      <w:r w:rsidR="00DD7A3F" w:rsidRPr="00447DAD">
        <w:rPr>
          <w:noProof/>
          <w:position w:val="-12"/>
        </w:rPr>
        <w:object w:dxaOrig="1280" w:dyaOrig="440" w14:anchorId="1A031D66">
          <v:shape id="_x0000_i1080" type="#_x0000_t75" alt="" style="width:66pt;height:20pt;mso-width-percent:0;mso-height-percent:0;mso-width-percent:0;mso-height-percent:0" o:ole="">
            <v:imagedata r:id="rId317" o:title=""/>
          </v:shape>
          <o:OLEObject Type="Embed" ProgID="Equation.DSMT4" ShapeID="_x0000_i1080" DrawAspect="Content" ObjectID="_1840548626" r:id="rId318"/>
        </w:object>
      </w:r>
      <w:r w:rsidRPr="00447DAD">
        <w:t xml:space="preserve">, </w:t>
      </w:r>
      <w:r w:rsidRPr="00447DAD">
        <w:rPr>
          <w:noProof/>
          <w:position w:val="-10"/>
        </w:rPr>
      </w:r>
      <w:r w:rsidR="00DD7A3F" w:rsidRPr="00447DAD">
        <w:rPr>
          <w:noProof/>
          <w:position w:val="-10"/>
        </w:rPr>
        <w:object w:dxaOrig="2120" w:dyaOrig="320" w14:anchorId="7A828210">
          <v:shape id="_x0000_i1081" type="#_x0000_t75" alt="" style="width:105pt;height:13pt;mso-width-percent:0;mso-height-percent:0;mso-width-percent:0;mso-height-percent:0" o:ole="">
            <v:imagedata r:id="rId319" o:title=""/>
          </v:shape>
          <o:OLEObject Type="Embed" ProgID="Equation.DSMT4" ShapeID="_x0000_i1081" DrawAspect="Content" ObjectID="_1840548627" r:id="rId320"/>
        </w:object>
      </w:r>
      <w:r w:rsidRPr="00447DAD">
        <w:t xml:space="preserve"> , and the non-centrality parameter is defined as</w:t>
      </w:r>
      <w:r w:rsidRPr="00447DAD">
        <w:rPr>
          <w:noProof/>
          <w:position w:val="-12"/>
        </w:rPr>
      </w:r>
      <w:r w:rsidR="00DD7A3F" w:rsidRPr="00447DAD">
        <w:rPr>
          <w:noProof/>
          <w:position w:val="-12"/>
        </w:rPr>
        <w:object w:dxaOrig="1320" w:dyaOrig="380" w14:anchorId="3FB77C96">
          <v:shape id="_x0000_i1082" type="#_x0000_t75" alt="" style="width:66pt;height:20pt;mso-width-percent:0;mso-height-percent:0;mso-width-percent:0;mso-height-percent:0" o:ole="">
            <v:imagedata r:id="rId321" o:title=""/>
          </v:shape>
          <o:OLEObject Type="Embed" ProgID="Equation.DSMT4" ShapeID="_x0000_i1082" DrawAspect="Content" ObjectID="_1840548628" r:id="rId322"/>
        </w:object>
      </w:r>
      <w:r w:rsidRPr="00447DAD">
        <w:t xml:space="preserve">.  Substituting these quantities in () and using the identity </w:t>
      </w:r>
      <w:r w:rsidRPr="00447DAD">
        <w:rPr>
          <w:noProof/>
          <w:position w:val="-12"/>
        </w:rPr>
      </w:r>
      <w:r w:rsidR="00DD7A3F" w:rsidRPr="00447DAD">
        <w:rPr>
          <w:noProof/>
          <w:position w:val="-12"/>
        </w:rPr>
        <w:object w:dxaOrig="6039" w:dyaOrig="360" w14:anchorId="3418102D">
          <v:shape id="_x0000_i1083" type="#_x0000_t75" alt="" style="width:300pt;height:20pt;mso-width-percent:0;mso-height-percent:0;mso-width-percent:0;mso-height-percent:0" o:ole="">
            <v:imagedata r:id="rId323" o:title=""/>
          </v:shape>
          <o:OLEObject Type="Embed" ProgID="Equation.DSMT4" ShapeID="_x0000_i1083" DrawAspect="Content" ObjectID="_1840548629" r:id="rId324"/>
        </w:object>
      </w:r>
      <w:r w:rsidRPr="00447DAD">
        <w:t xml:space="preserve">, for </w:t>
      </w:r>
      <w:r w:rsidRPr="00447DAD">
        <w:rPr>
          <w:noProof/>
          <w:position w:val="-12"/>
        </w:rPr>
      </w:r>
      <w:r w:rsidR="00DD7A3F" w:rsidRPr="00447DAD">
        <w:rPr>
          <w:noProof/>
          <w:position w:val="-12"/>
        </w:rPr>
        <w:object w:dxaOrig="4220" w:dyaOrig="380" w14:anchorId="73FE108A">
          <v:shape id="_x0000_i1084" type="#_x0000_t75" alt="" style="width:210pt;height:20pt;mso-width-percent:0;mso-height-percent:0;mso-width-percent:0;mso-height-percent:0" o:ole="">
            <v:imagedata r:id="rId325" o:title=""/>
          </v:shape>
          <o:OLEObject Type="Embed" ProgID="Equation.DSMT4" ShapeID="_x0000_i1084" DrawAspect="Content" ObjectID="_1840548630" r:id="rId326"/>
        </w:object>
      </w:r>
      <w:r w:rsidRPr="00447DAD">
        <w:t xml:space="preserve"> we have</w:t>
      </w:r>
    </w:p>
    <w:p w:rsidR="00DD7A3F" w:rsidRPr="00447DAD" w:rsidRDefault="00DD7A3F" w:rsidP="00B47C2B"/>
    <w:p w:rsidR="00DD7A3F" w:rsidRPr="00447DAD" w:rsidRDefault="00DD7A3F" w:rsidP="00B47C2B">
      <w:pPr>
        <w:jc w:val="center"/>
      </w:pPr>
      <w:r w:rsidRPr="00447DAD">
        <w:rPr>
          <w:noProof/>
          <w:position w:val="-94"/>
        </w:rPr>
      </w:r>
      <w:r w:rsidR="00DD7A3F" w:rsidRPr="00447DAD">
        <w:rPr>
          <w:noProof/>
          <w:position w:val="-94"/>
        </w:rPr>
        <w:object w:dxaOrig="4819" w:dyaOrig="2000" w14:anchorId="07949C1A">
          <v:shape id="_x0000_i1085" type="#_x0000_t75" alt="" style="width:242pt;height:98pt;mso-width-percent:0;mso-height-percent:0;mso-width-percent:0;mso-height-percent:0" o:ole="">
            <v:imagedata r:id="rId327" o:title=""/>
          </v:shape>
          <o:OLEObject Type="Embed" ProgID="Equation.DSMT4" ShapeID="_x0000_i1085" DrawAspect="Content" ObjectID="_1840548631" r:id="rId328"/>
        </w:object>
      </w:r>
    </w:p>
    <w:p w:rsidR="00DD7A3F" w:rsidRPr="00447DAD" w:rsidRDefault="00DD7A3F" w:rsidP="00B47C2B">
      <w:pPr>
        <w:jc w:val="center"/>
      </w:pPr>
    </w:p>
    <w:p w:rsidR="00DD7A3F" w:rsidRPr="00447DAD" w:rsidRDefault="00DD7A3F" w:rsidP="00B47C2B">
      <w:r w:rsidRPr="00447DAD">
        <w:t>Differentitating the integral wrt to z using Leibnitz’s rule we have finally ().</w:t>
      </w:r>
    </w:p>
    <w:p w:rsidR="00DD7A3F" w:rsidRPr="00447DAD" w:rsidRDefault="00DD7A3F" w:rsidP="00B47C2B"/>
    <w:p w:rsidR="00DD7A3F" w:rsidRPr="00462181" w:rsidRDefault="00DD7A3F" w:rsidP="00B47C2B">
      <w:pPr>
        <w:pStyle w:val="Heading3"/>
      </w:pPr>
      <w:bookmarkStart w:id="80" w:name="_Toc280363703"/>
      <w:bookmarkStart w:id="81" w:name="_Toc209787547"/>
      <w:bookmarkStart w:id="82" w:name="_Toc229857179"/>
      <w:bookmarkStart w:id="83" w:name="_Toc229926233"/>
      <w:r w:rsidRPr="00462181">
        <w:t>Rayleigh</w:t>
      </w:r>
      <w:bookmarkEnd w:id="80"/>
      <w:bookmarkEnd w:id="81"/>
      <w:bookmarkEnd w:id="82"/>
      <w:bookmarkEnd w:id="83"/>
    </w:p>
    <w:p w:rsidR="00DD7A3F" w:rsidRPr="00447DAD" w:rsidRDefault="00DD7A3F" w:rsidP="00B47C2B"/>
    <w:p w:rsidR="00DD7A3F" w:rsidRPr="00447DAD" w:rsidRDefault="00DD7A3F" w:rsidP="00B47C2B">
      <w:r w:rsidRPr="00447DAD">
        <w:t xml:space="preserve">The Rayleigh density </w:t>
      </w:r>
      <w:r>
        <w:t xml:space="preserve">is Ricean with lambda = 0 and </w:t>
      </w:r>
      <w:r w:rsidRPr="00447DAD">
        <w:t>has the form</w:t>
      </w:r>
    </w:p>
    <w:p w:rsidR="00DD7A3F" w:rsidRPr="00447DAD" w:rsidRDefault="00DD7A3F" w:rsidP="00B47C2B"/>
    <w:p w:rsidR="00DD7A3F" w:rsidRPr="00447DAD" w:rsidRDefault="00DD7A3F" w:rsidP="00B47C2B">
      <w:r w:rsidRPr="00447DAD">
        <w:tab/>
      </w:r>
      <w:r w:rsidRPr="00447DAD">
        <w:rPr>
          <w:noProof/>
          <w:position w:val="-30"/>
        </w:rPr>
      </w:r>
      <w:r w:rsidR="00DD7A3F" w:rsidRPr="00447DAD">
        <w:rPr>
          <w:noProof/>
          <w:position w:val="-30"/>
        </w:rPr>
        <w:object w:dxaOrig="2220" w:dyaOrig="800" w14:anchorId="73BEF921">
          <v:shape id="_x0000_i1086" type="#_x0000_t75" alt="" style="width:111pt;height:39pt;mso-width-percent:0;mso-height-percent:0;mso-width-percent:0;mso-height-percent:0" o:ole="">
            <v:imagedata r:id="rId329" o:title=""/>
          </v:shape>
          <o:OLEObject Type="Embed" ProgID="Equation.DSMT4" ShapeID="_x0000_i1086" DrawAspect="Content" ObjectID="_1840548632" r:id="rId330"/>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20</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This density function arises as the amplitude distribution of a fading channel in which the random modulation is a complex Gaussian random variable.  Also it is the pdf under H0 for the detection of a sinewave with random phase.</w:t>
      </w:r>
    </w:p>
    <w:p w:rsidR="00DD7A3F" w:rsidRPr="00447DAD" w:rsidRDefault="00DD7A3F" w:rsidP="00B47C2B"/>
    <w:p w:rsidR="00DD7A3F" w:rsidRPr="00447DAD" w:rsidRDefault="00DD7A3F" w:rsidP="00B47C2B">
      <w:r w:rsidRPr="00447DAD">
        <w:t xml:space="preserve">Setting </w:t>
      </w:r>
      <w:r w:rsidRPr="00447DAD">
        <w:rPr>
          <w:noProof/>
          <w:position w:val="-12"/>
        </w:rPr>
      </w:r>
      <w:r w:rsidR="00DD7A3F" w:rsidRPr="00447DAD">
        <w:rPr>
          <w:noProof/>
          <w:position w:val="-12"/>
        </w:rPr>
        <w:object w:dxaOrig="1219" w:dyaOrig="360" w14:anchorId="407F5238">
          <v:shape id="_x0000_i1087" type="#_x0000_t75" alt="" style="width:59pt;height:20pt;mso-width-percent:0;mso-height-percent:0;mso-width-percent:0;mso-height-percent:0" o:ole="">
            <v:imagedata r:id="rId331" o:title=""/>
          </v:shape>
          <o:OLEObject Type="Embed" ProgID="Equation.DSMT4" ShapeID="_x0000_i1087" DrawAspect="Content" ObjectID="_1840548633" r:id="rId332"/>
        </w:object>
      </w:r>
      <w:r w:rsidRPr="00447DAD">
        <w:t>in () we arrive at ().</w:t>
      </w:r>
    </w:p>
    <w:p w:rsidR="00DD7A3F" w:rsidRPr="00447DAD" w:rsidRDefault="00DD7A3F" w:rsidP="00B47C2B"/>
    <w:p w:rsidR="00DD7A3F" w:rsidRPr="00462181" w:rsidRDefault="00DD7A3F" w:rsidP="00B47C2B">
      <w:pPr>
        <w:pStyle w:val="Heading3"/>
      </w:pPr>
      <w:bookmarkStart w:id="84" w:name="_Toc280363704"/>
      <w:bookmarkStart w:id="85" w:name="_Toc209787548"/>
      <w:bookmarkStart w:id="86" w:name="_Toc229857180"/>
      <w:bookmarkStart w:id="87" w:name="_Toc229926234"/>
      <w:r w:rsidRPr="00462181">
        <w:t>Chi-Square</w:t>
      </w:r>
      <w:bookmarkEnd w:id="84"/>
      <w:bookmarkEnd w:id="85"/>
      <w:bookmarkEnd w:id="86"/>
      <w:bookmarkEnd w:id="87"/>
    </w:p>
    <w:p w:rsidR="00DD7A3F" w:rsidRPr="00447DAD" w:rsidRDefault="00DD7A3F" w:rsidP="00B47C2B"/>
    <w:p w:rsidR="00DD7A3F" w:rsidRPr="00447DAD" w:rsidRDefault="00DD7A3F" w:rsidP="00B47C2B"/>
    <w:p w:rsidR="00DD7A3F" w:rsidRPr="00447DAD" w:rsidRDefault="00DD7A3F" w:rsidP="00B47C2B">
      <w:r w:rsidRPr="00447DAD">
        <w:tab/>
      </w:r>
      <w:r w:rsidRPr="00447DAD">
        <w:rPr>
          <w:noProof/>
          <w:position w:val="-28"/>
        </w:rPr>
      </w:r>
      <w:r w:rsidR="00DD7A3F" w:rsidRPr="00447DAD">
        <w:rPr>
          <w:noProof/>
          <w:position w:val="-28"/>
        </w:rPr>
        <w:object w:dxaOrig="1120" w:dyaOrig="680" w14:anchorId="6BDCA37B">
          <v:shape id="_x0000_i1088" type="#_x0000_t75" alt="" style="width:59pt;height:33pt;mso-width-percent:0;mso-height-percent:0;mso-width-percent:0;mso-height-percent:0" o:ole="">
            <v:imagedata r:id="rId333" o:title=""/>
          </v:shape>
          <o:OLEObject Type="Embed" ProgID="Equation.DSMT4" ShapeID="_x0000_i1088" DrawAspect="Content" ObjectID="_1840548634" r:id="rId334"/>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21</w:instrText>
      </w:r>
      <w:r>
        <w:rPr>
          <w:noProof/>
        </w:rPr>
        <w:fldChar w:fldCharType="end"/>
      </w:r>
      <w:r w:rsidRPr="00447DAD">
        <w:instrText>)</w:instrText>
      </w:r>
      <w:r w:rsidRPr="00447DAD">
        <w:fldChar w:fldCharType="end"/>
      </w:r>
    </w:p>
    <w:p w:rsidR="00DD7A3F" w:rsidRPr="00447DAD" w:rsidRDefault="00DD7A3F" w:rsidP="00B47C2B">
      <w:r w:rsidRPr="00447DAD">
        <w:t xml:space="preserve">where, </w:t>
      </w:r>
      <w:r w:rsidRPr="00447DAD">
        <w:rPr>
          <w:noProof/>
          <w:position w:val="-16"/>
        </w:rPr>
      </w:r>
      <w:r w:rsidR="00DD7A3F" w:rsidRPr="00447DAD">
        <w:rPr>
          <w:noProof/>
          <w:position w:val="-16"/>
        </w:rPr>
        <w:object w:dxaOrig="1660" w:dyaOrig="440" w14:anchorId="50BD5001">
          <v:shape id="_x0000_i1089" type="#_x0000_t75" alt="" style="width:84pt;height:20pt;mso-width-percent:0;mso-height-percent:0;mso-width-percent:0;mso-height-percent:0" o:ole="">
            <v:imagedata r:id="rId335" o:title=""/>
          </v:shape>
          <o:OLEObject Type="Embed" ProgID="Equation.DSMT4" ShapeID="_x0000_i1089" DrawAspect="Content" ObjectID="_1840548635" r:id="rId336"/>
        </w:object>
      </w:r>
    </w:p>
    <w:p w:rsidR="00DD7A3F" w:rsidRPr="00447DAD" w:rsidRDefault="00DD7A3F" w:rsidP="00B47C2B">
      <w:r w:rsidRPr="00447DAD">
        <w:t xml:space="preserve">  Define</w:t>
      </w:r>
    </w:p>
    <w:p w:rsidR="00DD7A3F" w:rsidRPr="00447DAD" w:rsidRDefault="00DD7A3F" w:rsidP="00B47C2B"/>
    <w:p w:rsidR="00DD7A3F" w:rsidRPr="00447DAD" w:rsidRDefault="00DD7A3F" w:rsidP="00B47C2B">
      <w:r w:rsidRPr="00447DAD">
        <w:tab/>
      </w:r>
      <w:r w:rsidRPr="00447DAD">
        <w:rPr>
          <w:noProof/>
          <w:position w:val="-28"/>
        </w:rPr>
      </w:r>
      <w:r w:rsidR="00DD7A3F" w:rsidRPr="00447DAD">
        <w:rPr>
          <w:noProof/>
          <w:position w:val="-28"/>
        </w:rPr>
        <w:object w:dxaOrig="1080" w:dyaOrig="680" w14:anchorId="383BED23">
          <v:shape id="_x0000_i1090" type="#_x0000_t75" alt="" style="width:52pt;height:33pt;mso-width-percent:0;mso-height-percent:0;mso-width-percent:0;mso-height-percent:0" o:ole="">
            <v:imagedata r:id="rId337" o:title=""/>
          </v:shape>
          <o:OLEObject Type="Embed" ProgID="Equation.DSMT4" ShapeID="_x0000_i1090" DrawAspect="Content" ObjectID="_1840548636" r:id="rId338"/>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22</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p w:rsidR="00DD7A3F" w:rsidRPr="00447DAD" w:rsidRDefault="00DD7A3F" w:rsidP="00B47C2B">
      <w:r w:rsidRPr="00447DAD">
        <w:tab/>
      </w:r>
      <w:r w:rsidRPr="00447DAD">
        <w:rPr>
          <w:noProof/>
          <w:position w:val="-36"/>
        </w:rPr>
      </w:r>
      <w:r w:rsidR="00DD7A3F" w:rsidRPr="00447DAD">
        <w:rPr>
          <w:noProof/>
          <w:position w:val="-36"/>
        </w:rPr>
        <w:object w:dxaOrig="4740" w:dyaOrig="840" w14:anchorId="57A14DE3">
          <v:shape id="_x0000_i1091" type="#_x0000_t75" alt="" style="width:235pt;height:39pt;mso-width-percent:0;mso-height-percent:0;mso-width-percent:0;mso-height-percent:0" o:ole="">
            <v:imagedata r:id="rId339" o:title=""/>
          </v:shape>
          <o:OLEObject Type="Embed" ProgID="Equation.DSMT4" ShapeID="_x0000_i1091" DrawAspect="Content" ObjectID="_1840548637" r:id="rId340"/>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23</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p w:rsidR="00DD7A3F" w:rsidRPr="00447DAD" w:rsidRDefault="00DD7A3F" w:rsidP="00B47C2B">
      <w:r w:rsidRPr="00447DAD">
        <w:t xml:space="preserve">is the </w:t>
      </w:r>
      <w:r w:rsidRPr="00447DAD">
        <w:rPr>
          <w:i/>
        </w:rPr>
        <w:t>unnormalized noncentral chi-squared density</w:t>
      </w:r>
      <w:r w:rsidRPr="00447DAD">
        <w:t xml:space="preserve"> with L degrees of freedom and </w:t>
      </w:r>
      <w:r w:rsidRPr="00447DAD">
        <w:rPr>
          <w:i/>
        </w:rPr>
        <w:t>noncentrality parameter</w:t>
      </w:r>
      <w:r w:rsidRPr="00447DAD">
        <w:t xml:space="preserve"> </w:t>
      </w:r>
      <w:r w:rsidRPr="00447DAD">
        <w:rPr>
          <w:noProof/>
          <w:position w:val="-12"/>
        </w:rPr>
      </w:r>
      <w:r w:rsidR="00DD7A3F" w:rsidRPr="00447DAD">
        <w:rPr>
          <w:noProof/>
          <w:position w:val="-12"/>
        </w:rPr>
        <w:object w:dxaOrig="260" w:dyaOrig="360" w14:anchorId="48748748">
          <v:shape id="_x0000_i1092" type="#_x0000_t75" alt="" style="width:13pt;height:20pt;mso-width-percent:0;mso-height-percent:0;mso-width-percent:0;mso-height-percent:0" o:ole="">
            <v:imagedata r:id="rId341" o:title=""/>
          </v:shape>
          <o:OLEObject Type="Embed" ProgID="Equation.DSMT4" ShapeID="_x0000_i1092" DrawAspect="Content" ObjectID="_1840548638" r:id="rId342"/>
        </w:object>
      </w:r>
      <w:r w:rsidRPr="00447DAD">
        <w:t>.  The mean and variance are, respectively,</w:t>
      </w:r>
    </w:p>
    <w:p w:rsidR="00DD7A3F" w:rsidRPr="00447DAD" w:rsidRDefault="00DD7A3F" w:rsidP="00B47C2B"/>
    <w:p w:rsidR="00DD7A3F" w:rsidRPr="00447DAD" w:rsidRDefault="00DD7A3F" w:rsidP="00B47C2B">
      <w:r w:rsidRPr="00447DAD">
        <w:tab/>
      </w:r>
      <w:r w:rsidRPr="00447DAD">
        <w:rPr>
          <w:noProof/>
          <w:position w:val="-14"/>
        </w:rPr>
      </w:r>
      <w:r w:rsidR="00DD7A3F" w:rsidRPr="00447DAD">
        <w:rPr>
          <w:noProof/>
          <w:position w:val="-14"/>
        </w:rPr>
        <w:object w:dxaOrig="1760" w:dyaOrig="400" w14:anchorId="18CE0231">
          <v:shape id="_x0000_i1093" type="#_x0000_t75" alt="" style="width:84pt;height:20pt;mso-width-percent:0;mso-height-percent:0;mso-width-percent:0;mso-height-percent:0" o:ole="">
            <v:imagedata r:id="rId343" o:title=""/>
          </v:shape>
          <o:OLEObject Type="Embed" ProgID="Equation.DSMT4" ShapeID="_x0000_i1093" DrawAspect="Content" ObjectID="_1840548639" r:id="rId344"/>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24</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ab/>
      </w:r>
      <w:r w:rsidRPr="00447DAD">
        <w:rPr>
          <w:noProof/>
          <w:position w:val="-14"/>
        </w:rPr>
      </w:r>
      <w:r w:rsidR="00DD7A3F" w:rsidRPr="00447DAD">
        <w:rPr>
          <w:noProof/>
          <w:position w:val="-14"/>
        </w:rPr>
        <w:object w:dxaOrig="2000" w:dyaOrig="400" w14:anchorId="7B71787F">
          <v:shape id="_x0000_i1094" type="#_x0000_t75" alt="" style="width:98pt;height:20pt;mso-width-percent:0;mso-height-percent:0;mso-width-percent:0;mso-height-percent:0" o:ole="">
            <v:imagedata r:id="rId345" o:title=""/>
          </v:shape>
          <o:OLEObject Type="Embed" ProgID="Equation.DSMT4" ShapeID="_x0000_i1094" DrawAspect="Content" ObjectID="_1840548640" r:id="rId346"/>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25</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p w:rsidR="00DD7A3F" w:rsidRPr="00447DAD" w:rsidRDefault="00DD7A3F" w:rsidP="00B47C2B">
      <w:r w:rsidRPr="00447DAD">
        <w:t xml:space="preserve">The </w:t>
      </w:r>
      <w:r w:rsidRPr="00447DAD">
        <w:rPr>
          <w:i/>
        </w:rPr>
        <w:t>normalized noncentral chi-squared density</w:t>
      </w:r>
      <w:r w:rsidRPr="00447DAD">
        <w:t xml:space="preserve"> results from the substitution </w:t>
      </w:r>
      <w:r w:rsidRPr="00447DAD">
        <w:rPr>
          <w:noProof/>
          <w:position w:val="-12"/>
        </w:rPr>
      </w:r>
      <w:r w:rsidR="00DD7A3F" w:rsidRPr="00447DAD">
        <w:rPr>
          <w:noProof/>
          <w:position w:val="-12"/>
        </w:rPr>
        <w:object w:dxaOrig="1140" w:dyaOrig="380" w14:anchorId="6D1563F5">
          <v:shape id="_x0000_i1095" type="#_x0000_t75" alt="" style="width:60pt;height:20pt;mso-width-percent:0;mso-height-percent:0;mso-width-percent:0;mso-height-percent:0" o:ole="">
            <v:imagedata r:id="rId347" o:title=""/>
          </v:shape>
          <o:OLEObject Type="Embed" ProgID="Equation.DSMT4" ShapeID="_x0000_i1095" DrawAspect="Content" ObjectID="_1840548642" r:id="rId348"/>
        </w:object>
      </w:r>
      <w:r w:rsidRPr="00447DAD">
        <w:t>, or,</w:t>
      </w:r>
    </w:p>
    <w:p w:rsidR="00DD7A3F" w:rsidRPr="00447DAD" w:rsidRDefault="00DD7A3F" w:rsidP="00B47C2B">
      <w:r w:rsidRPr="00447DAD">
        <w:tab/>
      </w:r>
      <w:r w:rsidRPr="00447DAD">
        <w:rPr>
          <w:noProof/>
          <w:position w:val="-32"/>
        </w:rPr>
      </w:r>
      <w:r w:rsidR="00DD7A3F" w:rsidRPr="00447DAD">
        <w:rPr>
          <w:noProof/>
          <w:position w:val="-32"/>
        </w:rPr>
        <w:object w:dxaOrig="1560" w:dyaOrig="800" w14:anchorId="299D5F86">
          <v:shape id="_x0000_i1096" type="#_x0000_t75" alt="" style="width:78pt;height:39pt;mso-width-percent:0;mso-height-percent:0;mso-width-percent:0;mso-height-percent:0" o:ole="">
            <v:imagedata r:id="rId349" o:title=""/>
          </v:shape>
          <o:OLEObject Type="Embed" ProgID="Equation.DSMT4" ShapeID="_x0000_i1096" DrawAspect="Content" ObjectID="_1840548643" r:id="rId350"/>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26</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where </w:t>
      </w:r>
      <w:r w:rsidRPr="00447DAD">
        <w:rPr>
          <w:noProof/>
          <w:position w:val="-16"/>
        </w:rPr>
      </w:r>
      <w:r w:rsidR="00DD7A3F" w:rsidRPr="00447DAD">
        <w:rPr>
          <w:noProof/>
          <w:position w:val="-16"/>
        </w:rPr>
        <w:object w:dxaOrig="1620" w:dyaOrig="440" w14:anchorId="130D104C">
          <v:shape id="_x0000_i1097" type="#_x0000_t75" alt="" style="width:78pt;height:20pt;mso-width-percent:0;mso-height-percent:0;mso-width-percent:0;mso-height-percent:0" o:ole="">
            <v:imagedata r:id="rId351" o:title=""/>
          </v:shape>
          <o:OLEObject Type="Embed" ProgID="Equation.DSMT4" ShapeID="_x0000_i1097" DrawAspect="Content" ObjectID="_1840548644" r:id="rId352"/>
        </w:object>
      </w:r>
      <w:r w:rsidRPr="00447DAD">
        <w:t>.i.e. the sum of unit variance GRV</w:t>
      </w:r>
      <w:r w:rsidRPr="00447DAD">
        <w:rPr>
          <w:noProof/>
          <w:position w:val="-14"/>
        </w:rPr>
      </w:r>
      <w:r w:rsidR="00DD7A3F" w:rsidRPr="00447DAD">
        <w:rPr>
          <w:noProof/>
          <w:position w:val="-14"/>
        </w:rPr>
        <w:object w:dxaOrig="920" w:dyaOrig="400" w14:anchorId="121AD3D8">
          <v:shape id="_x0000_i1098" type="#_x0000_t75" alt="" style="width:46pt;height:20pt;mso-width-percent:0;mso-height-percent:0;mso-width-percent:0;mso-height-percent:0" o:ole="">
            <v:imagedata r:id="rId353" o:title=""/>
          </v:shape>
          <o:OLEObject Type="Embed" ProgID="Equation.DSMT4" ShapeID="_x0000_i1098" DrawAspect="Content" ObjectID="_1840548645" r:id="rId354"/>
        </w:object>
      </w:r>
      <w:r w:rsidRPr="00447DAD">
        <w:t xml:space="preserve">, with noncentrality parameter </w:t>
      </w:r>
      <w:r w:rsidRPr="00447DAD">
        <w:rPr>
          <w:noProof/>
          <w:position w:val="-12"/>
        </w:rPr>
      </w:r>
      <w:r w:rsidR="00DD7A3F" w:rsidRPr="00447DAD">
        <w:rPr>
          <w:noProof/>
          <w:position w:val="-12"/>
        </w:rPr>
        <w:object w:dxaOrig="1080" w:dyaOrig="380" w14:anchorId="20EC3F8C">
          <v:shape id="_x0000_i1099" type="#_x0000_t75" alt="" style="width:52pt;height:20pt;mso-width-percent:0;mso-height-percent:0;mso-width-percent:0;mso-height-percent:0" o:ole="">
            <v:imagedata r:id="rId355" o:title=""/>
          </v:shape>
          <o:OLEObject Type="Embed" ProgID="Equation.DSMT4" ShapeID="_x0000_i1099" DrawAspect="Content" ObjectID="_1840548646" r:id="rId356"/>
        </w:object>
      </w:r>
      <w:r w:rsidRPr="00447DAD">
        <w:t xml:space="preserve"> and is denoted</w:t>
      </w:r>
      <w:r w:rsidRPr="00447DAD">
        <w:rPr>
          <w:noProof/>
          <w:position w:val="-12"/>
        </w:rPr>
      </w:r>
      <w:r w:rsidR="00DD7A3F" w:rsidRPr="00447DAD">
        <w:rPr>
          <w:noProof/>
          <w:position w:val="-12"/>
        </w:rPr>
        <w:object w:dxaOrig="660" w:dyaOrig="380" w14:anchorId="3F747083">
          <v:shape id="_x0000_i1100" type="#_x0000_t75" alt="" style="width:33pt;height:20pt;mso-width-percent:0;mso-height-percent:0;mso-width-percent:0;mso-height-percent:0" o:ole="">
            <v:imagedata r:id="rId357" o:title=""/>
          </v:shape>
          <o:OLEObject Type="Embed" ProgID="Equation.DSMT4" ShapeID="_x0000_i1100" DrawAspect="Content" ObjectID="_1840548647" r:id="rId358"/>
        </w:object>
      </w:r>
      <w:r w:rsidRPr="00447DAD">
        <w:t>has PDF</w:t>
      </w:r>
    </w:p>
    <w:p w:rsidR="00DD7A3F" w:rsidRPr="00447DAD" w:rsidRDefault="00DD7A3F" w:rsidP="00B47C2B"/>
    <w:p w:rsidR="00DD7A3F" w:rsidRPr="00447DAD" w:rsidRDefault="00DD7A3F" w:rsidP="00B47C2B">
      <w:r w:rsidRPr="00447DAD">
        <w:tab/>
      </w:r>
      <w:r w:rsidRPr="00447DAD">
        <w:rPr>
          <w:noProof/>
          <w:position w:val="-28"/>
        </w:rPr>
      </w:r>
      <w:r w:rsidR="00DD7A3F" w:rsidRPr="00447DAD">
        <w:rPr>
          <w:noProof/>
          <w:position w:val="-28"/>
        </w:rPr>
        <w:object w:dxaOrig="4380" w:dyaOrig="740" w14:anchorId="2102EFBD">
          <v:shape id="_x0000_i1101" type="#_x0000_t75" alt="" style="width:3in;height:39pt;mso-width-percent:0;mso-height-percent:0;mso-width-percent:0;mso-height-percent:0" o:ole="">
            <v:imagedata r:id="rId359" o:title=""/>
          </v:shape>
          <o:OLEObject Type="Embed" ProgID="Equation.DSMT4" ShapeID="_x0000_i1101" DrawAspect="Content" ObjectID="_1840548648" r:id="rId360"/>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27</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with mean and variance</w:t>
      </w:r>
    </w:p>
    <w:p w:rsidR="00DD7A3F" w:rsidRPr="00447DAD" w:rsidRDefault="00DD7A3F" w:rsidP="00B47C2B"/>
    <w:p w:rsidR="00DD7A3F" w:rsidRPr="00447DAD" w:rsidRDefault="00DD7A3F" w:rsidP="00B47C2B">
      <w:r w:rsidRPr="00447DAD">
        <w:tab/>
      </w:r>
      <w:r w:rsidRPr="00447DAD">
        <w:rPr>
          <w:noProof/>
          <w:position w:val="-14"/>
        </w:rPr>
      </w:r>
      <w:r w:rsidR="00DD7A3F" w:rsidRPr="00447DAD">
        <w:rPr>
          <w:noProof/>
          <w:position w:val="-14"/>
        </w:rPr>
        <w:object w:dxaOrig="3920" w:dyaOrig="400" w14:anchorId="79DF7FE1">
          <v:shape id="_x0000_i1102" type="#_x0000_t75" alt="" style="width:196pt;height:20pt;mso-width-percent:0;mso-height-percent:0;mso-width-percent:0;mso-height-percent:0" o:ole="">
            <v:imagedata r:id="rId361" o:title=""/>
          </v:shape>
          <o:OLEObject Type="Embed" ProgID="Equation.DSMT4" ShapeID="_x0000_i1102" DrawAspect="Content" ObjectID="_1840548649" r:id="rId362"/>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28</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ab/>
      </w:r>
      <w:r w:rsidRPr="00447DAD">
        <w:rPr>
          <w:noProof/>
          <w:position w:val="-14"/>
        </w:rPr>
      </w:r>
      <w:r w:rsidR="00DD7A3F" w:rsidRPr="00447DAD">
        <w:rPr>
          <w:noProof/>
          <w:position w:val="-14"/>
        </w:rPr>
        <w:object w:dxaOrig="2360" w:dyaOrig="400" w14:anchorId="5B9FAC29">
          <v:shape id="_x0000_i1103" type="#_x0000_t75" alt="" style="width:118pt;height:20pt;mso-width-percent:0;mso-height-percent:0;mso-width-percent:0;mso-height-percent:0" o:ole="">
            <v:imagedata r:id="rId363" o:title=""/>
          </v:shape>
          <o:OLEObject Type="Embed" ProgID="Equation.DSMT4" ShapeID="_x0000_i1103" DrawAspect="Content" ObjectID="_1840548650" r:id="rId364"/>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29</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  The </w:t>
      </w:r>
      <w:r w:rsidRPr="00447DAD">
        <w:rPr>
          <w:i/>
        </w:rPr>
        <w:t>unnormalized central chi-squared density</w:t>
      </w:r>
      <w:r w:rsidRPr="00447DAD">
        <w:t xml:space="preserve"> results from </w:t>
      </w:r>
      <w:r w:rsidRPr="00447DAD">
        <w:rPr>
          <w:noProof/>
          <w:position w:val="-12"/>
        </w:rPr>
      </w:r>
      <w:r w:rsidR="00DD7A3F" w:rsidRPr="00447DAD">
        <w:rPr>
          <w:noProof/>
          <w:position w:val="-12"/>
        </w:rPr>
        <w:object w:dxaOrig="639" w:dyaOrig="360" w14:anchorId="6A39E32A">
          <v:shape id="_x0000_i1104" type="#_x0000_t75" alt="" style="width:33pt;height:20pt;mso-width-percent:0;mso-height-percent:0;mso-width-percent:0;mso-height-percent:0" o:ole="">
            <v:imagedata r:id="rId365" o:title=""/>
          </v:shape>
          <o:OLEObject Type="Embed" ProgID="Equation.DSMT4" ShapeID="_x0000_i1104" DrawAspect="Content" ObjectID="_1840548651" r:id="rId366"/>
        </w:object>
      </w:r>
      <w:r w:rsidRPr="00447DAD">
        <w:t xml:space="preserve"> and has the form</w:t>
      </w:r>
    </w:p>
    <w:p w:rsidR="00DD7A3F" w:rsidRPr="00447DAD" w:rsidRDefault="00DD7A3F" w:rsidP="00B47C2B"/>
    <w:p w:rsidR="00DD7A3F" w:rsidRPr="00447DAD" w:rsidRDefault="00DD7A3F" w:rsidP="00B47C2B">
      <w:r w:rsidRPr="00447DAD">
        <w:tab/>
      </w:r>
      <w:r w:rsidRPr="00447DAD">
        <w:rPr>
          <w:noProof/>
          <w:position w:val="-42"/>
        </w:rPr>
      </w:r>
      <w:r w:rsidR="00DD7A3F" w:rsidRPr="00447DAD">
        <w:rPr>
          <w:noProof/>
          <w:position w:val="-42"/>
        </w:rPr>
        <w:object w:dxaOrig="3580" w:dyaOrig="800" w14:anchorId="4B958558">
          <v:shape id="_x0000_i1105" type="#_x0000_t75" alt="" style="width:183pt;height:39pt;mso-width-percent:0;mso-height-percent:0;mso-width-percent:0;mso-height-percent:0" o:ole="">
            <v:imagedata r:id="rId367" o:title=""/>
          </v:shape>
          <o:OLEObject Type="Embed" ProgID="Equation.DSMT4" ShapeID="_x0000_i1105" DrawAspect="Content" ObjectID="_1840548652" r:id="rId368"/>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30</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Normalizing by the substitution </w:t>
      </w:r>
      <w:r w:rsidRPr="00447DAD">
        <w:rPr>
          <w:noProof/>
          <w:position w:val="-12"/>
        </w:rPr>
      </w:r>
      <w:r w:rsidR="00DD7A3F" w:rsidRPr="00447DAD">
        <w:rPr>
          <w:noProof/>
          <w:position w:val="-12"/>
        </w:rPr>
        <w:object w:dxaOrig="1140" w:dyaOrig="380" w14:anchorId="4AAF84CA">
          <v:shape id="_x0000_i1106" type="#_x0000_t75" alt="" style="width:60pt;height:20pt;mso-width-percent:0;mso-height-percent:0;mso-width-percent:0;mso-height-percent:0" o:ole="">
            <v:imagedata r:id="rId369" o:title=""/>
          </v:shape>
          <o:OLEObject Type="Embed" ProgID="Equation.DSMT4" ShapeID="_x0000_i1106" DrawAspect="Content" ObjectID="_1840548653" r:id="rId370"/>
        </w:object>
      </w:r>
      <w:r w:rsidRPr="00447DAD">
        <w:t xml:space="preserve">, yields the </w:t>
      </w:r>
      <w:r w:rsidRPr="00447DAD">
        <w:rPr>
          <w:i/>
        </w:rPr>
        <w:t>normalized central chi-squared density</w:t>
      </w:r>
    </w:p>
    <w:p w:rsidR="00DD7A3F" w:rsidRPr="00447DAD" w:rsidRDefault="00DD7A3F" w:rsidP="00B47C2B"/>
    <w:p w:rsidR="00DD7A3F" w:rsidRPr="00447DAD" w:rsidRDefault="00DD7A3F" w:rsidP="00B47C2B">
      <w:r w:rsidRPr="00447DAD">
        <w:tab/>
      </w:r>
      <w:r w:rsidRPr="00447DAD">
        <w:rPr>
          <w:noProof/>
          <w:position w:val="-28"/>
        </w:rPr>
      </w:r>
      <w:r w:rsidR="00DD7A3F" w:rsidRPr="00447DAD">
        <w:rPr>
          <w:noProof/>
          <w:position w:val="-28"/>
        </w:rPr>
        <w:object w:dxaOrig="3120" w:dyaOrig="660" w14:anchorId="14B62238">
          <v:shape id="_x0000_i1107" type="#_x0000_t75" alt="" style="width:156pt;height:33pt;mso-width-percent:0;mso-height-percent:0;mso-width-percent:0;mso-height-percent:0" o:ole="">
            <v:imagedata r:id="rId371" o:title=""/>
          </v:shape>
          <o:OLEObject Type="Embed" ProgID="Equation.DSMT4" ShapeID="_x0000_i1107" DrawAspect="Content" ObjectID="_1840548654" r:id="rId372"/>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31</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807D2B">
      <w:pPr>
        <w:pStyle w:val="Heading4"/>
      </w:pPr>
      <w:r>
        <w:t>Quadrature Detector</w:t>
      </w:r>
    </w:p>
    <w:p w:rsidR="00DD7A3F" w:rsidRPr="00447DAD" w:rsidRDefault="00DD7A3F" w:rsidP="00B47C2B"/>
    <w:p w:rsidR="00DD7A3F" w:rsidRPr="00447DAD" w:rsidRDefault="00DD7A3F" w:rsidP="00B47C2B">
      <w:r w:rsidRPr="00447DAD">
        <w:t xml:space="preserve">Suppose we have a quadrature detector which computes test statistics </w:t>
      </w:r>
      <w:r w:rsidRPr="00447DAD">
        <w:rPr>
          <w:noProof/>
          <w:position w:val="-12"/>
        </w:rPr>
      </w:r>
      <w:r w:rsidR="00DD7A3F" w:rsidRPr="00447DAD">
        <w:rPr>
          <w:noProof/>
          <w:position w:val="-12"/>
        </w:rPr>
        <w:object w:dxaOrig="200" w:dyaOrig="360" w14:anchorId="2B79F58A">
          <v:shape id="_x0000_i1108" type="#_x0000_t75" alt="" style="width:6pt;height:20pt;mso-width-percent:0;mso-height-percent:0;mso-width-percent:0;mso-height-percent:0" o:ole="">
            <v:imagedata r:id="rId373" o:title=""/>
          </v:shape>
          <o:OLEObject Type="Embed" ProgID="Equation.DSMT4" ShapeID="_x0000_i1108" DrawAspect="Content" ObjectID="_1840548655" r:id="rId374"/>
        </w:object>
      </w:r>
      <w:r w:rsidRPr="00447DAD">
        <w:t>where the index denotes the l</w:t>
      </w:r>
      <w:r w:rsidRPr="00447DAD">
        <w:rPr>
          <w:vertAlign w:val="superscript"/>
        </w:rPr>
        <w:t>th</w:t>
      </w:r>
      <w:r w:rsidRPr="00447DAD">
        <w:t xml:space="preserve"> correlation interval.  Suppose also that after some time we have L of these samples available and desire a cumulative test statistic with which to compare to a threshold in order to ascertain the presence or absence of a sine wave.  We proceed exactly as in section 1 and determine the requisite pdf’s under each hypothesis, find the false alarm threshold and the probability of detection, and then compute the ROC.  The test statistic is</w:t>
      </w:r>
    </w:p>
    <w:p w:rsidR="00DD7A3F" w:rsidRPr="00447DAD" w:rsidRDefault="00DD7A3F" w:rsidP="00B47C2B"/>
    <w:p w:rsidR="00DD7A3F" w:rsidRPr="00447DAD" w:rsidRDefault="00DD7A3F" w:rsidP="00B47C2B">
      <w:r w:rsidRPr="00447DAD">
        <w:tab/>
      </w:r>
      <w:r w:rsidRPr="00447DAD">
        <w:rPr>
          <w:noProof/>
          <w:position w:val="-64"/>
        </w:rPr>
      </w:r>
      <w:r w:rsidR="00DD7A3F" w:rsidRPr="00447DAD">
        <w:rPr>
          <w:noProof/>
          <w:position w:val="-64"/>
        </w:rPr>
        <w:object w:dxaOrig="1680" w:dyaOrig="1400" w14:anchorId="66EFF6EE">
          <v:shape id="_x0000_i1109" type="#_x0000_t75" alt="" style="width:85pt;height:1in;mso-width-percent:0;mso-height-percent:0;mso-width-percent:0;mso-height-percent:0" o:ole="">
            <v:imagedata r:id="rId375" o:title=""/>
          </v:shape>
          <o:OLEObject Type="Embed" ProgID="Equation.DSMT4" ShapeID="_x0000_i1109" DrawAspect="Content" ObjectID="_1840548656" r:id="rId376"/>
        </w:object>
      </w:r>
      <w:r w:rsidRPr="00447DAD">
        <w:tab/>
      </w:r>
      <w:r w:rsidRPr="00447DAD">
        <w:fldChar w:fldCharType="begin"/>
      </w:r>
      <w:r w:rsidRPr="00447DAD">
        <w:instrText xml:space="preserve"> GOTOBUTTON ZEqnNum741392  \* MERGEFORMAT </w:instrText>
      </w:r>
      <w:r w:rsidRPr="00447DAD">
        <w:fldChar w:fldCharType="end"/>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bookmarkStart w:id="88" w:name="ZEqnNum741392"/>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32</w:instrText>
      </w:r>
      <w:r>
        <w:rPr>
          <w:noProof/>
        </w:rPr>
        <w:fldChar w:fldCharType="end"/>
      </w:r>
      <w:r w:rsidRPr="00447DAD">
        <w:instrText>)</w:instrText>
      </w:r>
      <w:bookmarkEnd w:id="88"/>
      <w:r w:rsidRPr="00447DAD">
        <w:fldChar w:fldCharType="end"/>
      </w:r>
    </w:p>
    <w:p w:rsidR="00DD7A3F" w:rsidRPr="00447DAD" w:rsidRDefault="00DD7A3F" w:rsidP="00B47C2B"/>
    <w:p w:rsidR="00DD7A3F" w:rsidRPr="00447DAD" w:rsidRDefault="00DD7A3F" w:rsidP="00B47C2B">
      <w:r w:rsidRPr="00447DAD">
        <w:t>which is the sum of 2L squared independent Gaussian RV’s.  Under the signal present hypothesis we have</w:t>
      </w:r>
    </w:p>
    <w:p w:rsidR="00DD7A3F" w:rsidRPr="00447DAD" w:rsidRDefault="00DD7A3F" w:rsidP="00B47C2B"/>
    <w:p w:rsidR="00DD7A3F" w:rsidRPr="00447DAD" w:rsidRDefault="00DD7A3F" w:rsidP="00B47C2B">
      <w:r w:rsidRPr="00447DAD">
        <w:tab/>
      </w:r>
      <w:r w:rsidRPr="00447DAD">
        <w:rPr>
          <w:noProof/>
          <w:position w:val="-28"/>
        </w:rPr>
      </w:r>
      <w:r w:rsidR="00DD7A3F" w:rsidRPr="00447DAD">
        <w:rPr>
          <w:noProof/>
          <w:position w:val="-28"/>
        </w:rPr>
        <w:object w:dxaOrig="3980" w:dyaOrig="680" w14:anchorId="37EB77DB">
          <v:shape id="_x0000_i1110" type="#_x0000_t75" alt="" style="width:197pt;height:33pt;mso-width-percent:0;mso-height-percent:0;mso-width-percent:0;mso-height-percent:0" o:ole="">
            <v:imagedata r:id="rId377" o:title=""/>
          </v:shape>
          <o:OLEObject Type="Embed" ProgID="Equation.DSMT4" ShapeID="_x0000_i1110" DrawAspect="Content" ObjectID="_1840548657" r:id="rId378"/>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33</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which is the sum of the squares of </w:t>
      </w:r>
      <w:r w:rsidRPr="00447DAD">
        <w:rPr>
          <w:noProof/>
          <w:position w:val="-4"/>
        </w:rPr>
      </w:r>
      <w:r w:rsidR="00DD7A3F" w:rsidRPr="00447DAD">
        <w:rPr>
          <w:noProof/>
          <w:position w:val="-4"/>
        </w:rPr>
        <w:object w:dxaOrig="340" w:dyaOrig="260" w14:anchorId="4702090F">
          <v:shape id="_x0000_i1111" type="#_x0000_t75" alt="" style="width:20pt;height:13pt;mso-width-percent:0;mso-height-percent:0;mso-width-percent:0;mso-height-percent:0" o:ole="">
            <v:imagedata r:id="rId379" o:title=""/>
          </v:shape>
          <o:OLEObject Type="Embed" ProgID="Equation.DSMT4" ShapeID="_x0000_i1111" DrawAspect="Content" ObjectID="_1840548658" r:id="rId380"/>
        </w:object>
      </w:r>
      <w:r w:rsidRPr="00447DAD">
        <w:t xml:space="preserve">independent (because the </w:t>
      </w:r>
      <w:r w:rsidRPr="00447DAD">
        <w:rPr>
          <w:noProof/>
          <w:position w:val="-12"/>
        </w:rPr>
      </w:r>
      <w:r w:rsidR="00DD7A3F" w:rsidRPr="00447DAD">
        <w:rPr>
          <w:noProof/>
          <w:position w:val="-12"/>
        </w:rPr>
        <w:object w:dxaOrig="260" w:dyaOrig="360" w14:anchorId="24A218E7">
          <v:shape id="_x0000_i1112" type="#_x0000_t75" alt="" style="width:13pt;height:20pt;mso-width-percent:0;mso-height-percent:0;mso-width-percent:0;mso-height-percent:0" o:ole="">
            <v:imagedata r:id="rId381" o:title=""/>
          </v:shape>
          <o:OLEObject Type="Embed" ProgID="Equation.DSMT4" ShapeID="_x0000_i1112" DrawAspect="Content" ObjectID="_1840548659" r:id="rId382"/>
        </w:object>
      </w:r>
      <w:r w:rsidRPr="00447DAD">
        <w:t xml:space="preserve">and </w:t>
      </w:r>
      <w:r w:rsidRPr="00447DAD">
        <w:rPr>
          <w:noProof/>
          <w:position w:val="-12"/>
        </w:rPr>
      </w:r>
      <w:r w:rsidR="00DD7A3F" w:rsidRPr="00447DAD">
        <w:rPr>
          <w:noProof/>
          <w:position w:val="-12"/>
        </w:rPr>
        <w:object w:dxaOrig="260" w:dyaOrig="360" w14:anchorId="5BA7D2D3">
          <v:shape id="_x0000_i1113" type="#_x0000_t75" alt="" style="width:13pt;height:20pt;mso-width-percent:0;mso-height-percent:0;mso-width-percent:0;mso-height-percent:0" o:ole="">
            <v:imagedata r:id="rId383" o:title=""/>
          </v:shape>
          <o:OLEObject Type="Embed" ProgID="Equation.DSMT4" ShapeID="_x0000_i1113" DrawAspect="Content" ObjectID="_1840548660" r:id="rId384"/>
        </w:object>
      </w:r>
      <w:r w:rsidRPr="00447DAD">
        <w:t xml:space="preserve">are independent) Gaussian RV’s </w:t>
      </w:r>
      <w:r w:rsidRPr="00447DAD">
        <w:rPr>
          <w:noProof/>
          <w:position w:val="-12"/>
        </w:rPr>
      </w:r>
      <w:r w:rsidR="00DD7A3F" w:rsidRPr="00447DAD">
        <w:rPr>
          <w:noProof/>
          <w:position w:val="-12"/>
        </w:rPr>
        <w:object w:dxaOrig="1500" w:dyaOrig="380" w14:anchorId="1EC2AF00">
          <v:shape id="_x0000_i1114" type="#_x0000_t75" alt="" style="width:1in;height:20pt;mso-width-percent:0;mso-height-percent:0;mso-width-percent:0;mso-height-percent:0" o:ole="">
            <v:imagedata r:id="rId385" o:title=""/>
          </v:shape>
          <o:OLEObject Type="Embed" ProgID="Equation.DSMT4" ShapeID="_x0000_i1114" DrawAspect="Content" ObjectID="_1840548661" r:id="rId386"/>
        </w:object>
      </w:r>
      <w:r w:rsidRPr="00447DAD">
        <w:t xml:space="preserve">, where </w:t>
      </w:r>
      <w:r w:rsidRPr="00447DAD">
        <w:rPr>
          <w:noProof/>
          <w:position w:val="-12"/>
        </w:rPr>
      </w:r>
      <w:r w:rsidR="00DD7A3F" w:rsidRPr="00447DAD">
        <w:rPr>
          <w:noProof/>
          <w:position w:val="-12"/>
        </w:rPr>
        <w:object w:dxaOrig="260" w:dyaOrig="360" w14:anchorId="45F4B5A1">
          <v:shape id="_x0000_i1115" type="#_x0000_t75" alt="" style="width:13pt;height:20pt;mso-width-percent:0;mso-height-percent:0;mso-width-percent:0;mso-height-percent:0" o:ole="">
            <v:imagedata r:id="rId387" o:title=""/>
          </v:shape>
          <o:OLEObject Type="Embed" ProgID="Equation.DSMT4" ShapeID="_x0000_i1115" DrawAspect="Content" ObjectID="_1840548662" r:id="rId388"/>
        </w:object>
      </w:r>
      <w:r w:rsidRPr="00447DAD">
        <w:t xml:space="preserve">has </w:t>
      </w:r>
      <w:r w:rsidRPr="00447DAD">
        <w:rPr>
          <w:noProof/>
          <w:position w:val="-4"/>
        </w:rPr>
      </w:r>
      <w:r w:rsidR="00DD7A3F" w:rsidRPr="00447DAD">
        <w:rPr>
          <w:noProof/>
          <w:position w:val="-4"/>
        </w:rPr>
        <w:object w:dxaOrig="220" w:dyaOrig="260" w14:anchorId="14E068C7">
          <v:shape id="_x0000_i1116" type="#_x0000_t75" alt="" style="width:13pt;height:13pt;mso-width-percent:0;mso-height-percent:0;mso-width-percent:0;mso-height-percent:0" o:ole="">
            <v:imagedata r:id="rId389" o:title=""/>
          </v:shape>
          <o:OLEObject Type="Embed" ProgID="Equation.DSMT4" ShapeID="_x0000_i1116" DrawAspect="Content" ObjectID="_1840548663" r:id="rId390"/>
        </w:object>
      </w:r>
      <w:r w:rsidRPr="00447DAD">
        <w:t xml:space="preserve">values each of </w:t>
      </w:r>
      <w:r w:rsidRPr="00447DAD">
        <w:rPr>
          <w:noProof/>
          <w:position w:val="-12"/>
        </w:rPr>
      </w:r>
      <w:r w:rsidR="00DD7A3F" w:rsidRPr="00447DAD">
        <w:rPr>
          <w:noProof/>
          <w:position w:val="-12"/>
        </w:rPr>
        <w:object w:dxaOrig="780" w:dyaOrig="360" w14:anchorId="75C3E8A9">
          <v:shape id="_x0000_i1117" type="#_x0000_t75" alt="" style="width:39pt;height:20pt;mso-width-percent:0;mso-height-percent:0;mso-width-percent:0;mso-height-percent:0" o:ole="">
            <v:imagedata r:id="rId391" o:title=""/>
          </v:shape>
          <o:OLEObject Type="Embed" ProgID="Equation.DSMT4" ShapeID="_x0000_i1117" DrawAspect="Content" ObjectID="_1840548664" r:id="rId392"/>
        </w:object>
      </w:r>
      <w:r w:rsidRPr="00447DAD">
        <w:t xml:space="preserve">and </w:t>
      </w:r>
      <w:r w:rsidRPr="00447DAD">
        <w:rPr>
          <w:noProof/>
          <w:position w:val="-12"/>
        </w:rPr>
      </w:r>
      <w:r w:rsidR="00DD7A3F" w:rsidRPr="00447DAD">
        <w:rPr>
          <w:noProof/>
          <w:position w:val="-12"/>
        </w:rPr>
        <w:object w:dxaOrig="740" w:dyaOrig="360" w14:anchorId="5A2794CE">
          <v:shape id="_x0000_i1118" type="#_x0000_t75" alt="" style="width:39pt;height:20pt;mso-width-percent:0;mso-height-percent:0;mso-width-percent:0;mso-height-percent:0" o:ole="">
            <v:imagedata r:id="rId393" o:title=""/>
          </v:shape>
          <o:OLEObject Type="Embed" ProgID="Equation.DSMT4" ShapeID="_x0000_i1118" DrawAspect="Content" ObjectID="_1840548665" r:id="rId394"/>
        </w:object>
      </w:r>
      <w:r w:rsidRPr="00447DAD">
        <w:t xml:space="preserve">.  We require the pdf </w:t>
      </w:r>
      <w:r w:rsidRPr="00447DAD">
        <w:rPr>
          <w:noProof/>
          <w:position w:val="-14"/>
        </w:rPr>
      </w:r>
      <w:r w:rsidR="00DD7A3F" w:rsidRPr="00447DAD">
        <w:rPr>
          <w:noProof/>
          <w:position w:val="-14"/>
        </w:rPr>
        <w:object w:dxaOrig="1880" w:dyaOrig="400" w14:anchorId="660E7ABD">
          <v:shape id="_x0000_i1119" type="#_x0000_t75" alt="" style="width:92pt;height:20pt;mso-width-percent:0;mso-height-percent:0;mso-width-percent:0;mso-height-percent:0" o:ole="">
            <v:imagedata r:id="rId395" o:title=""/>
          </v:shape>
          <o:OLEObject Type="Embed" ProgID="Equation.DSMT4" ShapeID="_x0000_i1119" DrawAspect="Content" ObjectID="_1840548666" r:id="rId396"/>
        </w:object>
      </w:r>
      <w:r w:rsidRPr="00447DAD">
        <w:t xml:space="preserve"> of the sum</w:t>
      </w:r>
    </w:p>
    <w:p w:rsidR="00DD7A3F" w:rsidRPr="00447DAD" w:rsidRDefault="00DD7A3F" w:rsidP="00B47C2B"/>
    <w:p w:rsidR="00DD7A3F" w:rsidRPr="00447DAD" w:rsidRDefault="00DD7A3F" w:rsidP="00B47C2B">
      <w:r w:rsidRPr="00447DAD">
        <w:tab/>
      </w:r>
      <w:r w:rsidRPr="00447DAD">
        <w:rPr>
          <w:noProof/>
          <w:position w:val="-28"/>
        </w:rPr>
      </w:r>
      <w:r w:rsidR="00DD7A3F" w:rsidRPr="00447DAD">
        <w:rPr>
          <w:noProof/>
          <w:position w:val="-28"/>
        </w:rPr>
        <w:object w:dxaOrig="980" w:dyaOrig="680" w14:anchorId="72200BB7">
          <v:shape id="_x0000_i1120" type="#_x0000_t75" alt="" style="width:52pt;height:33pt;mso-width-percent:0;mso-height-percent:0;mso-width-percent:0;mso-height-percent:0" o:ole="">
            <v:imagedata r:id="rId397" o:title=""/>
          </v:shape>
          <o:OLEObject Type="Embed" ProgID="Equation.DSMT4" ShapeID="_x0000_i1120" DrawAspect="Content" ObjectID="_1840548667" r:id="rId398"/>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34</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where </w:t>
      </w:r>
      <w:r w:rsidRPr="00447DAD">
        <w:rPr>
          <w:noProof/>
          <w:position w:val="-12"/>
        </w:rPr>
      </w:r>
      <w:r w:rsidR="00DD7A3F" w:rsidRPr="00447DAD">
        <w:rPr>
          <w:noProof/>
          <w:position w:val="-12"/>
        </w:rPr>
        <w:object w:dxaOrig="740" w:dyaOrig="380" w14:anchorId="6DE44FD3">
          <v:shape id="_x0000_i1121" type="#_x0000_t75" alt="" style="width:39pt;height:20pt;mso-width-percent:0;mso-height-percent:0;mso-width-percent:0;mso-height-percent:0" o:ole="">
            <v:imagedata r:id="rId399" o:title=""/>
          </v:shape>
          <o:OLEObject Type="Embed" ProgID="Equation.DSMT4" ShapeID="_x0000_i1121" DrawAspect="Content" ObjectID="_1840548668" r:id="rId400"/>
        </w:object>
      </w:r>
      <w:r w:rsidRPr="00447DAD">
        <w:t>.  First we find the pdf of a single term</w:t>
      </w:r>
      <w:r w:rsidRPr="00447DAD">
        <w:rPr>
          <w:noProof/>
          <w:position w:val="-12"/>
        </w:rPr>
      </w:r>
      <w:r w:rsidR="00DD7A3F" w:rsidRPr="00447DAD">
        <w:rPr>
          <w:noProof/>
          <w:position w:val="-12"/>
        </w:rPr>
        <w:object w:dxaOrig="260" w:dyaOrig="360" w14:anchorId="5D869D1B">
          <v:shape id="_x0000_i1122" type="#_x0000_t75" alt="" style="width:13pt;height:20pt;mso-width-percent:0;mso-height-percent:0;mso-width-percent:0;mso-height-percent:0" o:ole="">
            <v:imagedata r:id="rId401" o:title=""/>
          </v:shape>
          <o:OLEObject Type="Embed" ProgID="Equation.DSMT4" ShapeID="_x0000_i1122" DrawAspect="Content" ObjectID="_1840548669" r:id="rId402"/>
        </w:object>
      </w:r>
      <w:r w:rsidRPr="00447DAD">
        <w:t>, then use the convolution property for independent RV’s.  The pdf</w:t>
      </w:r>
      <w:r w:rsidRPr="00447DAD">
        <w:rPr>
          <w:noProof/>
          <w:position w:val="-14"/>
        </w:rPr>
      </w:r>
      <w:r w:rsidR="00DD7A3F" w:rsidRPr="00447DAD">
        <w:rPr>
          <w:noProof/>
          <w:position w:val="-14"/>
        </w:rPr>
        <w:object w:dxaOrig="680" w:dyaOrig="380" w14:anchorId="67681663">
          <v:shape id="_x0000_i1123" type="#_x0000_t75" alt="" style="width:33pt;height:20pt;mso-width-percent:0;mso-height-percent:0;mso-width-percent:0;mso-height-percent:0" o:ole="">
            <v:imagedata r:id="rId403" o:title=""/>
          </v:shape>
          <o:OLEObject Type="Embed" ProgID="Equation.DSMT4" ShapeID="_x0000_i1123" DrawAspect="Content" ObjectID="_1840548670" r:id="rId404"/>
        </w:object>
      </w:r>
      <w:r w:rsidRPr="00447DAD">
        <w:t xml:space="preserve">can be found by either integrating the appropriate region in the plane or by the Jacobian transformation method.  In any case, because the transformation </w:t>
      </w:r>
      <w:r w:rsidRPr="00447DAD">
        <w:rPr>
          <w:noProof/>
          <w:position w:val="-12"/>
        </w:rPr>
      </w:r>
      <w:r w:rsidR="00DD7A3F" w:rsidRPr="00447DAD">
        <w:rPr>
          <w:noProof/>
          <w:position w:val="-12"/>
        </w:rPr>
        <w:object w:dxaOrig="740" w:dyaOrig="380" w14:anchorId="0559306C">
          <v:shape id="_x0000_i1124" type="#_x0000_t75" alt="" style="width:39pt;height:20pt;mso-width-percent:0;mso-height-percent:0;mso-width-percent:0;mso-height-percent:0" o:ole="">
            <v:imagedata r:id="rId405" o:title=""/>
          </v:shape>
          <o:OLEObject Type="Embed" ProgID="Equation.DSMT4" ShapeID="_x0000_i1124" DrawAspect="Content" ObjectID="_1840548671" r:id="rId406"/>
        </w:object>
      </w:r>
      <w:r w:rsidRPr="00447DAD">
        <w:t>is not strictly monotonic over the real line, the negative root must not be overlooked.  Any of these methods yield the result</w:t>
      </w:r>
    </w:p>
    <w:p w:rsidR="00DD7A3F" w:rsidRPr="00447DAD" w:rsidRDefault="00DD7A3F" w:rsidP="00B47C2B"/>
    <w:p w:rsidR="00DD7A3F" w:rsidRPr="00447DAD" w:rsidRDefault="00DD7A3F" w:rsidP="00B47C2B">
      <w:r w:rsidRPr="00447DAD">
        <w:tab/>
      </w:r>
      <w:r w:rsidRPr="00447DAD">
        <w:rPr>
          <w:noProof/>
          <w:position w:val="-34"/>
        </w:rPr>
      </w:r>
      <w:r w:rsidR="00DD7A3F" w:rsidRPr="00447DAD">
        <w:rPr>
          <w:noProof/>
          <w:position w:val="-34"/>
        </w:rPr>
        <w:object w:dxaOrig="3600" w:dyaOrig="720" w14:anchorId="1A8357F6">
          <v:shape id="_x0000_i1125" type="#_x0000_t75" alt="" style="width:183pt;height:39pt;mso-width-percent:0;mso-height-percent:0;mso-width-percent:0;mso-height-percent:0" o:ole="">
            <v:imagedata r:id="rId407" o:title=""/>
          </v:shape>
          <o:OLEObject Type="Embed" ProgID="Equation.DSMT4" ShapeID="_x0000_i1125" DrawAspect="Content" ObjectID="_1840548672" r:id="rId408"/>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35</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Substituting into </w:t>
      </w:r>
      <w:r w:rsidRPr="00447DAD">
        <w:rPr>
          <w:noProof/>
          <w:position w:val="-14"/>
        </w:rPr>
      </w:r>
      <w:r w:rsidR="00DD7A3F" w:rsidRPr="00447DAD">
        <w:rPr>
          <w:noProof/>
          <w:position w:val="-14"/>
        </w:rPr>
        <w:object w:dxaOrig="700" w:dyaOrig="380" w14:anchorId="0DA5D892">
          <v:shape id="_x0000_i1126" type="#_x0000_t75" alt="" style="width:39pt;height:20pt;mso-width-percent:0;mso-height-percent:0;mso-width-percent:0;mso-height-percent:0" o:ole="">
            <v:imagedata r:id="rId409" o:title=""/>
          </v:shape>
          <o:OLEObject Type="Embed" ProgID="Equation.DSMT4" ShapeID="_x0000_i1126" DrawAspect="Content" ObjectID="_1840548673" r:id="rId410"/>
        </w:object>
      </w:r>
      <w:r w:rsidRPr="00447DAD">
        <w:t>and using the identity</w:t>
      </w:r>
      <w:r w:rsidRPr="00447DAD">
        <w:rPr>
          <w:noProof/>
          <w:position w:val="-24"/>
        </w:rPr>
      </w:r>
      <w:r w:rsidR="00DD7A3F" w:rsidRPr="00447DAD">
        <w:rPr>
          <w:noProof/>
          <w:position w:val="-24"/>
        </w:rPr>
        <w:object w:dxaOrig="2140" w:dyaOrig="620" w14:anchorId="665D0C62">
          <v:shape id="_x0000_i1127" type="#_x0000_t75" alt="" style="width:105pt;height:33pt;mso-width-percent:0;mso-height-percent:0;mso-width-percent:0;mso-height-percent:0" o:ole="">
            <v:imagedata r:id="rId411" o:title=""/>
          </v:shape>
          <o:OLEObject Type="Embed" ProgID="Equation.DSMT4" ShapeID="_x0000_i1127" DrawAspect="Content" ObjectID="_1840548674" r:id="rId412"/>
        </w:object>
      </w:r>
      <w:r w:rsidRPr="00447DAD">
        <w:t xml:space="preserve"> we arrive at</w:t>
      </w:r>
    </w:p>
    <w:p w:rsidR="00DD7A3F" w:rsidRPr="00447DAD" w:rsidRDefault="00DD7A3F" w:rsidP="00B47C2B"/>
    <w:p w:rsidR="00DD7A3F" w:rsidRPr="00447DAD" w:rsidRDefault="00DD7A3F" w:rsidP="00B47C2B">
      <w:r w:rsidRPr="00447DAD">
        <w:tab/>
      </w:r>
      <w:r w:rsidRPr="00447DAD">
        <w:rPr>
          <w:noProof/>
          <w:position w:val="-34"/>
        </w:rPr>
      </w:r>
      <w:r w:rsidR="00DD7A3F" w:rsidRPr="00447DAD">
        <w:rPr>
          <w:noProof/>
          <w:position w:val="-34"/>
        </w:rPr>
        <w:object w:dxaOrig="3980" w:dyaOrig="800" w14:anchorId="1483767F">
          <v:shape id="_x0000_i1128" type="#_x0000_t75" alt="" style="width:197pt;height:39pt;mso-width-percent:0;mso-height-percent:0;mso-width-percent:0;mso-height-percent:0" o:ole="">
            <v:imagedata r:id="rId413" o:title=""/>
          </v:shape>
          <o:OLEObject Type="Embed" ProgID="Equation.DSMT4" ShapeID="_x0000_i1128" DrawAspect="Content" ObjectID="_1840548675" r:id="rId414"/>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36</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The characteristic function of </w:t>
      </w:r>
      <w:r w:rsidRPr="00447DAD">
        <w:rPr>
          <w:noProof/>
          <w:position w:val="-14"/>
        </w:rPr>
      </w:r>
      <w:r w:rsidR="00DD7A3F" w:rsidRPr="00447DAD">
        <w:rPr>
          <w:noProof/>
          <w:position w:val="-14"/>
        </w:rPr>
        <w:object w:dxaOrig="680" w:dyaOrig="380" w14:anchorId="5D8C7BAC">
          <v:shape id="_x0000_i1129" type="#_x0000_t75" alt="" style="width:33pt;height:20pt;mso-width-percent:0;mso-height-percent:0;mso-width-percent:0;mso-height-percent:0" o:ole="">
            <v:imagedata r:id="rId415" o:title=""/>
          </v:shape>
          <o:OLEObject Type="Embed" ProgID="Equation.DSMT4" ShapeID="_x0000_i1129" DrawAspect="Content" ObjectID="_1840548676" r:id="rId416"/>
        </w:object>
      </w:r>
      <w:r w:rsidRPr="00447DAD">
        <w:t>is</w:t>
      </w:r>
    </w:p>
    <w:p w:rsidR="00DD7A3F" w:rsidRPr="00447DAD" w:rsidRDefault="00DD7A3F" w:rsidP="00B47C2B"/>
    <w:p w:rsidR="00DD7A3F" w:rsidRPr="00447DAD" w:rsidRDefault="00DD7A3F" w:rsidP="00B47C2B">
      <w:r w:rsidRPr="00447DAD">
        <w:tab/>
      </w:r>
      <w:r w:rsidRPr="00447DAD">
        <w:rPr>
          <w:noProof/>
          <w:position w:val="-56"/>
        </w:rPr>
      </w:r>
      <w:r w:rsidR="00DD7A3F" w:rsidRPr="00447DAD">
        <w:rPr>
          <w:noProof/>
          <w:position w:val="-56"/>
        </w:rPr>
        <w:object w:dxaOrig="2260" w:dyaOrig="1240" w14:anchorId="26610DC5">
          <v:shape id="_x0000_i1130" type="#_x0000_t75" alt="" style="width:111pt;height:66pt;mso-width-percent:0;mso-height-percent:0;mso-width-percent:0;mso-height-percent:0" o:ole="">
            <v:imagedata r:id="rId417" o:title=""/>
          </v:shape>
          <o:OLEObject Type="Embed" ProgID="Equation.DSMT4" ShapeID="_x0000_i1130" DrawAspect="Content" ObjectID="_1840548677" r:id="rId418"/>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37</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By making the substitution </w:t>
      </w:r>
      <w:r w:rsidRPr="00447DAD">
        <w:rPr>
          <w:noProof/>
          <w:position w:val="-6"/>
        </w:rPr>
      </w:r>
      <w:r w:rsidR="00DD7A3F" w:rsidRPr="00447DAD">
        <w:rPr>
          <w:noProof/>
          <w:position w:val="-6"/>
        </w:rPr>
        <w:object w:dxaOrig="620" w:dyaOrig="320" w14:anchorId="3CCC3D75">
          <v:shape id="_x0000_i1131" type="#_x0000_t75" alt="" style="width:33pt;height:13pt;mso-width-percent:0;mso-height-percent:0;mso-width-percent:0;mso-height-percent:0" o:ole="">
            <v:imagedata r:id="rId419" o:title=""/>
          </v:shape>
          <o:OLEObject Type="Embed" ProgID="Equation.DSMT4" ShapeID="_x0000_i1131" DrawAspect="Content" ObjectID="_1840548678" r:id="rId420"/>
        </w:object>
      </w:r>
      <w:r w:rsidRPr="00447DAD">
        <w:t>, expanding the hyperbolic cosine in exponentials, completing the square in the exponent, and making use of the well known definite integral</w:t>
      </w:r>
      <w:r w:rsidRPr="00447DAD">
        <w:rPr>
          <w:noProof/>
          <w:position w:val="-32"/>
        </w:rPr>
      </w:r>
      <w:r w:rsidR="00DD7A3F" w:rsidRPr="00447DAD">
        <w:rPr>
          <w:noProof/>
          <w:position w:val="-32"/>
        </w:rPr>
        <w:object w:dxaOrig="1579" w:dyaOrig="760" w14:anchorId="7F904696">
          <v:shape id="_x0000_i1132" type="#_x0000_t75" alt="" style="width:78pt;height:39pt;mso-width-percent:0;mso-height-percent:0;mso-width-percent:0;mso-height-percent:0" o:ole="">
            <v:imagedata r:id="rId421" o:title=""/>
          </v:shape>
          <o:OLEObject Type="Embed" ProgID="Equation.DSMT4" ShapeID="_x0000_i1132" DrawAspect="Content" ObjectID="_1840548679" r:id="rId422"/>
        </w:object>
      </w:r>
      <w:r w:rsidRPr="00447DAD">
        <w:t>, the characteristic function becomes</w:t>
      </w:r>
    </w:p>
    <w:p w:rsidR="00DD7A3F" w:rsidRPr="00447DAD" w:rsidRDefault="00DD7A3F" w:rsidP="00B47C2B"/>
    <w:p w:rsidR="00DD7A3F" w:rsidRPr="00447DAD" w:rsidRDefault="00DD7A3F" w:rsidP="00B47C2B">
      <w:r w:rsidRPr="00447DAD">
        <w:tab/>
      </w:r>
      <w:r w:rsidRPr="00447DAD">
        <w:rPr>
          <w:noProof/>
          <w:position w:val="-36"/>
        </w:rPr>
      </w:r>
      <w:r w:rsidR="00DD7A3F" w:rsidRPr="00447DAD">
        <w:rPr>
          <w:noProof/>
          <w:position w:val="-36"/>
        </w:rPr>
        <w:object w:dxaOrig="3860" w:dyaOrig="800" w14:anchorId="20B461FF">
          <v:shape id="_x0000_i1133" type="#_x0000_t75" alt="" style="width:190pt;height:39pt;mso-width-percent:0;mso-height-percent:0;mso-width-percent:0;mso-height-percent:0" o:ole="">
            <v:imagedata r:id="rId423" o:title=""/>
          </v:shape>
          <o:OLEObject Type="Embed" ProgID="Equation.DSMT4" ShapeID="_x0000_i1133" DrawAspect="Content" ObjectID="_1840548680" r:id="rId424"/>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38</w:instrText>
      </w:r>
      <w:r>
        <w:rPr>
          <w:noProof/>
        </w:rPr>
        <w:fldChar w:fldCharType="end"/>
      </w:r>
      <w:r w:rsidRPr="00447DAD">
        <w:instrText>)</w:instrText>
      </w:r>
      <w:r w:rsidRPr="00447DAD">
        <w:fldChar w:fldCharType="end"/>
      </w:r>
    </w:p>
    <w:p w:rsidR="00DD7A3F" w:rsidRPr="00447DAD" w:rsidRDefault="00DD7A3F" w:rsidP="00B47C2B">
      <w:r w:rsidRPr="00447DAD">
        <w:t xml:space="preserve">(or the integral from Gradsytn </w:t>
      </w:r>
    </w:p>
    <w:p w:rsidR="00DD7A3F" w:rsidRPr="00447DAD" w:rsidRDefault="00DD7A3F" w:rsidP="00B47C2B"/>
    <w:p w:rsidR="00DD7A3F" w:rsidRPr="00447DAD" w:rsidRDefault="00DD7A3F" w:rsidP="00B47C2B">
      <w:r w:rsidRPr="00447DAD">
        <w:tab/>
      </w:r>
      <w:r w:rsidRPr="00447DAD">
        <w:rPr>
          <w:noProof/>
          <w:position w:val="-32"/>
        </w:rPr>
      </w:r>
      <w:r w:rsidR="00DD7A3F" w:rsidRPr="00447DAD">
        <w:rPr>
          <w:noProof/>
          <w:position w:val="-32"/>
        </w:rPr>
        <w:object w:dxaOrig="2720" w:dyaOrig="800" w14:anchorId="47188C36">
          <v:shape id="_x0000_i1134" type="#_x0000_t75" alt="" style="width:138pt;height:39pt;mso-width-percent:0;mso-height-percent:0;mso-width-percent:0;mso-height-percent:0" o:ole="">
            <v:imagedata r:id="rId425" o:title=""/>
          </v:shape>
          <o:OLEObject Type="Embed" ProgID="Equation.DSMT4" ShapeID="_x0000_i1134" DrawAspect="Content" ObjectID="_1840548681" r:id="rId426"/>
        </w:object>
      </w:r>
    </w:p>
    <w:p w:rsidR="00DD7A3F" w:rsidRPr="00447DAD" w:rsidRDefault="00DD7A3F" w:rsidP="00B47C2B">
      <w:r w:rsidRPr="00447DAD">
        <w:tab/>
      </w:r>
      <w:r w:rsidRPr="00447DAD">
        <w:tab/>
      </w:r>
    </w:p>
    <w:p w:rsidR="00DD7A3F" w:rsidRPr="00447DAD" w:rsidRDefault="00DD7A3F" w:rsidP="00B47C2B">
      <w:r w:rsidRPr="00447DAD">
        <w:t>The pdf of the sum of independent random variables is the manifold convolution of their respective pdf's, which is equivalent to the inverse Fourier transform of the product of their characteristic functions.  In math,</w:t>
      </w:r>
    </w:p>
    <w:p w:rsidR="00DD7A3F" w:rsidRPr="00447DAD" w:rsidRDefault="00DD7A3F" w:rsidP="00B47C2B"/>
    <w:p w:rsidR="00DD7A3F" w:rsidRPr="00447DAD" w:rsidRDefault="00DD7A3F" w:rsidP="00B47C2B">
      <w:r w:rsidRPr="00447DAD">
        <w:tab/>
      </w:r>
      <w:r w:rsidRPr="00447DAD">
        <w:rPr>
          <w:noProof/>
          <w:position w:val="-54"/>
        </w:rPr>
      </w:r>
      <w:r w:rsidR="00DD7A3F" w:rsidRPr="00447DAD">
        <w:rPr>
          <w:noProof/>
          <w:position w:val="-54"/>
        </w:rPr>
        <w:object w:dxaOrig="2560" w:dyaOrig="1200" w14:anchorId="72C2F771">
          <v:shape id="_x0000_i1135" type="#_x0000_t75" alt="" style="width:131pt;height:59pt;mso-width-percent:0;mso-height-percent:0;mso-width-percent:0;mso-height-percent:0" o:ole="">
            <v:imagedata r:id="rId427" o:title=""/>
          </v:shape>
          <o:OLEObject Type="Embed" ProgID="Equation.DSMT4" ShapeID="_x0000_i1135" DrawAspect="Content" ObjectID="_1840548682" r:id="rId428"/>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39</w:instrText>
      </w:r>
      <w:r>
        <w:rPr>
          <w:noProof/>
        </w:rPr>
        <w:fldChar w:fldCharType="end"/>
      </w:r>
      <w:r w:rsidRPr="00447DAD">
        <w:instrText>)</w:instrText>
      </w:r>
      <w:r w:rsidRPr="00447DAD">
        <w:fldChar w:fldCharType="end"/>
      </w:r>
    </w:p>
    <w:p w:rsidR="00DD7A3F" w:rsidRPr="00447DAD" w:rsidRDefault="00DD7A3F" w:rsidP="00B47C2B">
      <w:r w:rsidRPr="00447DAD">
        <w:t xml:space="preserve"> where </w:t>
      </w:r>
    </w:p>
    <w:p w:rsidR="00DD7A3F" w:rsidRPr="00447DAD" w:rsidRDefault="00DD7A3F" w:rsidP="00B47C2B"/>
    <w:p w:rsidR="00DD7A3F" w:rsidRPr="00447DAD" w:rsidRDefault="00DD7A3F" w:rsidP="00B47C2B">
      <w:r w:rsidRPr="00447DAD">
        <w:tab/>
      </w:r>
      <w:r w:rsidRPr="00447DAD">
        <w:rPr>
          <w:noProof/>
          <w:position w:val="-42"/>
        </w:rPr>
      </w:r>
      <w:r w:rsidR="00DD7A3F" w:rsidRPr="00447DAD">
        <w:rPr>
          <w:noProof/>
          <w:position w:val="-42"/>
        </w:rPr>
        <w:object w:dxaOrig="4080" w:dyaOrig="859" w14:anchorId="38305032">
          <v:shape id="_x0000_i1136" type="#_x0000_t75" alt="" style="width:204pt;height:46pt;mso-width-percent:0;mso-height-percent:0;mso-width-percent:0;mso-height-percent:0" o:ole="">
            <v:imagedata r:id="rId429" o:title=""/>
          </v:shape>
          <o:OLEObject Type="Embed" ProgID="Equation.DSMT4" ShapeID="_x0000_i1136" DrawAspect="Content" ObjectID="_1840548683" r:id="rId430"/>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bookmarkStart w:id="89" w:name="ZEqnNum484486"/>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40</w:instrText>
      </w:r>
      <w:r>
        <w:rPr>
          <w:noProof/>
        </w:rPr>
        <w:fldChar w:fldCharType="end"/>
      </w:r>
      <w:r w:rsidRPr="00447DAD">
        <w:instrText>)</w:instrText>
      </w:r>
      <w:bookmarkEnd w:id="89"/>
      <w:r w:rsidRPr="00447DAD">
        <w:fldChar w:fldCharType="end"/>
      </w:r>
    </w:p>
    <w:p w:rsidR="00DD7A3F" w:rsidRPr="00447DAD" w:rsidRDefault="00DD7A3F" w:rsidP="00B47C2B"/>
    <w:p w:rsidR="00DD7A3F" w:rsidRPr="00447DAD" w:rsidRDefault="00DD7A3F" w:rsidP="00B47C2B">
      <w:r w:rsidRPr="00447DAD">
        <w:t>and</w:t>
      </w:r>
      <w:r w:rsidRPr="00447DAD">
        <w:rPr>
          <w:noProof/>
          <w:position w:val="-28"/>
        </w:rPr>
      </w:r>
      <w:r w:rsidR="00DD7A3F" w:rsidRPr="00447DAD">
        <w:rPr>
          <w:noProof/>
          <w:position w:val="-28"/>
        </w:rPr>
        <w:object w:dxaOrig="1760" w:dyaOrig="680" w14:anchorId="6D8E7668">
          <v:shape id="_x0000_i1137" type="#_x0000_t75" alt="" style="width:84pt;height:33pt;mso-width-percent:0;mso-height-percent:0;mso-width-percent:0;mso-height-percent:0" o:ole="">
            <v:imagedata r:id="rId431" o:title=""/>
          </v:shape>
          <o:OLEObject Type="Embed" ProgID="Equation.DSMT4" ShapeID="_x0000_i1137" DrawAspect="Content" ObjectID="_1840548684" r:id="rId432"/>
        </w:object>
      </w:r>
      <w:r w:rsidRPr="00447DAD">
        <w:t xml:space="preserve">, where we have assumed </w:t>
      </w:r>
      <w:r w:rsidRPr="00447DAD">
        <w:rPr>
          <w:noProof/>
          <w:position w:val="-12"/>
        </w:rPr>
      </w:r>
      <w:r w:rsidR="00DD7A3F" w:rsidRPr="00447DAD">
        <w:rPr>
          <w:noProof/>
          <w:position w:val="-12"/>
        </w:rPr>
        <w:object w:dxaOrig="1660" w:dyaOrig="360" w14:anchorId="6C35D88A">
          <v:shape id="_x0000_i1138" type="#_x0000_t75" alt="" style="width:84pt;height:20pt;mso-width-percent:0;mso-height-percent:0;mso-width-percent:0;mso-height-percent:0" o:ole="">
            <v:imagedata r:id="rId433" o:title=""/>
          </v:shape>
          <o:OLEObject Type="Embed" ProgID="Equation.DSMT4" ShapeID="_x0000_i1138" DrawAspect="Content" ObjectID="_1840548685" r:id="rId434"/>
        </w:object>
      </w:r>
      <w:r w:rsidRPr="00447DAD">
        <w:t>.  To accomplish this inverse Fourier transform we note its similarity to the definition of the n</w:t>
      </w:r>
      <w:r w:rsidRPr="00447DAD">
        <w:rPr>
          <w:vertAlign w:val="superscript"/>
        </w:rPr>
        <w:t>th</w:t>
      </w:r>
      <w:r w:rsidRPr="00447DAD">
        <w:t xml:space="preserve"> (n integer) order modified Bessel function of the first kind defined by the Bromwich integral</w:t>
      </w:r>
    </w:p>
    <w:p w:rsidR="00DD7A3F" w:rsidRPr="00447DAD" w:rsidRDefault="00DD7A3F" w:rsidP="00B47C2B"/>
    <w:p w:rsidR="00DD7A3F" w:rsidRPr="00447DAD" w:rsidRDefault="00DD7A3F" w:rsidP="00B47C2B">
      <w:r w:rsidRPr="00447DAD">
        <w:tab/>
      </w:r>
      <w:r w:rsidRPr="00447DAD">
        <w:rPr>
          <w:noProof/>
          <w:position w:val="-34"/>
        </w:rPr>
      </w:r>
      <w:r w:rsidR="00DD7A3F" w:rsidRPr="00447DAD">
        <w:rPr>
          <w:noProof/>
          <w:position w:val="-34"/>
        </w:rPr>
        <w:object w:dxaOrig="2620" w:dyaOrig="920" w14:anchorId="521CC31E">
          <v:shape id="_x0000_i1139" type="#_x0000_t75" alt="" style="width:131pt;height:46pt;mso-width-percent:0;mso-height-percent:0;mso-width-percent:0;mso-height-percent:0" o:ole="">
            <v:imagedata r:id="rId435" o:title=""/>
          </v:shape>
          <o:OLEObject Type="Embed" ProgID="Equation.DSMT4" ShapeID="_x0000_i1139" DrawAspect="Content" ObjectID="_1840548686" r:id="rId436"/>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bookmarkStart w:id="90" w:name="ZEqnNum696686"/>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41</w:instrText>
      </w:r>
      <w:r>
        <w:rPr>
          <w:noProof/>
        </w:rPr>
        <w:fldChar w:fldCharType="end"/>
      </w:r>
      <w:r w:rsidRPr="00447DAD">
        <w:instrText>)</w:instrText>
      </w:r>
      <w:bookmarkEnd w:id="90"/>
      <w:r w:rsidRPr="00447DAD">
        <w:fldChar w:fldCharType="end"/>
      </w:r>
    </w:p>
    <w:p w:rsidR="00DD7A3F" w:rsidRPr="00447DAD" w:rsidRDefault="00DD7A3F" w:rsidP="00B47C2B"/>
    <w:p w:rsidR="00DD7A3F" w:rsidRPr="00447DAD" w:rsidRDefault="00DD7A3F" w:rsidP="00B47C2B">
      <w:r w:rsidRPr="00447DAD">
        <w:t>where</w:t>
      </w:r>
      <w:r w:rsidRPr="00447DAD">
        <w:rPr>
          <w:noProof/>
          <w:position w:val="-6"/>
        </w:rPr>
      </w:r>
      <w:r w:rsidR="00DD7A3F" w:rsidRPr="00447DAD">
        <w:rPr>
          <w:noProof/>
          <w:position w:val="-6"/>
        </w:rPr>
        <w:object w:dxaOrig="180" w:dyaOrig="220" w14:anchorId="338E28CB">
          <v:shape id="_x0000_i1140" type="#_x0000_t75" alt="" style="width:6pt;height:13pt;mso-width-percent:0;mso-height-percent:0;mso-width-percent:0;mso-height-percent:0" o:ole="">
            <v:imagedata r:id="rId437" o:title=""/>
          </v:shape>
          <o:OLEObject Type="Embed" ProgID="Equation.DSMT4" ShapeID="_x0000_i1140" DrawAspect="Content" ObjectID="_1840548687" r:id="rId438"/>
        </w:object>
      </w:r>
      <w:r w:rsidRPr="00447DAD">
        <w:t xml:space="preserve">is a positive constant.  In particular, </w:t>
      </w:r>
    </w:p>
    <w:p w:rsidR="00DD7A3F" w:rsidRPr="00447DAD" w:rsidRDefault="00DD7A3F" w:rsidP="00B47C2B"/>
    <w:p w:rsidR="00DD7A3F" w:rsidRPr="00447DAD" w:rsidRDefault="00DD7A3F" w:rsidP="00B47C2B"/>
    <w:p w:rsidR="00DD7A3F" w:rsidRPr="00447DAD" w:rsidRDefault="00DD7A3F" w:rsidP="00B47C2B">
      <w:r w:rsidRPr="00447DAD">
        <w:tab/>
      </w:r>
      <w:r w:rsidRPr="00447DAD">
        <w:rPr>
          <w:noProof/>
          <w:position w:val="-60"/>
        </w:rPr>
      </w:r>
      <w:r w:rsidR="00DD7A3F" w:rsidRPr="00447DAD">
        <w:rPr>
          <w:noProof/>
          <w:position w:val="-60"/>
        </w:rPr>
        <w:object w:dxaOrig="3640" w:dyaOrig="1320" w14:anchorId="295086EB">
          <v:shape id="_x0000_i1141" type="#_x0000_t75" alt="" style="width:183pt;height:66pt;mso-width-percent:0;mso-height-percent:0;mso-width-percent:0;mso-height-percent:0" o:ole="">
            <v:imagedata r:id="rId439" o:title=""/>
          </v:shape>
          <o:OLEObject Type="Embed" ProgID="Equation.DSMT4" ShapeID="_x0000_i1141" DrawAspect="Content" ObjectID="_1840548688" r:id="rId440"/>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bookmarkStart w:id="91" w:name="ZEqnNum993830"/>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42</w:instrText>
      </w:r>
      <w:r>
        <w:rPr>
          <w:noProof/>
        </w:rPr>
        <w:fldChar w:fldCharType="end"/>
      </w:r>
      <w:r w:rsidRPr="00447DAD">
        <w:instrText>)</w:instrText>
      </w:r>
      <w:bookmarkEnd w:id="91"/>
      <w:r w:rsidRPr="00447DAD">
        <w:fldChar w:fldCharType="end"/>
      </w:r>
    </w:p>
    <w:p w:rsidR="00DD7A3F" w:rsidRPr="00447DAD" w:rsidRDefault="00DD7A3F" w:rsidP="00B47C2B"/>
    <w:p w:rsidR="00DD7A3F" w:rsidRPr="00447DAD" w:rsidRDefault="00DD7A3F" w:rsidP="00B47C2B">
      <w:r w:rsidRPr="00447DAD">
        <w:t xml:space="preserve">Making the substitution </w:t>
      </w:r>
      <w:r w:rsidRPr="00447DAD">
        <w:rPr>
          <w:noProof/>
          <w:position w:val="-10"/>
        </w:rPr>
      </w:r>
      <w:r w:rsidR="00DD7A3F" w:rsidRPr="00447DAD">
        <w:rPr>
          <w:noProof/>
          <w:position w:val="-10"/>
        </w:rPr>
        <w:object w:dxaOrig="1340" w:dyaOrig="360" w14:anchorId="7B608A7A">
          <v:shape id="_x0000_i1142" type="#_x0000_t75" alt="" style="width:66pt;height:20pt;mso-width-percent:0;mso-height-percent:0;mso-width-percent:0;mso-height-percent:0" o:ole="">
            <v:imagedata r:id="rId441" o:title=""/>
          </v:shape>
          <o:OLEObject Type="Embed" ProgID="Equation.DSMT4" ShapeID="_x0000_i1142" DrawAspect="Content" ObjectID="_1840548689" r:id="rId442"/>
        </w:object>
      </w:r>
      <w:r w:rsidRPr="00447DAD">
        <w:t xml:space="preserve">transforms </w:t>
      </w:r>
      <w:r w:rsidRPr="00447DAD">
        <w:fldChar w:fldCharType="begin"/>
      </w:r>
      <w:r w:rsidRPr="00447DAD">
        <w:instrText xml:space="preserve"> GOTOBUTTON ZEqnNum993830  \* MERGEFORMAT </w:instrText>
      </w:r>
      <w:fldSimple w:instr=" REF ZEqnNum993830 \! \* MERGEFORMAT ">
        <w:r w:rsidRPr="00447DAD">
          <w:instrText>(</w:instrText>
        </w:r>
        <w:r>
          <w:instrText>1</w:instrText>
        </w:r>
        <w:r w:rsidRPr="00447DAD">
          <w:instrText>.</w:instrText>
        </w:r>
        <w:r>
          <w:instrText>42</w:instrText>
        </w:r>
        <w:r w:rsidRPr="00447DAD">
          <w:instrText>)</w:instrText>
        </w:r>
      </w:fldSimple>
      <w:r w:rsidRPr="00447DAD">
        <w:fldChar w:fldCharType="end"/>
      </w:r>
      <w:r w:rsidRPr="00447DAD">
        <w:t xml:space="preserve"> into an integral along a line parallel to the imaginary axis</w:t>
      </w:r>
    </w:p>
    <w:p w:rsidR="00DD7A3F" w:rsidRPr="00447DAD" w:rsidRDefault="00DD7A3F" w:rsidP="00B47C2B"/>
    <w:p w:rsidR="00DD7A3F" w:rsidRPr="00447DAD" w:rsidRDefault="00DD7A3F" w:rsidP="00B47C2B">
      <w:r w:rsidRPr="00447DAD">
        <w:tab/>
      </w:r>
      <w:r w:rsidRPr="00447DAD">
        <w:rPr>
          <w:noProof/>
          <w:position w:val="-34"/>
        </w:rPr>
      </w:r>
      <w:r w:rsidR="00DD7A3F" w:rsidRPr="00447DAD">
        <w:rPr>
          <w:noProof/>
          <w:position w:val="-34"/>
        </w:rPr>
        <w:object w:dxaOrig="4780" w:dyaOrig="1100" w14:anchorId="31E58A92">
          <v:shape id="_x0000_i1143" type="#_x0000_t75" alt="" style="width:236pt;height:52pt;mso-width-percent:0;mso-height-percent:0;mso-width-percent:0;mso-height-percent:0" o:ole="">
            <v:imagedata r:id="rId443" o:title=""/>
          </v:shape>
          <o:OLEObject Type="Embed" ProgID="Equation.DSMT4" ShapeID="_x0000_i1143" DrawAspect="Content" ObjectID="_1840548690" r:id="rId444"/>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43</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Letting </w:t>
      </w:r>
      <w:r w:rsidRPr="00447DAD">
        <w:rPr>
          <w:noProof/>
          <w:position w:val="-32"/>
        </w:rPr>
      </w:r>
      <w:r w:rsidR="00DD7A3F" w:rsidRPr="00447DAD">
        <w:rPr>
          <w:noProof/>
          <w:position w:val="-32"/>
        </w:rPr>
        <w:object w:dxaOrig="1020" w:dyaOrig="760" w14:anchorId="35CEB494">
          <v:shape id="_x0000_i1144" type="#_x0000_t75" alt="" style="width:52pt;height:39pt;mso-width-percent:0;mso-height-percent:0;mso-width-percent:0;mso-height-percent:0" o:ole="">
            <v:imagedata r:id="rId445" o:title=""/>
          </v:shape>
          <o:OLEObject Type="Embed" ProgID="Equation.DSMT4" ShapeID="_x0000_i1144" DrawAspect="Content" ObjectID="_1840548691" r:id="rId446"/>
        </w:object>
      </w:r>
      <w:r w:rsidRPr="00447DAD">
        <w:t xml:space="preserve"> yields</w:t>
      </w:r>
    </w:p>
    <w:p w:rsidR="00DD7A3F" w:rsidRPr="00447DAD" w:rsidRDefault="00DD7A3F" w:rsidP="00B47C2B"/>
    <w:p w:rsidR="00DD7A3F" w:rsidRPr="00447DAD" w:rsidRDefault="00DD7A3F" w:rsidP="00B47C2B">
      <w:r w:rsidRPr="00447DAD">
        <w:tab/>
      </w:r>
      <w:r w:rsidRPr="00447DAD">
        <w:rPr>
          <w:noProof/>
          <w:position w:val="-34"/>
        </w:rPr>
      </w:r>
      <w:r w:rsidR="00DD7A3F" w:rsidRPr="00447DAD">
        <w:rPr>
          <w:noProof/>
          <w:position w:val="-34"/>
        </w:rPr>
        <w:object w:dxaOrig="6259" w:dyaOrig="1200" w14:anchorId="4F61D321">
          <v:shape id="_x0000_i1145" type="#_x0000_t75" alt="" style="width:314pt;height:59pt;mso-width-percent:0;mso-height-percent:0;mso-width-percent:0;mso-height-percent:0" o:ole="">
            <v:imagedata r:id="rId447" o:title=""/>
          </v:shape>
          <o:OLEObject Type="Embed" ProgID="Equation.DSMT4" ShapeID="_x0000_i1145" DrawAspect="Content" ObjectID="_1840548692" r:id="rId448"/>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44</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Using the definition in </w:t>
      </w:r>
      <w:r w:rsidRPr="00447DAD">
        <w:fldChar w:fldCharType="begin"/>
      </w:r>
      <w:r w:rsidRPr="00447DAD">
        <w:instrText xml:space="preserve"> GOTOBUTTON ZEqnNum696686  \* MERGEFORMAT </w:instrText>
      </w:r>
      <w:fldSimple w:instr=" REF ZEqnNum696686 \! \* MERGEFORMAT ">
        <w:r w:rsidRPr="00447DAD">
          <w:instrText>(</w:instrText>
        </w:r>
        <w:r>
          <w:instrText>1</w:instrText>
        </w:r>
        <w:r w:rsidRPr="00447DAD">
          <w:instrText>.</w:instrText>
        </w:r>
        <w:r>
          <w:instrText>41</w:instrText>
        </w:r>
        <w:r w:rsidRPr="00447DAD">
          <w:instrText>)</w:instrText>
        </w:r>
      </w:fldSimple>
      <w:r w:rsidRPr="00447DAD">
        <w:fldChar w:fldCharType="end"/>
      </w:r>
      <w:r w:rsidRPr="00447DAD">
        <w:t xml:space="preserve"> the density may be written as</w:t>
      </w:r>
    </w:p>
    <w:p w:rsidR="00DD7A3F" w:rsidRPr="00447DAD" w:rsidRDefault="00DD7A3F" w:rsidP="00B47C2B"/>
    <w:p w:rsidR="00DD7A3F" w:rsidRPr="00447DAD" w:rsidRDefault="00DD7A3F" w:rsidP="00B47C2B"/>
    <w:p w:rsidR="00DD7A3F" w:rsidRPr="00447DAD" w:rsidRDefault="00DD7A3F" w:rsidP="00B47C2B">
      <w:r w:rsidRPr="00447DAD">
        <w:tab/>
      </w:r>
      <w:r w:rsidRPr="00447DAD">
        <w:rPr>
          <w:noProof/>
          <w:position w:val="-36"/>
        </w:rPr>
      </w:r>
      <w:r w:rsidR="00DD7A3F" w:rsidRPr="00447DAD">
        <w:rPr>
          <w:noProof/>
          <w:position w:val="-36"/>
        </w:rPr>
        <w:object w:dxaOrig="4280" w:dyaOrig="840" w14:anchorId="0CF3B0DB">
          <v:shape id="_x0000_i1146" type="#_x0000_t75" alt="" style="width:3in;height:39pt;mso-width-percent:0;mso-height-percent:0;mso-width-percent:0;mso-height-percent:0" o:ole="">
            <v:imagedata r:id="rId449" o:title=""/>
          </v:shape>
          <o:OLEObject Type="Embed" ProgID="Equation.DSMT4" ShapeID="_x0000_i1146" DrawAspect="Content" ObjectID="_1840548693" r:id="rId450"/>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45</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This function is made more amenable to analysis by expressing it in terms of a single meaningful physical parameter such as the L-pulse SNR.  Define </w:t>
      </w:r>
      <w:r w:rsidRPr="00447DAD">
        <w:rPr>
          <w:noProof/>
          <w:position w:val="-30"/>
        </w:rPr>
      </w:r>
      <w:r w:rsidR="00DD7A3F" w:rsidRPr="00447DAD">
        <w:rPr>
          <w:noProof/>
          <w:position w:val="-30"/>
        </w:rPr>
        <w:object w:dxaOrig="780" w:dyaOrig="740" w14:anchorId="2301D045">
          <v:shape id="_x0000_i1147" type="#_x0000_t75" alt="" style="width:39pt;height:39pt;mso-width-percent:0;mso-height-percent:0;mso-width-percent:0;mso-height-percent:0" o:ole="">
            <v:imagedata r:id="rId451" o:title=""/>
          </v:shape>
          <o:OLEObject Type="Embed" ProgID="Equation.DSMT4" ShapeID="_x0000_i1147" DrawAspect="Content" ObjectID="_1840548694" r:id="rId452"/>
        </w:object>
      </w:r>
      <w:r w:rsidRPr="00447DAD">
        <w:t>and</w:t>
      </w:r>
      <w:r w:rsidRPr="00447DAD">
        <w:rPr>
          <w:noProof/>
          <w:position w:val="-30"/>
        </w:rPr>
      </w:r>
      <w:r w:rsidR="00DD7A3F" w:rsidRPr="00447DAD">
        <w:rPr>
          <w:noProof/>
          <w:position w:val="-30"/>
        </w:rPr>
        <w:object w:dxaOrig="920" w:dyaOrig="760" w14:anchorId="60F8982B">
          <v:shape id="_x0000_i1148" type="#_x0000_t75" alt="" style="width:46pt;height:39pt;mso-width-percent:0;mso-height-percent:0;mso-width-percent:0;mso-height-percent:0" o:ole="">
            <v:imagedata r:id="rId453" o:title=""/>
          </v:shape>
          <o:OLEObject Type="Embed" ProgID="Equation.DSMT4" ShapeID="_x0000_i1148" DrawAspect="Content" ObjectID="_1840548695" r:id="rId454"/>
        </w:object>
      </w:r>
      <w:r w:rsidRPr="00447DAD">
        <w:t xml:space="preserve">, then, </w:t>
      </w:r>
    </w:p>
    <w:p w:rsidR="00DD7A3F" w:rsidRPr="00447DAD" w:rsidRDefault="00DD7A3F" w:rsidP="00B47C2B"/>
    <w:p w:rsidR="00DD7A3F" w:rsidRPr="00447DAD" w:rsidRDefault="00DD7A3F" w:rsidP="00B47C2B">
      <w:r w:rsidRPr="00447DAD">
        <w:tab/>
      </w:r>
      <w:r w:rsidRPr="00447DAD">
        <w:rPr>
          <w:noProof/>
          <w:position w:val="-48"/>
        </w:rPr>
      </w:r>
      <w:r w:rsidR="00DD7A3F" w:rsidRPr="00447DAD">
        <w:rPr>
          <w:noProof/>
          <w:position w:val="-48"/>
        </w:rPr>
        <w:object w:dxaOrig="3220" w:dyaOrig="1080" w14:anchorId="6198D850">
          <v:shape id="_x0000_i1149" type="#_x0000_t75" alt="" style="width:163pt;height:52pt;mso-width-percent:0;mso-height-percent:0;mso-width-percent:0;mso-height-percent:0" o:ole="">
            <v:imagedata r:id="rId455" o:title=""/>
          </v:shape>
          <o:OLEObject Type="Embed" ProgID="Equation.DSMT4" ShapeID="_x0000_i1149" DrawAspect="Content" ObjectID="_1840548696" r:id="rId456"/>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46</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which is the integrand of the </w:t>
      </w:r>
      <w:r w:rsidRPr="00447DAD">
        <w:rPr>
          <w:i/>
        </w:rPr>
        <w:t>generalized L</w:t>
      </w:r>
      <w:r w:rsidRPr="00447DAD">
        <w:rPr>
          <w:i/>
          <w:vertAlign w:val="superscript"/>
        </w:rPr>
        <w:t>th</w:t>
      </w:r>
      <w:r w:rsidRPr="00447DAD">
        <w:rPr>
          <w:i/>
        </w:rPr>
        <w:t xml:space="preserve"> order Marcum Q-function</w:t>
      </w:r>
      <w:r w:rsidRPr="00447DAD">
        <w:t xml:space="preserve"> defined by</w:t>
      </w:r>
    </w:p>
    <w:p w:rsidR="00DD7A3F" w:rsidRPr="00447DAD" w:rsidRDefault="00DD7A3F" w:rsidP="00B47C2B"/>
    <w:p w:rsidR="00DD7A3F" w:rsidRPr="00447DAD" w:rsidRDefault="00DD7A3F" w:rsidP="00B47C2B">
      <w:r w:rsidRPr="00447DAD">
        <w:tab/>
      </w:r>
      <w:r w:rsidRPr="00447DAD">
        <w:rPr>
          <w:noProof/>
          <w:position w:val="-34"/>
        </w:rPr>
      </w:r>
      <w:r w:rsidR="00DD7A3F" w:rsidRPr="00447DAD">
        <w:rPr>
          <w:noProof/>
          <w:position w:val="-34"/>
        </w:rPr>
        <w:object w:dxaOrig="2040" w:dyaOrig="780" w14:anchorId="47161BB0">
          <v:shape id="_x0000_i1150" type="#_x0000_t75" alt="" style="width:105pt;height:39pt;mso-width-percent:0;mso-height-percent:0;mso-width-percent:0;mso-height-percent:0" o:ole="">
            <v:imagedata r:id="rId457" o:title=""/>
          </v:shape>
          <o:OLEObject Type="Embed" ProgID="Equation.DSMT4" ShapeID="_x0000_i1150" DrawAspect="Content" ObjectID="_1840548697" r:id="rId458"/>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47</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The quantity </w:t>
      </w:r>
      <w:r w:rsidRPr="00447DAD">
        <w:rPr>
          <w:noProof/>
          <w:position w:val="-10"/>
        </w:rPr>
      </w:r>
      <w:r w:rsidR="00DD7A3F" w:rsidRPr="00447DAD">
        <w:rPr>
          <w:noProof/>
          <w:position w:val="-10"/>
        </w:rPr>
        <w:object w:dxaOrig="279" w:dyaOrig="360" w14:anchorId="1338BFD0">
          <v:shape id="_x0000_i1151" type="#_x0000_t75" alt="" style="width:13pt;height:20pt;mso-width-percent:0;mso-height-percent:0;mso-width-percent:0;mso-height-percent:0" o:ole="">
            <v:imagedata r:id="rId459" o:title=""/>
          </v:shape>
          <o:OLEObject Type="Embed" ProgID="Equation.DSMT4" ShapeID="_x0000_i1151" DrawAspect="Content" ObjectID="_1840548698" r:id="rId460"/>
        </w:object>
      </w:r>
      <w:r w:rsidRPr="00447DAD">
        <w:t xml:space="preserve">is seen to be the L-pulse SNR.  </w:t>
      </w:r>
    </w:p>
    <w:p w:rsidR="00DD7A3F" w:rsidRPr="00447DAD" w:rsidRDefault="00DD7A3F" w:rsidP="00B47C2B"/>
    <w:p w:rsidR="00DD7A3F" w:rsidRPr="00462181" w:rsidRDefault="00DD7A3F" w:rsidP="00B47C2B">
      <w:pPr>
        <w:pStyle w:val="Heading3"/>
      </w:pPr>
      <w:bookmarkStart w:id="92" w:name="_Toc280363705"/>
      <w:bookmarkStart w:id="93" w:name="_Toc209787549"/>
      <w:bookmarkStart w:id="94" w:name="_Toc229857181"/>
      <w:bookmarkStart w:id="95" w:name="_Toc229926235"/>
      <w:r w:rsidRPr="00462181">
        <w:t>Student’s t-Density</w:t>
      </w:r>
      <w:bookmarkEnd w:id="92"/>
      <w:bookmarkEnd w:id="93"/>
      <w:bookmarkEnd w:id="94"/>
      <w:bookmarkEnd w:id="95"/>
    </w:p>
    <w:p w:rsidR="00DD7A3F" w:rsidRPr="00447DAD" w:rsidRDefault="00DD7A3F" w:rsidP="00B47C2B"/>
    <w:p w:rsidR="00DD7A3F" w:rsidRPr="00447DAD" w:rsidRDefault="00DD7A3F" w:rsidP="00B47C2B">
      <w:r w:rsidRPr="00447DAD">
        <w:t>Typically X is the sample mean and Y is the sample variance hence the ratio</w:t>
      </w:r>
    </w:p>
    <w:p w:rsidR="00DD7A3F" w:rsidRPr="00447DAD" w:rsidRDefault="00DD7A3F" w:rsidP="00B47C2B"/>
    <w:p w:rsidR="00DD7A3F" w:rsidRPr="00447DAD" w:rsidRDefault="00DD7A3F" w:rsidP="00B47C2B">
      <w:r w:rsidRPr="00447DAD">
        <w:tab/>
      </w:r>
      <w:r w:rsidRPr="00447DAD">
        <w:rPr>
          <w:noProof/>
          <w:position w:val="-14"/>
        </w:rPr>
      </w:r>
      <w:r w:rsidR="00DD7A3F" w:rsidRPr="00447DAD">
        <w:rPr>
          <w:noProof/>
          <w:position w:val="-14"/>
        </w:rPr>
        <w:object w:dxaOrig="1500" w:dyaOrig="420" w14:anchorId="7A08528B">
          <v:shape id="_x0000_i1152" type="#_x0000_t75" alt="" style="width:1in;height:20pt;mso-width-percent:0;mso-height-percent:0;mso-width-percent:0;mso-height-percent:0" o:ole="">
            <v:imagedata r:id="rId461" o:title=""/>
          </v:shape>
          <o:OLEObject Type="Embed" ProgID="Equation.DSMT4" ShapeID="_x0000_i1152" DrawAspect="Content" ObjectID="_1840548699" r:id="rId462"/>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48</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is independent of the variance of the underlying GRVs.  Since </w:t>
      </w:r>
      <w:r w:rsidRPr="00447DAD">
        <w:rPr>
          <w:noProof/>
          <w:position w:val="-12"/>
        </w:rPr>
      </w:r>
      <w:r w:rsidR="00DD7A3F" w:rsidRPr="00447DAD">
        <w:rPr>
          <w:noProof/>
          <w:position w:val="-12"/>
        </w:rPr>
        <w:object w:dxaOrig="600" w:dyaOrig="360" w14:anchorId="1F01E172">
          <v:shape id="_x0000_i1153" type="#_x0000_t75" alt="" style="width:33pt;height:20pt;mso-width-percent:0;mso-height-percent:0;mso-width-percent:0;mso-height-percent:0" o:ole="">
            <v:imagedata r:id="rId463" o:title=""/>
          </v:shape>
          <o:OLEObject Type="Embed" ProgID="Equation.DSMT4" ShapeID="_x0000_i1153" DrawAspect="Content" ObjectID="_1840548700" r:id="rId464"/>
        </w:object>
      </w:r>
      <w:r w:rsidRPr="00447DAD">
        <w:t xml:space="preserve">are all iid, the joint PDF of </w:t>
      </w:r>
      <w:r w:rsidRPr="00447DAD">
        <w:rPr>
          <w:noProof/>
          <w:position w:val="-10"/>
        </w:rPr>
      </w:r>
      <w:r w:rsidR="00DD7A3F" w:rsidRPr="00447DAD">
        <w:rPr>
          <w:noProof/>
          <w:position w:val="-10"/>
        </w:rPr>
        <w:object w:dxaOrig="520" w:dyaOrig="320" w14:anchorId="7E5DC9EF">
          <v:shape id="_x0000_i1154" type="#_x0000_t75" alt="" style="width:26pt;height:13pt;mso-width-percent:0;mso-height-percent:0;mso-width-percent:0;mso-height-percent:0" o:ole="">
            <v:imagedata r:id="rId465" o:title=""/>
          </v:shape>
          <o:OLEObject Type="Embed" ProgID="Equation.DSMT4" ShapeID="_x0000_i1154" DrawAspect="Content" ObjectID="_1840548701" r:id="rId466"/>
        </w:object>
      </w:r>
      <w:r w:rsidRPr="00447DAD">
        <w:t>is</w:t>
      </w:r>
    </w:p>
    <w:p w:rsidR="00DD7A3F" w:rsidRPr="00447DAD" w:rsidRDefault="00DD7A3F" w:rsidP="00B47C2B"/>
    <w:p w:rsidR="00DD7A3F" w:rsidRPr="00447DAD" w:rsidRDefault="00DD7A3F" w:rsidP="00B47C2B">
      <w:r w:rsidRPr="00447DAD">
        <w:tab/>
      </w:r>
      <w:r w:rsidRPr="00447DAD">
        <w:rPr>
          <w:noProof/>
          <w:position w:val="-36"/>
        </w:rPr>
      </w:r>
      <w:r w:rsidR="00DD7A3F" w:rsidRPr="00447DAD">
        <w:rPr>
          <w:noProof/>
          <w:position w:val="-36"/>
        </w:rPr>
        <w:object w:dxaOrig="4800" w:dyaOrig="740" w14:anchorId="23AA20D1">
          <v:shape id="_x0000_i1155" type="#_x0000_t75" alt="" style="width:242pt;height:39pt;mso-width-percent:0;mso-height-percent:0;mso-width-percent:0;mso-height-percent:0" o:ole="">
            <v:imagedata r:id="rId467" o:title=""/>
          </v:shape>
          <o:OLEObject Type="Embed" ProgID="Equation.DSMT4" ShapeID="_x0000_i1155" DrawAspect="Content" ObjectID="_1840548702" r:id="rId468"/>
        </w:object>
      </w:r>
    </w:p>
    <w:p w:rsidR="00DD7A3F" w:rsidRPr="00447DAD" w:rsidRDefault="00DD7A3F" w:rsidP="00B47C2B"/>
    <w:p w:rsidR="00DD7A3F" w:rsidRPr="00447DAD" w:rsidRDefault="00DD7A3F" w:rsidP="00B47C2B">
      <w:r w:rsidRPr="00447DAD">
        <w:t xml:space="preserve">Peforming the change of variables </w:t>
      </w:r>
      <w:r w:rsidRPr="00447DAD">
        <w:rPr>
          <w:noProof/>
          <w:position w:val="-10"/>
        </w:rPr>
      </w:r>
      <w:r w:rsidR="00DD7A3F" w:rsidRPr="00447DAD">
        <w:rPr>
          <w:noProof/>
          <w:position w:val="-10"/>
        </w:rPr>
        <w:object w:dxaOrig="560" w:dyaOrig="260" w14:anchorId="7F4A1839">
          <v:shape id="_x0000_i1156" type="#_x0000_t75" alt="" style="width:26pt;height:13pt;mso-width-percent:0;mso-height-percent:0;mso-width-percent:0;mso-height-percent:0" o:ole="">
            <v:imagedata r:id="rId469" o:title=""/>
          </v:shape>
          <o:OLEObject Type="Embed" ProgID="Equation.DSMT4" ShapeID="_x0000_i1156" DrawAspect="Content" ObjectID="_1840548703" r:id="rId470"/>
        </w:object>
      </w:r>
      <w:r w:rsidRPr="00447DAD">
        <w:t xml:space="preserve">and </w:t>
      </w:r>
      <w:r w:rsidRPr="00447DAD">
        <w:rPr>
          <w:noProof/>
          <w:position w:val="-12"/>
        </w:rPr>
      </w:r>
      <w:r w:rsidR="00DD7A3F" w:rsidRPr="00447DAD">
        <w:rPr>
          <w:noProof/>
          <w:position w:val="-12"/>
        </w:rPr>
        <w:object w:dxaOrig="1260" w:dyaOrig="400" w14:anchorId="2E89973E">
          <v:shape id="_x0000_i1157" type="#_x0000_t75" alt="" style="width:66pt;height:20pt;mso-width-percent:0;mso-height-percent:0;mso-width-percent:0;mso-height-percent:0" o:ole="">
            <v:imagedata r:id="rId471" o:title=""/>
          </v:shape>
          <o:OLEObject Type="Embed" ProgID="Equation.DSMT4" ShapeID="_x0000_i1157" DrawAspect="Content" ObjectID="_1840548704" r:id="rId472"/>
        </w:object>
      </w:r>
      <w:r w:rsidRPr="00447DAD">
        <w:t>and using the scale factor of the transformation given by the absolute value of the Jacobian determinant</w:t>
      </w:r>
    </w:p>
    <w:p w:rsidR="00DD7A3F" w:rsidRPr="00447DAD" w:rsidRDefault="00DD7A3F" w:rsidP="00B47C2B"/>
    <w:p w:rsidR="00DD7A3F" w:rsidRPr="00447DAD" w:rsidRDefault="00DD7A3F" w:rsidP="00B47C2B">
      <w:pPr>
        <w:jc w:val="center"/>
      </w:pPr>
      <w:r w:rsidRPr="00447DAD">
        <w:rPr>
          <w:noProof/>
          <w:position w:val="-66"/>
        </w:rPr>
      </w:r>
      <w:r w:rsidR="00DD7A3F" w:rsidRPr="00447DAD">
        <w:rPr>
          <w:noProof/>
          <w:position w:val="-66"/>
        </w:rPr>
        <w:object w:dxaOrig="3960" w:dyaOrig="1440" w14:anchorId="7FDE6889">
          <v:shape id="_x0000_i1158" type="#_x0000_t75" alt="" style="width:197pt;height:1in;mso-width-percent:0;mso-height-percent:0;mso-width-percent:0;mso-height-percent:0" o:ole="">
            <v:imagedata r:id="rId473" o:title=""/>
          </v:shape>
          <o:OLEObject Type="Embed" ProgID="Equation.DSMT4" ShapeID="_x0000_i1158" DrawAspect="Content" ObjectID="_1840548705" r:id="rId474"/>
        </w:object>
      </w:r>
    </w:p>
    <w:p w:rsidR="00DD7A3F" w:rsidRPr="00447DAD" w:rsidRDefault="00DD7A3F" w:rsidP="00B47C2B"/>
    <w:p w:rsidR="00DD7A3F" w:rsidRPr="00447DAD" w:rsidRDefault="00DD7A3F" w:rsidP="00B47C2B"/>
    <w:p w:rsidR="00DD7A3F" w:rsidRPr="00447DAD" w:rsidRDefault="00DD7A3F" w:rsidP="00B47C2B">
      <w:r w:rsidRPr="00447DAD">
        <w:t>we have</w:t>
      </w:r>
    </w:p>
    <w:p w:rsidR="00DD7A3F" w:rsidRPr="00447DAD" w:rsidRDefault="00DD7A3F" w:rsidP="00B47C2B"/>
    <w:p w:rsidR="00DD7A3F" w:rsidRPr="00447DAD" w:rsidRDefault="00DD7A3F" w:rsidP="00B47C2B">
      <w:pPr>
        <w:jc w:val="center"/>
      </w:pPr>
      <w:r w:rsidRPr="00447DAD">
        <w:rPr>
          <w:noProof/>
          <w:position w:val="-36"/>
        </w:rPr>
      </w:r>
      <w:r w:rsidR="00DD7A3F" w:rsidRPr="00447DAD">
        <w:rPr>
          <w:noProof/>
          <w:position w:val="-36"/>
        </w:rPr>
        <w:object w:dxaOrig="4940" w:dyaOrig="740" w14:anchorId="209857CB">
          <v:shape id="_x0000_i1159" type="#_x0000_t75" alt="" style="width:248pt;height:39pt;mso-width-percent:0;mso-height-percent:0;mso-width-percent:0;mso-height-percent:0" o:ole="">
            <v:imagedata r:id="rId475" o:title=""/>
          </v:shape>
          <o:OLEObject Type="Embed" ProgID="Equation.DSMT4" ShapeID="_x0000_i1159" DrawAspect="Content" ObjectID="_1840548706" r:id="rId476"/>
        </w:object>
      </w:r>
    </w:p>
    <w:p w:rsidR="00DD7A3F" w:rsidRPr="00447DAD" w:rsidRDefault="00DD7A3F" w:rsidP="00B47C2B"/>
    <w:p w:rsidR="00DD7A3F" w:rsidRPr="00447DAD" w:rsidRDefault="00DD7A3F" w:rsidP="00B47C2B">
      <w:pPr>
        <w:rPr>
          <w:i/>
        </w:rPr>
      </w:pPr>
      <w:r w:rsidRPr="00447DAD">
        <w:t xml:space="preserve">Integrating over </w:t>
      </w:r>
      <w:r w:rsidRPr="00447DAD">
        <w:rPr>
          <w:noProof/>
          <w:position w:val="-10"/>
        </w:rPr>
      </w:r>
      <w:r w:rsidR="00DD7A3F" w:rsidRPr="00447DAD">
        <w:rPr>
          <w:noProof/>
          <w:position w:val="-10"/>
        </w:rPr>
        <w:object w:dxaOrig="940" w:dyaOrig="320" w14:anchorId="5B05794C">
          <v:shape id="_x0000_i1160" type="#_x0000_t75" alt="" style="width:46pt;height:13pt;mso-width-percent:0;mso-height-percent:0;mso-width-percent:0;mso-height-percent:0" o:ole="">
            <v:imagedata r:id="rId477" o:title=""/>
          </v:shape>
          <o:OLEObject Type="Embed" ProgID="Equation.DSMT4" ShapeID="_x0000_i1160" DrawAspect="Content" ObjectID="_1840548707" r:id="rId478"/>
        </w:object>
      </w:r>
      <w:r w:rsidRPr="00447DAD">
        <w:t xml:space="preserve"> using I.1() yields</w:t>
      </w:r>
    </w:p>
    <w:p w:rsidR="00DD7A3F" w:rsidRPr="00447DAD" w:rsidRDefault="00DD7A3F" w:rsidP="00B47C2B"/>
    <w:p w:rsidR="00DD7A3F" w:rsidRPr="00447DAD" w:rsidRDefault="00DD7A3F" w:rsidP="00B47C2B">
      <w:r w:rsidRPr="00447DAD">
        <w:tab/>
      </w:r>
      <w:r w:rsidRPr="00447DAD">
        <w:rPr>
          <w:noProof/>
          <w:position w:val="-32"/>
        </w:rPr>
      </w:r>
      <w:r w:rsidR="00DD7A3F" w:rsidRPr="00447DAD">
        <w:rPr>
          <w:noProof/>
          <w:position w:val="-32"/>
        </w:rPr>
        <w:object w:dxaOrig="3960" w:dyaOrig="800" w14:anchorId="575B77C3">
          <v:shape id="_x0000_i1161" type="#_x0000_t75" alt="" style="width:197pt;height:39pt;mso-width-percent:0;mso-height-percent:0;mso-width-percent:0;mso-height-percent:0" o:ole="">
            <v:imagedata r:id="rId479" o:title=""/>
          </v:shape>
          <o:OLEObject Type="Embed" ProgID="Equation.DSMT4" ShapeID="_x0000_i1161" DrawAspect="Content" ObjectID="_1840548708" r:id="rId480"/>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49</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which is “</w:t>
      </w:r>
      <w:r w:rsidRPr="00447DAD">
        <w:rPr>
          <w:i/>
        </w:rPr>
        <w:t>Student’s” t-density</w:t>
      </w:r>
      <w:r w:rsidRPr="00447DAD">
        <w:t>.</w:t>
      </w:r>
    </w:p>
    <w:p w:rsidR="00DD7A3F" w:rsidRPr="00447DAD" w:rsidRDefault="00DD7A3F" w:rsidP="00B47C2B"/>
    <w:p w:rsidR="00DD7A3F" w:rsidRPr="00462181" w:rsidRDefault="00DD7A3F" w:rsidP="00B47C2B">
      <w:pPr>
        <w:pStyle w:val="Heading3"/>
      </w:pPr>
      <w:bookmarkStart w:id="96" w:name="_Toc280363706"/>
      <w:bookmarkStart w:id="97" w:name="_Toc209787550"/>
      <w:bookmarkStart w:id="98" w:name="_Toc229857182"/>
      <w:bookmarkStart w:id="99" w:name="_Toc229926236"/>
      <w:r w:rsidRPr="00462181">
        <w:t>Quadratic Forms</w:t>
      </w:r>
      <w:bookmarkEnd w:id="96"/>
      <w:bookmarkEnd w:id="97"/>
      <w:bookmarkEnd w:id="98"/>
      <w:bookmarkEnd w:id="99"/>
    </w:p>
    <w:p w:rsidR="00DD7A3F" w:rsidRPr="00447DAD" w:rsidRDefault="00DD7A3F" w:rsidP="00B47C2B">
      <w:r w:rsidRPr="00447DAD">
        <w:t>(Tziritas Information Theory Trans IEEE 1987, Turin)</w:t>
      </w:r>
    </w:p>
    <w:p w:rsidR="00DD7A3F" w:rsidRPr="00447DAD" w:rsidRDefault="00DD7A3F" w:rsidP="00B47C2B"/>
    <w:p w:rsidR="00DD7A3F" w:rsidRPr="00447DAD" w:rsidRDefault="00DD7A3F" w:rsidP="00B47C2B">
      <w:r w:rsidRPr="00447DAD">
        <w:t xml:space="preserve">Consider the quadratic form </w:t>
      </w:r>
    </w:p>
    <w:p w:rsidR="00DD7A3F" w:rsidRPr="00447DAD" w:rsidRDefault="00DD7A3F" w:rsidP="00B47C2B"/>
    <w:p w:rsidR="00DD7A3F" w:rsidRPr="00447DAD" w:rsidRDefault="00DD7A3F" w:rsidP="00B47C2B">
      <w:r w:rsidRPr="00447DAD">
        <w:tab/>
      </w:r>
      <w:r w:rsidRPr="00447DAD">
        <w:rPr>
          <w:noProof/>
          <w:position w:val="-14"/>
        </w:rPr>
      </w:r>
      <w:r w:rsidR="00DD7A3F" w:rsidRPr="00447DAD">
        <w:rPr>
          <w:noProof/>
          <w:position w:val="-14"/>
        </w:rPr>
        <w:object w:dxaOrig="1500" w:dyaOrig="400" w14:anchorId="22A3B166">
          <v:shape id="_x0000_i1162" type="#_x0000_t75" alt="" style="width:1in;height:20pt;mso-width-percent:0;mso-height-percent:0;mso-width-percent:0;mso-height-percent:0" o:ole="">
            <v:imagedata r:id="rId481" o:title=""/>
          </v:shape>
          <o:OLEObject Type="Embed" ProgID="Equation.DSMT4" ShapeID="_x0000_i1162" DrawAspect="Content" ObjectID="_1840548709" r:id="rId482"/>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50</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where </w:t>
      </w:r>
      <w:r w:rsidRPr="00447DAD">
        <w:rPr>
          <w:noProof/>
          <w:position w:val="-14"/>
        </w:rPr>
      </w:r>
      <w:r w:rsidR="00DD7A3F" w:rsidRPr="00447DAD">
        <w:rPr>
          <w:noProof/>
          <w:position w:val="-14"/>
        </w:rPr>
        <w:object w:dxaOrig="1460" w:dyaOrig="400" w14:anchorId="371A75C0">
          <v:shape id="_x0000_i1163" type="#_x0000_t75" alt="" style="width:1in;height:20pt;mso-width-percent:0;mso-height-percent:0;mso-width-percent:0;mso-height-percent:0" o:ole="">
            <v:imagedata r:id="rId483" o:title=""/>
          </v:shape>
          <o:OLEObject Type="Embed" ProgID="Equation.DSMT4" ShapeID="_x0000_i1163" DrawAspect="Content" ObjectID="_1840548710" r:id="rId484"/>
        </w:object>
      </w:r>
      <w:r w:rsidRPr="00447DAD">
        <w:t xml:space="preserve">and </w:t>
      </w:r>
      <w:r w:rsidRPr="00447DAD">
        <w:rPr>
          <w:noProof/>
          <w:position w:val="-4"/>
        </w:rPr>
      </w:r>
      <w:r w:rsidR="00DD7A3F" w:rsidRPr="00447DAD">
        <w:rPr>
          <w:noProof/>
          <w:position w:val="-4"/>
        </w:rPr>
        <w:object w:dxaOrig="260" w:dyaOrig="260" w14:anchorId="3E538EE8">
          <v:shape id="_x0000_i1164" type="#_x0000_t75" alt="" style="width:13pt;height:13pt;mso-width-percent:0;mso-height-percent:0;mso-width-percent:0;mso-height-percent:0" o:ole="">
            <v:imagedata r:id="rId485" o:title=""/>
          </v:shape>
          <o:OLEObject Type="Embed" ProgID="Equation.DSMT4" ShapeID="_x0000_i1164" DrawAspect="Content" ObjectID="_1840548711" r:id="rId486"/>
        </w:object>
      </w:r>
      <w:r w:rsidRPr="00447DAD">
        <w:t xml:space="preserve">is a rank </w:t>
      </w:r>
      <w:r w:rsidRPr="00447DAD">
        <w:rPr>
          <w:noProof/>
          <w:position w:val="-4"/>
        </w:rPr>
      </w:r>
      <w:r w:rsidR="00DD7A3F" w:rsidRPr="00447DAD">
        <w:rPr>
          <w:noProof/>
          <w:position w:val="-4"/>
        </w:rPr>
        <w:object w:dxaOrig="240" w:dyaOrig="260" w14:anchorId="1E259C3B">
          <v:shape id="_x0000_i1165" type="#_x0000_t75" alt="" style="width:13pt;height:13pt;mso-width-percent:0;mso-height-percent:0;mso-width-percent:0;mso-height-percent:0" o:ole="">
            <v:imagedata r:id="rId487" o:title=""/>
          </v:shape>
          <o:OLEObject Type="Embed" ProgID="Equation.DSMT4" ShapeID="_x0000_i1165" DrawAspect="Content" ObjectID="_1840548712" r:id="rId488"/>
        </w:object>
      </w:r>
      <w:r w:rsidRPr="00447DAD">
        <w:t xml:space="preserve"> Hermitian n.n.d. (i.e. possibly rank deficient) matrix.  </w:t>
      </w:r>
    </w:p>
    <w:p w:rsidR="00DD7A3F" w:rsidRPr="00447DAD" w:rsidRDefault="00DD7A3F" w:rsidP="00B47C2B"/>
    <w:p w:rsidR="00DD7A3F" w:rsidRPr="00447DAD" w:rsidRDefault="00DD7A3F" w:rsidP="00B47C2B">
      <w:r w:rsidRPr="00447DAD">
        <w:t>The characteristic function is</w:t>
      </w:r>
    </w:p>
    <w:p w:rsidR="00DD7A3F" w:rsidRPr="00447DAD" w:rsidRDefault="00DD7A3F" w:rsidP="00B47C2B"/>
    <w:p w:rsidR="00DD7A3F" w:rsidRPr="00447DAD" w:rsidRDefault="00DD7A3F" w:rsidP="00B47C2B">
      <w:r w:rsidRPr="00447DAD">
        <w:tab/>
      </w:r>
      <w:r w:rsidRPr="00447DAD">
        <w:rPr>
          <w:noProof/>
          <w:position w:val="-106"/>
        </w:rPr>
      </w:r>
      <w:r w:rsidR="00DD7A3F" w:rsidRPr="00447DAD">
        <w:rPr>
          <w:noProof/>
          <w:position w:val="-106"/>
        </w:rPr>
        <w:object w:dxaOrig="7260" w:dyaOrig="1900" w14:anchorId="788E562D">
          <v:shape id="_x0000_i1166" type="#_x0000_t75" alt="" style="width:366pt;height:92pt;mso-width-percent:0;mso-height-percent:0;mso-width-percent:0;mso-height-percent:0" o:ole="">
            <v:imagedata r:id="rId489" o:title=""/>
          </v:shape>
          <o:OLEObject Type="Embed" ProgID="Equation.DSMT4" ShapeID="_x0000_i1166" DrawAspect="Content" ObjectID="_1840548713" r:id="rId490"/>
        </w:object>
      </w:r>
    </w:p>
    <w:p w:rsidR="00DD7A3F" w:rsidRPr="00447DAD" w:rsidRDefault="00DD7A3F" w:rsidP="00B47C2B"/>
    <w:p w:rsidR="00DD7A3F" w:rsidRPr="00447DAD" w:rsidRDefault="00DD7A3F" w:rsidP="00B47C2B">
      <w:r w:rsidRPr="00447DAD">
        <w:t xml:space="preserve">Next, apply the integral formula (section eq num) with </w:t>
      </w:r>
      <w:r w:rsidRPr="00447DAD">
        <w:rPr>
          <w:noProof/>
          <w:position w:val="-4"/>
        </w:rPr>
      </w:r>
      <w:r w:rsidR="00DD7A3F" w:rsidRPr="00447DAD">
        <w:rPr>
          <w:noProof/>
          <w:position w:val="-4"/>
        </w:rPr>
        <w:object w:dxaOrig="800" w:dyaOrig="300" w14:anchorId="442C5CB7">
          <v:shape id="_x0000_i1167" type="#_x0000_t75" alt="" style="width:39pt;height:13pt;mso-width-percent:0;mso-height-percent:0;mso-width-percent:0;mso-height-percent:0" o:ole="">
            <v:imagedata r:id="rId491" o:title=""/>
          </v:shape>
          <o:OLEObject Type="Embed" ProgID="Equation.DSMT4" ShapeID="_x0000_i1167" DrawAspect="Content" ObjectID="_1840548714" r:id="rId492"/>
        </w:object>
      </w:r>
      <w:r w:rsidRPr="00447DAD">
        <w:t xml:space="preserve">, </w:t>
      </w:r>
      <w:r w:rsidRPr="00447DAD">
        <w:rPr>
          <w:noProof/>
          <w:position w:val="-6"/>
        </w:rPr>
      </w:r>
      <w:r w:rsidR="00DD7A3F" w:rsidRPr="00447DAD">
        <w:rPr>
          <w:noProof/>
          <w:position w:val="-6"/>
        </w:rPr>
        <w:object w:dxaOrig="840" w:dyaOrig="279" w14:anchorId="5D29AD9B">
          <v:shape id="_x0000_i1168" type="#_x0000_t75" alt="" style="width:39pt;height:13pt;mso-width-percent:0;mso-height-percent:0;mso-width-percent:0;mso-height-percent:0" o:ole="">
            <v:imagedata r:id="rId493" o:title=""/>
          </v:shape>
          <o:OLEObject Type="Embed" ProgID="Equation.DSMT4" ShapeID="_x0000_i1168" DrawAspect="Content" ObjectID="_1840548715" r:id="rId494"/>
        </w:object>
      </w:r>
      <w:r w:rsidRPr="00447DAD">
        <w:t xml:space="preserve">and </w:t>
      </w:r>
      <w:r w:rsidRPr="00447DAD">
        <w:rPr>
          <w:noProof/>
          <w:position w:val="-10"/>
        </w:rPr>
      </w:r>
      <w:r w:rsidR="00DD7A3F" w:rsidRPr="00447DAD">
        <w:rPr>
          <w:noProof/>
          <w:position w:val="-10"/>
        </w:rPr>
        <w:object w:dxaOrig="880" w:dyaOrig="360" w14:anchorId="53F2EA4C">
          <v:shape id="_x0000_i1169" type="#_x0000_t75" alt="" style="width:46pt;height:20pt;mso-width-percent:0;mso-height-percent:0;mso-width-percent:0;mso-height-percent:0" o:ole="">
            <v:imagedata r:id="rId495" o:title=""/>
          </v:shape>
          <o:OLEObject Type="Embed" ProgID="Equation.DSMT4" ShapeID="_x0000_i1169" DrawAspect="Content" ObjectID="_1840548716" r:id="rId496"/>
        </w:object>
      </w:r>
      <w:r w:rsidRPr="00447DAD">
        <w:t>to yield</w:t>
      </w:r>
    </w:p>
    <w:p w:rsidR="00DD7A3F" w:rsidRPr="00447DAD" w:rsidRDefault="00DD7A3F" w:rsidP="00B47C2B"/>
    <w:p w:rsidR="00DD7A3F" w:rsidRPr="00447DAD" w:rsidRDefault="00DD7A3F" w:rsidP="00B47C2B">
      <w:r w:rsidRPr="00447DAD">
        <w:tab/>
      </w:r>
      <w:r w:rsidRPr="00447DAD">
        <w:rPr>
          <w:noProof/>
          <w:position w:val="-90"/>
        </w:rPr>
      </w:r>
      <w:r w:rsidR="00DD7A3F" w:rsidRPr="00447DAD">
        <w:rPr>
          <w:noProof/>
          <w:position w:val="-90"/>
        </w:rPr>
        <w:object w:dxaOrig="5560" w:dyaOrig="1920" w14:anchorId="643C1C04">
          <v:shape id="_x0000_i1170" type="#_x0000_t75" alt="" style="width:282pt;height:98pt;mso-width-percent:0;mso-height-percent:0;mso-width-percent:0;mso-height-percent:0" o:ole="">
            <v:imagedata r:id="rId497" o:title=""/>
          </v:shape>
          <o:OLEObject Type="Embed" ProgID="Equation.DSMT4" ShapeID="_x0000_i1170" DrawAspect="Content" ObjectID="_1840548718" r:id="rId498"/>
        </w:object>
      </w:r>
    </w:p>
    <w:p w:rsidR="00DD7A3F" w:rsidRPr="00447DAD" w:rsidRDefault="00DD7A3F" w:rsidP="00B47C2B"/>
    <w:p w:rsidR="00DD7A3F" w:rsidRPr="00447DAD" w:rsidRDefault="00DD7A3F" w:rsidP="00B47C2B">
      <w:r w:rsidRPr="00447DAD">
        <w:t>the latter line of which is mentioned in Turin ().  We may further simplify by applying the MIF to yield finally</w:t>
      </w:r>
    </w:p>
    <w:p w:rsidR="00DD7A3F" w:rsidRPr="00447DAD" w:rsidRDefault="00DD7A3F" w:rsidP="00B47C2B"/>
    <w:p w:rsidR="00DD7A3F" w:rsidRPr="00447DAD" w:rsidRDefault="00DD7A3F" w:rsidP="00B47C2B">
      <w:r w:rsidRPr="00447DAD">
        <w:tab/>
      </w:r>
      <w:r w:rsidRPr="00447DAD">
        <w:rPr>
          <w:noProof/>
          <w:position w:val="-32"/>
        </w:rPr>
      </w:r>
      <w:r w:rsidR="00DD7A3F" w:rsidRPr="00447DAD">
        <w:rPr>
          <w:noProof/>
          <w:position w:val="-32"/>
        </w:rPr>
        <w:object w:dxaOrig="4080" w:dyaOrig="880" w14:anchorId="6601D0E2">
          <v:shape id="_x0000_i1171" type="#_x0000_t75" alt="" style="width:204pt;height:46pt;mso-width-percent:0;mso-height-percent:0;mso-width-percent:0;mso-height-percent:0" o:ole="">
            <v:imagedata r:id="rId499" o:title=""/>
          </v:shape>
          <o:OLEObject Type="Embed" ProgID="Equation.DSMT4" ShapeID="_x0000_i1171" DrawAspect="Content" ObjectID="_1840548719" r:id="rId500"/>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51</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If we write </w:t>
      </w:r>
      <w:r w:rsidRPr="00447DAD">
        <w:rPr>
          <w:noProof/>
          <w:position w:val="-4"/>
        </w:rPr>
      </w:r>
      <w:r w:rsidR="00DD7A3F" w:rsidRPr="00447DAD">
        <w:rPr>
          <w:noProof/>
          <w:position w:val="-4"/>
        </w:rPr>
        <w:object w:dxaOrig="1240" w:dyaOrig="300" w14:anchorId="090D71B1">
          <v:shape id="_x0000_i1172" type="#_x0000_t75" alt="" style="width:66pt;height:13pt;mso-width-percent:0;mso-height-percent:0;mso-width-percent:0;mso-height-percent:0" o:ole="">
            <v:imagedata r:id="rId501" o:title=""/>
          </v:shape>
          <o:OLEObject Type="Embed" ProgID="Equation.DSMT4" ShapeID="_x0000_i1172" DrawAspect="Content" ObjectID="_1840548720" r:id="rId502"/>
        </w:object>
      </w:r>
      <w:r w:rsidRPr="00447DAD">
        <w:t>, then we may write () interms of its P non-zero eigenvalues and individual characteristic functions,</w:t>
      </w:r>
    </w:p>
    <w:p w:rsidR="00DD7A3F" w:rsidRPr="00447DAD" w:rsidRDefault="00DD7A3F" w:rsidP="00B47C2B"/>
    <w:p w:rsidR="00DD7A3F" w:rsidRPr="00447DAD" w:rsidRDefault="00DD7A3F" w:rsidP="00B47C2B">
      <w:r w:rsidRPr="00447DAD">
        <w:tab/>
      </w:r>
      <w:r w:rsidRPr="00447DAD">
        <w:rPr>
          <w:noProof/>
          <w:position w:val="-60"/>
        </w:rPr>
      </w:r>
      <w:r w:rsidR="00DD7A3F" w:rsidRPr="00447DAD">
        <w:rPr>
          <w:noProof/>
          <w:position w:val="-60"/>
        </w:rPr>
        <w:object w:dxaOrig="2240" w:dyaOrig="1300" w14:anchorId="214598B1">
          <v:shape id="_x0000_i1173" type="#_x0000_t75" alt="" style="width:111pt;height:66pt;mso-width-percent:0;mso-height-percent:0;mso-width-percent:0;mso-height-percent:0" o:ole="">
            <v:imagedata r:id="rId503" o:title=""/>
          </v:shape>
          <o:OLEObject Type="Embed" ProgID="Equation.DSMT4" ShapeID="_x0000_i1173" DrawAspect="Content" ObjectID="_1840548721" r:id="rId504"/>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52</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Note that if </w:t>
      </w:r>
      <w:r w:rsidRPr="00447DAD">
        <w:rPr>
          <w:noProof/>
          <w:position w:val="-4"/>
        </w:rPr>
      </w:r>
      <w:r w:rsidR="00DD7A3F" w:rsidRPr="00447DAD">
        <w:rPr>
          <w:noProof/>
          <w:position w:val="-4"/>
        </w:rPr>
        <w:object w:dxaOrig="1020" w:dyaOrig="260" w14:anchorId="3709CAF2">
          <v:shape id="_x0000_i1174" type="#_x0000_t75" alt="" style="width:52pt;height:13pt;mso-width-percent:0;mso-height-percent:0;mso-width-percent:0;mso-height-percent:0" o:ole="">
            <v:imagedata r:id="rId505" o:title=""/>
          </v:shape>
          <o:OLEObject Type="Embed" ProgID="Equation.DSMT4" ShapeID="_x0000_i1174" DrawAspect="Content" ObjectID="_1840548722" r:id="rId506"/>
        </w:object>
      </w:r>
      <w:r w:rsidRPr="00447DAD">
        <w:t xml:space="preserve">then </w:t>
      </w:r>
      <w:r w:rsidRPr="00447DAD">
        <w:rPr>
          <w:noProof/>
          <w:position w:val="-4"/>
        </w:rPr>
      </w:r>
      <w:r w:rsidR="00DD7A3F" w:rsidRPr="00447DAD">
        <w:rPr>
          <w:noProof/>
          <w:position w:val="-4"/>
        </w:rPr>
        <w:object w:dxaOrig="240" w:dyaOrig="260" w14:anchorId="69B70819">
          <v:shape id="_x0000_i1175" type="#_x0000_t75" alt="" style="width:13pt;height:13pt;mso-width-percent:0;mso-height-percent:0;mso-width-percent:0;mso-height-percent:0" o:ole="">
            <v:imagedata r:id="rId507" o:title=""/>
          </v:shape>
          <o:OLEObject Type="Embed" ProgID="Equation.DSMT4" ShapeID="_x0000_i1175" DrawAspect="Content" ObjectID="_1840548723" r:id="rId508"/>
        </w:object>
      </w:r>
      <w:r w:rsidRPr="00447DAD">
        <w:t xml:space="preserve">and </w:t>
      </w:r>
      <w:r w:rsidRPr="00447DAD">
        <w:rPr>
          <w:noProof/>
          <w:position w:val="-4"/>
        </w:rPr>
      </w:r>
      <w:r w:rsidR="00DD7A3F" w:rsidRPr="00447DAD">
        <w:rPr>
          <w:noProof/>
          <w:position w:val="-4"/>
        </w:rPr>
        <w:object w:dxaOrig="260" w:dyaOrig="260" w14:anchorId="041944BC">
          <v:shape id="_x0000_i1176" type="#_x0000_t75" alt="" style="width:13pt;height:13pt;mso-width-percent:0;mso-height-percent:0;mso-width-percent:0;mso-height-percent:0" o:ole="">
            <v:imagedata r:id="rId509" o:title=""/>
          </v:shape>
          <o:OLEObject Type="Embed" ProgID="Equation.DSMT4" ShapeID="_x0000_i1176" DrawAspect="Content" ObjectID="_1840548724" r:id="rId510"/>
        </w:object>
      </w:r>
      <w:r w:rsidRPr="00447DAD">
        <w:t xml:space="preserve">have the same eigenvectors and hence the eigenvalues of the product matrix is the product of the constituent eigenvalues.  Note also that </w:t>
      </w:r>
      <w:r w:rsidRPr="00447DAD">
        <w:rPr>
          <w:noProof/>
          <w:position w:val="-10"/>
        </w:rPr>
      </w:r>
      <w:r w:rsidR="00DD7A3F" w:rsidRPr="00447DAD">
        <w:rPr>
          <w:noProof/>
          <w:position w:val="-10"/>
        </w:rPr>
        <w:object w:dxaOrig="240" w:dyaOrig="320" w14:anchorId="22818320">
          <v:shape id="_x0000_i1177" type="#_x0000_t75" alt="" style="width:13pt;height:13pt;mso-width-percent:0;mso-height-percent:0;mso-width-percent:0;mso-height-percent:0" o:ole="">
            <v:imagedata r:id="rId511" o:title=""/>
          </v:shape>
          <o:OLEObject Type="Embed" ProgID="Equation.DSMT4" ShapeID="_x0000_i1177" DrawAspect="Content" ObjectID="_1840548725" r:id="rId512"/>
        </w:object>
      </w:r>
      <w:r w:rsidRPr="00447DAD">
        <w:t xml:space="preserve"> will have the form of a Chi-Square distribution iff all the nonzero eigenvalues are equal to one.  This will occur for example if </w:t>
      </w:r>
      <w:r w:rsidRPr="00447DAD">
        <w:rPr>
          <w:noProof/>
          <w:position w:val="-4"/>
        </w:rPr>
      </w:r>
      <w:r w:rsidR="00DD7A3F" w:rsidRPr="00447DAD">
        <w:rPr>
          <w:noProof/>
          <w:position w:val="-4"/>
        </w:rPr>
        <w:object w:dxaOrig="660" w:dyaOrig="260" w14:anchorId="7DA0DE9C">
          <v:shape id="_x0000_i1178" type="#_x0000_t75" alt="" style="width:33pt;height:13pt;mso-width-percent:0;mso-height-percent:0;mso-width-percent:0;mso-height-percent:0" o:ole="">
            <v:imagedata r:id="rId513" o:title=""/>
          </v:shape>
          <o:OLEObject Type="Embed" ProgID="Equation.DSMT4" ShapeID="_x0000_i1178" DrawAspect="Content" ObjectID="_1840548726" r:id="rId514"/>
        </w:object>
      </w:r>
      <w:r w:rsidRPr="00447DAD">
        <w:t xml:space="preserve">is an orthogonal projection matrix (i.e. P eigenvalues are equal to 1 corresponding to the dimension of the subspace and the rest are equal to zero) and </w:t>
      </w:r>
      <w:r w:rsidRPr="00447DAD">
        <w:rPr>
          <w:noProof/>
          <w:position w:val="-4"/>
        </w:rPr>
      </w:r>
      <w:r w:rsidR="00DD7A3F" w:rsidRPr="00447DAD">
        <w:rPr>
          <w:noProof/>
          <w:position w:val="-4"/>
        </w:rPr>
        <w:object w:dxaOrig="580" w:dyaOrig="260" w14:anchorId="688E7D76">
          <v:shape id="_x0000_i1179" type="#_x0000_t75" alt="" style="width:26pt;height:13pt;mso-width-percent:0;mso-height-percent:0;mso-width-percent:0;mso-height-percent:0" o:ole="">
            <v:imagedata r:id="rId515" o:title=""/>
          </v:shape>
          <o:OLEObject Type="Embed" ProgID="Equation.DSMT4" ShapeID="_x0000_i1179" DrawAspect="Content" ObjectID="_1840548727" r:id="rId516"/>
        </w:object>
      </w:r>
      <w:r w:rsidRPr="00447DAD">
        <w:t xml:space="preserve">.  Thus </w:t>
      </w:r>
      <w:r w:rsidRPr="00447DAD">
        <w:rPr>
          <w:noProof/>
          <w:position w:val="-12"/>
        </w:rPr>
      </w:r>
      <w:r w:rsidR="00DD7A3F" w:rsidRPr="00447DAD">
        <w:rPr>
          <w:noProof/>
          <w:position w:val="-12"/>
        </w:rPr>
        <w:object w:dxaOrig="1840" w:dyaOrig="380" w14:anchorId="0F6F66B1">
          <v:shape id="_x0000_i1180" type="#_x0000_t75" alt="" style="width:92pt;height:20pt;mso-width-percent:0;mso-height-percent:0;mso-width-percent:0;mso-height-percent:0" o:ole="">
            <v:imagedata r:id="rId517" o:title=""/>
          </v:shape>
          <o:OLEObject Type="Embed" ProgID="Equation.DSMT4" ShapeID="_x0000_i1180" DrawAspect="Content" ObjectID="_1840548728" r:id="rId518"/>
        </w:object>
      </w:r>
      <w:r w:rsidRPr="00447DAD">
        <w:t xml:space="preserve">where </w:t>
      </w:r>
      <w:r w:rsidRPr="00447DAD">
        <w:rPr>
          <w:noProof/>
          <w:position w:val="-14"/>
        </w:rPr>
      </w:r>
      <w:r w:rsidR="00DD7A3F" w:rsidRPr="00447DAD">
        <w:rPr>
          <w:noProof/>
          <w:position w:val="-14"/>
        </w:rPr>
        <w:object w:dxaOrig="1579" w:dyaOrig="400" w14:anchorId="3FDC6387">
          <v:shape id="_x0000_i1181" type="#_x0000_t75" alt="" style="width:78pt;height:20pt;mso-width-percent:0;mso-height-percent:0;mso-width-percent:0;mso-height-percent:0" o:ole="">
            <v:imagedata r:id="rId519" o:title=""/>
          </v:shape>
          <o:OLEObject Type="Embed" ProgID="Equation.DSMT4" ShapeID="_x0000_i1181" DrawAspect="Content" ObjectID="_1840548729" r:id="rId520"/>
        </w:object>
      </w:r>
      <w:r w:rsidRPr="00447DAD">
        <w:t>is a 2Pth order (Pth order in the real case) noncentral Chi-square distribution with noncentrality parameter</w:t>
      </w:r>
    </w:p>
    <w:p w:rsidR="00DD7A3F" w:rsidRPr="00447DAD" w:rsidRDefault="00DD7A3F" w:rsidP="00B47C2B"/>
    <w:p w:rsidR="00DD7A3F" w:rsidRPr="00447DAD" w:rsidRDefault="00DD7A3F" w:rsidP="00B47C2B">
      <w:r w:rsidRPr="00447DAD">
        <w:tab/>
      </w:r>
      <w:r w:rsidRPr="00447DAD">
        <w:rPr>
          <w:noProof/>
          <w:position w:val="-30"/>
        </w:rPr>
      </w:r>
      <w:r w:rsidR="00DD7A3F" w:rsidRPr="00447DAD">
        <w:rPr>
          <w:noProof/>
          <w:position w:val="-30"/>
        </w:rPr>
        <w:object w:dxaOrig="2400" w:dyaOrig="780" w14:anchorId="15B04A40">
          <v:shape id="_x0000_i1182" type="#_x0000_t75" alt="" style="width:118pt;height:39pt;mso-width-percent:0;mso-height-percent:0;mso-width-percent:0;mso-height-percent:0" o:ole="">
            <v:imagedata r:id="rId521" o:title=""/>
          </v:shape>
          <o:OLEObject Type="Embed" ProgID="Equation.DSMT4" ShapeID="_x0000_i1182" DrawAspect="Content" ObjectID="_1840548730" r:id="rId522"/>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53</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Refine….</w:t>
      </w:r>
    </w:p>
    <w:p w:rsidR="00DD7A3F" w:rsidRPr="00447DAD" w:rsidRDefault="00DD7A3F" w:rsidP="00B47C2B">
      <w:r w:rsidRPr="00447DAD">
        <w:tab/>
      </w:r>
      <w:r w:rsidRPr="00447DAD">
        <w:rPr>
          <w:noProof/>
          <w:position w:val="-28"/>
        </w:rPr>
      </w:r>
      <w:r w:rsidR="00DD7A3F" w:rsidRPr="00447DAD">
        <w:rPr>
          <w:noProof/>
          <w:position w:val="-28"/>
        </w:rPr>
        <w:object w:dxaOrig="1520" w:dyaOrig="680" w14:anchorId="2699FE1D">
          <v:shape id="_x0000_i1183" type="#_x0000_t75" alt="" style="width:78pt;height:33pt;mso-width-percent:0;mso-height-percent:0;mso-width-percent:0;mso-height-percent:0" o:ole="">
            <v:imagedata r:id="rId523" o:title=""/>
          </v:shape>
          <o:OLEObject Type="Embed" ProgID="Equation.DSMT4" ShapeID="_x0000_i1183" DrawAspect="Content" ObjectID="_1840548731" r:id="rId524"/>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54</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 xml:space="preserve">where </w:t>
      </w:r>
      <w:r w:rsidRPr="00447DAD">
        <w:rPr>
          <w:noProof/>
          <w:position w:val="-14"/>
        </w:rPr>
      </w:r>
      <w:r w:rsidR="00DD7A3F" w:rsidRPr="00447DAD">
        <w:rPr>
          <w:noProof/>
          <w:position w:val="-14"/>
        </w:rPr>
        <w:object w:dxaOrig="499" w:dyaOrig="400" w14:anchorId="7BDF12F4">
          <v:shape id="_x0000_i1184" type="#_x0000_t75" alt="" style="width:26pt;height:20pt;mso-width-percent:0;mso-height-percent:0;mso-width-percent:0;mso-height-percent:0" o:ole="">
            <v:imagedata r:id="rId525" o:title=""/>
          </v:shape>
          <o:OLEObject Type="Embed" ProgID="Equation.DSMT4" ShapeID="_x0000_i1184" DrawAspect="Content" ObjectID="_1840548732" r:id="rId526"/>
        </w:object>
      </w:r>
      <w:r w:rsidRPr="00447DAD">
        <w:t xml:space="preserve">and </w:t>
      </w:r>
      <w:r w:rsidRPr="00447DAD">
        <w:rPr>
          <w:noProof/>
          <w:position w:val="-14"/>
        </w:rPr>
      </w:r>
      <w:r w:rsidR="00DD7A3F" w:rsidRPr="00447DAD">
        <w:rPr>
          <w:noProof/>
          <w:position w:val="-14"/>
        </w:rPr>
        <w:object w:dxaOrig="480" w:dyaOrig="400" w14:anchorId="37626933">
          <v:shape id="_x0000_i1185" type="#_x0000_t75" alt="" style="width:26pt;height:20pt;mso-width-percent:0;mso-height-percent:0;mso-width-percent:0;mso-height-percent:0" o:ole="">
            <v:imagedata r:id="rId527" o:title=""/>
          </v:shape>
          <o:OLEObject Type="Embed" ProgID="Equation.DSMT4" ShapeID="_x0000_i1185" DrawAspect="Content" ObjectID="_1840548733" r:id="rId528"/>
        </w:object>
      </w:r>
      <w:r w:rsidRPr="00447DAD">
        <w:t xml:space="preserve">are the orthonormal eigenvectors of </w:t>
      </w:r>
      <w:r w:rsidRPr="00447DAD">
        <w:rPr>
          <w:noProof/>
          <w:position w:val="-4"/>
        </w:rPr>
      </w:r>
      <w:r w:rsidR="00DD7A3F" w:rsidRPr="00447DAD">
        <w:rPr>
          <w:noProof/>
          <w:position w:val="-4"/>
        </w:rPr>
        <w:object w:dxaOrig="999" w:dyaOrig="300" w14:anchorId="76DF00C2">
          <v:shape id="_x0000_i1186" type="#_x0000_t75" alt="" style="width:52pt;height:13pt;mso-width-percent:0;mso-height-percent:0;mso-width-percent:0;mso-height-percent:0" o:ole="">
            <v:imagedata r:id="rId529" o:title=""/>
          </v:shape>
          <o:OLEObject Type="Embed" ProgID="Equation.DSMT4" ShapeID="_x0000_i1186" DrawAspect="Content" ObjectID="_1840548734" r:id="rId530"/>
        </w:object>
      </w:r>
      <w:r w:rsidRPr="00447DAD">
        <w:t xml:space="preserve">and </w:t>
      </w:r>
      <w:r w:rsidRPr="00447DAD">
        <w:rPr>
          <w:noProof/>
          <w:position w:val="-18"/>
        </w:rPr>
      </w:r>
      <w:r w:rsidR="00DD7A3F" w:rsidRPr="00447DAD">
        <w:rPr>
          <w:noProof/>
          <w:position w:val="-18"/>
        </w:rPr>
        <w:object w:dxaOrig="2940" w:dyaOrig="480" w14:anchorId="2DE52965">
          <v:shape id="_x0000_i1187" type="#_x0000_t75" alt="" style="width:2in;height:26pt;mso-width-percent:0;mso-height-percent:0;mso-width-percent:0;mso-height-percent:0" o:ole="">
            <v:imagedata r:id="rId531" o:title=""/>
          </v:shape>
          <o:OLEObject Type="Embed" ProgID="Equation.DSMT4" ShapeID="_x0000_i1187" DrawAspect="Content" ObjectID="_1840548735" r:id="rId532"/>
        </w:object>
      </w:r>
      <w:r w:rsidRPr="00447DAD">
        <w:t>are iid Gaussian random variables.  Furthermore,</w:t>
      </w:r>
    </w:p>
    <w:p w:rsidR="00DD7A3F" w:rsidRPr="00447DAD" w:rsidRDefault="00DD7A3F" w:rsidP="00B47C2B"/>
    <w:p w:rsidR="00DD7A3F" w:rsidRPr="00447DAD" w:rsidRDefault="00DD7A3F" w:rsidP="00B47C2B">
      <w:r w:rsidRPr="00447DAD">
        <w:tab/>
      </w:r>
      <w:r w:rsidRPr="00447DAD">
        <w:rPr>
          <w:noProof/>
          <w:position w:val="-28"/>
        </w:rPr>
      </w:r>
      <w:r w:rsidR="00DD7A3F" w:rsidRPr="00447DAD">
        <w:rPr>
          <w:noProof/>
          <w:position w:val="-28"/>
        </w:rPr>
        <w:object w:dxaOrig="2140" w:dyaOrig="540" w14:anchorId="6AF44F6E">
          <v:shape id="_x0000_i1188" type="#_x0000_t75" alt="" style="width:105pt;height:26pt;mso-width-percent:0;mso-height-percent:0;mso-width-percent:0;mso-height-percent:0" o:ole="">
            <v:imagedata r:id="rId533" o:title=""/>
          </v:shape>
          <o:OLEObject Type="Embed" ProgID="Equation.DSMT4" ShapeID="_x0000_i1188" DrawAspect="Content" ObjectID="_1840548736" r:id="rId534"/>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55</w:instrText>
      </w:r>
      <w:r>
        <w:rPr>
          <w:noProof/>
        </w:rPr>
        <w:fldChar w:fldCharType="end"/>
      </w:r>
      <w:r w:rsidRPr="00447DAD">
        <w:instrText>)</w:instrText>
      </w:r>
      <w:r w:rsidRPr="00447DAD">
        <w:fldChar w:fldCharType="end"/>
      </w:r>
    </w:p>
    <w:p w:rsidR="00DD7A3F" w:rsidRPr="00447DAD" w:rsidRDefault="00DD7A3F" w:rsidP="00B47C2B">
      <w:r w:rsidRPr="00447DAD">
        <w:tab/>
      </w:r>
      <w:r w:rsidRPr="00447DAD">
        <w:rPr>
          <w:noProof/>
          <w:position w:val="-28"/>
        </w:rPr>
      </w:r>
      <w:r w:rsidR="00DD7A3F" w:rsidRPr="00447DAD">
        <w:rPr>
          <w:noProof/>
          <w:position w:val="-28"/>
        </w:rPr>
        <w:object w:dxaOrig="2820" w:dyaOrig="580" w14:anchorId="1B2E7446">
          <v:shape id="_x0000_i1189" type="#_x0000_t75" alt="" style="width:2in;height:26pt;mso-width-percent:0;mso-height-percent:0;mso-width-percent:0;mso-height-percent:0" o:ole="">
            <v:imagedata r:id="rId535" o:title=""/>
          </v:shape>
          <o:OLEObject Type="Embed" ProgID="Equation.DSMT4" ShapeID="_x0000_i1189" DrawAspect="Content" ObjectID="_1840548737" r:id="rId536"/>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56</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ab/>
      </w:r>
      <w:r w:rsidRPr="00447DAD">
        <w:rPr>
          <w:noProof/>
          <w:position w:val="-20"/>
        </w:rPr>
      </w:r>
      <w:r w:rsidR="00DD7A3F" w:rsidRPr="00447DAD">
        <w:rPr>
          <w:noProof/>
          <w:position w:val="-20"/>
        </w:rPr>
        <w:object w:dxaOrig="4060" w:dyaOrig="520" w14:anchorId="13D8EE72">
          <v:shape id="_x0000_i1190" type="#_x0000_t75" alt="" style="width:203pt;height:26pt;mso-width-percent:0;mso-height-percent:0;mso-width-percent:0;mso-height-percent:0" o:ole="">
            <v:imagedata r:id="rId537" o:title=""/>
          </v:shape>
          <o:OLEObject Type="Embed" ProgID="Equation.DSMT4" ShapeID="_x0000_i1190" DrawAspect="Content" ObjectID="_1840548738" r:id="rId538"/>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57</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p w:rsidR="00DD7A3F" w:rsidRPr="00447DAD" w:rsidRDefault="00DD7A3F" w:rsidP="00B47C2B">
      <w:r w:rsidRPr="00447DAD">
        <w:tab/>
      </w:r>
      <w:r w:rsidRPr="00447DAD">
        <w:tab/>
      </w:r>
    </w:p>
    <w:p w:rsidR="00DD7A3F" w:rsidRPr="00447DAD" w:rsidRDefault="00DD7A3F" w:rsidP="00B47C2B"/>
    <w:p w:rsidR="00DD7A3F" w:rsidRPr="00447DAD" w:rsidRDefault="00DD7A3F" w:rsidP="00B47C2B">
      <w:r w:rsidRPr="00447DAD">
        <w:t xml:space="preserve">The factorization </w:t>
      </w:r>
      <w:r w:rsidRPr="00447DAD">
        <w:rPr>
          <w:noProof/>
          <w:position w:val="-4"/>
        </w:rPr>
      </w:r>
      <w:r w:rsidR="00DD7A3F" w:rsidRPr="00447DAD">
        <w:rPr>
          <w:noProof/>
          <w:position w:val="-4"/>
        </w:rPr>
        <w:object w:dxaOrig="999" w:dyaOrig="300" w14:anchorId="322F062E">
          <v:shape id="_x0000_i1191" type="#_x0000_t75" alt="" style="width:52pt;height:13pt;mso-width-percent:0;mso-height-percent:0;mso-width-percent:0;mso-height-percent:0" o:ole="">
            <v:imagedata r:id="rId539" o:title=""/>
          </v:shape>
          <o:OLEObject Type="Embed" ProgID="Equation.DSMT4" ShapeID="_x0000_i1191" DrawAspect="Content" ObjectID="_1840548739" r:id="rId540"/>
        </w:object>
      </w:r>
      <w:r w:rsidRPr="00447DAD">
        <w:t xml:space="preserve">makes sense because it creates unit variance random variables and it has the same eigenvalues as </w:t>
      </w:r>
      <w:r w:rsidRPr="00447DAD">
        <w:rPr>
          <w:noProof/>
          <w:position w:val="-4"/>
        </w:rPr>
      </w:r>
      <w:r w:rsidR="00DD7A3F" w:rsidRPr="00447DAD">
        <w:rPr>
          <w:noProof/>
          <w:position w:val="-4"/>
        </w:rPr>
        <w:object w:dxaOrig="440" w:dyaOrig="260" w14:anchorId="74C53275">
          <v:shape id="_x0000_i1192" type="#_x0000_t75" alt="" style="width:20pt;height:13pt;mso-width-percent:0;mso-height-percent:0;mso-width-percent:0;mso-height-percent:0" o:ole="">
            <v:imagedata r:id="rId541" o:title=""/>
          </v:shape>
          <o:OLEObject Type="Embed" ProgID="Equation.DSMT4" ShapeID="_x0000_i1192" DrawAspect="Content" ObjectID="_1840548740" r:id="rId542"/>
        </w:object>
      </w:r>
      <w:r w:rsidRPr="00447DAD">
        <w:t xml:space="preserve">(it has the same characteristic polynomial </w:t>
      </w:r>
      <w:r w:rsidRPr="00447DAD">
        <w:rPr>
          <w:noProof/>
          <w:position w:val="-16"/>
        </w:rPr>
      </w:r>
      <w:r w:rsidR="00DD7A3F" w:rsidRPr="00447DAD">
        <w:rPr>
          <w:noProof/>
          <w:position w:val="-16"/>
        </w:rPr>
        <w:object w:dxaOrig="2020" w:dyaOrig="440" w14:anchorId="0D78DA99">
          <v:shape id="_x0000_i1193" type="#_x0000_t75" alt="" style="width:98pt;height:20pt;mso-width-percent:0;mso-height-percent:0;mso-width-percent:0;mso-height-percent:0" o:ole="">
            <v:imagedata r:id="rId543" o:title=""/>
          </v:shape>
          <o:OLEObject Type="Embed" ProgID="Equation.DSMT4" ShapeID="_x0000_i1193" DrawAspect="Content" ObjectID="_1840548741" r:id="rId544"/>
        </w:object>
      </w:r>
      <w:r w:rsidRPr="00447DAD">
        <w:t xml:space="preserve">).  </w:t>
      </w:r>
    </w:p>
    <w:p w:rsidR="00DD7A3F" w:rsidRPr="00447DAD" w:rsidRDefault="00DD7A3F" w:rsidP="00B47C2B"/>
    <w:p w:rsidR="00DD7A3F" w:rsidRPr="00447DAD" w:rsidRDefault="00DD7A3F" w:rsidP="00B47C2B">
      <w:r w:rsidRPr="00447DAD">
        <w:t>Proof: Employ the KL expansion</w:t>
      </w:r>
    </w:p>
    <w:p w:rsidR="00DD7A3F" w:rsidRPr="00447DAD" w:rsidRDefault="00DD7A3F" w:rsidP="00B47C2B"/>
    <w:p w:rsidR="00DD7A3F" w:rsidRPr="00447DAD" w:rsidRDefault="00DD7A3F" w:rsidP="00B47C2B">
      <w:r w:rsidRPr="00447DAD">
        <w:tab/>
      </w:r>
      <w:r w:rsidRPr="00447DAD">
        <w:rPr>
          <w:noProof/>
          <w:position w:val="-28"/>
        </w:rPr>
      </w:r>
      <w:r w:rsidR="00DD7A3F" w:rsidRPr="00447DAD">
        <w:rPr>
          <w:noProof/>
          <w:position w:val="-28"/>
        </w:rPr>
        <w:object w:dxaOrig="1260" w:dyaOrig="540" w14:anchorId="3306A045">
          <v:shape id="_x0000_i1194" type="#_x0000_t75" alt="" style="width:66pt;height:26pt;mso-width-percent:0;mso-height-percent:0;mso-width-percent:0;mso-height-percent:0" o:ole="">
            <v:imagedata r:id="rId545" o:title=""/>
          </v:shape>
          <o:OLEObject Type="Embed" ProgID="Equation.DSMT4" ShapeID="_x0000_i1194" DrawAspect="Content" ObjectID="_1840548742" r:id="rId546"/>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58</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p w:rsidR="00DD7A3F" w:rsidRPr="00447DAD" w:rsidRDefault="00DD7A3F" w:rsidP="00B47C2B">
      <w:r w:rsidRPr="00447DAD">
        <w:t>Then</w:t>
      </w:r>
    </w:p>
    <w:p w:rsidR="00DD7A3F" w:rsidRPr="00447DAD" w:rsidRDefault="00DD7A3F" w:rsidP="00B47C2B"/>
    <w:p w:rsidR="00DD7A3F" w:rsidRPr="00447DAD" w:rsidRDefault="00DD7A3F" w:rsidP="00B47C2B">
      <w:r w:rsidRPr="00447DAD">
        <w:rPr>
          <w:noProof/>
          <w:position w:val="-30"/>
        </w:rPr>
      </w:r>
      <w:r w:rsidR="00DD7A3F" w:rsidRPr="00447DAD">
        <w:rPr>
          <w:noProof/>
          <w:position w:val="-30"/>
        </w:rPr>
        <w:object w:dxaOrig="2280" w:dyaOrig="720" w14:anchorId="36AB35FE">
          <v:shape id="_x0000_i1195" type="#_x0000_t75" alt="" style="width:111pt;height:39pt;mso-width-percent:0;mso-height-percent:0;mso-width-percent:0;mso-height-percent:0" o:ole="">
            <v:imagedata r:id="rId547" o:title=""/>
          </v:shape>
          <o:OLEObject Type="Embed" ProgID="Equation.DSMT4" ShapeID="_x0000_i1195" DrawAspect="Content" ObjectID="_1840548743" r:id="rId548"/>
        </w:object>
      </w:r>
    </w:p>
    <w:p w:rsidR="00DD7A3F" w:rsidRPr="00447DAD" w:rsidRDefault="00DD7A3F" w:rsidP="00B47C2B">
      <w:r w:rsidRPr="00447DAD">
        <w:t xml:space="preserve">and employ the results from section ().   Specifically, for </w:t>
      </w:r>
      <w:r w:rsidRPr="00447DAD">
        <w:rPr>
          <w:noProof/>
          <w:position w:val="-14"/>
        </w:rPr>
      </w:r>
      <w:r w:rsidR="00DD7A3F" w:rsidRPr="00447DAD">
        <w:rPr>
          <w:noProof/>
          <w:position w:val="-14"/>
        </w:rPr>
        <w:object w:dxaOrig="1219" w:dyaOrig="420" w14:anchorId="64E036FD">
          <v:shape id="_x0000_i1196" type="#_x0000_t75" alt="" style="width:59pt;height:20pt;mso-width-percent:0;mso-height-percent:0;mso-width-percent:0;mso-height-percent:0" o:ole="">
            <v:imagedata r:id="rId549" o:title=""/>
          </v:shape>
          <o:OLEObject Type="Embed" ProgID="Equation.DSMT4" ShapeID="_x0000_i1196" DrawAspect="Content" ObjectID="_1840548744" r:id="rId550"/>
        </w:object>
      </w:r>
      <w:r w:rsidRPr="00447DAD">
        <w:t xml:space="preserve">, then </w:t>
      </w:r>
      <w:r w:rsidRPr="00447DAD">
        <w:rPr>
          <w:noProof/>
          <w:position w:val="-14"/>
        </w:rPr>
      </w:r>
      <w:r w:rsidR="00DD7A3F" w:rsidRPr="00447DAD">
        <w:rPr>
          <w:noProof/>
          <w:position w:val="-14"/>
        </w:rPr>
        <w:object w:dxaOrig="1560" w:dyaOrig="400" w14:anchorId="0B8BD364">
          <v:shape id="_x0000_i1197" type="#_x0000_t75" alt="" style="width:78pt;height:20pt;mso-width-percent:0;mso-height-percent:0;mso-width-percent:0;mso-height-percent:0" o:ole="">
            <v:imagedata r:id="rId551" o:title=""/>
          </v:shape>
          <o:OLEObject Type="Embed" ProgID="Equation.DSMT4" ShapeID="_x0000_i1197" DrawAspect="Content" ObjectID="_1840548745" r:id="rId552"/>
        </w:object>
      </w:r>
      <w:r w:rsidRPr="00447DAD">
        <w:t xml:space="preserve">and therefore </w:t>
      </w:r>
      <w:r w:rsidRPr="00447DAD">
        <w:rPr>
          <w:noProof/>
          <w:position w:val="-14"/>
        </w:rPr>
      </w:r>
      <w:r w:rsidR="00DD7A3F" w:rsidRPr="00447DAD">
        <w:rPr>
          <w:noProof/>
          <w:position w:val="-14"/>
        </w:rPr>
        <w:object w:dxaOrig="480" w:dyaOrig="440" w14:anchorId="4981A5F9">
          <v:shape id="_x0000_i1198" type="#_x0000_t75" alt="" style="width:26pt;height:20pt;mso-width-percent:0;mso-height-percent:0;mso-width-percent:0;mso-height-percent:0" o:ole="">
            <v:imagedata r:id="rId553" o:title=""/>
          </v:shape>
          <o:OLEObject Type="Embed" ProgID="Equation.DSMT4" ShapeID="_x0000_i1198" DrawAspect="Content" ObjectID="_1840548746" r:id="rId554"/>
        </w:object>
      </w:r>
      <w:r w:rsidRPr="00447DAD">
        <w:t xml:space="preserve">has the characteristic function of a second order noncentral chi-square distribution in the parameter </w:t>
      </w:r>
      <w:r w:rsidRPr="00447DAD">
        <w:rPr>
          <w:noProof/>
          <w:position w:val="-12"/>
        </w:rPr>
      </w:r>
      <w:r w:rsidR="00DD7A3F" w:rsidRPr="00447DAD">
        <w:rPr>
          <w:noProof/>
          <w:position w:val="-12"/>
        </w:rPr>
        <w:object w:dxaOrig="380" w:dyaOrig="360" w14:anchorId="76938B01">
          <v:shape id="_x0000_i1199" type="#_x0000_t75" alt="" style="width:20pt;height:20pt;mso-width-percent:0;mso-height-percent:0;mso-width-percent:0;mso-height-percent:0" o:ole="">
            <v:imagedata r:id="rId555" o:title=""/>
          </v:shape>
          <o:OLEObject Type="Embed" ProgID="Equation.DSMT4" ShapeID="_x0000_i1199" DrawAspect="Content" ObjectID="_1840548747" r:id="rId556"/>
        </w:object>
      </w:r>
    </w:p>
    <w:p w:rsidR="00DD7A3F" w:rsidRPr="00447DAD" w:rsidRDefault="00DD7A3F" w:rsidP="00B47C2B"/>
    <w:p w:rsidR="00DD7A3F" w:rsidRPr="00447DAD" w:rsidRDefault="00DD7A3F" w:rsidP="00B47C2B">
      <w:r w:rsidRPr="00447DAD">
        <w:t>Conditions for Reduction to Chi-Square</w:t>
      </w:r>
    </w:p>
    <w:p w:rsidR="00DD7A3F" w:rsidRPr="00447DAD" w:rsidRDefault="00DD7A3F" w:rsidP="00B47C2B"/>
    <w:p w:rsidR="00DD7A3F" w:rsidRPr="00447DAD" w:rsidRDefault="00DD7A3F" w:rsidP="00B47C2B">
      <w:r w:rsidRPr="00447DAD">
        <w:t xml:space="preserve">Note than when the underlying GRV is real, the sum is not guaranteed to have an even number of terms which gives rise to a square root out front in () and also floating factors of two. </w:t>
      </w:r>
    </w:p>
    <w:p w:rsidR="00DD7A3F" w:rsidRPr="00447DAD" w:rsidRDefault="00DD7A3F" w:rsidP="00B47C2B"/>
    <w:p w:rsidR="00DD7A3F" w:rsidRDefault="00DD7A3F" w:rsidP="00B47C2B">
      <w:r>
        <w:t>Product of Gaussians</w:t>
      </w:r>
    </w:p>
    <w:p w:rsidR="00DD7A3F" w:rsidRDefault="00DD7A3F" w:rsidP="00B47C2B"/>
    <w:p w:rsidR="00DD7A3F" w:rsidRDefault="00DD7A3F" w:rsidP="00B47C2B">
      <w:r>
        <w:t>Book on GRVs miller</w:t>
      </w:r>
    </w:p>
    <w:p w:rsidR="00DD7A3F" w:rsidRDefault="00DD7A3F" w:rsidP="00B47C2B"/>
    <w:p w:rsidR="00DD7A3F" w:rsidRDefault="00DD7A3F" w:rsidP="00B47C2B">
      <w:r>
        <w:t>Var = V1 + V2, mean = m1 + m2.</w:t>
      </w:r>
    </w:p>
    <w:p w:rsidR="00DD7A3F" w:rsidRDefault="00DD7A3F" w:rsidP="00B47C2B"/>
    <w:p w:rsidR="00DD7A3F" w:rsidRPr="00447DAD" w:rsidRDefault="00DD7A3F" w:rsidP="00B47C2B">
      <w:r>
        <w:t xml:space="preserve">Proof </w:t>
      </w:r>
    </w:p>
    <w:p w:rsidR="00DD7A3F" w:rsidRDefault="00DD7A3F" w:rsidP="00B47C2B"/>
    <w:p w:rsidR="00DD7A3F" w:rsidRDefault="00DD7A3F" w:rsidP="00B47C2B">
      <w:r>
        <w:t>Probability of n-Dimensional Ellipse</w:t>
      </w:r>
    </w:p>
    <w:p w:rsidR="00DD7A3F" w:rsidRDefault="00DD7A3F" w:rsidP="00B47C2B"/>
    <w:p w:rsidR="00DD7A3F" w:rsidRPr="00447DAD" w:rsidRDefault="00DD7A3F" w:rsidP="00B47C2B">
      <w:r>
        <w:t>Chi-square</w:t>
      </w:r>
    </w:p>
    <w:p w:rsidR="00DD7A3F" w:rsidRPr="00462181" w:rsidRDefault="00DD7A3F" w:rsidP="00B47C2B">
      <w:pPr>
        <w:pStyle w:val="Heading2"/>
      </w:pPr>
      <w:bookmarkStart w:id="100" w:name="_Toc280363707"/>
      <w:bookmarkStart w:id="101" w:name="_Toc209787551"/>
      <w:bookmarkStart w:id="102" w:name="_Toc229857183"/>
      <w:bookmarkStart w:id="103" w:name="_Toc229926237"/>
      <w:r>
        <w:t xml:space="preserve">Useful </w:t>
      </w:r>
      <w:r w:rsidRPr="00462181">
        <w:t>Gaussian Integrals</w:t>
      </w:r>
      <w:bookmarkEnd w:id="100"/>
      <w:bookmarkEnd w:id="101"/>
      <w:bookmarkEnd w:id="102"/>
      <w:bookmarkEnd w:id="103"/>
    </w:p>
    <w:p w:rsidR="00DD7A3F" w:rsidRPr="00447DAD" w:rsidRDefault="00DD7A3F" w:rsidP="00B47C2B"/>
    <w:p w:rsidR="00DD7A3F" w:rsidRPr="00447DAD" w:rsidRDefault="00DD7A3F" w:rsidP="00B47C2B"/>
    <w:p w:rsidR="00DD7A3F" w:rsidRPr="00447DAD" w:rsidRDefault="00DD7A3F" w:rsidP="00B47C2B">
      <w:r w:rsidRPr="00447DAD">
        <w:t>GR = Gradshteyn and Ryzhik, Sixth Edition</w:t>
      </w:r>
    </w:p>
    <w:p w:rsidR="00DD7A3F" w:rsidRPr="00447DAD" w:rsidRDefault="00DD7A3F" w:rsidP="00B47C2B"/>
    <w:p w:rsidR="00DD7A3F" w:rsidRPr="00447DAD" w:rsidRDefault="00DD7A3F" w:rsidP="00B47C2B">
      <w:r w:rsidRPr="00447DAD">
        <w:t>RR.x.y.z.i is section x.y.z and eqn number i in the reference RR</w:t>
      </w:r>
    </w:p>
    <w:p w:rsidR="00DD7A3F" w:rsidRPr="00447DAD" w:rsidRDefault="00DD7A3F" w:rsidP="00B47C2B"/>
    <w:p w:rsidR="00DD7A3F" w:rsidRPr="00447DAD" w:rsidRDefault="00DD7A3F" w:rsidP="00B47C2B">
      <w:r w:rsidRPr="00447DAD">
        <w:tab/>
      </w:r>
      <w:r w:rsidRPr="00447DAD">
        <w:rPr>
          <w:noProof/>
          <w:position w:val="-30"/>
        </w:rPr>
      </w:r>
      <w:r w:rsidR="00DD7A3F" w:rsidRPr="00447DAD">
        <w:rPr>
          <w:noProof/>
          <w:position w:val="-30"/>
        </w:rPr>
        <w:object w:dxaOrig="4740" w:dyaOrig="720" w14:anchorId="1C91D99E">
          <v:shape id="_x0000_i1200" type="#_x0000_t75" alt="" style="width:235pt;height:39pt;mso-width-percent:0;mso-height-percent:0;mso-width-percent:0;mso-height-percent:0" o:ole="">
            <v:imagedata r:id="rId557" o:title=""/>
          </v:shape>
          <o:OLEObject Type="Embed" ProgID="Equation.DSMT4" ShapeID="_x0000_i1200" DrawAspect="Content" ObjectID="_1840548748" r:id="rId558"/>
        </w:object>
      </w:r>
      <w:r w:rsidRPr="00447DAD">
        <w:tab/>
        <w:t>[GR.3.896.2]</w:t>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59</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ab/>
      </w:r>
      <w:r w:rsidRPr="00447DAD">
        <w:rPr>
          <w:noProof/>
          <w:position w:val="-30"/>
        </w:rPr>
      </w:r>
      <w:r w:rsidR="00DD7A3F" w:rsidRPr="00447DAD">
        <w:rPr>
          <w:noProof/>
          <w:position w:val="-30"/>
        </w:rPr>
        <w:object w:dxaOrig="4660" w:dyaOrig="720" w14:anchorId="63BEDD1E">
          <v:shape id="_x0000_i1201" type="#_x0000_t75" alt="" style="width:235pt;height:39pt;mso-width-percent:0;mso-height-percent:0;mso-width-percent:0;mso-height-percent:0" o:ole="">
            <v:imagedata r:id="rId559" o:title=""/>
          </v:shape>
          <o:OLEObject Type="Embed" ProgID="Equation.DSMT4" ShapeID="_x0000_i1201" DrawAspect="Content" ObjectID="_1840548749" r:id="rId560"/>
        </w:object>
      </w:r>
      <w:r w:rsidRPr="00447DAD">
        <w:tab/>
        <w:t>[GR.3.896.1]</w:t>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60</w:instrText>
      </w:r>
      <w:r>
        <w:rPr>
          <w:noProof/>
        </w:rPr>
        <w:fldChar w:fldCharType="end"/>
      </w:r>
      <w:r w:rsidRPr="00447DAD">
        <w:instrText>)</w:instrText>
      </w:r>
      <w:r w:rsidRPr="00447DAD">
        <w:fldChar w:fldCharType="end"/>
      </w:r>
    </w:p>
    <w:p w:rsidR="00DD7A3F" w:rsidRPr="00447DAD" w:rsidRDefault="00DD7A3F" w:rsidP="00B47C2B"/>
    <w:p w:rsidR="00DD7A3F" w:rsidRPr="00447DAD" w:rsidRDefault="00DD7A3F" w:rsidP="00B47C2B">
      <w:r w:rsidRPr="00447DAD">
        <w:tab/>
      </w:r>
      <w:r w:rsidRPr="00447DAD">
        <w:rPr>
          <w:noProof/>
          <w:position w:val="-30"/>
        </w:rPr>
      </w:r>
      <w:r w:rsidR="00DD7A3F" w:rsidRPr="00447DAD">
        <w:rPr>
          <w:noProof/>
          <w:position w:val="-30"/>
        </w:rPr>
        <w:object w:dxaOrig="3519" w:dyaOrig="740" w14:anchorId="244D9603">
          <v:shape id="_x0000_i1202" type="#_x0000_t75" alt="" style="width:176pt;height:39pt;mso-width-percent:0;mso-height-percent:0;mso-width-percent:0;mso-height-percent:0" o:ole="">
            <v:imagedata r:id="rId561" o:title=""/>
          </v:shape>
          <o:OLEObject Type="Embed" ProgID="Equation.DSMT4" ShapeID="_x0000_i1202" DrawAspect="Content" ObjectID="_1840548750" r:id="rId562"/>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61</w:instrText>
      </w:r>
      <w:r>
        <w:rPr>
          <w:noProof/>
        </w:rPr>
        <w:fldChar w:fldCharType="end"/>
      </w:r>
      <w:r w:rsidRPr="00447DAD">
        <w:instrText>)</w:instrText>
      </w:r>
      <w:r w:rsidRPr="00447DAD">
        <w:fldChar w:fldCharType="end"/>
      </w:r>
    </w:p>
    <w:p w:rsidR="00DD7A3F" w:rsidRPr="00447DAD" w:rsidRDefault="00DD7A3F" w:rsidP="00B47C2B">
      <w:r w:rsidRPr="00447DAD">
        <w:tab/>
      </w:r>
      <w:r w:rsidRPr="00447DAD">
        <w:rPr>
          <w:noProof/>
          <w:position w:val="-30"/>
        </w:rPr>
      </w:r>
      <w:r w:rsidR="00DD7A3F" w:rsidRPr="00447DAD">
        <w:rPr>
          <w:noProof/>
          <w:position w:val="-30"/>
        </w:rPr>
        <w:object w:dxaOrig="3480" w:dyaOrig="740" w14:anchorId="15390039">
          <v:shape id="_x0000_i1203" type="#_x0000_t75" alt="" style="width:177pt;height:39pt;mso-width-percent:0;mso-height-percent:0;mso-width-percent:0;mso-height-percent:0" o:ole="">
            <v:imagedata r:id="rId563" o:title=""/>
          </v:shape>
          <o:OLEObject Type="Embed" ProgID="Equation.DSMT4" ShapeID="_x0000_i1203" DrawAspect="Content" ObjectID="_1840548751" r:id="rId564"/>
        </w:object>
      </w:r>
      <w:r w:rsidRPr="00447DAD">
        <w:tab/>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62</w:instrText>
      </w:r>
      <w:r>
        <w:rPr>
          <w:noProof/>
        </w:rPr>
        <w:fldChar w:fldCharType="end"/>
      </w:r>
      <w:r w:rsidRPr="00447DAD">
        <w:instrText>)</w:instrText>
      </w:r>
      <w:r w:rsidRPr="00447DAD">
        <w:fldChar w:fldCharType="end"/>
      </w:r>
    </w:p>
    <w:p w:rsidR="00DD7A3F" w:rsidRPr="00447DAD" w:rsidRDefault="00DD7A3F" w:rsidP="00B47C2B"/>
    <w:p w:rsidR="00DD7A3F" w:rsidRDefault="00DD7A3F" w:rsidP="00F62326">
      <w:r w:rsidRPr="00447DAD">
        <w:tab/>
      </w:r>
      <w:r w:rsidRPr="00447DAD">
        <w:rPr>
          <w:noProof/>
          <w:position w:val="-32"/>
        </w:rPr>
      </w:r>
      <w:r w:rsidR="00DD7A3F" w:rsidRPr="00447DAD">
        <w:rPr>
          <w:noProof/>
          <w:position w:val="-32"/>
        </w:rPr>
        <w:object w:dxaOrig="4480" w:dyaOrig="760" w14:anchorId="57110AA2">
          <v:shape id="_x0000_i1204" type="#_x0000_t75" alt="" style="width:222pt;height:39pt;mso-width-percent:0;mso-height-percent:0;mso-width-percent:0;mso-height-percent:0" o:ole="">
            <v:imagedata r:id="rId565" o:title=""/>
          </v:shape>
          <o:OLEObject Type="Embed" ProgID="Equation.DSMT4" ShapeID="_x0000_i1204" DrawAspect="Content" ObjectID="_1840548752" r:id="rId566"/>
        </w:object>
      </w:r>
      <w:r w:rsidRPr="00447DAD">
        <w:tab/>
        <w:t>[GR.3.952.1]</w:t>
      </w:r>
      <w:r w:rsidRPr="00447DAD">
        <w:fldChar w:fldCharType="begin"/>
      </w:r>
      <w:r w:rsidRPr="00447DAD">
        <w:instrText xml:space="preserve"> MACROBUTTON MTPlaceRef \* MERGEFORMAT </w:instrText>
      </w:r>
      <w:r w:rsidRPr="00447DAD">
        <w:fldChar w:fldCharType="begin"/>
      </w:r>
      <w:r w:rsidRPr="00447DAD">
        <w:instrText xml:space="preserve"> SEQ MTEqn \h \* MERGEFORMAT </w:instrText>
      </w:r>
      <w:r w:rsidRPr="00447DAD">
        <w:fldChar w:fldCharType="end"/>
      </w:r>
      <w:r w:rsidRPr="00447DAD">
        <w:instrText>(</w:instrText>
      </w:r>
      <w:r>
        <w:rPr>
          <w:noProof/>
        </w:rPr>
        <w:fldChar w:fldCharType="begin"/>
      </w:r>
      <w:r>
        <w:rPr>
          <w:noProof/>
        </w:rPr>
        <w:instrText xml:space="preserve"> SEQ MTSec \c \* Arabic \* MERGEFORMAT </w:instrText>
      </w:r>
      <w:r>
        <w:rPr>
          <w:noProof/>
        </w:rPr>
        <w:fldChar w:fldCharType="separate"/>
      </w:r>
      <w:r>
        <w:rPr>
          <w:noProof/>
        </w:rPr>
        <w:instrText>1</w:instrText>
      </w:r>
      <w:r>
        <w:rPr>
          <w:noProof/>
        </w:rPr>
        <w:fldChar w:fldCharType="end"/>
      </w:r>
      <w:r w:rsidRPr="00447DAD">
        <w:instrText>.</w:instrText>
      </w:r>
      <w:r>
        <w:rPr>
          <w:noProof/>
        </w:rPr>
        <w:fldChar w:fldCharType="begin"/>
      </w:r>
      <w:r>
        <w:rPr>
          <w:noProof/>
        </w:rPr>
        <w:instrText xml:space="preserve"> SEQ MTEqn \c \* Arabic \* MERGEFORMAT </w:instrText>
      </w:r>
      <w:r>
        <w:rPr>
          <w:noProof/>
        </w:rPr>
        <w:fldChar w:fldCharType="separate"/>
      </w:r>
      <w:r>
        <w:rPr>
          <w:noProof/>
        </w:rPr>
        <w:instrText>63</w:instrText>
      </w:r>
      <w:r>
        <w:rPr>
          <w:noProof/>
        </w:rPr>
        <w:fldChar w:fldCharType="end"/>
      </w:r>
      <w:r w:rsidRPr="00447DAD">
        <w:instrText>)</w:instrText>
      </w:r>
      <w:r w:rsidRPr="00447DAD">
        <w:fldChar w:fldCharType="end"/>
      </w:r>
      <w:bookmarkStart w:id="104" w:name="_Toc229857184"/>
      <w:r>
        <w:t xml:space="preserve"> Error Functions</w:t>
      </w:r>
      <w:bookmarkEnd w:id="104"/>
    </w:p>
    <w:p w:rsidR="00DD7A3F" w:rsidRDefault="00DD7A3F"/>
    <w:p w:rsidR="00DD7A3F" w:rsidRDefault="00DD7A3F" w:rsidP="009D7AA5">
      <w:pPr>
        <w:jc w:val="center"/>
      </w:pPr>
      <w:r>
        <w:rPr>
          <w:noProof/>
          <w:position w:val="-81"/>
        </w:rPr>
        <w:drawing>
          <wp:inline distT="0" distB="0" distL="0" distR="0" wp14:anchorId="64430E26" wp14:editId="7B82AA8F">
            <wp:extent cx="2611120" cy="1631696"/>
            <wp:effectExtent l="0" t="0" r="0" b="0"/>
            <wp:docPr id="607229687" name="Picture 607229687" descr="{&quot;mathml&quot;:&quot;&lt;math style=\&quot;font-family:stix;font-size:12px;\&quot; xmlns=\&quot;http://www.w3.org/1998/Math/MathML\&quot;&gt;&lt;mtable columnspacing=\&quot;0px\&quot; columnalign=\&quot;right center left\&quot;&gt;&lt;mtr&gt;&lt;mtd&gt;&lt;mi mathvariant=\&quot;normal\&quot;&gt;&amp;#x2119;&lt;/mi&gt;&lt;mfenced open=\&quot;{\&quot; close=\&quot;}\&quot;&gt;&lt;mrow&gt;&lt;mfenced open=\&quot;|\&quot; close=\&quot;|\&quot;&gt;&lt;mi&gt;X&lt;/mi&gt;&lt;/mfenced&gt;&lt;mo&gt;&amp;lt;&lt;/mo&gt;&lt;mi&gt;x&lt;/mi&gt;&lt;/mrow&gt;&lt;/mfenced&gt;&lt;/mtd&gt;&lt;mtd&gt;&lt;mo&gt;=&lt;/mo&gt;&lt;/mtd&gt;&lt;mtd&gt;&lt;mfrac&gt;&lt;mn&gt;1&lt;/mn&gt;&lt;mrow&gt;&lt;msqrt&gt;&lt;mn&gt;2&lt;/mn&gt;&lt;mi&gt;&amp;#x3C0;&lt;/mi&gt;&lt;/msqrt&gt;&lt;mi&gt;&amp;#x3C3;&lt;/mi&gt;&lt;/mrow&gt;&lt;/mfrac&gt;&lt;msubsup&gt;&lt;mo&gt;&amp;#x222B;&lt;/mo&gt;&lt;mrow&gt;&lt;mo&gt;-&lt;/mo&gt;&lt;mi&gt;x&lt;/mi&gt;&lt;/mrow&gt;&lt;mi&gt;x&lt;/mi&gt;&lt;/msubsup&gt;&lt;msup&gt;&lt;mi&gt;e&lt;/mi&gt;&lt;mrow&gt;&lt;mo&gt;-&lt;/mo&gt;&lt;msup&gt;&lt;mfenced&gt;&lt;mrow&gt;&lt;mi&gt;x&lt;/mi&gt;&lt;mo&gt;-&lt;/mo&gt;&lt;mi&gt;&amp;#x3BC;&lt;/mi&gt;&lt;/mrow&gt;&lt;/mfenced&gt;&lt;mn&gt;2&lt;/mn&gt;&lt;/msup&gt;&lt;mo&gt;/&lt;/mo&gt;&lt;mn&gt;2&lt;/mn&gt;&lt;msup&gt;&lt;mi&gt;&amp;#x3C3;&lt;/mi&gt;&lt;mn&gt;2&lt;/mn&gt;&lt;/msup&gt;&lt;/mrow&gt;&lt;/msup&gt;&lt;mo&gt;d&lt;/mo&gt;&lt;mi&gt;x&lt;/mi&gt;&lt;/mtd&gt;&lt;/mtr&gt;&lt;mtr&gt;&lt;mtd/&gt;&lt;mtd&gt;&lt;mo&gt;=&lt;/mo&gt;&lt;/mtd&gt;&lt;mtd&gt;&lt;mfrac&gt;&lt;mn&gt;2&lt;/mn&gt;&lt;msqrt&gt;&lt;mn&gt;2&lt;/mn&gt;&lt;mi&gt;&amp;#x3C0;&lt;/mi&gt;&lt;/msqrt&gt;&lt;/mfrac&gt;&lt;msubsup&gt;&lt;mo&gt;&amp;#x222B;&lt;/mo&gt;&lt;mn&gt;0&lt;/mn&gt;&lt;mrow&gt;&lt;mfenced&gt;&lt;mrow&gt;&lt;mi&gt;x&lt;/mi&gt;&lt;mo&gt;-&lt;/mo&gt;&lt;mi&gt;&amp;#x3BC;&lt;/mi&gt;&lt;/mrow&gt;&lt;/mfenced&gt;&lt;mo&gt;/&lt;/mo&gt;&lt;mi&gt;&amp;#x3C3;&lt;/mi&gt;&lt;/mrow&gt;&lt;/msubsup&gt;&lt;msup&gt;&lt;mi&gt;e&lt;/mi&gt;&lt;mrow&gt;&lt;mo&gt;-&lt;/mo&gt;&lt;msup&gt;&lt;mi&gt;z&lt;/mi&gt;&lt;mn&gt;2&lt;/mn&gt;&lt;/msup&gt;&lt;mo&gt;/&lt;/mo&gt;&lt;mn&gt;2&lt;/mn&gt;&lt;/mrow&gt;&lt;/msup&gt;&lt;mo&gt;d&lt;/mo&gt;&lt;mi&gt;z&lt;/mi&gt;&lt;/mtd&gt;&lt;/mtr&gt;&lt;mtr&gt;&lt;mtd/&gt;&lt;mtd&gt;&lt;mo&gt;=&lt;/mo&gt;&lt;/mtd&gt;&lt;mtd&gt;&lt;mi&gt;e&lt;/mi&gt;&lt;mi&gt;r&lt;/mi&gt;&lt;mi&gt;f&lt;/mi&gt;&lt;mfenced&gt;&lt;mfrac&gt;&lt;mrow&gt;&lt;mi&gt;x&lt;/mi&gt;&lt;mo&gt;-&lt;/mo&gt;&lt;mi&gt;&amp;#x3BC;&lt;/mi&gt;&lt;/mrow&gt;&lt;mrow&gt;&lt;msqrt&gt;&lt;mn&gt;2&lt;/mn&gt;&lt;/msqrt&gt;&lt;mi&gt;&amp;#x3C3;&lt;/mi&gt;&lt;/mrow&gt;&lt;/mfrac&gt;&lt;/mfenced&gt;&lt;/mtd&gt;&lt;/mtr&gt;&lt;/mtable&gt;&lt;/math&gt;&quot;,&quot;origin&quot;:&quot;MathType Legacy&quot;,&quot;version&quot;:&quot;v3.21.0&quot;}" title="table row cell straight double-struck capital p open curly brackets open vertical bar X close vertical bar less than x close curly brackets end cell equals cell fraction numerator 1 over denominator square root of 2 pi end root sigma end fraction integral subscript negative x end subscript superscript x e to the power of negative open parentheses x minus mu close parentheses squared divided by 2 sigma squared end exponent d x end cell row blank equals cell fraction numerator 2 over denominator square root of 2 pi end root end fraction integral subscript 0 superscript open parentheses x minus mu close parentheses divided by sigma end superscript e to the power of negative z squared divided by 2 end exponent d z end cell row blank equals cell e r f open parentheses fraction numerator x minus mu over denominator square root of 2 sigma end fraction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 mathvariant=\&quot;normal\&quot;&gt;&amp;#x2119;&lt;/mi&gt;&lt;mfenced open=\&quot;{\&quot; close=\&quot;}\&quot;&gt;&lt;mrow&gt;&lt;mfenced open=\&quot;|\&quot; close=\&quot;|\&quot;&gt;&lt;mi&gt;X&lt;/mi&gt;&lt;/mfenced&gt;&lt;mo&gt;&amp;lt;&lt;/mo&gt;&lt;mi&gt;x&lt;/mi&gt;&lt;/mrow&gt;&lt;/mfenced&gt;&lt;/mtd&gt;&lt;mtd&gt;&lt;mo&gt;=&lt;/mo&gt;&lt;/mtd&gt;&lt;mtd&gt;&lt;mfrac&gt;&lt;mn&gt;1&lt;/mn&gt;&lt;mrow&gt;&lt;msqrt&gt;&lt;mn&gt;2&lt;/mn&gt;&lt;mi&gt;&amp;#x3C0;&lt;/mi&gt;&lt;/msqrt&gt;&lt;mi&gt;&amp;#x3C3;&lt;/mi&gt;&lt;/mrow&gt;&lt;/mfrac&gt;&lt;msubsup&gt;&lt;mo&gt;&amp;#x222B;&lt;/mo&gt;&lt;mrow&gt;&lt;mo&gt;-&lt;/mo&gt;&lt;mi&gt;x&lt;/mi&gt;&lt;/mrow&gt;&lt;mi&gt;x&lt;/mi&gt;&lt;/msubsup&gt;&lt;msup&gt;&lt;mi&gt;e&lt;/mi&gt;&lt;mrow&gt;&lt;mo&gt;-&lt;/mo&gt;&lt;msup&gt;&lt;mfenced&gt;&lt;mrow&gt;&lt;mi&gt;x&lt;/mi&gt;&lt;mo&gt;-&lt;/mo&gt;&lt;mi&gt;&amp;#x3BC;&lt;/mi&gt;&lt;/mrow&gt;&lt;/mfenced&gt;&lt;mn&gt;2&lt;/mn&gt;&lt;/msup&gt;&lt;mo&gt;/&lt;/mo&gt;&lt;mn&gt;2&lt;/mn&gt;&lt;msup&gt;&lt;mi&gt;&amp;#x3C3;&lt;/mi&gt;&lt;mn&gt;2&lt;/mn&gt;&lt;/msup&gt;&lt;/mrow&gt;&lt;/msup&gt;&lt;mo&gt;d&lt;/mo&gt;&lt;mi&gt;x&lt;/mi&gt;&lt;/mtd&gt;&lt;/mtr&gt;&lt;mtr&gt;&lt;mtd/&gt;&lt;mtd&gt;&lt;mo&gt;=&lt;/mo&gt;&lt;/mtd&gt;&lt;mtd&gt;&lt;mfrac&gt;&lt;mn&gt;2&lt;/mn&gt;&lt;msqrt&gt;&lt;mn&gt;2&lt;/mn&gt;&lt;mi&gt;&amp;#x3C0;&lt;/mi&gt;&lt;/msqrt&gt;&lt;/mfrac&gt;&lt;msubsup&gt;&lt;mo&gt;&amp;#x222B;&lt;/mo&gt;&lt;mn&gt;0&lt;/mn&gt;&lt;mrow&gt;&lt;mfenced&gt;&lt;mrow&gt;&lt;mi&gt;x&lt;/mi&gt;&lt;mo&gt;-&lt;/mo&gt;&lt;mi&gt;&amp;#x3BC;&lt;/mi&gt;&lt;/mrow&gt;&lt;/mfenced&gt;&lt;mo&gt;/&lt;/mo&gt;&lt;mi&gt;&amp;#x3C3;&lt;/mi&gt;&lt;/mrow&gt;&lt;/msubsup&gt;&lt;msup&gt;&lt;mi&gt;e&lt;/mi&gt;&lt;mrow&gt;&lt;mo&gt;-&lt;/mo&gt;&lt;msup&gt;&lt;mi&gt;z&lt;/mi&gt;&lt;mn&gt;2&lt;/mn&gt;&lt;/msup&gt;&lt;mo&gt;/&lt;/mo&gt;&lt;mn&gt;2&lt;/mn&gt;&lt;/mrow&gt;&lt;/msup&gt;&lt;mo&gt;d&lt;/mo&gt;&lt;mi&gt;z&lt;/mi&gt;&lt;/mtd&gt;&lt;/mtr&gt;&lt;mtr&gt;&lt;mtd/&gt;&lt;mtd&gt;&lt;mo&gt;=&lt;/mo&gt;&lt;/mtd&gt;&lt;mtd&gt;&lt;mi&gt;e&lt;/mi&gt;&lt;mi&gt;r&lt;/mi&gt;&lt;mi&gt;f&lt;/mi&gt;&lt;mfenced&gt;&lt;mfrac&gt;&lt;mrow&gt;&lt;mi&gt;x&lt;/mi&gt;&lt;mo&gt;-&lt;/mo&gt;&lt;mi&gt;&amp;#x3BC;&lt;/mi&gt;&lt;/mrow&gt;&lt;mrow&gt;&lt;msqrt&gt;&lt;mn&gt;2&lt;/mn&gt;&lt;/msqrt&gt;&lt;mi&gt;&amp;#x3C3;&lt;/mi&gt;&lt;/mrow&gt;&lt;/mfrac&gt;&lt;/mfenced&gt;&lt;/mtd&gt;&lt;/mtr&gt;&lt;/mtable&gt;&lt;/math&gt;&quot;,&quot;origin&quot;:&quot;MathType Legacy&quot;,&quot;version&quot;:&quot;v3.21.0&quot;}" title="table row cell straight double-struck capital p open curly brackets open vertical bar X close vertical bar less than x close curly brackets end cell equals cell fraction numerator 1 over denominator square root of 2 pi end root sigma end fraction integral subscript negative x end subscript superscript x e to the power of negative open parentheses x minus mu close parentheses squared divided by 2 sigma squared end exponent d x end cell row blank equals cell fraction numerator 2 over denominator square root of 2 pi end root end fraction integral subscript 0 superscript open parentheses x minus mu close parentheses divided by sigma end superscript e to the power of negative z squared divided by 2 end exponent d z end cell row blank equals cell e r f open parentheses fraction numerator x minus mu over denominator square root of 2 sigma end fraction close parentheses end cell end table"/>
                    <pic:cNvPicPr/>
                  </pic:nvPicPr>
                  <pic:blipFill>
                    <a:blip r:embed="rId567" cstate="print">
                      <a:extLst>
                        <a:ext uri="{28A0092B-C50C-407E-A947-70E740481C1C}">
                          <a14:useLocalDpi xmlns:a14="http://schemas.microsoft.com/office/drawing/2010/main" val="0"/>
                        </a:ext>
                      </a:extLst>
                    </a:blip>
                    <a:stretch>
                      <a:fillRect/>
                    </a:stretch>
                  </pic:blipFill>
                  <pic:spPr>
                    <a:xfrm>
                      <a:off x="0" y="0"/>
                      <a:ext cx="2611120" cy="1631696"/>
                    </a:xfrm>
                    <a:prstGeom prst="rect">
                      <a:avLst/>
                    </a:prstGeom>
                  </pic:spPr>
                </pic:pic>
              </a:graphicData>
            </a:graphic>
          </wp:inline>
        </w:drawing>
      </w:r>
    </w:p>
    <w:p w:rsidR="00DD7A3F" w:rsidRDefault="00DD7A3F">
      <w:r>
        <w:t>and</w:t>
      </w:r>
    </w:p>
    <w:p w:rsidR="00DD7A3F" w:rsidRDefault="00DD7A3F" w:rsidP="009D7AA5">
      <w:pPr>
        <w:jc w:val="center"/>
      </w:pPr>
      <w:r>
        <w:rPr>
          <w:noProof/>
          <w:position w:val="-81"/>
        </w:rPr>
        <w:drawing>
          <wp:inline distT="0" distB="0" distL="0" distR="0" wp14:anchorId="5ED61939" wp14:editId="5692817D">
            <wp:extent cx="2590800" cy="1619504"/>
            <wp:effectExtent l="0" t="0" r="0" b="0"/>
            <wp:docPr id="1906870341" name="Picture 1906870341" descr="{&quot;mathml&quot;:&quot;&lt;math style=\&quot;font-family:stix;font-size:12px;\&quot; xmlns=\&quot;http://www.w3.org/1998/Math/MathML\&quot;&gt;&lt;mtable columnspacing=\&quot;0px\&quot; columnalign=\&quot;right center left\&quot;&gt;&lt;mtr&gt;&lt;mtd&gt;&lt;mi mathvariant=\&quot;normal\&quot;&gt;&amp;#x2119;&lt;/mi&gt;&lt;mfenced open=\&quot;{\&quot; close=\&quot;}\&quot;&gt;&lt;mrow&gt;&lt;mi&gt;X&lt;/mi&gt;&lt;mo&gt;&amp;gt;&lt;/mo&gt;&lt;mi&gt;x&lt;/mi&gt;&lt;/mrow&gt;&lt;/mfenced&gt;&lt;/mtd&gt;&lt;mtd&gt;&lt;mo&gt;=&lt;/mo&gt;&lt;/mtd&gt;&lt;mtd&gt;&lt;mfrac&gt;&lt;mn&gt;1&lt;/mn&gt;&lt;mrow&gt;&lt;msqrt&gt;&lt;mn&gt;2&lt;/mn&gt;&lt;mi&gt;&amp;#x3C0;&lt;/mi&gt;&lt;/msqrt&gt;&lt;mi&gt;&amp;#x3C3;&lt;/mi&gt;&lt;/mrow&gt;&lt;/mfrac&gt;&lt;msubsup&gt;&lt;mo&gt;&amp;#x222B;&lt;/mo&gt;&lt;mi&gt;x&lt;/mi&gt;&lt;mo&gt;&amp;#x221E;&lt;/mo&gt;&lt;/msubsup&gt;&lt;msup&gt;&lt;mi&gt;e&lt;/mi&gt;&lt;mrow&gt;&lt;mo&gt;-&lt;/mo&gt;&lt;msup&gt;&lt;mfenced&gt;&lt;mrow&gt;&lt;mi&gt;x&lt;/mi&gt;&lt;mo&gt;-&lt;/mo&gt;&lt;mi&gt;&amp;#x3BC;&lt;/mi&gt;&lt;/mrow&gt;&lt;/mfenced&gt;&lt;mn&gt;2&lt;/mn&gt;&lt;/msup&gt;&lt;mo&gt;/&lt;/mo&gt;&lt;mn&gt;2&lt;/mn&gt;&lt;msup&gt;&lt;mi&gt;&amp;#x3C3;&lt;/mi&gt;&lt;mn&gt;2&lt;/mn&gt;&lt;/msup&gt;&lt;/mrow&gt;&lt;/msup&gt;&lt;mo&gt;d&lt;/mo&gt;&lt;mi&gt;x&lt;/mi&gt;&lt;/mtd&gt;&lt;/mtr&gt;&lt;mtr&gt;&lt;mtd/&gt;&lt;mtd&gt;&lt;mo&gt;=&lt;/mo&gt;&lt;/mtd&gt;&lt;mtd&gt;&lt;mfrac&gt;&lt;mn&gt;1&lt;/mn&gt;&lt;msqrt&gt;&lt;mn&gt;2&lt;/mn&gt;&lt;mi&gt;&amp;#x3C0;&lt;/mi&gt;&lt;/msqrt&gt;&lt;/mfrac&gt;&lt;msubsup&gt;&lt;mo&gt;&amp;#x222B;&lt;/mo&gt;&lt;mrow&gt;&lt;mo&gt;-&lt;/mo&gt;&lt;mo&gt;&amp;#x221E;&lt;/mo&gt;&lt;/mrow&gt;&lt;mrow&gt;&lt;mfenced&gt;&lt;mrow&gt;&lt;mi&gt;x&lt;/mi&gt;&lt;mo&gt;-&lt;/mo&gt;&lt;mi&gt;&amp;#x3BC;&lt;/mi&gt;&lt;/mrow&gt;&lt;/mfenced&gt;&lt;mo&gt;/&lt;/mo&gt;&lt;mi&gt;&amp;#x3C3;&lt;/mi&gt;&lt;/mrow&gt;&lt;/msubsup&gt;&lt;msup&gt;&lt;mi&gt;e&lt;/mi&gt;&lt;mrow&gt;&lt;mo&gt;-&lt;/mo&gt;&lt;msup&gt;&lt;mi&gt;z&lt;/mi&gt;&lt;mn&gt;2&lt;/mn&gt;&lt;/msup&gt;&lt;mo&gt;/&lt;/mo&gt;&lt;mn&gt;2&lt;/mn&gt;&lt;/mrow&gt;&lt;/msup&gt;&lt;mo&gt;d&lt;/mo&gt;&lt;mi&gt;z&lt;/mi&gt;&lt;/mtd&gt;&lt;/mtr&gt;&lt;mtr&gt;&lt;mtd/&gt;&lt;mtd&gt;&lt;mo&gt;=&lt;/mo&gt;&lt;/mtd&gt;&lt;mtd&gt;&lt;mfrac&gt;&lt;mn&gt;1&lt;/mn&gt;&lt;mn&gt;2&lt;/mn&gt;&lt;/mfrac&gt;&lt;mi&gt;e&lt;/mi&gt;&lt;mi&gt;r&lt;/mi&gt;&lt;mi&gt;f&lt;/mi&gt;&lt;mi&gt;c&lt;/mi&gt;&lt;mfenced&gt;&lt;mfrac&gt;&lt;mrow&gt;&lt;mi&gt;x&lt;/mi&gt;&lt;mo&gt;-&lt;/mo&gt;&lt;mi&gt;&amp;#x3BC;&lt;/mi&gt;&lt;/mrow&gt;&lt;mrow&gt;&lt;msqrt&gt;&lt;mn&gt;2&lt;/mn&gt;&lt;/msqrt&gt;&lt;mi&gt;&amp;#x3C3;&lt;/mi&gt;&lt;/mrow&gt;&lt;/mfrac&gt;&lt;/mfenced&gt;&lt;/mtd&gt;&lt;/mtr&gt;&lt;/mtable&gt;&lt;/math&gt;&quot;,&quot;origin&quot;:&quot;MathType Legacy&quot;,&quot;version&quot;:&quot;v3.21.0&quot;}" title="table row cell straight double-struck capital p open curly brackets X greater than x close curly brackets end cell equals cell fraction numerator 1 over denominator square root of 2 pi end root sigma end fraction integral subscript x superscript infinity e to the power of negative open parentheses x minus mu close parentheses squared divided by 2 sigma squared end exponent d x end cell row blank equals cell fraction numerator 1 over denominator square root of 2 pi end root end fraction integral subscript negative infinity end subscript superscript open parentheses x minus mu close parentheses divided by sigma end superscript e to the power of negative z squared divided by 2 end exponent d z end cell row blank equals cell 1 half e r f c open parentheses fraction numerator x minus mu over denominator square root of 2 sigma end fraction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 mathvariant=\&quot;normal\&quot;&gt;&amp;#x2119;&lt;/mi&gt;&lt;mfenced open=\&quot;{\&quot; close=\&quot;}\&quot;&gt;&lt;mrow&gt;&lt;mi&gt;X&lt;/mi&gt;&lt;mo&gt;&amp;gt;&lt;/mo&gt;&lt;mi&gt;x&lt;/mi&gt;&lt;/mrow&gt;&lt;/mfenced&gt;&lt;/mtd&gt;&lt;mtd&gt;&lt;mo&gt;=&lt;/mo&gt;&lt;/mtd&gt;&lt;mtd&gt;&lt;mfrac&gt;&lt;mn&gt;1&lt;/mn&gt;&lt;mrow&gt;&lt;msqrt&gt;&lt;mn&gt;2&lt;/mn&gt;&lt;mi&gt;&amp;#x3C0;&lt;/mi&gt;&lt;/msqrt&gt;&lt;mi&gt;&amp;#x3C3;&lt;/mi&gt;&lt;/mrow&gt;&lt;/mfrac&gt;&lt;msubsup&gt;&lt;mo&gt;&amp;#x222B;&lt;/mo&gt;&lt;mi&gt;x&lt;/mi&gt;&lt;mo&gt;&amp;#x221E;&lt;/mo&gt;&lt;/msubsup&gt;&lt;msup&gt;&lt;mi&gt;e&lt;/mi&gt;&lt;mrow&gt;&lt;mo&gt;-&lt;/mo&gt;&lt;msup&gt;&lt;mfenced&gt;&lt;mrow&gt;&lt;mi&gt;x&lt;/mi&gt;&lt;mo&gt;-&lt;/mo&gt;&lt;mi&gt;&amp;#x3BC;&lt;/mi&gt;&lt;/mrow&gt;&lt;/mfenced&gt;&lt;mn&gt;2&lt;/mn&gt;&lt;/msup&gt;&lt;mo&gt;/&lt;/mo&gt;&lt;mn&gt;2&lt;/mn&gt;&lt;msup&gt;&lt;mi&gt;&amp;#x3C3;&lt;/mi&gt;&lt;mn&gt;2&lt;/mn&gt;&lt;/msup&gt;&lt;/mrow&gt;&lt;/msup&gt;&lt;mo&gt;d&lt;/mo&gt;&lt;mi&gt;x&lt;/mi&gt;&lt;/mtd&gt;&lt;/mtr&gt;&lt;mtr&gt;&lt;mtd/&gt;&lt;mtd&gt;&lt;mo&gt;=&lt;/mo&gt;&lt;/mtd&gt;&lt;mtd&gt;&lt;mfrac&gt;&lt;mn&gt;1&lt;/mn&gt;&lt;msqrt&gt;&lt;mn&gt;2&lt;/mn&gt;&lt;mi&gt;&amp;#x3C0;&lt;/mi&gt;&lt;/msqrt&gt;&lt;/mfrac&gt;&lt;msubsup&gt;&lt;mo&gt;&amp;#x222B;&lt;/mo&gt;&lt;mrow&gt;&lt;mo&gt;-&lt;/mo&gt;&lt;mo&gt;&amp;#x221E;&lt;/mo&gt;&lt;/mrow&gt;&lt;mrow&gt;&lt;mfenced&gt;&lt;mrow&gt;&lt;mi&gt;x&lt;/mi&gt;&lt;mo&gt;-&lt;/mo&gt;&lt;mi&gt;&amp;#x3BC;&lt;/mi&gt;&lt;/mrow&gt;&lt;/mfenced&gt;&lt;mo&gt;/&lt;/mo&gt;&lt;mi&gt;&amp;#x3C3;&lt;/mi&gt;&lt;/mrow&gt;&lt;/msubsup&gt;&lt;msup&gt;&lt;mi&gt;e&lt;/mi&gt;&lt;mrow&gt;&lt;mo&gt;-&lt;/mo&gt;&lt;msup&gt;&lt;mi&gt;z&lt;/mi&gt;&lt;mn&gt;2&lt;/mn&gt;&lt;/msup&gt;&lt;mo&gt;/&lt;/mo&gt;&lt;mn&gt;2&lt;/mn&gt;&lt;/mrow&gt;&lt;/msup&gt;&lt;mo&gt;d&lt;/mo&gt;&lt;mi&gt;z&lt;/mi&gt;&lt;/mtd&gt;&lt;/mtr&gt;&lt;mtr&gt;&lt;mtd/&gt;&lt;mtd&gt;&lt;mo&gt;=&lt;/mo&gt;&lt;/mtd&gt;&lt;mtd&gt;&lt;mfrac&gt;&lt;mn&gt;1&lt;/mn&gt;&lt;mn&gt;2&lt;/mn&gt;&lt;/mfrac&gt;&lt;mi&gt;e&lt;/mi&gt;&lt;mi&gt;r&lt;/mi&gt;&lt;mi&gt;f&lt;/mi&gt;&lt;mi&gt;c&lt;/mi&gt;&lt;mfenced&gt;&lt;mfrac&gt;&lt;mrow&gt;&lt;mi&gt;x&lt;/mi&gt;&lt;mo&gt;-&lt;/mo&gt;&lt;mi&gt;&amp;#x3BC;&lt;/mi&gt;&lt;/mrow&gt;&lt;mrow&gt;&lt;msqrt&gt;&lt;mn&gt;2&lt;/mn&gt;&lt;/msqrt&gt;&lt;mi&gt;&amp;#x3C3;&lt;/mi&gt;&lt;/mrow&gt;&lt;/mfrac&gt;&lt;/mfenced&gt;&lt;/mtd&gt;&lt;/mtr&gt;&lt;/mtable&gt;&lt;/math&gt;&quot;,&quot;origin&quot;:&quot;MathType Legacy&quot;,&quot;version&quot;:&quot;v3.21.0&quot;}" title="table row cell straight double-struck capital p open curly brackets X greater than x close curly brackets end cell equals cell fraction numerator 1 over denominator square root of 2 pi end root sigma end fraction integral subscript x superscript infinity e to the power of negative open parentheses x minus mu close parentheses squared divided by 2 sigma squared end exponent d x end cell row blank equals cell fraction numerator 1 over denominator square root of 2 pi end root end fraction integral subscript negative infinity end subscript superscript open parentheses x minus mu close parentheses divided by sigma end superscript e to the power of negative z squared divided by 2 end exponent d z end cell row blank equals cell 1 half e r f c open parentheses fraction numerator x minus mu over denominator square root of 2 sigma end fraction close parentheses end cell end table"/>
                    <pic:cNvPicPr/>
                  </pic:nvPicPr>
                  <pic:blipFill>
                    <a:blip r:embed="rId568" cstate="print">
                      <a:extLst>
                        <a:ext uri="{28A0092B-C50C-407E-A947-70E740481C1C}">
                          <a14:useLocalDpi xmlns:a14="http://schemas.microsoft.com/office/drawing/2010/main" val="0"/>
                        </a:ext>
                      </a:extLst>
                    </a:blip>
                    <a:stretch>
                      <a:fillRect/>
                    </a:stretch>
                  </pic:blipFill>
                  <pic:spPr>
                    <a:xfrm>
                      <a:off x="0" y="0"/>
                      <a:ext cx="2590800" cy="1619504"/>
                    </a:xfrm>
                    <a:prstGeom prst="rect">
                      <a:avLst/>
                    </a:prstGeom>
                  </pic:spPr>
                </pic:pic>
              </a:graphicData>
            </a:graphic>
          </wp:inline>
        </w:drawing>
      </w:r>
    </w:p>
    <w:p w:rsidR="00DD7A3F" w:rsidRDefault="00DD7A3F"/>
    <w:p w:rsidR="00DD7A3F" w:rsidRDefault="00DD7A3F">
      <w:r>
        <w:t>where</w:t>
      </w:r>
    </w:p>
    <w:p w:rsidR="00DD7A3F" w:rsidRDefault="00DD7A3F"/>
    <w:p w:rsidR="00DD7A3F" w:rsidRDefault="00DD7A3F" w:rsidP="009D7AA5">
      <w:pPr>
        <w:jc w:val="center"/>
      </w:pPr>
      <w:r>
        <w:rPr>
          <w:noProof/>
          <w:position w:val="-87"/>
        </w:rPr>
        <w:drawing>
          <wp:inline distT="0" distB="0" distL="0" distR="0" wp14:anchorId="4D7E73D2" wp14:editId="072E3036">
            <wp:extent cx="2414016" cy="1052576"/>
            <wp:effectExtent l="0" t="0" r="0" b="0"/>
            <wp:docPr id="1450763041" name="Picture 1450763041" descr="{&quot;mathml&quot;:&quot;&lt;math style=\&quot;font-family:stix;font-size:12px;\&quot; xmlns=\&quot;http://www.w3.org/1998/Math/MathML\&quot;&gt;&lt;mi&gt;e&lt;/mi&gt;&lt;mi&gt;r&lt;/mi&gt;&lt;mi&gt;f&lt;/mi&gt;&lt;mfenced&gt;&lt;mi&gt;x&lt;/mi&gt;&lt;/mfenced&gt;&lt;mo&gt;=&lt;/mo&gt;&lt;mfrac&gt;&lt;mn&gt;2&lt;/mn&gt;&lt;msqrt&gt;&lt;mi&gt;&amp;#x3C0;&lt;/mi&gt;&lt;/msqrt&gt;&lt;/mfrac&gt;&lt;msubsup&gt;&lt;mo&gt;&amp;#x222B;&lt;/mo&gt;&lt;mn&gt;0&lt;/mn&gt;&lt;mi&gt;x&lt;/mi&gt;&lt;/msubsup&gt;&lt;msup&gt;&lt;mi&gt;e&lt;/mi&gt;&lt;mrow&gt;&lt;mo&gt;-&lt;/mo&gt;&lt;msup&gt;&lt;mi&gt;t&lt;/mi&gt;&lt;mn&gt;2&lt;/mn&gt;&lt;/msup&gt;&lt;/mrow&gt;&lt;/msup&gt;&lt;mo&gt;d&lt;/mo&gt;&lt;mi&gt;t&lt;/mi&gt;&lt;mspace linebreak=\&quot;newline\&quot;/&gt;&lt;mi&gt;e&lt;/mi&gt;&lt;mi&gt;r&lt;/mi&gt;&lt;mi&gt;f&lt;/mi&gt;&lt;mi&gt;c&lt;/mi&gt;&lt;mo&gt;=&lt;/mo&gt;&lt;mfrac&gt;&lt;mn&gt;2&lt;/mn&gt;&lt;msqrt&gt;&lt;mi&gt;&amp;#x3C0;&lt;/mi&gt;&lt;/msqrt&gt;&lt;/mfrac&gt;&lt;msubsup&gt;&lt;mo&gt;&amp;#x222B;&lt;/mo&gt;&lt;mi&gt;x&lt;/mi&gt;&lt;mo&gt;&amp;#x221E;&lt;/mo&gt;&lt;/msubsup&gt;&lt;msup&gt;&lt;mi&gt;e&lt;/mi&gt;&lt;mrow&gt;&lt;mo&gt;-&lt;/mo&gt;&lt;msup&gt;&lt;mi&gt;t&lt;/mi&gt;&lt;mn&gt;2&lt;/mn&gt;&lt;/msup&gt;&lt;/mrow&gt;&lt;/msup&gt;&lt;mo&gt;d&lt;/mo&gt;&lt;mi&gt;t&lt;/mi&gt;&lt;mo&gt;=&lt;/mo&gt;&lt;mn&gt;1&lt;/mn&gt;&lt;mo&gt;-&lt;/mo&gt;&lt;mi&gt;e&lt;/mi&gt;&lt;mi&gt;r&lt;/mi&gt;&lt;mi&gt;f&lt;/mi&gt;&lt;mfenced&gt;&lt;mi&gt;x&lt;/mi&gt;&lt;/mfenced&gt;&lt;/math&gt;&quot;,&quot;origin&quot;:&quot;MathType Legacy&quot;,&quot;version&quot;:&quot;v3.21.0&quot;}" title="e r f open parentheses x close parentheses equals fraction numerator 2 over denominator square root of pi end fraction integral subscript 0 superscript x e to the power of negative t squared end exponent d t&#10;e r f c equals fraction numerator 2 over denominator square root of pi end fraction integral subscript x superscript infinity e to the power of negative t squared end exponent d t equals 1 minus e r f open parentheses x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e&lt;/mi&gt;&lt;mi&gt;r&lt;/mi&gt;&lt;mi&gt;f&lt;/mi&gt;&lt;mfenced&gt;&lt;mi&gt;x&lt;/mi&gt;&lt;/mfenced&gt;&lt;mo&gt;=&lt;/mo&gt;&lt;mfrac&gt;&lt;mn&gt;2&lt;/mn&gt;&lt;msqrt&gt;&lt;mi&gt;&amp;#x3C0;&lt;/mi&gt;&lt;/msqrt&gt;&lt;/mfrac&gt;&lt;msubsup&gt;&lt;mo&gt;&amp;#x222B;&lt;/mo&gt;&lt;mn&gt;0&lt;/mn&gt;&lt;mi&gt;x&lt;/mi&gt;&lt;/msubsup&gt;&lt;msup&gt;&lt;mi&gt;e&lt;/mi&gt;&lt;mrow&gt;&lt;mo&gt;-&lt;/mo&gt;&lt;msup&gt;&lt;mi&gt;t&lt;/mi&gt;&lt;mn&gt;2&lt;/mn&gt;&lt;/msup&gt;&lt;/mrow&gt;&lt;/msup&gt;&lt;mo&gt;d&lt;/mo&gt;&lt;mi&gt;t&lt;/mi&gt;&lt;mspace linebreak=\&quot;newline\&quot;/&gt;&lt;mi&gt;e&lt;/mi&gt;&lt;mi&gt;r&lt;/mi&gt;&lt;mi&gt;f&lt;/mi&gt;&lt;mi&gt;c&lt;/mi&gt;&lt;mo&gt;=&lt;/mo&gt;&lt;mfrac&gt;&lt;mn&gt;2&lt;/mn&gt;&lt;msqrt&gt;&lt;mi&gt;&amp;#x3C0;&lt;/mi&gt;&lt;/msqrt&gt;&lt;/mfrac&gt;&lt;msubsup&gt;&lt;mo&gt;&amp;#x222B;&lt;/mo&gt;&lt;mi&gt;x&lt;/mi&gt;&lt;mo&gt;&amp;#x221E;&lt;/mo&gt;&lt;/msubsup&gt;&lt;msup&gt;&lt;mi&gt;e&lt;/mi&gt;&lt;mrow&gt;&lt;mo&gt;-&lt;/mo&gt;&lt;msup&gt;&lt;mi&gt;t&lt;/mi&gt;&lt;mn&gt;2&lt;/mn&gt;&lt;/msup&gt;&lt;/mrow&gt;&lt;/msup&gt;&lt;mo&gt;d&lt;/mo&gt;&lt;mi&gt;t&lt;/mi&gt;&lt;mo&gt;=&lt;/mo&gt;&lt;mn&gt;1&lt;/mn&gt;&lt;mo&gt;-&lt;/mo&gt;&lt;mi&gt;e&lt;/mi&gt;&lt;mi&gt;r&lt;/mi&gt;&lt;mi&gt;f&lt;/mi&gt;&lt;mfenced&gt;&lt;mi&gt;x&lt;/mi&gt;&lt;/mfenced&gt;&lt;/math&gt;&quot;,&quot;origin&quot;:&quot;MathType Legacy&quot;,&quot;version&quot;:&quot;v3.21.0&quot;}" title="e r f open parentheses x close parentheses equals fraction numerator 2 over denominator square root of pi end fraction integral subscript 0 superscript x e to the power of negative t squared end exponent d t&#10;e r f c equals fraction numerator 2 over denominator square root of pi end fraction integral subscript x superscript infinity e to the power of negative t squared end exponent d t equals 1 minus e r f open parentheses x close parentheses"/>
                    <pic:cNvPicPr/>
                  </pic:nvPicPr>
                  <pic:blipFill>
                    <a:blip r:embed="rId569" cstate="print">
                      <a:extLst>
                        <a:ext uri="{28A0092B-C50C-407E-A947-70E740481C1C}">
                          <a14:useLocalDpi xmlns:a14="http://schemas.microsoft.com/office/drawing/2010/main" val="0"/>
                        </a:ext>
                      </a:extLst>
                    </a:blip>
                    <a:stretch>
                      <a:fillRect/>
                    </a:stretch>
                  </pic:blipFill>
                  <pic:spPr>
                    <a:xfrm>
                      <a:off x="0" y="0"/>
                      <a:ext cx="2414016" cy="1052576"/>
                    </a:xfrm>
                    <a:prstGeom prst="rect">
                      <a:avLst/>
                    </a:prstGeom>
                  </pic:spPr>
                </pic:pic>
              </a:graphicData>
            </a:graphic>
          </wp:inline>
        </w:drawing>
      </w:r>
    </w:p>
    <w:p w:rsidR="00DD7A3F" w:rsidRDefault="00DD7A3F" w:rsidP="009D7AA5">
      <w:pPr>
        <w:jc w:val="center"/>
      </w:pPr>
    </w:p>
    <w:p w:rsidR="00DD7A3F" w:rsidRDefault="00DD7A3F" w:rsidP="009D7AA5">
      <w:r>
        <w:t xml:space="preserve">In particular for </w:t>
      </w:r>
      <w:r>
        <w:rPr>
          <w:noProof/>
          <w:position w:val="-5"/>
        </w:rPr>
        <w:drawing>
          <wp:inline distT="0" distB="0" distL="0" distR="0" wp14:anchorId="11FC30D5" wp14:editId="12EA0B1C">
            <wp:extent cx="887984" cy="138176"/>
            <wp:effectExtent l="0" t="0" r="0" b="0"/>
            <wp:docPr id="1089868432" name="Picture 1089868432" descr="{&quot;mathml&quot;:&quot;&lt;math style=\&quot;font-family:stix;font-size:12px;\&quot; xmlns=\&quot;http://www.w3.org/1998/Math/MathML\&quot;&gt;&lt;mi&gt;n&lt;/mi&gt;&lt;mo&gt;=&lt;/mo&gt;&lt;mfenced&gt;&lt;mrow&gt;&lt;mi&gt;x&lt;/mi&gt;&lt;mo&gt;-&lt;/mo&gt;&lt;mi&gt;&amp;#x3BC;&lt;/mi&gt;&lt;/mrow&gt;&lt;/mfenced&gt;&lt;mo&gt;/&lt;/mo&gt;&lt;mi&gt;&amp;#x3C3;&lt;/mi&gt;&lt;/math&gt;&quot;,&quot;origin&quot;:&quot;MathType Legacy&quot;,&quot;version&quot;:&quot;v3.21.0&quot;}" title="n equals open parentheses x minus mu close parentheses divided by s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n&lt;/mi&gt;&lt;mo&gt;=&lt;/mo&gt;&lt;mfenced&gt;&lt;mrow&gt;&lt;mi&gt;x&lt;/mi&gt;&lt;mo&gt;-&lt;/mo&gt;&lt;mi&gt;&amp;#x3BC;&lt;/mi&gt;&lt;/mrow&gt;&lt;/mfenced&gt;&lt;mo&gt;/&lt;/mo&gt;&lt;mi&gt;&amp;#x3C3;&lt;/mi&gt;&lt;/math&gt;&quot;,&quot;origin&quot;:&quot;MathType Legacy&quot;,&quot;version&quot;:&quot;v3.21.0&quot;}" title="n equals open parentheses x minus mu close parentheses divided by sigma"/>
                    <pic:cNvPicPr/>
                  </pic:nvPicPr>
                  <pic:blipFill>
                    <a:blip r:embed="rId570" cstate="print">
                      <a:extLst>
                        <a:ext uri="{28A0092B-C50C-407E-A947-70E740481C1C}">
                          <a14:useLocalDpi xmlns:a14="http://schemas.microsoft.com/office/drawing/2010/main" val="0"/>
                        </a:ext>
                      </a:extLst>
                    </a:blip>
                    <a:stretch>
                      <a:fillRect/>
                    </a:stretch>
                  </pic:blipFill>
                  <pic:spPr>
                    <a:xfrm>
                      <a:off x="0" y="0"/>
                      <a:ext cx="887984" cy="138176"/>
                    </a:xfrm>
                    <a:prstGeom prst="rect">
                      <a:avLst/>
                    </a:prstGeom>
                  </pic:spPr>
                </pic:pic>
              </a:graphicData>
            </a:graphic>
          </wp:inline>
        </w:drawing>
      </w:r>
    </w:p>
    <w:p w:rsidR="00DD7A3F" w:rsidRDefault="00DD7A3F" w:rsidP="009D7AA5"/>
    <w:tbl>
      <w:tblPr>
        <w:tblW w:w="0" w:type="auto"/>
        <w:tblInd w:w="3865" w:type="dxa"/>
        <w:tblLayout w:type="fixed"/>
        <w:tblLook w:val="04A0" w:firstRow="1" w:lastRow="0" w:firstColumn="1" w:lastColumn="0" w:noHBand="0" w:noVBand="1"/>
      </w:tblPr>
      <w:tblGrid>
        <w:gridCol w:w="420"/>
        <w:gridCol w:w="2428"/>
      </w:tblGrid>
      <w:tr w:rsidR="00DD7A3F" w:rsidTr="009D7AA5">
        <w:trPr>
          <w:trHeight w:val="285"/>
        </w:trPr>
        <w:tc>
          <w:tcPr>
            <w:tcW w:w="420" w:type="dxa"/>
          </w:tcPr>
          <w:p w:rsidR="00DD7A3F" w:rsidRDefault="00DD7A3F" w:rsidP="009D7AA5">
            <w:pPr>
              <w:jc w:val="center"/>
            </w:pPr>
            <w:r>
              <w:t>n</w:t>
            </w:r>
          </w:p>
        </w:tc>
        <w:tc>
          <w:tcPr>
            <w:tcW w:w="2428" w:type="dxa"/>
          </w:tcPr>
          <w:p w:rsidR="00DD7A3F" w:rsidRDefault="00DD7A3F" w:rsidP="009D7AA5">
            <w:pPr>
              <w:jc w:val="center"/>
            </w:pPr>
            <w:r>
              <w:rPr>
                <w:noProof/>
                <w:position w:val="-5"/>
              </w:rPr>
              <w:drawing>
                <wp:inline distT="0" distB="0" distL="0" distR="0" wp14:anchorId="37B8FFB3" wp14:editId="4F36374A">
                  <wp:extent cx="759968" cy="152400"/>
                  <wp:effectExtent l="0" t="0" r="0" b="0"/>
                  <wp:docPr id="359030159" name="Picture 359030159" descr="{&quot;mathml&quot;:&quot;&lt;math style=\&quot;font-family:stix;font-size:12px;\&quot; xmlns=\&quot;http://www.w3.org/1998/Math/MathML\&quot;&gt;&lt;mi mathvariant=\&quot;normal\&quot;&gt;&amp;#x2119;&lt;/mi&gt;&lt;mfenced open=\&quot;{\&quot; close=\&quot;}\&quot;&gt;&lt;mrow&gt;&lt;mfenced open=\&quot;|\&quot; close=\&quot;|\&quot;&gt;&lt;mi&gt;X&lt;/mi&gt;&lt;/mfenced&gt;&lt;mo&gt;&amp;lt;&lt;/mo&gt;&lt;mi&gt;n&lt;/mi&gt;&lt;mi&gt;&amp;#x3C3;&lt;/mi&gt;&lt;/mrow&gt;&lt;/mfenced&gt;&lt;/math&gt;&quot;,&quot;origin&quot;:&quot;MathType Legacy&quot;,&quot;version&quot;:&quot;v3.21.0&quot;}" title="straight double-struck capital p open curly brackets open vertical bar X close vertical bar less than n sigma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 mathvariant=\&quot;normal\&quot;&gt;&amp;#x2119;&lt;/mi&gt;&lt;mfenced open=\&quot;{\&quot; close=\&quot;}\&quot;&gt;&lt;mrow&gt;&lt;mfenced open=\&quot;|\&quot; close=\&quot;|\&quot;&gt;&lt;mi&gt;X&lt;/mi&gt;&lt;/mfenced&gt;&lt;mo&gt;&amp;lt;&lt;/mo&gt;&lt;mi&gt;n&lt;/mi&gt;&lt;mi&gt;&amp;#x3C3;&lt;/mi&gt;&lt;/mrow&gt;&lt;/mfenced&gt;&lt;/math&gt;&quot;,&quot;origin&quot;:&quot;MathType Legacy&quot;,&quot;version&quot;:&quot;v3.21.0&quot;}" title="straight double-struck capital p open curly brackets open vertical bar X close vertical bar less than n sigma close curly brackets"/>
                          <pic:cNvPicPr/>
                        </pic:nvPicPr>
                        <pic:blipFill>
                          <a:blip r:embed="rId571" cstate="print">
                            <a:extLst>
                              <a:ext uri="{28A0092B-C50C-407E-A947-70E740481C1C}">
                                <a14:useLocalDpi xmlns:a14="http://schemas.microsoft.com/office/drawing/2010/main" val="0"/>
                              </a:ext>
                            </a:extLst>
                          </a:blip>
                          <a:stretch>
                            <a:fillRect/>
                          </a:stretch>
                        </pic:blipFill>
                        <pic:spPr>
                          <a:xfrm>
                            <a:off x="0" y="0"/>
                            <a:ext cx="759968" cy="152400"/>
                          </a:xfrm>
                          <a:prstGeom prst="rect">
                            <a:avLst/>
                          </a:prstGeom>
                        </pic:spPr>
                      </pic:pic>
                    </a:graphicData>
                  </a:graphic>
                </wp:inline>
              </w:drawing>
            </w:r>
          </w:p>
        </w:tc>
      </w:tr>
      <w:tr w:rsidR="00DD7A3F" w:rsidTr="009D7AA5">
        <w:trPr>
          <w:trHeight w:val="285"/>
        </w:trPr>
        <w:tc>
          <w:tcPr>
            <w:tcW w:w="420" w:type="dxa"/>
          </w:tcPr>
          <w:p w:rsidR="00DD7A3F" w:rsidRDefault="00DD7A3F" w:rsidP="009D7AA5">
            <w:pPr>
              <w:jc w:val="center"/>
            </w:pPr>
            <w:r>
              <w:t>1</w:t>
            </w:r>
          </w:p>
        </w:tc>
        <w:tc>
          <w:tcPr>
            <w:tcW w:w="2428" w:type="dxa"/>
          </w:tcPr>
          <w:p w:rsidR="00DD7A3F" w:rsidRDefault="00DD7A3F" w:rsidP="009D7AA5">
            <w:pPr>
              <w:jc w:val="center"/>
            </w:pPr>
            <w:r>
              <w:t>0.6826</w:t>
            </w:r>
          </w:p>
        </w:tc>
      </w:tr>
      <w:tr w:rsidR="00DD7A3F" w:rsidTr="009D7AA5">
        <w:trPr>
          <w:trHeight w:val="285"/>
        </w:trPr>
        <w:tc>
          <w:tcPr>
            <w:tcW w:w="420" w:type="dxa"/>
          </w:tcPr>
          <w:p w:rsidR="00DD7A3F" w:rsidRDefault="00DD7A3F" w:rsidP="009D7AA5">
            <w:pPr>
              <w:jc w:val="center"/>
            </w:pPr>
            <w:r>
              <w:t>2</w:t>
            </w:r>
          </w:p>
        </w:tc>
        <w:tc>
          <w:tcPr>
            <w:tcW w:w="2428" w:type="dxa"/>
          </w:tcPr>
          <w:p w:rsidR="00DD7A3F" w:rsidRDefault="00DD7A3F" w:rsidP="009D7AA5">
            <w:pPr>
              <w:jc w:val="center"/>
            </w:pPr>
            <w:r>
              <w:t>0.9544</w:t>
            </w:r>
          </w:p>
        </w:tc>
      </w:tr>
      <w:tr w:rsidR="00DD7A3F" w:rsidTr="009D7AA5">
        <w:trPr>
          <w:trHeight w:val="285"/>
        </w:trPr>
        <w:tc>
          <w:tcPr>
            <w:tcW w:w="420" w:type="dxa"/>
          </w:tcPr>
          <w:p w:rsidR="00DD7A3F" w:rsidRDefault="00DD7A3F" w:rsidP="009D7AA5">
            <w:pPr>
              <w:jc w:val="center"/>
            </w:pPr>
            <w:r>
              <w:t>3</w:t>
            </w:r>
          </w:p>
        </w:tc>
        <w:tc>
          <w:tcPr>
            <w:tcW w:w="2428" w:type="dxa"/>
          </w:tcPr>
          <w:p w:rsidR="00DD7A3F" w:rsidRDefault="00DD7A3F" w:rsidP="009D7AA5">
            <w:pPr>
              <w:jc w:val="center"/>
            </w:pPr>
            <w:r>
              <w:t>0.9973</w:t>
            </w:r>
          </w:p>
        </w:tc>
      </w:tr>
      <w:tr w:rsidR="00DD7A3F" w:rsidTr="009D7AA5">
        <w:trPr>
          <w:trHeight w:val="285"/>
        </w:trPr>
        <w:tc>
          <w:tcPr>
            <w:tcW w:w="420" w:type="dxa"/>
          </w:tcPr>
          <w:p w:rsidR="00DD7A3F" w:rsidRDefault="00DD7A3F" w:rsidP="009D7AA5">
            <w:pPr>
              <w:jc w:val="center"/>
            </w:pPr>
            <w:r>
              <w:t>4</w:t>
            </w:r>
          </w:p>
        </w:tc>
        <w:tc>
          <w:tcPr>
            <w:tcW w:w="2428" w:type="dxa"/>
          </w:tcPr>
          <w:p w:rsidR="00DD7A3F" w:rsidRDefault="00DD7A3F" w:rsidP="009D7AA5">
            <w:pPr>
              <w:jc w:val="center"/>
            </w:pPr>
            <w:r>
              <w:t>0.999936</w:t>
            </w:r>
          </w:p>
        </w:tc>
      </w:tr>
      <w:tr w:rsidR="00DD7A3F" w:rsidTr="009D7AA5">
        <w:trPr>
          <w:trHeight w:val="285"/>
        </w:trPr>
        <w:tc>
          <w:tcPr>
            <w:tcW w:w="420" w:type="dxa"/>
          </w:tcPr>
          <w:p w:rsidR="00DD7A3F" w:rsidRDefault="00DD7A3F" w:rsidP="009D7AA5">
            <w:pPr>
              <w:jc w:val="center"/>
            </w:pPr>
            <w:r>
              <w:t>5</w:t>
            </w:r>
          </w:p>
        </w:tc>
        <w:tc>
          <w:tcPr>
            <w:tcW w:w="2428" w:type="dxa"/>
          </w:tcPr>
          <w:p w:rsidR="00DD7A3F" w:rsidRDefault="00DD7A3F" w:rsidP="009D7AA5">
            <w:pPr>
              <w:jc w:val="center"/>
            </w:pPr>
            <w:r>
              <w:t>0.999999</w:t>
            </w:r>
          </w:p>
        </w:tc>
      </w:tr>
    </w:tbl>
    <w:p w:rsidR="00DD7A3F" w:rsidRDefault="00DD7A3F" w:rsidP="009D7AA5"/>
    <w:p w:rsidR="00DD7A3F" w:rsidRDefault="00DD7A3F" w:rsidP="009D7AA5">
      <w:pPr>
        <w:sectPr w:rsidR="00DD7A3F">
          <w:headerReference w:type="default" r:id="rId572"/>
          <w:pgSz w:w="12240" w:h="15840"/>
          <w:pgMar w:top="1440" w:right="1440" w:bottom="1440" w:left="1440" w:header="720" w:footer="720" w:gutter="0"/>
          <w:cols w:space="720"/>
          <w:docGrid w:linePitch="360"/>
        </w:sectPr>
      </w:pPr>
      <w:r>
        <w:t>For values greater than about 4 sigma the chance of occurence is literally one in million.  The tails of the Gaussian curve are small and thus assigns negligible probabilities to values far from the mean.</w:t>
      </w:r>
    </w:p>
    <w:p w:rsidR="0094107D" w:rsidRDefault="0094107D" w:rsidP="009D7AA5"/>
    <w:sectPr w:rsidR="0094107D">
      <w:headerReference w:type="default" r:id="rId5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47C2B" w:rsidRDefault="00B47C2B" w:rsidP="00B47C2B">
      <w:r>
        <w:separator/>
      </w:r>
    </w:p>
  </w:endnote>
  <w:endnote w:type="continuationSeparator" w:id="0">
    <w:p w:rsidR="00B47C2B" w:rsidRDefault="00B47C2B" w:rsidP="00B47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imbusSanL">
    <w:altName w:val="Cambria"/>
    <w:panose1 w:val="020B0604020202020204"/>
    <w:charset w:val="00"/>
    <w:family w:val="roman"/>
    <w:pitch w:val="default"/>
  </w:font>
  <w:font w:name="CMSY10">
    <w:altName w:val="Cambria"/>
    <w:panose1 w:val="020B0604020202020204"/>
    <w:charset w:val="00"/>
    <w:family w:val="roman"/>
    <w:pitch w:val="default"/>
  </w:font>
  <w:font w:name="CMSS10">
    <w:altName w:val="Cambria"/>
    <w:panose1 w:val="020B0604020202020204"/>
    <w:charset w:val="00"/>
    <w:family w:val="roman"/>
    <w:pitch w:val="default"/>
  </w:font>
  <w:font w:name="CMMI10">
    <w:altName w:val="Cambria"/>
    <w:panose1 w:val="020B0604020202020204"/>
    <w:charset w:val="00"/>
    <w:family w:val="roman"/>
    <w:pitch w:val="default"/>
  </w:font>
  <w:font w:name="CMSY8">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47C2B" w:rsidRDefault="00B47C2B" w:rsidP="00B47C2B"/>
  </w:footnote>
  <w:footnote w:type="continuationSeparator" w:id="0">
    <w:p w:rsidR="00B47C2B" w:rsidRDefault="00B47C2B" w:rsidP="00B47C2B"/>
  </w:footnote>
  <w:footnote w:type="continuationNotice" w:id="1">
    <w:p w:rsidR="00D16039" w:rsidRDefault="00D160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605583948"/>
      <w:docPartObj>
        <w:docPartGallery w:val="Page Numbers (Top of Page)"/>
        <w:docPartUnique/>
      </w:docPartObj>
    </w:sdtPr>
    <w:sdtEndPr>
      <w:rPr>
        <w:noProof/>
      </w:rPr>
    </w:sdtEndPr>
    <w:sdtContent>
      <w:p w:rsidR="00DD7A3F" w:rsidRPr="00F62326" w:rsidRDefault="00DD7A3F" w:rsidP="00F62326">
        <w:pPr>
          <w:pBdr>
            <w:bottom w:val="single" w:sz="4" w:space="1" w:color="auto"/>
          </w:pBdr>
          <w:rPr>
            <w:b/>
            <w:bCs/>
          </w:rPr>
        </w:pPr>
        <w:r w:rsidRPr="00F62326">
          <w:rPr>
            <w:b/>
            <w:bCs/>
          </w:rPr>
          <w:fldChar w:fldCharType="begin"/>
        </w:r>
        <w:r w:rsidRPr="00F62326">
          <w:instrText xml:space="preserve"> REF _Ref47030715 \r \h </w:instrText>
        </w:r>
        <w:r w:rsidRPr="00F62326">
          <w:rPr>
            <w:b/>
            <w:bCs/>
          </w:rPr>
        </w:r>
        <w:r w:rsidRPr="00F62326">
          <w:rPr>
            <w:b/>
            <w:bCs/>
          </w:rPr>
          <w:fldChar w:fldCharType="separate"/>
        </w:r>
        <w:r>
          <w:t>9.0</w:t>
        </w:r>
        <w:r w:rsidRPr="00F62326">
          <w:rPr>
            <w:b/>
            <w:bCs/>
          </w:rPr>
          <w:fldChar w:fldCharType="end"/>
        </w:r>
        <w:r w:rsidRPr="00F62326">
          <w:t xml:space="preserve"> </w:t>
        </w:r>
        <w:r w:rsidRPr="00F62326">
          <w:rPr>
            <w:b/>
            <w:bCs/>
            <w:caps/>
            <w:smallCaps/>
          </w:rPr>
          <w:fldChar w:fldCharType="begin"/>
        </w:r>
        <w:r w:rsidRPr="00F62326">
          <w:rPr>
            <w:smallCaps/>
          </w:rPr>
          <w:instrText xml:space="preserve"> REF _Ref47030715 \h  \* MERGEFORMAT </w:instrText>
        </w:r>
        <w:r w:rsidRPr="00F62326">
          <w:rPr>
            <w:b/>
            <w:bCs/>
            <w:caps/>
            <w:smallCaps/>
          </w:rPr>
        </w:r>
        <w:r w:rsidRPr="00F62326">
          <w:rPr>
            <w:b/>
            <w:bCs/>
            <w:caps/>
            <w:smallCaps/>
          </w:rPr>
          <w:fldChar w:fldCharType="separate"/>
        </w:r>
        <w:r w:rsidRPr="00862CD0">
          <w:rPr>
            <w:smallCaps/>
          </w:rPr>
          <w:t>Gaussian Random Variables</w:t>
        </w:r>
        <w:r w:rsidRPr="00F62326">
          <w:rPr>
            <w:b/>
            <w:bCs/>
            <w:caps/>
            <w:smallCaps/>
          </w:rPr>
          <w:fldChar w:fldCharType="end"/>
        </w:r>
        <w:r w:rsidRPr="00F62326">
          <w:t xml:space="preserve">                                                                                             </w:t>
        </w:r>
        <w:r w:rsidRPr="00F62326">
          <w:rPr>
            <w:b/>
            <w:bCs/>
          </w:rPr>
          <w:fldChar w:fldCharType="begin"/>
        </w:r>
        <w:r w:rsidRPr="00F62326">
          <w:instrText xml:space="preserve"> PAGE   \* MERGEFORMAT </w:instrText>
        </w:r>
        <w:r w:rsidRPr="00F62326">
          <w:rPr>
            <w:b/>
            <w:bCs/>
          </w:rPr>
          <w:fldChar w:fldCharType="separate"/>
        </w:r>
        <w:r w:rsidRPr="00F62326">
          <w:rPr>
            <w:noProof/>
          </w:rPr>
          <w:t>2</w:t>
        </w:r>
        <w:r w:rsidRPr="00F62326">
          <w:rPr>
            <w:b/>
            <w:bCs/>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7C2B" w:rsidRDefault="00B47C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B1AF6A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C121D7"/>
    <w:multiLevelType w:val="multilevel"/>
    <w:tmpl w:val="E07699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16C445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1845C1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249635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03450E9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40B3E36"/>
    <w:multiLevelType w:val="multilevel"/>
    <w:tmpl w:val="B67AFC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04381786"/>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50C5A97"/>
    <w:multiLevelType w:val="multilevel"/>
    <w:tmpl w:val="45DC96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058E577F"/>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067848FA"/>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06C42FDF"/>
    <w:multiLevelType w:val="hybridMultilevel"/>
    <w:tmpl w:val="63181D62"/>
    <w:lvl w:ilvl="0" w:tplc="04090011">
      <w:start w:val="1"/>
      <w:numFmt w:val="decimal"/>
      <w:lvlText w:val="%1)"/>
      <w:lvlJc w:val="left"/>
      <w:pPr>
        <w:tabs>
          <w:tab w:val="num" w:pos="720"/>
        </w:tabs>
        <w:ind w:left="720" w:hanging="360"/>
      </w:pPr>
      <w:rPr>
        <w:rFonts w:hint="default"/>
      </w:rPr>
    </w:lvl>
    <w:lvl w:ilvl="1" w:tplc="70A6EB52">
      <w:start w:val="1"/>
      <w:numFmt w:val="decimal"/>
      <w:lvlText w:val="%2)"/>
      <w:lvlJc w:val="left"/>
      <w:pPr>
        <w:tabs>
          <w:tab w:val="num" w:pos="360"/>
        </w:tabs>
        <w:ind w:left="-1080" w:firstLine="108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07700FAC"/>
    <w:multiLevelType w:val="multilevel"/>
    <w:tmpl w:val="EF8203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07FA2405"/>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09022FBA"/>
    <w:multiLevelType w:val="hybridMultilevel"/>
    <w:tmpl w:val="51DCDEB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9A40883"/>
    <w:multiLevelType w:val="multilevel"/>
    <w:tmpl w:val="7B7832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09B768B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0A5F2162"/>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0B3F10AC"/>
    <w:multiLevelType w:val="multilevel"/>
    <w:tmpl w:val="88B037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0C7771E1"/>
    <w:multiLevelType w:val="multilevel"/>
    <w:tmpl w:val="357A0C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0C9E2A91"/>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0CC809A0"/>
    <w:multiLevelType w:val="hybridMultilevel"/>
    <w:tmpl w:val="EE387A66"/>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22" w15:restartNumberingAfterBreak="0">
    <w:nsid w:val="0D05285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0D2D385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0D3C6C3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0D4F35E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0D8D15B5"/>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0DC85A35"/>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0DC903D4"/>
    <w:multiLevelType w:val="multilevel"/>
    <w:tmpl w:val="0A4089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0E4B72E4"/>
    <w:multiLevelType w:val="multilevel"/>
    <w:tmpl w:val="C778DD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0E71334A"/>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0E934A7C"/>
    <w:multiLevelType w:val="multilevel"/>
    <w:tmpl w:val="5E4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6B3E3F"/>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0FCA741E"/>
    <w:multiLevelType w:val="hybridMultilevel"/>
    <w:tmpl w:val="F0B2A154"/>
    <w:lvl w:ilvl="0" w:tplc="8F5AE59C">
      <w:start w:val="1"/>
      <w:numFmt w:val="lowerLetter"/>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0FE6247E"/>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10C21851"/>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11354556"/>
    <w:multiLevelType w:val="multilevel"/>
    <w:tmpl w:val="8E168E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120B740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126310D4"/>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136F2B40"/>
    <w:multiLevelType w:val="multilevel"/>
    <w:tmpl w:val="FB7A15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143A2EC2"/>
    <w:multiLevelType w:val="multilevel"/>
    <w:tmpl w:val="F77C06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15075B21"/>
    <w:multiLevelType w:val="hybridMultilevel"/>
    <w:tmpl w:val="2D7447D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2" w15:restartNumberingAfterBreak="0">
    <w:nsid w:val="15B167A0"/>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3" w15:restartNumberingAfterBreak="0">
    <w:nsid w:val="16B1285E"/>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16EA488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5" w15:restartNumberingAfterBreak="0">
    <w:nsid w:val="17BB1A91"/>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6" w15:restartNumberingAfterBreak="0">
    <w:nsid w:val="181472B9"/>
    <w:multiLevelType w:val="multilevel"/>
    <w:tmpl w:val="C4D0FDE4"/>
    <w:styleLink w:val="CurrentList2"/>
    <w:lvl w:ilvl="0">
      <w:start w:val="4"/>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7" w15:restartNumberingAfterBreak="0">
    <w:nsid w:val="18453431"/>
    <w:multiLevelType w:val="multilevel"/>
    <w:tmpl w:val="F3E676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8" w15:restartNumberingAfterBreak="0">
    <w:nsid w:val="1AC7023F"/>
    <w:multiLevelType w:val="multilevel"/>
    <w:tmpl w:val="BA2CC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9" w15:restartNumberingAfterBreak="0">
    <w:nsid w:val="1B913C7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1C466892"/>
    <w:multiLevelType w:val="multilevel"/>
    <w:tmpl w:val="11C61C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1" w15:restartNumberingAfterBreak="0">
    <w:nsid w:val="1C7F67C0"/>
    <w:multiLevelType w:val="hybridMultilevel"/>
    <w:tmpl w:val="1CCE6BBA"/>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52" w15:restartNumberingAfterBreak="0">
    <w:nsid w:val="1CB041C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1D4D4CA5"/>
    <w:multiLevelType w:val="hybridMultilevel"/>
    <w:tmpl w:val="F1166598"/>
    <w:lvl w:ilvl="0" w:tplc="AD62B052">
      <w:start w:val="1"/>
      <w:numFmt w:val="decimal"/>
      <w:lvlText w:val="%1."/>
      <w:lvlJc w:val="left"/>
      <w:pPr>
        <w:tabs>
          <w:tab w:val="num" w:pos="720"/>
        </w:tabs>
        <w:ind w:left="720" w:hanging="360"/>
      </w:pPr>
      <w:rPr>
        <w:b w:val="0"/>
        <w:bCs w:val="0"/>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54" w15:restartNumberingAfterBreak="0">
    <w:nsid w:val="1D98187A"/>
    <w:multiLevelType w:val="multilevel"/>
    <w:tmpl w:val="8E1C5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FB6049"/>
    <w:multiLevelType w:val="multilevel"/>
    <w:tmpl w:val="36CA5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6" w15:restartNumberingAfterBreak="0">
    <w:nsid w:val="1F564F0A"/>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7" w15:restartNumberingAfterBreak="0">
    <w:nsid w:val="1FE12F7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8" w15:restartNumberingAfterBreak="0">
    <w:nsid w:val="20384600"/>
    <w:multiLevelType w:val="multilevel"/>
    <w:tmpl w:val="56DE00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9" w15:restartNumberingAfterBreak="0">
    <w:nsid w:val="21711359"/>
    <w:multiLevelType w:val="multilevel"/>
    <w:tmpl w:val="C89815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0" w15:restartNumberingAfterBreak="0">
    <w:nsid w:val="222E7D59"/>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1" w15:restartNumberingAfterBreak="0">
    <w:nsid w:val="225C4E0F"/>
    <w:multiLevelType w:val="multilevel"/>
    <w:tmpl w:val="C70A3D48"/>
    <w:lvl w:ilvl="0">
      <w:start w:val="1"/>
      <w:numFmt w:val="upperLetter"/>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23147FAC"/>
    <w:multiLevelType w:val="multilevel"/>
    <w:tmpl w:val="7C6E1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3" w15:restartNumberingAfterBreak="0">
    <w:nsid w:val="23AB7CE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4" w15:restartNumberingAfterBreak="0">
    <w:nsid w:val="23C73CE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5" w15:restartNumberingAfterBreak="0">
    <w:nsid w:val="23E122B4"/>
    <w:multiLevelType w:val="multilevel"/>
    <w:tmpl w:val="27F8A0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6" w15:restartNumberingAfterBreak="0">
    <w:nsid w:val="23FB1EE9"/>
    <w:multiLevelType w:val="multilevel"/>
    <w:tmpl w:val="281042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7" w15:restartNumberingAfterBreak="0">
    <w:nsid w:val="24614A3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8" w15:restartNumberingAfterBreak="0">
    <w:nsid w:val="247B2CA0"/>
    <w:multiLevelType w:val="multilevel"/>
    <w:tmpl w:val="619059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9" w15:restartNumberingAfterBreak="0">
    <w:nsid w:val="24F20A7F"/>
    <w:multiLevelType w:val="multilevel"/>
    <w:tmpl w:val="DCCAB0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0" w15:restartNumberingAfterBreak="0">
    <w:nsid w:val="25295D6C"/>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1" w15:restartNumberingAfterBreak="0">
    <w:nsid w:val="252B25F9"/>
    <w:multiLevelType w:val="multilevel"/>
    <w:tmpl w:val="E2F43C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2" w15:restartNumberingAfterBreak="0">
    <w:nsid w:val="261D643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3" w15:restartNumberingAfterBreak="0">
    <w:nsid w:val="265960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268040B8"/>
    <w:multiLevelType w:val="multilevel"/>
    <w:tmpl w:val="06CE60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5" w15:restartNumberingAfterBreak="0">
    <w:nsid w:val="273F5D8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6" w15:restartNumberingAfterBreak="0">
    <w:nsid w:val="27AE7A68"/>
    <w:multiLevelType w:val="multilevel"/>
    <w:tmpl w:val="463E3C26"/>
    <w:lvl w:ilvl="0">
      <w:start w:val="1"/>
      <w:numFmt w:val="decimal"/>
      <w:lvlText w:val="%1"/>
      <w:lvlJc w:val="left"/>
      <w:pPr>
        <w:tabs>
          <w:tab w:val="num" w:pos="720"/>
        </w:tabs>
        <w:ind w:left="720" w:hanging="432"/>
      </w:pPr>
      <w:rPr>
        <w:rFonts w:hint="default"/>
      </w:rPr>
    </w:lvl>
    <w:lvl w:ilvl="1">
      <w:start w:val="1"/>
      <w:numFmt w:val="decimal"/>
      <w:lvlText w:val="%1.%2"/>
      <w:lvlJc w:val="left"/>
      <w:pPr>
        <w:tabs>
          <w:tab w:val="num" w:pos="864"/>
        </w:tabs>
        <w:ind w:left="864" w:hanging="576"/>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864"/>
      </w:pPr>
      <w:rPr>
        <w:rFonts w:hint="default"/>
      </w:rPr>
    </w:lvl>
    <w:lvl w:ilvl="4">
      <w:start w:val="1"/>
      <w:numFmt w:val="decimal"/>
      <w:lvlText w:val="%1.%2.%3.%4.%5"/>
      <w:lvlJc w:val="left"/>
      <w:pPr>
        <w:tabs>
          <w:tab w:val="num" w:pos="1296"/>
        </w:tabs>
        <w:ind w:left="1296" w:hanging="1008"/>
      </w:pPr>
      <w:rPr>
        <w:rFonts w:hint="default"/>
      </w:rPr>
    </w:lvl>
    <w:lvl w:ilvl="5">
      <w:start w:val="1"/>
      <w:numFmt w:val="decimal"/>
      <w:lvlText w:val="%1.%2.%3.%4.%5.%6"/>
      <w:lvlJc w:val="left"/>
      <w:pPr>
        <w:tabs>
          <w:tab w:val="num" w:pos="1440"/>
        </w:tabs>
        <w:ind w:left="1440" w:hanging="1152"/>
      </w:pPr>
      <w:rPr>
        <w:rFonts w:hint="default"/>
      </w:rPr>
    </w:lvl>
    <w:lvl w:ilvl="6">
      <w:start w:val="1"/>
      <w:numFmt w:val="decimal"/>
      <w:lvlText w:val="%1.%2.%3.%4.%5.%6.%7"/>
      <w:lvlJc w:val="left"/>
      <w:pPr>
        <w:tabs>
          <w:tab w:val="num" w:pos="1584"/>
        </w:tabs>
        <w:ind w:left="1584" w:hanging="1296"/>
      </w:pPr>
      <w:rPr>
        <w:rFonts w:hint="default"/>
      </w:rPr>
    </w:lvl>
    <w:lvl w:ilvl="7">
      <w:start w:val="1"/>
      <w:numFmt w:val="decimal"/>
      <w:lvlText w:val="%1.%2.%3.%4.%5.%6.%7.%8"/>
      <w:lvlJc w:val="left"/>
      <w:pPr>
        <w:tabs>
          <w:tab w:val="num" w:pos="1728"/>
        </w:tabs>
        <w:ind w:left="1728" w:hanging="1440"/>
      </w:pPr>
      <w:rPr>
        <w:rFonts w:hint="default"/>
      </w:rPr>
    </w:lvl>
    <w:lvl w:ilvl="8">
      <w:start w:val="1"/>
      <w:numFmt w:val="decimal"/>
      <w:lvlText w:val="%1.%2.%3.%4.%5.%6.%7.%8.%9"/>
      <w:lvlJc w:val="left"/>
      <w:pPr>
        <w:tabs>
          <w:tab w:val="num" w:pos="1872"/>
        </w:tabs>
        <w:ind w:left="1872" w:hanging="1584"/>
      </w:pPr>
      <w:rPr>
        <w:rFonts w:hint="default"/>
      </w:rPr>
    </w:lvl>
  </w:abstractNum>
  <w:abstractNum w:abstractNumId="77" w15:restartNumberingAfterBreak="0">
    <w:nsid w:val="280923E8"/>
    <w:multiLevelType w:val="multilevel"/>
    <w:tmpl w:val="F2FC2F82"/>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8" w15:restartNumberingAfterBreak="0">
    <w:nsid w:val="282B29D0"/>
    <w:multiLevelType w:val="multilevel"/>
    <w:tmpl w:val="AEAEC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9" w15:restartNumberingAfterBreak="0">
    <w:nsid w:val="28D10D3D"/>
    <w:multiLevelType w:val="multilevel"/>
    <w:tmpl w:val="3D9A8D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0" w15:restartNumberingAfterBreak="0">
    <w:nsid w:val="2A3B505A"/>
    <w:multiLevelType w:val="multilevel"/>
    <w:tmpl w:val="88AEE7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1" w15:restartNumberingAfterBreak="0">
    <w:nsid w:val="2B6E5E35"/>
    <w:multiLevelType w:val="multilevel"/>
    <w:tmpl w:val="E68AC4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2" w15:restartNumberingAfterBreak="0">
    <w:nsid w:val="2C3F3909"/>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3" w15:restartNumberingAfterBreak="0">
    <w:nsid w:val="2D794512"/>
    <w:multiLevelType w:val="multilevel"/>
    <w:tmpl w:val="10328A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4" w15:restartNumberingAfterBreak="0">
    <w:nsid w:val="2E470921"/>
    <w:multiLevelType w:val="hybridMultilevel"/>
    <w:tmpl w:val="F16EC78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5" w15:restartNumberingAfterBreak="0">
    <w:nsid w:val="2F3424A7"/>
    <w:multiLevelType w:val="multilevel"/>
    <w:tmpl w:val="04090023"/>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86" w15:restartNumberingAfterBreak="0">
    <w:nsid w:val="2F6162C1"/>
    <w:multiLevelType w:val="hybridMultilevel"/>
    <w:tmpl w:val="6B8C67EE"/>
    <w:lvl w:ilvl="0" w:tplc="2BAE2F2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1315D8E"/>
    <w:multiLevelType w:val="multilevel"/>
    <w:tmpl w:val="AD66C7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8" w15:restartNumberingAfterBreak="0">
    <w:nsid w:val="318048E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9" w15:restartNumberingAfterBreak="0">
    <w:nsid w:val="31B11DF8"/>
    <w:multiLevelType w:val="multilevel"/>
    <w:tmpl w:val="E8EADC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0" w15:restartNumberingAfterBreak="0">
    <w:nsid w:val="330B62FC"/>
    <w:multiLevelType w:val="multilevel"/>
    <w:tmpl w:val="63D2D340"/>
    <w:lvl w:ilvl="0">
      <w:start w:val="2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1" w15:restartNumberingAfterBreak="0">
    <w:nsid w:val="331208CE"/>
    <w:multiLevelType w:val="multilevel"/>
    <w:tmpl w:val="08367E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2" w15:restartNumberingAfterBreak="0">
    <w:nsid w:val="33EA56E2"/>
    <w:multiLevelType w:val="multilevel"/>
    <w:tmpl w:val="C52243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3" w15:restartNumberingAfterBreak="0">
    <w:nsid w:val="348053EC"/>
    <w:multiLevelType w:val="multilevel"/>
    <w:tmpl w:val="A56482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4" w15:restartNumberingAfterBreak="0">
    <w:nsid w:val="352642D3"/>
    <w:multiLevelType w:val="multilevel"/>
    <w:tmpl w:val="CFD81F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5" w15:restartNumberingAfterBreak="0">
    <w:nsid w:val="355B270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6" w15:restartNumberingAfterBreak="0">
    <w:nsid w:val="35680A9F"/>
    <w:multiLevelType w:val="multilevel"/>
    <w:tmpl w:val="53AC62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7" w15:restartNumberingAfterBreak="0">
    <w:nsid w:val="35E553E3"/>
    <w:multiLevelType w:val="multilevel"/>
    <w:tmpl w:val="FCC6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453657"/>
    <w:multiLevelType w:val="multilevel"/>
    <w:tmpl w:val="CE1213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9" w15:restartNumberingAfterBreak="0">
    <w:nsid w:val="36BE565B"/>
    <w:multiLevelType w:val="multilevel"/>
    <w:tmpl w:val="FF002BF4"/>
    <w:lvl w:ilvl="0">
      <w:start w:val="1"/>
      <w:numFmt w:val="decimal"/>
      <w:lvlText w:val="%1."/>
      <w:lvlJc w:val="left"/>
      <w:pPr>
        <w:ind w:left="360" w:hanging="36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00" w15:restartNumberingAfterBreak="0">
    <w:nsid w:val="37061A2B"/>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1" w15:restartNumberingAfterBreak="0">
    <w:nsid w:val="379E572F"/>
    <w:multiLevelType w:val="multilevel"/>
    <w:tmpl w:val="F38C0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2" w15:restartNumberingAfterBreak="0">
    <w:nsid w:val="381C492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3" w15:restartNumberingAfterBreak="0">
    <w:nsid w:val="38CA603E"/>
    <w:multiLevelType w:val="multilevel"/>
    <w:tmpl w:val="ECEEEC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4" w15:restartNumberingAfterBreak="0">
    <w:nsid w:val="39150B82"/>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5" w15:restartNumberingAfterBreak="0">
    <w:nsid w:val="3923342C"/>
    <w:multiLevelType w:val="multilevel"/>
    <w:tmpl w:val="785272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6" w15:restartNumberingAfterBreak="0">
    <w:nsid w:val="3A51026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7" w15:restartNumberingAfterBreak="0">
    <w:nsid w:val="3AC00E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8" w15:restartNumberingAfterBreak="0">
    <w:nsid w:val="3B056521"/>
    <w:multiLevelType w:val="multilevel"/>
    <w:tmpl w:val="CDA02A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9" w15:restartNumberingAfterBreak="0">
    <w:nsid w:val="3B1A0F23"/>
    <w:multiLevelType w:val="multilevel"/>
    <w:tmpl w:val="50E27248"/>
    <w:styleLink w:val="CurrentList11"/>
    <w:lvl w:ilvl="0">
      <w:start w:val="8"/>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0" w15:restartNumberingAfterBreak="0">
    <w:nsid w:val="3B415D6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1" w15:restartNumberingAfterBreak="0">
    <w:nsid w:val="3B58618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2" w15:restartNumberingAfterBreak="0">
    <w:nsid w:val="3C5A0F9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3" w15:restartNumberingAfterBreak="0">
    <w:nsid w:val="3CDB6CBB"/>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4" w15:restartNumberingAfterBreak="0">
    <w:nsid w:val="3D494915"/>
    <w:multiLevelType w:val="multilevel"/>
    <w:tmpl w:val="C11020C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5" w15:restartNumberingAfterBreak="0">
    <w:nsid w:val="3F2E082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6" w15:restartNumberingAfterBreak="0">
    <w:nsid w:val="3F40333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7" w15:restartNumberingAfterBreak="0">
    <w:nsid w:val="3F6A0F37"/>
    <w:multiLevelType w:val="multilevel"/>
    <w:tmpl w:val="C792E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8" w15:restartNumberingAfterBreak="0">
    <w:nsid w:val="3F875A22"/>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9" w15:restartNumberingAfterBreak="0">
    <w:nsid w:val="3FA97F5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0" w15:restartNumberingAfterBreak="0">
    <w:nsid w:val="3FB53FB1"/>
    <w:multiLevelType w:val="hybridMultilevel"/>
    <w:tmpl w:val="FC46D2C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21" w15:restartNumberingAfterBreak="0">
    <w:nsid w:val="3FDC2076"/>
    <w:multiLevelType w:val="multilevel"/>
    <w:tmpl w:val="E75A2F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2" w15:restartNumberingAfterBreak="0">
    <w:nsid w:val="400004F0"/>
    <w:multiLevelType w:val="hybridMultilevel"/>
    <w:tmpl w:val="107475B6"/>
    <w:lvl w:ilvl="0" w:tplc="12B067E0">
      <w:start w:val="1"/>
      <w:numFmt w:val="upperLetter"/>
      <w:lvlText w:val="Appendix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401072CA"/>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4" w15:restartNumberingAfterBreak="0">
    <w:nsid w:val="41342F86"/>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5" w15:restartNumberingAfterBreak="0">
    <w:nsid w:val="41441920"/>
    <w:multiLevelType w:val="multilevel"/>
    <w:tmpl w:val="21E4A3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6" w15:restartNumberingAfterBreak="0">
    <w:nsid w:val="42004F06"/>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7" w15:restartNumberingAfterBreak="0">
    <w:nsid w:val="427E27D9"/>
    <w:multiLevelType w:val="multilevel"/>
    <w:tmpl w:val="CEDED4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8" w15:restartNumberingAfterBreak="0">
    <w:nsid w:val="44610A4D"/>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9" w15:restartNumberingAfterBreak="0">
    <w:nsid w:val="44633DCB"/>
    <w:multiLevelType w:val="multilevel"/>
    <w:tmpl w:val="B4CEAF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0" w15:restartNumberingAfterBreak="0">
    <w:nsid w:val="44B92942"/>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1" w15:restartNumberingAfterBreak="0">
    <w:nsid w:val="457A12F7"/>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2" w15:restartNumberingAfterBreak="0">
    <w:nsid w:val="458538DE"/>
    <w:multiLevelType w:val="multilevel"/>
    <w:tmpl w:val="93E8C8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3" w15:restartNumberingAfterBreak="0">
    <w:nsid w:val="465F7C60"/>
    <w:multiLevelType w:val="multilevel"/>
    <w:tmpl w:val="8BEAFF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4" w15:restartNumberingAfterBreak="0">
    <w:nsid w:val="47E72FFA"/>
    <w:multiLevelType w:val="hybridMultilevel"/>
    <w:tmpl w:val="82FC7BBA"/>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35" w15:restartNumberingAfterBreak="0">
    <w:nsid w:val="483717DC"/>
    <w:multiLevelType w:val="multilevel"/>
    <w:tmpl w:val="05BE8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6" w15:restartNumberingAfterBreak="0">
    <w:nsid w:val="4878556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7" w15:restartNumberingAfterBreak="0">
    <w:nsid w:val="490A3C52"/>
    <w:multiLevelType w:val="multilevel"/>
    <w:tmpl w:val="D1F895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8" w15:restartNumberingAfterBreak="0">
    <w:nsid w:val="491D2154"/>
    <w:multiLevelType w:val="hybridMultilevel"/>
    <w:tmpl w:val="77848766"/>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39" w15:restartNumberingAfterBreak="0">
    <w:nsid w:val="4922677C"/>
    <w:multiLevelType w:val="multilevel"/>
    <w:tmpl w:val="77767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0" w15:restartNumberingAfterBreak="0">
    <w:nsid w:val="49307D5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1" w15:restartNumberingAfterBreak="0">
    <w:nsid w:val="493821F1"/>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2" w15:restartNumberingAfterBreak="0">
    <w:nsid w:val="49795CB4"/>
    <w:multiLevelType w:val="multilevel"/>
    <w:tmpl w:val="46AC97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3" w15:restartNumberingAfterBreak="0">
    <w:nsid w:val="49906C4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4" w15:restartNumberingAfterBreak="0">
    <w:nsid w:val="49B97D2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5" w15:restartNumberingAfterBreak="0">
    <w:nsid w:val="4A36331E"/>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6" w15:restartNumberingAfterBreak="0">
    <w:nsid w:val="4A3C1E5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7" w15:restartNumberingAfterBreak="0">
    <w:nsid w:val="4AA13F73"/>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8" w15:restartNumberingAfterBreak="0">
    <w:nsid w:val="4BCD363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9" w15:restartNumberingAfterBreak="0">
    <w:nsid w:val="4C911B7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0" w15:restartNumberingAfterBreak="0">
    <w:nsid w:val="4CB44BD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1" w15:restartNumberingAfterBreak="0">
    <w:nsid w:val="4D4F1B81"/>
    <w:multiLevelType w:val="hybridMultilevel"/>
    <w:tmpl w:val="0E7C2AA0"/>
    <w:lvl w:ilvl="0" w:tplc="07F6ABB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2" w15:restartNumberingAfterBreak="0">
    <w:nsid w:val="4D615407"/>
    <w:multiLevelType w:val="multilevel"/>
    <w:tmpl w:val="949A46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3" w15:restartNumberingAfterBreak="0">
    <w:nsid w:val="4DEC2163"/>
    <w:multiLevelType w:val="multilevel"/>
    <w:tmpl w:val="255C7D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4" w15:restartNumberingAfterBreak="0">
    <w:nsid w:val="4DED53F4"/>
    <w:multiLevelType w:val="hybridMultilevel"/>
    <w:tmpl w:val="0C4E8084"/>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155" w15:restartNumberingAfterBreak="0">
    <w:nsid w:val="4F74686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6" w15:restartNumberingAfterBreak="0">
    <w:nsid w:val="4FCE618B"/>
    <w:multiLevelType w:val="multilevel"/>
    <w:tmpl w:val="DEE215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7" w15:restartNumberingAfterBreak="0">
    <w:nsid w:val="4FD71FFA"/>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8" w15:restartNumberingAfterBreak="0">
    <w:nsid w:val="50493F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9" w15:restartNumberingAfterBreak="0">
    <w:nsid w:val="50D130C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0" w15:restartNumberingAfterBreak="0">
    <w:nsid w:val="510314F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1" w15:restartNumberingAfterBreak="0">
    <w:nsid w:val="5149291E"/>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2" w15:restartNumberingAfterBreak="0">
    <w:nsid w:val="514B033F"/>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3" w15:restartNumberingAfterBreak="0">
    <w:nsid w:val="51560C75"/>
    <w:multiLevelType w:val="hybridMultilevel"/>
    <w:tmpl w:val="1662317E"/>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64" w15:restartNumberingAfterBreak="0">
    <w:nsid w:val="521D5AF7"/>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5" w15:restartNumberingAfterBreak="0">
    <w:nsid w:val="5222229C"/>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6" w15:restartNumberingAfterBreak="0">
    <w:nsid w:val="52B64942"/>
    <w:multiLevelType w:val="hybridMultilevel"/>
    <w:tmpl w:val="618C8B5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52FB1D11"/>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8" w15:restartNumberingAfterBreak="0">
    <w:nsid w:val="545D3A0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9" w15:restartNumberingAfterBreak="0">
    <w:nsid w:val="54D959A0"/>
    <w:multiLevelType w:val="multilevel"/>
    <w:tmpl w:val="19BEE5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0" w15:restartNumberingAfterBreak="0">
    <w:nsid w:val="55197701"/>
    <w:multiLevelType w:val="multilevel"/>
    <w:tmpl w:val="6FF0B8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1" w15:restartNumberingAfterBreak="0">
    <w:nsid w:val="558F09C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2" w15:restartNumberingAfterBreak="0">
    <w:nsid w:val="55F31C19"/>
    <w:multiLevelType w:val="multilevel"/>
    <w:tmpl w:val="238056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3" w15:restartNumberingAfterBreak="0">
    <w:nsid w:val="55F42859"/>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4" w15:restartNumberingAfterBreak="0">
    <w:nsid w:val="566B218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5" w15:restartNumberingAfterBreak="0">
    <w:nsid w:val="567B644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6" w15:restartNumberingAfterBreak="0">
    <w:nsid w:val="56E723E0"/>
    <w:multiLevelType w:val="multilevel"/>
    <w:tmpl w:val="F2FC2F82"/>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7" w15:restartNumberingAfterBreak="0">
    <w:nsid w:val="575773BC"/>
    <w:multiLevelType w:val="multilevel"/>
    <w:tmpl w:val="7E6467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8" w15:restartNumberingAfterBreak="0">
    <w:nsid w:val="58143DAD"/>
    <w:multiLevelType w:val="multilevel"/>
    <w:tmpl w:val="CA022F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9" w15:restartNumberingAfterBreak="0">
    <w:nsid w:val="581B3B06"/>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0" w15:restartNumberingAfterBreak="0">
    <w:nsid w:val="5856253F"/>
    <w:multiLevelType w:val="multilevel"/>
    <w:tmpl w:val="27B806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1" w15:restartNumberingAfterBreak="0">
    <w:nsid w:val="58AE4F72"/>
    <w:multiLevelType w:val="multilevel"/>
    <w:tmpl w:val="605C0A0C"/>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2" w15:restartNumberingAfterBreak="0">
    <w:nsid w:val="58EE62FC"/>
    <w:multiLevelType w:val="multilevel"/>
    <w:tmpl w:val="64688A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3" w15:restartNumberingAfterBreak="0">
    <w:nsid w:val="59640D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4" w15:restartNumberingAfterBreak="0">
    <w:nsid w:val="59A300DC"/>
    <w:multiLevelType w:val="multilevel"/>
    <w:tmpl w:val="3FCCC8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5" w15:restartNumberingAfterBreak="0">
    <w:nsid w:val="59BB3077"/>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6" w15:restartNumberingAfterBreak="0">
    <w:nsid w:val="5A3C6D9E"/>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7" w15:restartNumberingAfterBreak="0">
    <w:nsid w:val="5A647347"/>
    <w:multiLevelType w:val="multilevel"/>
    <w:tmpl w:val="729074BC"/>
    <w:lvl w:ilvl="0">
      <w:start w:val="9"/>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8" w15:restartNumberingAfterBreak="0">
    <w:nsid w:val="5A7B78D1"/>
    <w:multiLevelType w:val="multilevel"/>
    <w:tmpl w:val="369E98B4"/>
    <w:lvl w:ilvl="0">
      <w:start w:val="1"/>
      <w:numFmt w:val="decimal"/>
      <w:lvlText w:val="%1.0"/>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9" w15:restartNumberingAfterBreak="0">
    <w:nsid w:val="5A9259B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0" w15:restartNumberingAfterBreak="0">
    <w:nsid w:val="5C5F011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1" w15:restartNumberingAfterBreak="0">
    <w:nsid w:val="5CD23343"/>
    <w:multiLevelType w:val="multilevel"/>
    <w:tmpl w:val="81C629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2" w15:restartNumberingAfterBreak="0">
    <w:nsid w:val="5CFD2EF4"/>
    <w:multiLevelType w:val="hybridMultilevel"/>
    <w:tmpl w:val="2780A2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D1822C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4" w15:restartNumberingAfterBreak="0">
    <w:nsid w:val="5D3044DC"/>
    <w:multiLevelType w:val="hybridMultilevel"/>
    <w:tmpl w:val="B298E30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5" w15:restartNumberingAfterBreak="0">
    <w:nsid w:val="5D75276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6" w15:restartNumberingAfterBreak="0">
    <w:nsid w:val="5E3B54B7"/>
    <w:multiLevelType w:val="hybridMultilevel"/>
    <w:tmpl w:val="F296E38C"/>
    <w:lvl w:ilvl="0" w:tplc="000F0409">
      <w:start w:val="1"/>
      <w:numFmt w:val="decimal"/>
      <w:lvlText w:val="%1."/>
      <w:lvlJc w:val="left"/>
      <w:pPr>
        <w:tabs>
          <w:tab w:val="num" w:pos="360"/>
        </w:tabs>
        <w:ind w:left="360" w:hanging="360"/>
      </w:pPr>
      <w:rPr>
        <w:rFonts w:hint="default"/>
      </w:rPr>
    </w:lvl>
    <w:lvl w:ilvl="1" w:tplc="00190409">
      <w:start w:val="1"/>
      <w:numFmt w:val="lowerLetter"/>
      <w:lvlText w:val="%2."/>
      <w:lvlJc w:val="left"/>
      <w:pPr>
        <w:tabs>
          <w:tab w:val="num" w:pos="1080"/>
        </w:tabs>
        <w:ind w:left="1080" w:hanging="360"/>
      </w:pPr>
    </w:lvl>
    <w:lvl w:ilvl="2" w:tplc="001B0409">
      <w:start w:val="1"/>
      <w:numFmt w:val="lowerRoman"/>
      <w:lvlText w:val="%3."/>
      <w:lvlJc w:val="right"/>
      <w:pPr>
        <w:tabs>
          <w:tab w:val="num" w:pos="1800"/>
        </w:tabs>
        <w:ind w:left="1800" w:hanging="180"/>
      </w:pPr>
    </w:lvl>
    <w:lvl w:ilvl="3" w:tplc="000F0409">
      <w:start w:val="1"/>
      <w:numFmt w:val="decimal"/>
      <w:lvlText w:val="%4."/>
      <w:lvlJc w:val="left"/>
      <w:pPr>
        <w:tabs>
          <w:tab w:val="num" w:pos="2520"/>
        </w:tabs>
        <w:ind w:left="2520" w:hanging="360"/>
      </w:pPr>
    </w:lvl>
    <w:lvl w:ilvl="4" w:tplc="00190409">
      <w:start w:val="1"/>
      <w:numFmt w:val="lowerLetter"/>
      <w:lvlText w:val="%5."/>
      <w:lvlJc w:val="left"/>
      <w:pPr>
        <w:tabs>
          <w:tab w:val="num" w:pos="3240"/>
        </w:tabs>
        <w:ind w:left="3240" w:hanging="360"/>
      </w:pPr>
    </w:lvl>
    <w:lvl w:ilvl="5" w:tplc="001B0409">
      <w:start w:val="1"/>
      <w:numFmt w:val="lowerRoman"/>
      <w:lvlText w:val="%6."/>
      <w:lvlJc w:val="right"/>
      <w:pPr>
        <w:tabs>
          <w:tab w:val="num" w:pos="3960"/>
        </w:tabs>
        <w:ind w:left="3960" w:hanging="180"/>
      </w:pPr>
    </w:lvl>
    <w:lvl w:ilvl="6" w:tplc="000F0409">
      <w:start w:val="1"/>
      <w:numFmt w:val="decimal"/>
      <w:lvlText w:val="%7."/>
      <w:lvlJc w:val="left"/>
      <w:pPr>
        <w:tabs>
          <w:tab w:val="num" w:pos="4680"/>
        </w:tabs>
        <w:ind w:left="4680" w:hanging="360"/>
      </w:pPr>
    </w:lvl>
    <w:lvl w:ilvl="7" w:tplc="00190409">
      <w:start w:val="1"/>
      <w:numFmt w:val="lowerLetter"/>
      <w:lvlText w:val="%8."/>
      <w:lvlJc w:val="left"/>
      <w:pPr>
        <w:tabs>
          <w:tab w:val="num" w:pos="5400"/>
        </w:tabs>
        <w:ind w:left="5400" w:hanging="360"/>
      </w:pPr>
    </w:lvl>
    <w:lvl w:ilvl="8" w:tplc="001B0409">
      <w:start w:val="1"/>
      <w:numFmt w:val="lowerRoman"/>
      <w:lvlText w:val="%9."/>
      <w:lvlJc w:val="right"/>
      <w:pPr>
        <w:tabs>
          <w:tab w:val="num" w:pos="6120"/>
        </w:tabs>
        <w:ind w:left="6120" w:hanging="180"/>
      </w:pPr>
    </w:lvl>
  </w:abstractNum>
  <w:abstractNum w:abstractNumId="197" w15:restartNumberingAfterBreak="0">
    <w:nsid w:val="5E4D0C57"/>
    <w:multiLevelType w:val="multilevel"/>
    <w:tmpl w:val="2140DF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8" w15:restartNumberingAfterBreak="0">
    <w:nsid w:val="5F1B499F"/>
    <w:multiLevelType w:val="multilevel"/>
    <w:tmpl w:val="438A86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9" w15:restartNumberingAfterBreak="0">
    <w:nsid w:val="5F341C93"/>
    <w:multiLevelType w:val="multilevel"/>
    <w:tmpl w:val="B414FA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0" w15:restartNumberingAfterBreak="0">
    <w:nsid w:val="5F3545AB"/>
    <w:multiLevelType w:val="multilevel"/>
    <w:tmpl w:val="0750F6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1" w15:restartNumberingAfterBreak="0">
    <w:nsid w:val="5FC376CD"/>
    <w:multiLevelType w:val="multilevel"/>
    <w:tmpl w:val="E9FE3B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2" w15:restartNumberingAfterBreak="0">
    <w:nsid w:val="6037775C"/>
    <w:multiLevelType w:val="multilevel"/>
    <w:tmpl w:val="04090023"/>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03" w15:restartNumberingAfterBreak="0">
    <w:nsid w:val="60F72A2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4" w15:restartNumberingAfterBreak="0">
    <w:nsid w:val="61221627"/>
    <w:multiLevelType w:val="hybridMultilevel"/>
    <w:tmpl w:val="8EFAA5B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05" w15:restartNumberingAfterBreak="0">
    <w:nsid w:val="614A26AC"/>
    <w:multiLevelType w:val="multilevel"/>
    <w:tmpl w:val="9F74AC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6" w15:restartNumberingAfterBreak="0">
    <w:nsid w:val="619446EE"/>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7" w15:restartNumberingAfterBreak="0">
    <w:nsid w:val="61CC1533"/>
    <w:multiLevelType w:val="hybridMultilevel"/>
    <w:tmpl w:val="A9A6B6C4"/>
    <w:lvl w:ilvl="0" w:tplc="47A0212A">
      <w:start w:val="1"/>
      <w:numFmt w:val="decimal"/>
      <w:lvlText w:val="[%1]"/>
      <w:lvlJc w:val="left"/>
      <w:pPr>
        <w:tabs>
          <w:tab w:val="num" w:pos="720"/>
        </w:tabs>
        <w:ind w:left="720" w:hanging="360"/>
      </w:pPr>
      <w:rPr>
        <w:rFonts w:hint="default"/>
      </w:rPr>
    </w:lvl>
    <w:lvl w:ilvl="1" w:tplc="182837F2">
      <w:start w:val="1"/>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15:restartNumberingAfterBreak="0">
    <w:nsid w:val="62465925"/>
    <w:multiLevelType w:val="multilevel"/>
    <w:tmpl w:val="4232F2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9" w15:restartNumberingAfterBreak="0">
    <w:nsid w:val="627024B0"/>
    <w:multiLevelType w:val="multilevel"/>
    <w:tmpl w:val="5B844C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0" w15:restartNumberingAfterBreak="0">
    <w:nsid w:val="63645085"/>
    <w:multiLevelType w:val="multilevel"/>
    <w:tmpl w:val="8FC858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1" w15:restartNumberingAfterBreak="0">
    <w:nsid w:val="636F647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2" w15:restartNumberingAfterBreak="0">
    <w:nsid w:val="63724882"/>
    <w:multiLevelType w:val="hybridMultilevel"/>
    <w:tmpl w:val="84F42E6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3" w15:restartNumberingAfterBreak="0">
    <w:nsid w:val="637C692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4" w15:restartNumberingAfterBreak="0">
    <w:nsid w:val="63D82EC8"/>
    <w:multiLevelType w:val="multilevel"/>
    <w:tmpl w:val="E6F6FE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5" w15:restartNumberingAfterBreak="0">
    <w:nsid w:val="63E9350A"/>
    <w:multiLevelType w:val="multilevel"/>
    <w:tmpl w:val="FED25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6" w15:restartNumberingAfterBreak="0">
    <w:nsid w:val="64513C53"/>
    <w:multiLevelType w:val="multilevel"/>
    <w:tmpl w:val="F47038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7" w15:restartNumberingAfterBreak="0">
    <w:nsid w:val="649D1FCB"/>
    <w:multiLevelType w:val="multilevel"/>
    <w:tmpl w:val="E2CEA2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8" w15:restartNumberingAfterBreak="0">
    <w:nsid w:val="64CC206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9" w15:restartNumberingAfterBreak="0">
    <w:nsid w:val="6515337D"/>
    <w:multiLevelType w:val="multilevel"/>
    <w:tmpl w:val="0C1839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0" w15:restartNumberingAfterBreak="0">
    <w:nsid w:val="653B4C8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1" w15:restartNumberingAfterBreak="0">
    <w:nsid w:val="65C20C0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2" w15:restartNumberingAfterBreak="0">
    <w:nsid w:val="664D68EB"/>
    <w:multiLevelType w:val="multilevel"/>
    <w:tmpl w:val="9AE83E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3" w15:restartNumberingAfterBreak="0">
    <w:nsid w:val="66865E5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4" w15:restartNumberingAfterBreak="0">
    <w:nsid w:val="66C14AD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5" w15:restartNumberingAfterBreak="0">
    <w:nsid w:val="686A7532"/>
    <w:multiLevelType w:val="hybridMultilevel"/>
    <w:tmpl w:val="A1B0444C"/>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226" w15:restartNumberingAfterBreak="0">
    <w:nsid w:val="68AD730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7" w15:restartNumberingAfterBreak="0">
    <w:nsid w:val="68EE2F49"/>
    <w:multiLevelType w:val="multilevel"/>
    <w:tmpl w:val="9AF64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8" w15:restartNumberingAfterBreak="0">
    <w:nsid w:val="68F53C8F"/>
    <w:multiLevelType w:val="multilevel"/>
    <w:tmpl w:val="006C9E0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9" w15:restartNumberingAfterBreak="0">
    <w:nsid w:val="68F666BF"/>
    <w:multiLevelType w:val="multilevel"/>
    <w:tmpl w:val="15CC7E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0" w15:restartNumberingAfterBreak="0">
    <w:nsid w:val="6A3B24AF"/>
    <w:multiLevelType w:val="hybridMultilevel"/>
    <w:tmpl w:val="ED94F3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1" w15:restartNumberingAfterBreak="0">
    <w:nsid w:val="6A9E7B87"/>
    <w:multiLevelType w:val="hybridMultilevel"/>
    <w:tmpl w:val="E25EB5F0"/>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32" w15:restartNumberingAfterBreak="0">
    <w:nsid w:val="6AF928F5"/>
    <w:multiLevelType w:val="multilevel"/>
    <w:tmpl w:val="26F02E48"/>
    <w:lvl w:ilvl="0">
      <w:start w:val="2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3" w15:restartNumberingAfterBreak="0">
    <w:nsid w:val="6B3C30AB"/>
    <w:multiLevelType w:val="multilevel"/>
    <w:tmpl w:val="B1AA78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4" w15:restartNumberingAfterBreak="0">
    <w:nsid w:val="6C320EBB"/>
    <w:multiLevelType w:val="multilevel"/>
    <w:tmpl w:val="9954B4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5" w15:restartNumberingAfterBreak="0">
    <w:nsid w:val="6C7924CB"/>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6" w15:restartNumberingAfterBreak="0">
    <w:nsid w:val="6EBF6F8E"/>
    <w:multiLevelType w:val="multilevel"/>
    <w:tmpl w:val="DF0ECE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7" w15:restartNumberingAfterBreak="0">
    <w:nsid w:val="710B15AE"/>
    <w:multiLevelType w:val="multilevel"/>
    <w:tmpl w:val="EB20C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8" w15:restartNumberingAfterBreak="0">
    <w:nsid w:val="72F609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9" w15:restartNumberingAfterBreak="0">
    <w:nsid w:val="730A1CEF"/>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0" w15:restartNumberingAfterBreak="0">
    <w:nsid w:val="73CB1183"/>
    <w:multiLevelType w:val="multilevel"/>
    <w:tmpl w:val="F662C5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1" w15:restartNumberingAfterBreak="0">
    <w:nsid w:val="73D34701"/>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2" w15:restartNumberingAfterBreak="0">
    <w:nsid w:val="75DC5604"/>
    <w:multiLevelType w:val="multilevel"/>
    <w:tmpl w:val="4760B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3" w15:restartNumberingAfterBreak="0">
    <w:nsid w:val="7612625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4" w15:restartNumberingAfterBreak="0">
    <w:nsid w:val="761D021E"/>
    <w:multiLevelType w:val="hybridMultilevel"/>
    <w:tmpl w:val="E22AF47C"/>
    <w:lvl w:ilvl="0" w:tplc="FFFFFFFF">
      <w:start w:val="1"/>
      <w:numFmt w:val="lowerRoman"/>
      <w:lvlText w:val="%1."/>
      <w:lvlJc w:val="right"/>
      <w:pPr>
        <w:tabs>
          <w:tab w:val="num" w:pos="1800"/>
        </w:tabs>
        <w:ind w:left="1800" w:hanging="360"/>
      </w:pPr>
    </w:lvl>
    <w:lvl w:ilvl="1" w:tplc="FFFFFFFF">
      <w:start w:val="1"/>
      <w:numFmt w:val="lowerLetter"/>
      <w:lvlText w:val="%2."/>
      <w:lvlJc w:val="left"/>
      <w:pPr>
        <w:tabs>
          <w:tab w:val="num" w:pos="2520"/>
        </w:tabs>
        <w:ind w:left="2520" w:hanging="360"/>
      </w:pPr>
    </w:lvl>
    <w:lvl w:ilvl="2" w:tplc="FFFFFFFF">
      <w:start w:val="1"/>
      <w:numFmt w:val="lowerRoman"/>
      <w:lvlText w:val="%3."/>
      <w:lvlJc w:val="right"/>
      <w:pPr>
        <w:tabs>
          <w:tab w:val="num" w:pos="3240"/>
        </w:tabs>
        <w:ind w:left="3240" w:hanging="180"/>
      </w:pPr>
    </w:lvl>
    <w:lvl w:ilvl="3" w:tplc="FFFFFFFF">
      <w:start w:val="1"/>
      <w:numFmt w:val="decimal"/>
      <w:lvlText w:val="%4."/>
      <w:lvlJc w:val="left"/>
      <w:pPr>
        <w:tabs>
          <w:tab w:val="num" w:pos="3960"/>
        </w:tabs>
        <w:ind w:left="3960" w:hanging="360"/>
      </w:pPr>
    </w:lvl>
    <w:lvl w:ilvl="4" w:tplc="FFFFFFFF">
      <w:start w:val="1"/>
      <w:numFmt w:val="lowerLetter"/>
      <w:lvlText w:val="%5."/>
      <w:lvlJc w:val="left"/>
      <w:pPr>
        <w:tabs>
          <w:tab w:val="num" w:pos="4680"/>
        </w:tabs>
        <w:ind w:left="4680" w:hanging="360"/>
      </w:pPr>
    </w:lvl>
    <w:lvl w:ilvl="5" w:tplc="FFFFFFFF">
      <w:start w:val="1"/>
      <w:numFmt w:val="lowerRoman"/>
      <w:lvlText w:val="%6."/>
      <w:lvlJc w:val="right"/>
      <w:pPr>
        <w:tabs>
          <w:tab w:val="num" w:pos="5400"/>
        </w:tabs>
        <w:ind w:left="5400" w:hanging="180"/>
      </w:pPr>
    </w:lvl>
    <w:lvl w:ilvl="6" w:tplc="FFFFFFFF">
      <w:start w:val="1"/>
      <w:numFmt w:val="decimal"/>
      <w:lvlText w:val="%7."/>
      <w:lvlJc w:val="left"/>
      <w:pPr>
        <w:tabs>
          <w:tab w:val="num" w:pos="6120"/>
        </w:tabs>
        <w:ind w:left="6120" w:hanging="360"/>
      </w:pPr>
    </w:lvl>
    <w:lvl w:ilvl="7" w:tplc="FFFFFFFF">
      <w:start w:val="1"/>
      <w:numFmt w:val="lowerLetter"/>
      <w:lvlText w:val="%8."/>
      <w:lvlJc w:val="left"/>
      <w:pPr>
        <w:tabs>
          <w:tab w:val="num" w:pos="6840"/>
        </w:tabs>
        <w:ind w:left="6840" w:hanging="360"/>
      </w:pPr>
    </w:lvl>
    <w:lvl w:ilvl="8" w:tplc="FFFFFFFF">
      <w:start w:val="1"/>
      <w:numFmt w:val="lowerRoman"/>
      <w:lvlText w:val="%9."/>
      <w:lvlJc w:val="right"/>
      <w:pPr>
        <w:tabs>
          <w:tab w:val="num" w:pos="7560"/>
        </w:tabs>
        <w:ind w:left="7560" w:hanging="180"/>
      </w:pPr>
    </w:lvl>
  </w:abstractNum>
  <w:abstractNum w:abstractNumId="245" w15:restartNumberingAfterBreak="0">
    <w:nsid w:val="7691700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6" w15:restartNumberingAfterBreak="0">
    <w:nsid w:val="76B3092B"/>
    <w:multiLevelType w:val="hybridMultilevel"/>
    <w:tmpl w:val="C11020C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7" w15:restartNumberingAfterBreak="0">
    <w:nsid w:val="77AE2128"/>
    <w:multiLevelType w:val="multilevel"/>
    <w:tmpl w:val="5F442A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8" w15:restartNumberingAfterBreak="0">
    <w:nsid w:val="781A5BED"/>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9" w15:restartNumberingAfterBreak="0">
    <w:nsid w:val="7904670A"/>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0" w15:restartNumberingAfterBreak="0">
    <w:nsid w:val="79421E9C"/>
    <w:multiLevelType w:val="multilevel"/>
    <w:tmpl w:val="F51833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1" w15:restartNumberingAfterBreak="0">
    <w:nsid w:val="79B86CA2"/>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2" w15:restartNumberingAfterBreak="0">
    <w:nsid w:val="7A920C06"/>
    <w:multiLevelType w:val="hybridMultilevel"/>
    <w:tmpl w:val="AE44E398"/>
    <w:lvl w:ilvl="0" w:tplc="08E6C966">
      <w:start w:val="1"/>
      <w:numFmt w:val="decimal"/>
      <w:lvlText w:val="%1)"/>
      <w:lvlJc w:val="left"/>
      <w:pPr>
        <w:tabs>
          <w:tab w:val="num" w:pos="1080"/>
        </w:tabs>
        <w:ind w:left="1080" w:hanging="360"/>
      </w:pPr>
      <w:rPr>
        <w:rFonts w:hint="default"/>
      </w:rPr>
    </w:lvl>
    <w:lvl w:ilvl="1" w:tplc="00190409">
      <w:start w:val="1"/>
      <w:numFmt w:val="lowerLetter"/>
      <w:lvlText w:val="%2."/>
      <w:lvlJc w:val="left"/>
      <w:pPr>
        <w:tabs>
          <w:tab w:val="num" w:pos="1800"/>
        </w:tabs>
        <w:ind w:left="1800" w:hanging="360"/>
      </w:pPr>
    </w:lvl>
    <w:lvl w:ilvl="2" w:tplc="001B0409">
      <w:start w:val="1"/>
      <w:numFmt w:val="lowerRoman"/>
      <w:lvlText w:val="%3."/>
      <w:lvlJc w:val="right"/>
      <w:pPr>
        <w:tabs>
          <w:tab w:val="num" w:pos="2520"/>
        </w:tabs>
        <w:ind w:left="2520" w:hanging="180"/>
      </w:pPr>
    </w:lvl>
    <w:lvl w:ilvl="3" w:tplc="000F0409">
      <w:start w:val="1"/>
      <w:numFmt w:val="decimal"/>
      <w:lvlText w:val="%4."/>
      <w:lvlJc w:val="left"/>
      <w:pPr>
        <w:tabs>
          <w:tab w:val="num" w:pos="3240"/>
        </w:tabs>
        <w:ind w:left="3240" w:hanging="360"/>
      </w:pPr>
    </w:lvl>
    <w:lvl w:ilvl="4" w:tplc="00190409">
      <w:start w:val="1"/>
      <w:numFmt w:val="lowerLetter"/>
      <w:lvlText w:val="%5."/>
      <w:lvlJc w:val="left"/>
      <w:pPr>
        <w:tabs>
          <w:tab w:val="num" w:pos="3960"/>
        </w:tabs>
        <w:ind w:left="3960" w:hanging="360"/>
      </w:pPr>
    </w:lvl>
    <w:lvl w:ilvl="5" w:tplc="001B0409">
      <w:start w:val="1"/>
      <w:numFmt w:val="lowerRoman"/>
      <w:lvlText w:val="%6."/>
      <w:lvlJc w:val="right"/>
      <w:pPr>
        <w:tabs>
          <w:tab w:val="num" w:pos="4680"/>
        </w:tabs>
        <w:ind w:left="4680" w:hanging="180"/>
      </w:pPr>
    </w:lvl>
    <w:lvl w:ilvl="6" w:tplc="000F0409">
      <w:start w:val="1"/>
      <w:numFmt w:val="decimal"/>
      <w:lvlText w:val="%7."/>
      <w:lvlJc w:val="left"/>
      <w:pPr>
        <w:tabs>
          <w:tab w:val="num" w:pos="5400"/>
        </w:tabs>
        <w:ind w:left="5400" w:hanging="360"/>
      </w:pPr>
    </w:lvl>
    <w:lvl w:ilvl="7" w:tplc="00190409">
      <w:start w:val="1"/>
      <w:numFmt w:val="lowerLetter"/>
      <w:lvlText w:val="%8."/>
      <w:lvlJc w:val="left"/>
      <w:pPr>
        <w:tabs>
          <w:tab w:val="num" w:pos="6120"/>
        </w:tabs>
        <w:ind w:left="6120" w:hanging="360"/>
      </w:pPr>
    </w:lvl>
    <w:lvl w:ilvl="8" w:tplc="001B0409">
      <w:start w:val="1"/>
      <w:numFmt w:val="lowerRoman"/>
      <w:lvlText w:val="%9."/>
      <w:lvlJc w:val="right"/>
      <w:pPr>
        <w:tabs>
          <w:tab w:val="num" w:pos="6840"/>
        </w:tabs>
        <w:ind w:left="6840" w:hanging="180"/>
      </w:pPr>
    </w:lvl>
  </w:abstractNum>
  <w:abstractNum w:abstractNumId="253" w15:restartNumberingAfterBreak="0">
    <w:nsid w:val="7ACC41FD"/>
    <w:multiLevelType w:val="multilevel"/>
    <w:tmpl w:val="A7F014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4" w15:restartNumberingAfterBreak="0">
    <w:nsid w:val="7BD622D0"/>
    <w:multiLevelType w:val="multilevel"/>
    <w:tmpl w:val="574A2E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5" w15:restartNumberingAfterBreak="0">
    <w:nsid w:val="7C7B54C0"/>
    <w:multiLevelType w:val="multilevel"/>
    <w:tmpl w:val="3E6621CA"/>
    <w:styleLink w:val="CurrentList1"/>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6" w15:restartNumberingAfterBreak="0">
    <w:nsid w:val="7D6C772D"/>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7" w15:restartNumberingAfterBreak="0">
    <w:nsid w:val="7DD779F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8" w15:restartNumberingAfterBreak="0">
    <w:nsid w:val="7E1415D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9" w15:restartNumberingAfterBreak="0">
    <w:nsid w:val="7E3C1359"/>
    <w:multiLevelType w:val="multilevel"/>
    <w:tmpl w:val="CC16FD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0" w15:restartNumberingAfterBreak="0">
    <w:nsid w:val="7E541E2E"/>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1" w15:restartNumberingAfterBreak="0">
    <w:nsid w:val="7EFF4667"/>
    <w:multiLevelType w:val="multilevel"/>
    <w:tmpl w:val="4DA8B0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20471023">
    <w:abstractNumId w:val="187"/>
  </w:num>
  <w:num w:numId="2" w16cid:durableId="30229077">
    <w:abstractNumId w:val="76"/>
  </w:num>
  <w:num w:numId="3" w16cid:durableId="136798525">
    <w:abstractNumId w:val="0"/>
  </w:num>
  <w:num w:numId="4" w16cid:durableId="1339888375">
    <w:abstractNumId w:val="26"/>
  </w:num>
  <w:num w:numId="5" w16cid:durableId="2096894447">
    <w:abstractNumId w:val="203"/>
  </w:num>
  <w:num w:numId="6" w16cid:durableId="1548373877">
    <w:abstractNumId w:val="32"/>
  </w:num>
  <w:num w:numId="7" w16cid:durableId="1026367735">
    <w:abstractNumId w:val="185"/>
  </w:num>
  <w:num w:numId="8" w16cid:durableId="1084497500">
    <w:abstractNumId w:val="34"/>
  </w:num>
  <w:num w:numId="9" w16cid:durableId="32272989">
    <w:abstractNumId w:val="176"/>
  </w:num>
  <w:num w:numId="10" w16cid:durableId="970598225">
    <w:abstractNumId w:val="7"/>
  </w:num>
  <w:num w:numId="11" w16cid:durableId="1372924079">
    <w:abstractNumId w:val="224"/>
  </w:num>
  <w:num w:numId="12" w16cid:durableId="1750804930">
    <w:abstractNumId w:val="157"/>
  </w:num>
  <w:num w:numId="13" w16cid:durableId="916598728">
    <w:abstractNumId w:val="9"/>
  </w:num>
  <w:num w:numId="14" w16cid:durableId="1297025900">
    <w:abstractNumId w:val="241"/>
  </w:num>
  <w:num w:numId="15" w16cid:durableId="47149617">
    <w:abstractNumId w:val="45"/>
  </w:num>
  <w:num w:numId="16" w16cid:durableId="1872452209">
    <w:abstractNumId w:val="162"/>
  </w:num>
  <w:num w:numId="17" w16cid:durableId="187453684">
    <w:abstractNumId w:val="116"/>
  </w:num>
  <w:num w:numId="18" w16cid:durableId="1692947538">
    <w:abstractNumId w:val="49"/>
  </w:num>
  <w:num w:numId="19" w16cid:durableId="982540083">
    <w:abstractNumId w:val="3"/>
  </w:num>
  <w:num w:numId="20" w16cid:durableId="455566536">
    <w:abstractNumId w:val="13"/>
  </w:num>
  <w:num w:numId="21" w16cid:durableId="558563648">
    <w:abstractNumId w:val="43"/>
  </w:num>
  <w:num w:numId="22" w16cid:durableId="198665103">
    <w:abstractNumId w:val="17"/>
  </w:num>
  <w:num w:numId="23" w16cid:durableId="831986427">
    <w:abstractNumId w:val="60"/>
  </w:num>
  <w:num w:numId="24" w16cid:durableId="222833928">
    <w:abstractNumId w:val="5"/>
  </w:num>
  <w:num w:numId="25" w16cid:durableId="1399940711">
    <w:abstractNumId w:val="171"/>
  </w:num>
  <w:num w:numId="26" w16cid:durableId="1538154018">
    <w:abstractNumId w:val="85"/>
  </w:num>
  <w:num w:numId="27" w16cid:durableId="1955862381">
    <w:abstractNumId w:val="143"/>
  </w:num>
  <w:num w:numId="28" w16cid:durableId="1822503126">
    <w:abstractNumId w:val="72"/>
  </w:num>
  <w:num w:numId="29" w16cid:durableId="2098478614">
    <w:abstractNumId w:val="260"/>
  </w:num>
  <w:num w:numId="30" w16cid:durableId="1303344958">
    <w:abstractNumId w:val="106"/>
  </w:num>
  <w:num w:numId="31" w16cid:durableId="675115516">
    <w:abstractNumId w:val="126"/>
  </w:num>
  <w:num w:numId="32" w16cid:durableId="2118479688">
    <w:abstractNumId w:val="193"/>
  </w:num>
  <w:num w:numId="33" w16cid:durableId="1110705193">
    <w:abstractNumId w:val="141"/>
  </w:num>
  <w:num w:numId="34" w16cid:durableId="802429492">
    <w:abstractNumId w:val="159"/>
  </w:num>
  <w:num w:numId="35" w16cid:durableId="321660658">
    <w:abstractNumId w:val="124"/>
  </w:num>
  <w:num w:numId="36" w16cid:durableId="871186791">
    <w:abstractNumId w:val="165"/>
  </w:num>
  <w:num w:numId="37" w16cid:durableId="185875692">
    <w:abstractNumId w:val="251"/>
  </w:num>
  <w:num w:numId="38" w16cid:durableId="1662466569">
    <w:abstractNumId w:val="243"/>
  </w:num>
  <w:num w:numId="39" w16cid:durableId="717818954">
    <w:abstractNumId w:val="111"/>
  </w:num>
  <w:num w:numId="40" w16cid:durableId="1291059894">
    <w:abstractNumId w:val="118"/>
  </w:num>
  <w:num w:numId="41" w16cid:durableId="259148011">
    <w:abstractNumId w:val="221"/>
  </w:num>
  <w:num w:numId="42" w16cid:durableId="2081292510">
    <w:abstractNumId w:val="42"/>
  </w:num>
  <w:num w:numId="43" w16cid:durableId="1651399747">
    <w:abstractNumId w:val="195"/>
  </w:num>
  <w:num w:numId="44" w16cid:durableId="868371201">
    <w:abstractNumId w:val="131"/>
  </w:num>
  <w:num w:numId="45" w16cid:durableId="53821126">
    <w:abstractNumId w:val="24"/>
  </w:num>
  <w:num w:numId="46" w16cid:durableId="1138572339">
    <w:abstractNumId w:val="130"/>
  </w:num>
  <w:num w:numId="47" w16cid:durableId="6761839">
    <w:abstractNumId w:val="57"/>
  </w:num>
  <w:num w:numId="48" w16cid:durableId="332031517">
    <w:abstractNumId w:val="128"/>
  </w:num>
  <w:num w:numId="49" w16cid:durableId="841965825">
    <w:abstractNumId w:val="38"/>
  </w:num>
  <w:num w:numId="50" w16cid:durableId="767195830">
    <w:abstractNumId w:val="119"/>
  </w:num>
  <w:num w:numId="51" w16cid:durableId="921765328">
    <w:abstractNumId w:val="211"/>
  </w:num>
  <w:num w:numId="52" w16cid:durableId="332952220">
    <w:abstractNumId w:val="115"/>
  </w:num>
  <w:num w:numId="53" w16cid:durableId="797798770">
    <w:abstractNumId w:val="112"/>
  </w:num>
  <w:num w:numId="54" w16cid:durableId="448668485">
    <w:abstractNumId w:val="70"/>
  </w:num>
  <w:num w:numId="55" w16cid:durableId="406000794">
    <w:abstractNumId w:val="186"/>
  </w:num>
  <w:num w:numId="56" w16cid:durableId="803960214">
    <w:abstractNumId w:val="122"/>
  </w:num>
  <w:num w:numId="57" w16cid:durableId="505366066">
    <w:abstractNumId w:val="63"/>
  </w:num>
  <w:num w:numId="58" w16cid:durableId="937981696">
    <w:abstractNumId w:val="161"/>
  </w:num>
  <w:num w:numId="59" w16cid:durableId="1315837815">
    <w:abstractNumId w:val="10"/>
  </w:num>
  <w:num w:numId="60" w16cid:durableId="7489169">
    <w:abstractNumId w:val="150"/>
  </w:num>
  <w:num w:numId="61" w16cid:durableId="833763975">
    <w:abstractNumId w:val="82"/>
  </w:num>
  <w:num w:numId="62" w16cid:durableId="2055427959">
    <w:abstractNumId w:val="206"/>
  </w:num>
  <w:num w:numId="63" w16cid:durableId="511338785">
    <w:abstractNumId w:val="123"/>
  </w:num>
  <w:num w:numId="64" w16cid:durableId="291374194">
    <w:abstractNumId w:val="41"/>
  </w:num>
  <w:num w:numId="65" w16cid:durableId="1785687374">
    <w:abstractNumId w:val="194"/>
  </w:num>
  <w:num w:numId="66" w16cid:durableId="96751614">
    <w:abstractNumId w:val="255"/>
  </w:num>
  <w:num w:numId="67" w16cid:durableId="1718316617">
    <w:abstractNumId w:val="46"/>
  </w:num>
  <w:num w:numId="68" w16cid:durableId="141898182">
    <w:abstractNumId w:val="120"/>
  </w:num>
  <w:num w:numId="69" w16cid:durableId="1081178594">
    <w:abstractNumId w:val="244"/>
  </w:num>
  <w:num w:numId="70" w16cid:durableId="1889147153">
    <w:abstractNumId w:val="231"/>
  </w:num>
  <w:num w:numId="71" w16cid:durableId="1224022300">
    <w:abstractNumId w:val="154"/>
  </w:num>
  <w:num w:numId="72" w16cid:durableId="1375690466">
    <w:abstractNumId w:val="225"/>
  </w:num>
  <w:num w:numId="73" w16cid:durableId="879434072">
    <w:abstractNumId w:val="51"/>
  </w:num>
  <w:num w:numId="74" w16cid:durableId="624241700">
    <w:abstractNumId w:val="134"/>
  </w:num>
  <w:num w:numId="75" w16cid:durableId="386609455">
    <w:abstractNumId w:val="252"/>
  </w:num>
  <w:num w:numId="76" w16cid:durableId="1190801711">
    <w:abstractNumId w:val="149"/>
  </w:num>
  <w:num w:numId="77" w16cid:durableId="725880603">
    <w:abstractNumId w:val="228"/>
  </w:num>
  <w:num w:numId="78" w16cid:durableId="1661228007">
    <w:abstractNumId w:val="31"/>
  </w:num>
  <w:num w:numId="79" w16cid:durableId="890310909">
    <w:abstractNumId w:val="97"/>
  </w:num>
  <w:num w:numId="80" w16cid:durableId="229390882">
    <w:abstractNumId w:val="33"/>
  </w:num>
  <w:num w:numId="81" w16cid:durableId="525680821">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322004801">
    <w:abstractNumId w:val="138"/>
  </w:num>
  <w:num w:numId="83" w16cid:durableId="879516964">
    <w:abstractNumId w:val="11"/>
  </w:num>
  <w:num w:numId="84" w16cid:durableId="2066223384">
    <w:abstractNumId w:val="84"/>
  </w:num>
  <w:num w:numId="85" w16cid:durableId="1634091229">
    <w:abstractNumId w:val="163"/>
  </w:num>
  <w:num w:numId="86" w16cid:durableId="2104833734">
    <w:abstractNumId w:val="53"/>
  </w:num>
  <w:num w:numId="87" w16cid:durableId="197161886">
    <w:abstractNumId w:val="21"/>
  </w:num>
  <w:num w:numId="88" w16cid:durableId="1211189393">
    <w:abstractNumId w:val="204"/>
  </w:num>
  <w:num w:numId="89" w16cid:durableId="1282882543">
    <w:abstractNumId w:val="196"/>
  </w:num>
  <w:num w:numId="90" w16cid:durableId="709694758">
    <w:abstractNumId w:val="230"/>
  </w:num>
  <w:num w:numId="91" w16cid:durableId="714354463">
    <w:abstractNumId w:val="212"/>
  </w:num>
  <w:num w:numId="92" w16cid:durableId="1764643200">
    <w:abstractNumId w:val="188"/>
  </w:num>
  <w:num w:numId="93" w16cid:durableId="1409498764">
    <w:abstractNumId w:val="192"/>
  </w:num>
  <w:num w:numId="94" w16cid:durableId="423918210">
    <w:abstractNumId w:val="187"/>
    <w:lvlOverride w:ilvl="0">
      <w:lvl w:ilvl="0">
        <w:start w:val="2"/>
        <w:numFmt w:val="decimal"/>
        <w:pStyle w:val="Heading1"/>
        <w:lvlText w:val="%1.0"/>
        <w:lvlJc w:val="left"/>
        <w:pPr>
          <w:ind w:left="432" w:hanging="432"/>
        </w:pPr>
        <w:rPr>
          <w:rFonts w:hint="default"/>
        </w:rPr>
      </w:lvl>
    </w:lvlOverride>
    <w:lvlOverride w:ilvl="1">
      <w:lvl w:ilvl="1">
        <w:start w:val="1"/>
        <w:numFmt w:val="decimal"/>
        <w:pStyle w:val="Heading2"/>
        <w:lvlText w:val="%1.%2"/>
        <w:lvlJc w:val="left"/>
        <w:pPr>
          <w:tabs>
            <w:tab w:val="num" w:pos="576"/>
          </w:tabs>
          <w:ind w:left="576" w:hanging="576"/>
        </w:pPr>
        <w:rPr>
          <w:rFonts w:ascii="Helvetica" w:hAnsi="Helvetica" w:hint="default"/>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864"/>
          </w:tabs>
          <w:ind w:left="864" w:hanging="864"/>
        </w:pPr>
        <w:rPr>
          <w:rFonts w:hint="default"/>
        </w:rPr>
      </w:lvl>
    </w:lvlOverride>
    <w:lvlOverride w:ilvl="4">
      <w:lvl w:ilvl="4">
        <w:start w:val="1"/>
        <w:numFmt w:val="decimal"/>
        <w:pStyle w:val="Heading5"/>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95" w16cid:durableId="496195455">
    <w:abstractNumId w:val="181"/>
  </w:num>
  <w:num w:numId="96" w16cid:durableId="1336347500">
    <w:abstractNumId w:val="93"/>
  </w:num>
  <w:num w:numId="97" w16cid:durableId="161606273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32868281">
    <w:abstractNumId w:val="121"/>
  </w:num>
  <w:num w:numId="99" w16cid:durableId="1556623570">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202668316">
    <w:abstractNumId w:val="18"/>
  </w:num>
  <w:num w:numId="101" w16cid:durableId="94885510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336735812">
    <w:abstractNumId w:val="222"/>
  </w:num>
  <w:num w:numId="103" w16cid:durableId="325473824">
    <w:abstractNumId w:val="2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221908221">
    <w:abstractNumId w:val="66"/>
  </w:num>
  <w:num w:numId="105" w16cid:durableId="1815491776">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001928682">
    <w:abstractNumId w:val="92"/>
  </w:num>
  <w:num w:numId="107" w16cid:durableId="471406359">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928995145">
    <w:abstractNumId w:val="198"/>
  </w:num>
  <w:num w:numId="109" w16cid:durableId="418908250">
    <w:abstractNumId w:val="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2085755057">
    <w:abstractNumId w:val="96"/>
  </w:num>
  <w:num w:numId="111" w16cid:durableId="2013992830">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466315286">
    <w:abstractNumId w:val="152"/>
  </w:num>
  <w:num w:numId="113" w16cid:durableId="1955020103">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881283106">
    <w:abstractNumId w:val="50"/>
  </w:num>
  <w:num w:numId="115" w16cid:durableId="110107052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724134383">
    <w:abstractNumId w:val="201"/>
  </w:num>
  <w:num w:numId="117" w16cid:durableId="107282450">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509299035">
    <w:abstractNumId w:val="47"/>
  </w:num>
  <w:num w:numId="119" w16cid:durableId="203746495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4135772">
    <w:abstractNumId w:val="55"/>
  </w:num>
  <w:num w:numId="121" w16cid:durableId="106575825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0982878">
    <w:abstractNumId w:val="40"/>
  </w:num>
  <w:num w:numId="123" w16cid:durableId="174741857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624508438">
    <w:abstractNumId w:val="101"/>
  </w:num>
  <w:num w:numId="125" w16cid:durableId="216087356">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44989512">
    <w:abstractNumId w:val="71"/>
  </w:num>
  <w:num w:numId="127" w16cid:durableId="905606675">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687565283">
    <w:abstractNumId w:val="182"/>
  </w:num>
  <w:num w:numId="129" w16cid:durableId="1878663932">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760057518">
    <w:abstractNumId w:val="48"/>
  </w:num>
  <w:num w:numId="131" w16cid:durableId="133637364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6337539">
    <w:abstractNumId w:val="80"/>
  </w:num>
  <w:num w:numId="133" w16cid:durableId="1174106926">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103265402">
    <w:abstractNumId w:val="79"/>
  </w:num>
  <w:num w:numId="135" w16cid:durableId="1899975214">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418675514">
    <w:abstractNumId w:val="180"/>
  </w:num>
  <w:num w:numId="137" w16cid:durableId="393701154">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706834859">
    <w:abstractNumId w:val="191"/>
  </w:num>
  <w:num w:numId="139" w16cid:durableId="1576864629">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752240119">
    <w:abstractNumId w:val="87"/>
  </w:num>
  <w:num w:numId="141" w16cid:durableId="1510169634">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774746482">
    <w:abstractNumId w:val="19"/>
  </w:num>
  <w:num w:numId="143" w16cid:durableId="42010427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831721938">
    <w:abstractNumId w:val="261"/>
  </w:num>
  <w:num w:numId="145" w16cid:durableId="1515680730">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019089187">
    <w:abstractNumId w:val="15"/>
  </w:num>
  <w:num w:numId="147" w16cid:durableId="78342230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669409672">
    <w:abstractNumId w:val="219"/>
  </w:num>
  <w:num w:numId="149" w16cid:durableId="1922988021">
    <w:abstractNumId w:val="2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510685238">
    <w:abstractNumId w:val="62"/>
  </w:num>
  <w:num w:numId="151" w16cid:durableId="25424309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330983213">
    <w:abstractNumId w:val="199"/>
  </w:num>
  <w:num w:numId="153" w16cid:durableId="1243687404">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401713414">
    <w:abstractNumId w:val="129"/>
  </w:num>
  <w:num w:numId="155" w16cid:durableId="1906909996">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877737517">
    <w:abstractNumId w:val="125"/>
  </w:num>
  <w:num w:numId="157" w16cid:durableId="1857112924">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328316202">
    <w:abstractNumId w:val="254"/>
  </w:num>
  <w:num w:numId="159" w16cid:durableId="1034690506">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164511733">
    <w:abstractNumId w:val="229"/>
  </w:num>
  <w:num w:numId="161" w16cid:durableId="876701860">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155099936">
    <w:abstractNumId w:val="214"/>
  </w:num>
  <w:num w:numId="163" w16cid:durableId="955871165">
    <w:abstractNumId w:val="2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944847308">
    <w:abstractNumId w:val="117"/>
  </w:num>
  <w:num w:numId="165" w16cid:durableId="37052921">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564638942">
    <w:abstractNumId w:val="215"/>
  </w:num>
  <w:num w:numId="167" w16cid:durableId="1796168405">
    <w:abstractNumId w:val="2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99317382">
    <w:abstractNumId w:val="133"/>
  </w:num>
  <w:num w:numId="169" w16cid:durableId="2073037479">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69163806">
    <w:abstractNumId w:val="59"/>
  </w:num>
  <w:num w:numId="171" w16cid:durableId="118725498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899438654">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089301658">
    <w:abstractNumId w:val="135"/>
  </w:num>
  <w:num w:numId="174" w16cid:durableId="4040024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710149864">
    <w:abstractNumId w:val="28"/>
  </w:num>
  <w:num w:numId="176" w16cid:durableId="32979215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125394823">
    <w:abstractNumId w:val="6"/>
  </w:num>
  <w:num w:numId="178" w16cid:durableId="15214284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970935175">
    <w:abstractNumId w:val="259"/>
  </w:num>
  <w:num w:numId="180" w16cid:durableId="319233827">
    <w:abstractNumId w:val="2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499008904">
    <w:abstractNumId w:val="250"/>
  </w:num>
  <w:num w:numId="182" w16cid:durableId="1117456251">
    <w:abstractNumId w:val="2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795491624">
    <w:abstractNumId w:val="2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726173275">
    <w:abstractNumId w:val="89"/>
  </w:num>
  <w:num w:numId="185" w16cid:durableId="1770463378">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384253803">
    <w:abstractNumId w:val="247"/>
  </w:num>
  <w:num w:numId="187" w16cid:durableId="916136926">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106075242">
    <w:abstractNumId w:val="65"/>
  </w:num>
  <w:num w:numId="189" w16cid:durableId="1483886805">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335883138">
    <w:abstractNumId w:val="227"/>
  </w:num>
  <w:num w:numId="191" w16cid:durableId="1126973537">
    <w:abstractNumId w:val="2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2135323453">
    <w:abstractNumId w:val="36"/>
  </w:num>
  <w:num w:numId="193" w16cid:durableId="122417245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972856956">
    <w:abstractNumId w:val="78"/>
  </w:num>
  <w:num w:numId="195" w16cid:durableId="618269435">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959100202">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540484092">
    <w:abstractNumId w:val="253"/>
  </w:num>
  <w:num w:numId="198" w16cid:durableId="1770197663">
    <w:abstractNumId w:val="2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547328036">
    <w:abstractNumId w:val="8"/>
  </w:num>
  <w:num w:numId="200" w16cid:durableId="17073693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11431586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090665728">
    <w:abstractNumId w:val="54"/>
  </w:num>
  <w:num w:numId="203" w16cid:durableId="563302366">
    <w:abstractNumId w:val="151"/>
  </w:num>
  <w:num w:numId="204" w16cid:durableId="426779480">
    <w:abstractNumId w:val="207"/>
  </w:num>
  <w:num w:numId="205" w16cid:durableId="1938950410">
    <w:abstractNumId w:val="183"/>
  </w:num>
  <w:num w:numId="206" w16cid:durableId="1014578713">
    <w:abstractNumId w:val="86"/>
  </w:num>
  <w:num w:numId="207" w16cid:durableId="1552693992">
    <w:abstractNumId w:val="189"/>
  </w:num>
  <w:num w:numId="208" w16cid:durableId="901448924">
    <w:abstractNumId w:val="90"/>
  </w:num>
  <w:num w:numId="209" w16cid:durableId="1902716963">
    <w:abstractNumId w:val="166"/>
  </w:num>
  <w:num w:numId="210" w16cid:durableId="913707850">
    <w:abstractNumId w:val="14"/>
  </w:num>
  <w:num w:numId="211" w16cid:durableId="335117404">
    <w:abstractNumId w:val="246"/>
  </w:num>
  <w:num w:numId="212" w16cid:durableId="653026906">
    <w:abstractNumId w:val="114"/>
  </w:num>
  <w:num w:numId="213" w16cid:durableId="2138529070">
    <w:abstractNumId w:val="61"/>
  </w:num>
  <w:num w:numId="214" w16cid:durableId="315426265">
    <w:abstractNumId w:val="39"/>
  </w:num>
  <w:num w:numId="215" w16cid:durableId="16725449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427430993">
    <w:abstractNumId w:val="205"/>
  </w:num>
  <w:num w:numId="217" w16cid:durableId="626011043">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734548265">
    <w:abstractNumId w:val="237"/>
  </w:num>
  <w:num w:numId="219" w16cid:durableId="1755667944">
    <w:abstractNumId w:val="2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298345737">
    <w:abstractNumId w:val="240"/>
  </w:num>
  <w:num w:numId="221" w16cid:durableId="1193572743">
    <w:abstractNumId w:val="2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261577190">
    <w:abstractNumId w:val="91"/>
  </w:num>
  <w:num w:numId="223" w16cid:durableId="563756344">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553225084">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90188166">
    <w:abstractNumId w:val="156"/>
  </w:num>
  <w:num w:numId="226" w16cid:durableId="1710647295">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840651989">
    <w:abstractNumId w:val="103"/>
  </w:num>
  <w:num w:numId="228" w16cid:durableId="2090272994">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2110539222">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543835738">
    <w:abstractNumId w:val="29"/>
  </w:num>
  <w:num w:numId="231" w16cid:durableId="63499096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53807730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986660731">
    <w:abstractNumId w:val="99"/>
  </w:num>
  <w:num w:numId="234" w16cid:durableId="106392338">
    <w:abstractNumId w:val="139"/>
  </w:num>
  <w:num w:numId="235" w16cid:durableId="651563111">
    <w:abstractNumId w:val="178"/>
  </w:num>
  <w:num w:numId="236" w16cid:durableId="12998554">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68452816">
    <w:abstractNumId w:val="217"/>
  </w:num>
  <w:num w:numId="238" w16cid:durableId="2071489843">
    <w:abstractNumId w:val="2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445389171">
    <w:abstractNumId w:val="216"/>
  </w:num>
  <w:num w:numId="240" w16cid:durableId="327710199">
    <w:abstractNumId w:val="2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866598661">
    <w:abstractNumId w:val="142"/>
  </w:num>
  <w:num w:numId="242" w16cid:durableId="1581058462">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907809652">
    <w:abstractNumId w:val="83"/>
  </w:num>
  <w:num w:numId="244" w16cid:durableId="1932277000">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583338380">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838228271">
    <w:abstractNumId w:val="127"/>
  </w:num>
  <w:num w:numId="247" w16cid:durableId="175141672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434741408">
    <w:abstractNumId w:val="234"/>
  </w:num>
  <w:num w:numId="249" w16cid:durableId="1106921387">
    <w:abstractNumId w:val="2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596862165">
    <w:abstractNumId w:val="2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577056086">
    <w:abstractNumId w:val="177"/>
  </w:num>
  <w:num w:numId="252" w16cid:durableId="2100440222">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468549708">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58620243">
    <w:abstractNumId w:val="170"/>
  </w:num>
  <w:num w:numId="255" w16cid:durableId="1623880392">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026752925">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6297316">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432503916">
    <w:abstractNumId w:val="208"/>
  </w:num>
  <w:num w:numId="259" w16cid:durableId="1451823359">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1258948488">
    <w:abstractNumId w:val="172"/>
  </w:num>
  <w:num w:numId="261" w16cid:durableId="399444339">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820535496">
    <w:abstractNumId w:val="153"/>
  </w:num>
  <w:num w:numId="263" w16cid:durableId="375784667">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458258377">
    <w:abstractNumId w:val="81"/>
  </w:num>
  <w:num w:numId="265" w16cid:durableId="509370573">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677611290">
    <w:abstractNumId w:val="137"/>
  </w:num>
  <w:num w:numId="267" w16cid:durableId="737049821">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99566994">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2112429357">
    <w:abstractNumId w:val="1"/>
  </w:num>
  <w:num w:numId="270" w16cid:durableId="187568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202858037">
    <w:abstractNumId w:val="12"/>
  </w:num>
  <w:num w:numId="272" w16cid:durableId="6466676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865385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77218965">
    <w:abstractNumId w:val="132"/>
  </w:num>
  <w:num w:numId="275" w16cid:durableId="1018892952">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270938029">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868181136">
    <w:abstractNumId w:val="236"/>
  </w:num>
  <w:num w:numId="278" w16cid:durableId="807165147">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248656020">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1708795131">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275676918">
    <w:abstractNumId w:val="197"/>
  </w:num>
  <w:num w:numId="282" w16cid:durableId="1104350584">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279411783">
    <w:abstractNumId w:val="210"/>
  </w:num>
  <w:num w:numId="284" w16cid:durableId="1388603437">
    <w:abstractNumId w:val="2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974599169">
    <w:abstractNumId w:val="105"/>
  </w:num>
  <w:num w:numId="286" w16cid:durableId="1254238172">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685088493">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1259562366">
    <w:abstractNumId w:val="169"/>
  </w:num>
  <w:num w:numId="289" w16cid:durableId="1471702937">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2115324756">
    <w:abstractNumId w:val="69"/>
  </w:num>
  <w:num w:numId="291" w16cid:durableId="14852626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58081293">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1394768921">
    <w:abstractNumId w:val="58"/>
  </w:num>
  <w:num w:numId="294" w16cid:durableId="41393517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955527340">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893930691">
    <w:abstractNumId w:val="98"/>
  </w:num>
  <w:num w:numId="297" w16cid:durableId="429202847">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535237879">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1961835537">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957028993">
    <w:abstractNumId w:val="242"/>
  </w:num>
  <w:num w:numId="301" w16cid:durableId="1846240804">
    <w:abstractNumId w:val="2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551117272">
    <w:abstractNumId w:val="74"/>
  </w:num>
  <w:num w:numId="303" w16cid:durableId="1772773501">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1905291773">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1912537960">
    <w:abstractNumId w:val="68"/>
  </w:num>
  <w:num w:numId="306" w16cid:durableId="177629153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810489354">
    <w:abstractNumId w:val="94"/>
  </w:num>
  <w:num w:numId="308" w16cid:durableId="979113251">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187374699">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960839209">
    <w:abstractNumId w:val="184"/>
  </w:num>
  <w:num w:numId="311" w16cid:durableId="2064132890">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1178618117">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1049376464">
    <w:abstractNumId w:val="209"/>
  </w:num>
  <w:num w:numId="314" w16cid:durableId="219444326">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885024593">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1361516337">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769620011">
    <w:abstractNumId w:val="233"/>
  </w:num>
  <w:num w:numId="318" w16cid:durableId="1274047994">
    <w:abstractNumId w:val="2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1751265860">
    <w:abstractNumId w:val="108"/>
  </w:num>
  <w:num w:numId="320" w16cid:durableId="616066509">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474882950">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1958947889">
    <w:abstractNumId w:val="232"/>
  </w:num>
  <w:num w:numId="323" w16cid:durableId="902060384">
    <w:abstractNumId w:val="238"/>
  </w:num>
  <w:num w:numId="324" w16cid:durableId="997031869">
    <w:abstractNumId w:val="187"/>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16cid:durableId="355742332">
    <w:abstractNumId w:val="18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819835845">
    <w:abstractNumId w:val="109"/>
  </w:num>
  <w:num w:numId="327" w16cid:durableId="1206869810">
    <w:abstractNumId w:val="73"/>
  </w:num>
  <w:num w:numId="328" w16cid:durableId="809328759">
    <w:abstractNumId w:val="20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attachedTemplate r:id="rId1"/>
  <w:defaultTabStop w:val="720"/>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C2B"/>
    <w:rsid w:val="0004515C"/>
    <w:rsid w:val="001753B8"/>
    <w:rsid w:val="00221D4A"/>
    <w:rsid w:val="002773FB"/>
    <w:rsid w:val="00451B2D"/>
    <w:rsid w:val="00522BE0"/>
    <w:rsid w:val="00796865"/>
    <w:rsid w:val="00807D2B"/>
    <w:rsid w:val="0094107D"/>
    <w:rsid w:val="009B0F87"/>
    <w:rsid w:val="009D7AA5"/>
    <w:rsid w:val="00A66C69"/>
    <w:rsid w:val="00AE6FDE"/>
    <w:rsid w:val="00B47C2B"/>
    <w:rsid w:val="00C20D7C"/>
    <w:rsid w:val="00C3206C"/>
    <w:rsid w:val="00D16039"/>
    <w:rsid w:val="00DD7A3F"/>
    <w:rsid w:val="00F62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04"/>
    <o:shapelayout v:ext="edit">
      <o:idmap v:ext="edit" data="1"/>
    </o:shapelayout>
  </w:shapeDefaults>
  <w:decimalSymbol w:val="."/>
  <w:listSeparator w:val=","/>
  <w15:chartTrackingRefBased/>
  <w15:docId w15:val="{B8257114-2405-6340-963F-0990C8C5F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C2B"/>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20D7C"/>
    <w:pPr>
      <w:keepNext/>
      <w:numPr>
        <w:numId w:val="1"/>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C20D7C"/>
    <w:pPr>
      <w:keepNext/>
      <w:numPr>
        <w:ilvl w:val="1"/>
        <w:numId w:val="1"/>
      </w:numPr>
      <w:spacing w:before="240" w:after="60"/>
      <w:outlineLvl w:val="1"/>
    </w:pPr>
    <w:rPr>
      <w:rFonts w:cs="Arial"/>
      <w:b/>
      <w:bCs/>
      <w:sz w:val="26"/>
      <w:szCs w:val="26"/>
    </w:rPr>
  </w:style>
  <w:style w:type="paragraph" w:styleId="Heading3">
    <w:name w:val="heading 3"/>
    <w:basedOn w:val="Normal"/>
    <w:next w:val="Normal"/>
    <w:link w:val="Heading3Char"/>
    <w:qFormat/>
    <w:rsid w:val="00C20D7C"/>
    <w:pPr>
      <w:keepNext/>
      <w:numPr>
        <w:ilvl w:val="2"/>
        <w:numId w:val="1"/>
      </w:numPr>
      <w:spacing w:before="240" w:after="60"/>
      <w:outlineLvl w:val="2"/>
    </w:pPr>
    <w:rPr>
      <w:rFonts w:cs="Arial"/>
      <w:b/>
      <w:bCs/>
    </w:rPr>
  </w:style>
  <w:style w:type="paragraph" w:styleId="Heading4">
    <w:name w:val="heading 4"/>
    <w:basedOn w:val="Normal"/>
    <w:next w:val="Normal"/>
    <w:link w:val="Heading4Char"/>
    <w:qFormat/>
    <w:rsid w:val="00C20D7C"/>
    <w:pPr>
      <w:keepNext/>
      <w:numPr>
        <w:ilvl w:val="3"/>
        <w:numId w:val="1"/>
      </w:numPr>
      <w:spacing w:before="240" w:after="60"/>
      <w:outlineLvl w:val="3"/>
    </w:pPr>
    <w:rPr>
      <w:b/>
      <w:bCs/>
    </w:rPr>
  </w:style>
  <w:style w:type="paragraph" w:styleId="Heading5">
    <w:name w:val="heading 5"/>
    <w:basedOn w:val="Normal"/>
    <w:next w:val="Normal"/>
    <w:link w:val="Heading5Char"/>
    <w:qFormat/>
    <w:rsid w:val="00C20D7C"/>
    <w:pPr>
      <w:numPr>
        <w:ilvl w:val="4"/>
        <w:numId w:val="1"/>
      </w:numPr>
      <w:spacing w:before="240" w:after="60"/>
      <w:outlineLvl w:val="4"/>
    </w:pPr>
    <w:rPr>
      <w:rFonts w:ascii="Helvetica" w:hAnsi="Helvetica"/>
      <w:b/>
      <w:bCs/>
      <w:sz w:val="20"/>
      <w:szCs w:val="20"/>
    </w:rPr>
  </w:style>
  <w:style w:type="paragraph" w:styleId="Heading6">
    <w:name w:val="heading 6"/>
    <w:basedOn w:val="Normal"/>
    <w:next w:val="Normal"/>
    <w:link w:val="Heading6Char"/>
    <w:autoRedefine/>
    <w:qFormat/>
    <w:rsid w:val="00B47C2B"/>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B47C2B"/>
    <w:pPr>
      <w:tabs>
        <w:tab w:val="num" w:pos="1296"/>
      </w:tabs>
      <w:spacing w:before="240" w:after="60"/>
      <w:ind w:left="1296" w:hanging="1296"/>
      <w:outlineLvl w:val="6"/>
    </w:pPr>
  </w:style>
  <w:style w:type="paragraph" w:styleId="Heading8">
    <w:name w:val="heading 8"/>
    <w:basedOn w:val="Normal"/>
    <w:next w:val="Normal"/>
    <w:link w:val="Heading8Char"/>
    <w:qFormat/>
    <w:rsid w:val="00B47C2B"/>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B47C2B"/>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14:ligatures w14:val="none"/>
    </w:rPr>
  </w:style>
  <w:style w:type="character" w:customStyle="1" w:styleId="Heading2Char">
    <w:name w:val="Heading 2 Char"/>
    <w:basedOn w:val="DefaultParagraphFont"/>
    <w:link w:val="Heading2"/>
    <w:rsid w:val="00C20D7C"/>
    <w:rPr>
      <w:rFonts w:ascii="Times New Roman" w:eastAsia="Times New Roman" w:hAnsi="Times New Roman" w:cs="Arial"/>
      <w:b/>
      <w:bCs/>
      <w:kern w:val="0"/>
      <w:sz w:val="26"/>
      <w:szCs w:val="26"/>
      <w14:ligatures w14:val="none"/>
    </w:rPr>
  </w:style>
  <w:style w:type="character" w:customStyle="1" w:styleId="Heading5Char">
    <w:name w:val="Heading 5 Char"/>
    <w:basedOn w:val="DefaultParagraphFont"/>
    <w:link w:val="Heading5"/>
    <w:rsid w:val="00C20D7C"/>
    <w:rPr>
      <w:rFonts w:ascii="Helvetica" w:eastAsia="Times New Roman" w:hAnsi="Helvetica" w:cs="Times New Roman"/>
      <w:b/>
      <w:bCs/>
      <w:kern w:val="0"/>
      <w:sz w:val="20"/>
      <w:szCs w:val="20"/>
      <w14:ligatures w14:val="none"/>
    </w:rPr>
  </w:style>
  <w:style w:type="character" w:customStyle="1" w:styleId="Heading3Char">
    <w:name w:val="Heading 3 Char"/>
    <w:basedOn w:val="DefaultParagraphFont"/>
    <w:link w:val="Heading3"/>
    <w:rsid w:val="00C20D7C"/>
    <w:rPr>
      <w:rFonts w:ascii="Times New Roman" w:eastAsia="Times New Roman" w:hAnsi="Times New Roman" w:cs="Arial"/>
      <w:b/>
      <w:bCs/>
      <w:kern w:val="0"/>
      <w14:ligatures w14:val="none"/>
    </w:rPr>
  </w:style>
  <w:style w:type="character" w:customStyle="1" w:styleId="Heading4Char">
    <w:name w:val="Heading 4 Char"/>
    <w:basedOn w:val="DefaultParagraphFont"/>
    <w:link w:val="Heading4"/>
    <w:rsid w:val="00C20D7C"/>
    <w:rPr>
      <w:rFonts w:ascii="Times New Roman" w:eastAsia="Times New Roman" w:hAnsi="Times New Roman" w:cs="Times New Roman"/>
      <w:b/>
      <w:bCs/>
      <w:kern w:val="0"/>
      <w14:ligatures w14:val="none"/>
    </w:rPr>
  </w:style>
  <w:style w:type="character" w:customStyle="1" w:styleId="Heading6Char">
    <w:name w:val="Heading 6 Char"/>
    <w:basedOn w:val="DefaultParagraphFont"/>
    <w:link w:val="Heading6"/>
    <w:rsid w:val="00B47C2B"/>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B47C2B"/>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B47C2B"/>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B47C2B"/>
    <w:rPr>
      <w:rFonts w:ascii="Arial" w:eastAsia="Times New Roman" w:hAnsi="Arial" w:cs="Arial"/>
      <w:kern w:val="0"/>
      <w:sz w:val="22"/>
      <w:szCs w:val="22"/>
      <w14:ligatures w14:val="none"/>
    </w:rPr>
  </w:style>
  <w:style w:type="paragraph" w:styleId="Header">
    <w:name w:val="header"/>
    <w:basedOn w:val="Normal"/>
    <w:link w:val="HeaderChar"/>
    <w:unhideWhenUsed/>
    <w:rsid w:val="0004515C"/>
    <w:pPr>
      <w:tabs>
        <w:tab w:val="center" w:pos="4680"/>
        <w:tab w:val="right" w:pos="9360"/>
      </w:tabs>
    </w:pPr>
  </w:style>
  <w:style w:type="character" w:customStyle="1" w:styleId="HeaderChar">
    <w:name w:val="Header Char"/>
    <w:basedOn w:val="DefaultParagraphFont"/>
    <w:link w:val="Header"/>
    <w:rsid w:val="0004515C"/>
    <w:rPr>
      <w:rFonts w:ascii="Times New Roman" w:eastAsia="Times New Roman" w:hAnsi="Times New Roman" w:cs="Times New Roman"/>
      <w:kern w:val="0"/>
      <w14:ligatures w14:val="none"/>
    </w:rPr>
  </w:style>
  <w:style w:type="paragraph" w:styleId="Footer">
    <w:name w:val="footer"/>
    <w:basedOn w:val="Normal"/>
    <w:link w:val="FooterChar"/>
    <w:unhideWhenUsed/>
    <w:rsid w:val="0004515C"/>
    <w:pPr>
      <w:tabs>
        <w:tab w:val="center" w:pos="4680"/>
        <w:tab w:val="right" w:pos="9360"/>
      </w:tabs>
    </w:pPr>
  </w:style>
  <w:style w:type="character" w:customStyle="1" w:styleId="FooterChar">
    <w:name w:val="Footer Char"/>
    <w:basedOn w:val="DefaultParagraphFont"/>
    <w:link w:val="Footer"/>
    <w:rsid w:val="0004515C"/>
    <w:rPr>
      <w:rFonts w:ascii="Times New Roman" w:eastAsia="Times New Roman" w:hAnsi="Times New Roman" w:cs="Times New Roman"/>
      <w:kern w:val="0"/>
      <w14:ligatures w14:val="none"/>
    </w:rPr>
  </w:style>
  <w:style w:type="paragraph" w:styleId="Title">
    <w:name w:val="Title"/>
    <w:basedOn w:val="Normal"/>
    <w:next w:val="Normal"/>
    <w:link w:val="TitleChar"/>
    <w:uiPriority w:val="10"/>
    <w:qFormat/>
    <w:rsid w:val="007968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865"/>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796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865"/>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96865"/>
    <w:pPr>
      <w:spacing w:before="160"/>
      <w:jc w:val="center"/>
    </w:pPr>
    <w:rPr>
      <w:i/>
      <w:iCs/>
      <w:color w:val="404040" w:themeColor="text1" w:themeTint="BF"/>
    </w:rPr>
  </w:style>
  <w:style w:type="character" w:customStyle="1" w:styleId="QuoteChar">
    <w:name w:val="Quote Char"/>
    <w:basedOn w:val="DefaultParagraphFont"/>
    <w:link w:val="Quote"/>
    <w:uiPriority w:val="29"/>
    <w:rsid w:val="00796865"/>
    <w:rPr>
      <w:rFonts w:ascii="Times New Roman" w:eastAsia="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796865"/>
    <w:pPr>
      <w:ind w:left="720"/>
      <w:contextualSpacing/>
    </w:pPr>
  </w:style>
  <w:style w:type="character" w:styleId="IntenseEmphasis">
    <w:name w:val="Intense Emphasis"/>
    <w:basedOn w:val="DefaultParagraphFont"/>
    <w:uiPriority w:val="21"/>
    <w:qFormat/>
    <w:rsid w:val="00796865"/>
    <w:rPr>
      <w:i/>
      <w:iCs/>
      <w:color w:val="2F5496" w:themeColor="accent1" w:themeShade="BF"/>
    </w:rPr>
  </w:style>
  <w:style w:type="paragraph" w:styleId="IntenseQuote">
    <w:name w:val="Intense Quote"/>
    <w:basedOn w:val="Normal"/>
    <w:next w:val="Normal"/>
    <w:link w:val="IntenseQuoteChar"/>
    <w:uiPriority w:val="30"/>
    <w:qFormat/>
    <w:rsid w:val="007968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865"/>
    <w:rPr>
      <w:rFonts w:ascii="Times New Roman" w:eastAsia="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796865"/>
    <w:rPr>
      <w:b/>
      <w:bCs/>
      <w:smallCaps/>
      <w:color w:val="2F5496" w:themeColor="accent1" w:themeShade="BF"/>
      <w:spacing w:val="5"/>
    </w:rPr>
  </w:style>
  <w:style w:type="paragraph" w:styleId="FootnoteText">
    <w:name w:val="footnote text"/>
    <w:basedOn w:val="Normal"/>
    <w:link w:val="FootnoteTextChar"/>
    <w:semiHidden/>
    <w:rsid w:val="00796865"/>
    <w:rPr>
      <w:sz w:val="20"/>
      <w:szCs w:val="20"/>
    </w:rPr>
  </w:style>
  <w:style w:type="character" w:customStyle="1" w:styleId="FootnoteTextChar">
    <w:name w:val="Footnote Text Char"/>
    <w:basedOn w:val="DefaultParagraphFont"/>
    <w:link w:val="FootnoteText"/>
    <w:semiHidden/>
    <w:rsid w:val="00796865"/>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rsid w:val="00796865"/>
    <w:rPr>
      <w:vertAlign w:val="superscript"/>
    </w:rPr>
  </w:style>
  <w:style w:type="table" w:styleId="TableGrid">
    <w:name w:val="Table Grid"/>
    <w:basedOn w:val="TableNormal"/>
    <w:uiPriority w:val="59"/>
    <w:rsid w:val="00796865"/>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796865"/>
  </w:style>
  <w:style w:type="table" w:styleId="TableContemporary">
    <w:name w:val="Table Contemporary"/>
    <w:basedOn w:val="TableNormal"/>
    <w:rsid w:val="00796865"/>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OC1">
    <w:name w:val="toc 1"/>
    <w:basedOn w:val="Normal"/>
    <w:next w:val="Normal"/>
    <w:autoRedefine/>
    <w:uiPriority w:val="39"/>
    <w:unhideWhenUsed/>
    <w:rsid w:val="00796865"/>
    <w:pPr>
      <w:spacing w:before="360" w:after="360"/>
    </w:pPr>
    <w:rPr>
      <w:rFonts w:asciiTheme="minorHAnsi" w:hAnsiTheme="minorHAnsi"/>
      <w:b/>
      <w:bCs/>
      <w:caps/>
      <w:sz w:val="22"/>
      <w:szCs w:val="22"/>
      <w:u w:val="single"/>
    </w:rPr>
  </w:style>
  <w:style w:type="numbering" w:customStyle="1" w:styleId="CurrentList1">
    <w:name w:val="Current List1"/>
    <w:uiPriority w:val="99"/>
    <w:rsid w:val="00796865"/>
    <w:pPr>
      <w:numPr>
        <w:numId w:val="66"/>
      </w:numPr>
    </w:pPr>
  </w:style>
  <w:style w:type="numbering" w:customStyle="1" w:styleId="CurrentList2">
    <w:name w:val="Current List2"/>
    <w:uiPriority w:val="99"/>
    <w:rsid w:val="00796865"/>
    <w:pPr>
      <w:numPr>
        <w:numId w:val="67"/>
      </w:numPr>
    </w:pPr>
  </w:style>
  <w:style w:type="character" w:customStyle="1" w:styleId="Heading1Char1">
    <w:name w:val="Heading 1 Char1"/>
    <w:basedOn w:val="DefaultParagraphFont"/>
    <w:rsid w:val="00796865"/>
    <w:rPr>
      <w:rFonts w:ascii="Helvetica" w:eastAsia="Times New Roman" w:hAnsi="Helvetica" w:cs="Arial"/>
      <w:b/>
      <w:bCs/>
      <w:kern w:val="32"/>
      <w:sz w:val="28"/>
      <w:szCs w:val="28"/>
      <w14:ligatures w14:val="none"/>
    </w:rPr>
  </w:style>
  <w:style w:type="character" w:customStyle="1" w:styleId="Heading1Char2">
    <w:name w:val="Heading 1 Char2"/>
    <w:basedOn w:val="DefaultParagraphFont"/>
    <w:rsid w:val="00796865"/>
    <w:rPr>
      <w:rFonts w:ascii="Helvetica" w:eastAsia="Times New Roman" w:hAnsi="Helvetica" w:cs="Arial"/>
      <w:b/>
      <w:bCs/>
      <w:kern w:val="32"/>
      <w:sz w:val="28"/>
      <w:szCs w:val="28"/>
      <w14:ligatures w14:val="none"/>
    </w:rPr>
  </w:style>
  <w:style w:type="character" w:customStyle="1" w:styleId="Heading2Char1">
    <w:name w:val="Heading 2 Char1"/>
    <w:basedOn w:val="DefaultParagraphFont"/>
    <w:rsid w:val="00796865"/>
    <w:rPr>
      <w:rFonts w:ascii="Times New Roman" w:eastAsia="Times New Roman" w:hAnsi="Times New Roman" w:cs="Arial"/>
      <w:b/>
      <w:bCs/>
      <w:kern w:val="0"/>
      <w:sz w:val="26"/>
      <w:szCs w:val="26"/>
      <w14:ligatures w14:val="none"/>
    </w:rPr>
  </w:style>
  <w:style w:type="character" w:customStyle="1" w:styleId="Heading5Char1">
    <w:name w:val="Heading 5 Char1"/>
    <w:basedOn w:val="DefaultParagraphFont"/>
    <w:rsid w:val="00796865"/>
    <w:rPr>
      <w:rFonts w:ascii="Helvetica" w:eastAsia="Times New Roman" w:hAnsi="Helvetica" w:cs="Times New Roman"/>
      <w:b/>
      <w:bCs/>
      <w:kern w:val="0"/>
      <w:sz w:val="20"/>
      <w:szCs w:val="20"/>
      <w14:ligatures w14:val="none"/>
    </w:rPr>
  </w:style>
  <w:style w:type="character" w:customStyle="1" w:styleId="Heading3Char1">
    <w:name w:val="Heading 3 Char1"/>
    <w:basedOn w:val="DefaultParagraphFont"/>
    <w:rsid w:val="00796865"/>
    <w:rPr>
      <w:rFonts w:ascii="Times New Roman" w:eastAsia="Times New Roman" w:hAnsi="Times New Roman" w:cs="Arial"/>
      <w:b/>
      <w:bCs/>
      <w:kern w:val="0"/>
      <w14:ligatures w14:val="none"/>
    </w:rPr>
  </w:style>
  <w:style w:type="character" w:customStyle="1" w:styleId="Heading4Char1">
    <w:name w:val="Heading 4 Char1"/>
    <w:basedOn w:val="DefaultParagraphFont"/>
    <w:rsid w:val="00796865"/>
    <w:rPr>
      <w:rFonts w:ascii="Times New Roman" w:eastAsia="Times New Roman" w:hAnsi="Times New Roman" w:cs="Times New Roman"/>
      <w:b/>
      <w:bCs/>
      <w:kern w:val="0"/>
      <w14:ligatures w14:val="none"/>
    </w:rPr>
  </w:style>
  <w:style w:type="character" w:customStyle="1" w:styleId="Heading6Char1">
    <w:name w:val="Heading 6 Char1"/>
    <w:basedOn w:val="DefaultParagraphFont"/>
    <w:rsid w:val="00796865"/>
    <w:rPr>
      <w:rFonts w:asciiTheme="majorHAnsi" w:eastAsia="Times New Roman" w:hAnsiTheme="majorHAnsi" w:cs="Times New Roman"/>
      <w:b/>
      <w:bCs/>
      <w:kern w:val="0"/>
      <w:sz w:val="22"/>
      <w:szCs w:val="22"/>
      <w14:ligatures w14:val="none"/>
    </w:rPr>
  </w:style>
  <w:style w:type="character" w:customStyle="1" w:styleId="Heading7Char1">
    <w:name w:val="Heading 7 Char1"/>
    <w:basedOn w:val="DefaultParagraphFont"/>
    <w:rsid w:val="00796865"/>
    <w:rPr>
      <w:rFonts w:ascii="Times New Roman" w:eastAsia="Times New Roman" w:hAnsi="Times New Roman" w:cs="Times New Roman"/>
      <w:kern w:val="0"/>
      <w14:ligatures w14:val="none"/>
    </w:rPr>
  </w:style>
  <w:style w:type="character" w:customStyle="1" w:styleId="Heading8Char1">
    <w:name w:val="Heading 8 Char1"/>
    <w:basedOn w:val="DefaultParagraphFont"/>
    <w:rsid w:val="00796865"/>
    <w:rPr>
      <w:rFonts w:ascii="Times New Roman" w:eastAsia="Times New Roman" w:hAnsi="Times New Roman" w:cs="Times New Roman"/>
      <w:i/>
      <w:iCs/>
      <w:kern w:val="0"/>
      <w14:ligatures w14:val="none"/>
    </w:rPr>
  </w:style>
  <w:style w:type="character" w:customStyle="1" w:styleId="Heading9Char1">
    <w:name w:val="Heading 9 Char1"/>
    <w:basedOn w:val="DefaultParagraphFont"/>
    <w:rsid w:val="00796865"/>
    <w:rPr>
      <w:rFonts w:ascii="Arial" w:eastAsia="Times New Roman" w:hAnsi="Arial" w:cs="Arial"/>
      <w:kern w:val="0"/>
      <w:sz w:val="22"/>
      <w:szCs w:val="22"/>
      <w14:ligatures w14:val="none"/>
    </w:rPr>
  </w:style>
  <w:style w:type="numbering" w:styleId="111111">
    <w:name w:val="Outline List 2"/>
    <w:basedOn w:val="NoList"/>
    <w:uiPriority w:val="99"/>
    <w:semiHidden/>
    <w:unhideWhenUsed/>
    <w:rsid w:val="00796865"/>
    <w:pPr>
      <w:numPr>
        <w:numId w:val="5"/>
      </w:numPr>
    </w:pPr>
  </w:style>
  <w:style w:type="character" w:customStyle="1" w:styleId="Heading1Char3">
    <w:name w:val="Heading 1 Char3"/>
    <w:basedOn w:val="DefaultParagraphFont"/>
    <w:rsid w:val="00796865"/>
    <w:rPr>
      <w:rFonts w:ascii="Helvetica" w:eastAsia="Times New Roman" w:hAnsi="Helvetica" w:cs="Arial"/>
      <w:b/>
      <w:bCs/>
      <w:kern w:val="32"/>
      <w:sz w:val="28"/>
      <w:szCs w:val="28"/>
    </w:rPr>
  </w:style>
  <w:style w:type="character" w:customStyle="1" w:styleId="Heading2Char2">
    <w:name w:val="Heading 2 Char2"/>
    <w:basedOn w:val="DefaultParagraphFont"/>
    <w:rsid w:val="00796865"/>
    <w:rPr>
      <w:rFonts w:eastAsia="Times New Roman" w:cs="Arial"/>
      <w:b/>
      <w:bCs/>
      <w:sz w:val="26"/>
      <w:szCs w:val="26"/>
    </w:rPr>
  </w:style>
  <w:style w:type="character" w:customStyle="1" w:styleId="Heading3Char2">
    <w:name w:val="Heading 3 Char2"/>
    <w:basedOn w:val="DefaultParagraphFont"/>
    <w:rsid w:val="00796865"/>
    <w:rPr>
      <w:rFonts w:eastAsia="Times New Roman" w:cs="Arial"/>
      <w:b/>
      <w:bCs/>
    </w:rPr>
  </w:style>
  <w:style w:type="character" w:customStyle="1" w:styleId="HeaderChar1">
    <w:name w:val="Header Char1"/>
    <w:basedOn w:val="DefaultParagraphFont"/>
    <w:rsid w:val="00796865"/>
    <w:rPr>
      <w:rFonts w:ascii="Times New Roman" w:eastAsia="Times New Roman" w:hAnsi="Times New Roman" w:cs="Times New Roman"/>
      <w:kern w:val="0"/>
      <w14:ligatures w14:val="none"/>
    </w:rPr>
  </w:style>
  <w:style w:type="character" w:customStyle="1" w:styleId="FooterChar1">
    <w:name w:val="Footer Char1"/>
    <w:basedOn w:val="DefaultParagraphFont"/>
    <w:uiPriority w:val="99"/>
    <w:rsid w:val="00796865"/>
    <w:rPr>
      <w:rFonts w:ascii="Times New Roman" w:eastAsia="Times New Roman" w:hAnsi="Times New Roman" w:cs="Times New Roman"/>
      <w:kern w:val="0"/>
      <w14:ligatures w14:val="none"/>
    </w:rPr>
  </w:style>
  <w:style w:type="character" w:customStyle="1" w:styleId="Heading1Char4">
    <w:name w:val="Heading 1 Char4"/>
    <w:basedOn w:val="DefaultParagraphFont"/>
    <w:rsid w:val="00796865"/>
    <w:rPr>
      <w:rFonts w:ascii="Helvetica" w:eastAsia="Times New Roman" w:hAnsi="Helvetica" w:cs="Arial"/>
      <w:b/>
      <w:bCs/>
      <w:kern w:val="32"/>
      <w:sz w:val="28"/>
      <w:szCs w:val="28"/>
      <w14:ligatures w14:val="none"/>
    </w:rPr>
  </w:style>
  <w:style w:type="character" w:customStyle="1" w:styleId="Heading2Char3">
    <w:name w:val="Heading 2 Char3"/>
    <w:basedOn w:val="DefaultParagraphFont"/>
    <w:rsid w:val="00796865"/>
    <w:rPr>
      <w:rFonts w:ascii="Times New Roman" w:eastAsia="Times New Roman" w:hAnsi="Times New Roman" w:cs="Arial"/>
      <w:b/>
      <w:bCs/>
      <w:kern w:val="0"/>
      <w:sz w:val="26"/>
      <w:szCs w:val="26"/>
      <w14:ligatures w14:val="none"/>
    </w:rPr>
  </w:style>
  <w:style w:type="character" w:customStyle="1" w:styleId="Heading5Char2">
    <w:name w:val="Heading 5 Char2"/>
    <w:basedOn w:val="DefaultParagraphFont"/>
    <w:rsid w:val="00796865"/>
    <w:rPr>
      <w:rFonts w:ascii="Helvetica" w:eastAsia="Times New Roman" w:hAnsi="Helvetica" w:cs="Times New Roman"/>
      <w:b/>
      <w:bCs/>
      <w:kern w:val="0"/>
      <w:sz w:val="20"/>
      <w:szCs w:val="20"/>
      <w14:ligatures w14:val="none"/>
    </w:rPr>
  </w:style>
  <w:style w:type="character" w:customStyle="1" w:styleId="Heading3Char3">
    <w:name w:val="Heading 3 Char3"/>
    <w:basedOn w:val="DefaultParagraphFont"/>
    <w:rsid w:val="00796865"/>
    <w:rPr>
      <w:rFonts w:ascii="Times New Roman" w:eastAsia="Times New Roman" w:hAnsi="Times New Roman" w:cs="Arial"/>
      <w:b/>
      <w:bCs/>
      <w:kern w:val="0"/>
      <w14:ligatures w14:val="none"/>
    </w:rPr>
  </w:style>
  <w:style w:type="character" w:customStyle="1" w:styleId="Heading4Char2">
    <w:name w:val="Heading 4 Char2"/>
    <w:basedOn w:val="DefaultParagraphFont"/>
    <w:rsid w:val="00796865"/>
    <w:rPr>
      <w:rFonts w:ascii="Times New Roman" w:eastAsia="Times New Roman" w:hAnsi="Times New Roman" w:cs="Times New Roman"/>
      <w:b/>
      <w:bCs/>
      <w:kern w:val="0"/>
      <w14:ligatures w14:val="none"/>
    </w:rPr>
  </w:style>
  <w:style w:type="character" w:customStyle="1" w:styleId="Heading6Char2">
    <w:name w:val="Heading 6 Char2"/>
    <w:basedOn w:val="DefaultParagraphFont"/>
    <w:rsid w:val="00796865"/>
    <w:rPr>
      <w:rFonts w:asciiTheme="majorHAnsi" w:eastAsia="Times New Roman" w:hAnsiTheme="majorHAnsi" w:cs="Times New Roman"/>
      <w:b/>
      <w:bCs/>
      <w:kern w:val="0"/>
      <w:sz w:val="22"/>
      <w:szCs w:val="22"/>
      <w14:ligatures w14:val="none"/>
    </w:rPr>
  </w:style>
  <w:style w:type="character" w:customStyle="1" w:styleId="Heading7Char2">
    <w:name w:val="Heading 7 Char2"/>
    <w:basedOn w:val="DefaultParagraphFont"/>
    <w:rsid w:val="00796865"/>
    <w:rPr>
      <w:rFonts w:ascii="Times New Roman" w:eastAsia="Times New Roman" w:hAnsi="Times New Roman" w:cs="Times New Roman"/>
      <w:kern w:val="0"/>
      <w14:ligatures w14:val="none"/>
    </w:rPr>
  </w:style>
  <w:style w:type="character" w:customStyle="1" w:styleId="Heading8Char2">
    <w:name w:val="Heading 8 Char2"/>
    <w:basedOn w:val="DefaultParagraphFont"/>
    <w:rsid w:val="00796865"/>
    <w:rPr>
      <w:rFonts w:ascii="Times New Roman" w:eastAsia="Times New Roman" w:hAnsi="Times New Roman" w:cs="Times New Roman"/>
      <w:i/>
      <w:iCs/>
      <w:kern w:val="0"/>
      <w14:ligatures w14:val="none"/>
    </w:rPr>
  </w:style>
  <w:style w:type="character" w:customStyle="1" w:styleId="Heading9Char2">
    <w:name w:val="Heading 9 Char2"/>
    <w:basedOn w:val="DefaultParagraphFont"/>
    <w:rsid w:val="00796865"/>
    <w:rPr>
      <w:rFonts w:ascii="Arial" w:eastAsia="Times New Roman" w:hAnsi="Arial" w:cs="Arial"/>
      <w:kern w:val="0"/>
      <w:sz w:val="22"/>
      <w:szCs w:val="22"/>
      <w14:ligatures w14:val="none"/>
    </w:rPr>
  </w:style>
  <w:style w:type="character" w:customStyle="1" w:styleId="HeaderChar2">
    <w:name w:val="Header Char2"/>
    <w:basedOn w:val="DefaultParagraphFont"/>
    <w:rsid w:val="00796865"/>
    <w:rPr>
      <w:rFonts w:ascii="Times New Roman" w:eastAsia="Times New Roman" w:hAnsi="Times New Roman" w:cs="Times New Roman"/>
      <w:kern w:val="0"/>
      <w14:ligatures w14:val="none"/>
    </w:rPr>
  </w:style>
  <w:style w:type="character" w:customStyle="1" w:styleId="FooterChar2">
    <w:name w:val="Footer Char2"/>
    <w:basedOn w:val="DefaultParagraphFont"/>
    <w:rsid w:val="00796865"/>
    <w:rPr>
      <w:rFonts w:ascii="Times New Roman" w:eastAsia="Times New Roman" w:hAnsi="Times New Roman" w:cs="Times New Roman"/>
      <w:kern w:val="0"/>
      <w14:ligatures w14:val="none"/>
    </w:rPr>
  </w:style>
  <w:style w:type="character" w:customStyle="1" w:styleId="Heading1Char5">
    <w:name w:val="Heading 1 Char5"/>
    <w:basedOn w:val="DefaultParagraphFont"/>
    <w:rsid w:val="00796865"/>
    <w:rPr>
      <w:rFonts w:ascii="Helvetica" w:eastAsia="Times New Roman" w:hAnsi="Helvetica" w:cs="Arial"/>
      <w:b/>
      <w:bCs/>
      <w:kern w:val="32"/>
      <w:sz w:val="28"/>
      <w:szCs w:val="28"/>
    </w:rPr>
  </w:style>
  <w:style w:type="character" w:customStyle="1" w:styleId="Heading2Char4">
    <w:name w:val="Heading 2 Char4"/>
    <w:basedOn w:val="DefaultParagraphFont"/>
    <w:rsid w:val="00796865"/>
    <w:rPr>
      <w:rFonts w:eastAsia="Times New Roman" w:cs="Arial"/>
      <w:b/>
      <w:bCs/>
      <w:sz w:val="26"/>
      <w:szCs w:val="26"/>
    </w:rPr>
  </w:style>
  <w:style w:type="character" w:customStyle="1" w:styleId="Heading3Char4">
    <w:name w:val="Heading 3 Char4"/>
    <w:basedOn w:val="DefaultParagraphFont"/>
    <w:rsid w:val="00796865"/>
    <w:rPr>
      <w:rFonts w:eastAsia="Times New Roman" w:cs="Arial"/>
      <w:b/>
      <w:bCs/>
    </w:rPr>
  </w:style>
  <w:style w:type="character" w:customStyle="1" w:styleId="Heading1Char6">
    <w:name w:val="Heading 1 Char6"/>
    <w:basedOn w:val="DefaultParagraphFont"/>
    <w:rsid w:val="00796865"/>
    <w:rPr>
      <w:rFonts w:ascii="Helvetica" w:eastAsia="Times New Roman" w:hAnsi="Helvetica" w:cs="Arial"/>
      <w:b/>
      <w:bCs/>
      <w:kern w:val="32"/>
      <w:sz w:val="28"/>
      <w:szCs w:val="28"/>
      <w14:ligatures w14:val="none"/>
    </w:rPr>
  </w:style>
  <w:style w:type="character" w:customStyle="1" w:styleId="Heading2Char5">
    <w:name w:val="Heading 2 Char5"/>
    <w:basedOn w:val="DefaultParagraphFont"/>
    <w:rsid w:val="00796865"/>
    <w:rPr>
      <w:rFonts w:ascii="Times New Roman" w:eastAsia="Times New Roman" w:hAnsi="Times New Roman" w:cs="Arial"/>
      <w:b/>
      <w:bCs/>
      <w:kern w:val="0"/>
      <w:sz w:val="26"/>
      <w:szCs w:val="26"/>
      <w14:ligatures w14:val="none"/>
    </w:rPr>
  </w:style>
  <w:style w:type="character" w:customStyle="1" w:styleId="Heading5Char3">
    <w:name w:val="Heading 5 Char3"/>
    <w:basedOn w:val="DefaultParagraphFont"/>
    <w:rsid w:val="00796865"/>
    <w:rPr>
      <w:rFonts w:ascii="Helvetica" w:eastAsia="Times New Roman" w:hAnsi="Helvetica" w:cs="Times New Roman"/>
      <w:b/>
      <w:bCs/>
      <w:kern w:val="0"/>
      <w:sz w:val="20"/>
      <w:szCs w:val="20"/>
      <w14:ligatures w14:val="none"/>
    </w:rPr>
  </w:style>
  <w:style w:type="character" w:customStyle="1" w:styleId="Heading3Char5">
    <w:name w:val="Heading 3 Char5"/>
    <w:basedOn w:val="DefaultParagraphFont"/>
    <w:rsid w:val="00796865"/>
    <w:rPr>
      <w:rFonts w:ascii="Times New Roman" w:eastAsia="Times New Roman" w:hAnsi="Times New Roman" w:cs="Arial"/>
      <w:b/>
      <w:bCs/>
      <w:kern w:val="0"/>
      <w14:ligatures w14:val="none"/>
    </w:rPr>
  </w:style>
  <w:style w:type="character" w:customStyle="1" w:styleId="Heading4Char3">
    <w:name w:val="Heading 4 Char3"/>
    <w:basedOn w:val="DefaultParagraphFont"/>
    <w:rsid w:val="00796865"/>
    <w:rPr>
      <w:rFonts w:ascii="Times New Roman" w:eastAsia="Times New Roman" w:hAnsi="Times New Roman" w:cs="Times New Roman"/>
      <w:b/>
      <w:bCs/>
      <w:kern w:val="0"/>
      <w14:ligatures w14:val="none"/>
    </w:rPr>
  </w:style>
  <w:style w:type="character" w:customStyle="1" w:styleId="Heading6Char3">
    <w:name w:val="Heading 6 Char3"/>
    <w:basedOn w:val="DefaultParagraphFont"/>
    <w:rsid w:val="00796865"/>
    <w:rPr>
      <w:rFonts w:asciiTheme="majorHAnsi" w:eastAsia="Times New Roman" w:hAnsiTheme="majorHAnsi" w:cs="Times New Roman"/>
      <w:b/>
      <w:bCs/>
      <w:kern w:val="0"/>
      <w:sz w:val="22"/>
      <w:szCs w:val="22"/>
      <w14:ligatures w14:val="none"/>
    </w:rPr>
  </w:style>
  <w:style w:type="character" w:customStyle="1" w:styleId="Heading7Char3">
    <w:name w:val="Heading 7 Char3"/>
    <w:basedOn w:val="DefaultParagraphFont"/>
    <w:rsid w:val="00796865"/>
    <w:rPr>
      <w:rFonts w:ascii="Times New Roman" w:eastAsia="Times New Roman" w:hAnsi="Times New Roman" w:cs="Times New Roman"/>
      <w:kern w:val="0"/>
      <w14:ligatures w14:val="none"/>
    </w:rPr>
  </w:style>
  <w:style w:type="character" w:customStyle="1" w:styleId="Heading8Char3">
    <w:name w:val="Heading 8 Char3"/>
    <w:basedOn w:val="DefaultParagraphFont"/>
    <w:rsid w:val="00796865"/>
    <w:rPr>
      <w:rFonts w:ascii="Times New Roman" w:eastAsia="Times New Roman" w:hAnsi="Times New Roman" w:cs="Times New Roman"/>
      <w:i/>
      <w:iCs/>
      <w:kern w:val="0"/>
      <w14:ligatures w14:val="none"/>
    </w:rPr>
  </w:style>
  <w:style w:type="character" w:customStyle="1" w:styleId="Heading9Char3">
    <w:name w:val="Heading 9 Char3"/>
    <w:basedOn w:val="DefaultParagraphFont"/>
    <w:rsid w:val="00796865"/>
    <w:rPr>
      <w:rFonts w:ascii="Arial" w:eastAsia="Times New Roman" w:hAnsi="Arial" w:cs="Arial"/>
      <w:kern w:val="0"/>
      <w:sz w:val="22"/>
      <w:szCs w:val="22"/>
      <w14:ligatures w14:val="none"/>
    </w:rPr>
  </w:style>
  <w:style w:type="character" w:customStyle="1" w:styleId="HeaderChar3">
    <w:name w:val="Header Char3"/>
    <w:basedOn w:val="DefaultParagraphFont"/>
    <w:rsid w:val="00796865"/>
    <w:rPr>
      <w:rFonts w:ascii="Times New Roman" w:eastAsia="Times New Roman" w:hAnsi="Times New Roman" w:cs="Times New Roman"/>
      <w:kern w:val="0"/>
      <w14:ligatures w14:val="none"/>
    </w:rPr>
  </w:style>
  <w:style w:type="character" w:customStyle="1" w:styleId="FooterChar3">
    <w:name w:val="Footer Char3"/>
    <w:basedOn w:val="DefaultParagraphFont"/>
    <w:rsid w:val="00796865"/>
    <w:rPr>
      <w:rFonts w:ascii="Times New Roman" w:eastAsia="Times New Roman" w:hAnsi="Times New Roman" w:cs="Times New Roman"/>
      <w:kern w:val="0"/>
      <w14:ligatures w14:val="none"/>
    </w:rPr>
  </w:style>
  <w:style w:type="character" w:customStyle="1" w:styleId="Heading1Char7">
    <w:name w:val="Heading 1 Char7"/>
    <w:basedOn w:val="DefaultParagraphFont"/>
    <w:rsid w:val="00796865"/>
    <w:rPr>
      <w:rFonts w:ascii="Helvetica" w:eastAsia="Times New Roman" w:hAnsi="Helvetica" w:cs="Arial"/>
      <w:b/>
      <w:bCs/>
      <w:kern w:val="32"/>
      <w:sz w:val="28"/>
      <w:szCs w:val="28"/>
    </w:rPr>
  </w:style>
  <w:style w:type="character" w:customStyle="1" w:styleId="Heading2Char6">
    <w:name w:val="Heading 2 Char6"/>
    <w:basedOn w:val="DefaultParagraphFont"/>
    <w:rsid w:val="00796865"/>
    <w:rPr>
      <w:rFonts w:eastAsia="Times New Roman" w:cs="Arial"/>
      <w:b/>
      <w:bCs/>
      <w:sz w:val="26"/>
      <w:szCs w:val="26"/>
    </w:rPr>
  </w:style>
  <w:style w:type="character" w:customStyle="1" w:styleId="Heading3Char6">
    <w:name w:val="Heading 3 Char6"/>
    <w:basedOn w:val="DefaultParagraphFont"/>
    <w:rsid w:val="00796865"/>
    <w:rPr>
      <w:rFonts w:eastAsia="Times New Roman" w:cs="Arial"/>
      <w:b/>
      <w:bCs/>
    </w:rPr>
  </w:style>
  <w:style w:type="paragraph" w:styleId="Caption">
    <w:name w:val="caption"/>
    <w:basedOn w:val="Normal"/>
    <w:next w:val="Normal"/>
    <w:autoRedefine/>
    <w:uiPriority w:val="35"/>
    <w:qFormat/>
    <w:rsid w:val="00796865"/>
    <w:rPr>
      <w:b/>
      <w:bCs/>
      <w:smallCaps/>
    </w:rPr>
  </w:style>
  <w:style w:type="character" w:customStyle="1" w:styleId="HeaderChar4">
    <w:name w:val="Header Char4"/>
    <w:basedOn w:val="DefaultParagraphFont"/>
    <w:rsid w:val="00796865"/>
    <w:rPr>
      <w:rFonts w:ascii="Times New Roman" w:eastAsia="Times New Roman" w:hAnsi="Times New Roman" w:cs="Times New Roman"/>
      <w:kern w:val="0"/>
      <w14:ligatures w14:val="none"/>
    </w:rPr>
  </w:style>
  <w:style w:type="character" w:customStyle="1" w:styleId="FooterChar4">
    <w:name w:val="Footer Char4"/>
    <w:basedOn w:val="DefaultParagraphFont"/>
    <w:uiPriority w:val="99"/>
    <w:rsid w:val="00796865"/>
    <w:rPr>
      <w:rFonts w:ascii="Times New Roman" w:eastAsia="Times New Roman" w:hAnsi="Times New Roman" w:cs="Times New Roman"/>
      <w:kern w:val="0"/>
      <w14:ligatures w14:val="none"/>
    </w:rPr>
  </w:style>
  <w:style w:type="character" w:customStyle="1" w:styleId="Heading1Char8">
    <w:name w:val="Heading 1 Char8"/>
    <w:basedOn w:val="DefaultParagraphFont"/>
    <w:rsid w:val="00796865"/>
    <w:rPr>
      <w:rFonts w:ascii="Helvetica" w:eastAsia="Times New Roman" w:hAnsi="Helvetica" w:cs="Arial"/>
      <w:b/>
      <w:bCs/>
      <w:kern w:val="32"/>
      <w:sz w:val="28"/>
      <w:szCs w:val="28"/>
      <w14:ligatures w14:val="none"/>
    </w:rPr>
  </w:style>
  <w:style w:type="character" w:customStyle="1" w:styleId="Heading2Char7">
    <w:name w:val="Heading 2 Char7"/>
    <w:basedOn w:val="DefaultParagraphFont"/>
    <w:rsid w:val="00796865"/>
    <w:rPr>
      <w:rFonts w:ascii="Times New Roman" w:eastAsia="Times New Roman" w:hAnsi="Times New Roman" w:cs="Arial"/>
      <w:b/>
      <w:bCs/>
      <w:kern w:val="0"/>
      <w:sz w:val="26"/>
      <w:szCs w:val="26"/>
      <w14:ligatures w14:val="none"/>
    </w:rPr>
  </w:style>
  <w:style w:type="character" w:customStyle="1" w:styleId="Heading5Char4">
    <w:name w:val="Heading 5 Char4"/>
    <w:basedOn w:val="DefaultParagraphFont"/>
    <w:rsid w:val="00796865"/>
    <w:rPr>
      <w:rFonts w:ascii="Helvetica" w:eastAsia="Times New Roman" w:hAnsi="Helvetica" w:cs="Times New Roman"/>
      <w:b/>
      <w:bCs/>
      <w:kern w:val="0"/>
      <w:sz w:val="20"/>
      <w:szCs w:val="20"/>
      <w14:ligatures w14:val="none"/>
    </w:rPr>
  </w:style>
  <w:style w:type="character" w:customStyle="1" w:styleId="Heading3Char7">
    <w:name w:val="Heading 3 Char7"/>
    <w:basedOn w:val="DefaultParagraphFont"/>
    <w:rsid w:val="00796865"/>
    <w:rPr>
      <w:rFonts w:ascii="Times New Roman" w:eastAsia="Times New Roman" w:hAnsi="Times New Roman" w:cs="Arial"/>
      <w:b/>
      <w:bCs/>
      <w:kern w:val="0"/>
      <w14:ligatures w14:val="none"/>
    </w:rPr>
  </w:style>
  <w:style w:type="character" w:customStyle="1" w:styleId="Heading4Char4">
    <w:name w:val="Heading 4 Char4"/>
    <w:basedOn w:val="DefaultParagraphFont"/>
    <w:rsid w:val="00796865"/>
    <w:rPr>
      <w:rFonts w:ascii="Times New Roman" w:eastAsia="Times New Roman" w:hAnsi="Times New Roman" w:cs="Times New Roman"/>
      <w:b/>
      <w:bCs/>
      <w:kern w:val="0"/>
      <w14:ligatures w14:val="none"/>
    </w:rPr>
  </w:style>
  <w:style w:type="character" w:customStyle="1" w:styleId="Heading6Char4">
    <w:name w:val="Heading 6 Char4"/>
    <w:basedOn w:val="DefaultParagraphFont"/>
    <w:rsid w:val="00796865"/>
    <w:rPr>
      <w:rFonts w:asciiTheme="majorHAnsi" w:eastAsia="Times New Roman" w:hAnsiTheme="majorHAnsi" w:cs="Times New Roman"/>
      <w:b/>
      <w:bCs/>
      <w:kern w:val="0"/>
      <w:sz w:val="22"/>
      <w:szCs w:val="22"/>
      <w14:ligatures w14:val="none"/>
    </w:rPr>
  </w:style>
  <w:style w:type="character" w:customStyle="1" w:styleId="Heading7Char4">
    <w:name w:val="Heading 7 Char4"/>
    <w:basedOn w:val="DefaultParagraphFont"/>
    <w:rsid w:val="00796865"/>
    <w:rPr>
      <w:rFonts w:ascii="Times New Roman" w:eastAsia="Times New Roman" w:hAnsi="Times New Roman" w:cs="Times New Roman"/>
      <w:kern w:val="0"/>
      <w14:ligatures w14:val="none"/>
    </w:rPr>
  </w:style>
  <w:style w:type="character" w:customStyle="1" w:styleId="Heading8Char4">
    <w:name w:val="Heading 8 Char4"/>
    <w:basedOn w:val="DefaultParagraphFont"/>
    <w:rsid w:val="00796865"/>
    <w:rPr>
      <w:rFonts w:ascii="Times New Roman" w:eastAsia="Times New Roman" w:hAnsi="Times New Roman" w:cs="Times New Roman"/>
      <w:i/>
      <w:iCs/>
      <w:kern w:val="0"/>
      <w14:ligatures w14:val="none"/>
    </w:rPr>
  </w:style>
  <w:style w:type="character" w:customStyle="1" w:styleId="Heading9Char4">
    <w:name w:val="Heading 9 Char4"/>
    <w:basedOn w:val="DefaultParagraphFont"/>
    <w:rsid w:val="00796865"/>
    <w:rPr>
      <w:rFonts w:ascii="Arial" w:eastAsia="Times New Roman" w:hAnsi="Arial" w:cs="Arial"/>
      <w:kern w:val="0"/>
      <w:sz w:val="22"/>
      <w:szCs w:val="22"/>
      <w14:ligatures w14:val="none"/>
    </w:rPr>
  </w:style>
  <w:style w:type="numbering" w:customStyle="1" w:styleId="CurrentList11">
    <w:name w:val="Current List11"/>
    <w:uiPriority w:val="99"/>
    <w:rsid w:val="00796865"/>
    <w:pPr>
      <w:numPr>
        <w:numId w:val="326"/>
      </w:numPr>
    </w:pPr>
  </w:style>
  <w:style w:type="character" w:customStyle="1" w:styleId="Heading1Char9">
    <w:name w:val="Heading 1 Char9"/>
    <w:basedOn w:val="DefaultParagraphFont"/>
    <w:rsid w:val="00796865"/>
    <w:rPr>
      <w:rFonts w:ascii="Helvetica" w:eastAsia="Times New Roman" w:hAnsi="Helvetica" w:cs="Arial"/>
      <w:b/>
      <w:bCs/>
      <w:kern w:val="32"/>
      <w:sz w:val="28"/>
      <w:szCs w:val="28"/>
      <w14:ligatures w14:val="none"/>
    </w:rPr>
  </w:style>
  <w:style w:type="character" w:customStyle="1" w:styleId="Heading2Char8">
    <w:name w:val="Heading 2 Char8"/>
    <w:basedOn w:val="DefaultParagraphFont"/>
    <w:rsid w:val="00796865"/>
    <w:rPr>
      <w:rFonts w:ascii="Times New Roman" w:eastAsia="Times New Roman" w:hAnsi="Times New Roman" w:cs="Arial"/>
      <w:b/>
      <w:bCs/>
      <w:kern w:val="0"/>
      <w:sz w:val="26"/>
      <w:szCs w:val="26"/>
      <w14:ligatures w14:val="none"/>
    </w:rPr>
  </w:style>
  <w:style w:type="character" w:customStyle="1" w:styleId="Heading5Char5">
    <w:name w:val="Heading 5 Char5"/>
    <w:basedOn w:val="DefaultParagraphFont"/>
    <w:rsid w:val="00796865"/>
    <w:rPr>
      <w:rFonts w:ascii="Helvetica" w:eastAsia="Times New Roman" w:hAnsi="Helvetica" w:cs="Times New Roman"/>
      <w:b/>
      <w:bCs/>
      <w:kern w:val="0"/>
      <w:sz w:val="20"/>
      <w:szCs w:val="20"/>
      <w14:ligatures w14:val="none"/>
    </w:rPr>
  </w:style>
  <w:style w:type="character" w:customStyle="1" w:styleId="Heading3Char8">
    <w:name w:val="Heading 3 Char8"/>
    <w:basedOn w:val="DefaultParagraphFont"/>
    <w:rsid w:val="00796865"/>
    <w:rPr>
      <w:rFonts w:ascii="Times New Roman" w:eastAsia="Times New Roman" w:hAnsi="Times New Roman" w:cs="Arial"/>
      <w:b/>
      <w:bCs/>
      <w:kern w:val="0"/>
      <w14:ligatures w14:val="none"/>
    </w:rPr>
  </w:style>
  <w:style w:type="character" w:customStyle="1" w:styleId="Heading4Char5">
    <w:name w:val="Heading 4 Char5"/>
    <w:basedOn w:val="DefaultParagraphFont"/>
    <w:rsid w:val="00796865"/>
    <w:rPr>
      <w:rFonts w:ascii="Times New Roman" w:eastAsia="Times New Roman" w:hAnsi="Times New Roman" w:cs="Times New Roman"/>
      <w:b/>
      <w:bCs/>
      <w:kern w:val="0"/>
      <w14:ligatures w14:val="none"/>
    </w:rPr>
  </w:style>
  <w:style w:type="character" w:customStyle="1" w:styleId="Heading6Char5">
    <w:name w:val="Heading 6 Char5"/>
    <w:basedOn w:val="DefaultParagraphFont"/>
    <w:rsid w:val="00796865"/>
    <w:rPr>
      <w:rFonts w:asciiTheme="majorHAnsi" w:eastAsia="Times New Roman" w:hAnsiTheme="majorHAnsi" w:cs="Times New Roman"/>
      <w:b/>
      <w:bCs/>
      <w:kern w:val="0"/>
      <w:sz w:val="22"/>
      <w:szCs w:val="22"/>
      <w14:ligatures w14:val="none"/>
    </w:rPr>
  </w:style>
  <w:style w:type="character" w:customStyle="1" w:styleId="Heading7Char5">
    <w:name w:val="Heading 7 Char5"/>
    <w:basedOn w:val="DefaultParagraphFont"/>
    <w:rsid w:val="00796865"/>
    <w:rPr>
      <w:rFonts w:ascii="Times New Roman" w:eastAsia="Times New Roman" w:hAnsi="Times New Roman" w:cs="Times New Roman"/>
      <w:kern w:val="0"/>
      <w14:ligatures w14:val="none"/>
    </w:rPr>
  </w:style>
  <w:style w:type="character" w:customStyle="1" w:styleId="Heading8Char5">
    <w:name w:val="Heading 8 Char5"/>
    <w:basedOn w:val="DefaultParagraphFont"/>
    <w:rsid w:val="00796865"/>
    <w:rPr>
      <w:rFonts w:ascii="Times New Roman" w:eastAsia="Times New Roman" w:hAnsi="Times New Roman" w:cs="Times New Roman"/>
      <w:i/>
      <w:iCs/>
      <w:kern w:val="0"/>
      <w14:ligatures w14:val="none"/>
    </w:rPr>
  </w:style>
  <w:style w:type="character" w:customStyle="1" w:styleId="Heading9Char5">
    <w:name w:val="Heading 9 Char5"/>
    <w:basedOn w:val="DefaultParagraphFont"/>
    <w:rsid w:val="00796865"/>
    <w:rPr>
      <w:rFonts w:ascii="Arial" w:eastAsia="Times New Roman" w:hAnsi="Arial" w:cs="Arial"/>
      <w:kern w:val="0"/>
      <w:sz w:val="22"/>
      <w:szCs w:val="22"/>
      <w14:ligatures w14:val="none"/>
    </w:rPr>
  </w:style>
  <w:style w:type="character" w:customStyle="1" w:styleId="Heading1Char10">
    <w:name w:val="Heading 1 Char10"/>
    <w:basedOn w:val="DefaultParagraphFont"/>
    <w:rsid w:val="00796865"/>
    <w:rPr>
      <w:rFonts w:ascii="Helvetica" w:eastAsia="Times New Roman" w:hAnsi="Helvetica" w:cs="Arial"/>
      <w:b/>
      <w:bCs/>
      <w:kern w:val="32"/>
      <w:sz w:val="28"/>
      <w:szCs w:val="28"/>
      <w14:ligatures w14:val="none"/>
    </w:rPr>
  </w:style>
  <w:style w:type="character" w:customStyle="1" w:styleId="Heading2Char9">
    <w:name w:val="Heading 2 Char9"/>
    <w:basedOn w:val="DefaultParagraphFont"/>
    <w:rsid w:val="00796865"/>
    <w:rPr>
      <w:rFonts w:ascii="Times New Roman" w:eastAsia="Times New Roman" w:hAnsi="Times New Roman" w:cs="Arial"/>
      <w:b/>
      <w:bCs/>
      <w:kern w:val="0"/>
      <w:sz w:val="26"/>
      <w:szCs w:val="26"/>
      <w14:ligatures w14:val="none"/>
    </w:rPr>
  </w:style>
  <w:style w:type="character" w:customStyle="1" w:styleId="Heading5Char6">
    <w:name w:val="Heading 5 Char6"/>
    <w:basedOn w:val="DefaultParagraphFont"/>
    <w:rsid w:val="00796865"/>
    <w:rPr>
      <w:rFonts w:ascii="Helvetica" w:eastAsia="Times New Roman" w:hAnsi="Helvetica" w:cs="Times New Roman"/>
      <w:b/>
      <w:bCs/>
      <w:kern w:val="0"/>
      <w:sz w:val="20"/>
      <w:szCs w:val="20"/>
      <w14:ligatures w14:val="none"/>
    </w:rPr>
  </w:style>
  <w:style w:type="character" w:customStyle="1" w:styleId="Heading3Char9">
    <w:name w:val="Heading 3 Char9"/>
    <w:basedOn w:val="DefaultParagraphFont"/>
    <w:rsid w:val="00796865"/>
    <w:rPr>
      <w:rFonts w:ascii="Times New Roman" w:eastAsia="Times New Roman" w:hAnsi="Times New Roman" w:cs="Arial"/>
      <w:b/>
      <w:bCs/>
      <w:kern w:val="0"/>
      <w14:ligatures w14:val="none"/>
    </w:rPr>
  </w:style>
  <w:style w:type="character" w:customStyle="1" w:styleId="Heading4Char6">
    <w:name w:val="Heading 4 Char6"/>
    <w:basedOn w:val="DefaultParagraphFont"/>
    <w:rsid w:val="00796865"/>
    <w:rPr>
      <w:rFonts w:ascii="Times New Roman" w:eastAsia="Times New Roman" w:hAnsi="Times New Roman" w:cs="Times New Roman"/>
      <w:b/>
      <w:bCs/>
      <w:kern w:val="0"/>
      <w14:ligatures w14:val="none"/>
    </w:rPr>
  </w:style>
  <w:style w:type="character" w:customStyle="1" w:styleId="Heading6Char6">
    <w:name w:val="Heading 6 Char6"/>
    <w:basedOn w:val="DefaultParagraphFont"/>
    <w:rsid w:val="00796865"/>
    <w:rPr>
      <w:rFonts w:asciiTheme="majorHAnsi" w:eastAsia="Times New Roman" w:hAnsiTheme="majorHAnsi" w:cs="Times New Roman"/>
      <w:b/>
      <w:bCs/>
      <w:kern w:val="0"/>
      <w:sz w:val="22"/>
      <w:szCs w:val="22"/>
      <w14:ligatures w14:val="none"/>
    </w:rPr>
  </w:style>
  <w:style w:type="character" w:customStyle="1" w:styleId="Heading7Char6">
    <w:name w:val="Heading 7 Char6"/>
    <w:basedOn w:val="DefaultParagraphFont"/>
    <w:rsid w:val="00796865"/>
    <w:rPr>
      <w:rFonts w:ascii="Times New Roman" w:eastAsia="Times New Roman" w:hAnsi="Times New Roman" w:cs="Times New Roman"/>
      <w:kern w:val="0"/>
      <w14:ligatures w14:val="none"/>
    </w:rPr>
  </w:style>
  <w:style w:type="character" w:customStyle="1" w:styleId="Heading8Char6">
    <w:name w:val="Heading 8 Char6"/>
    <w:basedOn w:val="DefaultParagraphFont"/>
    <w:rsid w:val="00796865"/>
    <w:rPr>
      <w:rFonts w:ascii="Times New Roman" w:eastAsia="Times New Roman" w:hAnsi="Times New Roman" w:cs="Times New Roman"/>
      <w:i/>
      <w:iCs/>
      <w:kern w:val="0"/>
      <w14:ligatures w14:val="none"/>
    </w:rPr>
  </w:style>
  <w:style w:type="character" w:customStyle="1" w:styleId="Heading9Char6">
    <w:name w:val="Heading 9 Char6"/>
    <w:basedOn w:val="DefaultParagraphFont"/>
    <w:rsid w:val="00796865"/>
    <w:rPr>
      <w:rFonts w:ascii="Arial" w:eastAsia="Times New Roman" w:hAnsi="Arial" w:cs="Arial"/>
      <w:kern w:val="0"/>
      <w:sz w:val="22"/>
      <w:szCs w:val="22"/>
      <w14:ligatures w14:val="none"/>
    </w:rPr>
  </w:style>
  <w:style w:type="character" w:customStyle="1" w:styleId="HeaderChar5">
    <w:name w:val="Header Char5"/>
    <w:basedOn w:val="DefaultParagraphFont"/>
    <w:rsid w:val="00796865"/>
    <w:rPr>
      <w:rFonts w:ascii="Times New Roman" w:eastAsia="Times New Roman" w:hAnsi="Times New Roman" w:cs="Times New Roman"/>
      <w:kern w:val="0"/>
      <w14:ligatures w14:val="none"/>
    </w:rPr>
  </w:style>
  <w:style w:type="character" w:customStyle="1" w:styleId="FooterChar5">
    <w:name w:val="Footer Char5"/>
    <w:basedOn w:val="DefaultParagraphFont"/>
    <w:rsid w:val="00796865"/>
    <w:rPr>
      <w:rFonts w:ascii="Times New Roman" w:eastAsia="Times New Roman" w:hAnsi="Times New Roman" w:cs="Times New Roman"/>
      <w:kern w:val="0"/>
      <w14:ligatures w14:val="none"/>
    </w:rPr>
  </w:style>
  <w:style w:type="character" w:customStyle="1" w:styleId="Heading1Char11">
    <w:name w:val="Heading 1 Char11"/>
    <w:basedOn w:val="DefaultParagraphFont"/>
    <w:rsid w:val="00796865"/>
    <w:rPr>
      <w:rFonts w:ascii="Helvetica" w:eastAsia="Times New Roman" w:hAnsi="Helvetica" w:cs="Arial"/>
      <w:b/>
      <w:bCs/>
      <w:kern w:val="32"/>
      <w:sz w:val="28"/>
      <w:szCs w:val="28"/>
    </w:rPr>
  </w:style>
  <w:style w:type="character" w:customStyle="1" w:styleId="Heading2Char10">
    <w:name w:val="Heading 2 Char10"/>
    <w:basedOn w:val="DefaultParagraphFont"/>
    <w:rsid w:val="00796865"/>
    <w:rPr>
      <w:rFonts w:eastAsia="Times New Roman" w:cs="Arial"/>
      <w:b/>
      <w:bCs/>
      <w:sz w:val="26"/>
      <w:szCs w:val="26"/>
    </w:rPr>
  </w:style>
  <w:style w:type="character" w:customStyle="1" w:styleId="Heading3Char10">
    <w:name w:val="Heading 3 Char10"/>
    <w:basedOn w:val="DefaultParagraphFont"/>
    <w:rsid w:val="00796865"/>
    <w:rPr>
      <w:rFonts w:eastAsia="Times New Roman" w:cs="Arial"/>
      <w:b/>
      <w:bCs/>
    </w:rPr>
  </w:style>
  <w:style w:type="character" w:customStyle="1" w:styleId="Heading4Char7">
    <w:name w:val="Heading 4 Char7"/>
    <w:basedOn w:val="DefaultParagraphFont"/>
    <w:rsid w:val="00796865"/>
    <w:rPr>
      <w:rFonts w:eastAsia="Times New Roman" w:cs="Times New Roman"/>
      <w:b/>
      <w:bCs/>
    </w:rPr>
  </w:style>
  <w:style w:type="character" w:customStyle="1" w:styleId="Heading1Char12">
    <w:name w:val="Heading 1 Char12"/>
    <w:basedOn w:val="DefaultParagraphFont"/>
    <w:rsid w:val="00796865"/>
    <w:rPr>
      <w:rFonts w:ascii="Helvetica" w:eastAsia="Times New Roman" w:hAnsi="Helvetica" w:cs="Arial"/>
      <w:b/>
      <w:bCs/>
      <w:kern w:val="32"/>
      <w:sz w:val="28"/>
      <w:szCs w:val="28"/>
      <w14:ligatures w14:val="none"/>
    </w:rPr>
  </w:style>
  <w:style w:type="character" w:customStyle="1" w:styleId="Heading2Char11">
    <w:name w:val="Heading 2 Char11"/>
    <w:basedOn w:val="DefaultParagraphFont"/>
    <w:rsid w:val="00796865"/>
    <w:rPr>
      <w:rFonts w:ascii="Times New Roman" w:eastAsia="Times New Roman" w:hAnsi="Times New Roman" w:cs="Arial"/>
      <w:b/>
      <w:bCs/>
      <w:kern w:val="0"/>
      <w:sz w:val="26"/>
      <w:szCs w:val="26"/>
      <w14:ligatures w14:val="none"/>
    </w:rPr>
  </w:style>
  <w:style w:type="character" w:customStyle="1" w:styleId="Heading5Char7">
    <w:name w:val="Heading 5 Char7"/>
    <w:basedOn w:val="DefaultParagraphFont"/>
    <w:rsid w:val="00796865"/>
    <w:rPr>
      <w:rFonts w:ascii="Helvetica" w:eastAsia="Times New Roman" w:hAnsi="Helvetica" w:cs="Times New Roman"/>
      <w:b/>
      <w:bCs/>
      <w:kern w:val="0"/>
      <w:sz w:val="20"/>
      <w:szCs w:val="20"/>
      <w14:ligatures w14:val="none"/>
    </w:rPr>
  </w:style>
  <w:style w:type="character" w:customStyle="1" w:styleId="Heading3Char11">
    <w:name w:val="Heading 3 Char11"/>
    <w:basedOn w:val="DefaultParagraphFont"/>
    <w:rsid w:val="00796865"/>
    <w:rPr>
      <w:rFonts w:ascii="Times New Roman" w:eastAsia="Times New Roman" w:hAnsi="Times New Roman" w:cs="Arial"/>
      <w:b/>
      <w:bCs/>
      <w:kern w:val="0"/>
      <w14:ligatures w14:val="none"/>
    </w:rPr>
  </w:style>
  <w:style w:type="character" w:customStyle="1" w:styleId="Heading4Char8">
    <w:name w:val="Heading 4 Char8"/>
    <w:basedOn w:val="DefaultParagraphFont"/>
    <w:rsid w:val="00796865"/>
    <w:rPr>
      <w:rFonts w:ascii="Times New Roman" w:eastAsia="Times New Roman" w:hAnsi="Times New Roman" w:cs="Times New Roman"/>
      <w:b/>
      <w:bCs/>
      <w:kern w:val="0"/>
      <w14:ligatures w14:val="none"/>
    </w:rPr>
  </w:style>
  <w:style w:type="character" w:customStyle="1" w:styleId="Heading6Char7">
    <w:name w:val="Heading 6 Char7"/>
    <w:basedOn w:val="DefaultParagraphFont"/>
    <w:rsid w:val="00796865"/>
    <w:rPr>
      <w:rFonts w:asciiTheme="majorHAnsi" w:eastAsia="Times New Roman" w:hAnsiTheme="majorHAnsi" w:cs="Times New Roman"/>
      <w:b/>
      <w:bCs/>
      <w:kern w:val="0"/>
      <w:sz w:val="22"/>
      <w:szCs w:val="22"/>
      <w14:ligatures w14:val="none"/>
    </w:rPr>
  </w:style>
  <w:style w:type="character" w:customStyle="1" w:styleId="Heading7Char7">
    <w:name w:val="Heading 7 Char7"/>
    <w:basedOn w:val="DefaultParagraphFont"/>
    <w:rsid w:val="00796865"/>
    <w:rPr>
      <w:rFonts w:ascii="Times New Roman" w:eastAsia="Times New Roman" w:hAnsi="Times New Roman" w:cs="Times New Roman"/>
      <w:kern w:val="0"/>
      <w14:ligatures w14:val="none"/>
    </w:rPr>
  </w:style>
  <w:style w:type="character" w:customStyle="1" w:styleId="Heading8Char7">
    <w:name w:val="Heading 8 Char7"/>
    <w:basedOn w:val="DefaultParagraphFont"/>
    <w:rsid w:val="00796865"/>
    <w:rPr>
      <w:rFonts w:ascii="Times New Roman" w:eastAsia="Times New Roman" w:hAnsi="Times New Roman" w:cs="Times New Roman"/>
      <w:i/>
      <w:iCs/>
      <w:kern w:val="0"/>
      <w14:ligatures w14:val="none"/>
    </w:rPr>
  </w:style>
  <w:style w:type="character" w:customStyle="1" w:styleId="Heading9Char7">
    <w:name w:val="Heading 9 Char7"/>
    <w:basedOn w:val="DefaultParagraphFont"/>
    <w:rsid w:val="00796865"/>
    <w:rPr>
      <w:rFonts w:ascii="Arial" w:eastAsia="Times New Roman" w:hAnsi="Arial" w:cs="Arial"/>
      <w:kern w:val="0"/>
      <w:sz w:val="22"/>
      <w:szCs w:val="22"/>
      <w14:ligatures w14:val="none"/>
    </w:rPr>
  </w:style>
  <w:style w:type="character" w:customStyle="1" w:styleId="Heading1Char13">
    <w:name w:val="Heading 1 Char13"/>
    <w:basedOn w:val="DefaultParagraphFont"/>
    <w:rsid w:val="00796865"/>
    <w:rPr>
      <w:rFonts w:ascii="Helvetica" w:eastAsia="Times New Roman" w:hAnsi="Helvetica" w:cs="Arial"/>
      <w:b/>
      <w:bCs/>
      <w:kern w:val="32"/>
      <w:sz w:val="28"/>
      <w:szCs w:val="28"/>
      <w14:ligatures w14:val="none"/>
    </w:rPr>
  </w:style>
  <w:style w:type="character" w:customStyle="1" w:styleId="Heading2Char12">
    <w:name w:val="Heading 2 Char12"/>
    <w:basedOn w:val="DefaultParagraphFont"/>
    <w:rsid w:val="00796865"/>
    <w:rPr>
      <w:rFonts w:ascii="Times New Roman" w:eastAsia="Times New Roman" w:hAnsi="Times New Roman" w:cs="Arial"/>
      <w:b/>
      <w:bCs/>
      <w:kern w:val="0"/>
      <w:sz w:val="26"/>
      <w:szCs w:val="26"/>
      <w14:ligatures w14:val="none"/>
    </w:rPr>
  </w:style>
  <w:style w:type="character" w:customStyle="1" w:styleId="Heading5Char8">
    <w:name w:val="Heading 5 Char8"/>
    <w:basedOn w:val="DefaultParagraphFont"/>
    <w:rsid w:val="00796865"/>
    <w:rPr>
      <w:rFonts w:ascii="Helvetica" w:eastAsia="Times New Roman" w:hAnsi="Helvetica" w:cs="Times New Roman"/>
      <w:b/>
      <w:bCs/>
      <w:kern w:val="0"/>
      <w:sz w:val="20"/>
      <w:szCs w:val="20"/>
      <w14:ligatures w14:val="none"/>
    </w:rPr>
  </w:style>
  <w:style w:type="character" w:customStyle="1" w:styleId="Heading3Char12">
    <w:name w:val="Heading 3 Char12"/>
    <w:basedOn w:val="DefaultParagraphFont"/>
    <w:rsid w:val="00796865"/>
    <w:rPr>
      <w:rFonts w:ascii="Times New Roman" w:eastAsia="Times New Roman" w:hAnsi="Times New Roman" w:cs="Arial"/>
      <w:b/>
      <w:bCs/>
      <w:kern w:val="0"/>
      <w14:ligatures w14:val="none"/>
    </w:rPr>
  </w:style>
  <w:style w:type="character" w:customStyle="1" w:styleId="Heading4Char9">
    <w:name w:val="Heading 4 Char9"/>
    <w:basedOn w:val="DefaultParagraphFont"/>
    <w:rsid w:val="00796865"/>
    <w:rPr>
      <w:rFonts w:ascii="Times New Roman" w:eastAsia="Times New Roman" w:hAnsi="Times New Roman" w:cs="Times New Roman"/>
      <w:b/>
      <w:bCs/>
      <w:kern w:val="0"/>
      <w14:ligatures w14:val="none"/>
    </w:rPr>
  </w:style>
  <w:style w:type="character" w:customStyle="1" w:styleId="Heading6Char8">
    <w:name w:val="Heading 6 Char8"/>
    <w:basedOn w:val="DefaultParagraphFont"/>
    <w:rsid w:val="00796865"/>
    <w:rPr>
      <w:rFonts w:asciiTheme="majorHAnsi" w:eastAsia="Times New Roman" w:hAnsiTheme="majorHAnsi" w:cs="Times New Roman"/>
      <w:b/>
      <w:bCs/>
      <w:kern w:val="0"/>
      <w:sz w:val="22"/>
      <w:szCs w:val="22"/>
      <w14:ligatures w14:val="none"/>
    </w:rPr>
  </w:style>
  <w:style w:type="character" w:customStyle="1" w:styleId="Heading7Char8">
    <w:name w:val="Heading 7 Char8"/>
    <w:basedOn w:val="DefaultParagraphFont"/>
    <w:rsid w:val="00796865"/>
    <w:rPr>
      <w:rFonts w:ascii="Times New Roman" w:eastAsia="Times New Roman" w:hAnsi="Times New Roman" w:cs="Times New Roman"/>
      <w:kern w:val="0"/>
      <w14:ligatures w14:val="none"/>
    </w:rPr>
  </w:style>
  <w:style w:type="character" w:customStyle="1" w:styleId="Heading8Char8">
    <w:name w:val="Heading 8 Char8"/>
    <w:basedOn w:val="DefaultParagraphFont"/>
    <w:rsid w:val="00796865"/>
    <w:rPr>
      <w:rFonts w:ascii="Times New Roman" w:eastAsia="Times New Roman" w:hAnsi="Times New Roman" w:cs="Times New Roman"/>
      <w:i/>
      <w:iCs/>
      <w:kern w:val="0"/>
      <w14:ligatures w14:val="none"/>
    </w:rPr>
  </w:style>
  <w:style w:type="character" w:customStyle="1" w:styleId="Heading9Char8">
    <w:name w:val="Heading 9 Char8"/>
    <w:basedOn w:val="DefaultParagraphFont"/>
    <w:rsid w:val="00796865"/>
    <w:rPr>
      <w:rFonts w:ascii="Arial" w:eastAsia="Times New Roman" w:hAnsi="Arial" w:cs="Arial"/>
      <w:kern w:val="0"/>
      <w:sz w:val="22"/>
      <w:szCs w:val="22"/>
      <w14:ligatures w14:val="none"/>
    </w:rPr>
  </w:style>
  <w:style w:type="character" w:customStyle="1" w:styleId="HeaderChar6">
    <w:name w:val="Header Char6"/>
    <w:basedOn w:val="DefaultParagraphFont"/>
    <w:rsid w:val="00796865"/>
    <w:rPr>
      <w:rFonts w:ascii="Times New Roman" w:eastAsia="Times New Roman" w:hAnsi="Times New Roman" w:cs="Times New Roman"/>
      <w:kern w:val="0"/>
      <w14:ligatures w14:val="none"/>
    </w:rPr>
  </w:style>
  <w:style w:type="character" w:customStyle="1" w:styleId="FooterChar6">
    <w:name w:val="Footer Char6"/>
    <w:basedOn w:val="DefaultParagraphFont"/>
    <w:rsid w:val="00796865"/>
    <w:rPr>
      <w:rFonts w:ascii="Times New Roman" w:eastAsia="Times New Roman" w:hAnsi="Times New Roman" w:cs="Times New Roman"/>
      <w:kern w:val="0"/>
      <w14:ligatures w14:val="none"/>
    </w:rPr>
  </w:style>
  <w:style w:type="character" w:customStyle="1" w:styleId="Heading1Char14">
    <w:name w:val="Heading 1 Char14"/>
    <w:basedOn w:val="DefaultParagraphFont"/>
    <w:rsid w:val="00796865"/>
    <w:rPr>
      <w:rFonts w:ascii="Helvetica" w:eastAsia="Times New Roman" w:hAnsi="Helvetica" w:cs="Arial"/>
      <w:b/>
      <w:bCs/>
      <w:kern w:val="32"/>
      <w:sz w:val="28"/>
      <w:szCs w:val="28"/>
      <w14:ligatures w14:val="none"/>
    </w:rPr>
  </w:style>
  <w:style w:type="character" w:customStyle="1" w:styleId="Heading2Char13">
    <w:name w:val="Heading 2 Char13"/>
    <w:basedOn w:val="DefaultParagraphFont"/>
    <w:rsid w:val="00796865"/>
    <w:rPr>
      <w:rFonts w:ascii="Times New Roman" w:eastAsia="Times New Roman" w:hAnsi="Times New Roman" w:cs="Arial"/>
      <w:b/>
      <w:bCs/>
      <w:kern w:val="0"/>
      <w:sz w:val="26"/>
      <w:szCs w:val="26"/>
      <w14:ligatures w14:val="none"/>
    </w:rPr>
  </w:style>
  <w:style w:type="character" w:customStyle="1" w:styleId="Heading5Char9">
    <w:name w:val="Heading 5 Char9"/>
    <w:basedOn w:val="DefaultParagraphFont"/>
    <w:rsid w:val="00796865"/>
    <w:rPr>
      <w:rFonts w:ascii="Helvetica" w:eastAsia="Times New Roman" w:hAnsi="Helvetica" w:cs="Times New Roman"/>
      <w:b/>
      <w:bCs/>
      <w:kern w:val="0"/>
      <w:sz w:val="20"/>
      <w:szCs w:val="20"/>
      <w14:ligatures w14:val="none"/>
    </w:rPr>
  </w:style>
  <w:style w:type="character" w:customStyle="1" w:styleId="Heading3Char13">
    <w:name w:val="Heading 3 Char13"/>
    <w:basedOn w:val="DefaultParagraphFont"/>
    <w:rsid w:val="00796865"/>
    <w:rPr>
      <w:rFonts w:ascii="Times New Roman" w:eastAsia="Times New Roman" w:hAnsi="Times New Roman" w:cs="Arial"/>
      <w:b/>
      <w:bCs/>
      <w:kern w:val="0"/>
      <w14:ligatures w14:val="none"/>
    </w:rPr>
  </w:style>
  <w:style w:type="character" w:customStyle="1" w:styleId="Heading4Char10">
    <w:name w:val="Heading 4 Char10"/>
    <w:basedOn w:val="DefaultParagraphFont"/>
    <w:rsid w:val="00796865"/>
    <w:rPr>
      <w:rFonts w:ascii="Times New Roman" w:eastAsia="Times New Roman" w:hAnsi="Times New Roman" w:cs="Times New Roman"/>
      <w:b/>
      <w:bCs/>
      <w:kern w:val="0"/>
      <w14:ligatures w14:val="none"/>
    </w:rPr>
  </w:style>
  <w:style w:type="character" w:customStyle="1" w:styleId="Heading6Char9">
    <w:name w:val="Heading 6 Char9"/>
    <w:basedOn w:val="DefaultParagraphFont"/>
    <w:rsid w:val="00796865"/>
    <w:rPr>
      <w:rFonts w:asciiTheme="majorHAnsi" w:eastAsia="Times New Roman" w:hAnsiTheme="majorHAnsi" w:cs="Times New Roman"/>
      <w:b/>
      <w:bCs/>
      <w:kern w:val="0"/>
      <w:sz w:val="22"/>
      <w:szCs w:val="22"/>
      <w14:ligatures w14:val="none"/>
    </w:rPr>
  </w:style>
  <w:style w:type="character" w:customStyle="1" w:styleId="Heading7Char9">
    <w:name w:val="Heading 7 Char9"/>
    <w:basedOn w:val="DefaultParagraphFont"/>
    <w:rsid w:val="00796865"/>
    <w:rPr>
      <w:rFonts w:ascii="Times New Roman" w:eastAsia="Times New Roman" w:hAnsi="Times New Roman" w:cs="Times New Roman"/>
      <w:kern w:val="0"/>
      <w14:ligatures w14:val="none"/>
    </w:rPr>
  </w:style>
  <w:style w:type="character" w:customStyle="1" w:styleId="Heading8Char9">
    <w:name w:val="Heading 8 Char9"/>
    <w:basedOn w:val="DefaultParagraphFont"/>
    <w:rsid w:val="00796865"/>
    <w:rPr>
      <w:rFonts w:ascii="Times New Roman" w:eastAsia="Times New Roman" w:hAnsi="Times New Roman" w:cs="Times New Roman"/>
      <w:i/>
      <w:iCs/>
      <w:kern w:val="0"/>
      <w14:ligatures w14:val="none"/>
    </w:rPr>
  </w:style>
  <w:style w:type="character" w:customStyle="1" w:styleId="Heading9Char9">
    <w:name w:val="Heading 9 Char9"/>
    <w:basedOn w:val="DefaultParagraphFont"/>
    <w:rsid w:val="00796865"/>
    <w:rPr>
      <w:rFonts w:ascii="Arial" w:eastAsia="Times New Roman" w:hAnsi="Arial" w:cs="Arial"/>
      <w:kern w:val="0"/>
      <w:sz w:val="22"/>
      <w:szCs w:val="22"/>
      <w14:ligatures w14:val="none"/>
    </w:rPr>
  </w:style>
  <w:style w:type="character" w:customStyle="1" w:styleId="HeaderChar7">
    <w:name w:val="Header Char7"/>
    <w:basedOn w:val="DefaultParagraphFont"/>
    <w:rsid w:val="00796865"/>
    <w:rPr>
      <w:rFonts w:ascii="Times New Roman" w:eastAsia="Times New Roman" w:hAnsi="Times New Roman" w:cs="Times New Roman"/>
      <w:kern w:val="0"/>
      <w14:ligatures w14:val="none"/>
    </w:rPr>
  </w:style>
  <w:style w:type="character" w:customStyle="1" w:styleId="FooterChar7">
    <w:name w:val="Footer Char7"/>
    <w:basedOn w:val="DefaultParagraphFont"/>
    <w:rsid w:val="00796865"/>
    <w:rPr>
      <w:rFonts w:ascii="Times New Roman" w:eastAsia="Times New Roman" w:hAnsi="Times New Roman" w:cs="Times New Roman"/>
      <w:kern w:val="0"/>
      <w14:ligatures w14:val="none"/>
    </w:rPr>
  </w:style>
  <w:style w:type="character" w:customStyle="1" w:styleId="Heading1Char15">
    <w:name w:val="Heading 1 Char15"/>
    <w:basedOn w:val="DefaultParagraphFont"/>
    <w:rsid w:val="00796865"/>
    <w:rPr>
      <w:rFonts w:ascii="Helvetica" w:eastAsia="Times New Roman" w:hAnsi="Helvetica" w:cs="Arial"/>
      <w:b/>
      <w:bCs/>
      <w:kern w:val="32"/>
      <w:sz w:val="28"/>
      <w:szCs w:val="28"/>
      <w14:ligatures w14:val="none"/>
    </w:rPr>
  </w:style>
  <w:style w:type="character" w:customStyle="1" w:styleId="Heading2Char14">
    <w:name w:val="Heading 2 Char14"/>
    <w:basedOn w:val="DefaultParagraphFont"/>
    <w:rsid w:val="00796865"/>
    <w:rPr>
      <w:rFonts w:ascii="Times New Roman" w:eastAsia="Times New Roman" w:hAnsi="Times New Roman" w:cs="Arial"/>
      <w:b/>
      <w:bCs/>
      <w:kern w:val="0"/>
      <w:sz w:val="26"/>
      <w:szCs w:val="26"/>
      <w14:ligatures w14:val="none"/>
    </w:rPr>
  </w:style>
  <w:style w:type="character" w:customStyle="1" w:styleId="Heading5Char10">
    <w:name w:val="Heading 5 Char10"/>
    <w:basedOn w:val="DefaultParagraphFont"/>
    <w:rsid w:val="00796865"/>
    <w:rPr>
      <w:rFonts w:ascii="Helvetica" w:eastAsia="Times New Roman" w:hAnsi="Helvetica" w:cs="Times New Roman"/>
      <w:b/>
      <w:bCs/>
      <w:kern w:val="0"/>
      <w:sz w:val="20"/>
      <w:szCs w:val="20"/>
      <w14:ligatures w14:val="none"/>
    </w:rPr>
  </w:style>
  <w:style w:type="character" w:customStyle="1" w:styleId="Heading3Char14">
    <w:name w:val="Heading 3 Char14"/>
    <w:basedOn w:val="DefaultParagraphFont"/>
    <w:rsid w:val="00796865"/>
    <w:rPr>
      <w:rFonts w:ascii="Times New Roman" w:eastAsia="Times New Roman" w:hAnsi="Times New Roman" w:cs="Arial"/>
      <w:b/>
      <w:bCs/>
      <w:kern w:val="0"/>
      <w14:ligatures w14:val="none"/>
    </w:rPr>
  </w:style>
  <w:style w:type="character" w:customStyle="1" w:styleId="Heading4Char11">
    <w:name w:val="Heading 4 Char11"/>
    <w:basedOn w:val="DefaultParagraphFont"/>
    <w:rsid w:val="00796865"/>
    <w:rPr>
      <w:rFonts w:ascii="Times New Roman" w:eastAsia="Times New Roman" w:hAnsi="Times New Roman" w:cs="Times New Roman"/>
      <w:b/>
      <w:bCs/>
      <w:kern w:val="0"/>
      <w14:ligatures w14:val="none"/>
    </w:rPr>
  </w:style>
  <w:style w:type="character" w:customStyle="1" w:styleId="Heading6Char10">
    <w:name w:val="Heading 6 Char10"/>
    <w:basedOn w:val="DefaultParagraphFont"/>
    <w:rsid w:val="00796865"/>
    <w:rPr>
      <w:rFonts w:asciiTheme="majorHAnsi" w:eastAsia="Times New Roman" w:hAnsiTheme="majorHAnsi" w:cs="Times New Roman"/>
      <w:b/>
      <w:bCs/>
      <w:kern w:val="0"/>
      <w:sz w:val="22"/>
      <w:szCs w:val="22"/>
      <w14:ligatures w14:val="none"/>
    </w:rPr>
  </w:style>
  <w:style w:type="character" w:customStyle="1" w:styleId="Heading7Char10">
    <w:name w:val="Heading 7 Char10"/>
    <w:basedOn w:val="DefaultParagraphFont"/>
    <w:rsid w:val="00796865"/>
    <w:rPr>
      <w:rFonts w:ascii="Times New Roman" w:eastAsia="Times New Roman" w:hAnsi="Times New Roman" w:cs="Times New Roman"/>
      <w:kern w:val="0"/>
      <w14:ligatures w14:val="none"/>
    </w:rPr>
  </w:style>
  <w:style w:type="character" w:customStyle="1" w:styleId="Heading8Char10">
    <w:name w:val="Heading 8 Char10"/>
    <w:basedOn w:val="DefaultParagraphFont"/>
    <w:rsid w:val="00796865"/>
    <w:rPr>
      <w:rFonts w:ascii="Times New Roman" w:eastAsia="Times New Roman" w:hAnsi="Times New Roman" w:cs="Times New Roman"/>
      <w:i/>
      <w:iCs/>
      <w:kern w:val="0"/>
      <w14:ligatures w14:val="none"/>
    </w:rPr>
  </w:style>
  <w:style w:type="character" w:customStyle="1" w:styleId="Heading9Char10">
    <w:name w:val="Heading 9 Char10"/>
    <w:basedOn w:val="DefaultParagraphFont"/>
    <w:rsid w:val="00796865"/>
    <w:rPr>
      <w:rFonts w:ascii="Arial" w:eastAsia="Times New Roman" w:hAnsi="Arial" w:cs="Arial"/>
      <w:kern w:val="0"/>
      <w:sz w:val="22"/>
      <w:szCs w:val="22"/>
      <w14:ligatures w14:val="none"/>
    </w:rPr>
  </w:style>
  <w:style w:type="character" w:customStyle="1" w:styleId="HeaderChar8">
    <w:name w:val="Header Char8"/>
    <w:basedOn w:val="DefaultParagraphFont"/>
    <w:rsid w:val="00796865"/>
    <w:rPr>
      <w:rFonts w:ascii="Times New Roman" w:eastAsia="Times New Roman" w:hAnsi="Times New Roman" w:cs="Times New Roman"/>
      <w:kern w:val="0"/>
      <w14:ligatures w14:val="none"/>
    </w:rPr>
  </w:style>
  <w:style w:type="character" w:customStyle="1" w:styleId="FooterChar8">
    <w:name w:val="Footer Char8"/>
    <w:basedOn w:val="DefaultParagraphFont"/>
    <w:rsid w:val="00796865"/>
    <w:rPr>
      <w:rFonts w:ascii="Times New Roman" w:eastAsia="Times New Roman" w:hAnsi="Times New Roman" w:cs="Times New Roman"/>
      <w:kern w:val="0"/>
      <w14:ligatures w14:val="none"/>
    </w:rPr>
  </w:style>
  <w:style w:type="character" w:customStyle="1" w:styleId="Heading1Char16">
    <w:name w:val="Heading 1 Char16"/>
    <w:basedOn w:val="DefaultParagraphFont"/>
    <w:rsid w:val="00796865"/>
    <w:rPr>
      <w:rFonts w:ascii="Helvetica" w:eastAsia="Times New Roman" w:hAnsi="Helvetica" w:cs="Arial"/>
      <w:b/>
      <w:bCs/>
      <w:kern w:val="32"/>
      <w:sz w:val="28"/>
      <w:szCs w:val="28"/>
      <w14:ligatures w14:val="none"/>
    </w:rPr>
  </w:style>
  <w:style w:type="character" w:customStyle="1" w:styleId="Heading2Char15">
    <w:name w:val="Heading 2 Char15"/>
    <w:basedOn w:val="DefaultParagraphFont"/>
    <w:rsid w:val="00796865"/>
    <w:rPr>
      <w:rFonts w:ascii="Times New Roman" w:eastAsia="Times New Roman" w:hAnsi="Times New Roman" w:cs="Arial"/>
      <w:b/>
      <w:bCs/>
      <w:kern w:val="0"/>
      <w:sz w:val="26"/>
      <w:szCs w:val="26"/>
      <w14:ligatures w14:val="none"/>
    </w:rPr>
  </w:style>
  <w:style w:type="character" w:customStyle="1" w:styleId="Heading5Char11">
    <w:name w:val="Heading 5 Char11"/>
    <w:basedOn w:val="DefaultParagraphFont"/>
    <w:rsid w:val="00796865"/>
    <w:rPr>
      <w:rFonts w:ascii="Helvetica" w:eastAsia="Times New Roman" w:hAnsi="Helvetica" w:cs="Times New Roman"/>
      <w:b/>
      <w:bCs/>
      <w:kern w:val="0"/>
      <w:sz w:val="20"/>
      <w:szCs w:val="20"/>
      <w14:ligatures w14:val="none"/>
    </w:rPr>
  </w:style>
  <w:style w:type="character" w:customStyle="1" w:styleId="Heading3Char15">
    <w:name w:val="Heading 3 Char15"/>
    <w:basedOn w:val="DefaultParagraphFont"/>
    <w:rsid w:val="00796865"/>
    <w:rPr>
      <w:rFonts w:ascii="Times New Roman" w:eastAsia="Times New Roman" w:hAnsi="Times New Roman" w:cs="Arial"/>
      <w:b/>
      <w:bCs/>
      <w:kern w:val="0"/>
      <w14:ligatures w14:val="none"/>
    </w:rPr>
  </w:style>
  <w:style w:type="character" w:customStyle="1" w:styleId="Heading4Char12">
    <w:name w:val="Heading 4 Char12"/>
    <w:basedOn w:val="DefaultParagraphFont"/>
    <w:rsid w:val="00796865"/>
    <w:rPr>
      <w:rFonts w:ascii="Times New Roman" w:eastAsia="Times New Roman" w:hAnsi="Times New Roman" w:cs="Times New Roman"/>
      <w:b/>
      <w:bCs/>
      <w:kern w:val="0"/>
      <w14:ligatures w14:val="none"/>
    </w:rPr>
  </w:style>
  <w:style w:type="character" w:customStyle="1" w:styleId="Heading6Char11">
    <w:name w:val="Heading 6 Char11"/>
    <w:basedOn w:val="DefaultParagraphFont"/>
    <w:rsid w:val="00796865"/>
    <w:rPr>
      <w:rFonts w:asciiTheme="majorHAnsi" w:eastAsia="Times New Roman" w:hAnsiTheme="majorHAnsi" w:cs="Times New Roman"/>
      <w:b/>
      <w:bCs/>
      <w:kern w:val="0"/>
      <w:sz w:val="22"/>
      <w:szCs w:val="22"/>
      <w14:ligatures w14:val="none"/>
    </w:rPr>
  </w:style>
  <w:style w:type="character" w:customStyle="1" w:styleId="Heading7Char11">
    <w:name w:val="Heading 7 Char11"/>
    <w:basedOn w:val="DefaultParagraphFont"/>
    <w:rsid w:val="00796865"/>
    <w:rPr>
      <w:rFonts w:ascii="Times New Roman" w:eastAsia="Times New Roman" w:hAnsi="Times New Roman" w:cs="Times New Roman"/>
      <w:kern w:val="0"/>
      <w14:ligatures w14:val="none"/>
    </w:rPr>
  </w:style>
  <w:style w:type="character" w:customStyle="1" w:styleId="Heading8Char11">
    <w:name w:val="Heading 8 Char11"/>
    <w:basedOn w:val="DefaultParagraphFont"/>
    <w:rsid w:val="00796865"/>
    <w:rPr>
      <w:rFonts w:ascii="Times New Roman" w:eastAsia="Times New Roman" w:hAnsi="Times New Roman" w:cs="Times New Roman"/>
      <w:i/>
      <w:iCs/>
      <w:kern w:val="0"/>
      <w14:ligatures w14:val="none"/>
    </w:rPr>
  </w:style>
  <w:style w:type="character" w:customStyle="1" w:styleId="Heading9Char11">
    <w:name w:val="Heading 9 Char11"/>
    <w:basedOn w:val="DefaultParagraphFont"/>
    <w:rsid w:val="00796865"/>
    <w:rPr>
      <w:rFonts w:ascii="Arial" w:eastAsia="Times New Roman" w:hAnsi="Arial" w:cs="Arial"/>
      <w:kern w:val="0"/>
      <w:sz w:val="22"/>
      <w:szCs w:val="22"/>
      <w14:ligatures w14:val="none"/>
    </w:rPr>
  </w:style>
  <w:style w:type="character" w:customStyle="1" w:styleId="Heading1Char17">
    <w:name w:val="Heading 1 Char17"/>
    <w:basedOn w:val="DefaultParagraphFont"/>
    <w:rsid w:val="00796865"/>
    <w:rPr>
      <w:rFonts w:ascii="Helvetica" w:eastAsia="Times New Roman" w:hAnsi="Helvetica" w:cs="Arial"/>
      <w:b/>
      <w:bCs/>
      <w:kern w:val="32"/>
      <w:sz w:val="28"/>
      <w:szCs w:val="28"/>
    </w:rPr>
  </w:style>
  <w:style w:type="character" w:customStyle="1" w:styleId="Heading2Char16">
    <w:name w:val="Heading 2 Char16"/>
    <w:basedOn w:val="DefaultParagraphFont"/>
    <w:rsid w:val="00796865"/>
    <w:rPr>
      <w:rFonts w:eastAsia="Times New Roman" w:cs="Arial"/>
      <w:b/>
      <w:bCs/>
      <w:sz w:val="26"/>
      <w:szCs w:val="26"/>
    </w:rPr>
  </w:style>
  <w:style w:type="character" w:customStyle="1" w:styleId="Heading5Char12">
    <w:name w:val="Heading 5 Char12"/>
    <w:basedOn w:val="DefaultParagraphFont"/>
    <w:rsid w:val="00796865"/>
    <w:rPr>
      <w:rFonts w:ascii="Helvetica" w:eastAsia="Times New Roman" w:hAnsi="Helvetica" w:cs="Times New Roman"/>
      <w:b/>
      <w:bCs/>
      <w:sz w:val="20"/>
      <w:szCs w:val="20"/>
    </w:rPr>
  </w:style>
  <w:style w:type="character" w:customStyle="1" w:styleId="Heading3Char16">
    <w:name w:val="Heading 3 Char16"/>
    <w:basedOn w:val="DefaultParagraphFont"/>
    <w:rsid w:val="00796865"/>
    <w:rPr>
      <w:rFonts w:eastAsia="Times New Roman" w:cs="Arial"/>
      <w:b/>
      <w:bCs/>
    </w:rPr>
  </w:style>
  <w:style w:type="character" w:customStyle="1" w:styleId="Heading1Char18">
    <w:name w:val="Heading 1 Char18"/>
    <w:basedOn w:val="DefaultParagraphFont"/>
    <w:rsid w:val="00796865"/>
    <w:rPr>
      <w:rFonts w:ascii="Helvetica" w:eastAsia="Times New Roman" w:hAnsi="Helvetica" w:cs="Arial"/>
      <w:b/>
      <w:bCs/>
      <w:kern w:val="32"/>
      <w:sz w:val="28"/>
      <w:szCs w:val="28"/>
      <w14:ligatures w14:val="none"/>
    </w:rPr>
  </w:style>
  <w:style w:type="character" w:customStyle="1" w:styleId="Heading2Char17">
    <w:name w:val="Heading 2 Char17"/>
    <w:basedOn w:val="DefaultParagraphFont"/>
    <w:rsid w:val="00796865"/>
    <w:rPr>
      <w:rFonts w:ascii="Times New Roman" w:eastAsia="Times New Roman" w:hAnsi="Times New Roman" w:cs="Arial"/>
      <w:b/>
      <w:bCs/>
      <w:kern w:val="0"/>
      <w:sz w:val="26"/>
      <w:szCs w:val="26"/>
      <w14:ligatures w14:val="none"/>
    </w:rPr>
  </w:style>
  <w:style w:type="character" w:customStyle="1" w:styleId="Heading5Char13">
    <w:name w:val="Heading 5 Char13"/>
    <w:basedOn w:val="DefaultParagraphFont"/>
    <w:rsid w:val="00796865"/>
    <w:rPr>
      <w:rFonts w:ascii="Helvetica" w:eastAsia="Times New Roman" w:hAnsi="Helvetica" w:cs="Times New Roman"/>
      <w:b/>
      <w:bCs/>
      <w:kern w:val="0"/>
      <w:sz w:val="20"/>
      <w:szCs w:val="20"/>
      <w14:ligatures w14:val="none"/>
    </w:rPr>
  </w:style>
  <w:style w:type="character" w:customStyle="1" w:styleId="Heading3Char17">
    <w:name w:val="Heading 3 Char17"/>
    <w:basedOn w:val="DefaultParagraphFont"/>
    <w:rsid w:val="00796865"/>
    <w:rPr>
      <w:rFonts w:ascii="Times New Roman" w:eastAsia="Times New Roman" w:hAnsi="Times New Roman" w:cs="Arial"/>
      <w:b/>
      <w:bCs/>
      <w:kern w:val="0"/>
      <w14:ligatures w14:val="none"/>
    </w:rPr>
  </w:style>
  <w:style w:type="character" w:customStyle="1" w:styleId="Heading4Char13">
    <w:name w:val="Heading 4 Char13"/>
    <w:basedOn w:val="DefaultParagraphFont"/>
    <w:rsid w:val="00796865"/>
    <w:rPr>
      <w:rFonts w:ascii="Times New Roman" w:eastAsia="Times New Roman" w:hAnsi="Times New Roman" w:cs="Times New Roman"/>
      <w:b/>
      <w:bCs/>
      <w:kern w:val="0"/>
      <w14:ligatures w14:val="none"/>
    </w:rPr>
  </w:style>
  <w:style w:type="character" w:customStyle="1" w:styleId="Heading6Char12">
    <w:name w:val="Heading 6 Char12"/>
    <w:basedOn w:val="DefaultParagraphFont"/>
    <w:rsid w:val="00796865"/>
    <w:rPr>
      <w:rFonts w:asciiTheme="majorHAnsi" w:eastAsia="Times New Roman" w:hAnsiTheme="majorHAnsi" w:cs="Times New Roman"/>
      <w:b/>
      <w:bCs/>
      <w:kern w:val="0"/>
      <w:sz w:val="22"/>
      <w:szCs w:val="22"/>
      <w14:ligatures w14:val="none"/>
    </w:rPr>
  </w:style>
  <w:style w:type="character" w:customStyle="1" w:styleId="Heading7Char12">
    <w:name w:val="Heading 7 Char12"/>
    <w:basedOn w:val="DefaultParagraphFont"/>
    <w:rsid w:val="00796865"/>
    <w:rPr>
      <w:rFonts w:ascii="Times New Roman" w:eastAsia="Times New Roman" w:hAnsi="Times New Roman" w:cs="Times New Roman"/>
      <w:kern w:val="0"/>
      <w14:ligatures w14:val="none"/>
    </w:rPr>
  </w:style>
  <w:style w:type="character" w:customStyle="1" w:styleId="Heading8Char12">
    <w:name w:val="Heading 8 Char12"/>
    <w:basedOn w:val="DefaultParagraphFont"/>
    <w:rsid w:val="00796865"/>
    <w:rPr>
      <w:rFonts w:ascii="Times New Roman" w:eastAsia="Times New Roman" w:hAnsi="Times New Roman" w:cs="Times New Roman"/>
      <w:i/>
      <w:iCs/>
      <w:kern w:val="0"/>
      <w14:ligatures w14:val="none"/>
    </w:rPr>
  </w:style>
  <w:style w:type="character" w:customStyle="1" w:styleId="Heading9Char12">
    <w:name w:val="Heading 9 Char12"/>
    <w:basedOn w:val="DefaultParagraphFont"/>
    <w:rsid w:val="00796865"/>
    <w:rPr>
      <w:rFonts w:ascii="Arial" w:eastAsia="Times New Roman" w:hAnsi="Arial" w:cs="Arial"/>
      <w:kern w:val="0"/>
      <w:sz w:val="22"/>
      <w:szCs w:val="22"/>
      <w14:ligatures w14:val="none"/>
    </w:rPr>
  </w:style>
  <w:style w:type="character" w:customStyle="1" w:styleId="HeaderChar9">
    <w:name w:val="Header Char9"/>
    <w:basedOn w:val="DefaultParagraphFont"/>
    <w:rsid w:val="00796865"/>
    <w:rPr>
      <w:rFonts w:ascii="Times New Roman" w:eastAsia="Times New Roman" w:hAnsi="Times New Roman" w:cs="Times New Roman"/>
      <w:kern w:val="0"/>
      <w14:ligatures w14:val="none"/>
    </w:rPr>
  </w:style>
  <w:style w:type="character" w:customStyle="1" w:styleId="FooterChar9">
    <w:name w:val="Footer Char9"/>
    <w:basedOn w:val="DefaultParagraphFont"/>
    <w:rsid w:val="00796865"/>
    <w:rPr>
      <w:rFonts w:ascii="Times New Roman" w:eastAsia="Times New Roman" w:hAnsi="Times New Roman" w:cs="Times New Roman"/>
      <w:kern w:val="0"/>
      <w14:ligatures w14:val="none"/>
    </w:rPr>
  </w:style>
  <w:style w:type="character" w:customStyle="1" w:styleId="Heading1Char19">
    <w:name w:val="Heading 1 Char19"/>
    <w:basedOn w:val="DefaultParagraphFont"/>
    <w:rsid w:val="00796865"/>
    <w:rPr>
      <w:rFonts w:ascii="Helvetica" w:eastAsia="Times New Roman" w:hAnsi="Helvetica" w:cs="Arial"/>
      <w:b/>
      <w:bCs/>
      <w:kern w:val="32"/>
      <w:sz w:val="28"/>
      <w:szCs w:val="28"/>
      <w14:ligatures w14:val="none"/>
    </w:rPr>
  </w:style>
  <w:style w:type="character" w:customStyle="1" w:styleId="Heading2Char18">
    <w:name w:val="Heading 2 Char18"/>
    <w:basedOn w:val="DefaultParagraphFont"/>
    <w:rsid w:val="00796865"/>
    <w:rPr>
      <w:rFonts w:ascii="Times New Roman" w:eastAsia="Times New Roman" w:hAnsi="Times New Roman" w:cs="Arial"/>
      <w:b/>
      <w:bCs/>
      <w:kern w:val="0"/>
      <w:sz w:val="26"/>
      <w:szCs w:val="26"/>
      <w14:ligatures w14:val="none"/>
    </w:rPr>
  </w:style>
  <w:style w:type="character" w:customStyle="1" w:styleId="Heading5Char14">
    <w:name w:val="Heading 5 Char14"/>
    <w:basedOn w:val="DefaultParagraphFont"/>
    <w:rsid w:val="00796865"/>
    <w:rPr>
      <w:rFonts w:ascii="Helvetica" w:eastAsia="Times New Roman" w:hAnsi="Helvetica" w:cs="Times New Roman"/>
      <w:b/>
      <w:bCs/>
      <w:kern w:val="0"/>
      <w:sz w:val="20"/>
      <w:szCs w:val="20"/>
      <w14:ligatures w14:val="none"/>
    </w:rPr>
  </w:style>
  <w:style w:type="character" w:customStyle="1" w:styleId="Heading3Char18">
    <w:name w:val="Heading 3 Char18"/>
    <w:basedOn w:val="DefaultParagraphFont"/>
    <w:rsid w:val="00796865"/>
    <w:rPr>
      <w:rFonts w:ascii="Times New Roman" w:eastAsia="Times New Roman" w:hAnsi="Times New Roman" w:cs="Arial"/>
      <w:b/>
      <w:bCs/>
      <w:kern w:val="0"/>
      <w14:ligatures w14:val="none"/>
    </w:rPr>
  </w:style>
  <w:style w:type="character" w:customStyle="1" w:styleId="Heading4Char14">
    <w:name w:val="Heading 4 Char14"/>
    <w:basedOn w:val="DefaultParagraphFont"/>
    <w:rsid w:val="00796865"/>
    <w:rPr>
      <w:rFonts w:ascii="Times New Roman" w:eastAsia="Times New Roman" w:hAnsi="Times New Roman" w:cs="Times New Roman"/>
      <w:b/>
      <w:bCs/>
      <w:kern w:val="0"/>
      <w14:ligatures w14:val="none"/>
    </w:rPr>
  </w:style>
  <w:style w:type="character" w:customStyle="1" w:styleId="Heading6Char13">
    <w:name w:val="Heading 6 Char13"/>
    <w:basedOn w:val="DefaultParagraphFont"/>
    <w:rsid w:val="00796865"/>
    <w:rPr>
      <w:rFonts w:asciiTheme="majorHAnsi" w:eastAsia="Times New Roman" w:hAnsiTheme="majorHAnsi" w:cs="Times New Roman"/>
      <w:b/>
      <w:bCs/>
      <w:kern w:val="0"/>
      <w:sz w:val="22"/>
      <w:szCs w:val="22"/>
      <w14:ligatures w14:val="none"/>
    </w:rPr>
  </w:style>
  <w:style w:type="character" w:customStyle="1" w:styleId="Heading7Char13">
    <w:name w:val="Heading 7 Char13"/>
    <w:basedOn w:val="DefaultParagraphFont"/>
    <w:rsid w:val="00796865"/>
    <w:rPr>
      <w:rFonts w:ascii="Times New Roman" w:eastAsia="Times New Roman" w:hAnsi="Times New Roman" w:cs="Times New Roman"/>
      <w:kern w:val="0"/>
      <w14:ligatures w14:val="none"/>
    </w:rPr>
  </w:style>
  <w:style w:type="character" w:customStyle="1" w:styleId="Heading8Char13">
    <w:name w:val="Heading 8 Char13"/>
    <w:basedOn w:val="DefaultParagraphFont"/>
    <w:rsid w:val="00796865"/>
    <w:rPr>
      <w:rFonts w:ascii="Times New Roman" w:eastAsia="Times New Roman" w:hAnsi="Times New Roman" w:cs="Times New Roman"/>
      <w:i/>
      <w:iCs/>
      <w:kern w:val="0"/>
      <w14:ligatures w14:val="none"/>
    </w:rPr>
  </w:style>
  <w:style w:type="character" w:customStyle="1" w:styleId="Heading9Char13">
    <w:name w:val="Heading 9 Char13"/>
    <w:basedOn w:val="DefaultParagraphFont"/>
    <w:rsid w:val="00796865"/>
    <w:rPr>
      <w:rFonts w:ascii="Arial" w:eastAsia="Times New Roman" w:hAnsi="Arial" w:cs="Arial"/>
      <w:kern w:val="0"/>
      <w:sz w:val="22"/>
      <w:szCs w:val="22"/>
      <w14:ligatures w14:val="none"/>
    </w:rPr>
  </w:style>
  <w:style w:type="character" w:customStyle="1" w:styleId="HeaderChar10">
    <w:name w:val="Header Char10"/>
    <w:basedOn w:val="DefaultParagraphFont"/>
    <w:rsid w:val="00796865"/>
    <w:rPr>
      <w:rFonts w:ascii="Times New Roman" w:eastAsia="Times New Roman" w:hAnsi="Times New Roman" w:cs="Times New Roman"/>
      <w:kern w:val="0"/>
      <w14:ligatures w14:val="none"/>
    </w:rPr>
  </w:style>
  <w:style w:type="character" w:customStyle="1" w:styleId="FooterChar10">
    <w:name w:val="Footer Char10"/>
    <w:basedOn w:val="DefaultParagraphFont"/>
    <w:rsid w:val="00796865"/>
    <w:rPr>
      <w:rFonts w:ascii="Times New Roman" w:eastAsia="Times New Roman" w:hAnsi="Times New Roman" w:cs="Times New Roman"/>
      <w:kern w:val="0"/>
      <w14:ligatures w14:val="none"/>
    </w:rPr>
  </w:style>
  <w:style w:type="character" w:customStyle="1" w:styleId="Heading1Char20">
    <w:name w:val="Heading 1 Char20"/>
    <w:basedOn w:val="DefaultParagraphFont"/>
    <w:rsid w:val="00796865"/>
    <w:rPr>
      <w:rFonts w:ascii="Helvetica" w:eastAsia="Times New Roman" w:hAnsi="Helvetica" w:cs="Arial"/>
      <w:b/>
      <w:bCs/>
      <w:kern w:val="32"/>
      <w:sz w:val="28"/>
      <w:szCs w:val="28"/>
    </w:rPr>
  </w:style>
  <w:style w:type="character" w:customStyle="1" w:styleId="Heading2Char19">
    <w:name w:val="Heading 2 Char19"/>
    <w:basedOn w:val="DefaultParagraphFont"/>
    <w:rsid w:val="00796865"/>
    <w:rPr>
      <w:rFonts w:eastAsia="Times New Roman" w:cs="Arial"/>
      <w:b/>
      <w:bCs/>
      <w:sz w:val="26"/>
      <w:szCs w:val="26"/>
    </w:rPr>
  </w:style>
  <w:style w:type="character" w:customStyle="1" w:styleId="Heading5Char15">
    <w:name w:val="Heading 5 Char15"/>
    <w:basedOn w:val="DefaultParagraphFont"/>
    <w:rsid w:val="00796865"/>
    <w:rPr>
      <w:rFonts w:ascii="Helvetica" w:eastAsia="Times New Roman" w:hAnsi="Helvetica" w:cs="Times New Roman"/>
      <w:b/>
      <w:bCs/>
      <w:sz w:val="20"/>
      <w:szCs w:val="20"/>
    </w:rPr>
  </w:style>
  <w:style w:type="character" w:customStyle="1" w:styleId="Heading3Char19">
    <w:name w:val="Heading 3 Char19"/>
    <w:basedOn w:val="DefaultParagraphFont"/>
    <w:rsid w:val="00796865"/>
    <w:rPr>
      <w:rFonts w:eastAsia="Times New Roman" w:cs="Arial"/>
      <w:b/>
      <w:bCs/>
    </w:rPr>
  </w:style>
  <w:style w:type="character" w:customStyle="1" w:styleId="Heading4Char15">
    <w:name w:val="Heading 4 Char15"/>
    <w:basedOn w:val="DefaultParagraphFont"/>
    <w:rsid w:val="00796865"/>
    <w:rPr>
      <w:rFonts w:eastAsia="Times New Roman" w:cs="Times New Roman"/>
      <w:b/>
      <w:bCs/>
    </w:rPr>
  </w:style>
  <w:style w:type="character" w:customStyle="1" w:styleId="Heading6Char14">
    <w:name w:val="Heading 6 Char14"/>
    <w:basedOn w:val="DefaultParagraphFont"/>
    <w:rsid w:val="00796865"/>
    <w:rPr>
      <w:rFonts w:asciiTheme="majorHAnsi" w:eastAsia="Times New Roman" w:hAnsiTheme="majorHAnsi" w:cs="Times New Roman"/>
      <w:b/>
      <w:bCs/>
      <w:kern w:val="0"/>
      <w:sz w:val="22"/>
      <w:szCs w:val="22"/>
      <w14:ligatures w14:val="none"/>
    </w:rPr>
  </w:style>
  <w:style w:type="character" w:customStyle="1" w:styleId="Heading7Char14">
    <w:name w:val="Heading 7 Char14"/>
    <w:basedOn w:val="DefaultParagraphFont"/>
    <w:rsid w:val="00796865"/>
    <w:rPr>
      <w:rFonts w:ascii="Times New Roman" w:eastAsia="Times New Roman" w:hAnsi="Times New Roman" w:cs="Times New Roman"/>
      <w:kern w:val="0"/>
      <w14:ligatures w14:val="none"/>
    </w:rPr>
  </w:style>
  <w:style w:type="character" w:customStyle="1" w:styleId="Heading8Char14">
    <w:name w:val="Heading 8 Char14"/>
    <w:basedOn w:val="DefaultParagraphFont"/>
    <w:rsid w:val="00796865"/>
    <w:rPr>
      <w:rFonts w:ascii="Times New Roman" w:eastAsia="Times New Roman" w:hAnsi="Times New Roman" w:cs="Times New Roman"/>
      <w:i/>
      <w:iCs/>
      <w:kern w:val="0"/>
      <w14:ligatures w14:val="none"/>
    </w:rPr>
  </w:style>
  <w:style w:type="character" w:customStyle="1" w:styleId="Heading9Char14">
    <w:name w:val="Heading 9 Char14"/>
    <w:basedOn w:val="DefaultParagraphFont"/>
    <w:rsid w:val="00796865"/>
    <w:rPr>
      <w:rFonts w:ascii="Arial" w:eastAsia="Times New Roman" w:hAnsi="Arial" w:cs="Arial"/>
      <w:kern w:val="0"/>
      <w:sz w:val="22"/>
      <w:szCs w:val="22"/>
      <w14:ligatures w14:val="none"/>
    </w:rPr>
  </w:style>
  <w:style w:type="character" w:customStyle="1" w:styleId="HeaderChar11">
    <w:name w:val="Header Char11"/>
    <w:basedOn w:val="DefaultParagraphFont"/>
    <w:rsid w:val="00796865"/>
    <w:rPr>
      <w:rFonts w:ascii="Times New Roman" w:eastAsia="Times New Roman" w:hAnsi="Times New Roman" w:cs="Times New Roman"/>
      <w:kern w:val="0"/>
      <w14:ligatures w14:val="none"/>
    </w:rPr>
  </w:style>
  <w:style w:type="character" w:customStyle="1" w:styleId="FooterChar11">
    <w:name w:val="Footer Char11"/>
    <w:basedOn w:val="DefaultParagraphFont"/>
    <w:rsid w:val="00796865"/>
    <w:rPr>
      <w:rFonts w:ascii="Times New Roman" w:eastAsia="Times New Roman" w:hAnsi="Times New Roman" w:cs="Times New Roman"/>
      <w:kern w:val="0"/>
      <w14:ligatures w14:val="none"/>
    </w:rPr>
  </w:style>
  <w:style w:type="character" w:customStyle="1" w:styleId="Heading1Char21">
    <w:name w:val="Heading 1 Char21"/>
    <w:basedOn w:val="DefaultParagraphFont"/>
    <w:rsid w:val="00796865"/>
    <w:rPr>
      <w:rFonts w:ascii="Helvetica" w:eastAsia="Times New Roman" w:hAnsi="Helvetica" w:cs="Arial"/>
      <w:b/>
      <w:bCs/>
      <w:kern w:val="32"/>
      <w:sz w:val="28"/>
      <w:szCs w:val="28"/>
      <w14:ligatures w14:val="none"/>
    </w:rPr>
  </w:style>
  <w:style w:type="character" w:customStyle="1" w:styleId="Heading2Char20">
    <w:name w:val="Heading 2 Char20"/>
    <w:basedOn w:val="DefaultParagraphFont"/>
    <w:rsid w:val="00796865"/>
    <w:rPr>
      <w:rFonts w:ascii="Times New Roman" w:eastAsia="Times New Roman" w:hAnsi="Times New Roman" w:cs="Arial"/>
      <w:b/>
      <w:bCs/>
      <w:kern w:val="0"/>
      <w:sz w:val="26"/>
      <w:szCs w:val="26"/>
      <w14:ligatures w14:val="none"/>
    </w:rPr>
  </w:style>
  <w:style w:type="character" w:customStyle="1" w:styleId="Heading5Char16">
    <w:name w:val="Heading 5 Char16"/>
    <w:basedOn w:val="DefaultParagraphFont"/>
    <w:rsid w:val="00796865"/>
    <w:rPr>
      <w:rFonts w:ascii="Helvetica" w:eastAsia="Times New Roman" w:hAnsi="Helvetica" w:cs="Times New Roman"/>
      <w:b/>
      <w:bCs/>
      <w:kern w:val="0"/>
      <w:sz w:val="20"/>
      <w:szCs w:val="20"/>
      <w14:ligatures w14:val="none"/>
    </w:rPr>
  </w:style>
  <w:style w:type="character" w:customStyle="1" w:styleId="Heading3Char20">
    <w:name w:val="Heading 3 Char20"/>
    <w:basedOn w:val="DefaultParagraphFont"/>
    <w:rsid w:val="00796865"/>
    <w:rPr>
      <w:rFonts w:ascii="Times New Roman" w:eastAsia="Times New Roman" w:hAnsi="Times New Roman" w:cs="Arial"/>
      <w:b/>
      <w:bCs/>
      <w:kern w:val="0"/>
      <w14:ligatures w14:val="none"/>
    </w:rPr>
  </w:style>
  <w:style w:type="character" w:customStyle="1" w:styleId="Heading4Char16">
    <w:name w:val="Heading 4 Char16"/>
    <w:basedOn w:val="DefaultParagraphFont"/>
    <w:rsid w:val="00796865"/>
    <w:rPr>
      <w:rFonts w:ascii="Times New Roman" w:eastAsia="Times New Roman" w:hAnsi="Times New Roman" w:cs="Times New Roman"/>
      <w:b/>
      <w:bCs/>
      <w:kern w:val="0"/>
      <w14:ligatures w14:val="none"/>
    </w:rPr>
  </w:style>
  <w:style w:type="character" w:customStyle="1" w:styleId="Heading6Char15">
    <w:name w:val="Heading 6 Char15"/>
    <w:basedOn w:val="DefaultParagraphFont"/>
    <w:rsid w:val="00796865"/>
    <w:rPr>
      <w:rFonts w:asciiTheme="majorHAnsi" w:eastAsia="Times New Roman" w:hAnsiTheme="majorHAnsi" w:cs="Times New Roman"/>
      <w:b/>
      <w:bCs/>
      <w:kern w:val="0"/>
      <w:sz w:val="22"/>
      <w:szCs w:val="22"/>
      <w14:ligatures w14:val="none"/>
    </w:rPr>
  </w:style>
  <w:style w:type="character" w:customStyle="1" w:styleId="Heading7Char15">
    <w:name w:val="Heading 7 Char15"/>
    <w:basedOn w:val="DefaultParagraphFont"/>
    <w:rsid w:val="00796865"/>
    <w:rPr>
      <w:rFonts w:ascii="Times New Roman" w:eastAsia="Times New Roman" w:hAnsi="Times New Roman" w:cs="Times New Roman"/>
      <w:kern w:val="0"/>
      <w14:ligatures w14:val="none"/>
    </w:rPr>
  </w:style>
  <w:style w:type="character" w:customStyle="1" w:styleId="Heading8Char15">
    <w:name w:val="Heading 8 Char15"/>
    <w:basedOn w:val="DefaultParagraphFont"/>
    <w:rsid w:val="00796865"/>
    <w:rPr>
      <w:rFonts w:ascii="Times New Roman" w:eastAsia="Times New Roman" w:hAnsi="Times New Roman" w:cs="Times New Roman"/>
      <w:i/>
      <w:iCs/>
      <w:kern w:val="0"/>
      <w14:ligatures w14:val="none"/>
    </w:rPr>
  </w:style>
  <w:style w:type="character" w:customStyle="1" w:styleId="Heading9Char15">
    <w:name w:val="Heading 9 Char15"/>
    <w:basedOn w:val="DefaultParagraphFont"/>
    <w:rsid w:val="00796865"/>
    <w:rPr>
      <w:rFonts w:ascii="Arial" w:eastAsia="Times New Roman" w:hAnsi="Arial" w:cs="Arial"/>
      <w:kern w:val="0"/>
      <w:sz w:val="22"/>
      <w:szCs w:val="22"/>
      <w14:ligatures w14:val="none"/>
    </w:rPr>
  </w:style>
  <w:style w:type="character" w:customStyle="1" w:styleId="HeaderChar12">
    <w:name w:val="Header Char12"/>
    <w:basedOn w:val="DefaultParagraphFont"/>
    <w:rsid w:val="00796865"/>
    <w:rPr>
      <w:rFonts w:ascii="Times New Roman" w:eastAsia="Times New Roman" w:hAnsi="Times New Roman" w:cs="Times New Roman"/>
      <w:kern w:val="0"/>
      <w14:ligatures w14:val="none"/>
    </w:rPr>
  </w:style>
  <w:style w:type="character" w:customStyle="1" w:styleId="FooterChar12">
    <w:name w:val="Footer Char12"/>
    <w:basedOn w:val="DefaultParagraphFont"/>
    <w:rsid w:val="00796865"/>
    <w:rPr>
      <w:rFonts w:ascii="Times New Roman" w:eastAsia="Times New Roman" w:hAnsi="Times New Roman" w:cs="Times New Roman"/>
      <w:kern w:val="0"/>
      <w14:ligatures w14:val="none"/>
    </w:rPr>
  </w:style>
  <w:style w:type="character" w:customStyle="1" w:styleId="Heading1Char22">
    <w:name w:val="Heading 1 Char22"/>
    <w:basedOn w:val="DefaultParagraphFont"/>
    <w:rsid w:val="00796865"/>
    <w:rPr>
      <w:rFonts w:ascii="Helvetica" w:eastAsia="Times New Roman" w:hAnsi="Helvetica" w:cs="Arial"/>
      <w:b/>
      <w:bCs/>
      <w:kern w:val="32"/>
      <w:sz w:val="28"/>
      <w:szCs w:val="28"/>
      <w14:ligatures w14:val="none"/>
    </w:rPr>
  </w:style>
  <w:style w:type="character" w:customStyle="1" w:styleId="Heading2Char21">
    <w:name w:val="Heading 2 Char21"/>
    <w:basedOn w:val="DefaultParagraphFont"/>
    <w:rsid w:val="00796865"/>
    <w:rPr>
      <w:rFonts w:ascii="Times New Roman" w:eastAsia="Times New Roman" w:hAnsi="Times New Roman" w:cs="Arial"/>
      <w:b/>
      <w:bCs/>
      <w:kern w:val="0"/>
      <w:sz w:val="26"/>
      <w:szCs w:val="26"/>
      <w14:ligatures w14:val="none"/>
    </w:rPr>
  </w:style>
  <w:style w:type="character" w:customStyle="1" w:styleId="Heading5Char17">
    <w:name w:val="Heading 5 Char17"/>
    <w:basedOn w:val="DefaultParagraphFont"/>
    <w:rsid w:val="00796865"/>
    <w:rPr>
      <w:rFonts w:ascii="Helvetica" w:eastAsia="Times New Roman" w:hAnsi="Helvetica" w:cs="Times New Roman"/>
      <w:b/>
      <w:bCs/>
      <w:kern w:val="0"/>
      <w:sz w:val="20"/>
      <w:szCs w:val="20"/>
      <w14:ligatures w14:val="none"/>
    </w:rPr>
  </w:style>
  <w:style w:type="character" w:customStyle="1" w:styleId="Heading3Char21">
    <w:name w:val="Heading 3 Char21"/>
    <w:basedOn w:val="DefaultParagraphFont"/>
    <w:rsid w:val="00796865"/>
    <w:rPr>
      <w:rFonts w:ascii="Times New Roman" w:eastAsia="Times New Roman" w:hAnsi="Times New Roman" w:cs="Arial"/>
      <w:b/>
      <w:bCs/>
      <w:kern w:val="0"/>
      <w14:ligatures w14:val="none"/>
    </w:rPr>
  </w:style>
  <w:style w:type="character" w:customStyle="1" w:styleId="Heading4Char17">
    <w:name w:val="Heading 4 Char17"/>
    <w:basedOn w:val="DefaultParagraphFont"/>
    <w:rsid w:val="00796865"/>
    <w:rPr>
      <w:rFonts w:ascii="Times New Roman" w:eastAsia="Times New Roman" w:hAnsi="Times New Roman" w:cs="Times New Roman"/>
      <w:b/>
      <w:bCs/>
      <w:kern w:val="0"/>
      <w14:ligatures w14:val="none"/>
    </w:rPr>
  </w:style>
  <w:style w:type="character" w:customStyle="1" w:styleId="Heading6Char16">
    <w:name w:val="Heading 6 Char16"/>
    <w:basedOn w:val="DefaultParagraphFont"/>
    <w:rsid w:val="00796865"/>
    <w:rPr>
      <w:rFonts w:asciiTheme="majorHAnsi" w:eastAsia="Times New Roman" w:hAnsiTheme="majorHAnsi" w:cs="Times New Roman"/>
      <w:b/>
      <w:bCs/>
      <w:kern w:val="0"/>
      <w:sz w:val="22"/>
      <w:szCs w:val="22"/>
      <w14:ligatures w14:val="none"/>
    </w:rPr>
  </w:style>
  <w:style w:type="character" w:customStyle="1" w:styleId="Heading7Char16">
    <w:name w:val="Heading 7 Char16"/>
    <w:basedOn w:val="DefaultParagraphFont"/>
    <w:rsid w:val="00796865"/>
    <w:rPr>
      <w:rFonts w:ascii="Times New Roman" w:eastAsia="Times New Roman" w:hAnsi="Times New Roman" w:cs="Times New Roman"/>
      <w:kern w:val="0"/>
      <w14:ligatures w14:val="none"/>
    </w:rPr>
  </w:style>
  <w:style w:type="character" w:customStyle="1" w:styleId="Heading8Char16">
    <w:name w:val="Heading 8 Char16"/>
    <w:basedOn w:val="DefaultParagraphFont"/>
    <w:rsid w:val="00796865"/>
    <w:rPr>
      <w:rFonts w:ascii="Times New Roman" w:eastAsia="Times New Roman" w:hAnsi="Times New Roman" w:cs="Times New Roman"/>
      <w:i/>
      <w:iCs/>
      <w:kern w:val="0"/>
      <w14:ligatures w14:val="none"/>
    </w:rPr>
  </w:style>
  <w:style w:type="character" w:customStyle="1" w:styleId="Heading9Char16">
    <w:name w:val="Heading 9 Char16"/>
    <w:basedOn w:val="DefaultParagraphFont"/>
    <w:rsid w:val="00796865"/>
    <w:rPr>
      <w:rFonts w:ascii="Arial" w:eastAsia="Times New Roman" w:hAnsi="Arial" w:cs="Arial"/>
      <w:kern w:val="0"/>
      <w:sz w:val="22"/>
      <w:szCs w:val="22"/>
      <w14:ligatures w14:val="none"/>
    </w:rPr>
  </w:style>
  <w:style w:type="character" w:customStyle="1" w:styleId="HeaderChar13">
    <w:name w:val="Header Char13"/>
    <w:basedOn w:val="DefaultParagraphFont"/>
    <w:rsid w:val="00796865"/>
    <w:rPr>
      <w:rFonts w:ascii="Times New Roman" w:eastAsia="Times New Roman" w:hAnsi="Times New Roman" w:cs="Times New Roman"/>
      <w:kern w:val="0"/>
      <w14:ligatures w14:val="none"/>
    </w:rPr>
  </w:style>
  <w:style w:type="character" w:customStyle="1" w:styleId="FooterChar13">
    <w:name w:val="Footer Char13"/>
    <w:basedOn w:val="DefaultParagraphFont"/>
    <w:rsid w:val="00796865"/>
    <w:rPr>
      <w:rFonts w:ascii="Times New Roman" w:eastAsia="Times New Roman" w:hAnsi="Times New Roman" w:cs="Times New Roman"/>
      <w:kern w:val="0"/>
      <w14:ligatures w14:val="none"/>
    </w:rPr>
  </w:style>
  <w:style w:type="character" w:customStyle="1" w:styleId="Heading1Char23">
    <w:name w:val="Heading 1 Char23"/>
    <w:basedOn w:val="DefaultParagraphFont"/>
    <w:rsid w:val="00796865"/>
    <w:rPr>
      <w:rFonts w:ascii="Helvetica" w:eastAsia="Times New Roman" w:hAnsi="Helvetica" w:cs="Arial"/>
      <w:b/>
      <w:bCs/>
      <w:kern w:val="32"/>
      <w:sz w:val="28"/>
      <w:szCs w:val="28"/>
      <w14:ligatures w14:val="none"/>
    </w:rPr>
  </w:style>
  <w:style w:type="character" w:customStyle="1" w:styleId="Heading2Char22">
    <w:name w:val="Heading 2 Char22"/>
    <w:basedOn w:val="DefaultParagraphFont"/>
    <w:rsid w:val="00796865"/>
    <w:rPr>
      <w:rFonts w:ascii="Times New Roman" w:eastAsia="Times New Roman" w:hAnsi="Times New Roman" w:cs="Arial"/>
      <w:b/>
      <w:bCs/>
      <w:kern w:val="0"/>
      <w:sz w:val="26"/>
      <w:szCs w:val="26"/>
      <w14:ligatures w14:val="none"/>
    </w:rPr>
  </w:style>
  <w:style w:type="character" w:customStyle="1" w:styleId="Heading5Char18">
    <w:name w:val="Heading 5 Char18"/>
    <w:basedOn w:val="DefaultParagraphFont"/>
    <w:rsid w:val="00796865"/>
    <w:rPr>
      <w:rFonts w:ascii="Helvetica" w:eastAsia="Times New Roman" w:hAnsi="Helvetica" w:cs="Times New Roman"/>
      <w:b/>
      <w:bCs/>
      <w:kern w:val="0"/>
      <w:sz w:val="20"/>
      <w:szCs w:val="20"/>
      <w14:ligatures w14:val="none"/>
    </w:rPr>
  </w:style>
  <w:style w:type="character" w:customStyle="1" w:styleId="Heading3Char22">
    <w:name w:val="Heading 3 Char22"/>
    <w:basedOn w:val="DefaultParagraphFont"/>
    <w:rsid w:val="00796865"/>
    <w:rPr>
      <w:rFonts w:ascii="Times New Roman" w:eastAsia="Times New Roman" w:hAnsi="Times New Roman" w:cs="Arial"/>
      <w:b/>
      <w:bCs/>
      <w:kern w:val="0"/>
      <w14:ligatures w14:val="none"/>
    </w:rPr>
  </w:style>
  <w:style w:type="character" w:customStyle="1" w:styleId="Heading4Char18">
    <w:name w:val="Heading 4 Char18"/>
    <w:basedOn w:val="DefaultParagraphFont"/>
    <w:rsid w:val="00796865"/>
    <w:rPr>
      <w:rFonts w:ascii="Times New Roman" w:eastAsia="Times New Roman" w:hAnsi="Times New Roman" w:cs="Times New Roman"/>
      <w:b/>
      <w:bCs/>
      <w:kern w:val="0"/>
      <w14:ligatures w14:val="none"/>
    </w:rPr>
  </w:style>
  <w:style w:type="character" w:customStyle="1" w:styleId="Heading6Char17">
    <w:name w:val="Heading 6 Char17"/>
    <w:basedOn w:val="DefaultParagraphFont"/>
    <w:rsid w:val="00796865"/>
    <w:rPr>
      <w:rFonts w:asciiTheme="majorHAnsi" w:eastAsia="Times New Roman" w:hAnsiTheme="majorHAnsi" w:cs="Times New Roman"/>
      <w:b/>
      <w:bCs/>
      <w:kern w:val="0"/>
      <w:sz w:val="22"/>
      <w:szCs w:val="22"/>
      <w14:ligatures w14:val="none"/>
    </w:rPr>
  </w:style>
  <w:style w:type="character" w:customStyle="1" w:styleId="Heading7Char17">
    <w:name w:val="Heading 7 Char17"/>
    <w:basedOn w:val="DefaultParagraphFont"/>
    <w:rsid w:val="00796865"/>
    <w:rPr>
      <w:rFonts w:ascii="Times New Roman" w:eastAsia="Times New Roman" w:hAnsi="Times New Roman" w:cs="Times New Roman"/>
      <w:kern w:val="0"/>
      <w14:ligatures w14:val="none"/>
    </w:rPr>
  </w:style>
  <w:style w:type="character" w:customStyle="1" w:styleId="Heading8Char17">
    <w:name w:val="Heading 8 Char17"/>
    <w:basedOn w:val="DefaultParagraphFont"/>
    <w:rsid w:val="00796865"/>
    <w:rPr>
      <w:rFonts w:ascii="Times New Roman" w:eastAsia="Times New Roman" w:hAnsi="Times New Roman" w:cs="Times New Roman"/>
      <w:i/>
      <w:iCs/>
      <w:kern w:val="0"/>
      <w14:ligatures w14:val="none"/>
    </w:rPr>
  </w:style>
  <w:style w:type="character" w:customStyle="1" w:styleId="Heading9Char17">
    <w:name w:val="Heading 9 Char17"/>
    <w:basedOn w:val="DefaultParagraphFont"/>
    <w:rsid w:val="00796865"/>
    <w:rPr>
      <w:rFonts w:ascii="Arial" w:eastAsia="Times New Roman" w:hAnsi="Arial" w:cs="Arial"/>
      <w:kern w:val="0"/>
      <w:sz w:val="22"/>
      <w:szCs w:val="22"/>
      <w14:ligatures w14:val="none"/>
    </w:rPr>
  </w:style>
  <w:style w:type="character" w:customStyle="1" w:styleId="HeaderChar14">
    <w:name w:val="Header Char14"/>
    <w:basedOn w:val="DefaultParagraphFont"/>
    <w:rsid w:val="00796865"/>
    <w:rPr>
      <w:rFonts w:ascii="Times New Roman" w:eastAsia="Times New Roman" w:hAnsi="Times New Roman" w:cs="Times New Roman"/>
      <w:kern w:val="0"/>
      <w14:ligatures w14:val="none"/>
    </w:rPr>
  </w:style>
  <w:style w:type="character" w:customStyle="1" w:styleId="FooterChar14">
    <w:name w:val="Footer Char14"/>
    <w:basedOn w:val="DefaultParagraphFont"/>
    <w:rsid w:val="00796865"/>
    <w:rPr>
      <w:rFonts w:ascii="Times New Roman" w:eastAsia="Times New Roman" w:hAnsi="Times New Roman" w:cs="Times New Roman"/>
      <w:kern w:val="0"/>
      <w14:ligatures w14:val="none"/>
    </w:rPr>
  </w:style>
  <w:style w:type="character" w:customStyle="1" w:styleId="Heading1Char24">
    <w:name w:val="Heading 1 Char24"/>
    <w:basedOn w:val="DefaultParagraphFont"/>
    <w:rsid w:val="00796865"/>
    <w:rPr>
      <w:rFonts w:ascii="Helvetica" w:eastAsia="Times New Roman" w:hAnsi="Helvetica" w:cs="Arial"/>
      <w:b/>
      <w:bCs/>
      <w:kern w:val="32"/>
      <w:sz w:val="28"/>
      <w:szCs w:val="28"/>
      <w14:ligatures w14:val="none"/>
    </w:rPr>
  </w:style>
  <w:style w:type="character" w:customStyle="1" w:styleId="Heading2Char23">
    <w:name w:val="Heading 2 Char23"/>
    <w:basedOn w:val="DefaultParagraphFont"/>
    <w:rsid w:val="00796865"/>
    <w:rPr>
      <w:rFonts w:ascii="Times New Roman" w:eastAsia="Times New Roman" w:hAnsi="Times New Roman" w:cs="Arial"/>
      <w:b/>
      <w:bCs/>
      <w:kern w:val="0"/>
      <w:sz w:val="26"/>
      <w:szCs w:val="26"/>
      <w14:ligatures w14:val="none"/>
    </w:rPr>
  </w:style>
  <w:style w:type="character" w:customStyle="1" w:styleId="Heading5Char19">
    <w:name w:val="Heading 5 Char19"/>
    <w:basedOn w:val="DefaultParagraphFont"/>
    <w:rsid w:val="00796865"/>
    <w:rPr>
      <w:rFonts w:ascii="Helvetica" w:eastAsia="Times New Roman" w:hAnsi="Helvetica" w:cs="Times New Roman"/>
      <w:b/>
      <w:bCs/>
      <w:kern w:val="0"/>
      <w:sz w:val="20"/>
      <w:szCs w:val="20"/>
      <w14:ligatures w14:val="none"/>
    </w:rPr>
  </w:style>
  <w:style w:type="character" w:customStyle="1" w:styleId="Heading3Char23">
    <w:name w:val="Heading 3 Char23"/>
    <w:basedOn w:val="DefaultParagraphFont"/>
    <w:rsid w:val="00796865"/>
    <w:rPr>
      <w:rFonts w:ascii="Times New Roman" w:eastAsia="Times New Roman" w:hAnsi="Times New Roman" w:cs="Arial"/>
      <w:b/>
      <w:bCs/>
      <w:kern w:val="0"/>
      <w14:ligatures w14:val="none"/>
    </w:rPr>
  </w:style>
  <w:style w:type="character" w:customStyle="1" w:styleId="Heading4Char19">
    <w:name w:val="Heading 4 Char19"/>
    <w:basedOn w:val="DefaultParagraphFont"/>
    <w:rsid w:val="00796865"/>
    <w:rPr>
      <w:rFonts w:ascii="Times New Roman" w:eastAsia="Times New Roman" w:hAnsi="Times New Roman" w:cs="Times New Roman"/>
      <w:b/>
      <w:bCs/>
      <w:kern w:val="0"/>
      <w14:ligatures w14:val="none"/>
    </w:rPr>
  </w:style>
  <w:style w:type="character" w:customStyle="1" w:styleId="Heading6Char18">
    <w:name w:val="Heading 6 Char18"/>
    <w:basedOn w:val="DefaultParagraphFont"/>
    <w:rsid w:val="00796865"/>
    <w:rPr>
      <w:rFonts w:asciiTheme="majorHAnsi" w:eastAsia="Times New Roman" w:hAnsiTheme="majorHAnsi" w:cs="Times New Roman"/>
      <w:b/>
      <w:bCs/>
      <w:kern w:val="0"/>
      <w:sz w:val="22"/>
      <w:szCs w:val="22"/>
      <w14:ligatures w14:val="none"/>
    </w:rPr>
  </w:style>
  <w:style w:type="character" w:customStyle="1" w:styleId="Heading7Char18">
    <w:name w:val="Heading 7 Char18"/>
    <w:basedOn w:val="DefaultParagraphFont"/>
    <w:rsid w:val="00796865"/>
    <w:rPr>
      <w:rFonts w:ascii="Times New Roman" w:eastAsia="Times New Roman" w:hAnsi="Times New Roman" w:cs="Times New Roman"/>
      <w:kern w:val="0"/>
      <w14:ligatures w14:val="none"/>
    </w:rPr>
  </w:style>
  <w:style w:type="character" w:customStyle="1" w:styleId="Heading8Char18">
    <w:name w:val="Heading 8 Char18"/>
    <w:basedOn w:val="DefaultParagraphFont"/>
    <w:rsid w:val="00796865"/>
    <w:rPr>
      <w:rFonts w:ascii="Times New Roman" w:eastAsia="Times New Roman" w:hAnsi="Times New Roman" w:cs="Times New Roman"/>
      <w:i/>
      <w:iCs/>
      <w:kern w:val="0"/>
      <w14:ligatures w14:val="none"/>
    </w:rPr>
  </w:style>
  <w:style w:type="character" w:customStyle="1" w:styleId="Heading9Char18">
    <w:name w:val="Heading 9 Char18"/>
    <w:basedOn w:val="DefaultParagraphFont"/>
    <w:rsid w:val="00796865"/>
    <w:rPr>
      <w:rFonts w:ascii="Arial" w:eastAsia="Times New Roman" w:hAnsi="Arial" w:cs="Arial"/>
      <w:kern w:val="0"/>
      <w:sz w:val="22"/>
      <w:szCs w:val="22"/>
      <w14:ligatures w14:val="none"/>
    </w:rPr>
  </w:style>
  <w:style w:type="character" w:customStyle="1" w:styleId="Heading1Char25">
    <w:name w:val="Heading 1 Char25"/>
    <w:basedOn w:val="DefaultParagraphFont"/>
    <w:rsid w:val="00796865"/>
    <w:rPr>
      <w:rFonts w:ascii="Helvetica" w:eastAsia="Times New Roman" w:hAnsi="Helvetica" w:cs="Arial"/>
      <w:b/>
      <w:bCs/>
      <w:kern w:val="32"/>
      <w:sz w:val="28"/>
      <w:szCs w:val="28"/>
    </w:rPr>
  </w:style>
  <w:style w:type="character" w:customStyle="1" w:styleId="Heading2Char24">
    <w:name w:val="Heading 2 Char24"/>
    <w:basedOn w:val="DefaultParagraphFont"/>
    <w:rsid w:val="00796865"/>
    <w:rPr>
      <w:rFonts w:eastAsia="Times New Roman" w:cs="Arial"/>
      <w:b/>
      <w:bCs/>
      <w:sz w:val="26"/>
      <w:szCs w:val="26"/>
    </w:rPr>
  </w:style>
  <w:style w:type="character" w:customStyle="1" w:styleId="Heading1Char26">
    <w:name w:val="Heading 1 Char26"/>
    <w:basedOn w:val="DefaultParagraphFont"/>
    <w:rsid w:val="00796865"/>
    <w:rPr>
      <w:rFonts w:ascii="Helvetica" w:eastAsia="Times New Roman" w:hAnsi="Helvetica" w:cs="Arial"/>
      <w:b/>
      <w:bCs/>
      <w:kern w:val="32"/>
      <w:sz w:val="28"/>
      <w:szCs w:val="28"/>
      <w14:ligatures w14:val="none"/>
    </w:rPr>
  </w:style>
  <w:style w:type="character" w:customStyle="1" w:styleId="Heading2Char25">
    <w:name w:val="Heading 2 Char25"/>
    <w:basedOn w:val="DefaultParagraphFont"/>
    <w:rsid w:val="00796865"/>
    <w:rPr>
      <w:rFonts w:ascii="Times New Roman" w:eastAsia="Times New Roman" w:hAnsi="Times New Roman" w:cs="Arial"/>
      <w:b/>
      <w:bCs/>
      <w:kern w:val="0"/>
      <w:sz w:val="26"/>
      <w:szCs w:val="26"/>
      <w14:ligatures w14:val="none"/>
    </w:rPr>
  </w:style>
  <w:style w:type="paragraph" w:styleId="TOCHeading">
    <w:name w:val="TOC Heading"/>
    <w:basedOn w:val="Heading1"/>
    <w:next w:val="Normal"/>
    <w:uiPriority w:val="39"/>
    <w:unhideWhenUsed/>
    <w:qFormat/>
    <w:rsid w:val="00796865"/>
    <w:pPr>
      <w:keepLines/>
      <w:numPr>
        <w:numId w:val="0"/>
      </w:numPr>
      <w:spacing w:before="480" w:after="0" w:line="276" w:lineRule="auto"/>
      <w:outlineLvl w:val="9"/>
    </w:pPr>
    <w:rPr>
      <w:rFonts w:asciiTheme="majorHAnsi" w:eastAsiaTheme="majorEastAsia" w:hAnsiTheme="majorHAnsi" w:cstheme="majorBidi"/>
      <w:color w:val="2F5496" w:themeColor="accent1" w:themeShade="BF"/>
      <w:kern w:val="0"/>
    </w:rPr>
  </w:style>
  <w:style w:type="paragraph" w:styleId="TOC2">
    <w:name w:val="toc 2"/>
    <w:basedOn w:val="Normal"/>
    <w:next w:val="Normal"/>
    <w:autoRedefine/>
    <w:uiPriority w:val="39"/>
    <w:unhideWhenUsed/>
    <w:rsid w:val="00796865"/>
    <w:rPr>
      <w:rFonts w:asciiTheme="minorHAnsi" w:hAnsiTheme="minorHAnsi"/>
      <w:b/>
      <w:bCs/>
      <w:smallCaps/>
      <w:sz w:val="22"/>
      <w:szCs w:val="22"/>
    </w:rPr>
  </w:style>
  <w:style w:type="paragraph" w:styleId="TOC3">
    <w:name w:val="toc 3"/>
    <w:basedOn w:val="Normal"/>
    <w:next w:val="Normal"/>
    <w:autoRedefine/>
    <w:uiPriority w:val="39"/>
    <w:unhideWhenUsed/>
    <w:rsid w:val="00796865"/>
    <w:rPr>
      <w:rFonts w:asciiTheme="minorHAnsi" w:hAnsiTheme="minorHAnsi"/>
      <w:smallCaps/>
      <w:sz w:val="22"/>
      <w:szCs w:val="22"/>
    </w:rPr>
  </w:style>
  <w:style w:type="paragraph" w:styleId="TOC4">
    <w:name w:val="toc 4"/>
    <w:basedOn w:val="Normal"/>
    <w:next w:val="Normal"/>
    <w:autoRedefine/>
    <w:uiPriority w:val="39"/>
    <w:unhideWhenUsed/>
    <w:rsid w:val="00796865"/>
    <w:rPr>
      <w:rFonts w:asciiTheme="minorHAnsi" w:hAnsiTheme="minorHAnsi"/>
      <w:sz w:val="22"/>
      <w:szCs w:val="22"/>
    </w:rPr>
  </w:style>
  <w:style w:type="paragraph" w:styleId="TOC5">
    <w:name w:val="toc 5"/>
    <w:basedOn w:val="Normal"/>
    <w:next w:val="Normal"/>
    <w:autoRedefine/>
    <w:uiPriority w:val="39"/>
    <w:unhideWhenUsed/>
    <w:rsid w:val="00796865"/>
    <w:rPr>
      <w:rFonts w:asciiTheme="minorHAnsi" w:hAnsiTheme="minorHAnsi"/>
      <w:sz w:val="22"/>
      <w:szCs w:val="22"/>
    </w:rPr>
  </w:style>
  <w:style w:type="paragraph" w:styleId="TOC6">
    <w:name w:val="toc 6"/>
    <w:basedOn w:val="Normal"/>
    <w:next w:val="Normal"/>
    <w:autoRedefine/>
    <w:uiPriority w:val="39"/>
    <w:unhideWhenUsed/>
    <w:rsid w:val="00796865"/>
    <w:rPr>
      <w:rFonts w:asciiTheme="minorHAnsi" w:hAnsiTheme="minorHAnsi"/>
      <w:sz w:val="22"/>
      <w:szCs w:val="22"/>
    </w:rPr>
  </w:style>
  <w:style w:type="paragraph" w:styleId="TOC7">
    <w:name w:val="toc 7"/>
    <w:basedOn w:val="Normal"/>
    <w:next w:val="Normal"/>
    <w:autoRedefine/>
    <w:uiPriority w:val="39"/>
    <w:unhideWhenUsed/>
    <w:rsid w:val="00796865"/>
    <w:rPr>
      <w:rFonts w:asciiTheme="minorHAnsi" w:hAnsiTheme="minorHAnsi"/>
      <w:sz w:val="22"/>
      <w:szCs w:val="22"/>
    </w:rPr>
  </w:style>
  <w:style w:type="paragraph" w:styleId="TOC8">
    <w:name w:val="toc 8"/>
    <w:basedOn w:val="Normal"/>
    <w:next w:val="Normal"/>
    <w:autoRedefine/>
    <w:uiPriority w:val="39"/>
    <w:unhideWhenUsed/>
    <w:rsid w:val="00796865"/>
    <w:rPr>
      <w:rFonts w:asciiTheme="minorHAnsi" w:hAnsiTheme="minorHAnsi"/>
      <w:sz w:val="22"/>
      <w:szCs w:val="22"/>
    </w:rPr>
  </w:style>
  <w:style w:type="paragraph" w:styleId="TOC9">
    <w:name w:val="toc 9"/>
    <w:basedOn w:val="Normal"/>
    <w:next w:val="Normal"/>
    <w:autoRedefine/>
    <w:uiPriority w:val="39"/>
    <w:unhideWhenUsed/>
    <w:rsid w:val="00796865"/>
    <w:rPr>
      <w:rFonts w:asciiTheme="minorHAnsi" w:hAnsiTheme="minorHAnsi"/>
      <w:sz w:val="22"/>
      <w:szCs w:val="22"/>
    </w:rPr>
  </w:style>
  <w:style w:type="character" w:styleId="Hyperlink">
    <w:name w:val="Hyperlink"/>
    <w:basedOn w:val="DefaultParagraphFont"/>
    <w:uiPriority w:val="99"/>
    <w:unhideWhenUsed/>
    <w:rsid w:val="00796865"/>
    <w:rPr>
      <w:color w:val="0563C1" w:themeColor="hyperlink"/>
      <w:u w:val="single"/>
    </w:rPr>
  </w:style>
  <w:style w:type="character" w:styleId="UnresolvedMention">
    <w:name w:val="Unresolved Mention"/>
    <w:basedOn w:val="DefaultParagraphFont"/>
    <w:uiPriority w:val="99"/>
    <w:semiHidden/>
    <w:unhideWhenUsed/>
    <w:rsid w:val="007968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5.png"/><Relationship Id="rId21" Type="http://schemas.openxmlformats.org/officeDocument/2006/relationships/image" Target="media/image14.wmf"/><Relationship Id="rId324" Type="http://schemas.openxmlformats.org/officeDocument/2006/relationships/oleObject" Target="embeddings/oleObject55.bin"/><Relationship Id="rId531" Type="http://schemas.openxmlformats.org/officeDocument/2006/relationships/image" Target="media/image366.wmf"/><Relationship Id="rId170" Type="http://schemas.openxmlformats.org/officeDocument/2006/relationships/image" Target="media/image138.wmf"/><Relationship Id="rId268" Type="http://schemas.openxmlformats.org/officeDocument/2006/relationships/image" Target="media/image218.wmf"/><Relationship Id="rId475" Type="http://schemas.openxmlformats.org/officeDocument/2006/relationships/image" Target="media/image338.wmf"/><Relationship Id="rId32" Type="http://schemas.openxmlformats.org/officeDocument/2006/relationships/image" Target="media/image25.wmf"/><Relationship Id="rId128" Type="http://schemas.openxmlformats.org/officeDocument/2006/relationships/image" Target="media/image96.png"/><Relationship Id="rId335" Type="http://schemas.openxmlformats.org/officeDocument/2006/relationships/image" Target="media/image268.wmf"/><Relationship Id="rId542" Type="http://schemas.openxmlformats.org/officeDocument/2006/relationships/oleObject" Target="embeddings/oleObject164.bin"/><Relationship Id="rId181" Type="http://schemas.openxmlformats.org/officeDocument/2006/relationships/image" Target="media/image144.wmf"/><Relationship Id="rId402" Type="http://schemas.openxmlformats.org/officeDocument/2006/relationships/oleObject" Target="embeddings/oleObject94.bin"/><Relationship Id="rId279" Type="http://schemas.openxmlformats.org/officeDocument/2006/relationships/image" Target="media/image229.wmf"/><Relationship Id="rId486" Type="http://schemas.openxmlformats.org/officeDocument/2006/relationships/oleObject" Target="embeddings/oleObject136.bin"/><Relationship Id="rId43" Type="http://schemas.openxmlformats.org/officeDocument/2006/relationships/image" Target="media/image33.wmf"/><Relationship Id="rId139" Type="http://schemas.openxmlformats.org/officeDocument/2006/relationships/image" Target="media/image107.wmf"/><Relationship Id="rId346" Type="http://schemas.openxmlformats.org/officeDocument/2006/relationships/oleObject" Target="embeddings/oleObject66.bin"/><Relationship Id="rId553" Type="http://schemas.openxmlformats.org/officeDocument/2006/relationships/image" Target="media/image377.wmf"/><Relationship Id="rId192" Type="http://schemas.openxmlformats.org/officeDocument/2006/relationships/oleObject" Target="embeddings/oleObject36.bin"/><Relationship Id="rId206" Type="http://schemas.openxmlformats.org/officeDocument/2006/relationships/image" Target="media/image157.wmf"/><Relationship Id="rId413" Type="http://schemas.openxmlformats.org/officeDocument/2006/relationships/image" Target="media/image307.wmf"/><Relationship Id="rId497" Type="http://schemas.openxmlformats.org/officeDocument/2006/relationships/image" Target="media/image349.wmf"/><Relationship Id="rId357" Type="http://schemas.openxmlformats.org/officeDocument/2006/relationships/image" Target="media/image279.wmf"/><Relationship Id="rId54" Type="http://schemas.openxmlformats.org/officeDocument/2006/relationships/oleObject" Target="embeddings/oleObject8.bin"/><Relationship Id="rId217" Type="http://schemas.openxmlformats.org/officeDocument/2006/relationships/image" Target="media/image167.png"/><Relationship Id="rId564" Type="http://schemas.openxmlformats.org/officeDocument/2006/relationships/oleObject" Target="embeddings/oleObject175.bin"/><Relationship Id="rId424" Type="http://schemas.openxmlformats.org/officeDocument/2006/relationships/oleObject" Target="embeddings/oleObject105.bin"/><Relationship Id="rId270" Type="http://schemas.openxmlformats.org/officeDocument/2006/relationships/image" Target="media/image220.wmf"/><Relationship Id="rId65" Type="http://schemas.openxmlformats.org/officeDocument/2006/relationships/image" Target="media/image45.wmf"/><Relationship Id="rId130" Type="http://schemas.openxmlformats.org/officeDocument/2006/relationships/image" Target="media/image98.wmf"/><Relationship Id="rId368" Type="http://schemas.openxmlformats.org/officeDocument/2006/relationships/oleObject" Target="embeddings/oleObject77.bin"/><Relationship Id="rId575" Type="http://schemas.openxmlformats.org/officeDocument/2006/relationships/theme" Target="theme/theme1.xml"/><Relationship Id="rId228" Type="http://schemas.openxmlformats.org/officeDocument/2006/relationships/image" Target="media/image178.wmf"/><Relationship Id="rId435" Type="http://schemas.openxmlformats.org/officeDocument/2006/relationships/image" Target="media/image318.wmf"/><Relationship Id="rId281" Type="http://schemas.openxmlformats.org/officeDocument/2006/relationships/image" Target="media/image231.wmf"/><Relationship Id="rId337" Type="http://schemas.openxmlformats.org/officeDocument/2006/relationships/image" Target="media/image269.wmf"/><Relationship Id="rId502" Type="http://schemas.openxmlformats.org/officeDocument/2006/relationships/oleObject" Target="embeddings/oleObject144.bin"/><Relationship Id="rId34" Type="http://schemas.openxmlformats.org/officeDocument/2006/relationships/oleObject" Target="embeddings/oleObject1.bin"/><Relationship Id="rId76" Type="http://schemas.openxmlformats.org/officeDocument/2006/relationships/image" Target="media/image51.png"/><Relationship Id="rId141" Type="http://schemas.openxmlformats.org/officeDocument/2006/relationships/image" Target="media/image109.wmf"/><Relationship Id="rId379" Type="http://schemas.openxmlformats.org/officeDocument/2006/relationships/image" Target="media/image290.wmf"/><Relationship Id="rId544" Type="http://schemas.openxmlformats.org/officeDocument/2006/relationships/oleObject" Target="embeddings/oleObject165.bin"/><Relationship Id="rId7" Type="http://schemas.openxmlformats.org/officeDocument/2006/relationships/endnotes" Target="endnotes.xml"/><Relationship Id="rId183" Type="http://schemas.openxmlformats.org/officeDocument/2006/relationships/image" Target="media/image145.wmf"/><Relationship Id="rId239" Type="http://schemas.openxmlformats.org/officeDocument/2006/relationships/image" Target="media/image189.wmf"/><Relationship Id="rId390" Type="http://schemas.openxmlformats.org/officeDocument/2006/relationships/oleObject" Target="embeddings/oleObject88.bin"/><Relationship Id="rId404" Type="http://schemas.openxmlformats.org/officeDocument/2006/relationships/oleObject" Target="embeddings/oleObject95.bin"/><Relationship Id="rId446" Type="http://schemas.openxmlformats.org/officeDocument/2006/relationships/oleObject" Target="embeddings/oleObject116.bin"/><Relationship Id="rId250" Type="http://schemas.openxmlformats.org/officeDocument/2006/relationships/image" Target="media/image200.wmf"/><Relationship Id="rId292" Type="http://schemas.openxmlformats.org/officeDocument/2006/relationships/oleObject" Target="embeddings/oleObject44.bin"/><Relationship Id="rId306" Type="http://schemas.openxmlformats.org/officeDocument/2006/relationships/image" Target="media/image250.emf"/><Relationship Id="rId488" Type="http://schemas.openxmlformats.org/officeDocument/2006/relationships/oleObject" Target="embeddings/oleObject137.bin"/><Relationship Id="rId45" Type="http://schemas.openxmlformats.org/officeDocument/2006/relationships/image" Target="media/image35.wmf"/><Relationship Id="rId87" Type="http://schemas.openxmlformats.org/officeDocument/2006/relationships/image" Target="media/image58.wmf"/><Relationship Id="rId110" Type="http://schemas.openxmlformats.org/officeDocument/2006/relationships/image" Target="media/image78.wmf"/><Relationship Id="rId348" Type="http://schemas.openxmlformats.org/officeDocument/2006/relationships/oleObject" Target="embeddings/oleObject67.bin"/><Relationship Id="rId513" Type="http://schemas.openxmlformats.org/officeDocument/2006/relationships/image" Target="media/image357.wmf"/><Relationship Id="rId555" Type="http://schemas.openxmlformats.org/officeDocument/2006/relationships/image" Target="media/image378.wmf"/><Relationship Id="rId152" Type="http://schemas.openxmlformats.org/officeDocument/2006/relationships/image" Target="media/image120.wmf"/><Relationship Id="rId194" Type="http://schemas.openxmlformats.org/officeDocument/2006/relationships/oleObject" Target="embeddings/oleObject37.bin"/><Relationship Id="rId208" Type="http://schemas.openxmlformats.org/officeDocument/2006/relationships/image" Target="media/image159.wmf"/><Relationship Id="rId415" Type="http://schemas.openxmlformats.org/officeDocument/2006/relationships/image" Target="media/image308.wmf"/><Relationship Id="rId457" Type="http://schemas.openxmlformats.org/officeDocument/2006/relationships/image" Target="media/image329.wmf"/><Relationship Id="rId261" Type="http://schemas.openxmlformats.org/officeDocument/2006/relationships/image" Target="media/image211.wmf"/><Relationship Id="rId499" Type="http://schemas.openxmlformats.org/officeDocument/2006/relationships/image" Target="media/image350.wmf"/><Relationship Id="rId14" Type="http://schemas.openxmlformats.org/officeDocument/2006/relationships/image" Target="media/image7.wmf"/><Relationship Id="rId56" Type="http://schemas.openxmlformats.org/officeDocument/2006/relationships/oleObject" Target="embeddings/oleObject9.bin"/><Relationship Id="rId317" Type="http://schemas.openxmlformats.org/officeDocument/2006/relationships/image" Target="media/image259.wmf"/><Relationship Id="rId359" Type="http://schemas.openxmlformats.org/officeDocument/2006/relationships/image" Target="media/image280.wmf"/><Relationship Id="rId524" Type="http://schemas.openxmlformats.org/officeDocument/2006/relationships/oleObject" Target="embeddings/oleObject155.bin"/><Relationship Id="rId566" Type="http://schemas.openxmlformats.org/officeDocument/2006/relationships/oleObject" Target="embeddings/oleObject176.bin"/><Relationship Id="rId98" Type="http://schemas.openxmlformats.org/officeDocument/2006/relationships/image" Target="media/image69.wmf"/><Relationship Id="rId121" Type="http://schemas.openxmlformats.org/officeDocument/2006/relationships/image" Target="media/image89.png"/><Relationship Id="rId163" Type="http://schemas.openxmlformats.org/officeDocument/2006/relationships/image" Target="media/image131.wmf"/><Relationship Id="rId219" Type="http://schemas.openxmlformats.org/officeDocument/2006/relationships/image" Target="media/image169.png"/><Relationship Id="rId370" Type="http://schemas.openxmlformats.org/officeDocument/2006/relationships/oleObject" Target="embeddings/oleObject78.bin"/><Relationship Id="rId426" Type="http://schemas.openxmlformats.org/officeDocument/2006/relationships/oleObject" Target="embeddings/oleObject106.bin"/><Relationship Id="rId230" Type="http://schemas.openxmlformats.org/officeDocument/2006/relationships/image" Target="media/image180.wmf"/><Relationship Id="rId468" Type="http://schemas.openxmlformats.org/officeDocument/2006/relationships/oleObject" Target="embeddings/oleObject127.bin"/><Relationship Id="rId25" Type="http://schemas.openxmlformats.org/officeDocument/2006/relationships/image" Target="media/image18.wmf"/><Relationship Id="rId67" Type="http://schemas.openxmlformats.org/officeDocument/2006/relationships/image" Target="media/image46.wmf"/><Relationship Id="rId272" Type="http://schemas.openxmlformats.org/officeDocument/2006/relationships/image" Target="media/image222.wmf"/><Relationship Id="rId328" Type="http://schemas.openxmlformats.org/officeDocument/2006/relationships/oleObject" Target="embeddings/oleObject57.bin"/><Relationship Id="rId535" Type="http://schemas.openxmlformats.org/officeDocument/2006/relationships/image" Target="media/image368.wmf"/><Relationship Id="rId132" Type="http://schemas.openxmlformats.org/officeDocument/2006/relationships/image" Target="media/image100.wmf"/><Relationship Id="rId174" Type="http://schemas.openxmlformats.org/officeDocument/2006/relationships/oleObject" Target="embeddings/oleObject27.bin"/><Relationship Id="rId381" Type="http://schemas.openxmlformats.org/officeDocument/2006/relationships/image" Target="media/image291.wmf"/><Relationship Id="rId241" Type="http://schemas.openxmlformats.org/officeDocument/2006/relationships/image" Target="media/image191.wmf"/><Relationship Id="rId437" Type="http://schemas.openxmlformats.org/officeDocument/2006/relationships/image" Target="media/image319.wmf"/><Relationship Id="rId479" Type="http://schemas.openxmlformats.org/officeDocument/2006/relationships/image" Target="media/image340.wmf"/><Relationship Id="rId36" Type="http://schemas.openxmlformats.org/officeDocument/2006/relationships/oleObject" Target="embeddings/oleObject2.bin"/><Relationship Id="rId283" Type="http://schemas.openxmlformats.org/officeDocument/2006/relationships/image" Target="media/image233.wmf"/><Relationship Id="rId339" Type="http://schemas.openxmlformats.org/officeDocument/2006/relationships/image" Target="media/image270.wmf"/><Relationship Id="rId490" Type="http://schemas.openxmlformats.org/officeDocument/2006/relationships/oleObject" Target="embeddings/oleObject138.bin"/><Relationship Id="rId504" Type="http://schemas.openxmlformats.org/officeDocument/2006/relationships/oleObject" Target="embeddings/oleObject145.bin"/><Relationship Id="rId546" Type="http://schemas.openxmlformats.org/officeDocument/2006/relationships/oleObject" Target="embeddings/oleObject166.bin"/><Relationship Id="rId78" Type="http://schemas.openxmlformats.org/officeDocument/2006/relationships/oleObject" Target="embeddings/oleObject19.bin"/><Relationship Id="rId101" Type="http://schemas.openxmlformats.org/officeDocument/2006/relationships/image" Target="media/image72.wmf"/><Relationship Id="rId143" Type="http://schemas.openxmlformats.org/officeDocument/2006/relationships/image" Target="media/image111.wmf"/><Relationship Id="rId185" Type="http://schemas.openxmlformats.org/officeDocument/2006/relationships/image" Target="media/image146.wmf"/><Relationship Id="rId350" Type="http://schemas.openxmlformats.org/officeDocument/2006/relationships/oleObject" Target="embeddings/oleObject68.bin"/><Relationship Id="rId406" Type="http://schemas.openxmlformats.org/officeDocument/2006/relationships/oleObject" Target="embeddings/oleObject96.bin"/><Relationship Id="rId9" Type="http://schemas.openxmlformats.org/officeDocument/2006/relationships/image" Target="media/image2.wmf"/><Relationship Id="rId210" Type="http://schemas.openxmlformats.org/officeDocument/2006/relationships/image" Target="media/image160.png"/><Relationship Id="rId392" Type="http://schemas.openxmlformats.org/officeDocument/2006/relationships/oleObject" Target="embeddings/oleObject89.bin"/><Relationship Id="rId448" Type="http://schemas.openxmlformats.org/officeDocument/2006/relationships/oleObject" Target="embeddings/oleObject117.bin"/><Relationship Id="rId252" Type="http://schemas.openxmlformats.org/officeDocument/2006/relationships/image" Target="media/image202.wmf"/><Relationship Id="rId294" Type="http://schemas.openxmlformats.org/officeDocument/2006/relationships/oleObject" Target="embeddings/oleObject45.bin"/><Relationship Id="rId308" Type="http://schemas.openxmlformats.org/officeDocument/2006/relationships/image" Target="media/image252.emf"/><Relationship Id="rId515" Type="http://schemas.openxmlformats.org/officeDocument/2006/relationships/image" Target="media/image358.wmf"/><Relationship Id="rId47" Type="http://schemas.openxmlformats.org/officeDocument/2006/relationships/image" Target="media/image36.wmf"/><Relationship Id="rId89" Type="http://schemas.openxmlformats.org/officeDocument/2006/relationships/image" Target="media/image60.wmf"/><Relationship Id="rId112" Type="http://schemas.openxmlformats.org/officeDocument/2006/relationships/image" Target="media/image80.wmf"/><Relationship Id="rId154" Type="http://schemas.openxmlformats.org/officeDocument/2006/relationships/image" Target="media/image122.wmf"/><Relationship Id="rId361" Type="http://schemas.openxmlformats.org/officeDocument/2006/relationships/image" Target="media/image281.wmf"/><Relationship Id="rId557" Type="http://schemas.openxmlformats.org/officeDocument/2006/relationships/image" Target="media/image379.wmf"/><Relationship Id="rId196" Type="http://schemas.openxmlformats.org/officeDocument/2006/relationships/oleObject" Target="embeddings/oleObject38.bin"/><Relationship Id="rId417" Type="http://schemas.openxmlformats.org/officeDocument/2006/relationships/image" Target="media/image309.wmf"/><Relationship Id="rId459" Type="http://schemas.openxmlformats.org/officeDocument/2006/relationships/image" Target="media/image330.wmf"/><Relationship Id="rId16" Type="http://schemas.openxmlformats.org/officeDocument/2006/relationships/image" Target="media/image9.wmf"/><Relationship Id="rId221" Type="http://schemas.openxmlformats.org/officeDocument/2006/relationships/image" Target="media/image171.png"/><Relationship Id="rId263" Type="http://schemas.openxmlformats.org/officeDocument/2006/relationships/image" Target="media/image213.wmf"/><Relationship Id="rId319" Type="http://schemas.openxmlformats.org/officeDocument/2006/relationships/image" Target="media/image260.wmf"/><Relationship Id="rId470" Type="http://schemas.openxmlformats.org/officeDocument/2006/relationships/oleObject" Target="embeddings/oleObject128.bin"/><Relationship Id="rId526" Type="http://schemas.openxmlformats.org/officeDocument/2006/relationships/oleObject" Target="embeddings/oleObject156.bin"/><Relationship Id="rId58" Type="http://schemas.openxmlformats.org/officeDocument/2006/relationships/oleObject" Target="embeddings/oleObject10.bin"/><Relationship Id="rId123" Type="http://schemas.openxmlformats.org/officeDocument/2006/relationships/image" Target="media/image91.png"/><Relationship Id="rId330" Type="http://schemas.openxmlformats.org/officeDocument/2006/relationships/oleObject" Target="embeddings/oleObject58.bin"/><Relationship Id="rId568" Type="http://schemas.openxmlformats.org/officeDocument/2006/relationships/image" Target="media/image385.png"/><Relationship Id="rId165" Type="http://schemas.openxmlformats.org/officeDocument/2006/relationships/image" Target="media/image133.wmf"/><Relationship Id="rId372" Type="http://schemas.openxmlformats.org/officeDocument/2006/relationships/oleObject" Target="embeddings/oleObject79.bin"/><Relationship Id="rId428" Type="http://schemas.openxmlformats.org/officeDocument/2006/relationships/oleObject" Target="embeddings/oleObject107.bin"/><Relationship Id="rId232" Type="http://schemas.openxmlformats.org/officeDocument/2006/relationships/image" Target="media/image182.wmf"/><Relationship Id="rId274" Type="http://schemas.openxmlformats.org/officeDocument/2006/relationships/image" Target="media/image224.wmf"/><Relationship Id="rId481" Type="http://schemas.openxmlformats.org/officeDocument/2006/relationships/image" Target="media/image341.wmf"/><Relationship Id="rId27" Type="http://schemas.openxmlformats.org/officeDocument/2006/relationships/image" Target="media/image20.wmf"/><Relationship Id="rId69" Type="http://schemas.openxmlformats.org/officeDocument/2006/relationships/image" Target="media/image47.png"/><Relationship Id="rId134" Type="http://schemas.openxmlformats.org/officeDocument/2006/relationships/image" Target="media/image102.wmf"/><Relationship Id="rId537" Type="http://schemas.openxmlformats.org/officeDocument/2006/relationships/image" Target="media/image369.wmf"/><Relationship Id="rId80" Type="http://schemas.openxmlformats.org/officeDocument/2006/relationships/oleObject" Target="embeddings/oleObject20.bin"/><Relationship Id="rId176" Type="http://schemas.openxmlformats.org/officeDocument/2006/relationships/oleObject" Target="embeddings/oleObject28.bin"/><Relationship Id="rId341" Type="http://schemas.openxmlformats.org/officeDocument/2006/relationships/image" Target="media/image271.wmf"/><Relationship Id="rId383" Type="http://schemas.openxmlformats.org/officeDocument/2006/relationships/image" Target="media/image292.wmf"/><Relationship Id="rId439" Type="http://schemas.openxmlformats.org/officeDocument/2006/relationships/image" Target="media/image320.wmf"/><Relationship Id="rId201" Type="http://schemas.openxmlformats.org/officeDocument/2006/relationships/image" Target="media/image154.wmf"/><Relationship Id="rId243" Type="http://schemas.openxmlformats.org/officeDocument/2006/relationships/image" Target="media/image193.wmf"/><Relationship Id="rId285" Type="http://schemas.openxmlformats.org/officeDocument/2006/relationships/image" Target="media/image235.wmf"/><Relationship Id="rId450" Type="http://schemas.openxmlformats.org/officeDocument/2006/relationships/oleObject" Target="embeddings/oleObject118.bin"/><Relationship Id="rId506" Type="http://schemas.openxmlformats.org/officeDocument/2006/relationships/oleObject" Target="embeddings/oleObject146.bin"/><Relationship Id="rId38" Type="http://schemas.openxmlformats.org/officeDocument/2006/relationships/oleObject" Target="embeddings/oleObject3.bin"/><Relationship Id="rId103" Type="http://schemas.openxmlformats.org/officeDocument/2006/relationships/image" Target="media/image73.wmf"/><Relationship Id="rId310" Type="http://schemas.openxmlformats.org/officeDocument/2006/relationships/image" Target="media/image254.wmf"/><Relationship Id="rId492" Type="http://schemas.openxmlformats.org/officeDocument/2006/relationships/oleObject" Target="embeddings/oleObject139.bin"/><Relationship Id="rId548" Type="http://schemas.openxmlformats.org/officeDocument/2006/relationships/oleObject" Target="embeddings/oleObject167.bin"/><Relationship Id="rId91" Type="http://schemas.openxmlformats.org/officeDocument/2006/relationships/image" Target="media/image62.wmf"/><Relationship Id="rId145" Type="http://schemas.openxmlformats.org/officeDocument/2006/relationships/image" Target="media/image113.wmf"/><Relationship Id="rId187" Type="http://schemas.openxmlformats.org/officeDocument/2006/relationships/image" Target="media/image147.wmf"/><Relationship Id="rId352" Type="http://schemas.openxmlformats.org/officeDocument/2006/relationships/oleObject" Target="embeddings/oleObject69.bin"/><Relationship Id="rId394" Type="http://schemas.openxmlformats.org/officeDocument/2006/relationships/oleObject" Target="embeddings/oleObject90.bin"/><Relationship Id="rId408" Type="http://schemas.openxmlformats.org/officeDocument/2006/relationships/oleObject" Target="embeddings/oleObject97.bin"/><Relationship Id="rId212" Type="http://schemas.openxmlformats.org/officeDocument/2006/relationships/image" Target="media/image162.png"/><Relationship Id="rId254" Type="http://schemas.openxmlformats.org/officeDocument/2006/relationships/image" Target="media/image204.wmf"/><Relationship Id="rId49" Type="http://schemas.openxmlformats.org/officeDocument/2006/relationships/image" Target="media/image37.wmf"/><Relationship Id="rId114" Type="http://schemas.openxmlformats.org/officeDocument/2006/relationships/image" Target="media/image82.emf"/><Relationship Id="rId296" Type="http://schemas.openxmlformats.org/officeDocument/2006/relationships/oleObject" Target="embeddings/oleObject46.bin"/><Relationship Id="rId461" Type="http://schemas.openxmlformats.org/officeDocument/2006/relationships/image" Target="media/image331.wmf"/><Relationship Id="rId517" Type="http://schemas.openxmlformats.org/officeDocument/2006/relationships/image" Target="media/image359.wmf"/><Relationship Id="rId559" Type="http://schemas.openxmlformats.org/officeDocument/2006/relationships/image" Target="media/image380.wmf"/><Relationship Id="rId60" Type="http://schemas.openxmlformats.org/officeDocument/2006/relationships/oleObject" Target="embeddings/oleObject11.bin"/><Relationship Id="rId156" Type="http://schemas.openxmlformats.org/officeDocument/2006/relationships/image" Target="media/image124.wmf"/><Relationship Id="rId198" Type="http://schemas.openxmlformats.org/officeDocument/2006/relationships/oleObject" Target="embeddings/oleObject39.bin"/><Relationship Id="rId321" Type="http://schemas.openxmlformats.org/officeDocument/2006/relationships/image" Target="media/image261.wmf"/><Relationship Id="rId363" Type="http://schemas.openxmlformats.org/officeDocument/2006/relationships/image" Target="media/image282.wmf"/><Relationship Id="rId419" Type="http://schemas.openxmlformats.org/officeDocument/2006/relationships/image" Target="media/image310.wmf"/><Relationship Id="rId570" Type="http://schemas.openxmlformats.org/officeDocument/2006/relationships/image" Target="media/image387.png"/><Relationship Id="rId223" Type="http://schemas.openxmlformats.org/officeDocument/2006/relationships/image" Target="media/image173.png"/><Relationship Id="rId430" Type="http://schemas.openxmlformats.org/officeDocument/2006/relationships/oleObject" Target="embeddings/oleObject108.bin"/><Relationship Id="rId18" Type="http://schemas.openxmlformats.org/officeDocument/2006/relationships/image" Target="media/image11.png"/><Relationship Id="rId265" Type="http://schemas.openxmlformats.org/officeDocument/2006/relationships/image" Target="media/image215.wmf"/><Relationship Id="rId472" Type="http://schemas.openxmlformats.org/officeDocument/2006/relationships/oleObject" Target="embeddings/oleObject129.bin"/><Relationship Id="rId528" Type="http://schemas.openxmlformats.org/officeDocument/2006/relationships/oleObject" Target="embeddings/oleObject157.bin"/><Relationship Id="rId125" Type="http://schemas.openxmlformats.org/officeDocument/2006/relationships/image" Target="media/image93.png"/><Relationship Id="rId167" Type="http://schemas.openxmlformats.org/officeDocument/2006/relationships/image" Target="media/image135.png"/><Relationship Id="rId332" Type="http://schemas.openxmlformats.org/officeDocument/2006/relationships/oleObject" Target="embeddings/oleObject59.bin"/><Relationship Id="rId374" Type="http://schemas.openxmlformats.org/officeDocument/2006/relationships/oleObject" Target="embeddings/oleObject80.bin"/><Relationship Id="rId71" Type="http://schemas.openxmlformats.org/officeDocument/2006/relationships/oleObject" Target="embeddings/oleObject16.bin"/><Relationship Id="rId234" Type="http://schemas.openxmlformats.org/officeDocument/2006/relationships/image" Target="media/image184.png"/><Relationship Id="rId2" Type="http://schemas.openxmlformats.org/officeDocument/2006/relationships/numbering" Target="numbering.xml"/><Relationship Id="rId29" Type="http://schemas.openxmlformats.org/officeDocument/2006/relationships/image" Target="media/image22.wmf"/><Relationship Id="rId276" Type="http://schemas.openxmlformats.org/officeDocument/2006/relationships/image" Target="media/image226.wmf"/><Relationship Id="rId441" Type="http://schemas.openxmlformats.org/officeDocument/2006/relationships/image" Target="media/image321.wmf"/><Relationship Id="rId483" Type="http://schemas.openxmlformats.org/officeDocument/2006/relationships/image" Target="media/image342.wmf"/><Relationship Id="rId539" Type="http://schemas.openxmlformats.org/officeDocument/2006/relationships/image" Target="media/image370.wmf"/><Relationship Id="rId40" Type="http://schemas.openxmlformats.org/officeDocument/2006/relationships/image" Target="media/image30.emf"/><Relationship Id="rId136" Type="http://schemas.openxmlformats.org/officeDocument/2006/relationships/image" Target="media/image104.wmf"/><Relationship Id="rId178" Type="http://schemas.openxmlformats.org/officeDocument/2006/relationships/oleObject" Target="embeddings/oleObject29.bin"/><Relationship Id="rId301" Type="http://schemas.openxmlformats.org/officeDocument/2006/relationships/image" Target="media/image246.wmf"/><Relationship Id="rId343" Type="http://schemas.openxmlformats.org/officeDocument/2006/relationships/image" Target="media/image272.wmf"/><Relationship Id="rId550" Type="http://schemas.openxmlformats.org/officeDocument/2006/relationships/oleObject" Target="embeddings/oleObject168.bin"/><Relationship Id="rId82" Type="http://schemas.openxmlformats.org/officeDocument/2006/relationships/oleObject" Target="embeddings/oleObject21.bin"/><Relationship Id="rId203" Type="http://schemas.openxmlformats.org/officeDocument/2006/relationships/image" Target="media/image155.wmf"/><Relationship Id="rId385" Type="http://schemas.openxmlformats.org/officeDocument/2006/relationships/image" Target="media/image293.wmf"/><Relationship Id="rId245" Type="http://schemas.openxmlformats.org/officeDocument/2006/relationships/image" Target="media/image195.wmf"/><Relationship Id="rId287" Type="http://schemas.openxmlformats.org/officeDocument/2006/relationships/image" Target="media/image237.wmf"/><Relationship Id="rId410" Type="http://schemas.openxmlformats.org/officeDocument/2006/relationships/oleObject" Target="embeddings/oleObject98.bin"/><Relationship Id="rId452" Type="http://schemas.openxmlformats.org/officeDocument/2006/relationships/oleObject" Target="embeddings/oleObject119.bin"/><Relationship Id="rId494" Type="http://schemas.openxmlformats.org/officeDocument/2006/relationships/oleObject" Target="embeddings/oleObject140.bin"/><Relationship Id="rId508" Type="http://schemas.openxmlformats.org/officeDocument/2006/relationships/oleObject" Target="embeddings/oleObject147.bin"/><Relationship Id="rId105" Type="http://schemas.openxmlformats.org/officeDocument/2006/relationships/image" Target="media/image74.wmf"/><Relationship Id="rId147" Type="http://schemas.openxmlformats.org/officeDocument/2006/relationships/image" Target="media/image115.wmf"/><Relationship Id="rId312" Type="http://schemas.openxmlformats.org/officeDocument/2006/relationships/image" Target="media/image256.wmf"/><Relationship Id="rId354" Type="http://schemas.openxmlformats.org/officeDocument/2006/relationships/oleObject" Target="embeddings/oleObject70.bin"/><Relationship Id="rId51" Type="http://schemas.openxmlformats.org/officeDocument/2006/relationships/image" Target="media/image38.wmf"/><Relationship Id="rId93" Type="http://schemas.openxmlformats.org/officeDocument/2006/relationships/image" Target="media/image64.wmf"/><Relationship Id="rId189" Type="http://schemas.openxmlformats.org/officeDocument/2006/relationships/image" Target="media/image148.wmf"/><Relationship Id="rId396" Type="http://schemas.openxmlformats.org/officeDocument/2006/relationships/oleObject" Target="embeddings/oleObject91.bin"/><Relationship Id="rId561" Type="http://schemas.openxmlformats.org/officeDocument/2006/relationships/image" Target="media/image381.wmf"/><Relationship Id="rId214" Type="http://schemas.openxmlformats.org/officeDocument/2006/relationships/image" Target="media/image164.png"/><Relationship Id="rId256" Type="http://schemas.openxmlformats.org/officeDocument/2006/relationships/image" Target="media/image206.wmf"/><Relationship Id="rId298" Type="http://schemas.openxmlformats.org/officeDocument/2006/relationships/oleObject" Target="embeddings/oleObject47.bin"/><Relationship Id="rId421" Type="http://schemas.openxmlformats.org/officeDocument/2006/relationships/image" Target="media/image311.wmf"/><Relationship Id="rId463" Type="http://schemas.openxmlformats.org/officeDocument/2006/relationships/image" Target="media/image332.wmf"/><Relationship Id="rId519" Type="http://schemas.openxmlformats.org/officeDocument/2006/relationships/image" Target="media/image360.wmf"/><Relationship Id="rId116" Type="http://schemas.openxmlformats.org/officeDocument/2006/relationships/image" Target="media/image84.png"/><Relationship Id="rId158" Type="http://schemas.openxmlformats.org/officeDocument/2006/relationships/image" Target="media/image126.wmf"/><Relationship Id="rId323" Type="http://schemas.openxmlformats.org/officeDocument/2006/relationships/image" Target="media/image262.wmf"/><Relationship Id="rId530" Type="http://schemas.openxmlformats.org/officeDocument/2006/relationships/oleObject" Target="embeddings/oleObject158.bin"/><Relationship Id="rId20" Type="http://schemas.openxmlformats.org/officeDocument/2006/relationships/image" Target="media/image13.wmf"/><Relationship Id="rId62" Type="http://schemas.openxmlformats.org/officeDocument/2006/relationships/oleObject" Target="embeddings/oleObject12.bin"/><Relationship Id="rId365" Type="http://schemas.openxmlformats.org/officeDocument/2006/relationships/image" Target="media/image283.wmf"/><Relationship Id="rId572" Type="http://schemas.openxmlformats.org/officeDocument/2006/relationships/header" Target="header1.xml"/><Relationship Id="rId225" Type="http://schemas.openxmlformats.org/officeDocument/2006/relationships/image" Target="media/image175.wmf"/><Relationship Id="rId267" Type="http://schemas.openxmlformats.org/officeDocument/2006/relationships/image" Target="media/image217.wmf"/><Relationship Id="rId432" Type="http://schemas.openxmlformats.org/officeDocument/2006/relationships/oleObject" Target="embeddings/oleObject109.bin"/><Relationship Id="rId474" Type="http://schemas.openxmlformats.org/officeDocument/2006/relationships/oleObject" Target="embeddings/oleObject130.bin"/><Relationship Id="rId127" Type="http://schemas.openxmlformats.org/officeDocument/2006/relationships/image" Target="media/image95.png"/><Relationship Id="rId31" Type="http://schemas.openxmlformats.org/officeDocument/2006/relationships/image" Target="media/image24.wmf"/><Relationship Id="rId73" Type="http://schemas.openxmlformats.org/officeDocument/2006/relationships/oleObject" Target="embeddings/oleObject17.bin"/><Relationship Id="rId169" Type="http://schemas.openxmlformats.org/officeDocument/2006/relationships/image" Target="media/image137.wmf"/><Relationship Id="rId334" Type="http://schemas.openxmlformats.org/officeDocument/2006/relationships/oleObject" Target="embeddings/oleObject60.bin"/><Relationship Id="rId376" Type="http://schemas.openxmlformats.org/officeDocument/2006/relationships/oleObject" Target="embeddings/oleObject81.bin"/><Relationship Id="rId541" Type="http://schemas.openxmlformats.org/officeDocument/2006/relationships/image" Target="media/image371.wmf"/><Relationship Id="rId4" Type="http://schemas.openxmlformats.org/officeDocument/2006/relationships/settings" Target="settings.xml"/><Relationship Id="rId180" Type="http://schemas.openxmlformats.org/officeDocument/2006/relationships/oleObject" Target="embeddings/oleObject30.bin"/><Relationship Id="rId236" Type="http://schemas.openxmlformats.org/officeDocument/2006/relationships/image" Target="media/image186.wmf"/><Relationship Id="rId278" Type="http://schemas.openxmlformats.org/officeDocument/2006/relationships/image" Target="media/image228.wmf"/><Relationship Id="rId401" Type="http://schemas.openxmlformats.org/officeDocument/2006/relationships/image" Target="media/image301.wmf"/><Relationship Id="rId443" Type="http://schemas.openxmlformats.org/officeDocument/2006/relationships/image" Target="media/image322.wmf"/><Relationship Id="rId303" Type="http://schemas.openxmlformats.org/officeDocument/2006/relationships/image" Target="media/image247.wmf"/><Relationship Id="rId485" Type="http://schemas.openxmlformats.org/officeDocument/2006/relationships/image" Target="media/image343.wmf"/><Relationship Id="rId42" Type="http://schemas.openxmlformats.org/officeDocument/2006/relationships/image" Target="media/image32.wmf"/><Relationship Id="rId84" Type="http://schemas.openxmlformats.org/officeDocument/2006/relationships/oleObject" Target="embeddings/oleObject22.bin"/><Relationship Id="rId138" Type="http://schemas.openxmlformats.org/officeDocument/2006/relationships/image" Target="media/image106.wmf"/><Relationship Id="rId345" Type="http://schemas.openxmlformats.org/officeDocument/2006/relationships/image" Target="media/image273.wmf"/><Relationship Id="rId387" Type="http://schemas.openxmlformats.org/officeDocument/2006/relationships/image" Target="media/image294.wmf"/><Relationship Id="rId510" Type="http://schemas.openxmlformats.org/officeDocument/2006/relationships/oleObject" Target="embeddings/oleObject148.bin"/><Relationship Id="rId552" Type="http://schemas.openxmlformats.org/officeDocument/2006/relationships/oleObject" Target="embeddings/oleObject169.bin"/><Relationship Id="rId191" Type="http://schemas.openxmlformats.org/officeDocument/2006/relationships/image" Target="media/image149.wmf"/><Relationship Id="rId205" Type="http://schemas.openxmlformats.org/officeDocument/2006/relationships/image" Target="media/image156.wmf"/><Relationship Id="rId247" Type="http://schemas.openxmlformats.org/officeDocument/2006/relationships/image" Target="media/image197.wmf"/><Relationship Id="rId412" Type="http://schemas.openxmlformats.org/officeDocument/2006/relationships/oleObject" Target="embeddings/oleObject99.bin"/><Relationship Id="rId107" Type="http://schemas.openxmlformats.org/officeDocument/2006/relationships/image" Target="media/image75.wmf"/><Relationship Id="rId289" Type="http://schemas.openxmlformats.org/officeDocument/2006/relationships/image" Target="media/image239.wmf"/><Relationship Id="rId454" Type="http://schemas.openxmlformats.org/officeDocument/2006/relationships/oleObject" Target="embeddings/oleObject120.bin"/><Relationship Id="rId496" Type="http://schemas.openxmlformats.org/officeDocument/2006/relationships/oleObject" Target="embeddings/oleObject141.bin"/><Relationship Id="rId11" Type="http://schemas.openxmlformats.org/officeDocument/2006/relationships/image" Target="media/image4.wmf"/><Relationship Id="rId53" Type="http://schemas.openxmlformats.org/officeDocument/2006/relationships/image" Target="media/image39.wmf"/><Relationship Id="rId149" Type="http://schemas.openxmlformats.org/officeDocument/2006/relationships/image" Target="media/image117.wmf"/><Relationship Id="rId314" Type="http://schemas.openxmlformats.org/officeDocument/2006/relationships/oleObject" Target="embeddings/oleObject50.bin"/><Relationship Id="rId356" Type="http://schemas.openxmlformats.org/officeDocument/2006/relationships/oleObject" Target="embeddings/oleObject71.bin"/><Relationship Id="rId398" Type="http://schemas.openxmlformats.org/officeDocument/2006/relationships/oleObject" Target="embeddings/oleObject92.bin"/><Relationship Id="rId521" Type="http://schemas.openxmlformats.org/officeDocument/2006/relationships/image" Target="media/image361.wmf"/><Relationship Id="rId563" Type="http://schemas.openxmlformats.org/officeDocument/2006/relationships/image" Target="media/image382.wmf"/><Relationship Id="rId95" Type="http://schemas.openxmlformats.org/officeDocument/2006/relationships/image" Target="media/image66.wmf"/><Relationship Id="rId160" Type="http://schemas.openxmlformats.org/officeDocument/2006/relationships/image" Target="media/image128.wmf"/><Relationship Id="rId216" Type="http://schemas.openxmlformats.org/officeDocument/2006/relationships/image" Target="media/image166.png"/><Relationship Id="rId423" Type="http://schemas.openxmlformats.org/officeDocument/2006/relationships/image" Target="media/image312.wmf"/><Relationship Id="rId258" Type="http://schemas.openxmlformats.org/officeDocument/2006/relationships/image" Target="media/image208.wmf"/><Relationship Id="rId465" Type="http://schemas.openxmlformats.org/officeDocument/2006/relationships/image" Target="media/image333.wmf"/><Relationship Id="rId22" Type="http://schemas.openxmlformats.org/officeDocument/2006/relationships/image" Target="media/image15.wmf"/><Relationship Id="rId64" Type="http://schemas.openxmlformats.org/officeDocument/2006/relationships/oleObject" Target="embeddings/oleObject13.bin"/><Relationship Id="rId118" Type="http://schemas.openxmlformats.org/officeDocument/2006/relationships/image" Target="media/image86.png"/><Relationship Id="rId325" Type="http://schemas.openxmlformats.org/officeDocument/2006/relationships/image" Target="media/image263.wmf"/><Relationship Id="rId367" Type="http://schemas.openxmlformats.org/officeDocument/2006/relationships/image" Target="media/image284.wmf"/><Relationship Id="rId532" Type="http://schemas.openxmlformats.org/officeDocument/2006/relationships/oleObject" Target="embeddings/oleObject159.bin"/><Relationship Id="rId574" Type="http://schemas.openxmlformats.org/officeDocument/2006/relationships/fontTable" Target="fontTable.xml"/><Relationship Id="rId171" Type="http://schemas.openxmlformats.org/officeDocument/2006/relationships/image" Target="media/image139.wmf"/><Relationship Id="rId227" Type="http://schemas.openxmlformats.org/officeDocument/2006/relationships/image" Target="media/image177.wmf"/><Relationship Id="rId269" Type="http://schemas.openxmlformats.org/officeDocument/2006/relationships/image" Target="media/image219.wmf"/><Relationship Id="rId434" Type="http://schemas.openxmlformats.org/officeDocument/2006/relationships/oleObject" Target="embeddings/oleObject110.bin"/><Relationship Id="rId476" Type="http://schemas.openxmlformats.org/officeDocument/2006/relationships/oleObject" Target="embeddings/oleObject131.bin"/><Relationship Id="rId33" Type="http://schemas.openxmlformats.org/officeDocument/2006/relationships/image" Target="media/image26.wmf"/><Relationship Id="rId129" Type="http://schemas.openxmlformats.org/officeDocument/2006/relationships/image" Target="media/image97.png"/><Relationship Id="rId280" Type="http://schemas.openxmlformats.org/officeDocument/2006/relationships/image" Target="media/image230.wmf"/><Relationship Id="rId336" Type="http://schemas.openxmlformats.org/officeDocument/2006/relationships/oleObject" Target="embeddings/oleObject61.bin"/><Relationship Id="rId501" Type="http://schemas.openxmlformats.org/officeDocument/2006/relationships/image" Target="media/image351.wmf"/><Relationship Id="rId543" Type="http://schemas.openxmlformats.org/officeDocument/2006/relationships/image" Target="media/image372.wmf"/><Relationship Id="rId75" Type="http://schemas.openxmlformats.org/officeDocument/2006/relationships/oleObject" Target="embeddings/oleObject18.bin"/><Relationship Id="rId140" Type="http://schemas.openxmlformats.org/officeDocument/2006/relationships/image" Target="media/image108.wmf"/><Relationship Id="rId182" Type="http://schemas.openxmlformats.org/officeDocument/2006/relationships/oleObject" Target="embeddings/oleObject31.bin"/><Relationship Id="rId378" Type="http://schemas.openxmlformats.org/officeDocument/2006/relationships/oleObject" Target="embeddings/oleObject82.bin"/><Relationship Id="rId403" Type="http://schemas.openxmlformats.org/officeDocument/2006/relationships/image" Target="media/image302.wmf"/><Relationship Id="rId6" Type="http://schemas.openxmlformats.org/officeDocument/2006/relationships/footnotes" Target="footnotes.xml"/><Relationship Id="rId238" Type="http://schemas.openxmlformats.org/officeDocument/2006/relationships/image" Target="media/image188.wmf"/><Relationship Id="rId445" Type="http://schemas.openxmlformats.org/officeDocument/2006/relationships/image" Target="media/image323.wmf"/><Relationship Id="rId487" Type="http://schemas.openxmlformats.org/officeDocument/2006/relationships/image" Target="media/image344.wmf"/><Relationship Id="rId291" Type="http://schemas.openxmlformats.org/officeDocument/2006/relationships/image" Target="media/image241.wmf"/><Relationship Id="rId305" Type="http://schemas.openxmlformats.org/officeDocument/2006/relationships/image" Target="media/image249.emf"/><Relationship Id="rId347" Type="http://schemas.openxmlformats.org/officeDocument/2006/relationships/image" Target="media/image274.wmf"/><Relationship Id="rId512" Type="http://schemas.openxmlformats.org/officeDocument/2006/relationships/oleObject" Target="embeddings/oleObject149.bin"/><Relationship Id="rId44" Type="http://schemas.openxmlformats.org/officeDocument/2006/relationships/image" Target="media/image34.wmf"/><Relationship Id="rId86" Type="http://schemas.openxmlformats.org/officeDocument/2006/relationships/image" Target="media/image57.wmf"/><Relationship Id="rId151" Type="http://schemas.openxmlformats.org/officeDocument/2006/relationships/image" Target="media/image119.wmf"/><Relationship Id="rId389" Type="http://schemas.openxmlformats.org/officeDocument/2006/relationships/image" Target="media/image295.wmf"/><Relationship Id="rId554" Type="http://schemas.openxmlformats.org/officeDocument/2006/relationships/oleObject" Target="embeddings/oleObject170.bin"/><Relationship Id="rId193" Type="http://schemas.openxmlformats.org/officeDocument/2006/relationships/image" Target="media/image150.wmf"/><Relationship Id="rId207" Type="http://schemas.openxmlformats.org/officeDocument/2006/relationships/image" Target="media/image158.wmf"/><Relationship Id="rId249" Type="http://schemas.openxmlformats.org/officeDocument/2006/relationships/image" Target="media/image199.wmf"/><Relationship Id="rId414" Type="http://schemas.openxmlformats.org/officeDocument/2006/relationships/oleObject" Target="embeddings/oleObject100.bin"/><Relationship Id="rId456" Type="http://schemas.openxmlformats.org/officeDocument/2006/relationships/oleObject" Target="embeddings/oleObject121.bin"/><Relationship Id="rId498" Type="http://schemas.openxmlformats.org/officeDocument/2006/relationships/oleObject" Target="embeddings/oleObject142.bin"/><Relationship Id="rId13" Type="http://schemas.openxmlformats.org/officeDocument/2006/relationships/image" Target="media/image6.wmf"/><Relationship Id="rId109" Type="http://schemas.openxmlformats.org/officeDocument/2006/relationships/image" Target="media/image77.wmf"/><Relationship Id="rId260" Type="http://schemas.openxmlformats.org/officeDocument/2006/relationships/image" Target="media/image210.wmf"/><Relationship Id="rId316" Type="http://schemas.openxmlformats.org/officeDocument/2006/relationships/oleObject" Target="embeddings/oleObject51.bin"/><Relationship Id="rId523" Type="http://schemas.openxmlformats.org/officeDocument/2006/relationships/image" Target="media/image362.wmf"/><Relationship Id="rId55" Type="http://schemas.openxmlformats.org/officeDocument/2006/relationships/image" Target="media/image40.wmf"/><Relationship Id="rId97" Type="http://schemas.openxmlformats.org/officeDocument/2006/relationships/image" Target="media/image68.wmf"/><Relationship Id="rId120" Type="http://schemas.openxmlformats.org/officeDocument/2006/relationships/image" Target="media/image88.png"/><Relationship Id="rId358" Type="http://schemas.openxmlformats.org/officeDocument/2006/relationships/oleObject" Target="embeddings/oleObject72.bin"/><Relationship Id="rId565" Type="http://schemas.openxmlformats.org/officeDocument/2006/relationships/image" Target="media/image383.wmf"/><Relationship Id="rId162" Type="http://schemas.openxmlformats.org/officeDocument/2006/relationships/image" Target="media/image130.wmf"/><Relationship Id="rId218" Type="http://schemas.openxmlformats.org/officeDocument/2006/relationships/image" Target="media/image168.png"/><Relationship Id="rId425" Type="http://schemas.openxmlformats.org/officeDocument/2006/relationships/image" Target="media/image313.wmf"/><Relationship Id="rId467" Type="http://schemas.openxmlformats.org/officeDocument/2006/relationships/image" Target="media/image334.wmf"/><Relationship Id="rId271" Type="http://schemas.openxmlformats.org/officeDocument/2006/relationships/image" Target="media/image221.wmf"/><Relationship Id="rId24" Type="http://schemas.openxmlformats.org/officeDocument/2006/relationships/image" Target="media/image17.wmf"/><Relationship Id="rId66" Type="http://schemas.openxmlformats.org/officeDocument/2006/relationships/oleObject" Target="embeddings/oleObject14.bin"/><Relationship Id="rId131" Type="http://schemas.openxmlformats.org/officeDocument/2006/relationships/image" Target="media/image99.wmf"/><Relationship Id="rId327" Type="http://schemas.openxmlformats.org/officeDocument/2006/relationships/image" Target="media/image264.wmf"/><Relationship Id="rId369" Type="http://schemas.openxmlformats.org/officeDocument/2006/relationships/image" Target="media/image285.wmf"/><Relationship Id="rId534" Type="http://schemas.openxmlformats.org/officeDocument/2006/relationships/oleObject" Target="embeddings/oleObject160.bin"/><Relationship Id="rId173" Type="http://schemas.openxmlformats.org/officeDocument/2006/relationships/image" Target="media/image140.wmf"/><Relationship Id="rId229" Type="http://schemas.openxmlformats.org/officeDocument/2006/relationships/image" Target="media/image179.wmf"/><Relationship Id="rId380" Type="http://schemas.openxmlformats.org/officeDocument/2006/relationships/oleObject" Target="embeddings/oleObject83.bin"/><Relationship Id="rId436" Type="http://schemas.openxmlformats.org/officeDocument/2006/relationships/oleObject" Target="embeddings/oleObject111.bin"/><Relationship Id="rId240" Type="http://schemas.openxmlformats.org/officeDocument/2006/relationships/image" Target="media/image190.wmf"/><Relationship Id="rId478" Type="http://schemas.openxmlformats.org/officeDocument/2006/relationships/oleObject" Target="embeddings/oleObject132.bin"/><Relationship Id="rId35" Type="http://schemas.openxmlformats.org/officeDocument/2006/relationships/image" Target="media/image27.wmf"/><Relationship Id="rId77" Type="http://schemas.openxmlformats.org/officeDocument/2006/relationships/image" Target="media/image52.wmf"/><Relationship Id="rId100" Type="http://schemas.openxmlformats.org/officeDocument/2006/relationships/image" Target="media/image71.wmf"/><Relationship Id="rId282" Type="http://schemas.openxmlformats.org/officeDocument/2006/relationships/image" Target="media/image232.wmf"/><Relationship Id="rId338" Type="http://schemas.openxmlformats.org/officeDocument/2006/relationships/oleObject" Target="embeddings/oleObject62.bin"/><Relationship Id="rId503" Type="http://schemas.openxmlformats.org/officeDocument/2006/relationships/image" Target="media/image352.wmf"/><Relationship Id="rId545" Type="http://schemas.openxmlformats.org/officeDocument/2006/relationships/image" Target="media/image373.wmf"/><Relationship Id="rId8" Type="http://schemas.openxmlformats.org/officeDocument/2006/relationships/image" Target="media/image1.wmf"/><Relationship Id="rId142" Type="http://schemas.openxmlformats.org/officeDocument/2006/relationships/image" Target="media/image110.wmf"/><Relationship Id="rId184" Type="http://schemas.openxmlformats.org/officeDocument/2006/relationships/oleObject" Target="embeddings/oleObject32.bin"/><Relationship Id="rId391" Type="http://schemas.openxmlformats.org/officeDocument/2006/relationships/image" Target="media/image296.wmf"/><Relationship Id="rId405" Type="http://schemas.openxmlformats.org/officeDocument/2006/relationships/image" Target="media/image303.wmf"/><Relationship Id="rId447" Type="http://schemas.openxmlformats.org/officeDocument/2006/relationships/image" Target="media/image324.wmf"/><Relationship Id="rId251" Type="http://schemas.openxmlformats.org/officeDocument/2006/relationships/image" Target="media/image201.wmf"/><Relationship Id="rId489" Type="http://schemas.openxmlformats.org/officeDocument/2006/relationships/image" Target="media/image345.wmf"/><Relationship Id="rId46" Type="http://schemas.openxmlformats.org/officeDocument/2006/relationships/oleObject" Target="embeddings/oleObject4.bin"/><Relationship Id="rId293" Type="http://schemas.openxmlformats.org/officeDocument/2006/relationships/image" Target="media/image242.wmf"/><Relationship Id="rId307" Type="http://schemas.openxmlformats.org/officeDocument/2006/relationships/image" Target="media/image251.emf"/><Relationship Id="rId349" Type="http://schemas.openxmlformats.org/officeDocument/2006/relationships/image" Target="media/image275.wmf"/><Relationship Id="rId514" Type="http://schemas.openxmlformats.org/officeDocument/2006/relationships/oleObject" Target="embeddings/oleObject150.bin"/><Relationship Id="rId556" Type="http://schemas.openxmlformats.org/officeDocument/2006/relationships/oleObject" Target="embeddings/oleObject171.bin"/><Relationship Id="rId88" Type="http://schemas.openxmlformats.org/officeDocument/2006/relationships/image" Target="media/image59.wmf"/><Relationship Id="rId111" Type="http://schemas.openxmlformats.org/officeDocument/2006/relationships/image" Target="media/image79.wmf"/><Relationship Id="rId153" Type="http://schemas.openxmlformats.org/officeDocument/2006/relationships/image" Target="media/image121.wmf"/><Relationship Id="rId195" Type="http://schemas.openxmlformats.org/officeDocument/2006/relationships/image" Target="media/image151.wmf"/><Relationship Id="rId209" Type="http://schemas.openxmlformats.org/officeDocument/2006/relationships/oleObject" Target="embeddings/oleObject43.bin"/><Relationship Id="rId360" Type="http://schemas.openxmlformats.org/officeDocument/2006/relationships/oleObject" Target="embeddings/oleObject73.bin"/><Relationship Id="rId416" Type="http://schemas.openxmlformats.org/officeDocument/2006/relationships/oleObject" Target="embeddings/oleObject101.bin"/><Relationship Id="rId220" Type="http://schemas.openxmlformats.org/officeDocument/2006/relationships/image" Target="media/image170.png"/><Relationship Id="rId458" Type="http://schemas.openxmlformats.org/officeDocument/2006/relationships/oleObject" Target="embeddings/oleObject122.bin"/><Relationship Id="rId15" Type="http://schemas.openxmlformats.org/officeDocument/2006/relationships/image" Target="media/image8.wmf"/><Relationship Id="rId57" Type="http://schemas.openxmlformats.org/officeDocument/2006/relationships/image" Target="media/image41.wmf"/><Relationship Id="rId262" Type="http://schemas.openxmlformats.org/officeDocument/2006/relationships/image" Target="media/image212.wmf"/><Relationship Id="rId318" Type="http://schemas.openxmlformats.org/officeDocument/2006/relationships/oleObject" Target="embeddings/oleObject52.bin"/><Relationship Id="rId525" Type="http://schemas.openxmlformats.org/officeDocument/2006/relationships/image" Target="media/image363.wmf"/><Relationship Id="rId567" Type="http://schemas.openxmlformats.org/officeDocument/2006/relationships/image" Target="media/image384.png"/><Relationship Id="rId99" Type="http://schemas.openxmlformats.org/officeDocument/2006/relationships/image" Target="media/image70.wmf"/><Relationship Id="rId122" Type="http://schemas.openxmlformats.org/officeDocument/2006/relationships/image" Target="media/image90.png"/><Relationship Id="rId164" Type="http://schemas.openxmlformats.org/officeDocument/2006/relationships/image" Target="media/image132.wmf"/><Relationship Id="rId371" Type="http://schemas.openxmlformats.org/officeDocument/2006/relationships/image" Target="media/image286.wmf"/><Relationship Id="rId427" Type="http://schemas.openxmlformats.org/officeDocument/2006/relationships/image" Target="media/image314.wmf"/><Relationship Id="rId469" Type="http://schemas.openxmlformats.org/officeDocument/2006/relationships/image" Target="media/image335.wmf"/><Relationship Id="rId26" Type="http://schemas.openxmlformats.org/officeDocument/2006/relationships/image" Target="media/image19.wmf"/><Relationship Id="rId231" Type="http://schemas.openxmlformats.org/officeDocument/2006/relationships/image" Target="media/image181.wmf"/><Relationship Id="rId273" Type="http://schemas.openxmlformats.org/officeDocument/2006/relationships/image" Target="media/image223.wmf"/><Relationship Id="rId329" Type="http://schemas.openxmlformats.org/officeDocument/2006/relationships/image" Target="media/image265.wmf"/><Relationship Id="rId480" Type="http://schemas.openxmlformats.org/officeDocument/2006/relationships/oleObject" Target="embeddings/oleObject133.bin"/><Relationship Id="rId536" Type="http://schemas.openxmlformats.org/officeDocument/2006/relationships/oleObject" Target="embeddings/oleObject161.bin"/><Relationship Id="rId68" Type="http://schemas.openxmlformats.org/officeDocument/2006/relationships/oleObject" Target="embeddings/oleObject15.bin"/><Relationship Id="rId133" Type="http://schemas.openxmlformats.org/officeDocument/2006/relationships/image" Target="media/image101.wmf"/><Relationship Id="rId175" Type="http://schemas.openxmlformats.org/officeDocument/2006/relationships/image" Target="media/image141.wmf"/><Relationship Id="rId340" Type="http://schemas.openxmlformats.org/officeDocument/2006/relationships/oleObject" Target="embeddings/oleObject63.bin"/><Relationship Id="rId200" Type="http://schemas.openxmlformats.org/officeDocument/2006/relationships/oleObject" Target="embeddings/oleObject40.bin"/><Relationship Id="rId382" Type="http://schemas.openxmlformats.org/officeDocument/2006/relationships/oleObject" Target="embeddings/oleObject84.bin"/><Relationship Id="rId438" Type="http://schemas.openxmlformats.org/officeDocument/2006/relationships/oleObject" Target="embeddings/oleObject112.bin"/><Relationship Id="rId242" Type="http://schemas.openxmlformats.org/officeDocument/2006/relationships/image" Target="media/image192.wmf"/><Relationship Id="rId284" Type="http://schemas.openxmlformats.org/officeDocument/2006/relationships/image" Target="media/image234.wmf"/><Relationship Id="rId491" Type="http://schemas.openxmlformats.org/officeDocument/2006/relationships/image" Target="media/image346.wmf"/><Relationship Id="rId505" Type="http://schemas.openxmlformats.org/officeDocument/2006/relationships/image" Target="media/image353.wmf"/><Relationship Id="rId37" Type="http://schemas.openxmlformats.org/officeDocument/2006/relationships/image" Target="media/image28.wmf"/><Relationship Id="rId79" Type="http://schemas.openxmlformats.org/officeDocument/2006/relationships/image" Target="media/image53.wmf"/><Relationship Id="rId102" Type="http://schemas.openxmlformats.org/officeDocument/2006/relationships/oleObject" Target="embeddings/oleObject23.bin"/><Relationship Id="rId144" Type="http://schemas.openxmlformats.org/officeDocument/2006/relationships/image" Target="media/image112.wmf"/><Relationship Id="rId547" Type="http://schemas.openxmlformats.org/officeDocument/2006/relationships/image" Target="media/image374.wmf"/><Relationship Id="rId90" Type="http://schemas.openxmlformats.org/officeDocument/2006/relationships/image" Target="media/image61.wmf"/><Relationship Id="rId186" Type="http://schemas.openxmlformats.org/officeDocument/2006/relationships/oleObject" Target="embeddings/oleObject33.bin"/><Relationship Id="rId351" Type="http://schemas.openxmlformats.org/officeDocument/2006/relationships/image" Target="media/image276.wmf"/><Relationship Id="rId393" Type="http://schemas.openxmlformats.org/officeDocument/2006/relationships/image" Target="media/image297.wmf"/><Relationship Id="rId407" Type="http://schemas.openxmlformats.org/officeDocument/2006/relationships/image" Target="media/image304.wmf"/><Relationship Id="rId449" Type="http://schemas.openxmlformats.org/officeDocument/2006/relationships/image" Target="media/image325.wmf"/><Relationship Id="rId211" Type="http://schemas.openxmlformats.org/officeDocument/2006/relationships/image" Target="media/image161.png"/><Relationship Id="rId253" Type="http://schemas.openxmlformats.org/officeDocument/2006/relationships/image" Target="media/image203.wmf"/><Relationship Id="rId295" Type="http://schemas.openxmlformats.org/officeDocument/2006/relationships/image" Target="media/image243.wmf"/><Relationship Id="rId309" Type="http://schemas.openxmlformats.org/officeDocument/2006/relationships/image" Target="media/image253.wmf"/><Relationship Id="rId460" Type="http://schemas.openxmlformats.org/officeDocument/2006/relationships/oleObject" Target="embeddings/oleObject123.bin"/><Relationship Id="rId516" Type="http://schemas.openxmlformats.org/officeDocument/2006/relationships/oleObject" Target="embeddings/oleObject151.bin"/><Relationship Id="rId48" Type="http://schemas.openxmlformats.org/officeDocument/2006/relationships/oleObject" Target="embeddings/oleObject5.bin"/><Relationship Id="rId113" Type="http://schemas.openxmlformats.org/officeDocument/2006/relationships/image" Target="media/image81.wmf"/><Relationship Id="rId320" Type="http://schemas.openxmlformats.org/officeDocument/2006/relationships/oleObject" Target="embeddings/oleObject53.bin"/><Relationship Id="rId558" Type="http://schemas.openxmlformats.org/officeDocument/2006/relationships/oleObject" Target="embeddings/oleObject172.bin"/><Relationship Id="rId155" Type="http://schemas.openxmlformats.org/officeDocument/2006/relationships/image" Target="media/image123.wmf"/><Relationship Id="rId197" Type="http://schemas.openxmlformats.org/officeDocument/2006/relationships/image" Target="media/image152.wmf"/><Relationship Id="rId362" Type="http://schemas.openxmlformats.org/officeDocument/2006/relationships/oleObject" Target="embeddings/oleObject74.bin"/><Relationship Id="rId418" Type="http://schemas.openxmlformats.org/officeDocument/2006/relationships/oleObject" Target="embeddings/oleObject102.bin"/><Relationship Id="rId222" Type="http://schemas.openxmlformats.org/officeDocument/2006/relationships/image" Target="media/image172.png"/><Relationship Id="rId264" Type="http://schemas.openxmlformats.org/officeDocument/2006/relationships/image" Target="media/image214.wmf"/><Relationship Id="rId471" Type="http://schemas.openxmlformats.org/officeDocument/2006/relationships/image" Target="media/image336.wmf"/><Relationship Id="rId17" Type="http://schemas.openxmlformats.org/officeDocument/2006/relationships/image" Target="media/image10.wmf"/><Relationship Id="rId59" Type="http://schemas.openxmlformats.org/officeDocument/2006/relationships/image" Target="media/image42.wmf"/><Relationship Id="rId124" Type="http://schemas.openxmlformats.org/officeDocument/2006/relationships/image" Target="media/image92.png"/><Relationship Id="rId527" Type="http://schemas.openxmlformats.org/officeDocument/2006/relationships/image" Target="media/image364.wmf"/><Relationship Id="rId569" Type="http://schemas.openxmlformats.org/officeDocument/2006/relationships/image" Target="media/image386.png"/><Relationship Id="rId70" Type="http://schemas.openxmlformats.org/officeDocument/2006/relationships/image" Target="media/image48.wmf"/><Relationship Id="rId166" Type="http://schemas.openxmlformats.org/officeDocument/2006/relationships/image" Target="media/image134.wmf"/><Relationship Id="rId331" Type="http://schemas.openxmlformats.org/officeDocument/2006/relationships/image" Target="media/image266.wmf"/><Relationship Id="rId373" Type="http://schemas.openxmlformats.org/officeDocument/2006/relationships/image" Target="media/image287.wmf"/><Relationship Id="rId429" Type="http://schemas.openxmlformats.org/officeDocument/2006/relationships/image" Target="media/image315.wmf"/><Relationship Id="rId1" Type="http://schemas.openxmlformats.org/officeDocument/2006/relationships/customXml" Target="../customXml/item1.xml"/><Relationship Id="rId233" Type="http://schemas.openxmlformats.org/officeDocument/2006/relationships/image" Target="media/image183.wmf"/><Relationship Id="rId440" Type="http://schemas.openxmlformats.org/officeDocument/2006/relationships/oleObject" Target="embeddings/oleObject113.bin"/><Relationship Id="rId28" Type="http://schemas.openxmlformats.org/officeDocument/2006/relationships/image" Target="media/image21.wmf"/><Relationship Id="rId275" Type="http://schemas.openxmlformats.org/officeDocument/2006/relationships/image" Target="media/image225.wmf"/><Relationship Id="rId300" Type="http://schemas.openxmlformats.org/officeDocument/2006/relationships/oleObject" Target="embeddings/oleObject48.bin"/><Relationship Id="rId482" Type="http://schemas.openxmlformats.org/officeDocument/2006/relationships/oleObject" Target="embeddings/oleObject134.bin"/><Relationship Id="rId538" Type="http://schemas.openxmlformats.org/officeDocument/2006/relationships/oleObject" Target="embeddings/oleObject162.bin"/><Relationship Id="rId81" Type="http://schemas.openxmlformats.org/officeDocument/2006/relationships/image" Target="media/image54.wmf"/><Relationship Id="rId135" Type="http://schemas.openxmlformats.org/officeDocument/2006/relationships/image" Target="media/image103.wmf"/><Relationship Id="rId177" Type="http://schemas.openxmlformats.org/officeDocument/2006/relationships/image" Target="media/image142.wmf"/><Relationship Id="rId342" Type="http://schemas.openxmlformats.org/officeDocument/2006/relationships/oleObject" Target="embeddings/oleObject64.bin"/><Relationship Id="rId384" Type="http://schemas.openxmlformats.org/officeDocument/2006/relationships/oleObject" Target="embeddings/oleObject85.bin"/><Relationship Id="rId202" Type="http://schemas.openxmlformats.org/officeDocument/2006/relationships/oleObject" Target="embeddings/oleObject41.bin"/><Relationship Id="rId244" Type="http://schemas.openxmlformats.org/officeDocument/2006/relationships/image" Target="media/image194.wmf"/><Relationship Id="rId39" Type="http://schemas.openxmlformats.org/officeDocument/2006/relationships/image" Target="media/image29.emf"/><Relationship Id="rId286" Type="http://schemas.openxmlformats.org/officeDocument/2006/relationships/image" Target="media/image236.wmf"/><Relationship Id="rId451" Type="http://schemas.openxmlformats.org/officeDocument/2006/relationships/image" Target="media/image326.wmf"/><Relationship Id="rId493" Type="http://schemas.openxmlformats.org/officeDocument/2006/relationships/image" Target="media/image347.wmf"/><Relationship Id="rId507" Type="http://schemas.openxmlformats.org/officeDocument/2006/relationships/image" Target="media/image354.wmf"/><Relationship Id="rId549" Type="http://schemas.openxmlformats.org/officeDocument/2006/relationships/image" Target="media/image375.wmf"/><Relationship Id="rId50" Type="http://schemas.openxmlformats.org/officeDocument/2006/relationships/oleObject" Target="embeddings/oleObject6.bin"/><Relationship Id="rId104" Type="http://schemas.openxmlformats.org/officeDocument/2006/relationships/oleObject" Target="embeddings/oleObject24.bin"/><Relationship Id="rId146" Type="http://schemas.openxmlformats.org/officeDocument/2006/relationships/image" Target="media/image114.wmf"/><Relationship Id="rId188" Type="http://schemas.openxmlformats.org/officeDocument/2006/relationships/oleObject" Target="embeddings/oleObject34.bin"/><Relationship Id="rId311" Type="http://schemas.openxmlformats.org/officeDocument/2006/relationships/image" Target="media/image255.wmf"/><Relationship Id="rId353" Type="http://schemas.openxmlformats.org/officeDocument/2006/relationships/image" Target="media/image277.wmf"/><Relationship Id="rId395" Type="http://schemas.openxmlformats.org/officeDocument/2006/relationships/image" Target="media/image298.wmf"/><Relationship Id="rId409" Type="http://schemas.openxmlformats.org/officeDocument/2006/relationships/image" Target="media/image305.wmf"/><Relationship Id="rId560" Type="http://schemas.openxmlformats.org/officeDocument/2006/relationships/oleObject" Target="embeddings/oleObject173.bin"/><Relationship Id="rId92" Type="http://schemas.openxmlformats.org/officeDocument/2006/relationships/image" Target="media/image63.wmf"/><Relationship Id="rId213" Type="http://schemas.openxmlformats.org/officeDocument/2006/relationships/image" Target="media/image163.png"/><Relationship Id="rId420" Type="http://schemas.openxmlformats.org/officeDocument/2006/relationships/oleObject" Target="embeddings/oleObject103.bin"/><Relationship Id="rId255" Type="http://schemas.openxmlformats.org/officeDocument/2006/relationships/image" Target="media/image205.wmf"/><Relationship Id="rId297" Type="http://schemas.openxmlformats.org/officeDocument/2006/relationships/image" Target="media/image244.wmf"/><Relationship Id="rId462" Type="http://schemas.openxmlformats.org/officeDocument/2006/relationships/oleObject" Target="embeddings/oleObject124.bin"/><Relationship Id="rId518" Type="http://schemas.openxmlformats.org/officeDocument/2006/relationships/oleObject" Target="embeddings/oleObject152.bin"/><Relationship Id="rId115" Type="http://schemas.openxmlformats.org/officeDocument/2006/relationships/image" Target="media/image83.emf"/><Relationship Id="rId157" Type="http://schemas.openxmlformats.org/officeDocument/2006/relationships/image" Target="media/image125.wmf"/><Relationship Id="rId322" Type="http://schemas.openxmlformats.org/officeDocument/2006/relationships/oleObject" Target="embeddings/oleObject54.bin"/><Relationship Id="rId364" Type="http://schemas.openxmlformats.org/officeDocument/2006/relationships/oleObject" Target="embeddings/oleObject75.bin"/><Relationship Id="rId61" Type="http://schemas.openxmlformats.org/officeDocument/2006/relationships/image" Target="media/image43.wmf"/><Relationship Id="rId199" Type="http://schemas.openxmlformats.org/officeDocument/2006/relationships/image" Target="media/image153.wmf"/><Relationship Id="rId571" Type="http://schemas.openxmlformats.org/officeDocument/2006/relationships/image" Target="media/image388.png"/><Relationship Id="rId19" Type="http://schemas.openxmlformats.org/officeDocument/2006/relationships/image" Target="media/image12.wmf"/><Relationship Id="rId224" Type="http://schemas.openxmlformats.org/officeDocument/2006/relationships/image" Target="media/image174.wmf"/><Relationship Id="rId266" Type="http://schemas.openxmlformats.org/officeDocument/2006/relationships/image" Target="media/image216.wmf"/><Relationship Id="rId431" Type="http://schemas.openxmlformats.org/officeDocument/2006/relationships/image" Target="media/image316.wmf"/><Relationship Id="rId473" Type="http://schemas.openxmlformats.org/officeDocument/2006/relationships/image" Target="media/image337.wmf"/><Relationship Id="rId529" Type="http://schemas.openxmlformats.org/officeDocument/2006/relationships/image" Target="media/image365.wmf"/><Relationship Id="rId30" Type="http://schemas.openxmlformats.org/officeDocument/2006/relationships/image" Target="media/image23.wmf"/><Relationship Id="rId126" Type="http://schemas.openxmlformats.org/officeDocument/2006/relationships/image" Target="media/image94.png"/><Relationship Id="rId168" Type="http://schemas.openxmlformats.org/officeDocument/2006/relationships/image" Target="media/image136.wmf"/><Relationship Id="rId333" Type="http://schemas.openxmlformats.org/officeDocument/2006/relationships/image" Target="media/image267.wmf"/><Relationship Id="rId540" Type="http://schemas.openxmlformats.org/officeDocument/2006/relationships/oleObject" Target="embeddings/oleObject163.bin"/><Relationship Id="rId72" Type="http://schemas.openxmlformats.org/officeDocument/2006/relationships/image" Target="media/image49.wmf"/><Relationship Id="rId375" Type="http://schemas.openxmlformats.org/officeDocument/2006/relationships/image" Target="media/image288.wmf"/><Relationship Id="rId3" Type="http://schemas.openxmlformats.org/officeDocument/2006/relationships/styles" Target="styles.xml"/><Relationship Id="rId235" Type="http://schemas.openxmlformats.org/officeDocument/2006/relationships/image" Target="media/image185.wmf"/><Relationship Id="rId277" Type="http://schemas.openxmlformats.org/officeDocument/2006/relationships/image" Target="media/image227.wmf"/><Relationship Id="rId400" Type="http://schemas.openxmlformats.org/officeDocument/2006/relationships/oleObject" Target="embeddings/oleObject93.bin"/><Relationship Id="rId442" Type="http://schemas.openxmlformats.org/officeDocument/2006/relationships/oleObject" Target="embeddings/oleObject114.bin"/><Relationship Id="rId484" Type="http://schemas.openxmlformats.org/officeDocument/2006/relationships/oleObject" Target="embeddings/oleObject135.bin"/><Relationship Id="rId137" Type="http://schemas.openxmlformats.org/officeDocument/2006/relationships/image" Target="media/image105.wmf"/><Relationship Id="rId302" Type="http://schemas.openxmlformats.org/officeDocument/2006/relationships/oleObject" Target="embeddings/oleObject49.bin"/><Relationship Id="rId344" Type="http://schemas.openxmlformats.org/officeDocument/2006/relationships/oleObject" Target="embeddings/oleObject65.bin"/><Relationship Id="rId41" Type="http://schemas.openxmlformats.org/officeDocument/2006/relationships/image" Target="media/image31.emf"/><Relationship Id="rId83" Type="http://schemas.openxmlformats.org/officeDocument/2006/relationships/image" Target="media/image55.wmf"/><Relationship Id="rId179" Type="http://schemas.openxmlformats.org/officeDocument/2006/relationships/image" Target="media/image143.wmf"/><Relationship Id="rId386" Type="http://schemas.openxmlformats.org/officeDocument/2006/relationships/oleObject" Target="embeddings/oleObject86.bin"/><Relationship Id="rId551" Type="http://schemas.openxmlformats.org/officeDocument/2006/relationships/image" Target="media/image376.wmf"/><Relationship Id="rId190" Type="http://schemas.openxmlformats.org/officeDocument/2006/relationships/oleObject" Target="embeddings/oleObject35.bin"/><Relationship Id="rId204" Type="http://schemas.openxmlformats.org/officeDocument/2006/relationships/oleObject" Target="embeddings/oleObject42.bin"/><Relationship Id="rId246" Type="http://schemas.openxmlformats.org/officeDocument/2006/relationships/image" Target="media/image196.wmf"/><Relationship Id="rId288" Type="http://schemas.openxmlformats.org/officeDocument/2006/relationships/image" Target="media/image238.wmf"/><Relationship Id="rId411" Type="http://schemas.openxmlformats.org/officeDocument/2006/relationships/image" Target="media/image306.wmf"/><Relationship Id="rId453" Type="http://schemas.openxmlformats.org/officeDocument/2006/relationships/image" Target="media/image327.wmf"/><Relationship Id="rId509" Type="http://schemas.openxmlformats.org/officeDocument/2006/relationships/image" Target="media/image355.wmf"/><Relationship Id="rId106" Type="http://schemas.openxmlformats.org/officeDocument/2006/relationships/oleObject" Target="embeddings/oleObject25.bin"/><Relationship Id="rId313" Type="http://schemas.openxmlformats.org/officeDocument/2006/relationships/image" Target="media/image257.wmf"/><Relationship Id="rId495" Type="http://schemas.openxmlformats.org/officeDocument/2006/relationships/image" Target="media/image348.wmf"/><Relationship Id="rId10" Type="http://schemas.openxmlformats.org/officeDocument/2006/relationships/image" Target="media/image3.wmf"/><Relationship Id="rId52" Type="http://schemas.openxmlformats.org/officeDocument/2006/relationships/oleObject" Target="embeddings/oleObject7.bin"/><Relationship Id="rId94" Type="http://schemas.openxmlformats.org/officeDocument/2006/relationships/image" Target="media/image65.wmf"/><Relationship Id="rId148" Type="http://schemas.openxmlformats.org/officeDocument/2006/relationships/image" Target="media/image116.wmf"/><Relationship Id="rId355" Type="http://schemas.openxmlformats.org/officeDocument/2006/relationships/image" Target="media/image278.wmf"/><Relationship Id="rId397" Type="http://schemas.openxmlformats.org/officeDocument/2006/relationships/image" Target="media/image299.wmf"/><Relationship Id="rId520" Type="http://schemas.openxmlformats.org/officeDocument/2006/relationships/oleObject" Target="embeddings/oleObject153.bin"/><Relationship Id="rId562" Type="http://schemas.openxmlformats.org/officeDocument/2006/relationships/oleObject" Target="embeddings/oleObject174.bin"/><Relationship Id="rId215" Type="http://schemas.openxmlformats.org/officeDocument/2006/relationships/image" Target="media/image165.png"/><Relationship Id="rId257" Type="http://schemas.openxmlformats.org/officeDocument/2006/relationships/image" Target="media/image207.wmf"/><Relationship Id="rId422" Type="http://schemas.openxmlformats.org/officeDocument/2006/relationships/oleObject" Target="embeddings/oleObject104.bin"/><Relationship Id="rId464" Type="http://schemas.openxmlformats.org/officeDocument/2006/relationships/oleObject" Target="embeddings/oleObject125.bin"/><Relationship Id="rId299" Type="http://schemas.openxmlformats.org/officeDocument/2006/relationships/image" Target="media/image245.wmf"/><Relationship Id="rId63" Type="http://schemas.openxmlformats.org/officeDocument/2006/relationships/image" Target="media/image44.wmf"/><Relationship Id="rId159" Type="http://schemas.openxmlformats.org/officeDocument/2006/relationships/image" Target="media/image127.wmf"/><Relationship Id="rId366" Type="http://schemas.openxmlformats.org/officeDocument/2006/relationships/oleObject" Target="embeddings/oleObject76.bin"/><Relationship Id="rId573" Type="http://schemas.openxmlformats.org/officeDocument/2006/relationships/header" Target="header2.xml"/><Relationship Id="rId226" Type="http://schemas.openxmlformats.org/officeDocument/2006/relationships/image" Target="media/image176.wmf"/><Relationship Id="rId433" Type="http://schemas.openxmlformats.org/officeDocument/2006/relationships/image" Target="media/image317.wmf"/><Relationship Id="rId74" Type="http://schemas.openxmlformats.org/officeDocument/2006/relationships/image" Target="media/image50.wmf"/><Relationship Id="rId377" Type="http://schemas.openxmlformats.org/officeDocument/2006/relationships/image" Target="media/image289.wmf"/><Relationship Id="rId500" Type="http://schemas.openxmlformats.org/officeDocument/2006/relationships/oleObject" Target="embeddings/oleObject143.bin"/><Relationship Id="rId5" Type="http://schemas.openxmlformats.org/officeDocument/2006/relationships/webSettings" Target="webSettings.xml"/><Relationship Id="rId237" Type="http://schemas.openxmlformats.org/officeDocument/2006/relationships/image" Target="media/image187.wmf"/><Relationship Id="rId444" Type="http://schemas.openxmlformats.org/officeDocument/2006/relationships/oleObject" Target="embeddings/oleObject115.bin"/><Relationship Id="rId290" Type="http://schemas.openxmlformats.org/officeDocument/2006/relationships/image" Target="media/image240.wmf"/><Relationship Id="rId304" Type="http://schemas.openxmlformats.org/officeDocument/2006/relationships/image" Target="media/image248.wmf"/><Relationship Id="rId388" Type="http://schemas.openxmlformats.org/officeDocument/2006/relationships/oleObject" Target="embeddings/oleObject87.bin"/><Relationship Id="rId511" Type="http://schemas.openxmlformats.org/officeDocument/2006/relationships/image" Target="media/image356.wmf"/><Relationship Id="rId85" Type="http://schemas.openxmlformats.org/officeDocument/2006/relationships/image" Target="media/image56.wmf"/><Relationship Id="rId150" Type="http://schemas.openxmlformats.org/officeDocument/2006/relationships/image" Target="media/image118.wmf"/><Relationship Id="rId248" Type="http://schemas.openxmlformats.org/officeDocument/2006/relationships/image" Target="media/image198.wmf"/><Relationship Id="rId455" Type="http://schemas.openxmlformats.org/officeDocument/2006/relationships/image" Target="media/image328.wmf"/><Relationship Id="rId12" Type="http://schemas.openxmlformats.org/officeDocument/2006/relationships/image" Target="media/image5.wmf"/><Relationship Id="rId108" Type="http://schemas.openxmlformats.org/officeDocument/2006/relationships/image" Target="media/image76.wmf"/><Relationship Id="rId315" Type="http://schemas.openxmlformats.org/officeDocument/2006/relationships/image" Target="media/image258.wmf"/><Relationship Id="rId522" Type="http://schemas.openxmlformats.org/officeDocument/2006/relationships/oleObject" Target="embeddings/oleObject154.bin"/><Relationship Id="rId96" Type="http://schemas.openxmlformats.org/officeDocument/2006/relationships/image" Target="media/image67.wmf"/><Relationship Id="rId161" Type="http://schemas.openxmlformats.org/officeDocument/2006/relationships/image" Target="media/image129.wmf"/><Relationship Id="rId399" Type="http://schemas.openxmlformats.org/officeDocument/2006/relationships/image" Target="media/image300.wmf"/><Relationship Id="rId259" Type="http://schemas.openxmlformats.org/officeDocument/2006/relationships/image" Target="media/image209.wmf"/><Relationship Id="rId466" Type="http://schemas.openxmlformats.org/officeDocument/2006/relationships/oleObject" Target="embeddings/oleObject126.bin"/><Relationship Id="rId23" Type="http://schemas.openxmlformats.org/officeDocument/2006/relationships/image" Target="media/image16.wmf"/><Relationship Id="rId119" Type="http://schemas.openxmlformats.org/officeDocument/2006/relationships/image" Target="media/image87.wmf"/><Relationship Id="rId326" Type="http://schemas.openxmlformats.org/officeDocument/2006/relationships/oleObject" Target="embeddings/oleObject56.bin"/><Relationship Id="rId533" Type="http://schemas.openxmlformats.org/officeDocument/2006/relationships/image" Target="media/image367.wmf"/><Relationship Id="rId172" Type="http://schemas.openxmlformats.org/officeDocument/2006/relationships/oleObject" Target="embeddings/oleObject26.bin"/><Relationship Id="rId477" Type="http://schemas.openxmlformats.org/officeDocument/2006/relationships/image" Target="media/image339.w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548D8D-5089-234E-BA6C-67E73225FE3F}">
  <we:reference id="wa104381909" version="3.21.0.0" store="en-US" storeType="OMEX"/>
  <we:alternateReferences>
    <we:reference id="wa104381909" version="3.2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E79CA-D561-7C46-9577-B22D17686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4 - Transform Theory.dotx</Template>
  <TotalTime>321</TotalTime>
  <Pages>1</Pages>
  <Words>6642</Words>
  <Characters>37865</Characters>
  <Application>Microsoft Office Word</Application>
  <DocSecurity>0</DocSecurity>
  <Lines>315</Lines>
  <Paragraphs>88</Paragraphs>
  <ScaleCrop>false</ScaleCrop>
  <Company/>
  <LinksUpToDate>false</LinksUpToDate>
  <CharactersWithSpaces>44419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14</cp:revision>
  <dcterms:created xsi:type="dcterms:W3CDTF">2025-09-25T22:09:00Z</dcterms:created>
  <dcterms:modified xsi:type="dcterms:W3CDTF">2026-05-17T21:34:00Z</dcterms:modified>
</cp:coreProperties>
</file>