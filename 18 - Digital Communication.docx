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E1140" w:rsidRDefault="001E1140" w:rsidP="00575986">
      <w:pPr>
        <w:pStyle w:val="Heading1"/>
        <w:numPr>
          <w:ilvl w:val="0"/>
          <w:numId w:val="1"/>
        </w:numPr>
      </w:pPr>
      <w:bookmarkStart w:id="0" w:name="_Ref226772843"/>
      <w:bookmarkStart w:id="1" w:name="_Ref226772856"/>
      <w:bookmarkStart w:id="2" w:name="_Toc280363851"/>
      <w:bookmarkStart w:id="3" w:name="_Toc209787694"/>
      <w:bookmarkStart w:id="4" w:name="_Toc229857351"/>
      <w:bookmarkStart w:id="5" w:name="_Toc229926404"/>
      <w:r>
        <w:t>Digital Communication</w:t>
      </w:r>
      <w:bookmarkEnd w:id="0"/>
      <w:bookmarkEnd w:id="1"/>
      <w:bookmarkEnd w:id="2"/>
      <w:bookmarkEnd w:id="3"/>
      <w:bookmarkEnd w:id="4"/>
      <w:bookmarkEnd w:id="5"/>
    </w:p>
    <w:p w:rsidR="00753917" w:rsidRDefault="00753917" w:rsidP="00D23C1B"/>
    <w:p w:rsidR="001E1140" w:rsidRPr="006C466C" w:rsidRDefault="001E1140" w:rsidP="00D23C1B">
      <w:r w:rsidRPr="006C466C">
        <w:t xml:space="preserve">In digital communications we represent a binary K-bit word by an N-dimensional signal vector.  To transmit K-bits we need </w:t>
      </w:r>
      <w:r>
        <w:rPr>
          <w:noProof/>
          <w:position w:val="-4"/>
        </w:rPr>
        <w:drawing>
          <wp:inline distT="0" distB="0" distL="0" distR="0" wp14:anchorId="462A729C" wp14:editId="657B92D4">
            <wp:extent cx="523875" cy="190500"/>
            <wp:effectExtent l="0" t="0" r="9525" b="0"/>
            <wp:docPr id="1605182165" name="Picture 160518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875" cy="190500"/>
                    </a:xfrm>
                    <a:prstGeom prst="rect">
                      <a:avLst/>
                    </a:prstGeom>
                    <a:noFill/>
                    <a:ln>
                      <a:noFill/>
                    </a:ln>
                  </pic:spPr>
                </pic:pic>
              </a:graphicData>
            </a:graphic>
          </wp:inline>
        </w:drawing>
      </w:r>
      <w:r w:rsidRPr="006C466C">
        <w:t xml:space="preserve">signals.  In what follows, we refer to the analog transmission </w:t>
      </w:r>
      <w:r>
        <w:rPr>
          <w:noProof/>
          <w:position w:val="-10"/>
        </w:rPr>
        <w:drawing>
          <wp:inline distT="0" distB="0" distL="0" distR="0" wp14:anchorId="50BCBCC9" wp14:editId="73A348D4">
            <wp:extent cx="266700" cy="190500"/>
            <wp:effectExtent l="0" t="0" r="0" b="0"/>
            <wp:docPr id="1906060841" name="Picture 190606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700" cy="190500"/>
                    </a:xfrm>
                    <a:prstGeom prst="rect">
                      <a:avLst/>
                    </a:prstGeom>
                    <a:noFill/>
                    <a:ln>
                      <a:noFill/>
                    </a:ln>
                  </pic:spPr>
                </pic:pic>
              </a:graphicData>
            </a:graphic>
          </wp:inline>
        </w:drawing>
      </w:r>
      <w:r w:rsidRPr="006C466C">
        <w:t xml:space="preserve">over the channel as a waveform, and its orthonormal expansion coefficients </w:t>
      </w:r>
      <w:r>
        <w:rPr>
          <w:noProof/>
          <w:position w:val="-4"/>
        </w:rPr>
        <w:drawing>
          <wp:inline distT="0" distB="0" distL="0" distR="0" wp14:anchorId="5A2DD6BD" wp14:editId="2B93F5E4">
            <wp:extent cx="114300" cy="123825"/>
            <wp:effectExtent l="0" t="0" r="0" b="9525"/>
            <wp:docPr id="389553863" name="Picture 38955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6C466C">
        <w:t xml:space="preserve">as the corresponding signal or signal point.  Each signal conveys an information K-bit word or information symbol with energy </w:t>
      </w:r>
      <w:r>
        <w:rPr>
          <w:noProof/>
          <w:position w:val="-4"/>
        </w:rPr>
        <w:drawing>
          <wp:inline distT="0" distB="0" distL="0" distR="0" wp14:anchorId="664CEE83" wp14:editId="30670AC2">
            <wp:extent cx="152400" cy="152400"/>
            <wp:effectExtent l="0" t="0" r="0" b="0"/>
            <wp:docPr id="335875890" name="Picture 33587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C466C">
        <w:t xml:space="preserve">and epoch </w:t>
      </w:r>
      <w:r>
        <w:rPr>
          <w:noProof/>
          <w:position w:val="-4"/>
        </w:rPr>
        <w:drawing>
          <wp:inline distT="0" distB="0" distL="0" distR="0" wp14:anchorId="7C146EEB" wp14:editId="36F02149">
            <wp:extent cx="152400" cy="152400"/>
            <wp:effectExtent l="0" t="0" r="0" b="0"/>
            <wp:docPr id="600090264" name="Picture 60009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C466C">
        <w:t xml:space="preserve">.  Each symbol has an energy per bit </w:t>
      </w:r>
      <w:r>
        <w:rPr>
          <w:noProof/>
          <w:position w:val="-10"/>
        </w:rPr>
        <w:drawing>
          <wp:inline distT="0" distB="0" distL="0" distR="0" wp14:anchorId="3539C75C" wp14:editId="04A1E619">
            <wp:extent cx="685800" cy="200025"/>
            <wp:effectExtent l="0" t="0" r="0" b="9525"/>
            <wp:docPr id="1519061361" name="Picture 151906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 cy="200025"/>
                    </a:xfrm>
                    <a:prstGeom prst="rect">
                      <a:avLst/>
                    </a:prstGeom>
                    <a:noFill/>
                    <a:ln>
                      <a:noFill/>
                    </a:ln>
                  </pic:spPr>
                </pic:pic>
              </a:graphicData>
            </a:graphic>
          </wp:inline>
        </w:drawing>
      </w:r>
      <w:r w:rsidRPr="006C466C">
        <w:t xml:space="preserve">and corresponding bit interval </w:t>
      </w:r>
      <w:r>
        <w:rPr>
          <w:noProof/>
          <w:position w:val="-10"/>
        </w:rPr>
        <w:drawing>
          <wp:inline distT="0" distB="0" distL="0" distR="0" wp14:anchorId="5205001C" wp14:editId="24E20066">
            <wp:extent cx="685800" cy="200025"/>
            <wp:effectExtent l="0" t="0" r="0" b="9525"/>
            <wp:docPr id="1480693292" name="Picture 148069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 cy="200025"/>
                    </a:xfrm>
                    <a:prstGeom prst="rect">
                      <a:avLst/>
                    </a:prstGeom>
                    <a:noFill/>
                    <a:ln>
                      <a:noFill/>
                    </a:ln>
                  </pic:spPr>
                </pic:pic>
              </a:graphicData>
            </a:graphic>
          </wp:inline>
        </w:drawing>
      </w:r>
    </w:p>
    <w:p w:rsidR="001E1140" w:rsidRPr="006C466C" w:rsidRDefault="001E1140" w:rsidP="00D23C1B"/>
    <w:p w:rsidR="001E1140" w:rsidRPr="006C466C" w:rsidRDefault="001E1140" w:rsidP="00D23C1B">
      <w:r w:rsidRPr="006C466C">
        <w:t xml:space="preserve">The performance of a digital communication system is determined by its probability of error versus SNR.  A correct decision occurs when symbol k is decoded given waveform k was sent.  The probability of this event will be denoted </w:t>
      </w:r>
      <w:r>
        <w:rPr>
          <w:noProof/>
          <w:position w:val="-12"/>
        </w:rPr>
        <w:drawing>
          <wp:inline distT="0" distB="0" distL="0" distR="0" wp14:anchorId="0D3614D0" wp14:editId="6EC9152D">
            <wp:extent cx="190500" cy="219075"/>
            <wp:effectExtent l="0" t="0" r="0" b="9525"/>
            <wp:docPr id="1900002801" name="Picture 190000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6C466C">
        <w:t xml:space="preserve">.  A symbol error occurs when at least one bit is decoded incorrectly.  The probability of symbol and bit error will be denoted </w:t>
      </w:r>
      <w:r>
        <w:rPr>
          <w:noProof/>
          <w:position w:val="-12"/>
        </w:rPr>
        <w:drawing>
          <wp:inline distT="0" distB="0" distL="0" distR="0" wp14:anchorId="333E403B" wp14:editId="7632EC06">
            <wp:extent cx="685800" cy="219075"/>
            <wp:effectExtent l="0" t="0" r="0" b="9525"/>
            <wp:docPr id="129447591" name="Picture 12944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 cy="219075"/>
                    </a:xfrm>
                    <a:prstGeom prst="rect">
                      <a:avLst/>
                    </a:prstGeom>
                    <a:noFill/>
                    <a:ln>
                      <a:noFill/>
                    </a:ln>
                  </pic:spPr>
                </pic:pic>
              </a:graphicData>
            </a:graphic>
          </wp:inline>
        </w:drawing>
      </w:r>
      <w:r w:rsidRPr="006C466C">
        <w:t xml:space="preserve">and </w:t>
      </w:r>
      <w:r>
        <w:rPr>
          <w:noProof/>
          <w:position w:val="-12"/>
        </w:rPr>
        <w:drawing>
          <wp:inline distT="0" distB="0" distL="0" distR="0" wp14:anchorId="1A95A528" wp14:editId="79EDB67C">
            <wp:extent cx="200025" cy="219075"/>
            <wp:effectExtent l="0" t="0" r="9525" b="9525"/>
            <wp:docPr id="766363891" name="Picture 76636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w:r>
      <w:r w:rsidRPr="006C466C">
        <w:t xml:space="preserve">, respectively.  There are </w:t>
      </w:r>
      <w:r>
        <w:rPr>
          <w:noProof/>
          <w:position w:val="-4"/>
        </w:rPr>
        <w:drawing>
          <wp:inline distT="0" distB="0" distL="0" distR="0" wp14:anchorId="2F7EB3C6" wp14:editId="2AC38F05">
            <wp:extent cx="409575" cy="190500"/>
            <wp:effectExtent l="0" t="0" r="9525" b="0"/>
            <wp:docPr id="1363774606" name="Picture 136377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9575" cy="190500"/>
                    </a:xfrm>
                    <a:prstGeom prst="rect">
                      <a:avLst/>
                    </a:prstGeom>
                    <a:noFill/>
                    <a:ln>
                      <a:noFill/>
                    </a:ln>
                  </pic:spPr>
                </pic:pic>
              </a:graphicData>
            </a:graphic>
          </wp:inline>
        </w:drawing>
      </w:r>
      <w:r w:rsidRPr="006C466C">
        <w:t xml:space="preserve"> (minus 1 for the correct symbol) possible error words, each equally likely with probability </w:t>
      </w:r>
      <w:r>
        <w:rPr>
          <w:noProof/>
          <w:position w:val="-4"/>
        </w:rPr>
        <w:drawing>
          <wp:inline distT="0" distB="0" distL="0" distR="0" wp14:anchorId="2B526F5C" wp14:editId="1486ED46">
            <wp:extent cx="266700" cy="190500"/>
            <wp:effectExtent l="0" t="0" r="0" b="0"/>
            <wp:docPr id="303695506" name="Picture 303695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00" cy="190500"/>
                    </a:xfrm>
                    <a:prstGeom prst="rect">
                      <a:avLst/>
                    </a:prstGeom>
                    <a:noFill/>
                    <a:ln>
                      <a:noFill/>
                    </a:ln>
                  </pic:spPr>
                </pic:pic>
              </a:graphicData>
            </a:graphic>
          </wp:inline>
        </w:drawing>
      </w:r>
      <w:r w:rsidRPr="006C466C">
        <w:t xml:space="preserve">.  In order for a bit error to occur, a symbol error must have already occurred, and thus at least one bit is fixed leaving </w:t>
      </w:r>
      <w:r>
        <w:rPr>
          <w:noProof/>
          <w:position w:val="-4"/>
        </w:rPr>
        <w:drawing>
          <wp:inline distT="0" distB="0" distL="0" distR="0" wp14:anchorId="17494989" wp14:editId="7196BB99">
            <wp:extent cx="295275" cy="190500"/>
            <wp:effectExtent l="0" t="0" r="9525" b="0"/>
            <wp:docPr id="504527591" name="Picture 50452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5275" cy="190500"/>
                    </a:xfrm>
                    <a:prstGeom prst="rect">
                      <a:avLst/>
                    </a:prstGeom>
                    <a:noFill/>
                    <a:ln>
                      <a:noFill/>
                    </a:ln>
                  </pic:spPr>
                </pic:pic>
              </a:graphicData>
            </a:graphic>
          </wp:inline>
        </w:drawing>
      </w:r>
      <w:r w:rsidRPr="006C466C">
        <w:t xml:space="preserve"> possibilities for a bit error.  The probability of a bit error can then be computed by conditioning on </w:t>
      </w:r>
      <w:r>
        <w:rPr>
          <w:noProof/>
          <w:position w:val="-10"/>
        </w:rPr>
        <w:drawing>
          <wp:inline distT="0" distB="0" distL="0" distR="0" wp14:anchorId="3EA7CA94" wp14:editId="46135C1E">
            <wp:extent cx="190500" cy="200025"/>
            <wp:effectExtent l="0" t="0" r="0" b="9525"/>
            <wp:docPr id="1011801064" name="Picture 101180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p>
    <w:p w:rsidR="001E1140" w:rsidRPr="006C466C" w:rsidRDefault="001E1140" w:rsidP="00D23C1B"/>
    <w:p w:rsidR="001E1140" w:rsidRPr="00707D1E" w:rsidRDefault="001E1140" w:rsidP="00D23C1B">
      <w:r w:rsidRPr="006C466C">
        <w:tab/>
      </w:r>
      <w:r>
        <w:rPr>
          <w:noProof/>
          <w:position w:val="-44"/>
        </w:rPr>
        <w:drawing>
          <wp:inline distT="0" distB="0" distL="0" distR="0" wp14:anchorId="6FC1C842" wp14:editId="782C7240">
            <wp:extent cx="904875" cy="647700"/>
            <wp:effectExtent l="0" t="0" r="9525" b="0"/>
            <wp:docPr id="431091635" name="Picture 43109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04875" cy="647700"/>
                    </a:xfrm>
                    <a:prstGeom prst="rect">
                      <a:avLst/>
                    </a:prstGeom>
                    <a:noFill/>
                    <a:ln>
                      <a:noFill/>
                    </a:ln>
                  </pic:spPr>
                </pic:pic>
              </a:graphicData>
            </a:graphic>
          </wp:inline>
        </w:drawing>
      </w:r>
      <w:r w:rsidRPr="006C466C">
        <w:tab/>
      </w:r>
      <w:r w:rsidRPr="006C466C">
        <w:fldChar w:fldCharType="begin"/>
      </w:r>
      <w:r w:rsidRPr="006C466C">
        <w:instrText xml:space="preserve"> MACROBUTTON MTPlaceRef \* MERGEFORMAT </w:instrText>
      </w:r>
      <w:r w:rsidRPr="006C466C">
        <w:fldChar w:fldCharType="begin"/>
      </w:r>
      <w:r w:rsidRPr="006C466C">
        <w:instrText xml:space="preserve"> SEQ MTEqn \h \* MERGEFORMAT </w:instrText>
      </w:r>
      <w:r w:rsidRPr="006C466C">
        <w:fldChar w:fldCharType="end"/>
      </w:r>
      <w:r w:rsidRPr="006C466C">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6C466C">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rsidRPr="006C466C">
        <w:instrText>)</w:instrText>
      </w:r>
      <w:r w:rsidRPr="006C466C">
        <w:fldChar w:fldCharType="end"/>
      </w:r>
    </w:p>
    <w:p w:rsidR="001E1140" w:rsidRPr="006C466C" w:rsidRDefault="001E1140" w:rsidP="00D23C1B"/>
    <w:p w:rsidR="001E1140" w:rsidRPr="006C466C" w:rsidRDefault="001E1140" w:rsidP="00D23C1B">
      <w:r w:rsidRPr="006C466C">
        <w:t xml:space="preserve">The error probability can then be written in terms of the SNR/bit </w:t>
      </w:r>
      <w:r>
        <w:rPr>
          <w:noProof/>
          <w:position w:val="-10"/>
        </w:rPr>
        <w:drawing>
          <wp:inline distT="0" distB="0" distL="0" distR="0" wp14:anchorId="5C27FF34" wp14:editId="057654C5">
            <wp:extent cx="676275" cy="228600"/>
            <wp:effectExtent l="0" t="0" r="9525" b="0"/>
            <wp:docPr id="110014628" name="Picture 11001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r w:rsidRPr="006C466C">
        <w:t>.</w:t>
      </w:r>
    </w:p>
    <w:p w:rsidR="001E1140" w:rsidRPr="006C466C" w:rsidRDefault="001E1140" w:rsidP="00D23C1B"/>
    <w:p w:rsidR="001E1140" w:rsidRPr="006C466C" w:rsidRDefault="001E1140" w:rsidP="00D23C1B">
      <w:r w:rsidRPr="006C466C">
        <w:t>The received signal model is</w:t>
      </w:r>
    </w:p>
    <w:p w:rsidR="001E1140" w:rsidRPr="006C466C" w:rsidRDefault="001E1140" w:rsidP="00D23C1B"/>
    <w:p w:rsidR="001E1140" w:rsidRPr="006C466C" w:rsidRDefault="001E1140" w:rsidP="00D23C1B">
      <w:r w:rsidRPr="006C466C">
        <w:tab/>
      </w:r>
      <w:r>
        <w:rPr>
          <w:noProof/>
          <w:position w:val="-10"/>
        </w:rPr>
        <w:drawing>
          <wp:inline distT="0" distB="0" distL="0" distR="0" wp14:anchorId="279ECC1B" wp14:editId="1208E6AD">
            <wp:extent cx="1752600" cy="238125"/>
            <wp:effectExtent l="0" t="0" r="0" b="9525"/>
            <wp:docPr id="236704592" name="Picture 23670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52600" cy="238125"/>
                    </a:xfrm>
                    <a:prstGeom prst="rect">
                      <a:avLst/>
                    </a:prstGeom>
                    <a:noFill/>
                    <a:ln>
                      <a:noFill/>
                    </a:ln>
                  </pic:spPr>
                </pic:pic>
              </a:graphicData>
            </a:graphic>
          </wp:inline>
        </w:drawing>
      </w:r>
      <w:r w:rsidRPr="006C466C">
        <w:tab/>
      </w:r>
      <w:r w:rsidRPr="006C466C">
        <w:fldChar w:fldCharType="begin"/>
      </w:r>
      <w:r w:rsidRPr="006C466C">
        <w:instrText xml:space="preserve"> MACROBUTTON MTPlaceRef \* MERGEFORMAT </w:instrText>
      </w:r>
      <w:r w:rsidRPr="006C466C">
        <w:fldChar w:fldCharType="begin"/>
      </w:r>
      <w:r w:rsidRPr="006C466C">
        <w:instrText xml:space="preserve"> SEQ MTEqn \h \* MERGEFORMAT </w:instrText>
      </w:r>
      <w:r w:rsidRPr="006C466C">
        <w:fldChar w:fldCharType="end"/>
      </w:r>
      <w:r w:rsidRPr="006C466C">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6C466C">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rsidRPr="006C466C">
        <w:instrText>)</w:instrText>
      </w:r>
      <w:r w:rsidRPr="006C466C">
        <w:fldChar w:fldCharType="end"/>
      </w:r>
    </w:p>
    <w:p w:rsidR="001E1140" w:rsidRPr="007D5A09" w:rsidRDefault="001E1140" w:rsidP="00D23C1B"/>
    <w:p w:rsidR="001E1140" w:rsidRDefault="001E1140" w:rsidP="00D23C1B">
      <w:r w:rsidRPr="007D5A09">
        <w:t xml:space="preserve">where </w:t>
      </w:r>
      <w:r>
        <w:rPr>
          <w:noProof/>
          <w:position w:val="-10"/>
        </w:rPr>
        <w:drawing>
          <wp:inline distT="0" distB="0" distL="0" distR="0" wp14:anchorId="7A863D88" wp14:editId="0AF37D93">
            <wp:extent cx="847725" cy="200025"/>
            <wp:effectExtent l="0" t="0" r="9525" b="9525"/>
            <wp:docPr id="1950658508" name="Picture 1950658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47725" cy="200025"/>
                    </a:xfrm>
                    <a:prstGeom prst="rect">
                      <a:avLst/>
                    </a:prstGeom>
                    <a:noFill/>
                    <a:ln>
                      <a:noFill/>
                    </a:ln>
                  </pic:spPr>
                </pic:pic>
              </a:graphicData>
            </a:graphic>
          </wp:inline>
        </w:drawing>
      </w:r>
      <w:r w:rsidRPr="007D5A09">
        <w:t xml:space="preserve">is the unit energy transmitted signal, </w:t>
      </w:r>
      <w:r>
        <w:rPr>
          <w:noProof/>
          <w:position w:val="-4"/>
        </w:rPr>
        <w:drawing>
          <wp:inline distT="0" distB="0" distL="0" distR="0" wp14:anchorId="3A252AEC" wp14:editId="3EEC7441">
            <wp:extent cx="152400" cy="152400"/>
            <wp:effectExtent l="0" t="0" r="0" b="0"/>
            <wp:docPr id="2143930774" name="Picture 2143930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D5A09">
        <w:t xml:space="preserve">is the energy per symbol, </w:t>
      </w:r>
      <w:r>
        <w:rPr>
          <w:noProof/>
          <w:position w:val="-10"/>
        </w:rPr>
        <w:drawing>
          <wp:inline distT="0" distB="0" distL="0" distR="0" wp14:anchorId="1034B742" wp14:editId="51672A0E">
            <wp:extent cx="342900" cy="200025"/>
            <wp:effectExtent l="0" t="0" r="0" b="9525"/>
            <wp:docPr id="563063827" name="Picture 56306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r w:rsidRPr="007D5A09">
        <w:t xml:space="preserve">is a uniformly distributed random phase, </w:t>
      </w:r>
      <w:r>
        <w:rPr>
          <w:noProof/>
          <w:position w:val="-12"/>
        </w:rPr>
        <w:drawing>
          <wp:inline distT="0" distB="0" distL="0" distR="0" wp14:anchorId="7DC53512" wp14:editId="1191F984">
            <wp:extent cx="1181100" cy="228600"/>
            <wp:effectExtent l="0" t="0" r="0" b="0"/>
            <wp:docPr id="596148685" name="Picture 596148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81100" cy="228600"/>
                    </a:xfrm>
                    <a:prstGeom prst="rect">
                      <a:avLst/>
                    </a:prstGeom>
                    <a:noFill/>
                    <a:ln>
                      <a:noFill/>
                    </a:ln>
                  </pic:spPr>
                </pic:pic>
              </a:graphicData>
            </a:graphic>
          </wp:inline>
        </w:drawing>
      </w:r>
      <w:r w:rsidRPr="007D5A09">
        <w:t xml:space="preserve">is the additive channel noise, and </w:t>
      </w:r>
      <w:r>
        <w:rPr>
          <w:noProof/>
          <w:position w:val="-6"/>
        </w:rPr>
        <w:drawing>
          <wp:inline distT="0" distB="0" distL="0" distR="0" wp14:anchorId="281DE7BD" wp14:editId="1E500CA3">
            <wp:extent cx="200025" cy="200025"/>
            <wp:effectExtent l="0" t="0" r="9525" b="9525"/>
            <wp:docPr id="898341919" name="Picture 89834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7D5A09">
        <w:t xml:space="preserve">is the real noise variance.  The set of points </w:t>
      </w:r>
      <w:r>
        <w:rPr>
          <w:noProof/>
          <w:position w:val="-12"/>
        </w:rPr>
        <w:drawing>
          <wp:inline distT="0" distB="0" distL="0" distR="0" wp14:anchorId="00018DEE" wp14:editId="56AE863A">
            <wp:extent cx="333375" cy="238125"/>
            <wp:effectExtent l="0" t="0" r="9525" b="9525"/>
            <wp:docPr id="1825532991" name="Picture 182553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3375" cy="238125"/>
                    </a:xfrm>
                    <a:prstGeom prst="rect">
                      <a:avLst/>
                    </a:prstGeom>
                    <a:noFill/>
                    <a:ln>
                      <a:noFill/>
                    </a:ln>
                  </pic:spPr>
                </pic:pic>
              </a:graphicData>
            </a:graphic>
          </wp:inline>
        </w:drawing>
      </w:r>
      <w:r w:rsidRPr="007D5A09">
        <w:t xml:space="preserve">is known as the </w:t>
      </w:r>
      <w:r w:rsidRPr="001763DB">
        <w:rPr>
          <w:i/>
          <w:iCs/>
        </w:rPr>
        <w:t>signal constellation</w:t>
      </w:r>
      <w:r w:rsidRPr="007D5A09">
        <w:t>.</w:t>
      </w:r>
    </w:p>
    <w:p w:rsidR="00753917" w:rsidRDefault="00753917" w:rsidP="00D23C1B"/>
    <w:p w:rsidR="00753917" w:rsidRDefault="00753917" w:rsidP="00753917">
      <w:pPr>
        <w:pStyle w:val="Heading2"/>
      </w:pPr>
      <w:r>
        <w:t>Complex Baseband Signal Model</w:t>
      </w:r>
    </w:p>
    <w:p w:rsidR="00753917" w:rsidRDefault="00753917" w:rsidP="00753917"/>
    <w:p w:rsidR="00753917" w:rsidRPr="00753917" w:rsidRDefault="00753917" w:rsidP="00753917"/>
    <w:p w:rsidR="001E1140" w:rsidRPr="007D5A09" w:rsidRDefault="001E1140" w:rsidP="00D23C1B"/>
    <w:p w:rsidR="001E1140" w:rsidRDefault="001E1140" w:rsidP="00575986">
      <w:pPr>
        <w:pStyle w:val="Heading2"/>
        <w:numPr>
          <w:ilvl w:val="1"/>
          <w:numId w:val="1"/>
        </w:numPr>
      </w:pPr>
      <w:bookmarkStart w:id="6" w:name="_Toc280363852"/>
      <w:bookmarkStart w:id="7" w:name="_Toc209787695"/>
      <w:bookmarkStart w:id="8" w:name="_Toc229857352"/>
      <w:bookmarkStart w:id="9" w:name="_Toc229926405"/>
      <w:r>
        <w:t>Coherent Binary Signaling</w:t>
      </w:r>
      <w:bookmarkEnd w:id="6"/>
      <w:bookmarkEnd w:id="7"/>
      <w:bookmarkEnd w:id="8"/>
      <w:bookmarkEnd w:id="9"/>
    </w:p>
    <w:p w:rsidR="001E1140" w:rsidRPr="000D675B" w:rsidRDefault="001E1140" w:rsidP="00D23C1B"/>
    <w:p w:rsidR="001E1140" w:rsidRPr="00E67039" w:rsidRDefault="001E1140" w:rsidP="00D23C1B">
      <w:r>
        <w:lastRenderedPageBreak/>
        <w:t xml:space="preserve">Coherent signaling implies that all parameters of the received waveforms are known, i.e. the phase, frequency, timing, epoch, amplitude, etc, of the received waveforms are known or well estimated.  The discrete time version of this waveform is then a deterministic vector known to the receiver.  </w:t>
      </w:r>
      <w:r w:rsidRPr="00E67039">
        <w:t xml:space="preserve">In the case of binary signaling, </w:t>
      </w:r>
      <w:r>
        <w:rPr>
          <w:noProof/>
          <w:position w:val="-8"/>
        </w:rPr>
        <w:drawing>
          <wp:inline distT="0" distB="0" distL="0" distR="0" wp14:anchorId="006043B4" wp14:editId="08120F8F">
            <wp:extent cx="504825" cy="180975"/>
            <wp:effectExtent l="0" t="0" r="9525" b="9525"/>
            <wp:docPr id="323567133" name="Picture 32356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4825" cy="180975"/>
                    </a:xfrm>
                    <a:prstGeom prst="rect">
                      <a:avLst/>
                    </a:prstGeom>
                    <a:noFill/>
                    <a:ln>
                      <a:noFill/>
                    </a:ln>
                  </pic:spPr>
                </pic:pic>
              </a:graphicData>
            </a:graphic>
          </wp:inline>
        </w:drawing>
      </w:r>
      <w:r w:rsidRPr="00E67039">
        <w:t xml:space="preserve">, and we have the following hypothesis test </w:t>
      </w:r>
    </w:p>
    <w:p w:rsidR="001E1140" w:rsidRPr="00E67039" w:rsidRDefault="001E1140" w:rsidP="00D23C1B"/>
    <w:p w:rsidR="001E1140" w:rsidRPr="00E67039" w:rsidRDefault="001E1140" w:rsidP="00D23C1B">
      <w:r w:rsidRPr="00E67039">
        <w:tab/>
      </w:r>
      <w:r>
        <w:rPr>
          <w:noProof/>
          <w:position w:val="-34"/>
        </w:rPr>
        <w:drawing>
          <wp:inline distT="0" distB="0" distL="0" distR="0" wp14:anchorId="37EB9926" wp14:editId="645F117F">
            <wp:extent cx="1333500" cy="504825"/>
            <wp:effectExtent l="0" t="0" r="0" b="9525"/>
            <wp:docPr id="943482471" name="Picture 94348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33500" cy="504825"/>
                    </a:xfrm>
                    <a:prstGeom prst="rect">
                      <a:avLst/>
                    </a:prstGeom>
                    <a:noFill/>
                    <a:ln>
                      <a:noFill/>
                    </a:ln>
                  </pic:spPr>
                </pic:pic>
              </a:graphicData>
            </a:graphic>
          </wp:inline>
        </w:drawing>
      </w:r>
      <w:r w:rsidRPr="00E67039">
        <w:tab/>
      </w:r>
      <w:r w:rsidRPr="00E67039">
        <w:fldChar w:fldCharType="begin"/>
      </w:r>
      <w:r w:rsidRPr="00E67039">
        <w:instrText xml:space="preserve"> MACROBUTTON MTPlaceRef \* MERGEFORMAT </w:instrText>
      </w:r>
      <w:r w:rsidRPr="00E67039">
        <w:fldChar w:fldCharType="begin"/>
      </w:r>
      <w:r w:rsidRPr="00E67039">
        <w:instrText xml:space="preserve"> SEQ MTEqn \h \* MERGEFORMAT </w:instrText>
      </w:r>
      <w:r w:rsidRPr="00E67039">
        <w:fldChar w:fldCharType="end"/>
      </w:r>
      <w:r w:rsidRPr="00E67039">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E67039">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rsidRPr="00E67039">
        <w:instrText>)</w:instrText>
      </w:r>
      <w:r w:rsidRPr="00E67039">
        <w:fldChar w:fldCharType="end"/>
      </w:r>
    </w:p>
    <w:p w:rsidR="001E1140" w:rsidRPr="00E67039" w:rsidRDefault="001E1140" w:rsidP="00D23C1B"/>
    <w:p w:rsidR="001E1140" w:rsidRPr="00E67039" w:rsidRDefault="001E1140" w:rsidP="00D23C1B"/>
    <w:p w:rsidR="001E1140" w:rsidRPr="007D5A09" w:rsidRDefault="001E1140" w:rsidP="00D23C1B">
      <w:r w:rsidRPr="00E67039">
        <w:t xml:space="preserve">where </w:t>
      </w:r>
      <w:r>
        <w:rPr>
          <w:noProof/>
          <w:position w:val="-10"/>
        </w:rPr>
        <w:drawing>
          <wp:inline distT="0" distB="0" distL="0" distR="0" wp14:anchorId="2E2F29BA" wp14:editId="62609052">
            <wp:extent cx="190500" cy="200025"/>
            <wp:effectExtent l="0" t="0" r="0" b="9525"/>
            <wp:docPr id="746480167" name="Picture 74648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E67039">
        <w:t xml:space="preserve">,m=1.2, are unity energy </w:t>
      </w:r>
      <w:r>
        <w:t>tran</w:t>
      </w:r>
      <w:r w:rsidRPr="00E67039">
        <w:t xml:space="preserve">signal vectors or points and W is two dimensional unit variance Gaussian random vector </w:t>
      </w:r>
      <w:r>
        <w:rPr>
          <w:noProof/>
          <w:position w:val="-12"/>
        </w:rPr>
        <w:drawing>
          <wp:inline distT="0" distB="0" distL="0" distR="0" wp14:anchorId="2D8D8C22" wp14:editId="2A45AEDF">
            <wp:extent cx="542925" cy="228600"/>
            <wp:effectExtent l="0" t="0" r="9525" b="0"/>
            <wp:docPr id="316143578" name="Picture 31614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2925" cy="228600"/>
                    </a:xfrm>
                    <a:prstGeom prst="rect">
                      <a:avLst/>
                    </a:prstGeom>
                    <a:noFill/>
                    <a:ln>
                      <a:noFill/>
                    </a:ln>
                  </pic:spPr>
                </pic:pic>
              </a:graphicData>
            </a:graphic>
          </wp:inline>
        </w:drawing>
      </w:r>
      <w:r w:rsidRPr="00E67039">
        <w:t xml:space="preserve">.  Explicitly indicating the signal energy </w:t>
      </w:r>
      <w:r>
        <w:rPr>
          <w:noProof/>
          <w:position w:val="-4"/>
        </w:rPr>
        <w:drawing>
          <wp:inline distT="0" distB="0" distL="0" distR="0" wp14:anchorId="4E527588" wp14:editId="4C73B80D">
            <wp:extent cx="152400" cy="152400"/>
            <wp:effectExtent l="0" t="0" r="0" b="0"/>
            <wp:docPr id="865753906" name="Picture 86575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67039">
        <w:t xml:space="preserve">and noise variance </w:t>
      </w:r>
      <w:r>
        <w:rPr>
          <w:noProof/>
          <w:position w:val="-6"/>
        </w:rPr>
        <w:drawing>
          <wp:inline distT="0" distB="0" distL="0" distR="0" wp14:anchorId="0E6895CE" wp14:editId="5D47B376">
            <wp:extent cx="200025" cy="200025"/>
            <wp:effectExtent l="0" t="0" r="9525" b="9525"/>
            <wp:docPr id="1261112943" name="Picture 126111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E67039">
        <w:t>simplifies the presentation.</w:t>
      </w:r>
    </w:p>
    <w:p w:rsidR="001E1140" w:rsidRPr="007D5A09" w:rsidRDefault="001E1140" w:rsidP="00D23C1B"/>
    <w:p w:rsidR="001E1140" w:rsidRPr="007D5A09" w:rsidRDefault="001E1140" w:rsidP="00D23C1B"/>
    <w:p w:rsidR="001E1140" w:rsidRDefault="001E1140" w:rsidP="00D23C1B"/>
    <w:p w:rsidR="001E1140" w:rsidRDefault="001E1140" w:rsidP="00575986">
      <w:pPr>
        <w:pStyle w:val="Heading3"/>
        <w:numPr>
          <w:ilvl w:val="2"/>
          <w:numId w:val="1"/>
        </w:numPr>
      </w:pPr>
      <w:bookmarkStart w:id="10" w:name="_Toc280363853"/>
      <w:bookmarkStart w:id="11" w:name="_Toc209787696"/>
      <w:bookmarkStart w:id="12" w:name="_Toc229857353"/>
      <w:bookmarkStart w:id="13" w:name="_Toc229926406"/>
      <w:r>
        <w:t>ML Detector</w:t>
      </w:r>
      <w:bookmarkEnd w:id="10"/>
      <w:bookmarkEnd w:id="11"/>
      <w:bookmarkEnd w:id="12"/>
      <w:bookmarkEnd w:id="13"/>
    </w:p>
    <w:p w:rsidR="001E1140" w:rsidRDefault="001E1140" w:rsidP="00D23C1B"/>
    <w:p w:rsidR="001E1140" w:rsidRPr="008A3254" w:rsidRDefault="001E1140" w:rsidP="00D23C1B"/>
    <w:p w:rsidR="001E1140" w:rsidRPr="006C466C" w:rsidRDefault="001E1140" w:rsidP="00575986">
      <w:pPr>
        <w:pStyle w:val="Heading2"/>
        <w:numPr>
          <w:ilvl w:val="1"/>
          <w:numId w:val="1"/>
        </w:numPr>
      </w:pPr>
      <w:bookmarkStart w:id="14" w:name="_Toc280363854"/>
      <w:bookmarkStart w:id="15" w:name="_Toc209787697"/>
      <w:bookmarkStart w:id="16" w:name="_Toc229857354"/>
      <w:bookmarkStart w:id="17" w:name="_Toc229926407"/>
      <w:r>
        <w:t>M-ary Signaling</w:t>
      </w:r>
      <w:bookmarkEnd w:id="14"/>
      <w:bookmarkEnd w:id="15"/>
      <w:bookmarkEnd w:id="16"/>
      <w:bookmarkEnd w:id="17"/>
    </w:p>
    <w:p w:rsidR="001E1140" w:rsidRPr="006C466C" w:rsidRDefault="001E1140" w:rsidP="00D23C1B">
      <w:r w:rsidRPr="006C466C">
        <w:t xml:space="preserve">It is easily shown from the corresponding pdfs that the ML detector is the correlator </w:t>
      </w:r>
    </w:p>
    <w:p w:rsidR="001E1140" w:rsidRPr="006C466C" w:rsidRDefault="001E1140" w:rsidP="00D23C1B"/>
    <w:p w:rsidR="001E1140" w:rsidRPr="006C466C" w:rsidRDefault="001E1140" w:rsidP="00D23C1B">
      <w:r w:rsidRPr="006C466C">
        <w:tab/>
      </w:r>
      <w:r>
        <w:rPr>
          <w:noProof/>
          <w:position w:val="-18"/>
        </w:rPr>
        <w:drawing>
          <wp:inline distT="0" distB="0" distL="0" distR="0" wp14:anchorId="3E32DC92" wp14:editId="404491C0">
            <wp:extent cx="762000" cy="257175"/>
            <wp:effectExtent l="0" t="0" r="0" b="9525"/>
            <wp:docPr id="222843409" name="Picture 22284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62000" cy="257175"/>
                    </a:xfrm>
                    <a:prstGeom prst="rect">
                      <a:avLst/>
                    </a:prstGeom>
                    <a:noFill/>
                    <a:ln>
                      <a:noFill/>
                    </a:ln>
                  </pic:spPr>
                </pic:pic>
              </a:graphicData>
            </a:graphic>
          </wp:inline>
        </w:drawing>
      </w:r>
      <w:r w:rsidRPr="006C466C">
        <w:tab/>
      </w:r>
      <w:r w:rsidRPr="006C466C">
        <w:fldChar w:fldCharType="begin"/>
      </w:r>
      <w:r w:rsidRPr="006C466C">
        <w:instrText xml:space="preserve"> MACROBUTTON MTPlaceRef \* MERGEFORMAT </w:instrText>
      </w:r>
      <w:r w:rsidRPr="006C466C">
        <w:fldChar w:fldCharType="begin"/>
      </w:r>
      <w:r w:rsidRPr="006C466C">
        <w:instrText xml:space="preserve"> SEQ MTEqn \h \* MERGEFORMAT </w:instrText>
      </w:r>
      <w:r w:rsidRPr="006C466C">
        <w:fldChar w:fldCharType="end"/>
      </w:r>
      <w:bookmarkStart w:id="18" w:name="ZEqnNum515472"/>
      <w:r w:rsidRPr="006C466C">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6C466C">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rsidRPr="006C466C">
        <w:instrText>)</w:instrText>
      </w:r>
      <w:bookmarkEnd w:id="18"/>
      <w:r w:rsidRPr="006C466C">
        <w:fldChar w:fldCharType="end"/>
      </w:r>
    </w:p>
    <w:p w:rsidR="001E1140" w:rsidRPr="005D0CC8" w:rsidRDefault="001E1140" w:rsidP="00D23C1B"/>
    <w:p w:rsidR="001E1140" w:rsidRPr="006C466C" w:rsidRDefault="001E1140" w:rsidP="00D23C1B">
      <w:r w:rsidRPr="006C466C">
        <w:t xml:space="preserve">where, </w:t>
      </w:r>
      <w:r>
        <w:rPr>
          <w:noProof/>
          <w:position w:val="-14"/>
        </w:rPr>
        <w:drawing>
          <wp:inline distT="0" distB="0" distL="0" distR="0" wp14:anchorId="21983BE2" wp14:editId="683E0B5D">
            <wp:extent cx="1000125" cy="266700"/>
            <wp:effectExtent l="0" t="0" r="9525" b="0"/>
            <wp:docPr id="1635367014" name="Picture 163536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00125" cy="266700"/>
                    </a:xfrm>
                    <a:prstGeom prst="rect">
                      <a:avLst/>
                    </a:prstGeom>
                    <a:noFill/>
                    <a:ln>
                      <a:noFill/>
                    </a:ln>
                  </pic:spPr>
                </pic:pic>
              </a:graphicData>
            </a:graphic>
          </wp:inline>
        </w:drawing>
      </w:r>
      <w:r w:rsidRPr="006C466C">
        <w:t>.  We may alternatively characterize the detector in terms of the observation space which is partitioned into M distinct regions Rm.  The resulting decision rule which results from the likelihood function can be formulated as</w:t>
      </w:r>
    </w:p>
    <w:p w:rsidR="001E1140" w:rsidRPr="006C466C" w:rsidRDefault="001E1140" w:rsidP="00D23C1B"/>
    <w:p w:rsidR="001E1140" w:rsidRPr="006C466C" w:rsidRDefault="001E1140" w:rsidP="00D23C1B">
      <w:r w:rsidRPr="006C466C">
        <w:tab/>
      </w:r>
      <w:r>
        <w:rPr>
          <w:noProof/>
          <w:position w:val="-12"/>
        </w:rPr>
        <w:drawing>
          <wp:inline distT="0" distB="0" distL="0" distR="0" wp14:anchorId="2F46ECD1" wp14:editId="4EF7D555">
            <wp:extent cx="1905000" cy="238125"/>
            <wp:effectExtent l="0" t="0" r="0" b="9525"/>
            <wp:docPr id="840256962" name="Picture 840256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05000" cy="238125"/>
                    </a:xfrm>
                    <a:prstGeom prst="rect">
                      <a:avLst/>
                    </a:prstGeom>
                    <a:noFill/>
                    <a:ln>
                      <a:noFill/>
                    </a:ln>
                  </pic:spPr>
                </pic:pic>
              </a:graphicData>
            </a:graphic>
          </wp:inline>
        </w:drawing>
      </w:r>
      <w:r w:rsidRPr="006C466C">
        <w:tab/>
      </w:r>
      <w:r w:rsidRPr="006C466C">
        <w:fldChar w:fldCharType="begin"/>
      </w:r>
      <w:r w:rsidRPr="006C466C">
        <w:instrText xml:space="preserve"> MACROBUTTON MTPlaceRef \* MERGEFORMAT </w:instrText>
      </w:r>
      <w:r w:rsidRPr="006C466C">
        <w:fldChar w:fldCharType="begin"/>
      </w:r>
      <w:r w:rsidRPr="006C466C">
        <w:instrText xml:space="preserve"> SEQ MTEqn \h \* MERGEFORMAT </w:instrText>
      </w:r>
      <w:r w:rsidRPr="006C466C">
        <w:fldChar w:fldCharType="end"/>
      </w:r>
      <w:r w:rsidRPr="006C466C">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6C466C">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rsidRPr="006C466C">
        <w:instrText>)</w:instrText>
      </w:r>
      <w:r w:rsidRPr="006C466C">
        <w:fldChar w:fldCharType="end"/>
      </w:r>
    </w:p>
    <w:p w:rsidR="001E1140" w:rsidRPr="006C466C" w:rsidRDefault="001E1140" w:rsidP="00D23C1B">
      <w:r w:rsidRPr="006C466C">
        <w:t xml:space="preserve"> </w:t>
      </w:r>
    </w:p>
    <w:p w:rsidR="001E1140" w:rsidRPr="006C466C" w:rsidRDefault="001E1140" w:rsidP="00D23C1B">
      <w:r w:rsidRPr="006C466C">
        <w:t xml:space="preserve">This rule chooses the sk that minimizes the distance in D dimensional space between the received vector and all signal vectors and therefore is known as the </w:t>
      </w:r>
      <w:r w:rsidRPr="006C466C">
        <w:rPr>
          <w:i/>
          <w:iCs/>
        </w:rPr>
        <w:t>minimum distance detector</w:t>
      </w:r>
      <w:r w:rsidRPr="006C466C">
        <w:t>.  The minimum distance detector is equivalent to the ML (or MAP if all apriori probabilities are uniform) detector only for the case of AWGN.</w:t>
      </w:r>
    </w:p>
    <w:p w:rsidR="001E1140" w:rsidRPr="006C466C" w:rsidRDefault="001E1140" w:rsidP="00D23C1B"/>
    <w:p w:rsidR="001E1140" w:rsidRPr="006C466C" w:rsidRDefault="001E1140" w:rsidP="00D23C1B">
      <w:r w:rsidRPr="006C466C">
        <w:t>Assuming sk was transmitted Rm is a random variable with values</w:t>
      </w:r>
    </w:p>
    <w:p w:rsidR="001E1140" w:rsidRPr="006C466C" w:rsidRDefault="001E1140" w:rsidP="00D23C1B"/>
    <w:p w:rsidR="001E1140" w:rsidRPr="006C466C" w:rsidRDefault="001E1140" w:rsidP="00D23C1B">
      <w:r w:rsidRPr="006C466C">
        <w:tab/>
      </w:r>
      <w:r>
        <w:rPr>
          <w:noProof/>
          <w:position w:val="-30"/>
        </w:rPr>
        <w:drawing>
          <wp:inline distT="0" distB="0" distL="0" distR="0" wp14:anchorId="14BFFBB1" wp14:editId="242778AA">
            <wp:extent cx="1866900" cy="466725"/>
            <wp:effectExtent l="0" t="0" r="0" b="9525"/>
            <wp:docPr id="2005987562" name="Picture 200598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66900" cy="466725"/>
                    </a:xfrm>
                    <a:prstGeom prst="rect">
                      <a:avLst/>
                    </a:prstGeom>
                    <a:noFill/>
                    <a:ln>
                      <a:noFill/>
                    </a:ln>
                  </pic:spPr>
                </pic:pic>
              </a:graphicData>
            </a:graphic>
          </wp:inline>
        </w:drawing>
      </w:r>
      <w:r w:rsidRPr="006C466C">
        <w:tab/>
      </w:r>
      <w:r w:rsidRPr="006C466C">
        <w:fldChar w:fldCharType="begin"/>
      </w:r>
      <w:r w:rsidRPr="006C466C">
        <w:instrText xml:space="preserve"> MACROBUTTON MTPlaceRef \* MERGEFORMAT </w:instrText>
      </w:r>
      <w:r w:rsidRPr="006C466C">
        <w:fldChar w:fldCharType="begin"/>
      </w:r>
      <w:r w:rsidRPr="006C466C">
        <w:instrText xml:space="preserve"> SEQ MTEqn \h \* MERGEFORMAT </w:instrText>
      </w:r>
      <w:r w:rsidRPr="006C466C">
        <w:fldChar w:fldCharType="end"/>
      </w:r>
      <w:r w:rsidRPr="006C466C">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6C466C">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rsidRPr="006C466C">
        <w:instrText>)</w:instrText>
      </w:r>
      <w:r w:rsidRPr="006C466C">
        <w:fldChar w:fldCharType="end"/>
      </w:r>
    </w:p>
    <w:p w:rsidR="001E1140" w:rsidRPr="005D0CC8" w:rsidRDefault="001E1140" w:rsidP="00D23C1B"/>
    <w:p w:rsidR="001E1140" w:rsidRDefault="001E1140" w:rsidP="00D23C1B">
      <w:r>
        <w:t>If rho equals 0…</w:t>
      </w:r>
    </w:p>
    <w:p w:rsidR="001E1140" w:rsidRDefault="001E1140" w:rsidP="00D23C1B"/>
    <w:p w:rsidR="001E1140" w:rsidRPr="006C466C" w:rsidRDefault="001E1140" w:rsidP="00D23C1B"/>
    <w:p w:rsidR="001E1140" w:rsidRPr="006C466C" w:rsidRDefault="001E1140" w:rsidP="00575986">
      <w:pPr>
        <w:pStyle w:val="Heading3"/>
        <w:numPr>
          <w:ilvl w:val="2"/>
          <w:numId w:val="1"/>
        </w:numPr>
      </w:pPr>
      <w:bookmarkStart w:id="19" w:name="_Toc280363855"/>
      <w:bookmarkStart w:id="20" w:name="_Toc209787698"/>
      <w:bookmarkStart w:id="21" w:name="_Toc229857355"/>
      <w:bookmarkStart w:id="22" w:name="_Toc229926408"/>
      <w:r w:rsidRPr="006C466C">
        <w:t>Incoherent Detection</w:t>
      </w:r>
      <w:bookmarkEnd w:id="19"/>
      <w:bookmarkEnd w:id="20"/>
      <w:bookmarkEnd w:id="21"/>
      <w:bookmarkEnd w:id="22"/>
    </w:p>
    <w:p w:rsidR="001E1140" w:rsidRPr="006C466C" w:rsidRDefault="001E1140" w:rsidP="00D23C1B"/>
    <w:p w:rsidR="001E1140" w:rsidRPr="006C466C" w:rsidRDefault="001E1140" w:rsidP="00D23C1B">
      <w:r w:rsidRPr="006C466C">
        <w:t>The received signal in an incoherent system is accompanied by an unknown random phase.  From radar and sonar we know the optimum ML detector is choose</w:t>
      </w:r>
    </w:p>
    <w:p w:rsidR="001E1140" w:rsidRPr="006C466C" w:rsidRDefault="001E1140" w:rsidP="00D23C1B"/>
    <w:p w:rsidR="001E1140" w:rsidRPr="006C466C" w:rsidRDefault="001E1140" w:rsidP="00D23C1B">
      <w:pPr>
        <w:jc w:val="center"/>
      </w:pPr>
      <w:r>
        <w:rPr>
          <w:noProof/>
          <w:position w:val="-10"/>
        </w:rPr>
        <w:drawing>
          <wp:inline distT="0" distB="0" distL="0" distR="0" wp14:anchorId="194CD08D" wp14:editId="32E96CF1">
            <wp:extent cx="1304925" cy="200025"/>
            <wp:effectExtent l="0" t="0" r="9525" b="9525"/>
            <wp:docPr id="646225435" name="Picture 64622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04925" cy="200025"/>
                    </a:xfrm>
                    <a:prstGeom prst="rect">
                      <a:avLst/>
                    </a:prstGeom>
                    <a:noFill/>
                    <a:ln>
                      <a:noFill/>
                    </a:ln>
                  </pic:spPr>
                </pic:pic>
              </a:graphicData>
            </a:graphic>
          </wp:inline>
        </w:drawing>
      </w:r>
    </w:p>
    <w:p w:rsidR="001E1140" w:rsidRPr="006C466C" w:rsidRDefault="001E1140" w:rsidP="00D23C1B">
      <w:pPr>
        <w:jc w:val="center"/>
      </w:pPr>
    </w:p>
    <w:p w:rsidR="001E1140" w:rsidRPr="006C466C" w:rsidRDefault="001E1140" w:rsidP="00D23C1B">
      <w:r w:rsidRPr="006C466C">
        <w:t xml:space="preserve">where </w:t>
      </w:r>
      <w:r>
        <w:rPr>
          <w:noProof/>
          <w:position w:val="-12"/>
        </w:rPr>
        <w:drawing>
          <wp:inline distT="0" distB="0" distL="0" distR="0" wp14:anchorId="40052A79" wp14:editId="213B4464">
            <wp:extent cx="638175" cy="238125"/>
            <wp:effectExtent l="0" t="0" r="9525" b="9525"/>
            <wp:docPr id="342174756" name="Picture 34217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38175" cy="238125"/>
                    </a:xfrm>
                    <a:prstGeom prst="rect">
                      <a:avLst/>
                    </a:prstGeom>
                    <a:noFill/>
                    <a:ln>
                      <a:noFill/>
                    </a:ln>
                  </pic:spPr>
                </pic:pic>
              </a:graphicData>
            </a:graphic>
          </wp:inline>
        </w:drawing>
      </w:r>
      <w:r w:rsidRPr="006C466C">
        <w:t xml:space="preserve">, </w:t>
      </w:r>
      <w:r>
        <w:rPr>
          <w:noProof/>
          <w:position w:val="-10"/>
        </w:rPr>
        <w:drawing>
          <wp:inline distT="0" distB="0" distL="0" distR="0" wp14:anchorId="79BB8166" wp14:editId="2960146D">
            <wp:extent cx="942975" cy="200025"/>
            <wp:effectExtent l="0" t="0" r="9525" b="9525"/>
            <wp:docPr id="2075167204" name="Picture 207516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42975" cy="200025"/>
                    </a:xfrm>
                    <a:prstGeom prst="rect">
                      <a:avLst/>
                    </a:prstGeom>
                    <a:noFill/>
                    <a:ln>
                      <a:noFill/>
                    </a:ln>
                  </pic:spPr>
                </pic:pic>
              </a:graphicData>
            </a:graphic>
          </wp:inline>
        </w:drawing>
      </w:r>
      <w:r w:rsidRPr="006C466C">
        <w:t xml:space="preserve">, </w:t>
      </w:r>
      <w:r>
        <w:rPr>
          <w:noProof/>
          <w:position w:val="-14"/>
        </w:rPr>
        <w:drawing>
          <wp:inline distT="0" distB="0" distL="0" distR="0" wp14:anchorId="65FC6280" wp14:editId="1E5BBE97">
            <wp:extent cx="1000125" cy="266700"/>
            <wp:effectExtent l="0" t="0" r="9525" b="0"/>
            <wp:docPr id="145765645" name="Picture 14576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00125" cy="266700"/>
                    </a:xfrm>
                    <a:prstGeom prst="rect">
                      <a:avLst/>
                    </a:prstGeom>
                    <a:noFill/>
                    <a:ln>
                      <a:noFill/>
                    </a:ln>
                  </pic:spPr>
                </pic:pic>
              </a:graphicData>
            </a:graphic>
          </wp:inline>
        </w:drawing>
      </w:r>
      <w:r w:rsidRPr="006C466C">
        <w:t xml:space="preserve">, and </w:t>
      </w:r>
      <w:r>
        <w:rPr>
          <w:noProof/>
          <w:position w:val="-14"/>
        </w:rPr>
        <w:drawing>
          <wp:inline distT="0" distB="0" distL="0" distR="0" wp14:anchorId="40AB6486" wp14:editId="0A3C2EF7">
            <wp:extent cx="1076325" cy="266700"/>
            <wp:effectExtent l="0" t="0" r="9525" b="0"/>
            <wp:docPr id="984442253" name="Picture 98444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76325" cy="266700"/>
                    </a:xfrm>
                    <a:prstGeom prst="rect">
                      <a:avLst/>
                    </a:prstGeom>
                    <a:noFill/>
                    <a:ln>
                      <a:noFill/>
                    </a:ln>
                  </pic:spPr>
                </pic:pic>
              </a:graphicData>
            </a:graphic>
          </wp:inline>
        </w:drawing>
      </w:r>
      <w:r w:rsidRPr="006C466C">
        <w:t xml:space="preserve">.  </w:t>
      </w:r>
    </w:p>
    <w:p w:rsidR="001E1140" w:rsidRPr="006C466C" w:rsidRDefault="001E1140" w:rsidP="00D23C1B"/>
    <w:p w:rsidR="001E1140" w:rsidRDefault="001E1140" w:rsidP="00575986">
      <w:pPr>
        <w:pStyle w:val="Heading2"/>
        <w:numPr>
          <w:ilvl w:val="1"/>
          <w:numId w:val="1"/>
        </w:numPr>
      </w:pPr>
      <w:bookmarkStart w:id="23" w:name="_Toc280363856"/>
      <w:bookmarkStart w:id="24" w:name="_Toc209787699"/>
      <w:bookmarkStart w:id="25" w:name="_Toc229857356"/>
      <w:bookmarkStart w:id="26" w:name="_Toc229926409"/>
      <w:r>
        <w:t>Orthogonal Signaling</w:t>
      </w:r>
      <w:bookmarkEnd w:id="23"/>
      <w:bookmarkEnd w:id="24"/>
      <w:bookmarkEnd w:id="25"/>
      <w:bookmarkEnd w:id="26"/>
    </w:p>
    <w:p w:rsidR="001E1140" w:rsidRPr="00B95518" w:rsidRDefault="001E1140" w:rsidP="00D23C1B"/>
    <w:p w:rsidR="001E1140" w:rsidRPr="00B95518" w:rsidRDefault="001E1140" w:rsidP="00D23C1B">
      <w:r w:rsidRPr="00B95518">
        <w:t xml:space="preserve">Orthogonal signal points are real N dimensional vectors with the property </w:t>
      </w:r>
      <w:r>
        <w:rPr>
          <w:noProof/>
          <w:position w:val="-10"/>
        </w:rPr>
        <w:drawing>
          <wp:inline distT="0" distB="0" distL="0" distR="0" wp14:anchorId="41E27BBE" wp14:editId="28B202D7">
            <wp:extent cx="495300" cy="200025"/>
            <wp:effectExtent l="0" t="0" r="0" b="9525"/>
            <wp:docPr id="687435889" name="Picture 68743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r>
      <w:r w:rsidRPr="00B95518">
        <w:t xml:space="preserve">.  To see this recall that </w:t>
      </w:r>
      <w:r>
        <w:rPr>
          <w:noProof/>
          <w:position w:val="-10"/>
        </w:rPr>
        <w:drawing>
          <wp:inline distT="0" distB="0" distL="0" distR="0" wp14:anchorId="5023AB46" wp14:editId="036E8CFA">
            <wp:extent cx="190500" cy="200025"/>
            <wp:effectExtent l="0" t="0" r="0" b="9525"/>
            <wp:docPr id="1510623918" name="Picture 1510623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B95518">
        <w:t xml:space="preserve">represents the N coefficients in the orthonormal expansion </w:t>
      </w:r>
      <w:r>
        <w:rPr>
          <w:noProof/>
          <w:position w:val="-14"/>
        </w:rPr>
        <w:drawing>
          <wp:inline distT="0" distB="0" distL="0" distR="0" wp14:anchorId="4322FF8D" wp14:editId="30B2AEEC">
            <wp:extent cx="638175" cy="276225"/>
            <wp:effectExtent l="0" t="0" r="9525" b="9525"/>
            <wp:docPr id="1816019008" name="Picture 181601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38175" cy="276225"/>
                    </a:xfrm>
                    <a:prstGeom prst="rect">
                      <a:avLst/>
                    </a:prstGeom>
                    <a:noFill/>
                    <a:ln>
                      <a:noFill/>
                    </a:ln>
                  </pic:spPr>
                </pic:pic>
              </a:graphicData>
            </a:graphic>
          </wp:inline>
        </w:drawing>
      </w:r>
      <w:r w:rsidRPr="00B95518">
        <w:t xml:space="preserve">.  For orthogonal signaling we choose </w:t>
      </w:r>
      <w:r>
        <w:rPr>
          <w:noProof/>
          <w:position w:val="-10"/>
        </w:rPr>
        <w:drawing>
          <wp:inline distT="0" distB="0" distL="0" distR="0" wp14:anchorId="51ED6063" wp14:editId="1A9788D7">
            <wp:extent cx="838200" cy="200025"/>
            <wp:effectExtent l="0" t="0" r="0" b="9525"/>
            <wp:docPr id="787882534" name="Picture 78788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38200" cy="200025"/>
                    </a:xfrm>
                    <a:prstGeom prst="rect">
                      <a:avLst/>
                    </a:prstGeom>
                    <a:noFill/>
                    <a:ln>
                      <a:noFill/>
                    </a:ln>
                  </pic:spPr>
                </pic:pic>
              </a:graphicData>
            </a:graphic>
          </wp:inline>
        </w:drawing>
      </w:r>
      <w:r w:rsidRPr="00B95518">
        <w:t xml:space="preserve">, thus the number of dimensions N is equal to the number of signals M.  By Plancherel’s theorem we are assured that if </w:t>
      </w:r>
      <w:r>
        <w:rPr>
          <w:noProof/>
          <w:position w:val="-12"/>
        </w:rPr>
        <w:drawing>
          <wp:inline distT="0" distB="0" distL="0" distR="0" wp14:anchorId="42694F89" wp14:editId="5D1D13C8">
            <wp:extent cx="485775" cy="238125"/>
            <wp:effectExtent l="0" t="0" r="9525" b="9525"/>
            <wp:docPr id="207291749" name="Picture 20729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5775" cy="238125"/>
                    </a:xfrm>
                    <a:prstGeom prst="rect">
                      <a:avLst/>
                    </a:prstGeom>
                    <a:noFill/>
                    <a:ln>
                      <a:noFill/>
                    </a:ln>
                  </pic:spPr>
                </pic:pic>
              </a:graphicData>
            </a:graphic>
          </wp:inline>
        </w:drawing>
      </w:r>
      <w:r w:rsidRPr="00B95518">
        <w:t xml:space="preserve">are orthonormal, so are the </w:t>
      </w:r>
      <w:r>
        <w:rPr>
          <w:noProof/>
          <w:position w:val="-12"/>
        </w:rPr>
        <w:drawing>
          <wp:inline distT="0" distB="0" distL="0" distR="0" wp14:anchorId="3F8CD7C4" wp14:editId="193E5A90">
            <wp:extent cx="333375" cy="238125"/>
            <wp:effectExtent l="0" t="0" r="9525" b="9525"/>
            <wp:docPr id="228295651" name="Picture 228295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33375" cy="238125"/>
                    </a:xfrm>
                    <a:prstGeom prst="rect">
                      <a:avLst/>
                    </a:prstGeom>
                    <a:noFill/>
                    <a:ln>
                      <a:noFill/>
                    </a:ln>
                  </pic:spPr>
                </pic:pic>
              </a:graphicData>
            </a:graphic>
          </wp:inline>
        </w:drawing>
      </w:r>
      <w:r w:rsidRPr="00B95518">
        <w:t>.  Also, note that the M decision regions are symmetric.</w:t>
      </w:r>
    </w:p>
    <w:p w:rsidR="001E1140" w:rsidRPr="00B95518" w:rsidRDefault="001E1140" w:rsidP="00D23C1B"/>
    <w:p w:rsidR="001E1140" w:rsidRPr="00B95518" w:rsidRDefault="001E1140" w:rsidP="00D23C1B"/>
    <w:p w:rsidR="001E1140" w:rsidRDefault="001E1140" w:rsidP="00D23C1B">
      <w:r w:rsidRPr="00B95518">
        <w:t>Examples of OS are M-ary FSK and pseudo noise sequences.  For MFSK we</w:t>
      </w:r>
      <w:r>
        <w:t xml:space="preserve"> consider two baseband signals in </w:t>
      </w:r>
      <w:r>
        <w:rPr>
          <w:noProof/>
          <w:position w:val="-8"/>
        </w:rPr>
        <w:drawing>
          <wp:inline distT="0" distB="0" distL="0" distR="0" wp14:anchorId="0825106C" wp14:editId="10F3A500">
            <wp:extent cx="371475" cy="180975"/>
            <wp:effectExtent l="0" t="0" r="9525" b="9525"/>
            <wp:docPr id="1673138443" name="Picture 167313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71475" cy="180975"/>
                    </a:xfrm>
                    <a:prstGeom prst="rect">
                      <a:avLst/>
                    </a:prstGeom>
                    <a:noFill/>
                    <a:ln>
                      <a:noFill/>
                    </a:ln>
                  </pic:spPr>
                </pic:pic>
              </a:graphicData>
            </a:graphic>
          </wp:inline>
        </w:drawing>
      </w:r>
      <w:r>
        <w:t xml:space="preserve">, </w:t>
      </w:r>
      <w:r>
        <w:rPr>
          <w:noProof/>
          <w:position w:val="-26"/>
        </w:rPr>
        <w:drawing>
          <wp:inline distT="0" distB="0" distL="0" distR="0" wp14:anchorId="6E0DB974" wp14:editId="1F9089C9">
            <wp:extent cx="1219200" cy="409575"/>
            <wp:effectExtent l="0" t="0" r="0" b="9525"/>
            <wp:docPr id="1350958683" name="Picture 1350958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19200" cy="409575"/>
                    </a:xfrm>
                    <a:prstGeom prst="rect">
                      <a:avLst/>
                    </a:prstGeom>
                    <a:noFill/>
                    <a:ln>
                      <a:noFill/>
                    </a:ln>
                  </pic:spPr>
                </pic:pic>
              </a:graphicData>
            </a:graphic>
          </wp:inline>
        </w:drawing>
      </w:r>
      <w:r>
        <w:t xml:space="preserve">and </w:t>
      </w:r>
      <w:r>
        <w:rPr>
          <w:noProof/>
          <w:position w:val="-26"/>
        </w:rPr>
        <w:drawing>
          <wp:inline distT="0" distB="0" distL="0" distR="0" wp14:anchorId="0702940D" wp14:editId="08F67AC3">
            <wp:extent cx="1076325" cy="409575"/>
            <wp:effectExtent l="0" t="0" r="9525" b="9525"/>
            <wp:docPr id="256982384" name="Picture 25698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076325" cy="409575"/>
                    </a:xfrm>
                    <a:prstGeom prst="rect">
                      <a:avLst/>
                    </a:prstGeom>
                    <a:noFill/>
                    <a:ln>
                      <a:noFill/>
                    </a:ln>
                  </pic:spPr>
                </pic:pic>
              </a:graphicData>
            </a:graphic>
          </wp:inline>
        </w:drawing>
      </w:r>
      <w:r>
        <w:t xml:space="preserve">where </w:t>
      </w:r>
      <w:r>
        <w:rPr>
          <w:noProof/>
          <w:position w:val="-4"/>
        </w:rPr>
        <w:drawing>
          <wp:inline distT="0" distB="0" distL="0" distR="0" wp14:anchorId="72D03B9E" wp14:editId="398BFFC1">
            <wp:extent cx="152400" cy="161925"/>
            <wp:effectExtent l="0" t="0" r="0" b="9525"/>
            <wp:docPr id="1369369535" name="Picture 136936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t xml:space="preserve">is the frequency spacing between adjacent tones and </w:t>
      </w:r>
      <w:r>
        <w:rPr>
          <w:noProof/>
          <w:position w:val="-6"/>
        </w:rPr>
        <w:drawing>
          <wp:inline distT="0" distB="0" distL="0" distR="0" wp14:anchorId="4ADF6368" wp14:editId="76F573E1">
            <wp:extent cx="123825" cy="180975"/>
            <wp:effectExtent l="0" t="0" r="9525" b="9525"/>
            <wp:docPr id="623052782" name="Picture 62305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t>is a phase separation representing a noncoherent detection scenario.  The cross-correlation coefficient (because they are unit energy we don’t need to normalize) is</w:t>
      </w:r>
    </w:p>
    <w:p w:rsidR="001E1140" w:rsidRDefault="001E1140" w:rsidP="00D23C1B">
      <w:r>
        <w:t xml:space="preserve"> </w:t>
      </w:r>
    </w:p>
    <w:p w:rsidR="001E1140" w:rsidRPr="00280455" w:rsidRDefault="001E1140" w:rsidP="00D23C1B">
      <w:r>
        <w:tab/>
      </w:r>
      <w:r>
        <w:rPr>
          <w:noProof/>
          <w:position w:val="-70"/>
        </w:rPr>
        <w:drawing>
          <wp:inline distT="0" distB="0" distL="0" distR="0" wp14:anchorId="416B7C8B" wp14:editId="5395B96F">
            <wp:extent cx="1362075" cy="981075"/>
            <wp:effectExtent l="0" t="0" r="9525" b="9525"/>
            <wp:docPr id="1461612779" name="Picture 146161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362075" cy="981075"/>
                    </a:xfrm>
                    <a:prstGeom prst="rect">
                      <a:avLst/>
                    </a:prstGeom>
                    <a:noFill/>
                    <a:ln>
                      <a:noFill/>
                    </a:ln>
                  </pic:spPr>
                </pic:pic>
              </a:graphicData>
            </a:graphic>
          </wp:inline>
        </w:drawing>
      </w:r>
    </w:p>
    <w:p w:rsidR="001E1140" w:rsidRDefault="001E1140" w:rsidP="00D23C1B"/>
    <w:p w:rsidR="001E1140" w:rsidRDefault="001E1140" w:rsidP="00D23C1B">
      <w:r>
        <w:tab/>
      </w:r>
      <w:r>
        <w:rPr>
          <w:noProof/>
          <w:position w:val="-28"/>
        </w:rPr>
        <w:drawing>
          <wp:inline distT="0" distB="0" distL="0" distR="0" wp14:anchorId="31F7C878" wp14:editId="09D261B7">
            <wp:extent cx="1524000" cy="447675"/>
            <wp:effectExtent l="0" t="0" r="0" b="9525"/>
            <wp:docPr id="1315813765" name="Picture 131581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24000" cy="4476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instrText>)</w:instrText>
      </w:r>
      <w:r>
        <w:fldChar w:fldCharType="end"/>
      </w:r>
    </w:p>
    <w:p w:rsidR="001E1140" w:rsidRPr="007D5A09" w:rsidRDefault="001E1140" w:rsidP="00D23C1B"/>
    <w:p w:rsidR="001E1140" w:rsidRDefault="001E1140" w:rsidP="00D23C1B">
      <w:r>
        <w:t xml:space="preserve">To determine the minimum spacing we look at the case for adjacent frequencies </w:t>
      </w:r>
      <w:r>
        <w:rPr>
          <w:noProof/>
          <w:position w:val="-12"/>
        </w:rPr>
        <w:drawing>
          <wp:inline distT="0" distB="0" distL="0" distR="0" wp14:anchorId="66FB4CD8" wp14:editId="51BFF07B">
            <wp:extent cx="571500" cy="228600"/>
            <wp:effectExtent l="0" t="0" r="0" b="0"/>
            <wp:docPr id="854894620" name="Picture 85489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t xml:space="preserve">.  For coherent detection </w:t>
      </w:r>
      <w:r>
        <w:rPr>
          <w:noProof/>
          <w:position w:val="-6"/>
        </w:rPr>
        <w:drawing>
          <wp:inline distT="0" distB="0" distL="0" distR="0" wp14:anchorId="4B797BBF" wp14:editId="0E8D18CB">
            <wp:extent cx="352425" cy="180975"/>
            <wp:effectExtent l="0" t="0" r="9525" b="9525"/>
            <wp:docPr id="1890748043" name="Picture 189074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t xml:space="preserve"> and the orthogonality requirement based on the detector is </w:t>
      </w:r>
    </w:p>
    <w:p w:rsidR="001E1140" w:rsidRDefault="001E1140" w:rsidP="00D23C1B"/>
    <w:p w:rsidR="001E1140" w:rsidRPr="001763DB" w:rsidRDefault="001E1140" w:rsidP="00D23C1B">
      <w:r>
        <w:lastRenderedPageBreak/>
        <w:tab/>
      </w:r>
      <w:r>
        <w:rPr>
          <w:noProof/>
          <w:position w:val="-32"/>
        </w:rPr>
        <w:drawing>
          <wp:inline distT="0" distB="0" distL="0" distR="0" wp14:anchorId="55FCE562" wp14:editId="61F8BEEF">
            <wp:extent cx="2819400" cy="495300"/>
            <wp:effectExtent l="0" t="0" r="0" b="0"/>
            <wp:docPr id="368972756" name="Picture 36897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819400" cy="495300"/>
                    </a:xfrm>
                    <a:prstGeom prst="rect">
                      <a:avLst/>
                    </a:prstGeom>
                    <a:noFill/>
                    <a:ln>
                      <a:noFill/>
                    </a:ln>
                  </pic:spPr>
                </pic:pic>
              </a:graphicData>
            </a:graphic>
          </wp:inline>
        </w:drawing>
      </w:r>
    </w:p>
    <w:p w:rsidR="001E1140" w:rsidRDefault="001E1140" w:rsidP="00D23C1B"/>
    <w:p w:rsidR="001E1140" w:rsidRDefault="001E1140" w:rsidP="00D23C1B">
      <w:r>
        <w:t xml:space="preserve">requires a minimum spacing of </w:t>
      </w:r>
      <w:r>
        <w:rPr>
          <w:noProof/>
          <w:position w:val="-24"/>
        </w:rPr>
        <w:drawing>
          <wp:inline distT="0" distB="0" distL="0" distR="0" wp14:anchorId="1EC1CAF7" wp14:editId="0B942E0A">
            <wp:extent cx="504825" cy="390525"/>
            <wp:effectExtent l="0" t="0" r="0" b="9525"/>
            <wp:docPr id="1792309333" name="Picture 179230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4825" cy="390525"/>
                    </a:xfrm>
                    <a:prstGeom prst="rect">
                      <a:avLst/>
                    </a:prstGeom>
                    <a:noFill/>
                    <a:ln>
                      <a:noFill/>
                    </a:ln>
                  </pic:spPr>
                </pic:pic>
              </a:graphicData>
            </a:graphic>
          </wp:inline>
        </w:drawing>
      </w:r>
      <w:r>
        <w:t xml:space="preserve"> .   The noncoherent case requires the stricter condition that both real and imaginary parts vanish (equivalently, we may require </w:t>
      </w:r>
      <w:r>
        <w:rPr>
          <w:noProof/>
          <w:position w:val="-12"/>
        </w:rPr>
        <w:drawing>
          <wp:inline distT="0" distB="0" distL="0" distR="0" wp14:anchorId="4EB6F3F9" wp14:editId="5BBA7617">
            <wp:extent cx="523875" cy="238125"/>
            <wp:effectExtent l="0" t="0" r="0" b="9525"/>
            <wp:docPr id="1304607659" name="Picture 130460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3875" cy="238125"/>
                    </a:xfrm>
                    <a:prstGeom prst="rect">
                      <a:avLst/>
                    </a:prstGeom>
                    <a:noFill/>
                    <a:ln>
                      <a:noFill/>
                    </a:ln>
                  </pic:spPr>
                </pic:pic>
              </a:graphicData>
            </a:graphic>
          </wp:inline>
        </w:drawing>
      </w:r>
      <w:r>
        <w:t xml:space="preserve">).  Therefore, expanding () by applying trigonometric identities () and (), gives </w:t>
      </w:r>
    </w:p>
    <w:p w:rsidR="001E1140" w:rsidRDefault="001E1140" w:rsidP="00D23C1B"/>
    <w:p w:rsidR="001E1140" w:rsidRDefault="001E1140" w:rsidP="00D23C1B">
      <w:r>
        <w:tab/>
      </w:r>
      <w:r>
        <w:rPr>
          <w:noProof/>
          <w:position w:val="-30"/>
        </w:rPr>
        <w:drawing>
          <wp:inline distT="0" distB="0" distL="0" distR="0" wp14:anchorId="1B513A02" wp14:editId="162B168D">
            <wp:extent cx="2295525" cy="466725"/>
            <wp:effectExtent l="0" t="0" r="9525" b="9525"/>
            <wp:docPr id="960753965" name="Picture 960753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295525" cy="4667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instrText>)</w:instrText>
      </w:r>
      <w:r>
        <w:fldChar w:fldCharType="end"/>
      </w:r>
    </w:p>
    <w:p w:rsidR="001E1140" w:rsidRDefault="001E1140" w:rsidP="00D23C1B"/>
    <w:p w:rsidR="001E1140" w:rsidRDefault="001E1140" w:rsidP="00D23C1B">
      <w:r>
        <w:t xml:space="preserve">from which we deduce a required spacing of </w:t>
      </w:r>
      <w:r>
        <w:rPr>
          <w:noProof/>
          <w:position w:val="-24"/>
        </w:rPr>
        <w:drawing>
          <wp:inline distT="0" distB="0" distL="0" distR="0" wp14:anchorId="0E0CDF11" wp14:editId="1ED6395D">
            <wp:extent cx="428625" cy="390525"/>
            <wp:effectExtent l="0" t="0" r="0" b="9525"/>
            <wp:docPr id="1746544768" name="Picture 1746544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28625" cy="390525"/>
                    </a:xfrm>
                    <a:prstGeom prst="rect">
                      <a:avLst/>
                    </a:prstGeom>
                    <a:noFill/>
                    <a:ln>
                      <a:noFill/>
                    </a:ln>
                  </pic:spPr>
                </pic:pic>
              </a:graphicData>
            </a:graphic>
          </wp:inline>
        </w:drawing>
      </w:r>
      <w:r>
        <w:t xml:space="preserve"> which is twice that of the coherent case. Thus a coherent system buys us bandwidth efficiency.  The above choices of waveforms will yield an orthogonal constellation set.</w:t>
      </w:r>
    </w:p>
    <w:p w:rsidR="001E1140" w:rsidRPr="00B95518" w:rsidRDefault="001E1140" w:rsidP="00D23C1B"/>
    <w:p w:rsidR="001E1140" w:rsidRPr="00B95518" w:rsidRDefault="001E1140" w:rsidP="00575986">
      <w:pPr>
        <w:pStyle w:val="Heading3"/>
        <w:numPr>
          <w:ilvl w:val="2"/>
          <w:numId w:val="1"/>
        </w:numPr>
      </w:pPr>
      <w:bookmarkStart w:id="27" w:name="_Toc280363857"/>
      <w:bookmarkStart w:id="28" w:name="_Toc209787700"/>
      <w:bookmarkStart w:id="29" w:name="_Toc229857357"/>
      <w:bookmarkStart w:id="30" w:name="_Toc229926410"/>
      <w:r w:rsidRPr="00B95518">
        <w:t>Coherent Performance</w:t>
      </w:r>
      <w:bookmarkEnd w:id="27"/>
      <w:bookmarkEnd w:id="28"/>
      <w:bookmarkEnd w:id="29"/>
      <w:bookmarkEnd w:id="30"/>
    </w:p>
    <w:p w:rsidR="001E1140" w:rsidRPr="00B95518" w:rsidRDefault="001E1140" w:rsidP="00D23C1B"/>
    <w:p w:rsidR="001E1140" w:rsidRPr="00B95518" w:rsidRDefault="001E1140" w:rsidP="00D23C1B">
      <w:r w:rsidRPr="00B95518">
        <w:t xml:space="preserve">The test statistic outputs are </w:t>
      </w:r>
      <w:r>
        <w:rPr>
          <w:noProof/>
          <w:position w:val="-14"/>
        </w:rPr>
        <w:drawing>
          <wp:inline distT="0" distB="0" distL="0" distR="0" wp14:anchorId="1B636261" wp14:editId="4EC1E28D">
            <wp:extent cx="1057275" cy="266700"/>
            <wp:effectExtent l="0" t="0" r="9525" b="0"/>
            <wp:docPr id="1954920985" name="Picture 195492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57275" cy="266700"/>
                    </a:xfrm>
                    <a:prstGeom prst="rect">
                      <a:avLst/>
                    </a:prstGeom>
                    <a:noFill/>
                    <a:ln>
                      <a:noFill/>
                    </a:ln>
                  </pic:spPr>
                </pic:pic>
              </a:graphicData>
            </a:graphic>
          </wp:inline>
        </w:drawing>
      </w:r>
      <w:r w:rsidRPr="00B95518">
        <w:t>, or, invoking the orthogonality property, and assuming sk was sent</w:t>
      </w:r>
    </w:p>
    <w:p w:rsidR="001E1140" w:rsidRPr="00B95518" w:rsidRDefault="001E1140" w:rsidP="00D23C1B"/>
    <w:p w:rsidR="001E1140" w:rsidRPr="00B95518" w:rsidRDefault="001E1140" w:rsidP="00D23C1B">
      <w:r w:rsidRPr="00B95518">
        <w:tab/>
      </w:r>
      <w:r>
        <w:rPr>
          <w:noProof/>
          <w:position w:val="-10"/>
        </w:rPr>
        <w:drawing>
          <wp:inline distT="0" distB="0" distL="0" distR="0" wp14:anchorId="7F1D27B7" wp14:editId="1C899849">
            <wp:extent cx="1495425" cy="200025"/>
            <wp:effectExtent l="0" t="0" r="9525" b="9525"/>
            <wp:docPr id="1300929930" name="Picture 130092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495425" cy="200025"/>
                    </a:xfrm>
                    <a:prstGeom prst="rect">
                      <a:avLst/>
                    </a:prstGeom>
                    <a:noFill/>
                    <a:ln>
                      <a:noFill/>
                    </a:ln>
                  </pic:spPr>
                </pic:pic>
              </a:graphicData>
            </a:graphic>
          </wp:inline>
        </w:drawing>
      </w:r>
      <w:r w:rsidRPr="00B95518">
        <w:tab/>
      </w:r>
      <w:r w:rsidRPr="00B95518">
        <w:fldChar w:fldCharType="begin"/>
      </w:r>
      <w:r w:rsidRPr="00B95518">
        <w:instrText xml:space="preserve"> MACROBUTTON MTPlaceRef \* MERGEFORMAT </w:instrText>
      </w:r>
      <w:r w:rsidRPr="00B95518">
        <w:fldChar w:fldCharType="begin"/>
      </w:r>
      <w:r w:rsidRPr="00B95518">
        <w:instrText xml:space="preserve"> SEQ MTEqn \h \* MERGEFORMAT </w:instrText>
      </w:r>
      <w:r w:rsidRPr="00B95518">
        <w:fldChar w:fldCharType="end"/>
      </w:r>
      <w:r w:rsidRPr="00B95518">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B95518">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rsidRPr="00B95518">
        <w:instrText>)</w:instrText>
      </w:r>
      <w:r w:rsidRPr="00B95518">
        <w:fldChar w:fldCharType="end"/>
      </w:r>
    </w:p>
    <w:p w:rsidR="001E1140" w:rsidRPr="00B95518" w:rsidRDefault="001E1140" w:rsidP="00D23C1B"/>
    <w:p w:rsidR="001E1140" w:rsidRPr="006C466C" w:rsidRDefault="001E1140" w:rsidP="00D23C1B">
      <w:r>
        <w:t xml:space="preserve">where </w:t>
      </w:r>
      <w:r>
        <w:rPr>
          <w:noProof/>
          <w:position w:val="-12"/>
        </w:rPr>
        <w:drawing>
          <wp:inline distT="0" distB="0" distL="0" distR="0" wp14:anchorId="65A3E549" wp14:editId="5BA00745">
            <wp:extent cx="885825" cy="228600"/>
            <wp:effectExtent l="0" t="0" r="9525" b="0"/>
            <wp:docPr id="1134160832" name="Picture 113416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85825" cy="228600"/>
                    </a:xfrm>
                    <a:prstGeom prst="rect">
                      <a:avLst/>
                    </a:prstGeom>
                    <a:noFill/>
                    <a:ln>
                      <a:noFill/>
                    </a:ln>
                  </pic:spPr>
                </pic:pic>
              </a:graphicData>
            </a:graphic>
          </wp:inline>
        </w:drawing>
      </w:r>
      <w:r>
        <w:t xml:space="preserve">is the projection of the noise vector </w:t>
      </w:r>
      <w:r>
        <w:rPr>
          <w:noProof/>
          <w:position w:val="-4"/>
        </w:rPr>
        <w:drawing>
          <wp:inline distT="0" distB="0" distL="0" distR="0" wp14:anchorId="2543D588" wp14:editId="366398B9">
            <wp:extent cx="200025" cy="152400"/>
            <wp:effectExtent l="0" t="0" r="9525" b="0"/>
            <wp:docPr id="1718429383" name="Picture 171842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t xml:space="preserve">on the mth basis direction. </w:t>
      </w:r>
    </w:p>
    <w:p w:rsidR="001E1140" w:rsidRPr="006C466C" w:rsidRDefault="001E1140" w:rsidP="00D23C1B">
      <w:r w:rsidRPr="006C466C">
        <w:t xml:space="preserve"> The pdf of Rm given sk was sent is </w:t>
      </w:r>
    </w:p>
    <w:p w:rsidR="001E1140" w:rsidRPr="006C466C" w:rsidRDefault="001E1140" w:rsidP="00D23C1B"/>
    <w:p w:rsidR="001E1140" w:rsidRPr="006C466C" w:rsidRDefault="001E1140" w:rsidP="00D23C1B">
      <w:r w:rsidRPr="006C466C">
        <w:tab/>
      </w:r>
      <w:r>
        <w:rPr>
          <w:noProof/>
          <w:position w:val="-40"/>
        </w:rPr>
        <w:drawing>
          <wp:inline distT="0" distB="0" distL="0" distR="0" wp14:anchorId="25E6D4A4" wp14:editId="23784C7B">
            <wp:extent cx="1762125" cy="581025"/>
            <wp:effectExtent l="0" t="0" r="9525" b="9525"/>
            <wp:docPr id="355687559" name="Picture 355687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762125" cy="581025"/>
                    </a:xfrm>
                    <a:prstGeom prst="rect">
                      <a:avLst/>
                    </a:prstGeom>
                    <a:noFill/>
                    <a:ln>
                      <a:noFill/>
                    </a:ln>
                  </pic:spPr>
                </pic:pic>
              </a:graphicData>
            </a:graphic>
          </wp:inline>
        </w:drawing>
      </w:r>
      <w:r w:rsidRPr="006C466C">
        <w:tab/>
      </w:r>
      <w:r w:rsidRPr="006C466C">
        <w:fldChar w:fldCharType="begin"/>
      </w:r>
      <w:r w:rsidRPr="006C466C">
        <w:instrText xml:space="preserve"> MACROBUTTON MTPlaceRef \* MERGEFORMAT </w:instrText>
      </w:r>
      <w:r w:rsidRPr="006C466C">
        <w:fldChar w:fldCharType="begin"/>
      </w:r>
      <w:r w:rsidRPr="006C466C">
        <w:instrText xml:space="preserve"> SEQ MTEqn \h \* MERGEFORMAT </w:instrText>
      </w:r>
      <w:r w:rsidRPr="006C466C">
        <w:fldChar w:fldCharType="end"/>
      </w:r>
      <w:r w:rsidRPr="006C466C">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6C466C">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rsidRPr="006C466C">
        <w:instrText>)</w:instrText>
      </w:r>
      <w:r w:rsidRPr="006C466C">
        <w:fldChar w:fldCharType="end"/>
      </w:r>
    </w:p>
    <w:p w:rsidR="001E1140" w:rsidRPr="00B95518" w:rsidRDefault="001E1140" w:rsidP="00D23C1B"/>
    <w:p w:rsidR="001E1140" w:rsidRDefault="001E1140" w:rsidP="00D23C1B">
      <w:r>
        <w:t>The probability of correct decision is, assuming without loss of generality that s1 was sent (because of the symmetry induced by orthogonal signaling),</w:t>
      </w:r>
    </w:p>
    <w:p w:rsidR="001E1140" w:rsidRDefault="001E1140" w:rsidP="00D23C1B"/>
    <w:p w:rsidR="001E1140" w:rsidRDefault="001E1140" w:rsidP="00D23C1B">
      <w:r>
        <w:tab/>
      </w:r>
      <w:r>
        <w:rPr>
          <w:noProof/>
          <w:position w:val="-54"/>
        </w:rPr>
        <w:drawing>
          <wp:inline distT="0" distB="0" distL="0" distR="0" wp14:anchorId="591AC74D" wp14:editId="735CACC9">
            <wp:extent cx="2943225" cy="866775"/>
            <wp:effectExtent l="0" t="0" r="9525" b="9525"/>
            <wp:docPr id="1297694452" name="Picture 129769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43225" cy="8667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instrText>)</w:instrText>
      </w:r>
      <w:r>
        <w:fldChar w:fldCharType="end"/>
      </w:r>
    </w:p>
    <w:p w:rsidR="001E1140" w:rsidRPr="00B95518" w:rsidRDefault="001E1140" w:rsidP="00D23C1B"/>
    <w:p w:rsidR="001E1140" w:rsidRPr="00B95518" w:rsidRDefault="001E1140" w:rsidP="00D23C1B">
      <w:r w:rsidRPr="00B95518">
        <w:t xml:space="preserve">Now these events are not independent because they depend on the location of the point </w:t>
      </w:r>
      <w:r>
        <w:rPr>
          <w:noProof/>
          <w:position w:val="-10"/>
        </w:rPr>
        <w:drawing>
          <wp:inline distT="0" distB="0" distL="0" distR="0" wp14:anchorId="455D96BA" wp14:editId="326C3337">
            <wp:extent cx="180975" cy="200025"/>
            <wp:effectExtent l="0" t="0" r="9525" b="9525"/>
            <wp:docPr id="1080533976" name="Picture 1080533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B95518">
        <w:t xml:space="preserve">.  However, presupposing </w:t>
      </w:r>
      <w:r>
        <w:rPr>
          <w:noProof/>
          <w:position w:val="-10"/>
        </w:rPr>
        <w:drawing>
          <wp:inline distT="0" distB="0" distL="0" distR="0" wp14:anchorId="7BF5900E" wp14:editId="16A46971">
            <wp:extent cx="180975" cy="200025"/>
            <wp:effectExtent l="0" t="0" r="9525" b="9525"/>
            <wp:docPr id="1753235766" name="Picture 175323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B95518">
        <w:t xml:space="preserve">, i.e. conditioning on it, the events depend only on the values of the </w:t>
      </w:r>
      <w:r w:rsidRPr="00B95518">
        <w:lastRenderedPageBreak/>
        <w:t>noise, and hence are conditionally independ</w:t>
      </w:r>
      <w:r>
        <w:t>en</w:t>
      </w:r>
      <w:r w:rsidRPr="00B95518">
        <w:t>t.  The events are also identical.  Thus we may write,</w:t>
      </w:r>
    </w:p>
    <w:p w:rsidR="001E1140" w:rsidRPr="00B95518" w:rsidRDefault="001E1140" w:rsidP="00D23C1B"/>
    <w:p w:rsidR="001E1140" w:rsidRPr="00B95518" w:rsidRDefault="001E1140" w:rsidP="00D23C1B">
      <w:r w:rsidRPr="00B95518">
        <w:t xml:space="preserve"> </w:t>
      </w:r>
    </w:p>
    <w:p w:rsidR="001E1140" w:rsidRPr="00B95518" w:rsidRDefault="001E1140" w:rsidP="00D23C1B">
      <w:r w:rsidRPr="00B95518">
        <w:tab/>
      </w:r>
    </w:p>
    <w:p w:rsidR="001E1140" w:rsidRPr="00B95518" w:rsidRDefault="001E1140" w:rsidP="00D23C1B">
      <w:r w:rsidRPr="00B95518">
        <w:tab/>
      </w:r>
      <w:r>
        <w:rPr>
          <w:noProof/>
          <w:position w:val="-72"/>
        </w:rPr>
        <w:drawing>
          <wp:inline distT="0" distB="0" distL="0" distR="0" wp14:anchorId="3C6DCD5F" wp14:editId="5B6C8DA0">
            <wp:extent cx="2695575" cy="990600"/>
            <wp:effectExtent l="0" t="0" r="9525" b="0"/>
            <wp:docPr id="1362621613" name="Picture 136262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695575" cy="990600"/>
                    </a:xfrm>
                    <a:prstGeom prst="rect">
                      <a:avLst/>
                    </a:prstGeom>
                    <a:noFill/>
                    <a:ln>
                      <a:noFill/>
                    </a:ln>
                  </pic:spPr>
                </pic:pic>
              </a:graphicData>
            </a:graphic>
          </wp:inline>
        </w:drawing>
      </w:r>
      <w:r w:rsidRPr="00B95518">
        <w:tab/>
      </w:r>
      <w:r w:rsidRPr="00B95518">
        <w:fldChar w:fldCharType="begin"/>
      </w:r>
      <w:r w:rsidRPr="00B95518">
        <w:instrText xml:space="preserve"> MACROBUTTON MTPlaceRef \* MERGEFORMAT </w:instrText>
      </w:r>
      <w:r w:rsidRPr="00B95518">
        <w:fldChar w:fldCharType="begin"/>
      </w:r>
      <w:r w:rsidRPr="00B95518">
        <w:instrText xml:space="preserve"> SEQ MTEqn \h \* MERGEFORMAT </w:instrText>
      </w:r>
      <w:r w:rsidRPr="00B95518">
        <w:fldChar w:fldCharType="end"/>
      </w:r>
      <w:r w:rsidRPr="00B95518">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B95518">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rsidRPr="00B95518">
        <w:instrText>)</w:instrText>
      </w:r>
      <w:r w:rsidRPr="00B95518">
        <w:fldChar w:fldCharType="end"/>
      </w:r>
    </w:p>
    <w:p w:rsidR="001E1140" w:rsidRPr="00B95518" w:rsidRDefault="001E1140" w:rsidP="00D23C1B"/>
    <w:p w:rsidR="001E1140" w:rsidRPr="00B95518" w:rsidRDefault="001E1140" w:rsidP="00D23C1B"/>
    <w:p w:rsidR="001E1140" w:rsidRDefault="001E1140" w:rsidP="00D23C1B"/>
    <w:p w:rsidR="001E1140" w:rsidRDefault="001E1140" w:rsidP="00575986">
      <w:pPr>
        <w:pStyle w:val="Heading3"/>
        <w:numPr>
          <w:ilvl w:val="2"/>
          <w:numId w:val="1"/>
        </w:numPr>
      </w:pPr>
      <w:bookmarkStart w:id="31" w:name="_Toc280363858"/>
      <w:bookmarkStart w:id="32" w:name="_Toc209787701"/>
      <w:bookmarkStart w:id="33" w:name="_Toc229857358"/>
      <w:bookmarkStart w:id="34" w:name="_Toc229926411"/>
      <w:r>
        <w:t>Noncoherent Performance</w:t>
      </w:r>
      <w:bookmarkEnd w:id="31"/>
      <w:bookmarkEnd w:id="32"/>
      <w:bookmarkEnd w:id="33"/>
      <w:bookmarkEnd w:id="34"/>
    </w:p>
    <w:p w:rsidR="001E1140" w:rsidRPr="005D0CC8" w:rsidRDefault="001E1140" w:rsidP="00D23C1B"/>
    <w:p w:rsidR="001E1140" w:rsidRPr="006C466C" w:rsidRDefault="001E1140" w:rsidP="00D23C1B">
      <w:pPr>
        <w:jc w:val="both"/>
      </w:pPr>
      <w:r w:rsidRPr="006C466C">
        <w:t>The test statistic components have values</w:t>
      </w:r>
    </w:p>
    <w:p w:rsidR="001E1140" w:rsidRPr="006C466C" w:rsidRDefault="001E1140" w:rsidP="00D23C1B">
      <w:pPr>
        <w:jc w:val="both"/>
      </w:pPr>
    </w:p>
    <w:p w:rsidR="001E1140" w:rsidRPr="006C466C" w:rsidRDefault="001E1140" w:rsidP="00D23C1B">
      <w:r w:rsidRPr="006C466C">
        <w:tab/>
      </w:r>
      <w:r>
        <w:rPr>
          <w:noProof/>
          <w:position w:val="-10"/>
        </w:rPr>
        <w:drawing>
          <wp:inline distT="0" distB="0" distL="0" distR="0" wp14:anchorId="6E822457" wp14:editId="11B9090E">
            <wp:extent cx="1590675" cy="200025"/>
            <wp:effectExtent l="0" t="0" r="9525" b="9525"/>
            <wp:docPr id="454944837" name="Picture 45494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590675" cy="200025"/>
                    </a:xfrm>
                    <a:prstGeom prst="rect">
                      <a:avLst/>
                    </a:prstGeom>
                    <a:noFill/>
                    <a:ln>
                      <a:noFill/>
                    </a:ln>
                  </pic:spPr>
                </pic:pic>
              </a:graphicData>
            </a:graphic>
          </wp:inline>
        </w:drawing>
      </w:r>
      <w:r w:rsidRPr="006C466C">
        <w:tab/>
      </w:r>
      <w:r w:rsidRPr="006C466C">
        <w:fldChar w:fldCharType="begin"/>
      </w:r>
      <w:r w:rsidRPr="006C466C">
        <w:instrText xml:space="preserve"> MACROBUTTON MTPlaceRef \* MERGEFORMAT </w:instrText>
      </w:r>
      <w:r w:rsidRPr="006C466C">
        <w:fldChar w:fldCharType="begin"/>
      </w:r>
      <w:r w:rsidRPr="006C466C">
        <w:instrText xml:space="preserve"> SEQ MTEqn \h \* MERGEFORMAT </w:instrText>
      </w:r>
      <w:r w:rsidRPr="006C466C">
        <w:fldChar w:fldCharType="end"/>
      </w:r>
      <w:r w:rsidRPr="006C466C">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6C466C">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rsidRPr="006C466C">
        <w:instrText>)</w:instrText>
      </w:r>
      <w:r w:rsidRPr="006C466C">
        <w:fldChar w:fldCharType="end"/>
      </w:r>
    </w:p>
    <w:p w:rsidR="001E1140" w:rsidRPr="005D0CC8" w:rsidRDefault="001E1140" w:rsidP="00D23C1B">
      <w:r w:rsidRPr="005D0CC8">
        <w:tab/>
      </w:r>
      <w:r>
        <w:rPr>
          <w:noProof/>
          <w:position w:val="-10"/>
        </w:rPr>
        <w:drawing>
          <wp:inline distT="0" distB="0" distL="0" distR="0" wp14:anchorId="029D23B3" wp14:editId="616F33B0">
            <wp:extent cx="1552575" cy="200025"/>
            <wp:effectExtent l="0" t="0" r="9525" b="9525"/>
            <wp:docPr id="803961950" name="Picture 80396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552575" cy="200025"/>
                    </a:xfrm>
                    <a:prstGeom prst="rect">
                      <a:avLst/>
                    </a:prstGeom>
                    <a:noFill/>
                    <a:ln>
                      <a:noFill/>
                    </a:ln>
                  </pic:spPr>
                </pic:pic>
              </a:graphicData>
            </a:graphic>
          </wp:inline>
        </w:drawing>
      </w:r>
      <w:r w:rsidRPr="005D0CC8">
        <w:tab/>
      </w:r>
      <w:r w:rsidRPr="005D0CC8">
        <w:fldChar w:fldCharType="begin"/>
      </w:r>
      <w:r w:rsidRPr="005D0CC8">
        <w:instrText xml:space="preserve"> MACROBUTTON MTPlaceRef \* MERGEFORMAT </w:instrText>
      </w:r>
      <w:r w:rsidRPr="005D0CC8">
        <w:fldChar w:fldCharType="begin"/>
      </w:r>
      <w:r w:rsidRPr="005D0CC8">
        <w:instrText xml:space="preserve"> SEQ MTEqn \h \* MERGEFORMAT </w:instrText>
      </w:r>
      <w:r w:rsidRPr="005D0CC8">
        <w:fldChar w:fldCharType="end"/>
      </w:r>
      <w:r w:rsidRPr="005D0CC8">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5D0CC8">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rsidRPr="005D0CC8">
        <w:instrText>)</w:instrText>
      </w:r>
      <w:r w:rsidRPr="005D0CC8">
        <w:fldChar w:fldCharType="end"/>
      </w:r>
    </w:p>
    <w:p w:rsidR="001E1140" w:rsidRPr="006C466C" w:rsidRDefault="001E1140" w:rsidP="00D23C1B">
      <w:pPr>
        <w:jc w:val="both"/>
      </w:pPr>
    </w:p>
    <w:p w:rsidR="001E1140" w:rsidRPr="006C466C" w:rsidRDefault="001E1140" w:rsidP="00D23C1B">
      <w:pPr>
        <w:jc w:val="both"/>
      </w:pPr>
      <w:r w:rsidRPr="006C466C">
        <w:t xml:space="preserve">where W and V represent the noise components in the inphase and quadrature channels, respectively.  The density of </w:t>
      </w:r>
      <w:r>
        <w:rPr>
          <w:noProof/>
          <w:position w:val="-10"/>
        </w:rPr>
        <w:drawing>
          <wp:inline distT="0" distB="0" distL="0" distR="0" wp14:anchorId="021EC07C" wp14:editId="70CAFB7C">
            <wp:extent cx="219075" cy="200025"/>
            <wp:effectExtent l="0" t="0" r="9525" b="9525"/>
            <wp:docPr id="1268235185" name="Picture 126823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9075" cy="200025"/>
                    </a:xfrm>
                    <a:prstGeom prst="rect">
                      <a:avLst/>
                    </a:prstGeom>
                    <a:noFill/>
                    <a:ln>
                      <a:noFill/>
                    </a:ln>
                  </pic:spPr>
                </pic:pic>
              </a:graphicData>
            </a:graphic>
          </wp:inline>
        </w:drawing>
      </w:r>
      <w:r w:rsidRPr="006C466C">
        <w:t xml:space="preserve">given </w:t>
      </w:r>
      <w:r>
        <w:rPr>
          <w:noProof/>
          <w:position w:val="-10"/>
        </w:rPr>
        <w:drawing>
          <wp:inline distT="0" distB="0" distL="0" distR="0" wp14:anchorId="361EA4DC" wp14:editId="50A74A09">
            <wp:extent cx="161925" cy="200025"/>
            <wp:effectExtent l="0" t="0" r="9525" b="9525"/>
            <wp:docPr id="34460951" name="Picture 3446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r w:rsidRPr="006C466C">
        <w:t>was sent is then</w:t>
      </w:r>
    </w:p>
    <w:p w:rsidR="001E1140" w:rsidRPr="006C466C" w:rsidRDefault="001E1140" w:rsidP="00D23C1B">
      <w:pPr>
        <w:jc w:val="both"/>
      </w:pPr>
    </w:p>
    <w:p w:rsidR="001E1140" w:rsidRPr="006C466C" w:rsidRDefault="001E1140" w:rsidP="00D23C1B">
      <w:r w:rsidRPr="006C466C">
        <w:tab/>
      </w:r>
    </w:p>
    <w:p w:rsidR="001E1140" w:rsidRPr="006C466C" w:rsidRDefault="001E1140" w:rsidP="00D23C1B">
      <w:r w:rsidRPr="006C466C">
        <w:tab/>
      </w:r>
      <w:r>
        <w:rPr>
          <w:noProof/>
          <w:position w:val="-36"/>
        </w:rPr>
        <w:drawing>
          <wp:inline distT="0" distB="0" distL="0" distR="0" wp14:anchorId="3CD02B5D" wp14:editId="191C5E70">
            <wp:extent cx="1724025" cy="542925"/>
            <wp:effectExtent l="0" t="0" r="9525" b="9525"/>
            <wp:docPr id="1494824531" name="Picture 149482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724025" cy="542925"/>
                    </a:xfrm>
                    <a:prstGeom prst="rect">
                      <a:avLst/>
                    </a:prstGeom>
                    <a:noFill/>
                    <a:ln>
                      <a:noFill/>
                    </a:ln>
                  </pic:spPr>
                </pic:pic>
              </a:graphicData>
            </a:graphic>
          </wp:inline>
        </w:drawing>
      </w:r>
      <w:r w:rsidRPr="006C466C">
        <w:tab/>
      </w:r>
      <w:r w:rsidRPr="006C466C">
        <w:fldChar w:fldCharType="begin"/>
      </w:r>
      <w:r w:rsidRPr="006C466C">
        <w:instrText xml:space="preserve"> MACROBUTTON MTPlaceRef \* MERGEFORMAT </w:instrText>
      </w:r>
      <w:r w:rsidRPr="006C466C">
        <w:fldChar w:fldCharType="begin"/>
      </w:r>
      <w:r w:rsidRPr="006C466C">
        <w:instrText xml:space="preserve"> SEQ MTEqn \h \* MERGEFORMAT </w:instrText>
      </w:r>
      <w:r w:rsidRPr="006C466C">
        <w:fldChar w:fldCharType="end"/>
      </w:r>
      <w:r w:rsidRPr="006C466C">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6C466C">
        <w:instrText>.</w:instrText>
      </w:r>
      <w:r>
        <w:rPr>
          <w:noProof/>
        </w:rPr>
        <w:fldChar w:fldCharType="begin"/>
      </w:r>
      <w:r>
        <w:rPr>
          <w:noProof/>
        </w:rPr>
        <w:instrText xml:space="preserve"> SEQ MTEqn \c \* Arabic \* MERGEFORMAT </w:instrText>
      </w:r>
      <w:r>
        <w:rPr>
          <w:noProof/>
        </w:rPr>
        <w:fldChar w:fldCharType="separate"/>
      </w:r>
      <w:r>
        <w:rPr>
          <w:noProof/>
        </w:rPr>
        <w:instrText>15</w:instrText>
      </w:r>
      <w:r>
        <w:rPr>
          <w:noProof/>
        </w:rPr>
        <w:fldChar w:fldCharType="end"/>
      </w:r>
      <w:r w:rsidRPr="006C466C">
        <w:instrText>)</w:instrText>
      </w:r>
      <w:r w:rsidRPr="006C466C">
        <w:fldChar w:fldCharType="end"/>
      </w:r>
    </w:p>
    <w:p w:rsidR="001E1140" w:rsidRPr="005D0CC8" w:rsidRDefault="001E1140" w:rsidP="00D23C1B">
      <w:r w:rsidRPr="006C466C">
        <w:tab/>
      </w:r>
    </w:p>
    <w:p w:rsidR="001E1140" w:rsidRPr="00B95518" w:rsidRDefault="001E1140" w:rsidP="00D23C1B">
      <w:r w:rsidRPr="00B95518">
        <w:t xml:space="preserve">i.e. Ricean and Rayleigh, respectively.  Given that </w:t>
      </w:r>
      <w:r>
        <w:rPr>
          <w:noProof/>
          <w:position w:val="-10"/>
        </w:rPr>
        <w:drawing>
          <wp:inline distT="0" distB="0" distL="0" distR="0" wp14:anchorId="705FA562" wp14:editId="2058915F">
            <wp:extent cx="219075" cy="200025"/>
            <wp:effectExtent l="0" t="0" r="9525" b="9525"/>
            <wp:docPr id="33738563" name="Picture 3373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19075" cy="200025"/>
                    </a:xfrm>
                    <a:prstGeom prst="rect">
                      <a:avLst/>
                    </a:prstGeom>
                    <a:noFill/>
                    <a:ln>
                      <a:noFill/>
                    </a:ln>
                  </pic:spPr>
                </pic:pic>
              </a:graphicData>
            </a:graphic>
          </wp:inline>
        </w:drawing>
      </w:r>
      <w:r w:rsidRPr="00B95518">
        <w:t xml:space="preserve">is distributed according to </w:t>
      </w:r>
      <w:r w:rsidRPr="00B95518">
        <w:fldChar w:fldCharType="begin"/>
      </w:r>
      <w:r w:rsidRPr="00B95518">
        <w:instrText xml:space="preserve"> GOTOBUTTON ZEqnNum389101  \* MERGEFORMAT </w:instrText>
      </w:r>
      <w:r w:rsidRPr="00B95518">
        <w:fldChar w:fldCharType="begin"/>
      </w:r>
      <w:r w:rsidRPr="00B95518">
        <w:instrText xml:space="preserve"> REF ZEqnNum389101 \! \* MERGEFORMAT </w:instrText>
      </w:r>
      <w:r w:rsidRPr="00B95518">
        <w:fldChar w:fldCharType="separate"/>
      </w:r>
      <w:r>
        <w:rPr>
          <w:b/>
          <w:bCs/>
        </w:rPr>
        <w:instrText>Error! Reference source not found.</w:instrText>
      </w:r>
      <w:r w:rsidRPr="00B95518">
        <w:fldChar w:fldCharType="end"/>
      </w:r>
      <w:r w:rsidRPr="00B95518">
        <w:fldChar w:fldCharType="end"/>
      </w:r>
      <w:r w:rsidRPr="00B95518">
        <w:t>, we may proceed as in the coherent case and write the probability of a correct decision as</w:t>
      </w:r>
    </w:p>
    <w:p w:rsidR="001E1140" w:rsidRPr="00B95518" w:rsidRDefault="001E1140" w:rsidP="00D23C1B"/>
    <w:p w:rsidR="001E1140" w:rsidRPr="00B95518" w:rsidRDefault="001E1140" w:rsidP="00D23C1B">
      <w:r w:rsidRPr="00B95518">
        <w:tab/>
      </w:r>
      <w:r>
        <w:rPr>
          <w:noProof/>
          <w:position w:val="-30"/>
        </w:rPr>
        <w:drawing>
          <wp:inline distT="0" distB="0" distL="0" distR="0" wp14:anchorId="00CDAB3A" wp14:editId="6D2E8F02">
            <wp:extent cx="1952625" cy="466725"/>
            <wp:effectExtent l="0" t="0" r="0" b="9525"/>
            <wp:docPr id="1895793923" name="Picture 189579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952625" cy="466725"/>
                    </a:xfrm>
                    <a:prstGeom prst="rect">
                      <a:avLst/>
                    </a:prstGeom>
                    <a:noFill/>
                    <a:ln>
                      <a:noFill/>
                    </a:ln>
                  </pic:spPr>
                </pic:pic>
              </a:graphicData>
            </a:graphic>
          </wp:inline>
        </w:drawing>
      </w:r>
      <w:r w:rsidRPr="00B95518">
        <w:tab/>
      </w:r>
      <w:r w:rsidRPr="00B95518">
        <w:fldChar w:fldCharType="begin"/>
      </w:r>
      <w:r w:rsidRPr="00B95518">
        <w:instrText xml:space="preserve"> MACROBUTTON MTPlaceRef \* MERGEFORMAT </w:instrText>
      </w:r>
      <w:r w:rsidRPr="00B95518">
        <w:fldChar w:fldCharType="begin"/>
      </w:r>
      <w:r w:rsidRPr="00B95518">
        <w:instrText xml:space="preserve"> SEQ MTEqn \h \* MERGEFORMAT </w:instrText>
      </w:r>
      <w:r w:rsidRPr="00B95518">
        <w:fldChar w:fldCharType="end"/>
      </w:r>
      <w:r w:rsidRPr="00B95518">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B95518">
        <w:instrText>.</w:instrText>
      </w:r>
      <w:r>
        <w:rPr>
          <w:noProof/>
        </w:rPr>
        <w:fldChar w:fldCharType="begin"/>
      </w:r>
      <w:r>
        <w:rPr>
          <w:noProof/>
        </w:rPr>
        <w:instrText xml:space="preserve"> SEQ MTEqn \c \* Arabic \* MERGEFORMAT </w:instrText>
      </w:r>
      <w:r>
        <w:rPr>
          <w:noProof/>
        </w:rPr>
        <w:fldChar w:fldCharType="separate"/>
      </w:r>
      <w:r>
        <w:rPr>
          <w:noProof/>
        </w:rPr>
        <w:instrText>16</w:instrText>
      </w:r>
      <w:r>
        <w:rPr>
          <w:noProof/>
        </w:rPr>
        <w:fldChar w:fldCharType="end"/>
      </w:r>
      <w:r w:rsidRPr="00B95518">
        <w:instrText>)</w:instrText>
      </w:r>
      <w:r w:rsidRPr="00B95518">
        <w:fldChar w:fldCharType="end"/>
      </w:r>
    </w:p>
    <w:p w:rsidR="001E1140" w:rsidRPr="00B95518" w:rsidRDefault="001E1140" w:rsidP="00D23C1B"/>
    <w:p w:rsidR="001E1140" w:rsidRDefault="001E1140" w:rsidP="00D23C1B">
      <w:r>
        <w:t xml:space="preserve">Noting that the inner probability is simply </w:t>
      </w:r>
      <w:r>
        <w:rPr>
          <w:noProof/>
          <w:position w:val="-4"/>
        </w:rPr>
        <w:drawing>
          <wp:inline distT="0" distB="0" distL="0" distR="0" wp14:anchorId="2E312FBF" wp14:editId="30018688">
            <wp:extent cx="600075" cy="219075"/>
            <wp:effectExtent l="0" t="0" r="9525" b="9525"/>
            <wp:docPr id="589044590" name="Picture 58904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00075" cy="219075"/>
                    </a:xfrm>
                    <a:prstGeom prst="rect">
                      <a:avLst/>
                    </a:prstGeom>
                    <a:noFill/>
                    <a:ln>
                      <a:noFill/>
                    </a:ln>
                  </pic:spPr>
                </pic:pic>
              </a:graphicData>
            </a:graphic>
          </wp:inline>
        </w:drawing>
      </w:r>
      <w:r>
        <w:t>, () becomes</w:t>
      </w:r>
    </w:p>
    <w:p w:rsidR="001E1140" w:rsidRDefault="001E1140" w:rsidP="00D23C1B"/>
    <w:p w:rsidR="001E1140" w:rsidRDefault="001E1140" w:rsidP="00D23C1B">
      <w:r>
        <w:tab/>
      </w:r>
      <w:r>
        <w:rPr>
          <w:noProof/>
          <w:position w:val="-32"/>
        </w:rPr>
        <w:drawing>
          <wp:inline distT="0" distB="0" distL="0" distR="0" wp14:anchorId="4592E892" wp14:editId="2FF108B9">
            <wp:extent cx="3009900" cy="495300"/>
            <wp:effectExtent l="0" t="0" r="0" b="0"/>
            <wp:docPr id="332780903" name="Picture 33278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009900" cy="4953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17</w:instrText>
      </w:r>
      <w:r>
        <w:rPr>
          <w:noProof/>
        </w:rPr>
        <w:fldChar w:fldCharType="end"/>
      </w:r>
      <w:r>
        <w:instrText>)</w:instrText>
      </w:r>
      <w:r>
        <w:fldChar w:fldCharType="end"/>
      </w:r>
    </w:p>
    <w:p w:rsidR="001E1140" w:rsidRPr="00B95518" w:rsidRDefault="001E1140" w:rsidP="00D23C1B"/>
    <w:p w:rsidR="001E1140" w:rsidRPr="00B95518" w:rsidRDefault="001E1140" w:rsidP="00D23C1B">
      <w:r w:rsidRPr="00B95518">
        <w:t>This may be simplified by applying the binomial expansion to the exponentiated integrand to yield</w:t>
      </w:r>
    </w:p>
    <w:p w:rsidR="001E1140" w:rsidRPr="00B95518" w:rsidRDefault="001E1140" w:rsidP="00D23C1B"/>
    <w:p w:rsidR="001E1140" w:rsidRPr="00B95518" w:rsidRDefault="001E1140" w:rsidP="00D23C1B">
      <w:r w:rsidRPr="00B95518">
        <w:tab/>
      </w:r>
      <w:r>
        <w:rPr>
          <w:noProof/>
          <w:position w:val="-30"/>
        </w:rPr>
        <w:drawing>
          <wp:inline distT="0" distB="0" distL="0" distR="0" wp14:anchorId="4CE87952" wp14:editId="0D833002">
            <wp:extent cx="2628900" cy="466725"/>
            <wp:effectExtent l="0" t="0" r="0" b="9525"/>
            <wp:docPr id="2026747352" name="Picture 202674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628900" cy="466725"/>
                    </a:xfrm>
                    <a:prstGeom prst="rect">
                      <a:avLst/>
                    </a:prstGeom>
                    <a:noFill/>
                    <a:ln>
                      <a:noFill/>
                    </a:ln>
                  </pic:spPr>
                </pic:pic>
              </a:graphicData>
            </a:graphic>
          </wp:inline>
        </w:drawing>
      </w:r>
      <w:r w:rsidRPr="00B95518">
        <w:tab/>
      </w:r>
      <w:r w:rsidRPr="00B95518">
        <w:fldChar w:fldCharType="begin"/>
      </w:r>
      <w:r w:rsidRPr="00B95518">
        <w:instrText xml:space="preserve"> MACROBUTTON MTPlaceRef \* MERGEFORMAT </w:instrText>
      </w:r>
      <w:r w:rsidRPr="00B95518">
        <w:fldChar w:fldCharType="begin"/>
      </w:r>
      <w:r w:rsidRPr="00B95518">
        <w:instrText xml:space="preserve"> SEQ MTEqn \h \* MERGEFORMAT </w:instrText>
      </w:r>
      <w:r w:rsidRPr="00B95518">
        <w:fldChar w:fldCharType="end"/>
      </w:r>
      <w:r w:rsidRPr="00B95518">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B95518">
        <w:instrText>.</w:instrText>
      </w:r>
      <w:r>
        <w:rPr>
          <w:noProof/>
        </w:rPr>
        <w:fldChar w:fldCharType="begin"/>
      </w:r>
      <w:r>
        <w:rPr>
          <w:noProof/>
        </w:rPr>
        <w:instrText xml:space="preserve"> SEQ MTEqn \c \* Arabic \* MERGEFORMAT </w:instrText>
      </w:r>
      <w:r>
        <w:rPr>
          <w:noProof/>
        </w:rPr>
        <w:fldChar w:fldCharType="separate"/>
      </w:r>
      <w:r>
        <w:rPr>
          <w:noProof/>
        </w:rPr>
        <w:instrText>18</w:instrText>
      </w:r>
      <w:r>
        <w:rPr>
          <w:noProof/>
        </w:rPr>
        <w:fldChar w:fldCharType="end"/>
      </w:r>
      <w:r w:rsidRPr="00B95518">
        <w:instrText>)</w:instrText>
      </w:r>
      <w:r w:rsidRPr="00B95518">
        <w:fldChar w:fldCharType="end"/>
      </w:r>
    </w:p>
    <w:p w:rsidR="001E1140" w:rsidRPr="00B95518" w:rsidRDefault="001E1140" w:rsidP="00D23C1B"/>
    <w:p w:rsidR="001E1140" w:rsidRDefault="001E1140" w:rsidP="00D23C1B">
      <w:r>
        <w:t xml:space="preserve">Next, we integrate () term by term by making the substitution </w:t>
      </w:r>
      <w:r>
        <w:rPr>
          <w:noProof/>
          <w:position w:val="-6"/>
        </w:rPr>
        <w:drawing>
          <wp:inline distT="0" distB="0" distL="0" distR="0" wp14:anchorId="7CD581CF" wp14:editId="25E1CE2C">
            <wp:extent cx="723900" cy="219075"/>
            <wp:effectExtent l="0" t="0" r="0" b="9525"/>
            <wp:docPr id="32067758" name="Picture 3206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723900" cy="219075"/>
                    </a:xfrm>
                    <a:prstGeom prst="rect">
                      <a:avLst/>
                    </a:prstGeom>
                    <a:noFill/>
                    <a:ln>
                      <a:noFill/>
                    </a:ln>
                  </pic:spPr>
                </pic:pic>
              </a:graphicData>
            </a:graphic>
          </wp:inline>
        </w:drawing>
      </w:r>
      <w:r>
        <w:t xml:space="preserve">and multiplying by </w:t>
      </w:r>
      <w:r>
        <w:rPr>
          <w:noProof/>
          <w:position w:val="-4"/>
        </w:rPr>
        <w:drawing>
          <wp:inline distT="0" distB="0" distL="0" distR="0" wp14:anchorId="62AF3E15" wp14:editId="77ED8C22">
            <wp:extent cx="1181100" cy="219075"/>
            <wp:effectExtent l="0" t="0" r="0" b="9525"/>
            <wp:docPr id="119929284" name="Picture 11992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181100" cy="219075"/>
                    </a:xfrm>
                    <a:prstGeom prst="rect">
                      <a:avLst/>
                    </a:prstGeom>
                    <a:noFill/>
                    <a:ln>
                      <a:noFill/>
                    </a:ln>
                  </pic:spPr>
                </pic:pic>
              </a:graphicData>
            </a:graphic>
          </wp:inline>
        </w:drawing>
      </w:r>
      <w:r>
        <w:t xml:space="preserve">and noting the residual is a Ricean density with parameter </w:t>
      </w:r>
      <w:r>
        <w:rPr>
          <w:noProof/>
          <w:position w:val="-10"/>
        </w:rPr>
        <w:drawing>
          <wp:inline distT="0" distB="0" distL="0" distR="0" wp14:anchorId="6F25F2C1" wp14:editId="1DDEC070">
            <wp:extent cx="762000" cy="200025"/>
            <wp:effectExtent l="0" t="0" r="0" b="9525"/>
            <wp:docPr id="2112908737" name="Picture 211290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762000" cy="200025"/>
                    </a:xfrm>
                    <a:prstGeom prst="rect">
                      <a:avLst/>
                    </a:prstGeom>
                    <a:noFill/>
                    <a:ln>
                      <a:noFill/>
                    </a:ln>
                  </pic:spPr>
                </pic:pic>
              </a:graphicData>
            </a:graphic>
          </wp:inline>
        </w:drawing>
      </w:r>
      <w:r>
        <w:t xml:space="preserve"> which integrates to one for each k.  The closed form end result is</w:t>
      </w:r>
    </w:p>
    <w:p w:rsidR="001E1140" w:rsidRDefault="001E1140" w:rsidP="00D23C1B"/>
    <w:p w:rsidR="001E1140" w:rsidRDefault="001E1140" w:rsidP="00D23C1B">
      <w:r>
        <w:tab/>
      </w:r>
      <w:r>
        <w:rPr>
          <w:noProof/>
          <w:position w:val="-30"/>
        </w:rPr>
        <w:drawing>
          <wp:inline distT="0" distB="0" distL="0" distR="0" wp14:anchorId="058958F1" wp14:editId="0125B746">
            <wp:extent cx="2028825" cy="485775"/>
            <wp:effectExtent l="0" t="0" r="0" b="9525"/>
            <wp:docPr id="23635123" name="Picture 2363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028825" cy="4857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19</w:instrText>
      </w:r>
      <w:r>
        <w:rPr>
          <w:noProof/>
        </w:rPr>
        <w:fldChar w:fldCharType="end"/>
      </w:r>
      <w:r>
        <w:instrText>)</w:instrText>
      </w:r>
      <w:r>
        <w:fldChar w:fldCharType="end"/>
      </w:r>
    </w:p>
    <w:p w:rsidR="001E1140" w:rsidRPr="001763DB" w:rsidRDefault="001E1140" w:rsidP="00D23C1B"/>
    <w:p w:rsidR="001E1140" w:rsidRPr="001763DB" w:rsidRDefault="001E1140" w:rsidP="00D23C1B">
      <w:r w:rsidRPr="001763DB">
        <w:t xml:space="preserve">For M=2 () reduces to </w:t>
      </w:r>
    </w:p>
    <w:p w:rsidR="001E1140" w:rsidRPr="001763DB" w:rsidRDefault="001E1140" w:rsidP="00D23C1B"/>
    <w:p w:rsidR="001E1140" w:rsidRPr="001763DB" w:rsidRDefault="001E1140" w:rsidP="00D23C1B">
      <w:r w:rsidRPr="001763DB">
        <w:tab/>
      </w:r>
      <w:r>
        <w:rPr>
          <w:noProof/>
          <w:position w:val="-24"/>
        </w:rPr>
        <w:drawing>
          <wp:inline distT="0" distB="0" distL="0" distR="0" wp14:anchorId="1EF4A1DE" wp14:editId="29F28649">
            <wp:extent cx="866775" cy="390525"/>
            <wp:effectExtent l="0" t="0" r="0" b="9525"/>
            <wp:docPr id="709819957" name="Picture 70981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866775" cy="390525"/>
                    </a:xfrm>
                    <a:prstGeom prst="rect">
                      <a:avLst/>
                    </a:prstGeom>
                    <a:noFill/>
                    <a:ln>
                      <a:noFill/>
                    </a:ln>
                  </pic:spPr>
                </pic:pic>
              </a:graphicData>
            </a:graphic>
          </wp:inline>
        </w:drawing>
      </w:r>
      <w:r w:rsidRPr="001763DB">
        <w:tab/>
      </w:r>
      <w:r w:rsidRPr="001763DB">
        <w:fldChar w:fldCharType="begin"/>
      </w:r>
      <w:r w:rsidRPr="001763DB">
        <w:instrText xml:space="preserve"> MACROBUTTON MTPlaceRef \* MERGEFORMAT </w:instrText>
      </w:r>
      <w:r w:rsidRPr="001763DB">
        <w:fldChar w:fldCharType="begin"/>
      </w:r>
      <w:r w:rsidRPr="001763DB">
        <w:instrText xml:space="preserve"> SEQ MTEqn \h \* MERGEFORMAT </w:instrText>
      </w:r>
      <w:r w:rsidRPr="001763DB">
        <w:fldChar w:fldCharType="end"/>
      </w:r>
      <w:r w:rsidRPr="001763DB">
        <w:instrText>(</w:instrText>
      </w:r>
      <w:r>
        <w:rPr>
          <w:noProof/>
        </w:rPr>
        <w:fldChar w:fldCharType="begin"/>
      </w:r>
      <w:r>
        <w:rPr>
          <w:noProof/>
        </w:rPr>
        <w:instrText xml:space="preserve"> SEQ MTSec \c \* Arabic \* MERGEFORMAT </w:instrText>
      </w:r>
      <w:r>
        <w:rPr>
          <w:noProof/>
        </w:rPr>
        <w:fldChar w:fldCharType="separate"/>
      </w:r>
      <w:r>
        <w:rPr>
          <w:noProof/>
        </w:rPr>
        <w:instrText>19</w:instrText>
      </w:r>
      <w:r>
        <w:rPr>
          <w:noProof/>
        </w:rPr>
        <w:fldChar w:fldCharType="end"/>
      </w:r>
      <w:r w:rsidRPr="001763DB">
        <w:instrText>.</w:instrText>
      </w:r>
      <w:r>
        <w:rPr>
          <w:noProof/>
        </w:rPr>
        <w:fldChar w:fldCharType="begin"/>
      </w:r>
      <w:r>
        <w:rPr>
          <w:noProof/>
        </w:rPr>
        <w:instrText xml:space="preserve"> SEQ MTEqn \c \* Arabic \* MERGEFORMAT </w:instrText>
      </w:r>
      <w:r>
        <w:rPr>
          <w:noProof/>
        </w:rPr>
        <w:fldChar w:fldCharType="separate"/>
      </w:r>
      <w:r>
        <w:rPr>
          <w:noProof/>
        </w:rPr>
        <w:instrText>20</w:instrText>
      </w:r>
      <w:r>
        <w:rPr>
          <w:noProof/>
        </w:rPr>
        <w:fldChar w:fldCharType="end"/>
      </w:r>
      <w:r w:rsidRPr="001763DB">
        <w:instrText>)</w:instrText>
      </w:r>
      <w:r w:rsidRPr="001763DB">
        <w:fldChar w:fldCharType="end"/>
      </w:r>
    </w:p>
    <w:p w:rsidR="001E1140" w:rsidRPr="00B4550D" w:rsidRDefault="001E1140" w:rsidP="00D23C1B"/>
    <w:p w:rsidR="001E1140" w:rsidRPr="001763DB" w:rsidRDefault="001E1140" w:rsidP="00D23C1B"/>
    <w:p w:rsidR="001E1140" w:rsidRPr="001763DB" w:rsidRDefault="001E1140" w:rsidP="00D23C1B">
      <w:r w:rsidRPr="001763DB">
        <w:t>which is about 3db worse than for coherent orthogonal binary signaling.</w:t>
      </w:r>
    </w:p>
    <w:p w:rsidR="001E1140" w:rsidRDefault="001E1140" w:rsidP="00575986">
      <w:pPr>
        <w:pStyle w:val="Heading2"/>
        <w:numPr>
          <w:ilvl w:val="1"/>
          <w:numId w:val="1"/>
        </w:numPr>
      </w:pPr>
      <w:bookmarkStart w:id="35" w:name="_Toc280363859"/>
      <w:bookmarkStart w:id="36" w:name="_Toc209787702"/>
      <w:bookmarkStart w:id="37" w:name="_Toc229857359"/>
      <w:bookmarkStart w:id="38" w:name="_Toc229926412"/>
      <w:r>
        <w:t>Error Bounds</w:t>
      </w:r>
      <w:bookmarkEnd w:id="35"/>
      <w:bookmarkEnd w:id="36"/>
      <w:bookmarkEnd w:id="37"/>
      <w:bookmarkEnd w:id="38"/>
    </w:p>
    <w:p w:rsidR="001E1140" w:rsidRPr="00B4550D" w:rsidRDefault="001E1140" w:rsidP="00D23C1B"/>
    <w:p w:rsidR="001E1140" w:rsidRDefault="001E1140" w:rsidP="00575986">
      <w:pPr>
        <w:pStyle w:val="Heading2"/>
        <w:numPr>
          <w:ilvl w:val="1"/>
          <w:numId w:val="1"/>
        </w:numPr>
      </w:pPr>
      <w:bookmarkStart w:id="39" w:name="_Toc280363860"/>
      <w:bookmarkStart w:id="40" w:name="_Toc209787703"/>
      <w:bookmarkStart w:id="41" w:name="_Toc229857360"/>
      <w:bookmarkStart w:id="42" w:name="_Toc229926413"/>
      <w:r w:rsidRPr="00B4550D">
        <w:t>Spectra of Digitally Modulated Signals</w:t>
      </w:r>
      <w:bookmarkEnd w:id="39"/>
      <w:bookmarkEnd w:id="40"/>
      <w:bookmarkEnd w:id="41"/>
      <w:bookmarkEnd w:id="42"/>
    </w:p>
    <w:p w:rsidR="001E1140" w:rsidRPr="0023627F" w:rsidRDefault="001E1140" w:rsidP="00D23C1B"/>
    <w:p w:rsidR="001E1140" w:rsidRPr="006C466C" w:rsidRDefault="001E1140" w:rsidP="00D23C1B"/>
    <w:p w:rsidR="001E1140" w:rsidRPr="006C466C" w:rsidRDefault="001E1140" w:rsidP="00D23C1B"/>
    <w:p w:rsidR="001E1140" w:rsidRDefault="001E1140" w:rsidP="00575986">
      <w:pPr>
        <w:pStyle w:val="Heading3"/>
        <w:numPr>
          <w:ilvl w:val="2"/>
          <w:numId w:val="1"/>
        </w:numPr>
      </w:pPr>
      <w:bookmarkStart w:id="43" w:name="_Toc229857361"/>
      <w:bookmarkStart w:id="44" w:name="_Toc229926414"/>
      <w:r>
        <w:t>Doppler Shift</w:t>
      </w:r>
      <w:bookmarkEnd w:id="43"/>
      <w:bookmarkEnd w:id="44"/>
    </w:p>
    <w:p w:rsidR="001E1140" w:rsidRDefault="001E1140" w:rsidP="00391911"/>
    <w:p w:rsidR="001E1140" w:rsidRDefault="001E1140" w:rsidP="00391911">
      <w:r>
        <w:t xml:space="preserve">The incoming carrier is Doppler shifted twice by vr/c.  The carrier frequency is shifted on the way to the moving object because the motion induces a Doppler shift, and shifted again upon reflection because it is now itself a moving source </w:t>
      </w:r>
    </w:p>
    <w:p w:rsidR="001E1140" w:rsidRPr="00391911" w:rsidRDefault="001E1140" w:rsidP="00391911"/>
    <w:p w:rsidR="001E1140" w:rsidRPr="007D5A09" w:rsidRDefault="001E1140" w:rsidP="00D23C1B"/>
    <w:p w:rsidR="001E1140" w:rsidRPr="0092730A" w:rsidRDefault="001E1140" w:rsidP="00575986">
      <w:pPr>
        <w:pStyle w:val="Heading2"/>
        <w:numPr>
          <w:ilvl w:val="1"/>
          <w:numId w:val="1"/>
        </w:numPr>
      </w:pPr>
      <w:bookmarkStart w:id="45" w:name="_Ref226282057"/>
      <w:bookmarkStart w:id="46" w:name="_Ref226282077"/>
      <w:bookmarkStart w:id="47" w:name="_Toc280363861"/>
      <w:bookmarkStart w:id="48" w:name="_Toc209787704"/>
      <w:bookmarkStart w:id="49" w:name="_Toc229857362"/>
      <w:bookmarkStart w:id="50" w:name="_Toc229926415"/>
      <w:r>
        <w:t>Communication in Fading Channels</w:t>
      </w:r>
      <w:bookmarkEnd w:id="45"/>
      <w:bookmarkEnd w:id="46"/>
      <w:bookmarkEnd w:id="47"/>
      <w:bookmarkEnd w:id="48"/>
      <w:bookmarkEnd w:id="49"/>
      <w:bookmarkEnd w:id="50"/>
      <w:r w:rsidRPr="0092730A">
        <w:t xml:space="preserve"> </w:t>
      </w:r>
    </w:p>
    <w:p w:rsidR="001E1140" w:rsidRDefault="001E1140" w:rsidP="00D23C1B"/>
    <w:p w:rsidR="001E1140" w:rsidRDefault="001E1140" w:rsidP="00D23C1B">
      <w:r>
        <w:t xml:space="preserve">A general environment model encompasses two effects induced by the channel and the definitions of things like channel, noise, interference change depending on the application.  </w:t>
      </w:r>
    </w:p>
    <w:p w:rsidR="001E1140" w:rsidRDefault="001E1140" w:rsidP="00D23C1B"/>
    <w:p w:rsidR="001E1140" w:rsidRDefault="001E1140" w:rsidP="00D23C1B">
      <w:r>
        <w:t xml:space="preserve">In the mobile communications situation, multiple scattering paths in the channel represent the desired information.  However, the multipath can contribute to intersymbol interference of the digital bit stream.  In the radar and sonar detection problem these multiple paths constitute and </w:t>
      </w:r>
      <w:r>
        <w:lastRenderedPageBreak/>
        <w:t>interference signal originated by a distribution of scattering elements which obscure the presence of the desired target reflected echo.  We refer to this unwanted signal as clutter in radar and reverberation in sonar.</w:t>
      </w:r>
    </w:p>
    <w:p w:rsidR="001E1140" w:rsidRDefault="001E1140" w:rsidP="00D23C1B"/>
    <w:p w:rsidR="001E1140" w:rsidRDefault="001E1140" w:rsidP="00D23C1B">
      <w:r>
        <w:t>s is a unit energy baseband signal.</w:t>
      </w:r>
    </w:p>
    <w:p w:rsidR="001E1140" w:rsidRDefault="001E1140" w:rsidP="00D23C1B"/>
    <w:p w:rsidR="001E1140" w:rsidRDefault="001E1140" w:rsidP="00D23C1B">
      <w:r>
        <w:t>Two distortion mechanisms</w:t>
      </w:r>
    </w:p>
    <w:p w:rsidR="001E1140" w:rsidRDefault="001E1140" w:rsidP="00D23C1B"/>
    <w:p w:rsidR="001E1140" w:rsidRDefault="001E1140" w:rsidP="00D23C1B">
      <w:r>
        <w:t xml:space="preserve">1) Relative motion or a changing target aspect between the transmitting and receiving entities causes a time varying amplitude modulation in the received signal.  This is known either as </w:t>
      </w:r>
      <w:r w:rsidRPr="00BA58BE">
        <w:rPr>
          <w:i/>
          <w:iCs/>
        </w:rPr>
        <w:t>time selective fading</w:t>
      </w:r>
      <w:r>
        <w:t xml:space="preserve">, or in lieu of the Fourier relationship between multiplication in the time domain and convolution in the frequency domain, equivalently as </w:t>
      </w:r>
      <w:r w:rsidRPr="00BA58BE">
        <w:rPr>
          <w:i/>
          <w:iCs/>
        </w:rPr>
        <w:t>frequency spreading distortion</w:t>
      </w:r>
      <w:r>
        <w:t xml:space="preserve">.  </w:t>
      </w:r>
    </w:p>
    <w:p w:rsidR="001E1140" w:rsidRDefault="001E1140" w:rsidP="00D23C1B">
      <w:r>
        <w:t>This type of distortion may arise given the kinematic relationship between transmitter and receiver or target, moving scatterers in the propagation path…leads to a time varying modulation for the received signal</w:t>
      </w:r>
    </w:p>
    <w:p w:rsidR="001E1140" w:rsidRDefault="001E1140" w:rsidP="00D23C1B"/>
    <w:p w:rsidR="001E1140" w:rsidRDefault="001E1140" w:rsidP="00D23C1B">
      <w:r>
        <w:tab/>
      </w:r>
      <w:r>
        <w:rPr>
          <w:noProof/>
          <w:position w:val="-24"/>
        </w:rPr>
        <w:drawing>
          <wp:inline distT="0" distB="0" distL="0" distR="0" wp14:anchorId="58166C2E" wp14:editId="6F41181B">
            <wp:extent cx="1362075" cy="419100"/>
            <wp:effectExtent l="0" t="0" r="9525" b="0"/>
            <wp:docPr id="1808076037" name="Picture 180807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362075" cy="4191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instrText>)</w:instrText>
      </w:r>
      <w:r>
        <w:fldChar w:fldCharType="end"/>
      </w:r>
    </w:p>
    <w:p w:rsidR="001E1140" w:rsidRPr="00BB30AD" w:rsidRDefault="001E1140" w:rsidP="00D23C1B"/>
    <w:p w:rsidR="001E1140" w:rsidRDefault="001E1140" w:rsidP="00D23C1B"/>
    <w:p w:rsidR="001E1140" w:rsidRDefault="001E1140" w:rsidP="00D23C1B">
      <w:r>
        <w:t xml:space="preserve">2) Multiple propagation paths between the transmitter and receiver cause a spreading of the transmitted pulse.  This effect of the channel is called time spreading distortion or frequency selective fading.  The physical extent of the target in a detection application may also cause time spreading distortion, or equivalently range spread target.  If the duration of the transmitted pulse is &gt;&gt; the length of the target in time then we may consider the target as a point target.  </w:t>
      </w:r>
    </w:p>
    <w:p w:rsidR="001E1140" w:rsidRDefault="001E1140" w:rsidP="00D23C1B"/>
    <w:p w:rsidR="001E1140" w:rsidRDefault="001E1140" w:rsidP="00D23C1B">
      <w:r>
        <w:t>Let us now develop this model and derive from it various simplifying special cases.</w:t>
      </w:r>
    </w:p>
    <w:p w:rsidR="001E1140" w:rsidRDefault="001E1140" w:rsidP="00D23C1B"/>
    <w:p w:rsidR="001E1140" w:rsidRDefault="001E1140" w:rsidP="00D23C1B">
      <w:r>
        <w:t xml:space="preserve">In the underwater communication channel, the waveform at the receiver at time t due to the </w:t>
      </w:r>
      <w:r w:rsidRPr="00DA2671">
        <w:t>i</w:t>
      </w:r>
      <w:r w:rsidRPr="00DA2671">
        <w:rPr>
          <w:vertAlign w:val="superscript"/>
        </w:rPr>
        <w:t>th</w:t>
      </w:r>
      <w:r>
        <w:t xml:space="preserve"> multipath located by delay variable taui</w:t>
      </w:r>
    </w:p>
    <w:p w:rsidR="001E1140" w:rsidRDefault="001E1140" w:rsidP="00D23C1B"/>
    <w:p w:rsidR="001E1140" w:rsidRDefault="001E1140" w:rsidP="00D23C1B">
      <w:r>
        <w:tab/>
      </w:r>
    </w:p>
    <w:p w:rsidR="001E1140" w:rsidRDefault="001E1140" w:rsidP="00D23C1B">
      <w:r>
        <w:tab/>
      </w:r>
      <w:r>
        <w:rPr>
          <w:noProof/>
          <w:position w:val="-12"/>
        </w:rPr>
        <w:drawing>
          <wp:inline distT="0" distB="0" distL="0" distR="0" wp14:anchorId="2F46C1EA" wp14:editId="4889FC75">
            <wp:extent cx="1571625" cy="238125"/>
            <wp:effectExtent l="0" t="0" r="9525" b="9525"/>
            <wp:docPr id="1351146772" name="Picture 1351146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571625" cy="2381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1" w:name="ZEqnNum940831"/>
      <w:r>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instrText>)</w:instrText>
      </w:r>
      <w:bookmarkEnd w:id="51"/>
      <w:r>
        <w:fldChar w:fldCharType="end"/>
      </w:r>
    </w:p>
    <w:p w:rsidR="001E1140" w:rsidRDefault="001E1140" w:rsidP="00D23C1B"/>
    <w:p w:rsidR="001E1140" w:rsidRDefault="001E1140" w:rsidP="00D23C1B"/>
    <w:p w:rsidR="001E1140" w:rsidRPr="00BA58BE" w:rsidRDefault="001E1140" w:rsidP="00D23C1B"/>
    <w:p w:rsidR="001E1140" w:rsidRDefault="001E1140" w:rsidP="00D23C1B">
      <w:r>
        <w:t xml:space="preserve">where s(t) is the baseband transmitted signal received after delay taui, h(t-taui,taui)dtau is the channel response at delay taui in the interval dtauis+taui. </w:t>
      </w:r>
    </w:p>
    <w:p w:rsidR="001E1140" w:rsidRDefault="001E1140" w:rsidP="00D23C1B">
      <w:r>
        <w:t>The total received signal for L multipath is then</w:t>
      </w:r>
    </w:p>
    <w:p w:rsidR="001E1140" w:rsidRDefault="001E1140" w:rsidP="00D23C1B"/>
    <w:p w:rsidR="001E1140" w:rsidRDefault="001E1140" w:rsidP="00D23C1B">
      <w:r>
        <w:tab/>
      </w:r>
      <w:r>
        <w:rPr>
          <w:noProof/>
          <w:position w:val="-32"/>
        </w:rPr>
        <w:drawing>
          <wp:inline distT="0" distB="0" distL="0" distR="0" wp14:anchorId="70A6F529" wp14:editId="50180BDF">
            <wp:extent cx="1952625" cy="485775"/>
            <wp:effectExtent l="0" t="0" r="9525" b="9525"/>
            <wp:docPr id="2086916409" name="Picture 2086916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952625" cy="4857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instrText>)</w:instrText>
      </w:r>
      <w:r>
        <w:fldChar w:fldCharType="end"/>
      </w:r>
    </w:p>
    <w:p w:rsidR="001E1140" w:rsidRPr="00BA58BE" w:rsidRDefault="001E1140" w:rsidP="00D23C1B"/>
    <w:p w:rsidR="001E1140" w:rsidRDefault="001E1140" w:rsidP="00D23C1B">
      <w:r>
        <w:t>where dtau=Bc-1 is the coherence bandwidth, defined later, which gives the time resolution of the multipath spread.  For a continuum of scatterers we integrate</w:t>
      </w:r>
    </w:p>
    <w:p w:rsidR="001E1140" w:rsidRDefault="001E1140" w:rsidP="00D23C1B"/>
    <w:p w:rsidR="001E1140" w:rsidRDefault="001E1140" w:rsidP="00D23C1B">
      <w:r>
        <w:tab/>
      </w:r>
      <w:r>
        <w:rPr>
          <w:noProof/>
          <w:position w:val="-32"/>
        </w:rPr>
        <w:drawing>
          <wp:inline distT="0" distB="0" distL="0" distR="0" wp14:anchorId="458C4C18" wp14:editId="325005A4">
            <wp:extent cx="1762125" cy="495300"/>
            <wp:effectExtent l="0" t="0" r="9525" b="0"/>
            <wp:docPr id="1284091181" name="Picture 128409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762125" cy="4953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2" w:name="ZEqnNum242112"/>
      <w:r>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instrText>)</w:instrText>
      </w:r>
      <w:bookmarkEnd w:id="52"/>
      <w:r>
        <w:fldChar w:fldCharType="end"/>
      </w:r>
    </w:p>
    <w:p w:rsidR="001E1140" w:rsidRPr="00BA58BE" w:rsidRDefault="001E1140" w:rsidP="00D23C1B"/>
    <w:p w:rsidR="001E1140" w:rsidRDefault="001E1140" w:rsidP="00D23C1B">
      <w:r>
        <w:t>where the limits are taken into account by the support of h(t,tau), typically given interms of the multipath spread Tm.</w:t>
      </w:r>
    </w:p>
    <w:p w:rsidR="001E1140" w:rsidRDefault="001E1140" w:rsidP="00D23C1B"/>
    <w:p w:rsidR="001E1140" w:rsidRDefault="001E1140" w:rsidP="00D23C1B">
      <w:r>
        <w:t>In the monostatic detection scenario, the received signal is</w:t>
      </w:r>
    </w:p>
    <w:p w:rsidR="001E1140" w:rsidRDefault="001E1140" w:rsidP="00D23C1B"/>
    <w:p w:rsidR="001E1140" w:rsidRDefault="001E1140" w:rsidP="00D23C1B">
      <w:r>
        <w:tab/>
      </w:r>
      <w:r>
        <w:rPr>
          <w:noProof/>
          <w:position w:val="-28"/>
        </w:rPr>
        <w:drawing>
          <wp:inline distT="0" distB="0" distL="0" distR="0" wp14:anchorId="42F54503" wp14:editId="56655529">
            <wp:extent cx="3190875" cy="457200"/>
            <wp:effectExtent l="0" t="0" r="9525" b="0"/>
            <wp:docPr id="160358850" name="Picture 16035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190875" cy="4572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instrText>)</w:instrText>
      </w:r>
      <w:r>
        <w:fldChar w:fldCharType="end"/>
      </w:r>
    </w:p>
    <w:p w:rsidR="001E1140" w:rsidRDefault="001E1140" w:rsidP="00D23C1B"/>
    <w:p w:rsidR="001E1140" w:rsidRDefault="001E1140" w:rsidP="00D23C1B">
      <w:r>
        <w:t xml:space="preserve">where tau0 is the </w:t>
      </w:r>
      <w:r w:rsidRPr="00BA58BE">
        <w:rPr>
          <w:i/>
          <w:iCs/>
        </w:rPr>
        <w:t>two way</w:t>
      </w:r>
      <w:r>
        <w:t xml:space="preserve"> target delay and sigma is the target response.  If it is a point target</w:t>
      </w:r>
      <w:r>
        <w:rPr>
          <w:noProof/>
          <w:position w:val="-12"/>
        </w:rPr>
        <w:drawing>
          <wp:inline distT="0" distB="0" distL="0" distR="0" wp14:anchorId="0880F445" wp14:editId="56279D88">
            <wp:extent cx="1838325" cy="238125"/>
            <wp:effectExtent l="0" t="0" r="9525" b="9525"/>
            <wp:docPr id="976877662" name="Picture 97687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838325" cy="238125"/>
                    </a:xfrm>
                    <a:prstGeom prst="rect">
                      <a:avLst/>
                    </a:prstGeom>
                    <a:noFill/>
                    <a:ln>
                      <a:noFill/>
                    </a:ln>
                  </pic:spPr>
                </pic:pic>
              </a:graphicData>
            </a:graphic>
          </wp:inline>
        </w:drawing>
      </w:r>
      <w:r>
        <w:t>.  The tau/2 arises because the transmitted signal arrives at the receiver at time t delayed by taui, and the scatter reflects the signal at half the delay time.  In the continuum</w:t>
      </w:r>
    </w:p>
    <w:p w:rsidR="001E1140" w:rsidRDefault="001E1140" w:rsidP="00D23C1B"/>
    <w:p w:rsidR="001E1140" w:rsidRDefault="001E1140" w:rsidP="00D23C1B">
      <w:r>
        <w:tab/>
      </w:r>
      <w:r>
        <w:rPr>
          <w:noProof/>
          <w:position w:val="-32"/>
        </w:rPr>
        <w:drawing>
          <wp:inline distT="0" distB="0" distL="0" distR="0" wp14:anchorId="48D35986" wp14:editId="6F1E51D4">
            <wp:extent cx="3343275" cy="495300"/>
            <wp:effectExtent l="0" t="0" r="9525" b="0"/>
            <wp:docPr id="1122341474" name="Picture 112234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343275" cy="4953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instrText>)</w:instrText>
      </w:r>
      <w:r>
        <w:fldChar w:fldCharType="end"/>
      </w:r>
    </w:p>
    <w:p w:rsidR="001E1140" w:rsidRDefault="001E1140" w:rsidP="00D23C1B"/>
    <w:p w:rsidR="001E1140" w:rsidRDefault="001E1140" w:rsidP="00D23C1B">
      <w:r>
        <w:t>Invoking the central limit theorem, typically h(t,tau) is considered to be a sample function Gaussian random process in either one or two dimensions.  In two dimensions it is a random field.</w:t>
      </w:r>
    </w:p>
    <w:p w:rsidR="001E1140" w:rsidRDefault="001E1140" w:rsidP="00D23C1B"/>
    <w:p w:rsidR="001E1140" w:rsidRDefault="001E1140" w:rsidP="00D23C1B">
      <w:r>
        <w:t>The function</w:t>
      </w:r>
      <w:r>
        <w:rPr>
          <w:noProof/>
          <w:position w:val="-10"/>
        </w:rPr>
        <w:drawing>
          <wp:inline distT="0" distB="0" distL="0" distR="0" wp14:anchorId="79361E49" wp14:editId="2C34C27E">
            <wp:extent cx="409575" cy="200025"/>
            <wp:effectExtent l="0" t="0" r="9525" b="9525"/>
            <wp:docPr id="997094583" name="Picture 99709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09575" cy="200025"/>
                    </a:xfrm>
                    <a:prstGeom prst="rect">
                      <a:avLst/>
                    </a:prstGeom>
                    <a:noFill/>
                    <a:ln>
                      <a:noFill/>
                    </a:ln>
                  </pic:spPr>
                </pic:pic>
              </a:graphicData>
            </a:graphic>
          </wp:inline>
        </w:drawing>
      </w:r>
      <w:r>
        <w:t xml:space="preserve"> is two dimensional in that it depends on both the time at which the energy impinges the scatterer event occurred and also on the location of the scatter in terms of its delay or range.  The interpretation of </w:t>
      </w:r>
      <w:r>
        <w:rPr>
          <w:noProof/>
          <w:position w:val="-12"/>
        </w:rPr>
        <w:drawing>
          <wp:inline distT="0" distB="0" distL="0" distR="0" wp14:anchorId="7F162BDE" wp14:editId="109DEA86">
            <wp:extent cx="609600" cy="238125"/>
            <wp:effectExtent l="0" t="0" r="0" b="9525"/>
            <wp:docPr id="145351010" name="Picture 14535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09600" cy="238125"/>
                    </a:xfrm>
                    <a:prstGeom prst="rect">
                      <a:avLst/>
                    </a:prstGeom>
                    <a:noFill/>
                    <a:ln>
                      <a:noFill/>
                    </a:ln>
                  </pic:spPr>
                </pic:pic>
              </a:graphicData>
            </a:graphic>
          </wp:inline>
        </w:drawing>
      </w:r>
      <w:r>
        <w:t xml:space="preserve"> is the response of the channel at time </w:t>
      </w:r>
      <w:r>
        <w:rPr>
          <w:noProof/>
          <w:position w:val="-4"/>
        </w:rPr>
        <w:drawing>
          <wp:inline distT="0" distB="0" distL="0" distR="0" wp14:anchorId="153AC85C" wp14:editId="0B25354F">
            <wp:extent cx="85725" cy="142875"/>
            <wp:effectExtent l="0" t="0" r="9525" b="9525"/>
            <wp:docPr id="395463128" name="Picture 39546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85725" cy="142875"/>
                    </a:xfrm>
                    <a:prstGeom prst="rect">
                      <a:avLst/>
                    </a:prstGeom>
                    <a:noFill/>
                    <a:ln>
                      <a:noFill/>
                    </a:ln>
                  </pic:spPr>
                </pic:pic>
              </a:graphicData>
            </a:graphic>
          </wp:inline>
        </w:drawing>
      </w:r>
      <w:r>
        <w:t xml:space="preserve"> to a short pulse (i.e. delta function) at delay</w:t>
      </w:r>
      <w:r>
        <w:rPr>
          <w:noProof/>
          <w:position w:val="-12"/>
        </w:rPr>
        <w:drawing>
          <wp:inline distT="0" distB="0" distL="0" distR="0" wp14:anchorId="2D7AE0E8" wp14:editId="5E12E983">
            <wp:extent cx="342900" cy="238125"/>
            <wp:effectExtent l="0" t="0" r="0" b="9525"/>
            <wp:docPr id="1265619364" name="Picture 126561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t>, i.e.</w:t>
      </w:r>
      <w:r>
        <w:rPr>
          <w:noProof/>
          <w:position w:val="-12"/>
        </w:rPr>
        <w:drawing>
          <wp:inline distT="0" distB="0" distL="0" distR="0" wp14:anchorId="16954080" wp14:editId="76D83647">
            <wp:extent cx="771525" cy="238125"/>
            <wp:effectExtent l="0" t="0" r="9525" b="9525"/>
            <wp:docPr id="1257786488" name="Picture 1257786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771525" cy="238125"/>
                    </a:xfrm>
                    <a:prstGeom prst="rect">
                      <a:avLst/>
                    </a:prstGeom>
                    <a:noFill/>
                    <a:ln>
                      <a:noFill/>
                    </a:ln>
                  </pic:spPr>
                </pic:pic>
              </a:graphicData>
            </a:graphic>
          </wp:inline>
        </w:drawing>
      </w:r>
      <w:r>
        <w:t xml:space="preserve">.  Equivalently, from </w:t>
      </w:r>
      <w:r>
        <w:fldChar w:fldCharType="begin"/>
      </w:r>
      <w:r>
        <w:instrText xml:space="preserve"> GOTOBUTTON ZEqnNum940831  \* MERGEFORMAT </w:instrText>
      </w:r>
      <w:r w:rsidR="00267CAA">
        <w:fldChar w:fldCharType="begin"/>
      </w:r>
      <w:r w:rsidR="00267CAA">
        <w:instrText xml:space="preserve"> REF ZEqnNum940831 \! \* MERGEFORMAT </w:instrText>
      </w:r>
      <w:r w:rsidR="00267CAA">
        <w:fldChar w:fldCharType="separate"/>
      </w:r>
      <w:r>
        <w:instrText>(20.2)</w:instrText>
      </w:r>
      <w:r w:rsidR="00267CAA">
        <w:fldChar w:fldCharType="end"/>
      </w:r>
      <w:r>
        <w:fldChar w:fldCharType="end"/>
      </w:r>
      <w:r>
        <w:t xml:space="preserve">, </w:t>
      </w:r>
      <w:r>
        <w:rPr>
          <w:noProof/>
          <w:position w:val="-12"/>
        </w:rPr>
        <w:drawing>
          <wp:inline distT="0" distB="0" distL="0" distR="0" wp14:anchorId="5FA74271" wp14:editId="2EACE49C">
            <wp:extent cx="714375" cy="238125"/>
            <wp:effectExtent l="0" t="0" r="9525" b="9525"/>
            <wp:docPr id="502591884" name="Picture 50259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714375" cy="238125"/>
                    </a:xfrm>
                    <a:prstGeom prst="rect">
                      <a:avLst/>
                    </a:prstGeom>
                    <a:noFill/>
                    <a:ln>
                      <a:noFill/>
                    </a:ln>
                  </pic:spPr>
                </pic:pic>
              </a:graphicData>
            </a:graphic>
          </wp:inline>
        </w:drawing>
      </w:r>
      <w:r>
        <w:t>is the response at time</w:t>
      </w:r>
      <w:r>
        <w:rPr>
          <w:noProof/>
          <w:position w:val="-12"/>
        </w:rPr>
        <w:drawing>
          <wp:inline distT="0" distB="0" distL="0" distR="0" wp14:anchorId="39CAFC4E" wp14:editId="3B3E08B0">
            <wp:extent cx="342900" cy="238125"/>
            <wp:effectExtent l="0" t="0" r="0" b="9525"/>
            <wp:docPr id="701245703" name="Picture 70124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t>, to the delta function</w:t>
      </w:r>
      <w:r>
        <w:rPr>
          <w:noProof/>
          <w:position w:val="-12"/>
        </w:rPr>
        <w:drawing>
          <wp:inline distT="0" distB="0" distL="0" distR="0" wp14:anchorId="55E0254C" wp14:editId="1303BAE4">
            <wp:extent cx="581025" cy="238125"/>
            <wp:effectExtent l="0" t="0" r="9525" b="9525"/>
            <wp:docPr id="774603174" name="Picture 774603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81025" cy="238125"/>
                    </a:xfrm>
                    <a:prstGeom prst="rect">
                      <a:avLst/>
                    </a:prstGeom>
                    <a:noFill/>
                    <a:ln>
                      <a:noFill/>
                    </a:ln>
                  </pic:spPr>
                </pic:pic>
              </a:graphicData>
            </a:graphic>
          </wp:inline>
        </w:drawing>
      </w:r>
      <w:r>
        <w:t xml:space="preserve">.   Note that this applies to a bistatic or multistatic geometry.  From the convolution in </w:t>
      </w:r>
      <w:r>
        <w:fldChar w:fldCharType="begin"/>
      </w:r>
      <w:r>
        <w:instrText xml:space="preserve"> GOTOBUTTON ZEqnNum242112  \* MERGEFORMAT </w:instrText>
      </w:r>
      <w:r w:rsidR="00267CAA">
        <w:fldChar w:fldCharType="begin"/>
      </w:r>
      <w:r w:rsidR="00267CAA">
        <w:instrText xml:space="preserve"> REF ZEqnNum242112 \! \* MERGEFORMAT </w:instrText>
      </w:r>
      <w:r w:rsidR="00267CAA">
        <w:fldChar w:fldCharType="separate"/>
      </w:r>
      <w:r>
        <w:instrText>(20.4)</w:instrText>
      </w:r>
      <w:r w:rsidR="00267CAA">
        <w:fldChar w:fldCharType="end"/>
      </w:r>
      <w:r>
        <w:fldChar w:fldCharType="end"/>
      </w:r>
      <w:r>
        <w:t xml:space="preserve">we see that </w:t>
      </w:r>
      <w:r>
        <w:rPr>
          <w:noProof/>
          <w:position w:val="-10"/>
        </w:rPr>
        <w:drawing>
          <wp:inline distT="0" distB="0" distL="0" distR="0" wp14:anchorId="11256DFC" wp14:editId="63F91604">
            <wp:extent cx="409575" cy="200025"/>
            <wp:effectExtent l="0" t="0" r="9525" b="9525"/>
            <wp:docPr id="1538959257" name="Picture 1538959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09575" cy="200025"/>
                    </a:xfrm>
                    <a:prstGeom prst="rect">
                      <a:avLst/>
                    </a:prstGeom>
                    <a:noFill/>
                    <a:ln>
                      <a:noFill/>
                    </a:ln>
                  </pic:spPr>
                </pic:pic>
              </a:graphicData>
            </a:graphic>
          </wp:inline>
        </w:drawing>
      </w:r>
      <w:r>
        <w:t xml:space="preserve"> is in fact the standard channel impulse response.</w:t>
      </w:r>
    </w:p>
    <w:p w:rsidR="001E1140" w:rsidRDefault="001E1140" w:rsidP="00D23C1B"/>
    <w:p w:rsidR="001E1140" w:rsidRDefault="001E1140" w:rsidP="00D23C1B">
      <w:r>
        <w:rPr>
          <w:noProof/>
        </w:rPr>
        <w:lastRenderedPageBreak/>
        <w:drawing>
          <wp:inline distT="0" distB="0" distL="0" distR="0" wp14:anchorId="65CE7D81" wp14:editId="3DB1A6D7">
            <wp:extent cx="3952875" cy="3028950"/>
            <wp:effectExtent l="0" t="0" r="0" b="0"/>
            <wp:docPr id="801698789" name="Picture 801698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952875" cy="3028950"/>
                    </a:xfrm>
                    <a:prstGeom prst="rect">
                      <a:avLst/>
                    </a:prstGeom>
                    <a:noFill/>
                    <a:ln>
                      <a:noFill/>
                    </a:ln>
                  </pic:spPr>
                </pic:pic>
              </a:graphicData>
            </a:graphic>
          </wp:inline>
        </w:drawing>
      </w:r>
    </w:p>
    <w:p w:rsidR="001E1140" w:rsidRDefault="001E1140" w:rsidP="00D23C1B"/>
    <w:p w:rsidR="001E1140" w:rsidRDefault="001E1140" w:rsidP="00D23C1B">
      <w:r>
        <w:t>Example</w:t>
      </w:r>
    </w:p>
    <w:p w:rsidR="001E1140" w:rsidRDefault="001E1140" w:rsidP="00D23C1B"/>
    <w:p w:rsidR="001E1140" w:rsidRDefault="001E1140" w:rsidP="00D23C1B">
      <w:r>
        <w:tab/>
      </w:r>
      <w:r>
        <w:rPr>
          <w:noProof/>
          <w:position w:val="-52"/>
        </w:rPr>
        <w:drawing>
          <wp:inline distT="0" distB="0" distL="0" distR="0" wp14:anchorId="635A4BF0" wp14:editId="1A201B1E">
            <wp:extent cx="3933825" cy="752475"/>
            <wp:effectExtent l="0" t="0" r="9525" b="9525"/>
            <wp:docPr id="1899763634" name="Picture 189976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3933825" cy="7524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instrText>)</w:instrText>
      </w:r>
      <w:r>
        <w:fldChar w:fldCharType="end"/>
      </w:r>
    </w:p>
    <w:p w:rsidR="001E1140" w:rsidRPr="00D859DA" w:rsidRDefault="001E1140" w:rsidP="00D23C1B"/>
    <w:p w:rsidR="001E1140" w:rsidRDefault="001E1140" w:rsidP="00D23C1B"/>
    <w:p w:rsidR="001E1140" w:rsidRDefault="001E1140" w:rsidP="00D23C1B">
      <w:r>
        <w:t>In general the detection case, the delay is a function of the target kinematics and therefore is a function of time.  Typically in the wireless case, the scatterers are stationary and hence delays are independent of time except for those between a moving TX and RX.</w:t>
      </w:r>
    </w:p>
    <w:p w:rsidR="001E1140" w:rsidRPr="00BA58BE" w:rsidRDefault="001E1140" w:rsidP="00D23C1B"/>
    <w:p w:rsidR="001E1140" w:rsidRPr="00BA58BE" w:rsidRDefault="001E1140" w:rsidP="00D23C1B">
      <w:r w:rsidRPr="00BA58BE">
        <w:t>Fading results from the destructive interferening among the multiple propagation paths.  Each path has a phase</w:t>
      </w:r>
      <w:r>
        <w:rPr>
          <w:noProof/>
          <w:position w:val="-12"/>
        </w:rPr>
        <w:drawing>
          <wp:inline distT="0" distB="0" distL="0" distR="0" wp14:anchorId="5CBD1B13" wp14:editId="5DC48530">
            <wp:extent cx="1057275" cy="238125"/>
            <wp:effectExtent l="0" t="0" r="9525" b="9525"/>
            <wp:docPr id="2050779724" name="Picture 2050779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057275" cy="238125"/>
                    </a:xfrm>
                    <a:prstGeom prst="rect">
                      <a:avLst/>
                    </a:prstGeom>
                    <a:noFill/>
                    <a:ln>
                      <a:noFill/>
                    </a:ln>
                  </pic:spPr>
                </pic:pic>
              </a:graphicData>
            </a:graphic>
          </wp:inline>
        </w:drawing>
      </w:r>
      <w:r w:rsidRPr="00BA58BE">
        <w:t>, where we have explicitly shown the possible dependence of delay on time.</w:t>
      </w:r>
    </w:p>
    <w:p w:rsidR="001E1140" w:rsidRPr="00BA58BE" w:rsidRDefault="001E1140" w:rsidP="00D23C1B"/>
    <w:p w:rsidR="001E1140" w:rsidRPr="00BA58BE" w:rsidRDefault="001E1140" w:rsidP="00D23C1B"/>
    <w:p w:rsidR="001E1140" w:rsidRPr="00BA58BE" w:rsidRDefault="001E1140" w:rsidP="00D23C1B">
      <w:r w:rsidRPr="00BA58BE">
        <w:t xml:space="preserve">When the complex impulse response function h(t,tau) is zero mean Gaussian, its envelop at any instant t, with tau fixed, is a Rayleigh random variable.  This model is appropriate when there are a large number of either stationary or moving scatterers, but not both.  When there are both types of scattering, i.e. a number of fixed paths superimposed on a number of randomly moving scatterers we have a Ricean fading model.   </w:t>
      </w:r>
    </w:p>
    <w:p w:rsidR="001E1140" w:rsidRPr="00BA58BE" w:rsidRDefault="001E1140" w:rsidP="00D23C1B"/>
    <w:p w:rsidR="001E1140" w:rsidRPr="00BA58BE" w:rsidRDefault="001E1140" w:rsidP="00575986">
      <w:pPr>
        <w:pStyle w:val="Heading3"/>
        <w:numPr>
          <w:ilvl w:val="2"/>
          <w:numId w:val="1"/>
        </w:numPr>
      </w:pPr>
      <w:bookmarkStart w:id="53" w:name="_Toc280363862"/>
      <w:bookmarkStart w:id="54" w:name="_Toc209787705"/>
      <w:bookmarkStart w:id="55" w:name="_Toc229857363"/>
      <w:bookmarkStart w:id="56" w:name="_Toc229926416"/>
      <w:r w:rsidRPr="00BA58BE">
        <w:t>Channel Correlation Functions and Spectra</w:t>
      </w:r>
      <w:bookmarkEnd w:id="53"/>
      <w:bookmarkEnd w:id="54"/>
      <w:bookmarkEnd w:id="55"/>
      <w:bookmarkEnd w:id="56"/>
    </w:p>
    <w:p w:rsidR="001E1140" w:rsidRPr="00BA58BE" w:rsidRDefault="001E1140" w:rsidP="00D23C1B"/>
    <w:p w:rsidR="001E1140" w:rsidRPr="00BA58BE" w:rsidRDefault="001E1140" w:rsidP="00D23C1B">
      <w:r w:rsidRPr="00BA58BE">
        <w:t>Consider the channel impulse response as a Gaussian random process in the variable t.</w:t>
      </w:r>
    </w:p>
    <w:p w:rsidR="001E1140" w:rsidRPr="00BA58BE" w:rsidRDefault="001E1140" w:rsidP="00D23C1B"/>
    <w:p w:rsidR="001E1140" w:rsidRPr="00BA58BE" w:rsidRDefault="001E1140" w:rsidP="00D23C1B">
      <w:r w:rsidRPr="00BA58BE">
        <w:t>The covariance function of the impulse response is</w:t>
      </w:r>
    </w:p>
    <w:p w:rsidR="001E1140" w:rsidRPr="00BA58BE" w:rsidRDefault="001E1140" w:rsidP="00D23C1B"/>
    <w:p w:rsidR="001E1140" w:rsidRPr="00BA58BE" w:rsidRDefault="001E1140" w:rsidP="00D23C1B">
      <w:r w:rsidRPr="00BA58BE">
        <w:tab/>
      </w:r>
      <w:r>
        <w:rPr>
          <w:noProof/>
          <w:position w:val="-16"/>
        </w:rPr>
        <w:drawing>
          <wp:inline distT="0" distB="0" distL="0" distR="0" wp14:anchorId="573661BF" wp14:editId="5C50B806">
            <wp:extent cx="2314575" cy="295275"/>
            <wp:effectExtent l="0" t="0" r="9525" b="9525"/>
            <wp:docPr id="1891367940" name="Picture 1891367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314575" cy="295275"/>
                    </a:xfrm>
                    <a:prstGeom prst="rect">
                      <a:avLst/>
                    </a:prstGeom>
                    <a:noFill/>
                    <a:ln>
                      <a:noFill/>
                    </a:ln>
                  </pic:spPr>
                </pic:pic>
              </a:graphicData>
            </a:graphic>
          </wp:inline>
        </w:drawing>
      </w:r>
      <w:r w:rsidRPr="00BA58BE">
        <w:tab/>
      </w:r>
      <w:r w:rsidRPr="00BA58BE">
        <w:fldChar w:fldCharType="begin"/>
      </w:r>
      <w:r w:rsidRPr="00BA58BE">
        <w:instrText xml:space="preserve"> MACROBUTTON MTPlaceRef \* MERGEFORMAT </w:instrText>
      </w:r>
      <w:r w:rsidRPr="00BA58BE">
        <w:fldChar w:fldCharType="begin"/>
      </w:r>
      <w:r w:rsidRPr="00BA58BE">
        <w:instrText xml:space="preserve"> SEQ MTEqn \h \* MERGEFORMAT </w:instrText>
      </w:r>
      <w:r w:rsidRPr="00BA58BE">
        <w:fldChar w:fldCharType="end"/>
      </w:r>
      <w:r w:rsidRPr="00BA58BE">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rsidRPr="00BA58BE">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rsidRPr="00BA58BE">
        <w:instrText>)</w:instrText>
      </w:r>
      <w:r w:rsidRPr="00BA58BE">
        <w:fldChar w:fldCharType="end"/>
      </w:r>
    </w:p>
    <w:p w:rsidR="001E1140" w:rsidRPr="00CD1578" w:rsidRDefault="001E1140" w:rsidP="00D23C1B"/>
    <w:p w:rsidR="001E1140" w:rsidRPr="00F61008" w:rsidRDefault="001E1140" w:rsidP="00D23C1B">
      <w:r w:rsidRPr="00F61008">
        <w:t xml:space="preserve">If we assume time wide sense stationarity and also that scatterers from different delays are uncorrelated, () reduces to </w:t>
      </w:r>
    </w:p>
    <w:p w:rsidR="001E1140" w:rsidRPr="00F61008" w:rsidRDefault="001E1140" w:rsidP="00D23C1B"/>
    <w:p w:rsidR="001E1140" w:rsidRPr="00F61008" w:rsidRDefault="001E1140" w:rsidP="00D23C1B">
      <w:r w:rsidRPr="00F61008">
        <w:tab/>
      </w:r>
      <w:r>
        <w:rPr>
          <w:noProof/>
          <w:position w:val="-12"/>
        </w:rPr>
        <w:drawing>
          <wp:inline distT="0" distB="0" distL="0" distR="0" wp14:anchorId="1FB09DA4" wp14:editId="559C5FCA">
            <wp:extent cx="2057400" cy="238125"/>
            <wp:effectExtent l="0" t="0" r="0" b="9525"/>
            <wp:docPr id="970648044" name="Picture 97064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057400" cy="238125"/>
                    </a:xfrm>
                    <a:prstGeom prst="rect">
                      <a:avLst/>
                    </a:prstGeom>
                    <a:noFill/>
                    <a:ln>
                      <a:noFill/>
                    </a:ln>
                  </pic:spPr>
                </pic:pic>
              </a:graphicData>
            </a:graphic>
          </wp:inline>
        </w:drawing>
      </w:r>
      <w:r w:rsidRPr="00F61008">
        <w:tab/>
      </w:r>
      <w:r w:rsidRPr="00F61008">
        <w:fldChar w:fldCharType="begin"/>
      </w:r>
      <w:r w:rsidRPr="00F61008">
        <w:instrText xml:space="preserve"> MACROBUTTON MTPlaceRef \* MERGEFORMAT </w:instrText>
      </w:r>
      <w:r w:rsidRPr="00F61008">
        <w:fldChar w:fldCharType="begin"/>
      </w:r>
      <w:r w:rsidRPr="00F61008">
        <w:instrText xml:space="preserve"> SEQ MTEqn \h \* MERGEFORMAT </w:instrText>
      </w:r>
      <w:r w:rsidRPr="00F61008">
        <w:fldChar w:fldCharType="end"/>
      </w:r>
      <w:bookmarkStart w:id="57" w:name="ZEqnNum288439"/>
      <w:r w:rsidRPr="00F61008">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rsidRPr="00F61008">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rsidRPr="00F61008">
        <w:instrText>)</w:instrText>
      </w:r>
      <w:bookmarkEnd w:id="57"/>
      <w:r w:rsidRPr="00F61008">
        <w:fldChar w:fldCharType="end"/>
      </w:r>
    </w:p>
    <w:p w:rsidR="001E1140" w:rsidRPr="00F61008" w:rsidRDefault="001E1140" w:rsidP="00D23C1B"/>
    <w:p w:rsidR="001E1140" w:rsidRPr="00BA58BE" w:rsidRDefault="001E1140" w:rsidP="00D23C1B"/>
    <w:p w:rsidR="001E1140" w:rsidRDefault="001E1140" w:rsidP="00D23C1B">
      <w:r w:rsidRPr="00BA58BE">
        <w:t>where the time separate is</w:t>
      </w:r>
      <w:r>
        <w:rPr>
          <w:noProof/>
          <w:position w:val="-12"/>
        </w:rPr>
        <w:drawing>
          <wp:inline distT="0" distB="0" distL="0" distR="0" wp14:anchorId="6B139F99" wp14:editId="6ADE9AE7">
            <wp:extent cx="619125" cy="238125"/>
            <wp:effectExtent l="0" t="0" r="9525" b="9525"/>
            <wp:docPr id="1352961338" name="Picture 135296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619125" cy="238125"/>
                    </a:xfrm>
                    <a:prstGeom prst="rect">
                      <a:avLst/>
                    </a:prstGeom>
                    <a:noFill/>
                    <a:ln>
                      <a:noFill/>
                    </a:ln>
                  </pic:spPr>
                </pic:pic>
              </a:graphicData>
            </a:graphic>
          </wp:inline>
        </w:drawing>
      </w:r>
      <w:r w:rsidRPr="00BA58BE">
        <w:t xml:space="preserve">.  </w:t>
      </w:r>
      <w:r>
        <w:t>The covariance function of the return signal is</w:t>
      </w:r>
    </w:p>
    <w:p w:rsidR="001E1140" w:rsidRDefault="001E1140" w:rsidP="00D23C1B"/>
    <w:p w:rsidR="001E1140" w:rsidRDefault="001E1140" w:rsidP="00D23C1B">
      <w:r>
        <w:tab/>
      </w:r>
      <w:r>
        <w:rPr>
          <w:noProof/>
          <w:position w:val="-32"/>
        </w:rPr>
        <w:drawing>
          <wp:inline distT="0" distB="0" distL="0" distR="0" wp14:anchorId="78E98687" wp14:editId="31DAD790">
            <wp:extent cx="2962275" cy="495300"/>
            <wp:effectExtent l="0" t="0" r="9525" b="0"/>
            <wp:docPr id="1680464208" name="Picture 168046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962275" cy="4953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8" w:name="ZEqnNum427815"/>
      <w:r>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instrText>)</w:instrText>
      </w:r>
      <w:bookmarkEnd w:id="58"/>
      <w:r>
        <w:fldChar w:fldCharType="end"/>
      </w:r>
    </w:p>
    <w:p w:rsidR="001E1140" w:rsidRDefault="001E1140" w:rsidP="00D23C1B"/>
    <w:p w:rsidR="001E1140" w:rsidRDefault="001E1140" w:rsidP="00D23C1B"/>
    <w:p w:rsidR="001E1140" w:rsidRDefault="001E1140" w:rsidP="00575986">
      <w:pPr>
        <w:pStyle w:val="Heading3"/>
        <w:numPr>
          <w:ilvl w:val="2"/>
          <w:numId w:val="1"/>
        </w:numPr>
      </w:pPr>
      <w:bookmarkStart w:id="59" w:name="_Toc280363863"/>
      <w:bookmarkStart w:id="60" w:name="_Toc209787706"/>
      <w:bookmarkStart w:id="61" w:name="_Toc229857364"/>
      <w:bookmarkStart w:id="62" w:name="_Toc229926417"/>
      <w:r>
        <w:t>Delay Functions</w:t>
      </w:r>
      <w:bookmarkEnd w:id="59"/>
      <w:bookmarkEnd w:id="60"/>
      <w:bookmarkEnd w:id="61"/>
      <w:bookmarkEnd w:id="62"/>
    </w:p>
    <w:p w:rsidR="001E1140" w:rsidRDefault="001E1140" w:rsidP="00D23C1B"/>
    <w:p w:rsidR="001E1140" w:rsidRDefault="001E1140" w:rsidP="00575986">
      <w:pPr>
        <w:pStyle w:val="Heading4"/>
        <w:numPr>
          <w:ilvl w:val="3"/>
          <w:numId w:val="1"/>
        </w:numPr>
      </w:pPr>
      <w:bookmarkStart w:id="63" w:name="_Toc280363864"/>
      <w:r>
        <w:t>Multipath Delay Profile</w:t>
      </w:r>
      <w:bookmarkEnd w:id="63"/>
      <w:r>
        <w:t xml:space="preserve"> </w:t>
      </w:r>
    </w:p>
    <w:p w:rsidR="001E1140" w:rsidRDefault="001E1140" w:rsidP="00D23C1B"/>
    <w:p w:rsidR="001E1140" w:rsidRPr="00BA58BE" w:rsidRDefault="001E1140" w:rsidP="00D23C1B">
      <w:r w:rsidRPr="00BA58BE">
        <w:t xml:space="preserve">Note that for </w:t>
      </w:r>
      <w:r>
        <w:rPr>
          <w:noProof/>
          <w:position w:val="-4"/>
        </w:rPr>
        <w:drawing>
          <wp:inline distT="0" distB="0" distL="0" distR="0" wp14:anchorId="338C8628" wp14:editId="31037404">
            <wp:extent cx="381000" cy="161925"/>
            <wp:effectExtent l="0" t="0" r="0" b="9525"/>
            <wp:docPr id="1044519047" name="Picture 1044519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81000" cy="161925"/>
                    </a:xfrm>
                    <a:prstGeom prst="rect">
                      <a:avLst/>
                    </a:prstGeom>
                    <a:noFill/>
                    <a:ln>
                      <a:noFill/>
                    </a:ln>
                  </pic:spPr>
                </pic:pic>
              </a:graphicData>
            </a:graphic>
          </wp:inline>
        </w:drawing>
      </w:r>
      <w:r w:rsidRPr="00BA58BE">
        <w:t xml:space="preserve"> </w:t>
      </w:r>
      <w:r>
        <w:rPr>
          <w:noProof/>
          <w:position w:val="-12"/>
        </w:rPr>
        <w:drawing>
          <wp:inline distT="0" distB="0" distL="0" distR="0" wp14:anchorId="6C867BDE" wp14:editId="7E4AD93F">
            <wp:extent cx="1057275" cy="238125"/>
            <wp:effectExtent l="0" t="0" r="9525" b="9525"/>
            <wp:docPr id="1750207311" name="Picture 1750207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057275" cy="238125"/>
                    </a:xfrm>
                    <a:prstGeom prst="rect">
                      <a:avLst/>
                    </a:prstGeom>
                    <a:noFill/>
                    <a:ln>
                      <a:noFill/>
                    </a:ln>
                  </pic:spPr>
                </pic:pic>
              </a:graphicData>
            </a:graphic>
          </wp:inline>
        </w:drawing>
      </w:r>
      <w:r w:rsidRPr="00BA58BE">
        <w:t>is the average power output of the channel as a function of delay (because</w:t>
      </w:r>
      <w:r>
        <w:rPr>
          <w:noProof/>
          <w:position w:val="-32"/>
        </w:rPr>
        <w:drawing>
          <wp:inline distT="0" distB="0" distL="0" distR="0" wp14:anchorId="187D51C8" wp14:editId="1AB71DEE">
            <wp:extent cx="1600200" cy="495300"/>
            <wp:effectExtent l="0" t="0" r="0" b="0"/>
            <wp:docPr id="450516779" name="Picture 45051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600200" cy="495300"/>
                    </a:xfrm>
                    <a:prstGeom prst="rect">
                      <a:avLst/>
                    </a:prstGeom>
                    <a:noFill/>
                    <a:ln>
                      <a:noFill/>
                    </a:ln>
                  </pic:spPr>
                </pic:pic>
              </a:graphicData>
            </a:graphic>
          </wp:inline>
        </w:drawing>
      </w:r>
      <w:r w:rsidRPr="00BA58BE">
        <w:t xml:space="preserve">) , and </w:t>
      </w:r>
    </w:p>
    <w:p w:rsidR="001E1140" w:rsidRPr="00BA58BE" w:rsidRDefault="001E1140" w:rsidP="00D23C1B"/>
    <w:p w:rsidR="001E1140" w:rsidRPr="00BA58BE" w:rsidRDefault="001E1140" w:rsidP="00D23C1B"/>
    <w:p w:rsidR="001E1140" w:rsidRPr="00BA58BE" w:rsidRDefault="001E1140" w:rsidP="00D23C1B"/>
    <w:p w:rsidR="001E1140" w:rsidRPr="00BA58BE" w:rsidRDefault="001E1140" w:rsidP="00D23C1B">
      <w:r>
        <w:rPr>
          <w:noProof/>
        </w:rPr>
        <w:lastRenderedPageBreak/>
        <mc:AlternateContent>
          <mc:Choice Requires="wpc">
            <w:drawing>
              <wp:inline distT="0" distB="0" distL="0" distR="0" wp14:anchorId="7E03F6BE" wp14:editId="791DDB92">
                <wp:extent cx="6229350" cy="4320540"/>
                <wp:effectExtent l="0" t="0" r="0" b="0"/>
                <wp:docPr id="375197346"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03437455" name="Group 4"/>
                        <wpg:cNvGrpSpPr>
                          <a:grpSpLocks/>
                        </wpg:cNvGrpSpPr>
                        <wpg:grpSpPr bwMode="auto">
                          <a:xfrm>
                            <a:off x="181356" y="247650"/>
                            <a:ext cx="5766816" cy="3821430"/>
                            <a:chOff x="1579" y="1440"/>
                            <a:chExt cx="9081" cy="6018"/>
                          </a:xfrm>
                        </wpg:grpSpPr>
                        <wpg:grpSp>
                          <wpg:cNvPr id="565650839" name="Group 5"/>
                          <wpg:cNvGrpSpPr>
                            <a:grpSpLocks/>
                          </wpg:cNvGrpSpPr>
                          <wpg:grpSpPr bwMode="auto">
                            <a:xfrm>
                              <a:off x="1579" y="1440"/>
                              <a:ext cx="9081" cy="2976"/>
                              <a:chOff x="1529" y="11880"/>
                              <a:chExt cx="9081" cy="2976"/>
                            </a:xfrm>
                          </wpg:grpSpPr>
                          <wpg:grpSp>
                            <wpg:cNvPr id="331650822" name="Group 6"/>
                            <wpg:cNvGrpSpPr>
                              <a:grpSpLocks/>
                            </wpg:cNvGrpSpPr>
                            <wpg:grpSpPr bwMode="auto">
                              <a:xfrm>
                                <a:off x="1529" y="11894"/>
                                <a:ext cx="3666" cy="2946"/>
                                <a:chOff x="3613" y="612"/>
                                <a:chExt cx="4910" cy="3946"/>
                              </a:xfrm>
                            </wpg:grpSpPr>
                            <wps:wsp>
                              <wps:cNvPr id="1532009190" name="Line 7"/>
                              <wps:cNvCnPr>
                                <a:cxnSpLocks/>
                              </wps:cNvCnPr>
                              <wps:spPr bwMode="auto">
                                <a:xfrm>
                                  <a:off x="3893" y="934"/>
                                  <a:ext cx="0" cy="31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4926043" name="Line 8"/>
                              <wps:cNvCnPr>
                                <a:cxnSpLocks/>
                              </wps:cNvCnPr>
                              <wps:spPr bwMode="auto">
                                <a:xfrm>
                                  <a:off x="3893" y="4147"/>
                                  <a:ext cx="4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3290217" name="Freeform 9"/>
                              <wps:cNvSpPr>
                                <a:spLocks/>
                              </wps:cNvSpPr>
                              <wps:spPr bwMode="auto">
                                <a:xfrm>
                                  <a:off x="3892" y="1467"/>
                                  <a:ext cx="3374" cy="2600"/>
                                </a:xfrm>
                                <a:custGeom>
                                  <a:avLst/>
                                  <a:gdLst>
                                    <a:gd name="T0" fmla="*/ 0 w 3374"/>
                                    <a:gd name="T1" fmla="*/ 0 h 2600"/>
                                    <a:gd name="T2" fmla="*/ 800 w 3374"/>
                                    <a:gd name="T3" fmla="*/ 1413 h 2600"/>
                                    <a:gd name="T4" fmla="*/ 3374 w 3374"/>
                                    <a:gd name="T5" fmla="*/ 2600 h 2600"/>
                                  </a:gdLst>
                                  <a:ahLst/>
                                  <a:cxnLst>
                                    <a:cxn ang="0">
                                      <a:pos x="T0" y="T1"/>
                                    </a:cxn>
                                    <a:cxn ang="0">
                                      <a:pos x="T2" y="T3"/>
                                    </a:cxn>
                                    <a:cxn ang="0">
                                      <a:pos x="T4" y="T5"/>
                                    </a:cxn>
                                  </a:cxnLst>
                                  <a:rect l="0" t="0" r="r" b="b"/>
                                  <a:pathLst>
                                    <a:path w="3374" h="2600">
                                      <a:moveTo>
                                        <a:pt x="0" y="0"/>
                                      </a:moveTo>
                                      <a:cubicBezTo>
                                        <a:pt x="119" y="490"/>
                                        <a:pt x="238" y="980"/>
                                        <a:pt x="800" y="1413"/>
                                      </a:cubicBezTo>
                                      <a:cubicBezTo>
                                        <a:pt x="1362" y="1846"/>
                                        <a:pt x="2368" y="2223"/>
                                        <a:pt x="3374" y="260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133945" name="Line 10"/>
                              <wps:cNvCnPr>
                                <a:cxnSpLocks/>
                              </wps:cNvCnPr>
                              <wps:spPr bwMode="auto">
                                <a:xfrm>
                                  <a:off x="3920" y="4373"/>
                                  <a:ext cx="3387"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pic:pic xmlns:pic="http://schemas.openxmlformats.org/drawingml/2006/picture">
                              <pic:nvPicPr>
                                <pic:cNvPr id="497984750" name="Picture 11"/>
                                <pic:cNvPicPr>
                                  <a:picLocks/>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5466" y="4238"/>
                                  <a:ext cx="307" cy="320"/>
                                </a:xfrm>
                                <a:prstGeom prst="rect">
                                  <a:avLst/>
                                </a:prstGeom>
                                <a:solidFill>
                                  <a:srgbClr val="FFFFFF"/>
                                </a:solidFill>
                              </pic:spPr>
                            </pic:pic>
                            <pic:pic xmlns:pic="http://schemas.openxmlformats.org/drawingml/2006/picture">
                              <pic:nvPicPr>
                                <pic:cNvPr id="92370841" name="Picture 12"/>
                                <pic:cNvPicPr>
                                  <a:picLocks/>
                                </pic:cNvPicPr>
                              </pic:nvPicPr>
                              <pic:blipFill>
                                <a:blip r:embed="rId117">
                                  <a:extLst>
                                    <a:ext uri="{28A0092B-C50C-407E-A947-70E740481C1C}">
                                      <a14:useLocalDpi xmlns:a14="http://schemas.microsoft.com/office/drawing/2010/main" val="0"/>
                                    </a:ext>
                                  </a:extLst>
                                </a:blip>
                                <a:srcRect/>
                                <a:stretch>
                                  <a:fillRect/>
                                </a:stretch>
                              </pic:blipFill>
                              <pic:spPr bwMode="auto">
                                <a:xfrm>
                                  <a:off x="8318" y="4051"/>
                                  <a:ext cx="205" cy="220"/>
                                </a:xfrm>
                                <a:prstGeom prst="rect">
                                  <a:avLst/>
                                </a:prstGeom>
                                <a:solidFill>
                                  <a:srgbClr val="FFFFFF"/>
                                </a:solidFill>
                              </pic:spPr>
                            </pic:pic>
                            <pic:pic xmlns:pic="http://schemas.openxmlformats.org/drawingml/2006/picture">
                              <pic:nvPicPr>
                                <pic:cNvPr id="1635918765" name="Picture 13"/>
                                <pic:cNvPicPr>
                                  <a:picLocks/>
                                </pic:cNvPicPr>
                              </pic:nvPicPr>
                              <pic:blipFill>
                                <a:blip r:embed="rId118">
                                  <a:extLst>
                                    <a:ext uri="{28A0092B-C50C-407E-A947-70E740481C1C}">
                                      <a14:useLocalDpi xmlns:a14="http://schemas.microsoft.com/office/drawing/2010/main" val="0"/>
                                    </a:ext>
                                  </a:extLst>
                                </a:blip>
                                <a:srcRect/>
                                <a:stretch>
                                  <a:fillRect/>
                                </a:stretch>
                              </pic:blipFill>
                              <pic:spPr bwMode="auto">
                                <a:xfrm>
                                  <a:off x="3613" y="612"/>
                                  <a:ext cx="655" cy="320"/>
                                </a:xfrm>
                                <a:prstGeom prst="rect">
                                  <a:avLst/>
                                </a:prstGeom>
                                <a:solidFill>
                                  <a:srgbClr val="FFFFFF"/>
                                </a:solidFill>
                              </pic:spPr>
                            </pic:pic>
                          </wpg:grpSp>
                          <pic:pic xmlns:pic="http://schemas.openxmlformats.org/drawingml/2006/picture">
                            <pic:nvPicPr>
                              <pic:cNvPr id="959273462" name="Picture 14"/>
                              <pic:cNvPicPr>
                                <a:picLocks/>
                              </pic:cNvPicPr>
                            </pic:nvPicPr>
                            <pic:blipFill>
                              <a:blip r:embed="rId119">
                                <a:extLst>
                                  <a:ext uri="{28A0092B-C50C-407E-A947-70E740481C1C}">
                                    <a14:useLocalDpi xmlns:a14="http://schemas.microsoft.com/office/drawing/2010/main" val="0"/>
                                  </a:ext>
                                </a:extLst>
                              </a:blip>
                              <a:srcRect/>
                              <a:stretch>
                                <a:fillRect/>
                              </a:stretch>
                            </pic:blipFill>
                            <pic:spPr bwMode="auto">
                              <a:xfrm>
                                <a:off x="4991" y="12854"/>
                                <a:ext cx="1586" cy="466"/>
                              </a:xfrm>
                              <a:prstGeom prst="rect">
                                <a:avLst/>
                              </a:prstGeom>
                              <a:noFill/>
                              <a:extLst>
                                <a:ext uri="{909E8E84-426E-40DD-AFC4-6F175D3DCCD1}">
                                  <a14:hiddenFill xmlns:a14="http://schemas.microsoft.com/office/drawing/2010/main">
                                    <a:solidFill>
                                      <a:srgbClr val="FFFFFF"/>
                                    </a:solidFill>
                                  </a14:hiddenFill>
                                </a:ext>
                              </a:extLst>
                            </pic:spPr>
                          </pic:pic>
                          <wps:wsp>
                            <wps:cNvPr id="810793715" name="Line 15"/>
                            <wps:cNvCnPr>
                              <a:cxnSpLocks/>
                            </wps:cNvCnPr>
                            <wps:spPr bwMode="auto">
                              <a:xfrm>
                                <a:off x="8658" y="12174"/>
                                <a:ext cx="0" cy="238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6130560" name="Line 16"/>
                            <wps:cNvCnPr>
                              <a:cxnSpLocks/>
                            </wps:cNvCnPr>
                            <wps:spPr bwMode="auto">
                              <a:xfrm>
                                <a:off x="6768" y="14559"/>
                                <a:ext cx="3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4775611" name="Line 17"/>
                            <wps:cNvCnPr>
                              <a:cxnSpLocks/>
                            </wps:cNvCnPr>
                            <wps:spPr bwMode="auto">
                              <a:xfrm>
                                <a:off x="7158" y="14728"/>
                                <a:ext cx="3179"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77375009" name="Picture 18"/>
                              <pic:cNvPicPr>
                                <a:picLocks/>
                              </pic:cNvPicPr>
                            </pic:nvPicPr>
                            <pic:blipFill>
                              <a:blip r:embed="rId120">
                                <a:extLst>
                                  <a:ext uri="{28A0092B-C50C-407E-A947-70E740481C1C}">
                                    <a14:useLocalDpi xmlns:a14="http://schemas.microsoft.com/office/drawing/2010/main" val="0"/>
                                  </a:ext>
                                </a:extLst>
                              </a:blip>
                              <a:srcRect/>
                              <a:stretch>
                                <a:fillRect/>
                              </a:stretch>
                            </pic:blipFill>
                            <pic:spPr bwMode="auto">
                              <a:xfrm>
                                <a:off x="8553" y="14617"/>
                                <a:ext cx="229" cy="239"/>
                              </a:xfrm>
                              <a:prstGeom prst="rect">
                                <a:avLst/>
                              </a:prstGeom>
                              <a:solidFill>
                                <a:srgbClr val="FFFFFF"/>
                              </a:solidFill>
                            </pic:spPr>
                          </pic:pic>
                          <pic:pic xmlns:pic="http://schemas.openxmlformats.org/drawingml/2006/picture">
                            <pic:nvPicPr>
                              <pic:cNvPr id="748815496" name="Picture 19"/>
                              <pic:cNvPicPr>
                                <a:picLocks/>
                              </pic:cNvPicPr>
                            </pic:nvPicPr>
                            <pic:blipFill>
                              <a:blip r:embed="rId121">
                                <a:extLst>
                                  <a:ext uri="{28A0092B-C50C-407E-A947-70E740481C1C}">
                                    <a14:useLocalDpi xmlns:a14="http://schemas.microsoft.com/office/drawing/2010/main" val="0"/>
                                  </a:ext>
                                </a:extLst>
                              </a:blip>
                              <a:srcRect/>
                              <a:stretch>
                                <a:fillRect/>
                              </a:stretch>
                            </pic:blipFill>
                            <pic:spPr bwMode="auto">
                              <a:xfrm>
                                <a:off x="10442" y="14487"/>
                                <a:ext cx="168" cy="240"/>
                              </a:xfrm>
                              <a:prstGeom prst="rect">
                                <a:avLst/>
                              </a:prstGeom>
                              <a:solidFill>
                                <a:srgbClr val="FFFFFF"/>
                              </a:solidFill>
                            </pic:spPr>
                          </pic:pic>
                          <pic:pic xmlns:pic="http://schemas.openxmlformats.org/drawingml/2006/picture">
                            <pic:nvPicPr>
                              <pic:cNvPr id="1765066139" name="Picture 20"/>
                              <pic:cNvPicPr>
                                <a:picLocks/>
                              </pic:cNvPicPr>
                            </pic:nvPicPr>
                            <pic:blipFill>
                              <a:blip r:embed="rId122">
                                <a:extLst>
                                  <a:ext uri="{28A0092B-C50C-407E-A947-70E740481C1C}">
                                    <a14:useLocalDpi xmlns:a14="http://schemas.microsoft.com/office/drawing/2010/main" val="0"/>
                                  </a:ext>
                                </a:extLst>
                              </a:blip>
                              <a:srcRect/>
                              <a:stretch>
                                <a:fillRect/>
                              </a:stretch>
                            </pic:blipFill>
                            <pic:spPr bwMode="auto">
                              <a:xfrm>
                                <a:off x="8395" y="11880"/>
                                <a:ext cx="550" cy="239"/>
                              </a:xfrm>
                              <a:prstGeom prst="rect">
                                <a:avLst/>
                              </a:prstGeom>
                              <a:solidFill>
                                <a:srgbClr val="FFFFFF"/>
                              </a:solidFill>
                            </pic:spPr>
                          </pic:pic>
                          <wpg:grpSp>
                            <wpg:cNvPr id="1574402994" name="Group 21"/>
                            <wpg:cNvGrpSpPr>
                              <a:grpSpLocks/>
                            </wpg:cNvGrpSpPr>
                            <wpg:grpSpPr bwMode="auto">
                              <a:xfrm>
                                <a:off x="7024" y="12552"/>
                                <a:ext cx="3297" cy="1922"/>
                                <a:chOff x="7023" y="12365"/>
                                <a:chExt cx="3297" cy="1922"/>
                              </a:xfrm>
                            </wpg:grpSpPr>
                            <wps:wsp>
                              <wps:cNvPr id="483011286" name="Freeform 22"/>
                              <wps:cNvSpPr>
                                <a:spLocks/>
                              </wps:cNvSpPr>
                              <wps:spPr bwMode="auto">
                                <a:xfrm>
                                  <a:off x="7023" y="12365"/>
                                  <a:ext cx="1694" cy="1922"/>
                                </a:xfrm>
                                <a:custGeom>
                                  <a:avLst/>
                                  <a:gdLst>
                                    <a:gd name="T0" fmla="*/ 0 w 1694"/>
                                    <a:gd name="T1" fmla="*/ 1922 h 1922"/>
                                    <a:gd name="T2" fmla="*/ 707 w 1694"/>
                                    <a:gd name="T3" fmla="*/ 1482 h 1922"/>
                                    <a:gd name="T4" fmla="*/ 1347 w 1694"/>
                                    <a:gd name="T5" fmla="*/ 242 h 1922"/>
                                    <a:gd name="T6" fmla="*/ 1694 w 1694"/>
                                    <a:gd name="T7" fmla="*/ 28 h 1922"/>
                                  </a:gdLst>
                                  <a:ahLst/>
                                  <a:cxnLst>
                                    <a:cxn ang="0">
                                      <a:pos x="T0" y="T1"/>
                                    </a:cxn>
                                    <a:cxn ang="0">
                                      <a:pos x="T2" y="T3"/>
                                    </a:cxn>
                                    <a:cxn ang="0">
                                      <a:pos x="T4" y="T5"/>
                                    </a:cxn>
                                    <a:cxn ang="0">
                                      <a:pos x="T6" y="T7"/>
                                    </a:cxn>
                                  </a:cxnLst>
                                  <a:rect l="0" t="0" r="r" b="b"/>
                                  <a:pathLst>
                                    <a:path w="1694" h="1922">
                                      <a:moveTo>
                                        <a:pt x="0" y="1922"/>
                                      </a:moveTo>
                                      <a:cubicBezTo>
                                        <a:pt x="241" y="1842"/>
                                        <a:pt x="483" y="1762"/>
                                        <a:pt x="707" y="1482"/>
                                      </a:cubicBezTo>
                                      <a:cubicBezTo>
                                        <a:pt x="931" y="1202"/>
                                        <a:pt x="1183" y="484"/>
                                        <a:pt x="1347" y="242"/>
                                      </a:cubicBezTo>
                                      <a:cubicBezTo>
                                        <a:pt x="1511" y="0"/>
                                        <a:pt x="1602" y="14"/>
                                        <a:pt x="1694" y="2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37166" name="Freeform 23"/>
                              <wps:cNvSpPr>
                                <a:spLocks/>
                              </wps:cNvSpPr>
                              <wps:spPr bwMode="auto">
                                <a:xfrm flipH="1">
                                  <a:off x="8626" y="12365"/>
                                  <a:ext cx="1694" cy="1922"/>
                                </a:xfrm>
                                <a:custGeom>
                                  <a:avLst/>
                                  <a:gdLst>
                                    <a:gd name="T0" fmla="*/ 0 w 1694"/>
                                    <a:gd name="T1" fmla="*/ 1922 h 1922"/>
                                    <a:gd name="T2" fmla="*/ 707 w 1694"/>
                                    <a:gd name="T3" fmla="*/ 1482 h 1922"/>
                                    <a:gd name="T4" fmla="*/ 1347 w 1694"/>
                                    <a:gd name="T5" fmla="*/ 242 h 1922"/>
                                    <a:gd name="T6" fmla="*/ 1694 w 1694"/>
                                    <a:gd name="T7" fmla="*/ 28 h 1922"/>
                                  </a:gdLst>
                                  <a:ahLst/>
                                  <a:cxnLst>
                                    <a:cxn ang="0">
                                      <a:pos x="T0" y="T1"/>
                                    </a:cxn>
                                    <a:cxn ang="0">
                                      <a:pos x="T2" y="T3"/>
                                    </a:cxn>
                                    <a:cxn ang="0">
                                      <a:pos x="T4" y="T5"/>
                                    </a:cxn>
                                    <a:cxn ang="0">
                                      <a:pos x="T6" y="T7"/>
                                    </a:cxn>
                                  </a:cxnLst>
                                  <a:rect l="0" t="0" r="r" b="b"/>
                                  <a:pathLst>
                                    <a:path w="1694" h="1922">
                                      <a:moveTo>
                                        <a:pt x="0" y="1922"/>
                                      </a:moveTo>
                                      <a:cubicBezTo>
                                        <a:pt x="241" y="1842"/>
                                        <a:pt x="483" y="1762"/>
                                        <a:pt x="707" y="1482"/>
                                      </a:cubicBezTo>
                                      <a:cubicBezTo>
                                        <a:pt x="931" y="1202"/>
                                        <a:pt x="1183" y="484"/>
                                        <a:pt x="1347" y="242"/>
                                      </a:cubicBezTo>
                                      <a:cubicBezTo>
                                        <a:pt x="1511" y="0"/>
                                        <a:pt x="1602" y="14"/>
                                        <a:pt x="1694" y="2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754752217" name="Group 24"/>
                          <wpg:cNvGrpSpPr>
                            <a:grpSpLocks/>
                          </wpg:cNvGrpSpPr>
                          <wpg:grpSpPr bwMode="auto">
                            <a:xfrm>
                              <a:off x="1695" y="4416"/>
                              <a:ext cx="8857" cy="3042"/>
                              <a:chOff x="2868" y="664"/>
                              <a:chExt cx="8857" cy="3042"/>
                            </a:xfrm>
                          </wpg:grpSpPr>
                          <wps:wsp>
                            <wps:cNvPr id="774430033" name="Line 25"/>
                            <wps:cNvCnPr>
                              <a:cxnSpLocks/>
                            </wps:cNvCnPr>
                            <wps:spPr bwMode="auto">
                              <a:xfrm>
                                <a:off x="4528" y="974"/>
                                <a:ext cx="0" cy="238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8698905" name="Line 26"/>
                            <wps:cNvCnPr>
                              <a:cxnSpLocks/>
                            </wps:cNvCnPr>
                            <wps:spPr bwMode="auto">
                              <a:xfrm>
                                <a:off x="2868" y="3383"/>
                                <a:ext cx="3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7628733" name="Line 27"/>
                            <wps:cNvCnPr>
                              <a:cxnSpLocks/>
                            </wps:cNvCnPr>
                            <wps:spPr bwMode="auto">
                              <a:xfrm>
                                <a:off x="3755" y="3552"/>
                                <a:ext cx="1529"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144692000" name="Picture 28"/>
                              <pic:cNvPicPr>
                                <a:picLocks/>
                              </pic:cNvPicPr>
                            </pic:nvPicPr>
                            <pic:blipFill>
                              <a:blip r:embed="rId123">
                                <a:extLst>
                                  <a:ext uri="{28A0092B-C50C-407E-A947-70E740481C1C}">
                                    <a14:useLocalDpi xmlns:a14="http://schemas.microsoft.com/office/drawing/2010/main" val="0"/>
                                  </a:ext>
                                </a:extLst>
                              </a:blip>
                              <a:srcRect/>
                              <a:stretch>
                                <a:fillRect/>
                              </a:stretch>
                            </pic:blipFill>
                            <pic:spPr bwMode="auto">
                              <a:xfrm>
                                <a:off x="4496" y="3451"/>
                                <a:ext cx="198" cy="239"/>
                              </a:xfrm>
                              <a:prstGeom prst="rect">
                                <a:avLst/>
                              </a:prstGeom>
                              <a:solidFill>
                                <a:srgbClr val="FFFFFF"/>
                              </a:solidFill>
                            </pic:spPr>
                          </pic:pic>
                          <pic:pic xmlns:pic="http://schemas.openxmlformats.org/drawingml/2006/picture">
                            <pic:nvPicPr>
                              <pic:cNvPr id="1265414293" name="Picture 29"/>
                              <pic:cNvPicPr>
                                <a:picLocks/>
                              </pic:cNvPicPr>
                            </pic:nvPicPr>
                            <pic:blipFill>
                              <a:blip r:embed="rId124">
                                <a:extLst>
                                  <a:ext uri="{28A0092B-C50C-407E-A947-70E740481C1C}">
                                    <a14:useLocalDpi xmlns:a14="http://schemas.microsoft.com/office/drawing/2010/main" val="0"/>
                                  </a:ext>
                                </a:extLst>
                              </a:blip>
                              <a:srcRect/>
                              <a:stretch>
                                <a:fillRect/>
                              </a:stretch>
                            </pic:blipFill>
                            <pic:spPr bwMode="auto">
                              <a:xfrm>
                                <a:off x="6172" y="3311"/>
                                <a:ext cx="184" cy="195"/>
                              </a:xfrm>
                              <a:prstGeom prst="rect">
                                <a:avLst/>
                              </a:prstGeom>
                              <a:solidFill>
                                <a:srgbClr val="FFFFFF"/>
                              </a:solidFill>
                            </pic:spPr>
                          </pic:pic>
                          <pic:pic xmlns:pic="http://schemas.openxmlformats.org/drawingml/2006/picture">
                            <pic:nvPicPr>
                              <pic:cNvPr id="648254200" name="Picture 30"/>
                              <pic:cNvPicPr>
                                <a:picLocks/>
                              </pic:cNvPicPr>
                            </pic:nvPicPr>
                            <pic:blipFill>
                              <a:blip r:embed="rId125">
                                <a:extLst>
                                  <a:ext uri="{28A0092B-C50C-407E-A947-70E740481C1C}">
                                    <a14:useLocalDpi xmlns:a14="http://schemas.microsoft.com/office/drawing/2010/main" val="0"/>
                                  </a:ext>
                                </a:extLst>
                              </a:blip>
                              <a:srcRect/>
                              <a:stretch>
                                <a:fillRect/>
                              </a:stretch>
                            </pic:blipFill>
                            <pic:spPr bwMode="auto">
                              <a:xfrm>
                                <a:off x="4326" y="664"/>
                                <a:ext cx="550" cy="239"/>
                              </a:xfrm>
                              <a:prstGeom prst="rect">
                                <a:avLst/>
                              </a:prstGeom>
                              <a:solidFill>
                                <a:srgbClr val="FFFFFF"/>
                              </a:solidFill>
                            </pic:spPr>
                          </pic:pic>
                          <pic:pic xmlns:pic="http://schemas.openxmlformats.org/drawingml/2006/picture">
                            <pic:nvPicPr>
                              <pic:cNvPr id="921782261" name="Picture 31"/>
                              <pic:cNvPicPr>
                                <a:picLocks/>
                              </pic:cNvPicPr>
                            </pic:nvPicPr>
                            <pic:blipFill>
                              <a:blip r:embed="rId126">
                                <a:extLst>
                                  <a:ext uri="{28A0092B-C50C-407E-A947-70E740481C1C}">
                                    <a14:useLocalDpi xmlns:a14="http://schemas.microsoft.com/office/drawing/2010/main" val="0"/>
                                  </a:ext>
                                </a:extLst>
                              </a:blip>
                              <a:srcRect/>
                              <a:stretch>
                                <a:fillRect/>
                              </a:stretch>
                            </pic:blipFill>
                            <pic:spPr bwMode="auto">
                              <a:xfrm>
                                <a:off x="6121" y="1704"/>
                                <a:ext cx="1586" cy="466"/>
                              </a:xfrm>
                              <a:prstGeom prst="rect">
                                <a:avLst/>
                              </a:prstGeom>
                              <a:noFill/>
                              <a:extLst>
                                <a:ext uri="{909E8E84-426E-40DD-AFC4-6F175D3DCCD1}">
                                  <a14:hiddenFill xmlns:a14="http://schemas.microsoft.com/office/drawing/2010/main">
                                    <a:solidFill>
                                      <a:srgbClr val="FFFFFF"/>
                                    </a:solidFill>
                                  </a14:hiddenFill>
                                </a:ext>
                              </a:extLst>
                            </pic:spPr>
                          </pic:pic>
                          <wps:wsp>
                            <wps:cNvPr id="50982196" name="Line 32"/>
                            <wps:cNvCnPr>
                              <a:cxnSpLocks/>
                            </wps:cNvCnPr>
                            <wps:spPr bwMode="auto">
                              <a:xfrm>
                                <a:off x="9788" y="1024"/>
                                <a:ext cx="0" cy="238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8878480" name="Line 33"/>
                            <wps:cNvCnPr>
                              <a:cxnSpLocks/>
                            </wps:cNvCnPr>
                            <wps:spPr bwMode="auto">
                              <a:xfrm>
                                <a:off x="7898" y="3409"/>
                                <a:ext cx="3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2679725" name="Line 34"/>
                            <wps:cNvCnPr>
                              <a:cxnSpLocks/>
                            </wps:cNvCnPr>
                            <wps:spPr bwMode="auto">
                              <a:xfrm>
                                <a:off x="8288" y="3578"/>
                                <a:ext cx="3179"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pic:pic xmlns:pic="http://schemas.openxmlformats.org/drawingml/2006/picture">
                            <pic:nvPicPr>
                              <pic:cNvPr id="796007522" name="Picture 35"/>
                              <pic:cNvPicPr>
                                <a:picLocks/>
                              </pic:cNvPicPr>
                            </pic:nvPicPr>
                            <pic:blipFill>
                              <a:blip r:embed="rId127">
                                <a:extLst>
                                  <a:ext uri="{28A0092B-C50C-407E-A947-70E740481C1C}">
                                    <a14:useLocalDpi xmlns:a14="http://schemas.microsoft.com/office/drawing/2010/main" val="0"/>
                                  </a:ext>
                                </a:extLst>
                              </a:blip>
                              <a:srcRect/>
                              <a:stretch>
                                <a:fillRect/>
                              </a:stretch>
                            </pic:blipFill>
                            <pic:spPr bwMode="auto">
                              <a:xfrm>
                                <a:off x="9683" y="3467"/>
                                <a:ext cx="229" cy="239"/>
                              </a:xfrm>
                              <a:prstGeom prst="rect">
                                <a:avLst/>
                              </a:prstGeom>
                              <a:solidFill>
                                <a:srgbClr val="FFFFFF"/>
                              </a:solidFill>
                            </pic:spPr>
                          </pic:pic>
                          <pic:pic xmlns:pic="http://schemas.openxmlformats.org/drawingml/2006/picture">
                            <pic:nvPicPr>
                              <pic:cNvPr id="1013519128" name="Picture 36"/>
                              <pic:cNvPicPr>
                                <a:picLocks/>
                              </pic:cNvPicPr>
                            </pic:nvPicPr>
                            <pic:blipFill>
                              <a:blip r:embed="rId128">
                                <a:extLst>
                                  <a:ext uri="{28A0092B-C50C-407E-A947-70E740481C1C}">
                                    <a14:useLocalDpi xmlns:a14="http://schemas.microsoft.com/office/drawing/2010/main" val="0"/>
                                  </a:ext>
                                </a:extLst>
                              </a:blip>
                              <a:srcRect/>
                              <a:stretch>
                                <a:fillRect/>
                              </a:stretch>
                            </pic:blipFill>
                            <pic:spPr bwMode="auto">
                              <a:xfrm>
                                <a:off x="11572" y="3337"/>
                                <a:ext cx="153" cy="165"/>
                              </a:xfrm>
                              <a:prstGeom prst="rect">
                                <a:avLst/>
                              </a:prstGeom>
                              <a:solidFill>
                                <a:srgbClr val="FFFFFF"/>
                              </a:solidFill>
                            </pic:spPr>
                          </pic:pic>
                          <pic:pic xmlns:pic="http://schemas.openxmlformats.org/drawingml/2006/picture">
                            <pic:nvPicPr>
                              <pic:cNvPr id="321209005" name="Picture 37"/>
                              <pic:cNvPicPr>
                                <a:picLocks/>
                              </pic:cNvPicPr>
                            </pic:nvPicPr>
                            <pic:blipFill>
                              <a:blip r:embed="rId129">
                                <a:extLst>
                                  <a:ext uri="{28A0092B-C50C-407E-A947-70E740481C1C}">
                                    <a14:useLocalDpi xmlns:a14="http://schemas.microsoft.com/office/drawing/2010/main" val="0"/>
                                  </a:ext>
                                </a:extLst>
                              </a:blip>
                              <a:srcRect/>
                              <a:stretch>
                                <a:fillRect/>
                              </a:stretch>
                            </pic:blipFill>
                            <pic:spPr bwMode="auto">
                              <a:xfrm>
                                <a:off x="9525" y="730"/>
                                <a:ext cx="489" cy="239"/>
                              </a:xfrm>
                              <a:prstGeom prst="rect">
                                <a:avLst/>
                              </a:prstGeom>
                              <a:solidFill>
                                <a:srgbClr val="FFFFFF"/>
                              </a:solidFill>
                            </pic:spPr>
                          </pic:pic>
                          <wpg:grpSp>
                            <wpg:cNvPr id="689189176" name="Group 38"/>
                            <wpg:cNvGrpSpPr>
                              <a:grpSpLocks/>
                            </wpg:cNvGrpSpPr>
                            <wpg:grpSpPr bwMode="auto">
                              <a:xfrm>
                                <a:off x="8154" y="1402"/>
                                <a:ext cx="3297" cy="1922"/>
                                <a:chOff x="7023" y="12365"/>
                                <a:chExt cx="3297" cy="1922"/>
                              </a:xfrm>
                            </wpg:grpSpPr>
                            <wps:wsp>
                              <wps:cNvPr id="572157224" name="Freeform 39"/>
                              <wps:cNvSpPr>
                                <a:spLocks/>
                              </wps:cNvSpPr>
                              <wps:spPr bwMode="auto">
                                <a:xfrm>
                                  <a:off x="7023" y="12365"/>
                                  <a:ext cx="1694" cy="1922"/>
                                </a:xfrm>
                                <a:custGeom>
                                  <a:avLst/>
                                  <a:gdLst>
                                    <a:gd name="T0" fmla="*/ 0 w 1694"/>
                                    <a:gd name="T1" fmla="*/ 1922 h 1922"/>
                                    <a:gd name="T2" fmla="*/ 707 w 1694"/>
                                    <a:gd name="T3" fmla="*/ 1482 h 1922"/>
                                    <a:gd name="T4" fmla="*/ 1347 w 1694"/>
                                    <a:gd name="T5" fmla="*/ 242 h 1922"/>
                                    <a:gd name="T6" fmla="*/ 1694 w 1694"/>
                                    <a:gd name="T7" fmla="*/ 28 h 1922"/>
                                  </a:gdLst>
                                  <a:ahLst/>
                                  <a:cxnLst>
                                    <a:cxn ang="0">
                                      <a:pos x="T0" y="T1"/>
                                    </a:cxn>
                                    <a:cxn ang="0">
                                      <a:pos x="T2" y="T3"/>
                                    </a:cxn>
                                    <a:cxn ang="0">
                                      <a:pos x="T4" y="T5"/>
                                    </a:cxn>
                                    <a:cxn ang="0">
                                      <a:pos x="T6" y="T7"/>
                                    </a:cxn>
                                  </a:cxnLst>
                                  <a:rect l="0" t="0" r="r" b="b"/>
                                  <a:pathLst>
                                    <a:path w="1694" h="1922">
                                      <a:moveTo>
                                        <a:pt x="0" y="1922"/>
                                      </a:moveTo>
                                      <a:cubicBezTo>
                                        <a:pt x="241" y="1842"/>
                                        <a:pt x="483" y="1762"/>
                                        <a:pt x="707" y="1482"/>
                                      </a:cubicBezTo>
                                      <a:cubicBezTo>
                                        <a:pt x="931" y="1202"/>
                                        <a:pt x="1183" y="484"/>
                                        <a:pt x="1347" y="242"/>
                                      </a:cubicBezTo>
                                      <a:cubicBezTo>
                                        <a:pt x="1511" y="0"/>
                                        <a:pt x="1602" y="14"/>
                                        <a:pt x="1694" y="2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92098" name="Freeform 40"/>
                              <wps:cNvSpPr>
                                <a:spLocks/>
                              </wps:cNvSpPr>
                              <wps:spPr bwMode="auto">
                                <a:xfrm flipH="1">
                                  <a:off x="8626" y="12365"/>
                                  <a:ext cx="1694" cy="1922"/>
                                </a:xfrm>
                                <a:custGeom>
                                  <a:avLst/>
                                  <a:gdLst>
                                    <a:gd name="T0" fmla="*/ 0 w 1694"/>
                                    <a:gd name="T1" fmla="*/ 1922 h 1922"/>
                                    <a:gd name="T2" fmla="*/ 707 w 1694"/>
                                    <a:gd name="T3" fmla="*/ 1482 h 1922"/>
                                    <a:gd name="T4" fmla="*/ 1347 w 1694"/>
                                    <a:gd name="T5" fmla="*/ 242 h 1922"/>
                                    <a:gd name="T6" fmla="*/ 1694 w 1694"/>
                                    <a:gd name="T7" fmla="*/ 28 h 1922"/>
                                  </a:gdLst>
                                  <a:ahLst/>
                                  <a:cxnLst>
                                    <a:cxn ang="0">
                                      <a:pos x="T0" y="T1"/>
                                    </a:cxn>
                                    <a:cxn ang="0">
                                      <a:pos x="T2" y="T3"/>
                                    </a:cxn>
                                    <a:cxn ang="0">
                                      <a:pos x="T4" y="T5"/>
                                    </a:cxn>
                                    <a:cxn ang="0">
                                      <a:pos x="T6" y="T7"/>
                                    </a:cxn>
                                  </a:cxnLst>
                                  <a:rect l="0" t="0" r="r" b="b"/>
                                  <a:pathLst>
                                    <a:path w="1694" h="1922">
                                      <a:moveTo>
                                        <a:pt x="0" y="1922"/>
                                      </a:moveTo>
                                      <a:cubicBezTo>
                                        <a:pt x="241" y="1842"/>
                                        <a:pt x="483" y="1762"/>
                                        <a:pt x="707" y="1482"/>
                                      </a:cubicBezTo>
                                      <a:cubicBezTo>
                                        <a:pt x="931" y="1202"/>
                                        <a:pt x="1183" y="484"/>
                                        <a:pt x="1347" y="242"/>
                                      </a:cubicBezTo>
                                      <a:cubicBezTo>
                                        <a:pt x="1511" y="0"/>
                                        <a:pt x="1602" y="14"/>
                                        <a:pt x="1694" y="2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212434332" name="Freeform 41"/>
                            <wps:cNvSpPr>
                              <a:spLocks/>
                            </wps:cNvSpPr>
                            <wps:spPr bwMode="auto">
                              <a:xfrm>
                                <a:off x="4530" y="1550"/>
                                <a:ext cx="800" cy="1790"/>
                              </a:xfrm>
                              <a:custGeom>
                                <a:avLst/>
                                <a:gdLst>
                                  <a:gd name="T0" fmla="*/ 0 w 800"/>
                                  <a:gd name="T1" fmla="*/ 0 h 1790"/>
                                  <a:gd name="T2" fmla="*/ 530 w 800"/>
                                  <a:gd name="T3" fmla="*/ 1450 h 1790"/>
                                  <a:gd name="T4" fmla="*/ 800 w 800"/>
                                  <a:gd name="T5" fmla="*/ 1790 h 1790"/>
                                </a:gdLst>
                                <a:ahLst/>
                                <a:cxnLst>
                                  <a:cxn ang="0">
                                    <a:pos x="T0" y="T1"/>
                                  </a:cxn>
                                  <a:cxn ang="0">
                                    <a:pos x="T2" y="T3"/>
                                  </a:cxn>
                                  <a:cxn ang="0">
                                    <a:pos x="T4" y="T5"/>
                                  </a:cxn>
                                </a:cxnLst>
                                <a:rect l="0" t="0" r="r" b="b"/>
                                <a:pathLst>
                                  <a:path w="800" h="1790">
                                    <a:moveTo>
                                      <a:pt x="0" y="0"/>
                                    </a:moveTo>
                                    <a:cubicBezTo>
                                      <a:pt x="198" y="576"/>
                                      <a:pt x="397" y="1152"/>
                                      <a:pt x="530" y="1450"/>
                                    </a:cubicBezTo>
                                    <a:cubicBezTo>
                                      <a:pt x="663" y="1748"/>
                                      <a:pt x="731" y="1769"/>
                                      <a:pt x="800" y="179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7638413" name="Freeform 42"/>
                            <wps:cNvSpPr>
                              <a:spLocks/>
                            </wps:cNvSpPr>
                            <wps:spPr bwMode="auto">
                              <a:xfrm flipH="1">
                                <a:off x="3722" y="1558"/>
                                <a:ext cx="800" cy="1790"/>
                              </a:xfrm>
                              <a:custGeom>
                                <a:avLst/>
                                <a:gdLst>
                                  <a:gd name="T0" fmla="*/ 0 w 800"/>
                                  <a:gd name="T1" fmla="*/ 0 h 1790"/>
                                  <a:gd name="T2" fmla="*/ 530 w 800"/>
                                  <a:gd name="T3" fmla="*/ 1450 h 1790"/>
                                  <a:gd name="T4" fmla="*/ 800 w 800"/>
                                  <a:gd name="T5" fmla="*/ 1790 h 1790"/>
                                </a:gdLst>
                                <a:ahLst/>
                                <a:cxnLst>
                                  <a:cxn ang="0">
                                    <a:pos x="T0" y="T1"/>
                                  </a:cxn>
                                  <a:cxn ang="0">
                                    <a:pos x="T2" y="T3"/>
                                  </a:cxn>
                                  <a:cxn ang="0">
                                    <a:pos x="T4" y="T5"/>
                                  </a:cxn>
                                </a:cxnLst>
                                <a:rect l="0" t="0" r="r" b="b"/>
                                <a:pathLst>
                                  <a:path w="800" h="1790">
                                    <a:moveTo>
                                      <a:pt x="0" y="0"/>
                                    </a:moveTo>
                                    <a:cubicBezTo>
                                      <a:pt x="198" y="576"/>
                                      <a:pt x="397" y="1152"/>
                                      <a:pt x="530" y="1450"/>
                                    </a:cubicBezTo>
                                    <a:cubicBezTo>
                                      <a:pt x="663" y="1748"/>
                                      <a:pt x="731" y="1769"/>
                                      <a:pt x="800" y="179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wpc:wpc>
                  </a:graphicData>
                </a:graphic>
              </wp:inline>
            </w:drawing>
          </mc:Choice>
          <mc:Fallback>
            <w:pict>
              <v:group w14:anchorId="09BDCF3D" id="Canvas 2" o:spid="_x0000_s1026" editas="canvas" style="width:490.5pt;height:340.2pt;mso-position-horizontal-relative:char;mso-position-vertical-relative:line" coordsize="62293,43205"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293;height:43205;visibility:visible;mso-wrap-style:square">
                  <v:fill o:detectmouseclick="t"/>
                  <v:path o:connecttype="none"/>
                </v:shape>
                <v:group id="Group 4" o:spid="_x0000_s1028" style="position:absolute;left:1813;top:2476;width:57668;height:38214" coordorigin="1579,1440" coordsize="9081,60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">
                  <v:group id="Group 5" o:spid="_x0000_s1029" style="position:absolute;left:1579;top:1440;width:9081;height:2976" coordorigin="1529,11880" coordsize="9081,29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">
                    <v:group id="Group 6" o:spid="_x0000_s1030" style="position:absolute;left:1529;top:11894;width:3666;height:2946" coordorigin="3613,612" coordsize="4910,39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">
                      <v:line id="Line 7" o:spid="_x0000_s1031" style="position:absolute;visibility:visible;mso-wrap-style:square" from="3893,934" to="3893,41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">
                        <o:lock v:ext="edit" shapetype="f"/>
                      </v:line>
                      <v:line id="Line 8" o:spid="_x0000_s1032" style="position:absolute;visibility:visible;mso-wrap-style:square" from="3893,4147" to="8253,41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">
                        <o:lock v:ext="edit" shapetype="f"/>
                      </v:line>
                      <v:shape id="Freeform 9" o:spid="_x0000_s1033" style="position:absolute;left:3892;top:1467;width:3374;height:2600;visibility:visible;mso-wrap-style:square;v-text-anchor:top" coordsize="3374,2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" path="m,c119,490,238,980,800,1413v562,433,1568,810,2574,1187e" filled="f">
                        <v:path arrowok="t" o:connecttype="custom" o:connectlocs="0,0;800,1413;3374,2600" o:connectangles="0,0,0"/>
                      </v:shape>
                      <v:line id="Line 10" o:spid="_x0000_s1034" style="position:absolute;visibility:visible;mso-wrap-style:square" from="3920,4373" to="7307,43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">
                        <v:stroke startarrow="open" endarrow="open"/>
                        <o:lock v:ext="edit" shapetype="f"/>
                      </v:line>
                      <v:shape id="Picture 11" o:spid="_x0000_s1035" type="#_x0000_t75" style="position:absolute;left:5466;top:4238;width:307;height: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" filled="t">
                        <v:imagedata r:id="rId131" o:title=""/>
                        <o:lock v:ext="edit" aspectratio="f"/>
                      </v:shape>
                      <v:shape id="Picture 12" o:spid="_x0000_s1036" type="#_x0000_t75" style="position:absolute;left:8318;top:4051;width:205;height:2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" filled="t">
                        <v:imagedata r:id="rId132" o:title=""/>
                        <o:lock v:ext="edit" aspectratio="f"/>
                      </v:shape>
                      <v:shape id="Picture 13" o:spid="_x0000_s1037" type="#_x0000_t75" style="position:absolute;left:3613;top:612;width:655;height: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" filled="t">
                        <v:imagedata r:id="rId133" o:title=""/>
                        <o:lock v:ext="edit" aspectratio="f"/>
                      </v:shape>
                    </v:group>
                    <v:shape id="Picture 14" o:spid="_x0000_s1038" type="#_x0000_t75" style="position:absolute;left:4991;top:12854;width:1586;height:4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">
                      <v:imagedata r:id="rId134" o:title=""/>
                      <o:lock v:ext="edit" aspectratio="f"/>
                    </v:shape>
                    <v:line id="Line 15" o:spid="_x0000_s1039" style="position:absolute;visibility:visible;mso-wrap-style:square" from="8658,12174" to="8658,145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">
                      <o:lock v:ext="edit" shapetype="f"/>
                    </v:line>
                    <v:line id="Line 16" o:spid="_x0000_s1040" style="position:absolute;visibility:visible;mso-wrap-style:square" from="6768,14559" to="10393,145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">
                      <o:lock v:ext="edit" shapetype="f"/>
                    </v:line>
                    <v:line id="Line 17" o:spid="_x0000_s1041" style="position:absolute;visibility:visible;mso-wrap-style:square" from="7158,14728" to="10337,147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">
                      <v:stroke startarrow="open" endarrow="open"/>
                      <o:lock v:ext="edit" shapetype="f"/>
                    </v:line>
                    <v:shape id="Picture 18" o:spid="_x0000_s1042" type="#_x0000_t75" style="position:absolute;left:8553;top:14617;width:229;height: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" filled="t">
                      <v:imagedata r:id="rId135" o:title=""/>
                      <o:lock v:ext="edit" aspectratio="f"/>
                    </v:shape>
                    <v:shape id="Picture 19" o:spid="_x0000_s1043" type="#_x0000_t75" style="position:absolute;left:10442;top:14487;width:168;height:2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" filled="t">
                      <v:imagedata r:id="rId136" o:title=""/>
                      <o:lock v:ext="edit" aspectratio="f"/>
                    </v:shape>
                    <v:shape id="Picture 20" o:spid="_x0000_s1044" type="#_x0000_t75" style="position:absolute;left:8395;top:11880;width:550;height: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" filled="t">
                      <v:imagedata r:id="rId137" o:title=""/>
                      <o:lock v:ext="edit" aspectratio="f"/>
                    </v:shape>
                    <v:group id="Group 21" o:spid="_x0000_s1045" style="position:absolute;left:7024;top:12552;width:3297;height:1922" coordorigin="7023,12365" coordsize="3297,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">
                      <v:shape id="Freeform 22" o:spid="_x0000_s1046" style="position:absolute;left:7023;top:12365;width:1694;height:1922;visibility:visible;mso-wrap-style:square;v-text-anchor:top" coordsize="1694,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" path="m,1922v241,-80,483,-160,707,-440c931,1202,1183,484,1347,242,1511,,1602,14,1694,28e" filled="f">
                        <v:path arrowok="t" o:connecttype="custom" o:connectlocs="0,1922;707,1482;1347,242;1694,28" o:connectangles="0,0,0,0"/>
                      </v:shape>
                      <v:shape id="Freeform 23" o:spid="_x0000_s1047" style="position:absolute;left:8626;top:12365;width:1694;height:1922;flip:x;visibility:visible;mso-wrap-style:square;v-text-anchor:top" coordsize="1694,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" path="m,1922v241,-80,483,-160,707,-440c931,1202,1183,484,1347,242,1511,,1602,14,1694,28e" filled="f">
                        <v:path arrowok="t" o:connecttype="custom" o:connectlocs="0,1922;707,1482;1347,242;1694,28" o:connectangles="0,0,0,0"/>
                      </v:shape>
                    </v:group>
                  </v:group>
                  <v:group id="Group 24" o:spid="_x0000_s1048" style="position:absolute;left:1695;top:4416;width:8857;height:3042" coordorigin="2868,664" coordsize="8857,30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">
                    <v:line id="Line 25" o:spid="_x0000_s1049" style="position:absolute;visibility:visible;mso-wrap-style:square" from="4528,974" to="4528,3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">
                      <o:lock v:ext="edit" shapetype="f"/>
                    </v:line>
                    <v:line id="Line 26" o:spid="_x0000_s1050" style="position:absolute;visibility:visible;mso-wrap-style:square" from="2868,3383" to="6123,33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">
                      <o:lock v:ext="edit" shapetype="f"/>
                    </v:line>
                    <v:line id="Line 27" o:spid="_x0000_s1051" style="position:absolute;visibility:visible;mso-wrap-style:square" from="3755,3552" to="5284,35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">
                      <v:stroke startarrow="open" endarrow="open"/>
                      <o:lock v:ext="edit" shapetype="f"/>
                    </v:line>
                    <v:shape id="Picture 28" o:spid="_x0000_s1052" type="#_x0000_t75" style="position:absolute;left:4496;top:3451;width:198;height: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" filled="t">
                      <v:imagedata r:id="rId138" o:title=""/>
                      <o:lock v:ext="edit" aspectratio="f"/>
                    </v:shape>
                    <v:shape id="Picture 29" o:spid="_x0000_s1053" type="#_x0000_t75" style="position:absolute;left:6172;top:3311;width:184;height:1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" filled="t">
                      <v:imagedata r:id="rId139" o:title=""/>
                      <o:lock v:ext="edit" aspectratio="f"/>
                    </v:shape>
                    <v:shape id="Picture 30" o:spid="_x0000_s1054" type="#_x0000_t75" style="position:absolute;left:4326;top:664;width:550;height: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" filled="t">
                      <v:imagedata r:id="rId140" o:title=""/>
                      <o:lock v:ext="edit" aspectratio="f"/>
                    </v:shape>
                    <v:shape id="Picture 31" o:spid="_x0000_s1055" type="#_x0000_t75" style="position:absolute;left:6121;top:1704;width:1586;height:4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">
                      <v:imagedata r:id="rId141" o:title=""/>
                      <o:lock v:ext="edit" aspectratio="f"/>
                    </v:shape>
                    <v:line id="Line 32" o:spid="_x0000_s1056" style="position:absolute;visibility:visible;mso-wrap-style:square" from="9788,1024" to="9788,34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">
                      <o:lock v:ext="edit" shapetype="f"/>
                    </v:line>
                    <v:line id="Line 33" o:spid="_x0000_s1057" style="position:absolute;visibility:visible;mso-wrap-style:square" from="7898,3409" to="11523,34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">
                      <o:lock v:ext="edit" shapetype="f"/>
                    </v:line>
                    <v:line id="Line 34" o:spid="_x0000_s1058" style="position:absolute;visibility:visible;mso-wrap-style:square" from="8288,3578" to="11467,35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">
                      <v:stroke startarrow="open" endarrow="open"/>
                      <o:lock v:ext="edit" shapetype="f"/>
                    </v:line>
                    <v:shape id="Picture 35" o:spid="_x0000_s1059" type="#_x0000_t75" style="position:absolute;left:9683;top:3467;width:229;height: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" filled="t">
                      <v:imagedata r:id="rId142" o:title=""/>
                      <o:lock v:ext="edit" aspectratio="f"/>
                    </v:shape>
                    <v:shape id="Picture 36" o:spid="_x0000_s1060" type="#_x0000_t75" style="position:absolute;left:11572;top:3337;width:153;height:1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" filled="t">
                      <v:imagedata r:id="rId143" o:title=""/>
                      <o:lock v:ext="edit" aspectratio="f"/>
                    </v:shape>
                    <v:shape id="Picture 37" o:spid="_x0000_s1061" type="#_x0000_t75" style="position:absolute;left:9525;top:730;width:489;height: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" filled="t">
                      <v:imagedata r:id="rId144" o:title=""/>
                      <o:lock v:ext="edit" aspectratio="f"/>
                    </v:shape>
                    <v:group id="Group 38" o:spid="_x0000_s1062" style="position:absolute;left:8154;top:1402;width:3297;height:1922" coordorigin="7023,12365" coordsize="3297,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">
                      <v:shape id="Freeform 39" o:spid="_x0000_s1063" style="position:absolute;left:7023;top:12365;width:1694;height:1922;visibility:visible;mso-wrap-style:square;v-text-anchor:top" coordsize="1694,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" path="m,1922v241,-80,483,-160,707,-440c931,1202,1183,484,1347,242,1511,,1602,14,1694,28e" filled="f">
                        <v:path arrowok="t" o:connecttype="custom" o:connectlocs="0,1922;707,1482;1347,242;1694,28" o:connectangles="0,0,0,0"/>
                      </v:shape>
                      <v:shape id="Freeform 40" o:spid="_x0000_s1064" style="position:absolute;left:8626;top:12365;width:1694;height:1922;flip:x;visibility:visible;mso-wrap-style:square;v-text-anchor:top" coordsize="1694,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" path="m,1922v241,-80,483,-160,707,-440c931,1202,1183,484,1347,242,1511,,1602,14,1694,28e" filled="f">
                        <v:path arrowok="t" o:connecttype="custom" o:connectlocs="0,1922;707,1482;1347,242;1694,28" o:connectangles="0,0,0,0"/>
                      </v:shape>
                    </v:group>
                    <v:shape id="Freeform 41" o:spid="_x0000_s1065" style="position:absolute;left:4530;top:1550;width:800;height:1790;visibility:visible;mso-wrap-style:square;v-text-anchor:top" coordsize="800,1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" path="m,c198,576,397,1152,530,1450v133,298,201,319,270,340e" filled="f">
                      <v:path arrowok="t" o:connecttype="custom" o:connectlocs="0,0;530,1450;800,1790" o:connectangles="0,0,0"/>
                    </v:shape>
                    <v:shape id="Freeform 42" o:spid="_x0000_s1066" style="position:absolute;left:3722;top:1558;width:800;height:1790;flip:x;visibility:visible;mso-wrap-style:square;v-text-anchor:top" coordsize="800,1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" path="m,c198,576,397,1152,530,1450v133,298,201,319,270,340e" filled="f">
                      <v:path arrowok="t" o:connecttype="custom" o:connectlocs="0,0;530,1450;800,1790" o:connectangles="0,0,0"/>
                    </v:shape>
                  </v:group>
                </v:group>
                <w10:anchorlock/>
              </v:group>
            </w:pict>
          </mc:Fallback>
        </mc:AlternateContent>
      </w:r>
    </w:p>
    <w:p w:rsidR="001E1140" w:rsidRPr="00BA58BE" w:rsidRDefault="001E1140" w:rsidP="00D23C1B">
      <w:r w:rsidRPr="00BA58BE">
        <w:t xml:space="preserve">therefore is known as the </w:t>
      </w:r>
      <w:r w:rsidRPr="00CD1578">
        <w:rPr>
          <w:i/>
          <w:iCs/>
        </w:rPr>
        <w:t>delay power spectrum</w:t>
      </w:r>
      <w:r w:rsidRPr="00BA58BE">
        <w:t xml:space="preserve">.  The delay extent over which the delay power spectrum is nonzero is referred to as the </w:t>
      </w:r>
      <w:r w:rsidRPr="00CD1578">
        <w:rPr>
          <w:i/>
          <w:iCs/>
        </w:rPr>
        <w:t>multipath spread of the channel</w:t>
      </w:r>
      <w:r w:rsidRPr="00BA58BE">
        <w:t>,</w:t>
      </w:r>
      <w:r>
        <w:rPr>
          <w:noProof/>
          <w:position w:val="-12"/>
        </w:rPr>
        <w:drawing>
          <wp:inline distT="0" distB="0" distL="0" distR="0" wp14:anchorId="097D5652" wp14:editId="28653905">
            <wp:extent cx="190500" cy="238125"/>
            <wp:effectExtent l="0" t="0" r="0" b="9525"/>
            <wp:docPr id="988968848" name="Picture 98896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BA58BE">
        <w:t xml:space="preserve">.  </w:t>
      </w:r>
    </w:p>
    <w:p w:rsidR="001E1140" w:rsidRPr="00BA58BE" w:rsidRDefault="001E1140" w:rsidP="00D23C1B"/>
    <w:p w:rsidR="001E1140" w:rsidRPr="00BA58BE" w:rsidRDefault="001E1140" w:rsidP="00D23C1B"/>
    <w:p w:rsidR="001E1140" w:rsidRPr="00BA58BE" w:rsidRDefault="001E1140" w:rsidP="00D23C1B"/>
    <w:p w:rsidR="001E1140" w:rsidRDefault="001E1140" w:rsidP="00D23C1B"/>
    <w:p w:rsidR="001E1140" w:rsidRPr="00E86818" w:rsidRDefault="001E1140" w:rsidP="00D23C1B"/>
    <w:p w:rsidR="001E1140" w:rsidRDefault="001E1140" w:rsidP="00D23C1B"/>
    <w:p w:rsidR="001E1140" w:rsidRDefault="001E1140" w:rsidP="00D23C1B"/>
    <w:p w:rsidR="001E1140" w:rsidRDefault="001E1140" w:rsidP="00D23C1B"/>
    <w:p w:rsidR="001E1140" w:rsidRDefault="001E1140" w:rsidP="00D23C1B"/>
    <w:p w:rsidR="001E1140" w:rsidRDefault="001E1140" w:rsidP="00D23C1B"/>
    <w:p w:rsidR="001E1140" w:rsidRDefault="001E1140" w:rsidP="00D23C1B"/>
    <w:p w:rsidR="001E1140" w:rsidRDefault="001E1140" w:rsidP="00D23C1B"/>
    <w:p w:rsidR="001E1140" w:rsidRDefault="001E1140" w:rsidP="00D23C1B"/>
    <w:p w:rsidR="001E1140" w:rsidRDefault="001E1140" w:rsidP="00D23C1B"/>
    <w:p w:rsidR="001E1140" w:rsidRDefault="001E1140" w:rsidP="00D23C1B"/>
    <w:p w:rsidR="001E1140" w:rsidRDefault="001E1140" w:rsidP="00D23C1B"/>
    <w:p w:rsidR="001E1140" w:rsidRDefault="001E1140" w:rsidP="00D23C1B"/>
    <w:p w:rsidR="001E1140" w:rsidRDefault="001E1140" w:rsidP="00D23C1B"/>
    <w:p w:rsidR="001E1140" w:rsidRDefault="001E1140" w:rsidP="00D23C1B">
      <w:r>
        <w:lastRenderedPageBreak/>
        <w:t>The channel characteristics can also be exhibited in the frequency domain wrt delay, assuming channel is not random in delay, as</w:t>
      </w:r>
    </w:p>
    <w:p w:rsidR="001E1140" w:rsidRDefault="001E1140" w:rsidP="00D23C1B"/>
    <w:p w:rsidR="001E1140" w:rsidRDefault="001E1140" w:rsidP="00D23C1B">
      <w:r>
        <w:tab/>
      </w:r>
      <w:r>
        <w:rPr>
          <w:noProof/>
          <w:position w:val="-32"/>
        </w:rPr>
        <w:drawing>
          <wp:inline distT="0" distB="0" distL="0" distR="0" wp14:anchorId="4E493541" wp14:editId="698CE08B">
            <wp:extent cx="1714500" cy="495300"/>
            <wp:effectExtent l="0" t="0" r="0" b="0"/>
            <wp:docPr id="336487457" name="Picture 33648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714500" cy="4953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4" w:name="ZEqnNum400390"/>
      <w:r>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instrText>)</w:instrText>
      </w:r>
      <w:bookmarkEnd w:id="64"/>
      <w:r>
        <w:fldChar w:fldCharType="end"/>
      </w:r>
    </w:p>
    <w:p w:rsidR="001E1140" w:rsidRPr="00CD1578" w:rsidRDefault="001E1140" w:rsidP="00D23C1B"/>
    <w:p w:rsidR="001E1140" w:rsidRDefault="001E1140" w:rsidP="00D23C1B">
      <w:r>
        <w:t>The channel frequency correlation function is governed by the same WSS and therefore is</w:t>
      </w:r>
    </w:p>
    <w:p w:rsidR="001E1140" w:rsidRDefault="001E1140" w:rsidP="00D23C1B"/>
    <w:p w:rsidR="001E1140" w:rsidRDefault="001E1140" w:rsidP="00D23C1B">
      <w:r>
        <w:tab/>
      </w:r>
      <w:r>
        <w:rPr>
          <w:noProof/>
          <w:position w:val="-16"/>
        </w:rPr>
        <w:drawing>
          <wp:inline distT="0" distB="0" distL="0" distR="0" wp14:anchorId="5C8F1DD8" wp14:editId="7978D024">
            <wp:extent cx="2447925" cy="276225"/>
            <wp:effectExtent l="0" t="0" r="9525" b="9525"/>
            <wp:docPr id="1307661218" name="Picture 130766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447925" cy="2762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5" w:name="ZEqnNum104332"/>
      <w:r>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instrText>)</w:instrText>
      </w:r>
      <w:bookmarkEnd w:id="65"/>
      <w:r>
        <w:fldChar w:fldCharType="end"/>
      </w:r>
    </w:p>
    <w:p w:rsidR="001E1140" w:rsidRPr="00CD1578" w:rsidRDefault="001E1140" w:rsidP="00D23C1B"/>
    <w:p w:rsidR="001E1140" w:rsidRPr="00CD1578" w:rsidRDefault="001E1140" w:rsidP="00D23C1B"/>
    <w:p w:rsidR="001E1140" w:rsidRPr="00CD1578" w:rsidRDefault="001E1140" w:rsidP="00D23C1B">
      <w:r w:rsidRPr="00CD1578">
        <w:t>The uncorrelated scattering model implies KH depends only on the frequency separation</w:t>
      </w:r>
      <w:r>
        <w:rPr>
          <w:noProof/>
          <w:position w:val="-12"/>
        </w:rPr>
        <w:drawing>
          <wp:inline distT="0" distB="0" distL="0" distR="0" wp14:anchorId="2AD5EBC4" wp14:editId="6BC28D40">
            <wp:extent cx="714375" cy="238125"/>
            <wp:effectExtent l="0" t="0" r="9525" b="9525"/>
            <wp:docPr id="283956962" name="Picture 283956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714375" cy="238125"/>
                    </a:xfrm>
                    <a:prstGeom prst="rect">
                      <a:avLst/>
                    </a:prstGeom>
                    <a:noFill/>
                    <a:ln>
                      <a:noFill/>
                    </a:ln>
                  </pic:spPr>
                </pic:pic>
              </a:graphicData>
            </a:graphic>
          </wp:inline>
        </w:drawing>
      </w:r>
      <w:r w:rsidRPr="00CD1578">
        <w:t xml:space="preserve">, which can be verified by explicitly substituting </w:t>
      </w:r>
      <w:r w:rsidRPr="00CD1578">
        <w:fldChar w:fldCharType="begin"/>
      </w:r>
      <w:r w:rsidRPr="00CD1578">
        <w:instrText xml:space="preserve"> GOTOBUTTON ZEqnNum400390  \* MERGEFORMAT </w:instrText>
      </w:r>
      <w:r w:rsidR="00267CAA">
        <w:fldChar w:fldCharType="begin"/>
      </w:r>
      <w:r w:rsidR="00267CAA">
        <w:instrText xml:space="preserve"> REF ZEqnNum400390 \! \* MERGEFORMAT </w:instrText>
      </w:r>
      <w:r w:rsidR="00267CAA">
        <w:fldChar w:fldCharType="separate"/>
      </w:r>
      <w:r>
        <w:instrText>(20.11)</w:instrText>
      </w:r>
      <w:r w:rsidR="00267CAA">
        <w:fldChar w:fldCharType="end"/>
      </w:r>
      <w:r w:rsidRPr="00CD1578">
        <w:fldChar w:fldCharType="end"/>
      </w:r>
      <w:r w:rsidRPr="00CD1578">
        <w:t xml:space="preserve"> into </w:t>
      </w:r>
      <w:r w:rsidRPr="00CD1578">
        <w:fldChar w:fldCharType="begin"/>
      </w:r>
      <w:r w:rsidRPr="00CD1578">
        <w:instrText xml:space="preserve"> GOTOBUTTON ZEqnNum104332  \* MERGEFORMAT </w:instrText>
      </w:r>
      <w:r w:rsidR="00267CAA">
        <w:fldChar w:fldCharType="begin"/>
      </w:r>
      <w:r w:rsidR="00267CAA">
        <w:instrText xml:space="preserve"> REF ZEqnNum104332 \! \* MERGEFORMAT </w:instrText>
      </w:r>
      <w:r w:rsidR="00267CAA">
        <w:fldChar w:fldCharType="separate"/>
      </w:r>
      <w:r>
        <w:instrText>(20.12)</w:instrText>
      </w:r>
      <w:r w:rsidR="00267CAA">
        <w:fldChar w:fldCharType="end"/>
      </w:r>
      <w:r w:rsidRPr="00CD1578">
        <w:fldChar w:fldCharType="end"/>
      </w:r>
      <w:r w:rsidRPr="00CD1578">
        <w:t xml:space="preserve">, thus we have the </w:t>
      </w:r>
      <w:r w:rsidRPr="00CD1578">
        <w:rPr>
          <w:i/>
          <w:iCs/>
        </w:rPr>
        <w:t>spaced-frequency spaced-time channel autocorrelation</w:t>
      </w:r>
      <w:r w:rsidRPr="00CD1578">
        <w:t xml:space="preserve"> function</w:t>
      </w:r>
    </w:p>
    <w:p w:rsidR="001E1140" w:rsidRPr="00CD1578" w:rsidRDefault="001E1140" w:rsidP="00D23C1B"/>
    <w:p w:rsidR="001E1140" w:rsidRPr="00CD1578" w:rsidRDefault="001E1140" w:rsidP="00D23C1B">
      <w:r w:rsidRPr="00CD1578">
        <w:tab/>
      </w:r>
      <w:r>
        <w:rPr>
          <w:noProof/>
          <w:position w:val="-32"/>
        </w:rPr>
        <w:drawing>
          <wp:inline distT="0" distB="0" distL="0" distR="0" wp14:anchorId="21B1C24B" wp14:editId="3B777C41">
            <wp:extent cx="1990725" cy="495300"/>
            <wp:effectExtent l="0" t="0" r="9525" b="0"/>
            <wp:docPr id="1235201659" name="Picture 123520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990725" cy="495300"/>
                    </a:xfrm>
                    <a:prstGeom prst="rect">
                      <a:avLst/>
                    </a:prstGeom>
                    <a:noFill/>
                    <a:ln>
                      <a:noFill/>
                    </a:ln>
                  </pic:spPr>
                </pic:pic>
              </a:graphicData>
            </a:graphic>
          </wp:inline>
        </w:drawing>
      </w:r>
      <w:r w:rsidRPr="00CD1578">
        <w:tab/>
      </w:r>
      <w:r w:rsidRPr="00CD1578">
        <w:fldChar w:fldCharType="begin"/>
      </w:r>
      <w:r w:rsidRPr="00CD1578">
        <w:instrText xml:space="preserve"> MACROBUTTON MTPlaceRef \* MERGEFORMAT </w:instrText>
      </w:r>
      <w:r w:rsidRPr="00CD1578">
        <w:fldChar w:fldCharType="begin"/>
      </w:r>
      <w:r w:rsidRPr="00CD1578">
        <w:instrText xml:space="preserve"> SEQ MTEqn \h \* MERGEFORMAT </w:instrText>
      </w:r>
      <w:r w:rsidRPr="00CD1578">
        <w:fldChar w:fldCharType="end"/>
      </w:r>
      <w:r w:rsidRPr="00CD1578">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rsidRPr="00CD1578">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rsidRPr="00CD1578">
        <w:instrText>)</w:instrText>
      </w:r>
      <w:r w:rsidRPr="00CD1578">
        <w:fldChar w:fldCharType="end"/>
      </w:r>
    </w:p>
    <w:p w:rsidR="001E1140" w:rsidRPr="00CD1578" w:rsidRDefault="001E1140" w:rsidP="00D23C1B"/>
    <w:p w:rsidR="001E1140" w:rsidRPr="00CD1578" w:rsidRDefault="001E1140" w:rsidP="00D23C1B">
      <w:r w:rsidRPr="00CD1578">
        <w:t>which is the FT wrt delay of the channel autocorrelation function.  For</w:t>
      </w:r>
      <w:r>
        <w:rPr>
          <w:noProof/>
          <w:position w:val="-4"/>
        </w:rPr>
        <w:drawing>
          <wp:inline distT="0" distB="0" distL="0" distR="0" wp14:anchorId="71E6AE9D" wp14:editId="39C5B78B">
            <wp:extent cx="381000" cy="161925"/>
            <wp:effectExtent l="0" t="0" r="0" b="9525"/>
            <wp:docPr id="339433423" name="Picture 33943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381000" cy="161925"/>
                    </a:xfrm>
                    <a:prstGeom prst="rect">
                      <a:avLst/>
                    </a:prstGeom>
                    <a:noFill/>
                    <a:ln>
                      <a:noFill/>
                    </a:ln>
                  </pic:spPr>
                </pic:pic>
              </a:graphicData>
            </a:graphic>
          </wp:inline>
        </w:drawing>
      </w:r>
      <w:r w:rsidRPr="00CD1578">
        <w:t>,</w:t>
      </w:r>
    </w:p>
    <w:p w:rsidR="001E1140" w:rsidRPr="00CD1578" w:rsidRDefault="001E1140" w:rsidP="00D23C1B"/>
    <w:p w:rsidR="001E1140" w:rsidRPr="00CD1578" w:rsidRDefault="001E1140" w:rsidP="00D23C1B">
      <w:r w:rsidRPr="00CD1578">
        <w:tab/>
      </w:r>
      <w:r>
        <w:rPr>
          <w:noProof/>
          <w:position w:val="-32"/>
        </w:rPr>
        <w:drawing>
          <wp:inline distT="0" distB="0" distL="0" distR="0" wp14:anchorId="711F28BC" wp14:editId="536A9AF3">
            <wp:extent cx="1704975" cy="495300"/>
            <wp:effectExtent l="0" t="0" r="9525" b="0"/>
            <wp:docPr id="1121478635" name="Picture 112147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704975" cy="495300"/>
                    </a:xfrm>
                    <a:prstGeom prst="rect">
                      <a:avLst/>
                    </a:prstGeom>
                    <a:noFill/>
                    <a:ln>
                      <a:noFill/>
                    </a:ln>
                  </pic:spPr>
                </pic:pic>
              </a:graphicData>
            </a:graphic>
          </wp:inline>
        </w:drawing>
      </w:r>
      <w:r w:rsidRPr="00CD1578">
        <w:tab/>
      </w:r>
      <w:r w:rsidRPr="00CD1578">
        <w:fldChar w:fldCharType="begin"/>
      </w:r>
      <w:r w:rsidRPr="00CD1578">
        <w:instrText xml:space="preserve"> MACROBUTTON MTPlaceRef \* MERGEFORMAT </w:instrText>
      </w:r>
      <w:r w:rsidRPr="00CD1578">
        <w:fldChar w:fldCharType="begin"/>
      </w:r>
      <w:r w:rsidRPr="00CD1578">
        <w:instrText xml:space="preserve"> SEQ MTEqn \h \* MERGEFORMAT </w:instrText>
      </w:r>
      <w:r w:rsidRPr="00CD1578">
        <w:fldChar w:fldCharType="end"/>
      </w:r>
      <w:bookmarkStart w:id="66" w:name="ZEqnNum530036"/>
      <w:r w:rsidRPr="00CD1578">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rsidRPr="00CD1578">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rsidRPr="00CD1578">
        <w:instrText>)</w:instrText>
      </w:r>
      <w:bookmarkEnd w:id="66"/>
      <w:r w:rsidRPr="00CD1578">
        <w:fldChar w:fldCharType="end"/>
      </w:r>
    </w:p>
    <w:p w:rsidR="001E1140" w:rsidRPr="00CD1578" w:rsidRDefault="001E1140" w:rsidP="00D23C1B"/>
    <w:p w:rsidR="001E1140" w:rsidRPr="00CD1578" w:rsidRDefault="001E1140" w:rsidP="00D23C1B">
      <w:r w:rsidRPr="00CD1578">
        <w:t xml:space="preserve">which is a measure of the frequency correlation of the channel.  Thus the extent over which </w:t>
      </w:r>
      <w:r w:rsidRPr="00CD1578">
        <w:fldChar w:fldCharType="begin"/>
      </w:r>
      <w:r w:rsidRPr="00CD1578">
        <w:instrText xml:space="preserve"> GOTOBUTTON ZEqnNum530036  \* MERGEFORMAT </w:instrText>
      </w:r>
      <w:r w:rsidR="00267CAA">
        <w:fldChar w:fldCharType="begin"/>
      </w:r>
      <w:r w:rsidR="00267CAA">
        <w:instrText xml:space="preserve"> REF ZEqnNum530036 \! \* MERGEFORMAT </w:instrText>
      </w:r>
      <w:r w:rsidR="00267CAA">
        <w:fldChar w:fldCharType="separate"/>
      </w:r>
      <w:r w:rsidRPr="00CD1578">
        <w:instrText>(</w:instrText>
      </w:r>
      <w:r>
        <w:instrText>20</w:instrText>
      </w:r>
      <w:r w:rsidRPr="00CD1578">
        <w:instrText>.</w:instrText>
      </w:r>
      <w:r>
        <w:instrText>14</w:instrText>
      </w:r>
      <w:r w:rsidRPr="00CD1578">
        <w:instrText>)</w:instrText>
      </w:r>
      <w:r w:rsidR="00267CAA">
        <w:fldChar w:fldCharType="end"/>
      </w:r>
      <w:r w:rsidRPr="00CD1578">
        <w:fldChar w:fldCharType="end"/>
      </w:r>
      <w:r w:rsidRPr="00CD1578">
        <w:t xml:space="preserve"> is nonzero is a measure of the </w:t>
      </w:r>
      <w:r w:rsidRPr="00CD1578">
        <w:rPr>
          <w:i/>
          <w:iCs/>
        </w:rPr>
        <w:t>coherence bandwidth</w:t>
      </w:r>
      <w:r w:rsidRPr="00CD1578">
        <w:t xml:space="preserve"> of the channel, denoted</w:t>
      </w:r>
      <w:r>
        <w:rPr>
          <w:noProof/>
          <w:position w:val="-12"/>
        </w:rPr>
        <w:drawing>
          <wp:inline distT="0" distB="0" distL="0" distR="0" wp14:anchorId="3BC73046" wp14:editId="6393B8A8">
            <wp:extent cx="190500" cy="238125"/>
            <wp:effectExtent l="0" t="0" r="0" b="9525"/>
            <wp:docPr id="944710761" name="Picture 944710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CD1578">
        <w:t xml:space="preserve">.  Two sinusoids separated by at least </w:t>
      </w:r>
      <w:r>
        <w:rPr>
          <w:noProof/>
          <w:position w:val="-12"/>
        </w:rPr>
        <w:drawing>
          <wp:inline distT="0" distB="0" distL="0" distR="0" wp14:anchorId="351FECF5" wp14:editId="24D24A5F">
            <wp:extent cx="190500" cy="238125"/>
            <wp:effectExtent l="0" t="0" r="0" b="9525"/>
            <wp:docPr id="1017646114" name="Picture 1017646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sidRPr="00CD1578">
        <w:t>will undergo uncorrelated fading, i.e. they will be affected by different attenuation and phase shift.  Because of this Fourier duality, we have the following important relationship</w:t>
      </w:r>
    </w:p>
    <w:p w:rsidR="001E1140" w:rsidRPr="00CD1578" w:rsidRDefault="001E1140" w:rsidP="00D23C1B"/>
    <w:p w:rsidR="001E1140" w:rsidRPr="00CD1578" w:rsidRDefault="001E1140" w:rsidP="00D23C1B">
      <w:r w:rsidRPr="00CD1578">
        <w:tab/>
      </w:r>
      <w:r>
        <w:rPr>
          <w:noProof/>
          <w:position w:val="-12"/>
        </w:rPr>
        <w:drawing>
          <wp:inline distT="0" distB="0" distL="0" distR="0" wp14:anchorId="327BF069" wp14:editId="57C2B413">
            <wp:extent cx="542925" cy="257175"/>
            <wp:effectExtent l="0" t="0" r="9525" b="9525"/>
            <wp:docPr id="633908102" name="Picture 63390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42925" cy="257175"/>
                    </a:xfrm>
                    <a:prstGeom prst="rect">
                      <a:avLst/>
                    </a:prstGeom>
                    <a:noFill/>
                    <a:ln>
                      <a:noFill/>
                    </a:ln>
                  </pic:spPr>
                </pic:pic>
              </a:graphicData>
            </a:graphic>
          </wp:inline>
        </w:drawing>
      </w:r>
      <w:r w:rsidRPr="00CD1578">
        <w:tab/>
      </w:r>
      <w:r w:rsidRPr="00CD1578">
        <w:fldChar w:fldCharType="begin"/>
      </w:r>
      <w:r w:rsidRPr="00CD1578">
        <w:instrText xml:space="preserve"> MACROBUTTON MTPlaceRef \* MERGEFORMAT </w:instrText>
      </w:r>
      <w:r w:rsidRPr="00CD1578">
        <w:fldChar w:fldCharType="begin"/>
      </w:r>
      <w:r w:rsidRPr="00CD1578">
        <w:instrText xml:space="preserve"> SEQ MTEqn \h \* MERGEFORMAT </w:instrText>
      </w:r>
      <w:r w:rsidRPr="00CD1578">
        <w:fldChar w:fldCharType="end"/>
      </w:r>
      <w:r w:rsidRPr="00CD1578">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rsidRPr="00CD1578">
        <w:instrText>.</w:instrText>
      </w:r>
      <w:r>
        <w:rPr>
          <w:noProof/>
        </w:rPr>
        <w:fldChar w:fldCharType="begin"/>
      </w:r>
      <w:r>
        <w:rPr>
          <w:noProof/>
        </w:rPr>
        <w:instrText xml:space="preserve"> SEQ MTEqn \c \* Arabic \* MERGEFORMAT </w:instrText>
      </w:r>
      <w:r>
        <w:rPr>
          <w:noProof/>
        </w:rPr>
        <w:fldChar w:fldCharType="separate"/>
      </w:r>
      <w:r>
        <w:rPr>
          <w:noProof/>
        </w:rPr>
        <w:instrText>15</w:instrText>
      </w:r>
      <w:r>
        <w:rPr>
          <w:noProof/>
        </w:rPr>
        <w:fldChar w:fldCharType="end"/>
      </w:r>
      <w:r w:rsidRPr="00CD1578">
        <w:instrText>)</w:instrText>
      </w:r>
      <w:r w:rsidRPr="00CD1578">
        <w:fldChar w:fldCharType="end"/>
      </w:r>
    </w:p>
    <w:p w:rsidR="001E1140" w:rsidRPr="00CD1578" w:rsidRDefault="001E1140" w:rsidP="00D23C1B"/>
    <w:p w:rsidR="001E1140" w:rsidRPr="00CD1578" w:rsidRDefault="001E1140" w:rsidP="00575986">
      <w:pPr>
        <w:pStyle w:val="Heading3"/>
        <w:numPr>
          <w:ilvl w:val="2"/>
          <w:numId w:val="1"/>
        </w:numPr>
      </w:pPr>
      <w:bookmarkStart w:id="67" w:name="_Toc280363865"/>
      <w:bookmarkStart w:id="68" w:name="_Toc209787707"/>
      <w:bookmarkStart w:id="69" w:name="_Toc229857365"/>
      <w:bookmarkStart w:id="70" w:name="_Toc229926418"/>
      <w:r w:rsidRPr="00CD1578">
        <w:t>Time Functions</w:t>
      </w:r>
      <w:bookmarkEnd w:id="67"/>
      <w:bookmarkEnd w:id="68"/>
      <w:bookmarkEnd w:id="69"/>
      <w:bookmarkEnd w:id="70"/>
    </w:p>
    <w:p w:rsidR="001E1140" w:rsidRPr="00CD1578" w:rsidRDefault="001E1140" w:rsidP="00D23C1B"/>
    <w:p w:rsidR="001E1140" w:rsidRDefault="001E1140" w:rsidP="00D23C1B">
      <w:r w:rsidRPr="00CD1578">
        <w:t xml:space="preserve">Time variations in the channel cause Doppler broadening of the transmitted spectrum through amplitude modulation, or relative motion causes a compression or expansion of the time axis which causes Doppler broadening or a Doppler shift of a spectral line.  </w:t>
      </w:r>
    </w:p>
    <w:p w:rsidR="001E1140" w:rsidRDefault="001E1140" w:rsidP="00D23C1B"/>
    <w:p w:rsidR="001E1140" w:rsidRDefault="001E1140" w:rsidP="00575986">
      <w:pPr>
        <w:pStyle w:val="Heading4"/>
        <w:numPr>
          <w:ilvl w:val="3"/>
          <w:numId w:val="1"/>
        </w:numPr>
      </w:pPr>
      <w:bookmarkStart w:id="71" w:name="_Toc280363866"/>
      <w:r>
        <w:t>Doppler Power Spectrum</w:t>
      </w:r>
      <w:bookmarkEnd w:id="71"/>
    </w:p>
    <w:p w:rsidR="001E1140" w:rsidRDefault="001E1140" w:rsidP="00D23C1B"/>
    <w:p w:rsidR="001E1140" w:rsidRPr="00CD1578" w:rsidRDefault="001E1140" w:rsidP="00D23C1B">
      <w:r w:rsidRPr="00CD1578">
        <w:lastRenderedPageBreak/>
        <w:t>The Doppler effect is related to time variation by taking the FT of the spaced-time spaced-frequency autocorrelation function wrt the time spacing</w:t>
      </w:r>
      <w:r>
        <w:rPr>
          <w:noProof/>
          <w:position w:val="-4"/>
        </w:rPr>
        <w:drawing>
          <wp:inline distT="0" distB="0" distL="0" distR="0" wp14:anchorId="63832520" wp14:editId="39342FDE">
            <wp:extent cx="152400" cy="161925"/>
            <wp:effectExtent l="0" t="0" r="0" b="9525"/>
            <wp:docPr id="283578232" name="Picture 28357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CD1578">
        <w:t>,</w:t>
      </w:r>
    </w:p>
    <w:p w:rsidR="001E1140" w:rsidRPr="00CD1578" w:rsidRDefault="001E1140" w:rsidP="00D23C1B"/>
    <w:p w:rsidR="001E1140" w:rsidRPr="00CD1578" w:rsidRDefault="001E1140" w:rsidP="00D23C1B">
      <w:r w:rsidRPr="00CD1578">
        <w:tab/>
      </w:r>
      <w:r>
        <w:rPr>
          <w:noProof/>
          <w:position w:val="-32"/>
        </w:rPr>
        <w:drawing>
          <wp:inline distT="0" distB="0" distL="0" distR="0" wp14:anchorId="221D1910" wp14:editId="5157443E">
            <wp:extent cx="2019300" cy="495300"/>
            <wp:effectExtent l="0" t="0" r="0" b="0"/>
            <wp:docPr id="1533920898" name="Picture 153392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019300" cy="495300"/>
                    </a:xfrm>
                    <a:prstGeom prst="rect">
                      <a:avLst/>
                    </a:prstGeom>
                    <a:noFill/>
                    <a:ln>
                      <a:noFill/>
                    </a:ln>
                  </pic:spPr>
                </pic:pic>
              </a:graphicData>
            </a:graphic>
          </wp:inline>
        </w:drawing>
      </w:r>
      <w:r w:rsidRPr="00CD1578">
        <w:tab/>
      </w:r>
      <w:r w:rsidRPr="00CD1578">
        <w:fldChar w:fldCharType="begin"/>
      </w:r>
      <w:r w:rsidRPr="00CD1578">
        <w:instrText xml:space="preserve"> MACROBUTTON MTPlaceRef \* MERGEFORMAT </w:instrText>
      </w:r>
      <w:r w:rsidRPr="00CD1578">
        <w:fldChar w:fldCharType="begin"/>
      </w:r>
      <w:r w:rsidRPr="00CD1578">
        <w:instrText xml:space="preserve"> SEQ MTEqn \h \* MERGEFORMAT </w:instrText>
      </w:r>
      <w:r w:rsidRPr="00CD1578">
        <w:fldChar w:fldCharType="end"/>
      </w:r>
      <w:r w:rsidRPr="00CD1578">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rsidRPr="00CD1578">
        <w:instrText>.</w:instrText>
      </w:r>
      <w:r>
        <w:rPr>
          <w:noProof/>
        </w:rPr>
        <w:fldChar w:fldCharType="begin"/>
      </w:r>
      <w:r>
        <w:rPr>
          <w:noProof/>
        </w:rPr>
        <w:instrText xml:space="preserve"> SEQ MTEqn \c \* Arabic \* MERGEFORMAT </w:instrText>
      </w:r>
      <w:r>
        <w:rPr>
          <w:noProof/>
        </w:rPr>
        <w:fldChar w:fldCharType="separate"/>
      </w:r>
      <w:r>
        <w:rPr>
          <w:noProof/>
        </w:rPr>
        <w:instrText>16</w:instrText>
      </w:r>
      <w:r>
        <w:rPr>
          <w:noProof/>
        </w:rPr>
        <w:fldChar w:fldCharType="end"/>
      </w:r>
      <w:r w:rsidRPr="00CD1578">
        <w:instrText>)</w:instrText>
      </w:r>
      <w:r w:rsidRPr="00CD1578">
        <w:fldChar w:fldCharType="end"/>
      </w:r>
    </w:p>
    <w:p w:rsidR="001E1140" w:rsidRPr="00CD1578" w:rsidRDefault="001E1140" w:rsidP="00D23C1B"/>
    <w:p w:rsidR="001E1140" w:rsidRPr="00CD1578" w:rsidRDefault="001E1140" w:rsidP="00D23C1B">
      <w:r w:rsidRPr="00CD1578">
        <w:t>With</w:t>
      </w:r>
      <w:r>
        <w:rPr>
          <w:noProof/>
          <w:position w:val="-10"/>
        </w:rPr>
        <w:drawing>
          <wp:inline distT="0" distB="0" distL="0" distR="0" wp14:anchorId="1BE1D8AA" wp14:editId="4241B8F1">
            <wp:extent cx="381000" cy="200025"/>
            <wp:effectExtent l="0" t="0" r="0" b="9525"/>
            <wp:docPr id="1839375398" name="Picture 1839375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CD1578">
        <w:t>, or for a fixed frequency separation, we have the power spectral density</w:t>
      </w:r>
    </w:p>
    <w:p w:rsidR="001E1140" w:rsidRPr="00CD1578" w:rsidRDefault="001E1140" w:rsidP="00D23C1B"/>
    <w:p w:rsidR="001E1140" w:rsidRPr="00CD1578" w:rsidRDefault="001E1140" w:rsidP="00D23C1B">
      <w:r w:rsidRPr="00CD1578">
        <w:tab/>
      </w:r>
      <w:r>
        <w:rPr>
          <w:noProof/>
          <w:position w:val="-32"/>
        </w:rPr>
        <w:drawing>
          <wp:inline distT="0" distB="0" distL="0" distR="0" wp14:anchorId="6E60BE74" wp14:editId="10775E3B">
            <wp:extent cx="1704975" cy="495300"/>
            <wp:effectExtent l="0" t="0" r="9525" b="0"/>
            <wp:docPr id="1387519225" name="Picture 138751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704975" cy="495300"/>
                    </a:xfrm>
                    <a:prstGeom prst="rect">
                      <a:avLst/>
                    </a:prstGeom>
                    <a:noFill/>
                    <a:ln>
                      <a:noFill/>
                    </a:ln>
                  </pic:spPr>
                </pic:pic>
              </a:graphicData>
            </a:graphic>
          </wp:inline>
        </w:drawing>
      </w:r>
      <w:r w:rsidRPr="00CD1578">
        <w:tab/>
      </w:r>
      <w:r w:rsidRPr="00CD1578">
        <w:fldChar w:fldCharType="begin"/>
      </w:r>
      <w:r w:rsidRPr="00CD1578">
        <w:instrText xml:space="preserve"> MACROBUTTON MTPlaceRef \* MERGEFORMAT </w:instrText>
      </w:r>
      <w:r w:rsidRPr="00CD1578">
        <w:fldChar w:fldCharType="begin"/>
      </w:r>
      <w:r w:rsidRPr="00CD1578">
        <w:instrText xml:space="preserve"> SEQ MTEqn \h \* MERGEFORMAT </w:instrText>
      </w:r>
      <w:r w:rsidRPr="00CD1578">
        <w:fldChar w:fldCharType="end"/>
      </w:r>
      <w:r w:rsidRPr="00CD1578">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rsidRPr="00CD1578">
        <w:instrText>.</w:instrText>
      </w:r>
      <w:r>
        <w:rPr>
          <w:noProof/>
        </w:rPr>
        <w:fldChar w:fldCharType="begin"/>
      </w:r>
      <w:r>
        <w:rPr>
          <w:noProof/>
        </w:rPr>
        <w:instrText xml:space="preserve"> SEQ MTEqn \c \* Arabic \* MERGEFORMAT </w:instrText>
      </w:r>
      <w:r>
        <w:rPr>
          <w:noProof/>
        </w:rPr>
        <w:fldChar w:fldCharType="separate"/>
      </w:r>
      <w:r>
        <w:rPr>
          <w:noProof/>
        </w:rPr>
        <w:instrText>17</w:instrText>
      </w:r>
      <w:r>
        <w:rPr>
          <w:noProof/>
        </w:rPr>
        <w:fldChar w:fldCharType="end"/>
      </w:r>
      <w:r w:rsidRPr="00CD1578">
        <w:instrText>)</w:instrText>
      </w:r>
      <w:r w:rsidRPr="00CD1578">
        <w:fldChar w:fldCharType="end"/>
      </w:r>
    </w:p>
    <w:p w:rsidR="001E1140" w:rsidRPr="00CD1578" w:rsidRDefault="001E1140" w:rsidP="00D23C1B"/>
    <w:p w:rsidR="001E1140" w:rsidRPr="00CD1578" w:rsidRDefault="001E1140" w:rsidP="00D23C1B">
      <w:r w:rsidRPr="00CD1578">
        <w:t xml:space="preserve">which is therefore called the </w:t>
      </w:r>
      <w:r w:rsidRPr="00CD1578">
        <w:rPr>
          <w:i/>
          <w:iCs/>
        </w:rPr>
        <w:t>Doppler power spectrum</w:t>
      </w:r>
      <w:r w:rsidRPr="00CD1578">
        <w:t xml:space="preserve"> of the channel.  Th</w:t>
      </w:r>
      <w:r>
        <w:rPr>
          <w:noProof/>
          <w:position w:val="-4"/>
        </w:rPr>
        <w:drawing>
          <wp:inline distT="0" distB="0" distL="0" distR="0" wp14:anchorId="4E66BB19" wp14:editId="56249ABA">
            <wp:extent cx="123825" cy="190500"/>
            <wp:effectExtent l="0" t="0" r="0" b="0"/>
            <wp:docPr id="944324834" name="Picture 94432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CD1578">
        <w:t xml:space="preserve">is function describes the extent of the Doppler broadening or contraction.  The range of values over which the Doppler spectrum is nonzero is called the </w:t>
      </w:r>
      <w:r w:rsidRPr="00CD1578">
        <w:rPr>
          <w:i/>
          <w:iCs/>
        </w:rPr>
        <w:t>Doppler bandwidth</w:t>
      </w:r>
      <w:r w:rsidRPr="00CD1578">
        <w:t>, denoted</w:t>
      </w:r>
      <w:r>
        <w:rPr>
          <w:noProof/>
          <w:position w:val="-12"/>
        </w:rPr>
        <w:drawing>
          <wp:inline distT="0" distB="0" distL="0" distR="0" wp14:anchorId="5550B9F2" wp14:editId="14FA53BB">
            <wp:extent cx="200025" cy="238125"/>
            <wp:effectExtent l="0" t="0" r="9525" b="9525"/>
            <wp:docPr id="203782589" name="Picture 20378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Pr="00CD1578">
        <w:t>.  Again, because of the FT duality, we have the relationship</w:t>
      </w:r>
    </w:p>
    <w:p w:rsidR="001E1140" w:rsidRPr="00CD1578" w:rsidRDefault="001E1140" w:rsidP="00D23C1B"/>
    <w:p w:rsidR="001E1140" w:rsidRPr="00CD1578" w:rsidRDefault="001E1140" w:rsidP="00D23C1B">
      <w:r w:rsidRPr="00CD1578">
        <w:tab/>
      </w:r>
      <w:r>
        <w:rPr>
          <w:noProof/>
          <w:position w:val="-12"/>
        </w:rPr>
        <w:drawing>
          <wp:inline distT="0" distB="0" distL="0" distR="0" wp14:anchorId="626AE61A" wp14:editId="3A0A63FD">
            <wp:extent cx="561975" cy="257175"/>
            <wp:effectExtent l="0" t="0" r="9525" b="9525"/>
            <wp:docPr id="1229482090" name="Picture 122948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61975" cy="257175"/>
                    </a:xfrm>
                    <a:prstGeom prst="rect">
                      <a:avLst/>
                    </a:prstGeom>
                    <a:noFill/>
                    <a:ln>
                      <a:noFill/>
                    </a:ln>
                  </pic:spPr>
                </pic:pic>
              </a:graphicData>
            </a:graphic>
          </wp:inline>
        </w:drawing>
      </w:r>
      <w:r w:rsidRPr="00CD1578">
        <w:tab/>
      </w:r>
      <w:r w:rsidRPr="00CD1578">
        <w:fldChar w:fldCharType="begin"/>
      </w:r>
      <w:r w:rsidRPr="00CD1578">
        <w:instrText xml:space="preserve"> MACROBUTTON MTPlaceRef \* MERGEFORMAT </w:instrText>
      </w:r>
      <w:r w:rsidRPr="00CD1578">
        <w:fldChar w:fldCharType="begin"/>
      </w:r>
      <w:r w:rsidRPr="00CD1578">
        <w:instrText xml:space="preserve"> SEQ MTEqn \h \* MERGEFORMAT </w:instrText>
      </w:r>
      <w:r w:rsidRPr="00CD1578">
        <w:fldChar w:fldCharType="end"/>
      </w:r>
      <w:r w:rsidRPr="00CD1578">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rsidRPr="00CD1578">
        <w:instrText>.</w:instrText>
      </w:r>
      <w:r>
        <w:rPr>
          <w:noProof/>
        </w:rPr>
        <w:fldChar w:fldCharType="begin"/>
      </w:r>
      <w:r>
        <w:rPr>
          <w:noProof/>
        </w:rPr>
        <w:instrText xml:space="preserve"> SEQ MTEqn \c \* Arabic \* MERGEFORMAT </w:instrText>
      </w:r>
      <w:r>
        <w:rPr>
          <w:noProof/>
        </w:rPr>
        <w:fldChar w:fldCharType="separate"/>
      </w:r>
      <w:r>
        <w:rPr>
          <w:noProof/>
        </w:rPr>
        <w:instrText>18</w:instrText>
      </w:r>
      <w:r>
        <w:rPr>
          <w:noProof/>
        </w:rPr>
        <w:fldChar w:fldCharType="end"/>
      </w:r>
      <w:r w:rsidRPr="00CD1578">
        <w:instrText>)</w:instrText>
      </w:r>
      <w:r w:rsidRPr="00CD1578">
        <w:fldChar w:fldCharType="end"/>
      </w:r>
    </w:p>
    <w:p w:rsidR="001E1140" w:rsidRPr="00CD1578" w:rsidRDefault="001E1140" w:rsidP="00D23C1B"/>
    <w:p w:rsidR="001E1140" w:rsidRPr="00CD1578" w:rsidRDefault="001E1140" w:rsidP="00D23C1B">
      <w:r w:rsidRPr="00CD1578">
        <w:t>It is clear that a slowly changing channel has a large coherence time and hence a small Doppler bandwidth.  In the limit as the channel becomes time invariant, the Doppler spectrum becomes a delta function.  This relationship is exhibited in Figure ().</w:t>
      </w:r>
    </w:p>
    <w:p w:rsidR="001E1140" w:rsidRDefault="001E1140" w:rsidP="00D23C1B"/>
    <w:p w:rsidR="001E1140" w:rsidRDefault="001E1140" w:rsidP="00575986">
      <w:pPr>
        <w:pStyle w:val="Heading4"/>
        <w:numPr>
          <w:ilvl w:val="3"/>
          <w:numId w:val="1"/>
        </w:numPr>
      </w:pPr>
      <w:bookmarkStart w:id="72" w:name="_Toc280363867"/>
      <w:r>
        <w:t>Scattering Function</w:t>
      </w:r>
      <w:bookmarkEnd w:id="72"/>
    </w:p>
    <w:p w:rsidR="001E1140" w:rsidRDefault="001E1140" w:rsidP="00D23C1B"/>
    <w:p w:rsidR="001E1140" w:rsidRDefault="001E1140" w:rsidP="00D23C1B"/>
    <w:p w:rsidR="001E1140" w:rsidRDefault="001E1140" w:rsidP="00D23C1B">
      <w:r>
        <w:t xml:space="preserve">Finally, the </w:t>
      </w:r>
      <w:r w:rsidRPr="00CD1578">
        <w:rPr>
          <w:i/>
          <w:iCs/>
        </w:rPr>
        <w:t>scattering function</w:t>
      </w:r>
      <w:r>
        <w:t xml:space="preserve"> defined as</w:t>
      </w:r>
    </w:p>
    <w:p w:rsidR="001E1140" w:rsidRDefault="001E1140" w:rsidP="00D23C1B"/>
    <w:p w:rsidR="001E1140" w:rsidRDefault="001E1140" w:rsidP="00D23C1B">
      <w:r>
        <w:tab/>
      </w:r>
      <w:r>
        <w:rPr>
          <w:noProof/>
          <w:position w:val="-32"/>
        </w:rPr>
        <w:drawing>
          <wp:inline distT="0" distB="0" distL="0" distR="0" wp14:anchorId="3BAAB402" wp14:editId="1EC87510">
            <wp:extent cx="1895475" cy="495300"/>
            <wp:effectExtent l="0" t="0" r="0" b="0"/>
            <wp:docPr id="452555162" name="Picture 45255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895475" cy="4953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19</w:instrText>
      </w:r>
      <w:r>
        <w:rPr>
          <w:noProof/>
        </w:rPr>
        <w:fldChar w:fldCharType="end"/>
      </w:r>
      <w:r>
        <w:instrText>)</w:instrText>
      </w:r>
      <w:r>
        <w:fldChar w:fldCharType="end"/>
      </w:r>
    </w:p>
    <w:p w:rsidR="001E1140" w:rsidRDefault="001E1140" w:rsidP="00D23C1B"/>
    <w:p w:rsidR="001E1140" w:rsidRDefault="001E1140" w:rsidP="00D23C1B">
      <w:r>
        <w:t xml:space="preserve">provides a measure of the output power as a function of the delay shift parameter </w:t>
      </w:r>
      <w:r>
        <w:rPr>
          <w:noProof/>
          <w:position w:val="-6"/>
        </w:rPr>
        <w:drawing>
          <wp:inline distT="0" distB="0" distL="0" distR="0" wp14:anchorId="0B3FB378" wp14:editId="25D4AF1A">
            <wp:extent cx="123825" cy="142875"/>
            <wp:effectExtent l="0" t="0" r="9525" b="9525"/>
            <wp:docPr id="143227799" name="Picture 143227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t>and Doppler shift parameter</w:t>
      </w:r>
      <w:r>
        <w:rPr>
          <w:noProof/>
          <w:position w:val="-6"/>
        </w:rPr>
        <w:drawing>
          <wp:inline distT="0" distB="0" distL="0" distR="0" wp14:anchorId="6B4E4E3C" wp14:editId="361C532D">
            <wp:extent cx="123825" cy="142875"/>
            <wp:effectExtent l="0" t="0" r="9525" b="9525"/>
            <wp:docPr id="739939485" name="Picture 739939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t>.  To see this note that the average received energy</w:t>
      </w:r>
    </w:p>
    <w:p w:rsidR="001E1140" w:rsidRDefault="001E1140" w:rsidP="00D23C1B"/>
    <w:p w:rsidR="001E1140" w:rsidRDefault="001E1140" w:rsidP="00D23C1B">
      <w:r>
        <w:lastRenderedPageBreak/>
        <w:tab/>
      </w:r>
      <w:r>
        <w:rPr>
          <w:noProof/>
          <w:position w:val="-150"/>
        </w:rPr>
        <w:drawing>
          <wp:inline distT="0" distB="0" distL="0" distR="0" wp14:anchorId="77AFB717" wp14:editId="2B0FF414">
            <wp:extent cx="2790825" cy="1981200"/>
            <wp:effectExtent l="0" t="0" r="9525" b="0"/>
            <wp:docPr id="947261373" name="Picture 94726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790825" cy="19812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20</w:instrText>
      </w:r>
      <w:r>
        <w:rPr>
          <w:noProof/>
        </w:rPr>
        <w:fldChar w:fldCharType="end"/>
      </w:r>
      <w:r>
        <w:instrText>)</w:instrText>
      </w:r>
      <w:r>
        <w:fldChar w:fldCharType="end"/>
      </w:r>
    </w:p>
    <w:p w:rsidR="001E1140" w:rsidRPr="00E86818" w:rsidRDefault="001E1140" w:rsidP="00D23C1B"/>
    <w:p w:rsidR="001E1140" w:rsidRDefault="001E1140" w:rsidP="00D23C1B">
      <w:r>
        <w:t>Therefore the interpretation of S is</w:t>
      </w:r>
    </w:p>
    <w:p w:rsidR="001E1140" w:rsidRDefault="001E1140" w:rsidP="00D23C1B"/>
    <w:p w:rsidR="001E1140" w:rsidRDefault="001E1140" w:rsidP="00D23C1B">
      <w:r>
        <w:tab/>
      </w:r>
      <w:r>
        <w:rPr>
          <w:noProof/>
          <w:position w:val="-32"/>
        </w:rPr>
        <w:drawing>
          <wp:inline distT="0" distB="0" distL="0" distR="0" wp14:anchorId="1E136D5F" wp14:editId="6A57A1A3">
            <wp:extent cx="5172075" cy="466725"/>
            <wp:effectExtent l="0" t="0" r="9525" b="9525"/>
            <wp:docPr id="122799477" name="Picture 12279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172075" cy="4667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21</w:instrText>
      </w:r>
      <w:r>
        <w:rPr>
          <w:noProof/>
        </w:rPr>
        <w:fldChar w:fldCharType="end"/>
      </w:r>
      <w:r>
        <w:instrText>)</w:instrText>
      </w:r>
      <w:r>
        <w:fldChar w:fldCharType="end"/>
      </w:r>
    </w:p>
    <w:p w:rsidR="001E1140" w:rsidRPr="00E86818" w:rsidRDefault="001E1140" w:rsidP="00D23C1B"/>
    <w:p w:rsidR="001E1140" w:rsidRDefault="001E1140" w:rsidP="00D23C1B">
      <w:r>
        <w:t>i.e. it is the ratio of the differential scattering energy to received energy.</w:t>
      </w:r>
    </w:p>
    <w:p w:rsidR="001E1140" w:rsidRDefault="001E1140" w:rsidP="00D23C1B"/>
    <w:p w:rsidR="001E1140" w:rsidRDefault="001E1140" w:rsidP="00D23C1B">
      <w:r>
        <w:t>The output signal may also be expressed in terms of the scattering function as</w:t>
      </w:r>
    </w:p>
    <w:p w:rsidR="001E1140" w:rsidRDefault="001E1140" w:rsidP="00D23C1B"/>
    <w:p w:rsidR="001E1140" w:rsidRPr="00E86818" w:rsidRDefault="001E1140" w:rsidP="00D23C1B">
      <w:r w:rsidRPr="00E86818">
        <w:tab/>
      </w:r>
      <w:r>
        <w:rPr>
          <w:noProof/>
          <w:position w:val="-30"/>
        </w:rPr>
        <w:drawing>
          <wp:inline distT="0" distB="0" distL="0" distR="0" wp14:anchorId="3EE0D909" wp14:editId="52F2FA8C">
            <wp:extent cx="3000375" cy="466725"/>
            <wp:effectExtent l="0" t="0" r="9525" b="9525"/>
            <wp:docPr id="1984544428" name="Picture 198454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3000375" cy="466725"/>
                    </a:xfrm>
                    <a:prstGeom prst="rect">
                      <a:avLst/>
                    </a:prstGeom>
                    <a:noFill/>
                    <a:ln>
                      <a:noFill/>
                    </a:ln>
                  </pic:spPr>
                </pic:pic>
              </a:graphicData>
            </a:graphic>
          </wp:inline>
        </w:drawing>
      </w:r>
      <w:r w:rsidRPr="00E86818">
        <w:tab/>
      </w:r>
      <w:r w:rsidRPr="00E86818">
        <w:fldChar w:fldCharType="begin"/>
      </w:r>
      <w:r w:rsidRPr="00E86818">
        <w:instrText xml:space="preserve"> MACROBUTTON MTPlaceRef \* MERGEFORMAT </w:instrText>
      </w:r>
      <w:r w:rsidRPr="00E86818">
        <w:fldChar w:fldCharType="begin"/>
      </w:r>
      <w:r w:rsidRPr="00E86818">
        <w:instrText xml:space="preserve"> SEQ MTEqn \h \* MERGEFORMAT </w:instrText>
      </w:r>
      <w:r w:rsidRPr="00E86818">
        <w:fldChar w:fldCharType="end"/>
      </w:r>
      <w:r w:rsidRPr="00E86818">
        <w:instrText>(</w:instrText>
      </w:r>
      <w:r>
        <w:rPr>
          <w:noProof/>
        </w:rPr>
        <w:fldChar w:fldCharType="begin"/>
      </w:r>
      <w:r>
        <w:rPr>
          <w:noProof/>
        </w:rPr>
        <w:instrText xml:space="preserve"> SEQ MTSec \c \* Arabic \* MERGEFORMAT </w:instrText>
      </w:r>
      <w:r>
        <w:rPr>
          <w:noProof/>
        </w:rPr>
        <w:fldChar w:fldCharType="separate"/>
      </w:r>
      <w:r>
        <w:rPr>
          <w:noProof/>
        </w:rPr>
        <w:instrText>20</w:instrText>
      </w:r>
      <w:r>
        <w:rPr>
          <w:noProof/>
        </w:rPr>
        <w:fldChar w:fldCharType="end"/>
      </w:r>
      <w:r w:rsidRPr="00E86818">
        <w:instrText>.</w:instrText>
      </w:r>
      <w:r>
        <w:rPr>
          <w:noProof/>
        </w:rPr>
        <w:fldChar w:fldCharType="begin"/>
      </w:r>
      <w:r>
        <w:rPr>
          <w:noProof/>
        </w:rPr>
        <w:instrText xml:space="preserve"> SEQ MTEqn \c \* Arabic \* MERGEFORMAT </w:instrText>
      </w:r>
      <w:r>
        <w:rPr>
          <w:noProof/>
        </w:rPr>
        <w:fldChar w:fldCharType="separate"/>
      </w:r>
      <w:r>
        <w:rPr>
          <w:noProof/>
        </w:rPr>
        <w:instrText>22</w:instrText>
      </w:r>
      <w:r>
        <w:rPr>
          <w:noProof/>
        </w:rPr>
        <w:fldChar w:fldCharType="end"/>
      </w:r>
      <w:r w:rsidRPr="00E86818">
        <w:instrText>)</w:instrText>
      </w:r>
      <w:r w:rsidRPr="00E86818">
        <w:fldChar w:fldCharType="end"/>
      </w:r>
    </w:p>
    <w:p w:rsidR="001E1140" w:rsidRPr="00F553C7" w:rsidRDefault="001E1140" w:rsidP="00D23C1B"/>
    <w:p w:rsidR="001E1140" w:rsidRDefault="001E1140" w:rsidP="00D23C1B"/>
    <w:p w:rsidR="001E1140" w:rsidRDefault="001E1140" w:rsidP="00D23C1B"/>
    <w:p w:rsidR="001E1140" w:rsidRDefault="001E1140" w:rsidP="00D23C1B"/>
    <w:p w:rsidR="001E1140" w:rsidRDefault="001E1140" w:rsidP="00D23C1B"/>
    <w:p w:rsidR="001E1140" w:rsidRDefault="001E1140" w:rsidP="00D23C1B">
      <w:r>
        <w:rPr>
          <w:noProof/>
        </w:rPr>
        <w:lastRenderedPageBreak/>
        <mc:AlternateContent>
          <mc:Choice Requires="wpc">
            <w:drawing>
              <wp:inline distT="0" distB="0" distL="0" distR="0" wp14:anchorId="4E82A340" wp14:editId="04BDB8A7">
                <wp:extent cx="5486400" cy="3291840"/>
                <wp:effectExtent l="0" t="0" r="0" b="0"/>
                <wp:docPr id="1753967866" name="Canvas 4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77411173" name="Line 45"/>
                        <wps:cNvCnPr>
                          <a:cxnSpLocks/>
                        </wps:cNvCnPr>
                        <wps:spPr bwMode="auto">
                          <a:xfrm>
                            <a:off x="1396746" y="984504"/>
                            <a:ext cx="66675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1669085203" name="Group 46"/>
                        <wpg:cNvGrpSpPr>
                          <a:grpSpLocks/>
                        </wpg:cNvGrpSpPr>
                        <wpg:grpSpPr bwMode="auto">
                          <a:xfrm>
                            <a:off x="1257300" y="677418"/>
                            <a:ext cx="2971800" cy="1937004"/>
                            <a:chOff x="3620" y="840"/>
                            <a:chExt cx="4680" cy="3050"/>
                          </a:xfrm>
                        </wpg:grpSpPr>
                        <wps:wsp>
                          <wps:cNvPr id="299372306" name="Rectangle 47"/>
                          <wps:cNvSpPr>
                            <a:spLocks/>
                          </wps:cNvSpPr>
                          <wps:spPr bwMode="auto">
                            <a:xfrm>
                              <a:off x="3620" y="840"/>
                              <a:ext cx="4680" cy="3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511320095" name="Group 48"/>
                          <wpg:cNvGrpSpPr>
                            <a:grpSpLocks/>
                          </wpg:cNvGrpSpPr>
                          <wpg:grpSpPr bwMode="auto">
                            <a:xfrm>
                              <a:off x="3930" y="1135"/>
                              <a:ext cx="4026" cy="2560"/>
                              <a:chOff x="3930" y="859"/>
                              <a:chExt cx="4026" cy="2560"/>
                            </a:xfrm>
                          </wpg:grpSpPr>
                          <wps:wsp>
                            <wps:cNvPr id="1481838540" name="Rectangle 49"/>
                            <wps:cNvSpPr>
                              <a:spLocks/>
                            </wps:cNvSpPr>
                            <wps:spPr bwMode="auto">
                              <a:xfrm>
                                <a:off x="3930" y="859"/>
                                <a:ext cx="1267" cy="70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5990988" name="Rectangle 50"/>
                            <wps:cNvSpPr>
                              <a:spLocks/>
                            </wps:cNvSpPr>
                            <wps:spPr bwMode="auto">
                              <a:xfrm>
                                <a:off x="6689" y="859"/>
                                <a:ext cx="1267" cy="70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42290799" name="Rectangle 51"/>
                            <wps:cNvSpPr>
                              <a:spLocks/>
                            </wps:cNvSpPr>
                            <wps:spPr bwMode="auto">
                              <a:xfrm>
                                <a:off x="3930" y="2713"/>
                                <a:ext cx="1267" cy="70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9249078" name="Rectangle 52"/>
                            <wps:cNvSpPr>
                              <a:spLocks/>
                            </wps:cNvSpPr>
                            <wps:spPr bwMode="auto">
                              <a:xfrm>
                                <a:off x="6689" y="2712"/>
                                <a:ext cx="1267" cy="70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pic:pic xmlns:pic="http://schemas.openxmlformats.org/drawingml/2006/picture">
                          <pic:nvPicPr>
                            <pic:cNvPr id="1696507926" name="Picture 53"/>
                            <pic:cNvPicPr>
                              <a:picLocks/>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6878" y="3151"/>
                              <a:ext cx="900" cy="3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8091128" name="Picture 54"/>
                            <pic:cNvPicPr>
                              <a:picLocks/>
                            </pic:cNvPicPr>
                          </pic:nvPicPr>
                          <pic:blipFill>
                            <a:blip r:embed="rId169">
                              <a:extLst>
                                <a:ext uri="{28A0092B-C50C-407E-A947-70E740481C1C}">
                                  <a14:useLocalDpi xmlns:a14="http://schemas.microsoft.com/office/drawing/2010/main" val="0"/>
                                </a:ext>
                              </a:extLst>
                            </a:blip>
                            <a:srcRect/>
                            <a:stretch>
                              <a:fillRect/>
                            </a:stretch>
                          </pic:blipFill>
                          <pic:spPr bwMode="auto">
                            <a:xfrm>
                              <a:off x="6918" y="1310"/>
                              <a:ext cx="800" cy="3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88214197" name="Picture 55"/>
                            <pic:cNvPicPr>
                              <a:picLocks/>
                            </pic:cNvPicPr>
                          </pic:nvPicPr>
                          <pic:blipFill>
                            <a:blip r:embed="rId170">
                              <a:extLst>
                                <a:ext uri="{28A0092B-C50C-407E-A947-70E740481C1C}">
                                  <a14:useLocalDpi xmlns:a14="http://schemas.microsoft.com/office/drawing/2010/main" val="0"/>
                                </a:ext>
                              </a:extLst>
                            </a:blip>
                            <a:srcRect/>
                            <a:stretch>
                              <a:fillRect/>
                            </a:stretch>
                          </pic:blipFill>
                          <pic:spPr bwMode="auto">
                            <a:xfrm>
                              <a:off x="4077" y="3141"/>
                              <a:ext cx="980" cy="3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14966877" name="Picture 56"/>
                            <pic:cNvPicPr>
                              <a:picLocks/>
                            </pic:cNvPicPr>
                          </pic:nvPicPr>
                          <pic:blipFill>
                            <a:blip r:embed="rId171">
                              <a:extLst>
                                <a:ext uri="{28A0092B-C50C-407E-A947-70E740481C1C}">
                                  <a14:useLocalDpi xmlns:a14="http://schemas.microsoft.com/office/drawing/2010/main" val="0"/>
                                </a:ext>
                              </a:extLst>
                            </a:blip>
                            <a:srcRect/>
                            <a:stretch>
                              <a:fillRect/>
                            </a:stretch>
                          </pic:blipFill>
                          <pic:spPr bwMode="auto">
                            <a:xfrm>
                              <a:off x="4167" y="1340"/>
                              <a:ext cx="880" cy="3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85785343" name="Picture 57"/>
                            <pic:cNvPicPr>
                              <a:picLocks/>
                            </pic:cNvPicPr>
                          </pic:nvPicPr>
                          <pic:blipFill>
                            <a:blip r:embed="rId172">
                              <a:extLst>
                                <a:ext uri="{28A0092B-C50C-407E-A947-70E740481C1C}">
                                  <a14:useLocalDpi xmlns:a14="http://schemas.microsoft.com/office/drawing/2010/main" val="0"/>
                                </a:ext>
                              </a:extLst>
                            </a:blip>
                            <a:srcRect/>
                            <a:stretch>
                              <a:fillRect/>
                            </a:stretch>
                          </pic:blipFill>
                          <pic:spPr bwMode="auto">
                            <a:xfrm>
                              <a:off x="5696" y="2852"/>
                              <a:ext cx="480" cy="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01104976" name="Picture 58"/>
                            <pic:cNvPicPr>
                              <a:picLocks/>
                            </pic:cNvPicPr>
                          </pic:nvPicPr>
                          <pic:blipFill>
                            <a:blip r:embed="rId172">
                              <a:extLst>
                                <a:ext uri="{28A0092B-C50C-407E-A947-70E740481C1C}">
                                  <a14:useLocalDpi xmlns:a14="http://schemas.microsoft.com/office/drawing/2010/main" val="0"/>
                                </a:ext>
                              </a:extLst>
                            </a:blip>
                            <a:srcRect/>
                            <a:stretch>
                              <a:fillRect/>
                            </a:stretch>
                          </pic:blipFill>
                          <pic:spPr bwMode="auto">
                            <a:xfrm>
                              <a:off x="5686" y="1031"/>
                              <a:ext cx="480" cy="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13455928" name="Picture 59"/>
                            <pic:cNvPicPr>
                              <a:picLocks/>
                            </pic:cNvPicPr>
                          </pic:nvPicPr>
                          <pic:blipFill>
                            <a:blip r:embed="rId173">
                              <a:extLst>
                                <a:ext uri="{28A0092B-C50C-407E-A947-70E740481C1C}">
                                  <a14:useLocalDpi xmlns:a14="http://schemas.microsoft.com/office/drawing/2010/main" val="0"/>
                                </a:ext>
                              </a:extLst>
                            </a:blip>
                            <a:srcRect/>
                            <a:stretch>
                              <a:fillRect/>
                            </a:stretch>
                          </pic:blipFill>
                          <pic:spPr bwMode="auto">
                            <a:xfrm>
                              <a:off x="7060" y="2222"/>
                              <a:ext cx="563" cy="4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43952934" name="Picture 60"/>
                            <pic:cNvPicPr>
                              <a:picLocks/>
                            </pic:cNvPicPr>
                          </pic:nvPicPr>
                          <pic:blipFill>
                            <a:blip r:embed="rId173">
                              <a:extLst>
                                <a:ext uri="{28A0092B-C50C-407E-A947-70E740481C1C}">
                                  <a14:useLocalDpi xmlns:a14="http://schemas.microsoft.com/office/drawing/2010/main" val="0"/>
                                </a:ext>
                              </a:extLst>
                            </a:blip>
                            <a:srcRect/>
                            <a:stretch>
                              <a:fillRect/>
                            </a:stretch>
                          </pic:blipFill>
                          <pic:spPr bwMode="auto">
                            <a:xfrm>
                              <a:off x="4210" y="2222"/>
                              <a:ext cx="563" cy="420"/>
                            </a:xfrm>
                            <a:prstGeom prst="rect">
                              <a:avLst/>
                            </a:prstGeom>
                            <a:noFill/>
                            <a:extLst>
                              <a:ext uri="{909E8E84-426E-40DD-AFC4-6F175D3DCCD1}">
                                <a14:hiddenFill xmlns:a14="http://schemas.microsoft.com/office/drawing/2010/main">
                                  <a:solidFill>
                                    <a:srgbClr val="FFFFFF"/>
                                  </a:solidFill>
                                </a14:hiddenFill>
                              </a:ext>
                            </a:extLst>
                          </pic:spPr>
                        </pic:pic>
                      </wpg:wgp>
                    </wpc:wpc>
                  </a:graphicData>
                </a:graphic>
              </wp:inline>
            </w:drawing>
          </mc:Choice>
          <mc:Fallback>
            <w:pict>
              <v:group w14:anchorId="074CDFF2" id="Canvas 43" o:spid="_x0000_s1026" editas="canvas" style="width:6in;height:259.2pt;mso-position-horizontal-relative:char;mso-position-vertical-relative:line" coordsize="54864,32918" o:gfxdata="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">
                <v:shape id="_x0000_s1027" type="#_x0000_t75" style="position:absolute;width:54864;height:32918;visibility:visible;mso-wrap-style:square">
                  <v:fill o:detectmouseclick="t"/>
                  <v:path o:connecttype="none"/>
                </v:shape>
                <v:line id="Line 45" o:spid="_x0000_s1028" style="position:absolute;visibility:visible;mso-wrap-style:square" from="13967,9845" to="20634,113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">
                  <o:lock v:ext="edit" shapetype="f"/>
                </v:line>
                <v:group id="Group 46" o:spid="_x0000_s1029" style="position:absolute;left:12573;top:6774;width:29718;height:19370" coordorigin="3620,840" coordsize="4680,3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">
                  <v:rect id="Rectangle 47" o:spid="_x0000_s1030" style="position:absolute;left:3620;top:840;width:4680;height:30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">
                    <v:path arrowok="t"/>
                  </v:rect>
                  <v:group id="Group 48" o:spid="_x0000_s1031" style="position:absolute;left:3930;top:1135;width:4026;height:2560" coordorigin="3930,859" coordsize="4026,2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">
                    <v:rect id="Rectangle 49" o:spid="_x0000_s1032" style="position:absolute;left:3930;top:859;width:1267;height:7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">
                      <v:path arrowok="t"/>
                    </v:rect>
                    <v:rect id="Rectangle 50" o:spid="_x0000_s1033" style="position:absolute;left:6689;top:859;width:1267;height:7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">
                      <v:path arrowok="t"/>
                    </v:rect>
                    <v:rect id="Rectangle 51" o:spid="_x0000_s1034" style="position:absolute;left:3930;top:2713;width:1267;height:7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">
                      <v:path arrowok="t"/>
                    </v:rect>
                    <v:rect id="Rectangle 52" o:spid="_x0000_s1035" style="position:absolute;left:6689;top:2712;width:1267;height:7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">
                      <v:path arrowok="t"/>
                    </v:rect>
                  </v:group>
                  <v:shape id="Picture 53" o:spid="_x0000_s1036" type="#_x0000_t75" style="position:absolute;left:6878;top:3151;width:900;height:3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">
                    <v:imagedata r:id="rId174" o:title=""/>
                    <o:lock v:ext="edit" aspectratio="f"/>
                  </v:shape>
                  <v:shape id="Picture 54" o:spid="_x0000_s1037" type="#_x0000_t75" style="position:absolute;left:6918;top:1310;width:800;height:3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">
                    <v:imagedata r:id="rId175" o:title=""/>
                    <o:lock v:ext="edit" aspectratio="f"/>
                  </v:shape>
                  <v:shape id="Picture 55" o:spid="_x0000_s1038" type="#_x0000_t75" style="position:absolute;left:4077;top:3141;width:980;height:3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">
                    <v:imagedata r:id="rId176" o:title=""/>
                    <o:lock v:ext="edit" aspectratio="f"/>
                  </v:shape>
                  <v:shape id="Picture 56" o:spid="_x0000_s1039" type="#_x0000_t75" style="position:absolute;left:4167;top:1340;width:880;height:3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">
                    <v:imagedata r:id="rId177" o:title=""/>
                    <o:lock v:ext="edit" aspectratio="f"/>
                  </v:shape>
                  <v:shape id="Picture 57" o:spid="_x0000_s1040" type="#_x0000_t75" style="position:absolute;left:5696;top:2852;width:480;height:6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">
                    <v:imagedata r:id="rId178" o:title=""/>
                    <o:lock v:ext="edit" aspectratio="f"/>
                  </v:shape>
                  <v:shape id="Picture 58" o:spid="_x0000_s1041" type="#_x0000_t75" style="position:absolute;left:5686;top:1031;width:480;height:6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">
                    <v:imagedata r:id="rId178" o:title=""/>
                    <o:lock v:ext="edit" aspectratio="f"/>
                  </v:shape>
                  <v:shape id="Picture 59" o:spid="_x0000_s1042" type="#_x0000_t75" style="position:absolute;left:7060;top:2222;width:563;height:4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">
                    <v:imagedata r:id="rId179" o:title=""/>
                    <o:lock v:ext="edit" aspectratio="f"/>
                  </v:shape>
                  <v:shape id="Picture 60" o:spid="_x0000_s1043" type="#_x0000_t75" style="position:absolute;left:4210;top:2222;width:563;height:4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">
                    <v:imagedata r:id="rId179" o:title=""/>
                    <o:lock v:ext="edit" aspectratio="f"/>
                  </v:shape>
                </v:group>
                <w10:anchorlock/>
              </v:group>
            </w:pict>
          </mc:Fallback>
        </mc:AlternateContent>
      </w:r>
      <w:r>
        <w:tab/>
      </w:r>
    </w:p>
    <w:p w:rsidR="001E1140" w:rsidRDefault="001E1140" w:rsidP="00D23C1B"/>
    <w:p w:rsidR="001E1140" w:rsidRDefault="001E1140" w:rsidP="00575986">
      <w:pPr>
        <w:pStyle w:val="Heading3"/>
        <w:numPr>
          <w:ilvl w:val="2"/>
          <w:numId w:val="1"/>
        </w:numPr>
      </w:pPr>
      <w:bookmarkStart w:id="73" w:name="_Toc280363868"/>
      <w:bookmarkStart w:id="74" w:name="_Toc209787708"/>
      <w:bookmarkStart w:id="75" w:name="_Toc229857366"/>
      <w:bookmarkStart w:id="76" w:name="_Toc229926419"/>
      <w:r>
        <w:t>Correlation of Multipath Components</w:t>
      </w:r>
      <w:bookmarkEnd w:id="73"/>
      <w:bookmarkEnd w:id="74"/>
      <w:bookmarkEnd w:id="75"/>
      <w:bookmarkEnd w:id="76"/>
    </w:p>
    <w:p w:rsidR="001E1140" w:rsidRPr="00BB30AD" w:rsidRDefault="001E1140" w:rsidP="00D23C1B"/>
    <w:p w:rsidR="001E1140" w:rsidRDefault="001E1140" w:rsidP="00D23C1B"/>
    <w:p w:rsidR="001E1140" w:rsidRDefault="001E1140" w:rsidP="00D23C1B">
      <w:r>
        <w:t>Jakes book, solutions to tse wireless comm</w:t>
      </w:r>
    </w:p>
    <w:p w:rsidR="001E1140" w:rsidRDefault="001E1140" w:rsidP="00D23C1B"/>
    <w:p w:rsidR="001E1140" w:rsidRPr="008A21CC" w:rsidRDefault="001E1140" w:rsidP="00D23C1B">
      <w:r w:rsidRPr="008A21CC">
        <w:fldChar w:fldCharType="begin"/>
      </w:r>
      <w:r w:rsidRPr="008A21CC">
        <w:instrText xml:space="preserve"> MACROBUTTON MTEditEquationSection2 Equation Chapter 1 Section 1</w:instrText>
      </w:r>
      <w:r w:rsidRPr="008A21CC">
        <w:fldChar w:fldCharType="begin"/>
      </w:r>
      <w:r w:rsidRPr="008A21CC">
        <w:instrText xml:space="preserve"> SEQ MTEqn \r \h \* MERGEFORMAT </w:instrText>
      </w:r>
      <w:r w:rsidRPr="008A21CC">
        <w:fldChar w:fldCharType="end"/>
      </w:r>
      <w:r w:rsidRPr="008A21CC">
        <w:fldChar w:fldCharType="begin"/>
      </w:r>
      <w:r w:rsidRPr="008A21CC">
        <w:instrText xml:space="preserve"> SEQ MTSec \r 1 \h \* MERGEFORMAT </w:instrText>
      </w:r>
      <w:r w:rsidRPr="008A21CC">
        <w:fldChar w:fldCharType="end"/>
      </w:r>
      <w:r w:rsidRPr="008A21CC">
        <w:fldChar w:fldCharType="begin"/>
      </w:r>
      <w:r w:rsidRPr="008A21CC">
        <w:instrText xml:space="preserve"> SEQ MTChap \r 1 \h \* MERGEFORMAT </w:instrText>
      </w:r>
      <w:r w:rsidRPr="008A21CC">
        <w:fldChar w:fldCharType="end"/>
      </w:r>
      <w:r w:rsidRPr="008A21CC">
        <w:fldChar w:fldCharType="end"/>
      </w:r>
      <w:r w:rsidRPr="008A21CC">
        <w:t>Signals spaced apart in time and frequency correlation function.  I(t),Q(t) and I(t+deltat)exp(deltaf), Q(same).</w:t>
      </w:r>
    </w:p>
    <w:p w:rsidR="001E1140" w:rsidRPr="008A21CC" w:rsidRDefault="001E1140" w:rsidP="00D23C1B"/>
    <w:p w:rsidR="001E1140" w:rsidRPr="008A21CC" w:rsidRDefault="00267CAA" w:rsidP="00D23C1B">
      <w:hyperlink r:id="rId180" w:history="1">
        <w:r w:rsidR="001E1140" w:rsidRPr="008A21CC">
          <w:t>http://www.wiley.com/legacy/wileychi/molisch/supp/appendices/Chapter_13_Appendix.pdf</w:t>
        </w:r>
      </w:hyperlink>
    </w:p>
    <w:p w:rsidR="001E1140" w:rsidRPr="008A21CC" w:rsidRDefault="001E1140" w:rsidP="00D23C1B"/>
    <w:p w:rsidR="001E1140" w:rsidRPr="008A21CC" w:rsidRDefault="001E1140" w:rsidP="00D23C1B">
      <w:r w:rsidRPr="008A21CC">
        <w:t>cos(f1) + cos(f2) = cos(f1+2)*cos(f2-f1).  Cos(deltaf) is the envelope.  In time approximately uncorrelated for t=1/df.</w:t>
      </w:r>
    </w:p>
    <w:p w:rsidR="001E1140" w:rsidRPr="008A21CC" w:rsidRDefault="001E1140" w:rsidP="00D23C1B"/>
    <w:p w:rsidR="001E1140" w:rsidRPr="008A21CC" w:rsidRDefault="001E1140" w:rsidP="00D23C1B">
      <w:r w:rsidRPr="008A21CC">
        <w:t>F1 = 10; f2=10.5;  envelope is very slow 20 times slower. 20/10 = 2 seconds. Instead of .1 seconds zero crossing.</w:t>
      </w:r>
    </w:p>
    <w:p w:rsidR="001E1140" w:rsidRPr="008A21CC" w:rsidRDefault="001E1140" w:rsidP="00D23C1B"/>
    <w:p w:rsidR="001E1140" w:rsidRPr="008A21CC" w:rsidRDefault="001E1140" w:rsidP="00D23C1B">
      <w:r>
        <w:rPr>
          <w:noProof/>
        </w:rPr>
        <w:lastRenderedPageBreak/>
        <w:drawing>
          <wp:inline distT="0" distB="0" distL="0" distR="0" wp14:anchorId="7D618F71" wp14:editId="22C8EBC5">
            <wp:extent cx="5334000" cy="4000500"/>
            <wp:effectExtent l="0" t="0" r="0" b="0"/>
            <wp:docPr id="1281201404" name="Picture 128120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1E1140" w:rsidRPr="008A21CC" w:rsidRDefault="001E1140" w:rsidP="00D23C1B">
      <w:r w:rsidRPr="008A21CC">
        <w:tab/>
      </w:r>
      <w:r>
        <w:rPr>
          <w:noProof/>
        </w:rPr>
        <w:drawing>
          <wp:inline distT="0" distB="0" distL="0" distR="0" wp14:anchorId="1109B8DD" wp14:editId="3D05B706">
            <wp:extent cx="823595" cy="361950"/>
            <wp:effectExtent l="0" t="0" r="1905" b="6350"/>
            <wp:docPr id="198251695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823595" cy="361950"/>
                    </a:xfrm>
                    <a:prstGeom prst="rect">
                      <a:avLst/>
                    </a:prstGeom>
                    <a:noFill/>
                    <a:ln>
                      <a:noFill/>
                    </a:ln>
                  </pic:spPr>
                </pic:pic>
              </a:graphicData>
            </a:graphic>
          </wp:inline>
        </w:drawing>
      </w:r>
      <w:r w:rsidRPr="008A21CC">
        <w:tab/>
      </w:r>
      <w:r w:rsidRPr="008A21CC">
        <w:fldChar w:fldCharType="begin"/>
      </w:r>
      <w:r w:rsidRPr="008A21CC">
        <w:instrText xml:space="preserve"> MACROBUTTON MTPlaceRef \* MERGEFORMAT </w:instrText>
      </w:r>
      <w:r w:rsidRPr="008A21CC">
        <w:fldChar w:fldCharType="begin"/>
      </w:r>
      <w:r w:rsidRPr="008A21CC">
        <w:instrText xml:space="preserve"> SEQ MTEqn \h \* MERGEFORMAT </w:instrText>
      </w:r>
      <w:r w:rsidRPr="008A21CC">
        <w:fldChar w:fldCharType="end"/>
      </w:r>
      <w:r w:rsidRPr="008A21CC">
        <w:instrText>(</w:instrText>
      </w:r>
      <w:r w:rsidR="00267CAA">
        <w:fldChar w:fldCharType="begin"/>
      </w:r>
      <w:r w:rsidR="00267CAA">
        <w:instrText xml:space="preserve"> SEQ MTSec \c \* Arabic \* MERGEFORMAT </w:instrText>
      </w:r>
      <w:r w:rsidR="00267CAA">
        <w:fldChar w:fldCharType="separate"/>
      </w:r>
      <w:r>
        <w:rPr>
          <w:noProof/>
        </w:rPr>
        <w:instrText>1</w:instrText>
      </w:r>
      <w:r w:rsidR="00267CAA">
        <w:rPr>
          <w:noProof/>
        </w:rPr>
        <w:fldChar w:fldCharType="end"/>
      </w:r>
      <w:r w:rsidRPr="008A21CC">
        <w:instrText>.</w:instrText>
      </w:r>
      <w:r w:rsidR="00267CAA">
        <w:fldChar w:fldCharType="begin"/>
      </w:r>
      <w:r w:rsidR="00267CAA">
        <w:instrText xml:space="preserve"> SEQ MTEqn \c \* Arabic \* MERGEFORMAT </w:instrText>
      </w:r>
      <w:r w:rsidR="00267CAA">
        <w:fldChar w:fldCharType="separate"/>
      </w:r>
      <w:r>
        <w:rPr>
          <w:noProof/>
        </w:rPr>
        <w:instrText>1</w:instrText>
      </w:r>
      <w:r w:rsidR="00267CAA">
        <w:rPr>
          <w:noProof/>
        </w:rPr>
        <w:fldChar w:fldCharType="end"/>
      </w:r>
      <w:r w:rsidRPr="008A21CC">
        <w:instrText>)</w:instrText>
      </w:r>
      <w:r w:rsidRPr="008A21CC">
        <w:fldChar w:fldCharType="end"/>
      </w:r>
    </w:p>
    <w:p w:rsidR="001E1140" w:rsidRPr="008A21CC" w:rsidRDefault="001E1140" w:rsidP="00D23C1B">
      <w:r w:rsidRPr="008A21CC">
        <w:t>Amazing.</w:t>
      </w:r>
    </w:p>
    <w:p w:rsidR="001E1140" w:rsidRDefault="001E1140" w:rsidP="00D23C1B"/>
    <w:p w:rsidR="001E1140" w:rsidRDefault="001E1140" w:rsidP="00D23C1B"/>
    <w:p w:rsidR="001E1140" w:rsidRDefault="001E1140" w:rsidP="00D23C1B"/>
    <w:p w:rsidR="001E1140" w:rsidRDefault="001E1140" w:rsidP="00D23C1B"/>
    <w:p w:rsidR="001E1140" w:rsidRDefault="001E1140" w:rsidP="00575986">
      <w:pPr>
        <w:pStyle w:val="Heading3"/>
        <w:numPr>
          <w:ilvl w:val="2"/>
          <w:numId w:val="1"/>
        </w:numPr>
      </w:pPr>
      <w:bookmarkStart w:id="77" w:name="_Toc280363869"/>
      <w:bookmarkStart w:id="78" w:name="_Toc209787709"/>
      <w:bookmarkStart w:id="79" w:name="_Toc229857367"/>
      <w:bookmarkStart w:id="80" w:name="_Toc229926420"/>
      <w:r>
        <w:t>Channel Characterization by Parameters</w:t>
      </w:r>
      <w:bookmarkEnd w:id="77"/>
      <w:bookmarkEnd w:id="78"/>
      <w:bookmarkEnd w:id="79"/>
      <w:bookmarkEnd w:id="80"/>
    </w:p>
    <w:p w:rsidR="001E1140" w:rsidRDefault="001E1140" w:rsidP="00D23C1B"/>
    <w:p w:rsidR="001E1140" w:rsidRDefault="001E1140" w:rsidP="00D23C1B">
      <w:r>
        <w:t xml:space="preserve">We consider a signal with bandwidth </w:t>
      </w:r>
      <w:r>
        <w:rPr>
          <w:noProof/>
          <w:position w:val="-4"/>
        </w:rPr>
        <w:drawing>
          <wp:inline distT="0" distB="0" distL="0" distR="0" wp14:anchorId="1F4B38A0" wp14:editId="23C804A1">
            <wp:extent cx="180975" cy="152400"/>
            <wp:effectExtent l="0" t="0" r="9525" b="0"/>
            <wp:docPr id="154591465" name="Picture 15459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80975" cy="152400"/>
                    </a:xfrm>
                    <a:prstGeom prst="rect">
                      <a:avLst/>
                    </a:prstGeom>
                    <a:noFill/>
                    <a:ln>
                      <a:noFill/>
                    </a:ln>
                  </pic:spPr>
                </pic:pic>
              </a:graphicData>
            </a:graphic>
          </wp:inline>
        </w:drawing>
      </w:r>
      <w:r>
        <w:t>and signaling epoch</w:t>
      </w:r>
      <w:r>
        <w:rPr>
          <w:noProof/>
          <w:position w:val="-4"/>
        </w:rPr>
        <w:drawing>
          <wp:inline distT="0" distB="0" distL="0" distR="0" wp14:anchorId="4B66584C" wp14:editId="30564436">
            <wp:extent cx="142875" cy="152400"/>
            <wp:effectExtent l="0" t="0" r="9525" b="0"/>
            <wp:docPr id="60828130" name="Picture 6082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t>.  The channel input ouput relationship in the time domain is</w:t>
      </w:r>
    </w:p>
    <w:p w:rsidR="001E1140" w:rsidRDefault="001E1140" w:rsidP="00D23C1B"/>
    <w:p w:rsidR="001E1140" w:rsidRDefault="001E1140" w:rsidP="00D23C1B">
      <w:r>
        <w:tab/>
      </w:r>
      <w:r>
        <w:rPr>
          <w:noProof/>
          <w:position w:val="-30"/>
        </w:rPr>
        <w:drawing>
          <wp:inline distT="0" distB="0" distL="0" distR="0" wp14:anchorId="788394F8" wp14:editId="6AF6E7A0">
            <wp:extent cx="2562225" cy="466725"/>
            <wp:effectExtent l="0" t="0" r="9525" b="9525"/>
            <wp:docPr id="126564864" name="Picture 12656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2562225" cy="4667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instrText>)</w:instrText>
      </w:r>
      <w:r>
        <w:fldChar w:fldCharType="end"/>
      </w:r>
    </w:p>
    <w:p w:rsidR="001E1140" w:rsidRPr="00FC70B8" w:rsidRDefault="001E1140" w:rsidP="00D23C1B"/>
    <w:p w:rsidR="001E1140" w:rsidRPr="00FC70B8" w:rsidRDefault="001E1140" w:rsidP="00D23C1B">
      <w:r w:rsidRPr="00FC70B8">
        <w:t xml:space="preserve">and in the frequency domain </w:t>
      </w:r>
      <w:r>
        <w:rPr>
          <w:noProof/>
          <w:position w:val="-12"/>
        </w:rPr>
        <w:drawing>
          <wp:inline distT="0" distB="0" distL="0" distR="0" wp14:anchorId="1D20D6CB" wp14:editId="0FDCF25B">
            <wp:extent cx="1171575" cy="238125"/>
            <wp:effectExtent l="0" t="0" r="9525" b="9525"/>
            <wp:docPr id="2034520847" name="Picture 203452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171575" cy="238125"/>
                    </a:xfrm>
                    <a:prstGeom prst="rect">
                      <a:avLst/>
                    </a:prstGeom>
                    <a:noFill/>
                    <a:ln>
                      <a:noFill/>
                    </a:ln>
                  </pic:spPr>
                </pic:pic>
              </a:graphicData>
            </a:graphic>
          </wp:inline>
        </w:drawing>
      </w:r>
      <w:r w:rsidRPr="00FC70B8">
        <w:t xml:space="preserve">, or </w:t>
      </w:r>
    </w:p>
    <w:p w:rsidR="001E1140" w:rsidRPr="00FC70B8" w:rsidRDefault="001E1140" w:rsidP="00D23C1B"/>
    <w:p w:rsidR="001E1140" w:rsidRPr="00FC70B8" w:rsidRDefault="001E1140" w:rsidP="00D23C1B">
      <w:r w:rsidRPr="00FC70B8">
        <w:tab/>
      </w:r>
      <w:r>
        <w:rPr>
          <w:noProof/>
          <w:position w:val="-30"/>
        </w:rPr>
        <w:drawing>
          <wp:inline distT="0" distB="0" distL="0" distR="0" wp14:anchorId="2A4A40E9" wp14:editId="7DA8F8CB">
            <wp:extent cx="1743075" cy="466725"/>
            <wp:effectExtent l="0" t="0" r="9525" b="9525"/>
            <wp:docPr id="1287170138" name="Picture 128717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743075" cy="466725"/>
                    </a:xfrm>
                    <a:prstGeom prst="rect">
                      <a:avLst/>
                    </a:prstGeom>
                    <a:noFill/>
                    <a:ln>
                      <a:noFill/>
                    </a:ln>
                  </pic:spPr>
                </pic:pic>
              </a:graphicData>
            </a:graphic>
          </wp:inline>
        </w:drawing>
      </w:r>
      <w:r w:rsidRPr="00FC70B8">
        <w:tab/>
      </w:r>
      <w:r w:rsidRPr="00FC70B8">
        <w:fldChar w:fldCharType="begin"/>
      </w:r>
      <w:r w:rsidRPr="00FC70B8">
        <w:instrText xml:space="preserve"> MACROBUTTON MTPlaceRef \* MERGEFORMAT </w:instrText>
      </w:r>
      <w:r w:rsidRPr="00FC70B8">
        <w:fldChar w:fldCharType="begin"/>
      </w:r>
      <w:r w:rsidRPr="00FC70B8">
        <w:instrText xml:space="preserve"> SEQ MTEqn \h \* MERGEFORMAT </w:instrText>
      </w:r>
      <w:r w:rsidRPr="00FC70B8">
        <w:fldChar w:fldCharType="end"/>
      </w:r>
      <w:bookmarkStart w:id="81" w:name="ZEqnNum493266"/>
      <w:r w:rsidRPr="00FC70B8">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FC70B8">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rsidRPr="00FC70B8">
        <w:instrText>)</w:instrText>
      </w:r>
      <w:bookmarkEnd w:id="81"/>
      <w:r w:rsidRPr="00FC70B8">
        <w:fldChar w:fldCharType="end"/>
      </w:r>
    </w:p>
    <w:p w:rsidR="001E1140" w:rsidRPr="00FC70B8" w:rsidRDefault="001E1140" w:rsidP="00D23C1B"/>
    <w:p w:rsidR="001E1140" w:rsidRPr="00FC70B8" w:rsidRDefault="001E1140" w:rsidP="00D23C1B">
      <w:r w:rsidRPr="00FC70B8">
        <w:lastRenderedPageBreak/>
        <w:t>We see then the bandwidths of the signal and the channel determine the amount of distortion.</w:t>
      </w:r>
    </w:p>
    <w:p w:rsidR="001E1140" w:rsidRDefault="001E1140" w:rsidP="00575986">
      <w:pPr>
        <w:pStyle w:val="Heading3"/>
        <w:numPr>
          <w:ilvl w:val="2"/>
          <w:numId w:val="1"/>
        </w:numPr>
      </w:pPr>
      <w:bookmarkStart w:id="82" w:name="_Toc280363870"/>
      <w:bookmarkStart w:id="83" w:name="_Toc209787710"/>
      <w:bookmarkStart w:id="84" w:name="_Toc229857368"/>
      <w:bookmarkStart w:id="85" w:name="_Toc229926421"/>
      <w:r>
        <w:t>Frequency Selective Channel</w:t>
      </w:r>
      <w:bookmarkEnd w:id="82"/>
      <w:bookmarkEnd w:id="83"/>
      <w:bookmarkEnd w:id="84"/>
      <w:bookmarkEnd w:id="85"/>
    </w:p>
    <w:p w:rsidR="001E1140" w:rsidRPr="00D91B29" w:rsidRDefault="001E1140" w:rsidP="00D23C1B"/>
    <w:p w:rsidR="001E1140" w:rsidRDefault="001E1140" w:rsidP="00D23C1B">
      <w:r w:rsidRPr="00D91B29">
        <w:t xml:space="preserve">If the bandwidth of the signal exceeds the channel bandwidth distortion will occur.  This type of channel is known as </w:t>
      </w:r>
      <w:r w:rsidRPr="0081329A">
        <w:rPr>
          <w:i/>
          <w:iCs/>
        </w:rPr>
        <w:t>frequency selective</w:t>
      </w:r>
      <w:r>
        <w:t xml:space="preserve"> and occurs when</w:t>
      </w:r>
    </w:p>
    <w:p w:rsidR="001E1140" w:rsidRDefault="001E1140" w:rsidP="00D23C1B"/>
    <w:p w:rsidR="001E1140" w:rsidRDefault="001E1140" w:rsidP="00D23C1B">
      <w:r>
        <w:rPr>
          <w:noProof/>
          <w:position w:val="-12"/>
        </w:rPr>
        <w:drawing>
          <wp:inline distT="0" distB="0" distL="0" distR="0" wp14:anchorId="565D6EE4" wp14:editId="5974174A">
            <wp:extent cx="523875" cy="238125"/>
            <wp:effectExtent l="0" t="0" r="9525" b="9525"/>
            <wp:docPr id="694494541" name="Picture 69449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23875" cy="238125"/>
                    </a:xfrm>
                    <a:prstGeom prst="rect">
                      <a:avLst/>
                    </a:prstGeom>
                    <a:noFill/>
                    <a:ln>
                      <a:noFill/>
                    </a:ln>
                  </pic:spPr>
                </pic:pic>
              </a:graphicData>
            </a:graphic>
          </wp:inline>
        </w:drawing>
      </w:r>
      <w:r>
        <w:t xml:space="preserve">  </w:t>
      </w:r>
    </w:p>
    <w:p w:rsidR="001E1140" w:rsidRDefault="001E1140" w:rsidP="00D23C1B"/>
    <w:p w:rsidR="001E1140" w:rsidRDefault="001E1140" w:rsidP="00D23C1B">
      <w:r>
        <w:t>Thus frequencies of the signal separated by more than</w:t>
      </w:r>
      <w:r>
        <w:rPr>
          <w:noProof/>
          <w:position w:val="-12"/>
        </w:rPr>
        <w:drawing>
          <wp:inline distT="0" distB="0" distL="0" distR="0" wp14:anchorId="55AE5264" wp14:editId="1B9B9E5F">
            <wp:extent cx="190500" cy="238125"/>
            <wp:effectExtent l="0" t="0" r="0" b="9525"/>
            <wp:docPr id="1753248523" name="Picture 175324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t>are subjected to different attenuations which results in distortion of the transmitted signal.</w:t>
      </w:r>
    </w:p>
    <w:p w:rsidR="001E1140" w:rsidRDefault="001E1140" w:rsidP="00D23C1B"/>
    <w:p w:rsidR="001E1140" w:rsidRDefault="001E1140" w:rsidP="00575986">
      <w:pPr>
        <w:pStyle w:val="Heading3"/>
        <w:numPr>
          <w:ilvl w:val="2"/>
          <w:numId w:val="1"/>
        </w:numPr>
      </w:pPr>
      <w:bookmarkStart w:id="86" w:name="_Toc280363871"/>
      <w:bookmarkStart w:id="87" w:name="_Toc209787711"/>
      <w:bookmarkStart w:id="88" w:name="_Toc229857369"/>
      <w:bookmarkStart w:id="89" w:name="_Toc229926422"/>
      <w:r>
        <w:t>Frequency Nonselective Channel</w:t>
      </w:r>
      <w:bookmarkEnd w:id="86"/>
      <w:bookmarkEnd w:id="87"/>
      <w:bookmarkEnd w:id="88"/>
      <w:bookmarkEnd w:id="89"/>
    </w:p>
    <w:p w:rsidR="001E1140" w:rsidRDefault="001E1140" w:rsidP="00D23C1B"/>
    <w:p w:rsidR="001E1140" w:rsidRDefault="001E1140" w:rsidP="00D23C1B">
      <w:r>
        <w:t xml:space="preserve">If the channel is </w:t>
      </w:r>
      <w:r w:rsidRPr="0081329A">
        <w:rPr>
          <w:i/>
          <w:iCs/>
        </w:rPr>
        <w:t>frequency nonselective (FNS)</w:t>
      </w:r>
      <w:r>
        <w:t>, i.e.</w:t>
      </w:r>
      <w:r>
        <w:rPr>
          <w:noProof/>
          <w:position w:val="-12"/>
        </w:rPr>
        <w:drawing>
          <wp:inline distT="0" distB="0" distL="0" distR="0" wp14:anchorId="3C176666" wp14:editId="68C02042">
            <wp:extent cx="523875" cy="238125"/>
            <wp:effectExtent l="0" t="0" r="9525" b="9525"/>
            <wp:docPr id="1129105544" name="Picture 112910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523875" cy="238125"/>
                    </a:xfrm>
                    <a:prstGeom prst="rect">
                      <a:avLst/>
                    </a:prstGeom>
                    <a:noFill/>
                    <a:ln>
                      <a:noFill/>
                    </a:ln>
                  </pic:spPr>
                </pic:pic>
              </a:graphicData>
            </a:graphic>
          </wp:inline>
        </w:drawing>
      </w:r>
      <w:r>
        <w:t xml:space="preserve">, then all frequencies over the singal bandwidth are passed without distortion because they are subject to the same flat spectral response.  This type of fading is also known as </w:t>
      </w:r>
      <w:r w:rsidRPr="00175F73">
        <w:rPr>
          <w:i/>
          <w:iCs/>
        </w:rPr>
        <w:t>flat fading</w:t>
      </w:r>
      <w:r>
        <w:t xml:space="preserve">.  Because the channel frequency response is lowpass </w:t>
      </w:r>
      <w:r>
        <w:rPr>
          <w:noProof/>
          <w:position w:val="-10"/>
        </w:rPr>
        <w:drawing>
          <wp:inline distT="0" distB="0" distL="0" distR="0" wp14:anchorId="2DA26F93" wp14:editId="4B9F2DF2">
            <wp:extent cx="1057275" cy="200025"/>
            <wp:effectExtent l="0" t="0" r="9525" b="9525"/>
            <wp:docPr id="74829730" name="Picture 7482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1057275" cy="200025"/>
                    </a:xfrm>
                    <a:prstGeom prst="rect">
                      <a:avLst/>
                    </a:prstGeom>
                    <a:noFill/>
                    <a:ln>
                      <a:noFill/>
                    </a:ln>
                  </pic:spPr>
                </pic:pic>
              </a:graphicData>
            </a:graphic>
          </wp:inline>
        </w:drawing>
      </w:r>
      <w:r>
        <w:t xml:space="preserve">, hence </w:t>
      </w:r>
      <w:r>
        <w:fldChar w:fldCharType="begin"/>
      </w:r>
      <w:r>
        <w:instrText xml:space="preserve"> GOTOBUTTON ZEqnNum493266  \* MERGEFORMAT </w:instrText>
      </w:r>
      <w:r w:rsidR="00267CAA">
        <w:fldChar w:fldCharType="begin"/>
      </w:r>
      <w:r w:rsidR="00267CAA">
        <w:instrText xml:space="preserve"> REF ZEqnNum493266 \! \* MERGEFORMAT </w:instrText>
      </w:r>
      <w:r w:rsidR="00267CAA">
        <w:fldChar w:fldCharType="separate"/>
      </w:r>
      <w:r w:rsidRPr="00FC70B8">
        <w:instrText>(</w:instrText>
      </w:r>
      <w:r>
        <w:instrText>1</w:instrText>
      </w:r>
      <w:r w:rsidRPr="00FC70B8">
        <w:instrText>.</w:instrText>
      </w:r>
      <w:r>
        <w:instrText>3</w:instrText>
      </w:r>
      <w:r w:rsidRPr="00FC70B8">
        <w:instrText>)</w:instrText>
      </w:r>
      <w:r w:rsidR="00267CAA">
        <w:fldChar w:fldCharType="end"/>
      </w:r>
      <w:r>
        <w:fldChar w:fldCharType="end"/>
      </w:r>
      <w:r>
        <w:t xml:space="preserve"> reduces to</w:t>
      </w:r>
    </w:p>
    <w:p w:rsidR="001E1140" w:rsidRDefault="001E1140" w:rsidP="00D23C1B"/>
    <w:p w:rsidR="001E1140" w:rsidRDefault="001E1140" w:rsidP="00D23C1B">
      <w:r>
        <w:rPr>
          <w:noProof/>
          <w:position w:val="-10"/>
        </w:rPr>
        <w:drawing>
          <wp:inline distT="0" distB="0" distL="0" distR="0" wp14:anchorId="34B28B0F" wp14:editId="408D98BD">
            <wp:extent cx="952500" cy="190500"/>
            <wp:effectExtent l="0" t="0" r="0" b="0"/>
            <wp:docPr id="868772575" name="Picture 86877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952500" cy="190500"/>
                    </a:xfrm>
                    <a:prstGeom prst="rect">
                      <a:avLst/>
                    </a:prstGeom>
                    <a:noFill/>
                    <a:ln>
                      <a:noFill/>
                    </a:ln>
                  </pic:spPr>
                </pic:pic>
              </a:graphicData>
            </a:graphic>
          </wp:inline>
        </w:drawing>
      </w:r>
    </w:p>
    <w:p w:rsidR="001E1140" w:rsidRDefault="001E1140" w:rsidP="00D23C1B"/>
    <w:p w:rsidR="001E1140" w:rsidRDefault="001E1140" w:rsidP="00D23C1B"/>
    <w:p w:rsidR="001E1140" w:rsidRDefault="001E1140" w:rsidP="00D23C1B"/>
    <w:p w:rsidR="001E1140" w:rsidRDefault="001E1140" w:rsidP="00D23C1B">
      <w:r>
        <w:t>where H(t) is a complex random process.  Thus the effect of the multipath spreading can be ignored because the convolution operation is not required.  In FNS channels the coherence time is sufficiently long wrt the signaling interval that the received signal essentially arrives all at once with no spreading.  In this case we say that the multipath are not resolvable.</w:t>
      </w:r>
    </w:p>
    <w:p w:rsidR="001E1140" w:rsidRDefault="001E1140" w:rsidP="00D23C1B"/>
    <w:p w:rsidR="001E1140" w:rsidRDefault="001E1140" w:rsidP="00D23C1B"/>
    <w:p w:rsidR="001E1140" w:rsidRDefault="001E1140" w:rsidP="00D23C1B"/>
    <w:p w:rsidR="001E1140" w:rsidRDefault="001E1140" w:rsidP="00D23C1B">
      <w:r>
        <w:rPr>
          <w:noProof/>
        </w:rPr>
        <mc:AlternateContent>
          <mc:Choice Requires="wps">
            <w:drawing>
              <wp:anchor distT="0" distB="0" distL="114300" distR="114300" simplePos="0" relativeHeight="251681792" behindDoc="0" locked="1" layoutInCell="1" allowOverlap="1" wp14:anchorId="13295FC8" wp14:editId="354C3C52">
                <wp:simplePos x="0" y="0"/>
                <wp:positionH relativeFrom="column">
                  <wp:posOffset>307975</wp:posOffset>
                </wp:positionH>
                <wp:positionV relativeFrom="paragraph">
                  <wp:posOffset>1727200</wp:posOffset>
                </wp:positionV>
                <wp:extent cx="5419725" cy="457200"/>
                <wp:effectExtent l="12700" t="12065" r="6350" b="6985"/>
                <wp:wrapNone/>
                <wp:docPr id="1045987702" name="Text Box 1045987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9725" cy="457200"/>
                        </a:xfrm>
                        <a:prstGeom prst="rect">
                          <a:avLst/>
                        </a:prstGeom>
                        <a:solidFill>
                          <a:srgbClr val="FFFFFF"/>
                        </a:solidFill>
                        <a:ln w="9525">
                          <a:solidFill>
                            <a:srgbClr val="000000"/>
                          </a:solidFill>
                          <a:miter lim="800000"/>
                          <a:headEnd/>
                          <a:tailEnd/>
                        </a:ln>
                      </wps:spPr>
                      <wps:txbx>
                        <w:txbxContent>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1</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2</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3</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4</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5</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6</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7</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8</w:t>
                            </w:r>
                            <w:r>
                              <w:rPr>
                                <w:noProof/>
                              </w:rPr>
                              <w:fldChar w:fldCharType="end"/>
                            </w:r>
                            <w:r>
                              <w:t xml:space="preserve"> (a) Frequency selective. (b) Frequency Nonselective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295FC8" id="_x0000_t202" coordsize="21600,21600" o:spt="202" path="m,l,21600r21600,l21600,xe">
                <v:stroke joinstyle="miter"/>
                <v:path gradientshapeok="t" o:connecttype="rect"/>
              </v:shapetype>
              <v:shape id="Text Box 1045987702" o:spid="_x0000_s1026" type="#_x0000_t202" style="position:absolute;margin-left:24.25pt;margin-top:136pt;width:426.75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">
                <v:textbox>
                  <w:txbxContent>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1</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2</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3</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4</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5</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6</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7</w:t>
                      </w:r>
                      <w:r>
                        <w:rPr>
                          <w:noProof/>
                        </w:rPr>
                        <w:fldChar w:fldCharType="end"/>
                      </w:r>
                      <w:r>
                        <w:t xml:space="preserve"> (a) Frequency selective. (b) Frequency Nonselective</w:t>
                      </w:r>
                    </w:p>
                    <w:p w:rsidR="001E1140" w:rsidRDefault="001E1140" w:rsidP="00D23C1B"/>
                    <w:p w:rsidR="001E1140" w:rsidRPr="00FC70B8" w:rsidRDefault="001E1140" w:rsidP="00D23C1B">
                      <w:r>
                        <w:t xml:space="preserve">Figure </w:t>
                      </w:r>
                      <w:r>
                        <w:rPr>
                          <w:noProof/>
                        </w:rPr>
                        <w:fldChar w:fldCharType="begin"/>
                      </w:r>
                      <w:r>
                        <w:rPr>
                          <w:noProof/>
                        </w:rPr>
                        <w:instrText xml:space="preserve"> STYLEREF 1 \s </w:instrText>
                      </w:r>
                      <w:r>
                        <w:rPr>
                          <w:noProof/>
                        </w:rPr>
                        <w:fldChar w:fldCharType="separate"/>
                      </w:r>
                      <w:r>
                        <w:rPr>
                          <w:noProof/>
                        </w:rPr>
                        <w:t>18</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8</w:t>
                      </w:r>
                      <w:r>
                        <w:rPr>
                          <w:noProof/>
                        </w:rPr>
                        <w:fldChar w:fldCharType="end"/>
                      </w:r>
                      <w:r>
                        <w:t xml:space="preserve"> (a) Frequency selective. (b) Frequency Nonselective</w:t>
                      </w:r>
                    </w:p>
                  </w:txbxContent>
                </v:textbox>
                <w10:anchorlock/>
              </v:shape>
            </w:pict>
          </mc:Fallback>
        </mc:AlternateContent>
      </w:r>
      <w:r>
        <w:rPr>
          <w:noProof/>
        </w:rPr>
        <mc:AlternateContent>
          <mc:Choice Requires="wpg">
            <w:drawing>
              <wp:anchor distT="0" distB="0" distL="114300" distR="114300" simplePos="0" relativeHeight="251680768" behindDoc="0" locked="1" layoutInCell="1" allowOverlap="1" wp14:anchorId="48B2E643" wp14:editId="12387554">
                <wp:simplePos x="0" y="0"/>
                <wp:positionH relativeFrom="column">
                  <wp:align>center</wp:align>
                </wp:positionH>
                <wp:positionV relativeFrom="paragraph">
                  <wp:posOffset>61595</wp:posOffset>
                </wp:positionV>
                <wp:extent cx="5419725" cy="1665605"/>
                <wp:effectExtent l="0" t="0" r="3175" b="23495"/>
                <wp:wrapTopAndBottom/>
                <wp:docPr id="318844376"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9725" cy="1665605"/>
                          <a:chOff x="2285" y="7608"/>
                          <a:chExt cx="8535" cy="2623"/>
                        </a:xfrm>
                      </wpg:grpSpPr>
                      <wpg:grpSp>
                        <wpg:cNvPr id="1475520687" name="Group 180"/>
                        <wpg:cNvGrpSpPr>
                          <a:grpSpLocks/>
                        </wpg:cNvGrpSpPr>
                        <wpg:grpSpPr bwMode="auto">
                          <a:xfrm>
                            <a:off x="2285" y="7608"/>
                            <a:ext cx="3855" cy="2622"/>
                            <a:chOff x="2285" y="7455"/>
                            <a:chExt cx="3855" cy="2622"/>
                          </a:xfrm>
                        </wpg:grpSpPr>
                        <wps:wsp>
                          <wps:cNvPr id="1016355498" name="Line 181"/>
                          <wps:cNvCnPr>
                            <a:cxnSpLocks/>
                          </wps:cNvCnPr>
                          <wps:spPr bwMode="auto">
                            <a:xfrm>
                              <a:off x="3568" y="8715"/>
                              <a:ext cx="1232"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781537197" name="Line 182"/>
                          <wps:cNvCnPr>
                            <a:cxnSpLocks/>
                          </wps:cNvCnPr>
                          <wps:spPr bwMode="auto">
                            <a:xfrm>
                              <a:off x="4175" y="7455"/>
                              <a:ext cx="0" cy="238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2238535" name="Line 183"/>
                          <wps:cNvCnPr>
                            <a:cxnSpLocks/>
                          </wps:cNvCnPr>
                          <wps:spPr bwMode="auto">
                            <a:xfrm>
                              <a:off x="2285" y="9840"/>
                              <a:ext cx="3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0495345" name="Line 184"/>
                          <wps:cNvCnPr>
                            <a:cxnSpLocks/>
                          </wps:cNvCnPr>
                          <wps:spPr bwMode="auto">
                            <a:xfrm>
                              <a:off x="3741" y="9969"/>
                              <a:ext cx="872"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pic:pic xmlns:pic="http://schemas.openxmlformats.org/drawingml/2006/picture">
                          <pic:nvPicPr>
                            <pic:cNvPr id="501234205" name="Picture 185"/>
                            <pic:cNvPicPr>
                              <a:picLocks/>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4070" y="9898"/>
                              <a:ext cx="229" cy="179"/>
                            </a:xfrm>
                            <a:prstGeom prst="rect">
                              <a:avLst/>
                            </a:prstGeom>
                            <a:solidFill>
                              <a:srgbClr val="FFFFFF"/>
                            </a:solidFill>
                          </pic:spPr>
                        </pic:pic>
                        <pic:pic xmlns:pic="http://schemas.openxmlformats.org/drawingml/2006/picture">
                          <pic:nvPicPr>
                            <pic:cNvPr id="706975339" name="Picture 186"/>
                            <pic:cNvPicPr>
                              <a:picLocks/>
                            </pic:cNvPicPr>
                          </pic:nvPicPr>
                          <pic:blipFill>
                            <a:blip r:embed="rId121">
                              <a:extLst>
                                <a:ext uri="{28A0092B-C50C-407E-A947-70E740481C1C}">
                                  <a14:useLocalDpi xmlns:a14="http://schemas.microsoft.com/office/drawing/2010/main" val="0"/>
                                </a:ext>
                              </a:extLst>
                            </a:blip>
                            <a:srcRect/>
                            <a:stretch>
                              <a:fillRect/>
                            </a:stretch>
                          </pic:blipFill>
                          <pic:spPr bwMode="auto">
                            <a:xfrm>
                              <a:off x="5972" y="9715"/>
                              <a:ext cx="168" cy="240"/>
                            </a:xfrm>
                            <a:prstGeom prst="rect">
                              <a:avLst/>
                            </a:prstGeom>
                            <a:solidFill>
                              <a:srgbClr val="FFFFFF"/>
                            </a:solidFill>
                          </pic:spPr>
                        </pic:pic>
                        <pic:pic xmlns:pic="http://schemas.openxmlformats.org/drawingml/2006/picture">
                          <pic:nvPicPr>
                            <pic:cNvPr id="1225777508" name="Picture 187"/>
                            <pic:cNvPicPr>
                              <a:picLocks/>
                            </pic:cNvPicPr>
                          </pic:nvPicPr>
                          <pic:blipFill>
                            <a:blip r:embed="rId194">
                              <a:extLst>
                                <a:ext uri="{28A0092B-C50C-407E-A947-70E740481C1C}">
                                  <a14:useLocalDpi xmlns:a14="http://schemas.microsoft.com/office/drawing/2010/main" val="0"/>
                                </a:ext>
                              </a:extLst>
                            </a:blip>
                            <a:srcRect/>
                            <a:stretch>
                              <a:fillRect/>
                            </a:stretch>
                          </pic:blipFill>
                          <pic:spPr bwMode="auto">
                            <a:xfrm>
                              <a:off x="4699" y="8201"/>
                              <a:ext cx="397" cy="239"/>
                            </a:xfrm>
                            <a:prstGeom prst="rect">
                              <a:avLst/>
                            </a:prstGeom>
                            <a:solidFill>
                              <a:srgbClr val="FFFFFF"/>
                            </a:solidFill>
                          </pic:spPr>
                        </pic:pic>
                        <wpg:grpSp>
                          <wpg:cNvPr id="59977126" name="Group 188"/>
                          <wpg:cNvGrpSpPr>
                            <a:grpSpLocks/>
                          </wpg:cNvGrpSpPr>
                          <wpg:grpSpPr bwMode="auto">
                            <a:xfrm>
                              <a:off x="2541" y="7833"/>
                              <a:ext cx="3297" cy="1922"/>
                              <a:chOff x="7023" y="12365"/>
                              <a:chExt cx="3297" cy="1922"/>
                            </a:xfrm>
                          </wpg:grpSpPr>
                          <wps:wsp>
                            <wps:cNvPr id="206587803" name="Freeform 189"/>
                            <wps:cNvSpPr>
                              <a:spLocks/>
                            </wps:cNvSpPr>
                            <wps:spPr bwMode="auto">
                              <a:xfrm>
                                <a:off x="7023" y="12365"/>
                                <a:ext cx="1694" cy="1922"/>
                              </a:xfrm>
                              <a:custGeom>
                                <a:avLst/>
                                <a:gdLst>
                                  <a:gd name="T0" fmla="*/ 0 w 1694"/>
                                  <a:gd name="T1" fmla="*/ 1922 h 1922"/>
                                  <a:gd name="T2" fmla="*/ 707 w 1694"/>
                                  <a:gd name="T3" fmla="*/ 1482 h 1922"/>
                                  <a:gd name="T4" fmla="*/ 1347 w 1694"/>
                                  <a:gd name="T5" fmla="*/ 242 h 1922"/>
                                  <a:gd name="T6" fmla="*/ 1694 w 1694"/>
                                  <a:gd name="T7" fmla="*/ 28 h 1922"/>
                                </a:gdLst>
                                <a:ahLst/>
                                <a:cxnLst>
                                  <a:cxn ang="0">
                                    <a:pos x="T0" y="T1"/>
                                  </a:cxn>
                                  <a:cxn ang="0">
                                    <a:pos x="T2" y="T3"/>
                                  </a:cxn>
                                  <a:cxn ang="0">
                                    <a:pos x="T4" y="T5"/>
                                  </a:cxn>
                                  <a:cxn ang="0">
                                    <a:pos x="T6" y="T7"/>
                                  </a:cxn>
                                </a:cxnLst>
                                <a:rect l="0" t="0" r="r" b="b"/>
                                <a:pathLst>
                                  <a:path w="1694" h="1922">
                                    <a:moveTo>
                                      <a:pt x="0" y="1922"/>
                                    </a:moveTo>
                                    <a:cubicBezTo>
                                      <a:pt x="241" y="1842"/>
                                      <a:pt x="483" y="1762"/>
                                      <a:pt x="707" y="1482"/>
                                    </a:cubicBezTo>
                                    <a:cubicBezTo>
                                      <a:pt x="931" y="1202"/>
                                      <a:pt x="1183" y="484"/>
                                      <a:pt x="1347" y="242"/>
                                    </a:cubicBezTo>
                                    <a:cubicBezTo>
                                      <a:pt x="1511" y="0"/>
                                      <a:pt x="1602" y="14"/>
                                      <a:pt x="1694" y="2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506917" name="Freeform 190"/>
                            <wps:cNvSpPr>
                              <a:spLocks/>
                            </wps:cNvSpPr>
                            <wps:spPr bwMode="auto">
                              <a:xfrm flipH="1">
                                <a:off x="8626" y="12365"/>
                                <a:ext cx="1694" cy="1922"/>
                              </a:xfrm>
                              <a:custGeom>
                                <a:avLst/>
                                <a:gdLst>
                                  <a:gd name="T0" fmla="*/ 0 w 1694"/>
                                  <a:gd name="T1" fmla="*/ 1922 h 1922"/>
                                  <a:gd name="T2" fmla="*/ 707 w 1694"/>
                                  <a:gd name="T3" fmla="*/ 1482 h 1922"/>
                                  <a:gd name="T4" fmla="*/ 1347 w 1694"/>
                                  <a:gd name="T5" fmla="*/ 242 h 1922"/>
                                  <a:gd name="T6" fmla="*/ 1694 w 1694"/>
                                  <a:gd name="T7" fmla="*/ 28 h 1922"/>
                                </a:gdLst>
                                <a:ahLst/>
                                <a:cxnLst>
                                  <a:cxn ang="0">
                                    <a:pos x="T0" y="T1"/>
                                  </a:cxn>
                                  <a:cxn ang="0">
                                    <a:pos x="T2" y="T3"/>
                                  </a:cxn>
                                  <a:cxn ang="0">
                                    <a:pos x="T4" y="T5"/>
                                  </a:cxn>
                                  <a:cxn ang="0">
                                    <a:pos x="T6" y="T7"/>
                                  </a:cxn>
                                </a:cxnLst>
                                <a:rect l="0" t="0" r="r" b="b"/>
                                <a:pathLst>
                                  <a:path w="1694" h="1922">
                                    <a:moveTo>
                                      <a:pt x="0" y="1922"/>
                                    </a:moveTo>
                                    <a:cubicBezTo>
                                      <a:pt x="241" y="1842"/>
                                      <a:pt x="483" y="1762"/>
                                      <a:pt x="707" y="1482"/>
                                    </a:cubicBezTo>
                                    <a:cubicBezTo>
                                      <a:pt x="931" y="1202"/>
                                      <a:pt x="1183" y="484"/>
                                      <a:pt x="1347" y="242"/>
                                    </a:cubicBezTo>
                                    <a:cubicBezTo>
                                      <a:pt x="1511" y="0"/>
                                      <a:pt x="1602" y="14"/>
                                      <a:pt x="1694" y="2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89854663" name="Group 191"/>
                          <wpg:cNvGrpSpPr>
                            <a:grpSpLocks/>
                          </wpg:cNvGrpSpPr>
                          <wpg:grpSpPr bwMode="auto">
                            <a:xfrm>
                              <a:off x="3529" y="7860"/>
                              <a:ext cx="1284" cy="1922"/>
                              <a:chOff x="7023" y="12365"/>
                              <a:chExt cx="3297" cy="1922"/>
                            </a:xfrm>
                          </wpg:grpSpPr>
                          <wps:wsp>
                            <wps:cNvPr id="905263373" name="Freeform 192"/>
                            <wps:cNvSpPr>
                              <a:spLocks/>
                            </wps:cNvSpPr>
                            <wps:spPr bwMode="auto">
                              <a:xfrm>
                                <a:off x="7023" y="12365"/>
                                <a:ext cx="1694" cy="1922"/>
                              </a:xfrm>
                              <a:custGeom>
                                <a:avLst/>
                                <a:gdLst>
                                  <a:gd name="T0" fmla="*/ 0 w 1694"/>
                                  <a:gd name="T1" fmla="*/ 1922 h 1922"/>
                                  <a:gd name="T2" fmla="*/ 707 w 1694"/>
                                  <a:gd name="T3" fmla="*/ 1482 h 1922"/>
                                  <a:gd name="T4" fmla="*/ 1347 w 1694"/>
                                  <a:gd name="T5" fmla="*/ 242 h 1922"/>
                                  <a:gd name="T6" fmla="*/ 1694 w 1694"/>
                                  <a:gd name="T7" fmla="*/ 28 h 1922"/>
                                </a:gdLst>
                                <a:ahLst/>
                                <a:cxnLst>
                                  <a:cxn ang="0">
                                    <a:pos x="T0" y="T1"/>
                                  </a:cxn>
                                  <a:cxn ang="0">
                                    <a:pos x="T2" y="T3"/>
                                  </a:cxn>
                                  <a:cxn ang="0">
                                    <a:pos x="T4" y="T5"/>
                                  </a:cxn>
                                  <a:cxn ang="0">
                                    <a:pos x="T6" y="T7"/>
                                  </a:cxn>
                                </a:cxnLst>
                                <a:rect l="0" t="0" r="r" b="b"/>
                                <a:pathLst>
                                  <a:path w="1694" h="1922">
                                    <a:moveTo>
                                      <a:pt x="0" y="1922"/>
                                    </a:moveTo>
                                    <a:cubicBezTo>
                                      <a:pt x="241" y="1842"/>
                                      <a:pt x="483" y="1762"/>
                                      <a:pt x="707" y="1482"/>
                                    </a:cubicBezTo>
                                    <a:cubicBezTo>
                                      <a:pt x="931" y="1202"/>
                                      <a:pt x="1183" y="484"/>
                                      <a:pt x="1347" y="242"/>
                                    </a:cubicBezTo>
                                    <a:cubicBezTo>
                                      <a:pt x="1511" y="0"/>
                                      <a:pt x="1602" y="14"/>
                                      <a:pt x="1694" y="2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3017879" name="Freeform 193"/>
                            <wps:cNvSpPr>
                              <a:spLocks/>
                            </wps:cNvSpPr>
                            <wps:spPr bwMode="auto">
                              <a:xfrm flipH="1">
                                <a:off x="8626" y="12365"/>
                                <a:ext cx="1694" cy="1922"/>
                              </a:xfrm>
                              <a:custGeom>
                                <a:avLst/>
                                <a:gdLst>
                                  <a:gd name="T0" fmla="*/ 0 w 1694"/>
                                  <a:gd name="T1" fmla="*/ 1922 h 1922"/>
                                  <a:gd name="T2" fmla="*/ 707 w 1694"/>
                                  <a:gd name="T3" fmla="*/ 1482 h 1922"/>
                                  <a:gd name="T4" fmla="*/ 1347 w 1694"/>
                                  <a:gd name="T5" fmla="*/ 242 h 1922"/>
                                  <a:gd name="T6" fmla="*/ 1694 w 1694"/>
                                  <a:gd name="T7" fmla="*/ 28 h 1922"/>
                                </a:gdLst>
                                <a:ahLst/>
                                <a:cxnLst>
                                  <a:cxn ang="0">
                                    <a:pos x="T0" y="T1"/>
                                  </a:cxn>
                                  <a:cxn ang="0">
                                    <a:pos x="T2" y="T3"/>
                                  </a:cxn>
                                  <a:cxn ang="0">
                                    <a:pos x="T4" y="T5"/>
                                  </a:cxn>
                                  <a:cxn ang="0">
                                    <a:pos x="T6" y="T7"/>
                                  </a:cxn>
                                </a:cxnLst>
                                <a:rect l="0" t="0" r="r" b="b"/>
                                <a:pathLst>
                                  <a:path w="1694" h="1922">
                                    <a:moveTo>
                                      <a:pt x="0" y="1922"/>
                                    </a:moveTo>
                                    <a:cubicBezTo>
                                      <a:pt x="241" y="1842"/>
                                      <a:pt x="483" y="1762"/>
                                      <a:pt x="707" y="1482"/>
                                    </a:cubicBezTo>
                                    <a:cubicBezTo>
                                      <a:pt x="931" y="1202"/>
                                      <a:pt x="1183" y="484"/>
                                      <a:pt x="1347" y="242"/>
                                    </a:cubicBezTo>
                                    <a:cubicBezTo>
                                      <a:pt x="1511" y="0"/>
                                      <a:pt x="1602" y="14"/>
                                      <a:pt x="1694" y="2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pic:pic xmlns:pic="http://schemas.openxmlformats.org/drawingml/2006/picture">
                          <pic:nvPicPr>
                            <pic:cNvPr id="1374715153" name="Picture 194"/>
                            <pic:cNvPicPr>
                              <a:picLocks/>
                            </pic:cNvPicPr>
                          </pic:nvPicPr>
                          <pic:blipFill>
                            <a:blip r:embed="rId120">
                              <a:extLst>
                                <a:ext uri="{28A0092B-C50C-407E-A947-70E740481C1C}">
                                  <a14:useLocalDpi xmlns:a14="http://schemas.microsoft.com/office/drawing/2010/main" val="0"/>
                                </a:ext>
                              </a:extLst>
                            </a:blip>
                            <a:srcRect/>
                            <a:stretch>
                              <a:fillRect/>
                            </a:stretch>
                          </pic:blipFill>
                          <pic:spPr bwMode="auto">
                            <a:xfrm>
                              <a:off x="4083" y="8604"/>
                              <a:ext cx="229" cy="239"/>
                            </a:xfrm>
                            <a:prstGeom prst="rect">
                              <a:avLst/>
                            </a:prstGeom>
                            <a:solidFill>
                              <a:srgbClr val="FFFFFF"/>
                            </a:solidFill>
                          </pic:spPr>
                        </pic:pic>
                        <pic:pic xmlns:pic="http://schemas.openxmlformats.org/drawingml/2006/picture">
                          <pic:nvPicPr>
                            <pic:cNvPr id="1968809853" name="Picture 195"/>
                            <pic:cNvPicPr>
                              <a:picLocks/>
                            </pic:cNvPicPr>
                          </pic:nvPicPr>
                          <pic:blipFill>
                            <a:blip r:embed="rId195">
                              <a:extLst>
                                <a:ext uri="{28A0092B-C50C-407E-A947-70E740481C1C}">
                                  <a14:useLocalDpi xmlns:a14="http://schemas.microsoft.com/office/drawing/2010/main" val="0"/>
                                </a:ext>
                              </a:extLst>
                            </a:blip>
                            <a:srcRect/>
                            <a:stretch>
                              <a:fillRect/>
                            </a:stretch>
                          </pic:blipFill>
                          <pic:spPr bwMode="auto">
                            <a:xfrm>
                              <a:off x="4617" y="9295"/>
                              <a:ext cx="458" cy="239"/>
                            </a:xfrm>
                            <a:prstGeom prst="rect">
                              <a:avLst/>
                            </a:prstGeom>
                            <a:solidFill>
                              <a:srgbClr val="FFFFFF"/>
                            </a:solidFill>
                          </pic:spPr>
                        </pic:pic>
                      </wpg:grpSp>
                      <wpg:grpSp>
                        <wpg:cNvPr id="640774801" name="Group 196"/>
                        <wpg:cNvGrpSpPr>
                          <a:grpSpLocks/>
                        </wpg:cNvGrpSpPr>
                        <wpg:grpSpPr bwMode="auto">
                          <a:xfrm>
                            <a:off x="6965" y="7609"/>
                            <a:ext cx="3855" cy="2622"/>
                            <a:chOff x="6725" y="7522"/>
                            <a:chExt cx="3855" cy="2622"/>
                          </a:xfrm>
                        </wpg:grpSpPr>
                        <wps:wsp>
                          <wps:cNvPr id="1210005657" name="Line 197"/>
                          <wps:cNvCnPr>
                            <a:cxnSpLocks/>
                          </wps:cNvCnPr>
                          <wps:spPr bwMode="auto">
                            <a:xfrm>
                              <a:off x="8008" y="8782"/>
                              <a:ext cx="1232"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320276502" name="Line 198"/>
                          <wps:cNvCnPr>
                            <a:cxnSpLocks/>
                          </wps:cNvCnPr>
                          <wps:spPr bwMode="auto">
                            <a:xfrm>
                              <a:off x="8615" y="7522"/>
                              <a:ext cx="0" cy="238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3982120" name="Line 199"/>
                          <wps:cNvCnPr>
                            <a:cxnSpLocks/>
                          </wps:cNvCnPr>
                          <wps:spPr bwMode="auto">
                            <a:xfrm>
                              <a:off x="6725" y="9907"/>
                              <a:ext cx="3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2140113" name="Line 200"/>
                          <wps:cNvCnPr>
                            <a:cxnSpLocks/>
                          </wps:cNvCnPr>
                          <wps:spPr bwMode="auto">
                            <a:xfrm>
                              <a:off x="8181" y="10036"/>
                              <a:ext cx="872"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37018280" name="Picture 201"/>
                            <pic:cNvPicPr>
                              <a:picLocks/>
                            </pic:cNvPicPr>
                          </pic:nvPicPr>
                          <pic:blipFill>
                            <a:blip r:embed="rId193">
                              <a:extLst>
                                <a:ext uri="{28A0092B-C50C-407E-A947-70E740481C1C}">
                                  <a14:useLocalDpi xmlns:a14="http://schemas.microsoft.com/office/drawing/2010/main" val="0"/>
                                </a:ext>
                              </a:extLst>
                            </a:blip>
                            <a:srcRect/>
                            <a:stretch>
                              <a:fillRect/>
                            </a:stretch>
                          </pic:blipFill>
                          <pic:spPr bwMode="auto">
                            <a:xfrm>
                              <a:off x="8510" y="9965"/>
                              <a:ext cx="229" cy="179"/>
                            </a:xfrm>
                            <a:prstGeom prst="rect">
                              <a:avLst/>
                            </a:prstGeom>
                            <a:solidFill>
                              <a:srgbClr val="FFFFFF"/>
                            </a:solidFill>
                          </pic:spPr>
                        </pic:pic>
                        <pic:pic xmlns:pic="http://schemas.openxmlformats.org/drawingml/2006/picture">
                          <pic:nvPicPr>
                            <pic:cNvPr id="89924973" name="Picture 202"/>
                            <pic:cNvPicPr>
                              <a:picLocks/>
                            </pic:cNvPicPr>
                          </pic:nvPicPr>
                          <pic:blipFill>
                            <a:blip r:embed="rId121">
                              <a:extLst>
                                <a:ext uri="{28A0092B-C50C-407E-A947-70E740481C1C}">
                                  <a14:useLocalDpi xmlns:a14="http://schemas.microsoft.com/office/drawing/2010/main" val="0"/>
                                </a:ext>
                              </a:extLst>
                            </a:blip>
                            <a:srcRect/>
                            <a:stretch>
                              <a:fillRect/>
                            </a:stretch>
                          </pic:blipFill>
                          <pic:spPr bwMode="auto">
                            <a:xfrm>
                              <a:off x="10412" y="9782"/>
                              <a:ext cx="168" cy="240"/>
                            </a:xfrm>
                            <a:prstGeom prst="rect">
                              <a:avLst/>
                            </a:prstGeom>
                            <a:solidFill>
                              <a:srgbClr val="FFFFFF"/>
                            </a:solidFill>
                          </pic:spPr>
                        </pic:pic>
                        <pic:pic xmlns:pic="http://schemas.openxmlformats.org/drawingml/2006/picture">
                          <pic:nvPicPr>
                            <pic:cNvPr id="1693578414" name="Picture 203"/>
                            <pic:cNvPicPr>
                              <a:picLocks/>
                            </pic:cNvPicPr>
                          </pic:nvPicPr>
                          <pic:blipFill>
                            <a:blip r:embed="rId194">
                              <a:extLst>
                                <a:ext uri="{28A0092B-C50C-407E-A947-70E740481C1C}">
                                  <a14:useLocalDpi xmlns:a14="http://schemas.microsoft.com/office/drawing/2010/main" val="0"/>
                                </a:ext>
                              </a:extLst>
                            </a:blip>
                            <a:srcRect/>
                            <a:stretch>
                              <a:fillRect/>
                            </a:stretch>
                          </pic:blipFill>
                          <pic:spPr bwMode="auto">
                            <a:xfrm>
                              <a:off x="8992" y="9148"/>
                              <a:ext cx="397" cy="239"/>
                            </a:xfrm>
                            <a:prstGeom prst="rect">
                              <a:avLst/>
                            </a:prstGeom>
                            <a:solidFill>
                              <a:srgbClr val="FFFFFF"/>
                            </a:solidFill>
                          </pic:spPr>
                        </pic:pic>
                        <wpg:grpSp>
                          <wpg:cNvPr id="1007980259" name="Group 204"/>
                          <wpg:cNvGrpSpPr>
                            <a:grpSpLocks/>
                          </wpg:cNvGrpSpPr>
                          <wpg:grpSpPr bwMode="auto">
                            <a:xfrm>
                              <a:off x="6981" y="7900"/>
                              <a:ext cx="3297" cy="1922"/>
                              <a:chOff x="7023" y="12365"/>
                              <a:chExt cx="3297" cy="1922"/>
                            </a:xfrm>
                          </wpg:grpSpPr>
                          <wps:wsp>
                            <wps:cNvPr id="41927786" name="Freeform 205"/>
                            <wps:cNvSpPr>
                              <a:spLocks/>
                            </wps:cNvSpPr>
                            <wps:spPr bwMode="auto">
                              <a:xfrm>
                                <a:off x="7023" y="12365"/>
                                <a:ext cx="1694" cy="1922"/>
                              </a:xfrm>
                              <a:custGeom>
                                <a:avLst/>
                                <a:gdLst>
                                  <a:gd name="T0" fmla="*/ 0 w 1694"/>
                                  <a:gd name="T1" fmla="*/ 1922 h 1922"/>
                                  <a:gd name="T2" fmla="*/ 707 w 1694"/>
                                  <a:gd name="T3" fmla="*/ 1482 h 1922"/>
                                  <a:gd name="T4" fmla="*/ 1347 w 1694"/>
                                  <a:gd name="T5" fmla="*/ 242 h 1922"/>
                                  <a:gd name="T6" fmla="*/ 1694 w 1694"/>
                                  <a:gd name="T7" fmla="*/ 28 h 1922"/>
                                </a:gdLst>
                                <a:ahLst/>
                                <a:cxnLst>
                                  <a:cxn ang="0">
                                    <a:pos x="T0" y="T1"/>
                                  </a:cxn>
                                  <a:cxn ang="0">
                                    <a:pos x="T2" y="T3"/>
                                  </a:cxn>
                                  <a:cxn ang="0">
                                    <a:pos x="T4" y="T5"/>
                                  </a:cxn>
                                  <a:cxn ang="0">
                                    <a:pos x="T6" y="T7"/>
                                  </a:cxn>
                                </a:cxnLst>
                                <a:rect l="0" t="0" r="r" b="b"/>
                                <a:pathLst>
                                  <a:path w="1694" h="1922">
                                    <a:moveTo>
                                      <a:pt x="0" y="1922"/>
                                    </a:moveTo>
                                    <a:cubicBezTo>
                                      <a:pt x="241" y="1842"/>
                                      <a:pt x="483" y="1762"/>
                                      <a:pt x="707" y="1482"/>
                                    </a:cubicBezTo>
                                    <a:cubicBezTo>
                                      <a:pt x="931" y="1202"/>
                                      <a:pt x="1183" y="484"/>
                                      <a:pt x="1347" y="242"/>
                                    </a:cubicBezTo>
                                    <a:cubicBezTo>
                                      <a:pt x="1511" y="0"/>
                                      <a:pt x="1602" y="14"/>
                                      <a:pt x="1694" y="2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2343930" name="Freeform 206"/>
                            <wps:cNvSpPr>
                              <a:spLocks/>
                            </wps:cNvSpPr>
                            <wps:spPr bwMode="auto">
                              <a:xfrm flipH="1">
                                <a:off x="8626" y="12365"/>
                                <a:ext cx="1694" cy="1922"/>
                              </a:xfrm>
                              <a:custGeom>
                                <a:avLst/>
                                <a:gdLst>
                                  <a:gd name="T0" fmla="*/ 0 w 1694"/>
                                  <a:gd name="T1" fmla="*/ 1922 h 1922"/>
                                  <a:gd name="T2" fmla="*/ 707 w 1694"/>
                                  <a:gd name="T3" fmla="*/ 1482 h 1922"/>
                                  <a:gd name="T4" fmla="*/ 1347 w 1694"/>
                                  <a:gd name="T5" fmla="*/ 242 h 1922"/>
                                  <a:gd name="T6" fmla="*/ 1694 w 1694"/>
                                  <a:gd name="T7" fmla="*/ 28 h 1922"/>
                                </a:gdLst>
                                <a:ahLst/>
                                <a:cxnLst>
                                  <a:cxn ang="0">
                                    <a:pos x="T0" y="T1"/>
                                  </a:cxn>
                                  <a:cxn ang="0">
                                    <a:pos x="T2" y="T3"/>
                                  </a:cxn>
                                  <a:cxn ang="0">
                                    <a:pos x="T4" y="T5"/>
                                  </a:cxn>
                                  <a:cxn ang="0">
                                    <a:pos x="T6" y="T7"/>
                                  </a:cxn>
                                </a:cxnLst>
                                <a:rect l="0" t="0" r="r" b="b"/>
                                <a:pathLst>
                                  <a:path w="1694" h="1922">
                                    <a:moveTo>
                                      <a:pt x="0" y="1922"/>
                                    </a:moveTo>
                                    <a:cubicBezTo>
                                      <a:pt x="241" y="1842"/>
                                      <a:pt x="483" y="1762"/>
                                      <a:pt x="707" y="1482"/>
                                    </a:cubicBezTo>
                                    <a:cubicBezTo>
                                      <a:pt x="931" y="1202"/>
                                      <a:pt x="1183" y="484"/>
                                      <a:pt x="1347" y="242"/>
                                    </a:cubicBezTo>
                                    <a:cubicBezTo>
                                      <a:pt x="1511" y="0"/>
                                      <a:pt x="1602" y="14"/>
                                      <a:pt x="1694" y="2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26635378" name="Group 207"/>
                          <wpg:cNvGrpSpPr>
                            <a:grpSpLocks/>
                          </wpg:cNvGrpSpPr>
                          <wpg:grpSpPr bwMode="auto">
                            <a:xfrm>
                              <a:off x="7969" y="7927"/>
                              <a:ext cx="1284" cy="1922"/>
                              <a:chOff x="7023" y="12365"/>
                              <a:chExt cx="3297" cy="1922"/>
                            </a:xfrm>
                          </wpg:grpSpPr>
                          <wps:wsp>
                            <wps:cNvPr id="2017711188" name="Freeform 208"/>
                            <wps:cNvSpPr>
                              <a:spLocks/>
                            </wps:cNvSpPr>
                            <wps:spPr bwMode="auto">
                              <a:xfrm>
                                <a:off x="7023" y="12365"/>
                                <a:ext cx="1694" cy="1922"/>
                              </a:xfrm>
                              <a:custGeom>
                                <a:avLst/>
                                <a:gdLst>
                                  <a:gd name="T0" fmla="*/ 0 w 1694"/>
                                  <a:gd name="T1" fmla="*/ 1922 h 1922"/>
                                  <a:gd name="T2" fmla="*/ 707 w 1694"/>
                                  <a:gd name="T3" fmla="*/ 1482 h 1922"/>
                                  <a:gd name="T4" fmla="*/ 1347 w 1694"/>
                                  <a:gd name="T5" fmla="*/ 242 h 1922"/>
                                  <a:gd name="T6" fmla="*/ 1694 w 1694"/>
                                  <a:gd name="T7" fmla="*/ 28 h 1922"/>
                                </a:gdLst>
                                <a:ahLst/>
                                <a:cxnLst>
                                  <a:cxn ang="0">
                                    <a:pos x="T0" y="T1"/>
                                  </a:cxn>
                                  <a:cxn ang="0">
                                    <a:pos x="T2" y="T3"/>
                                  </a:cxn>
                                  <a:cxn ang="0">
                                    <a:pos x="T4" y="T5"/>
                                  </a:cxn>
                                  <a:cxn ang="0">
                                    <a:pos x="T6" y="T7"/>
                                  </a:cxn>
                                </a:cxnLst>
                                <a:rect l="0" t="0" r="r" b="b"/>
                                <a:pathLst>
                                  <a:path w="1694" h="1922">
                                    <a:moveTo>
                                      <a:pt x="0" y="1922"/>
                                    </a:moveTo>
                                    <a:cubicBezTo>
                                      <a:pt x="241" y="1842"/>
                                      <a:pt x="483" y="1762"/>
                                      <a:pt x="707" y="1482"/>
                                    </a:cubicBezTo>
                                    <a:cubicBezTo>
                                      <a:pt x="931" y="1202"/>
                                      <a:pt x="1183" y="484"/>
                                      <a:pt x="1347" y="242"/>
                                    </a:cubicBezTo>
                                    <a:cubicBezTo>
                                      <a:pt x="1511" y="0"/>
                                      <a:pt x="1602" y="14"/>
                                      <a:pt x="1694" y="2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692695" name="Freeform 209"/>
                            <wps:cNvSpPr>
                              <a:spLocks/>
                            </wps:cNvSpPr>
                            <wps:spPr bwMode="auto">
                              <a:xfrm flipH="1">
                                <a:off x="8626" y="12365"/>
                                <a:ext cx="1694" cy="1922"/>
                              </a:xfrm>
                              <a:custGeom>
                                <a:avLst/>
                                <a:gdLst>
                                  <a:gd name="T0" fmla="*/ 0 w 1694"/>
                                  <a:gd name="T1" fmla="*/ 1922 h 1922"/>
                                  <a:gd name="T2" fmla="*/ 707 w 1694"/>
                                  <a:gd name="T3" fmla="*/ 1482 h 1922"/>
                                  <a:gd name="T4" fmla="*/ 1347 w 1694"/>
                                  <a:gd name="T5" fmla="*/ 242 h 1922"/>
                                  <a:gd name="T6" fmla="*/ 1694 w 1694"/>
                                  <a:gd name="T7" fmla="*/ 28 h 1922"/>
                                </a:gdLst>
                                <a:ahLst/>
                                <a:cxnLst>
                                  <a:cxn ang="0">
                                    <a:pos x="T0" y="T1"/>
                                  </a:cxn>
                                  <a:cxn ang="0">
                                    <a:pos x="T2" y="T3"/>
                                  </a:cxn>
                                  <a:cxn ang="0">
                                    <a:pos x="T4" y="T5"/>
                                  </a:cxn>
                                  <a:cxn ang="0">
                                    <a:pos x="T6" y="T7"/>
                                  </a:cxn>
                                </a:cxnLst>
                                <a:rect l="0" t="0" r="r" b="b"/>
                                <a:pathLst>
                                  <a:path w="1694" h="1922">
                                    <a:moveTo>
                                      <a:pt x="0" y="1922"/>
                                    </a:moveTo>
                                    <a:cubicBezTo>
                                      <a:pt x="241" y="1842"/>
                                      <a:pt x="483" y="1762"/>
                                      <a:pt x="707" y="1482"/>
                                    </a:cubicBezTo>
                                    <a:cubicBezTo>
                                      <a:pt x="931" y="1202"/>
                                      <a:pt x="1183" y="484"/>
                                      <a:pt x="1347" y="242"/>
                                    </a:cubicBezTo>
                                    <a:cubicBezTo>
                                      <a:pt x="1511" y="0"/>
                                      <a:pt x="1602" y="14"/>
                                      <a:pt x="1694" y="2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pic:pic xmlns:pic="http://schemas.openxmlformats.org/drawingml/2006/picture">
                          <pic:nvPicPr>
                            <pic:cNvPr id="1768316483" name="Picture 210"/>
                            <pic:cNvPicPr>
                              <a:picLocks/>
                            </pic:cNvPicPr>
                          </pic:nvPicPr>
                          <pic:blipFill>
                            <a:blip r:embed="rId120">
                              <a:extLst>
                                <a:ext uri="{28A0092B-C50C-407E-A947-70E740481C1C}">
                                  <a14:useLocalDpi xmlns:a14="http://schemas.microsoft.com/office/drawing/2010/main" val="0"/>
                                </a:ext>
                              </a:extLst>
                            </a:blip>
                            <a:srcRect/>
                            <a:stretch>
                              <a:fillRect/>
                            </a:stretch>
                          </pic:blipFill>
                          <pic:spPr bwMode="auto">
                            <a:xfrm>
                              <a:off x="8523" y="8671"/>
                              <a:ext cx="229" cy="239"/>
                            </a:xfrm>
                            <a:prstGeom prst="rect">
                              <a:avLst/>
                            </a:prstGeom>
                            <a:solidFill>
                              <a:srgbClr val="FFFFFF"/>
                            </a:solidFill>
                          </pic:spPr>
                        </pic:pic>
                        <pic:pic xmlns:pic="http://schemas.openxmlformats.org/drawingml/2006/picture">
                          <pic:nvPicPr>
                            <pic:cNvPr id="2099525603" name="Picture 211"/>
                            <pic:cNvPicPr>
                              <a:picLocks/>
                            </pic:cNvPicPr>
                          </pic:nvPicPr>
                          <pic:blipFill>
                            <a:blip r:embed="rId195">
                              <a:extLst>
                                <a:ext uri="{28A0092B-C50C-407E-A947-70E740481C1C}">
                                  <a14:useLocalDpi xmlns:a14="http://schemas.microsoft.com/office/drawing/2010/main" val="0"/>
                                </a:ext>
                              </a:extLst>
                            </a:blip>
                            <a:srcRect/>
                            <a:stretch>
                              <a:fillRect/>
                            </a:stretch>
                          </pic:blipFill>
                          <pic:spPr bwMode="auto">
                            <a:xfrm>
                              <a:off x="9125" y="8295"/>
                              <a:ext cx="458" cy="239"/>
                            </a:xfrm>
                            <a:prstGeom prst="rect">
                              <a:avLst/>
                            </a:prstGeom>
                            <a:solidFill>
                              <a:srgbClr val="FFFFFF"/>
                            </a:solidFill>
                          </pic:spPr>
                        </pic:pic>
                      </wpg:grpSp>
                    </wpg:wgp>
                  </a:graphicData>
                </a:graphic>
                <wp14:sizeRelH relativeFrom="page">
                  <wp14:pctWidth>0</wp14:pctWidth>
                </wp14:sizeRelH>
                <wp14:sizeRelV relativeFrom="page">
                  <wp14:pctHeight>0</wp14:pctHeight>
                </wp14:sizeRelV>
              </wp:anchor>
            </w:drawing>
          </mc:Choice>
          <mc:Fallback>
            <w:pict>
              <v:group w14:anchorId="2BC3D5FD" id="Group 179" o:spid="_x0000_s1026" style="position:absolute;margin-left:0;margin-top:4.85pt;width:426.75pt;height:131.15pt;z-index:251680768;mso-position-horizontal:center" coordorigin="2285,7608" coordsize="8535,2623"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">
                <v:group id="Group 180" o:spid="_x0000_s1027" style="position:absolute;left:2285;top:7608;width:3855;height:2622" coordorigin="2285,7455" coordsize="3855,26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">
                  <v:line id="Line 181" o:spid="_x0000_s1028" style="position:absolute;visibility:visible;mso-wrap-style:square" from="3568,8715" to="4800,87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">
                    <v:stroke startarrow="open" endarrow="open"/>
                    <o:lock v:ext="edit" shapetype="f"/>
                  </v:line>
                  <v:line id="Line 182" o:spid="_x0000_s1029" style="position:absolute;visibility:visible;mso-wrap-style:square" from="4175,7455" to="4175,98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">
                    <o:lock v:ext="edit" shapetype="f"/>
                  </v:line>
                  <v:line id="Line 183" o:spid="_x0000_s1030" style="position:absolute;visibility:visible;mso-wrap-style:square" from="2285,9840" to="5910,9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">
                    <o:lock v:ext="edit" shapetype="f"/>
                  </v:line>
                  <v:line id="Line 184" o:spid="_x0000_s1031" style="position:absolute;visibility:visible;mso-wrap-style:square" from="3741,9969" to="4613,99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">
                    <v:stroke startarrow="open" endarrow="open"/>
                    <o:lock v:ext="edit" shapetype="f"/>
                  </v:line>
                  <v:shape id="Picture 185" o:spid="_x0000_s1032" type="#_x0000_t75" style="position:absolute;left:4070;top:9898;width:229;height:1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" filled="t">
                    <v:imagedata r:id="rId196" o:title=""/>
                    <o:lock v:ext="edit" aspectratio="f"/>
                  </v:shape>
                  <v:shape id="Picture 186" o:spid="_x0000_s1033" type="#_x0000_t75" style="position:absolute;left:5972;top:9715;width:168;height:2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" filled="t">
                    <v:imagedata r:id="rId136" o:title=""/>
                    <o:lock v:ext="edit" aspectratio="f"/>
                  </v:shape>
                  <v:shape id="Picture 187" o:spid="_x0000_s1034" type="#_x0000_t75" style="position:absolute;left:4699;top:8201;width:397;height: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" filled="t">
                    <v:imagedata r:id="rId197" o:title=""/>
                    <o:lock v:ext="edit" aspectratio="f"/>
                  </v:shape>
                  <v:group id="Group 188" o:spid="_x0000_s1035" style="position:absolute;left:2541;top:7833;width:3297;height:1922" coordorigin="7023,12365" coordsize="3297,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">
                    <v:shape id="Freeform 189" o:spid="_x0000_s1036" style="position:absolute;left:7023;top:12365;width:1694;height:1922;visibility:visible;mso-wrap-style:square;v-text-anchor:top" coordsize="1694,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" path="m,1922v241,-80,483,-160,707,-440c931,1202,1183,484,1347,242,1511,,1602,14,1694,28e" filled="f">
                      <v:path arrowok="t" o:connecttype="custom" o:connectlocs="0,1922;707,1482;1347,242;1694,28" o:connectangles="0,0,0,0"/>
                    </v:shape>
                    <v:shape id="Freeform 190" o:spid="_x0000_s1037" style="position:absolute;left:8626;top:12365;width:1694;height:1922;flip:x;visibility:visible;mso-wrap-style:square;v-text-anchor:top" coordsize="1694,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" path="m,1922v241,-80,483,-160,707,-440c931,1202,1183,484,1347,242,1511,,1602,14,1694,28e" filled="f">
                      <v:path arrowok="t" o:connecttype="custom" o:connectlocs="0,1922;707,1482;1347,242;1694,28" o:connectangles="0,0,0,0"/>
                    </v:shape>
                  </v:group>
                  <v:group id="Group 191" o:spid="_x0000_s1038" style="position:absolute;left:3529;top:7860;width:1284;height:1922" coordorigin="7023,12365" coordsize="3297,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">
                    <v:shape id="Freeform 192" o:spid="_x0000_s1039" style="position:absolute;left:7023;top:12365;width:1694;height:1922;visibility:visible;mso-wrap-style:square;v-text-anchor:top" coordsize="1694,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" path="m,1922v241,-80,483,-160,707,-440c931,1202,1183,484,1347,242,1511,,1602,14,1694,28e" filled="f">
                      <v:path arrowok="t" o:connecttype="custom" o:connectlocs="0,1922;707,1482;1347,242;1694,28" o:connectangles="0,0,0,0"/>
                    </v:shape>
                    <v:shape id="Freeform 193" o:spid="_x0000_s1040" style="position:absolute;left:8626;top:12365;width:1694;height:1922;flip:x;visibility:visible;mso-wrap-style:square;v-text-anchor:top" coordsize="1694,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" path="m,1922v241,-80,483,-160,707,-440c931,1202,1183,484,1347,242,1511,,1602,14,1694,28e" filled="f">
                      <v:path arrowok="t" o:connecttype="custom" o:connectlocs="0,1922;707,1482;1347,242;1694,28" o:connectangles="0,0,0,0"/>
                    </v:shape>
                  </v:group>
                  <v:shape id="Picture 194" o:spid="_x0000_s1041" type="#_x0000_t75" style="position:absolute;left:4083;top:8604;width:229;height: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" filled="t">
                    <v:imagedata r:id="rId135" o:title=""/>
                    <o:lock v:ext="edit" aspectratio="f"/>
                  </v:shape>
                  <v:shape id="Picture 195" o:spid="_x0000_s1042" type="#_x0000_t75" style="position:absolute;left:4617;top:9295;width:458;height: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" filled="t">
                    <v:imagedata r:id="rId198" o:title=""/>
                    <o:lock v:ext="edit" aspectratio="f"/>
                  </v:shape>
                </v:group>
                <v:group id="Group 196" o:spid="_x0000_s1043" style="position:absolute;left:6965;top:7609;width:3855;height:2622" coordorigin="6725,7522" coordsize="3855,26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">
                  <v:line id="Line 197" o:spid="_x0000_s1044" style="position:absolute;visibility:visible;mso-wrap-style:square" from="8008,8782" to="9240,87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">
                    <v:stroke startarrow="open" endarrow="open"/>
                    <o:lock v:ext="edit" shapetype="f"/>
                  </v:line>
                  <v:line id="Line 198" o:spid="_x0000_s1045" style="position:absolute;visibility:visible;mso-wrap-style:square" from="8615,7522" to="8615,99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">
                    <o:lock v:ext="edit" shapetype="f"/>
                  </v:line>
                  <v:line id="Line 199" o:spid="_x0000_s1046" style="position:absolute;visibility:visible;mso-wrap-style:square" from="6725,9907" to="10350,99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">
                    <o:lock v:ext="edit" shapetype="f"/>
                  </v:line>
                  <v:line id="Line 200" o:spid="_x0000_s1047" style="position:absolute;visibility:visible;mso-wrap-style:square" from="8181,10036" to="9053,100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">
                    <v:stroke startarrow="open" endarrow="open"/>
                    <o:lock v:ext="edit" shapetype="f"/>
                  </v:line>
                  <v:shape id="Picture 201" o:spid="_x0000_s1048" type="#_x0000_t75" style="position:absolute;left:8510;top:9965;width:229;height:1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" filled="t">
                    <v:imagedata r:id="rId196" o:title=""/>
                    <o:lock v:ext="edit" aspectratio="f"/>
                  </v:shape>
                  <v:shape id="Picture 202" o:spid="_x0000_s1049" type="#_x0000_t75" style="position:absolute;left:10412;top:9782;width:168;height:2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" filled="t">
                    <v:imagedata r:id="rId136" o:title=""/>
                    <o:lock v:ext="edit" aspectratio="f"/>
                  </v:shape>
                  <v:shape id="Picture 203" o:spid="_x0000_s1050" type="#_x0000_t75" style="position:absolute;left:8992;top:9148;width:397;height: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" filled="t">
                    <v:imagedata r:id="rId197" o:title=""/>
                    <o:lock v:ext="edit" aspectratio="f"/>
                  </v:shape>
                  <v:group id="Group 204" o:spid="_x0000_s1051" style="position:absolute;left:6981;top:7900;width:3297;height:1922" coordorigin="7023,12365" coordsize="3297,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">
                    <v:shape id="Freeform 205" o:spid="_x0000_s1052" style="position:absolute;left:7023;top:12365;width:1694;height:1922;visibility:visible;mso-wrap-style:square;v-text-anchor:top" coordsize="1694,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" path="m,1922v241,-80,483,-160,707,-440c931,1202,1183,484,1347,242,1511,,1602,14,1694,28e" filled="f">
                      <v:path arrowok="t" o:connecttype="custom" o:connectlocs="0,1922;707,1482;1347,242;1694,28" o:connectangles="0,0,0,0"/>
                    </v:shape>
                    <v:shape id="Freeform 206" o:spid="_x0000_s1053" style="position:absolute;left:8626;top:12365;width:1694;height:1922;flip:x;visibility:visible;mso-wrap-style:square;v-text-anchor:top" coordsize="1694,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" path="m,1922v241,-80,483,-160,707,-440c931,1202,1183,484,1347,242,1511,,1602,14,1694,28e" filled="f">
                      <v:path arrowok="t" o:connecttype="custom" o:connectlocs="0,1922;707,1482;1347,242;1694,28" o:connectangles="0,0,0,0"/>
                    </v:shape>
                  </v:group>
                  <v:group id="Group 207" o:spid="_x0000_s1054" style="position:absolute;left:7969;top:7927;width:1284;height:1922" coordorigin="7023,12365" coordsize="3297,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">
                    <v:shape id="Freeform 208" o:spid="_x0000_s1055" style="position:absolute;left:7023;top:12365;width:1694;height:1922;visibility:visible;mso-wrap-style:square;v-text-anchor:top" coordsize="1694,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" path="m,1922v241,-80,483,-160,707,-440c931,1202,1183,484,1347,242,1511,,1602,14,1694,28e" filled="f">
                      <v:path arrowok="t" o:connecttype="custom" o:connectlocs="0,1922;707,1482;1347,242;1694,28" o:connectangles="0,0,0,0"/>
                    </v:shape>
                    <v:shape id="Freeform 209" o:spid="_x0000_s1056" style="position:absolute;left:8626;top:12365;width:1694;height:1922;flip:x;visibility:visible;mso-wrap-style:square;v-text-anchor:top" coordsize="1694,19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" path="m,1922v241,-80,483,-160,707,-440c931,1202,1183,484,1347,242,1511,,1602,14,1694,28e" filled="f">
                      <v:path arrowok="t" o:connecttype="custom" o:connectlocs="0,1922;707,1482;1347,242;1694,28" o:connectangles="0,0,0,0"/>
                    </v:shape>
                  </v:group>
                  <v:shape id="Picture 210" o:spid="_x0000_s1057" type="#_x0000_t75" style="position:absolute;left:8523;top:8671;width:229;height: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" filled="t">
                    <v:imagedata r:id="rId135" o:title=""/>
                    <o:lock v:ext="edit" aspectratio="f"/>
                  </v:shape>
                  <v:shape id="Picture 211" o:spid="_x0000_s1058" type="#_x0000_t75" style="position:absolute;left:9125;top:8295;width:458;height: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" filled="t">
                    <v:imagedata r:id="rId198" o:title=""/>
                    <o:lock v:ext="edit" aspectratio="f"/>
                  </v:shape>
                </v:group>
                <w10:wrap type="topAndBottom"/>
                <w10:anchorlock/>
              </v:group>
            </w:pict>
          </mc:Fallback>
        </mc:AlternateContent>
      </w:r>
    </w:p>
    <w:p w:rsidR="001E1140" w:rsidRDefault="001E1140" w:rsidP="00D23C1B"/>
    <w:p w:rsidR="001E1140" w:rsidRDefault="001E1140" w:rsidP="00D23C1B"/>
    <w:p w:rsidR="001E1140" w:rsidRDefault="001E1140" w:rsidP="00D23C1B"/>
    <w:p w:rsidR="001E1140" w:rsidRDefault="001E1140" w:rsidP="00D23C1B"/>
    <w:p w:rsidR="001E1140" w:rsidRDefault="001E1140" w:rsidP="00D23C1B"/>
    <w:p w:rsidR="001E1140" w:rsidRDefault="001E1140" w:rsidP="00D23C1B">
      <w:r>
        <w:t xml:space="preserve">If W&lt;Bc, then multipath may be neglected and the covariance of the output may be written from </w:t>
      </w:r>
      <w:r>
        <w:fldChar w:fldCharType="begin"/>
      </w:r>
      <w:r>
        <w:instrText xml:space="preserve"> GOTOBUTTON ZEqnNum288439  \* MERGEFORMAT </w:instrText>
      </w:r>
      <w:r w:rsidR="00267CAA">
        <w:fldChar w:fldCharType="begin"/>
      </w:r>
      <w:r w:rsidR="00267CAA">
        <w:instrText xml:space="preserve"> REF ZEqnNum288439 \! \* MERGEFORMAT </w:instrText>
      </w:r>
      <w:r w:rsidR="00267CAA">
        <w:fldChar w:fldCharType="separate"/>
      </w:r>
      <w:r w:rsidRPr="00F61008">
        <w:instrText>(</w:instrText>
      </w:r>
      <w:r>
        <w:instrText>20</w:instrText>
      </w:r>
      <w:r w:rsidRPr="00F61008">
        <w:instrText>.</w:instrText>
      </w:r>
      <w:r>
        <w:instrText>9</w:instrText>
      </w:r>
      <w:r w:rsidRPr="00F61008">
        <w:instrText>)</w:instrText>
      </w:r>
      <w:r w:rsidR="00267CAA">
        <w:fldChar w:fldCharType="end"/>
      </w:r>
      <w:r>
        <w:fldChar w:fldCharType="end"/>
      </w:r>
      <w:r>
        <w:t xml:space="preserve"> as</w:t>
      </w:r>
    </w:p>
    <w:p w:rsidR="001E1140" w:rsidRDefault="001E1140" w:rsidP="00D23C1B"/>
    <w:p w:rsidR="001E1140" w:rsidRDefault="001E1140" w:rsidP="00D23C1B">
      <w:r>
        <w:tab/>
      </w:r>
      <w:r>
        <w:rPr>
          <w:noProof/>
          <w:position w:val="-10"/>
        </w:rPr>
        <w:drawing>
          <wp:inline distT="0" distB="0" distL="0" distR="0" wp14:anchorId="1AF9DAF4" wp14:editId="7E518865">
            <wp:extent cx="2143125" cy="228600"/>
            <wp:effectExtent l="0" t="0" r="9525" b="0"/>
            <wp:docPr id="588386033" name="Picture 588386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2143125" cy="2286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instrText>)</w:instrText>
      </w:r>
      <w:r>
        <w:fldChar w:fldCharType="end"/>
      </w:r>
    </w:p>
    <w:p w:rsidR="001E1140" w:rsidRPr="00F553C7" w:rsidRDefault="001E1140" w:rsidP="00D23C1B"/>
    <w:p w:rsidR="001E1140" w:rsidRPr="00F553C7" w:rsidRDefault="001E1140" w:rsidP="00D23C1B">
      <w:r w:rsidRPr="00F553C7">
        <w:t>thus the ouput depends only on the time correlation function of the channel.</w:t>
      </w:r>
    </w:p>
    <w:p w:rsidR="001E1140" w:rsidRDefault="001E1140" w:rsidP="00D23C1B"/>
    <w:p w:rsidR="001E1140" w:rsidRDefault="001E1140" w:rsidP="00D23C1B">
      <w:r>
        <w:t>Then the output is</w:t>
      </w:r>
    </w:p>
    <w:p w:rsidR="001E1140" w:rsidRDefault="001E1140" w:rsidP="00D23C1B"/>
    <w:p w:rsidR="001E1140" w:rsidRDefault="001E1140" w:rsidP="00575986">
      <w:pPr>
        <w:pStyle w:val="Heading4"/>
        <w:numPr>
          <w:ilvl w:val="3"/>
          <w:numId w:val="1"/>
        </w:numPr>
      </w:pPr>
      <w:bookmarkStart w:id="90" w:name="_Toc280363872"/>
      <w:r>
        <w:t>Slow Fading (Nonfluctuating Target)</w:t>
      </w:r>
      <w:bookmarkEnd w:id="90"/>
    </w:p>
    <w:p w:rsidR="001E1140" w:rsidRPr="00F553C7" w:rsidRDefault="001E1140" w:rsidP="00D23C1B"/>
    <w:p w:rsidR="001E1140" w:rsidRPr="00F553C7" w:rsidRDefault="001E1140" w:rsidP="00D23C1B"/>
    <w:p w:rsidR="001E1140" w:rsidRPr="00FC70B8" w:rsidRDefault="001E1140" w:rsidP="00D23C1B"/>
    <w:p w:rsidR="001E1140" w:rsidRPr="00FC70B8" w:rsidRDefault="001E1140" w:rsidP="00D23C1B">
      <w:r w:rsidRPr="00FC70B8">
        <w:t>Fading is governed by the random amplitude modulation of the channel impulse response at a fixed delay</w:t>
      </w:r>
    </w:p>
    <w:p w:rsidR="001E1140" w:rsidRPr="00FC70B8" w:rsidRDefault="001E1140" w:rsidP="00D23C1B"/>
    <w:p w:rsidR="001E1140" w:rsidRPr="00FC70B8" w:rsidRDefault="001E1140" w:rsidP="00D23C1B">
      <w:r w:rsidRPr="00FC70B8">
        <w:tab/>
      </w:r>
      <w:r>
        <w:rPr>
          <w:noProof/>
          <w:position w:val="-12"/>
        </w:rPr>
        <w:drawing>
          <wp:inline distT="0" distB="0" distL="0" distR="0" wp14:anchorId="18EA8F04" wp14:editId="797D5DBF">
            <wp:extent cx="1057275" cy="219075"/>
            <wp:effectExtent l="0" t="0" r="9525" b="9525"/>
            <wp:docPr id="1735993176" name="Picture 173599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057275" cy="219075"/>
                    </a:xfrm>
                    <a:prstGeom prst="rect">
                      <a:avLst/>
                    </a:prstGeom>
                    <a:noFill/>
                    <a:ln>
                      <a:noFill/>
                    </a:ln>
                  </pic:spPr>
                </pic:pic>
              </a:graphicData>
            </a:graphic>
          </wp:inline>
        </w:drawing>
      </w:r>
      <w:r w:rsidRPr="00FC70B8">
        <w:tab/>
      </w:r>
      <w:r w:rsidRPr="00FC70B8">
        <w:fldChar w:fldCharType="begin"/>
      </w:r>
      <w:r w:rsidRPr="00FC70B8">
        <w:instrText xml:space="preserve"> MACROBUTTON MTPlaceRef \* MERGEFORMAT </w:instrText>
      </w:r>
      <w:r w:rsidRPr="00FC70B8">
        <w:fldChar w:fldCharType="begin"/>
      </w:r>
      <w:r w:rsidRPr="00FC70B8">
        <w:instrText xml:space="preserve"> SEQ MTEqn \h \* MERGEFORMAT </w:instrText>
      </w:r>
      <w:r w:rsidRPr="00FC70B8">
        <w:fldChar w:fldCharType="end"/>
      </w:r>
      <w:bookmarkStart w:id="91" w:name="ZEqnNum678395"/>
      <w:r w:rsidRPr="00FC70B8">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FC70B8">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rsidRPr="00FC70B8">
        <w:instrText>)</w:instrText>
      </w:r>
      <w:bookmarkEnd w:id="91"/>
      <w:r w:rsidRPr="00FC70B8">
        <w:fldChar w:fldCharType="end"/>
      </w:r>
    </w:p>
    <w:p w:rsidR="001E1140" w:rsidRPr="00FC70B8" w:rsidRDefault="001E1140" w:rsidP="00D23C1B">
      <w:r>
        <w:rPr>
          <w:noProof/>
          <w:position w:val="-4"/>
        </w:rPr>
        <w:drawing>
          <wp:inline distT="0" distB="0" distL="0" distR="0" wp14:anchorId="59826BA9" wp14:editId="7B691539">
            <wp:extent cx="114300" cy="161925"/>
            <wp:effectExtent l="0" t="0" r="0" b="0"/>
            <wp:docPr id="761035700" name="Picture 76103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114300" cy="161925"/>
                    </a:xfrm>
                    <a:prstGeom prst="rect">
                      <a:avLst/>
                    </a:prstGeom>
                    <a:noFill/>
                    <a:ln>
                      <a:noFill/>
                    </a:ln>
                  </pic:spPr>
                </pic:pic>
              </a:graphicData>
            </a:graphic>
          </wp:inline>
        </w:drawing>
      </w:r>
    </w:p>
    <w:p w:rsidR="001E1140" w:rsidRPr="00FC70B8" w:rsidRDefault="001E1140" w:rsidP="00D23C1B">
      <w:r w:rsidRPr="00FC70B8">
        <w:t xml:space="preserve">where </w:t>
      </w:r>
      <w:r>
        <w:rPr>
          <w:noProof/>
          <w:position w:val="-30"/>
        </w:rPr>
        <w:drawing>
          <wp:inline distT="0" distB="0" distL="0" distR="0" wp14:anchorId="09601BF4" wp14:editId="471D16DD">
            <wp:extent cx="1019175" cy="466725"/>
            <wp:effectExtent l="0" t="0" r="9525" b="9525"/>
            <wp:docPr id="1105034802" name="Picture 110503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1019175" cy="466725"/>
                    </a:xfrm>
                    <a:prstGeom prst="rect">
                      <a:avLst/>
                    </a:prstGeom>
                    <a:noFill/>
                    <a:ln>
                      <a:noFill/>
                    </a:ln>
                  </pic:spPr>
                </pic:pic>
              </a:graphicData>
            </a:graphic>
          </wp:inline>
        </w:drawing>
      </w:r>
      <w:r w:rsidRPr="00FC70B8">
        <w:t xml:space="preserve">.  In general, i.e. when the channel is frequency selective, the input output relationship is governed by the output correlation function </w:t>
      </w:r>
      <w:r w:rsidRPr="00FC70B8">
        <w:fldChar w:fldCharType="begin"/>
      </w:r>
      <w:r w:rsidRPr="00FC70B8">
        <w:instrText xml:space="preserve"> GOTOBUTTON ZEqnNum427815  \* MERGEFORMAT </w:instrText>
      </w:r>
      <w:r w:rsidR="00267CAA">
        <w:fldChar w:fldCharType="begin"/>
      </w:r>
      <w:r w:rsidR="00267CAA">
        <w:instrText xml:space="preserve"> REF ZEqnNum427815 \! \* MERGEFORMAT </w:instrText>
      </w:r>
      <w:r w:rsidR="00267CAA">
        <w:fldChar w:fldCharType="separate"/>
      </w:r>
      <w:r>
        <w:instrText>(20.10)</w:instrText>
      </w:r>
      <w:r w:rsidR="00267CAA">
        <w:fldChar w:fldCharType="end"/>
      </w:r>
      <w:r w:rsidRPr="00FC70B8">
        <w:fldChar w:fldCharType="end"/>
      </w:r>
      <w:r w:rsidRPr="00FC70B8">
        <w:t xml:space="preserve">.  However, when the channel is FNS, the output is, disregarding the delay now, as in </w:t>
      </w:r>
      <w:r w:rsidRPr="00FC70B8">
        <w:fldChar w:fldCharType="begin"/>
      </w:r>
      <w:r w:rsidRPr="00FC70B8">
        <w:instrText xml:space="preserve"> GOTOBUTTON ZEqnNum678395  \* MERGEFORMAT </w:instrText>
      </w:r>
      <w:r w:rsidR="00267CAA">
        <w:fldChar w:fldCharType="begin"/>
      </w:r>
      <w:r w:rsidR="00267CAA">
        <w:instrText xml:space="preserve"> REF ZEqnNum678395 \! \* MERGEFORMAT </w:instrText>
      </w:r>
      <w:r w:rsidR="00267CAA">
        <w:fldChar w:fldCharType="separate"/>
      </w:r>
      <w:r w:rsidRPr="00FC70B8">
        <w:instrText>(</w:instrText>
      </w:r>
      <w:r>
        <w:instrText>1</w:instrText>
      </w:r>
      <w:r w:rsidRPr="00FC70B8">
        <w:instrText>.</w:instrText>
      </w:r>
      <w:r>
        <w:instrText>5</w:instrText>
      </w:r>
      <w:r w:rsidRPr="00FC70B8">
        <w:instrText>)</w:instrText>
      </w:r>
      <w:r w:rsidR="00267CAA">
        <w:fldChar w:fldCharType="end"/>
      </w:r>
      <w:r w:rsidRPr="00FC70B8">
        <w:fldChar w:fldCharType="end"/>
      </w:r>
      <w:r w:rsidRPr="00FC70B8">
        <w:t>.  HOW DO YOU GET THE DOPPPLER POWER SPECTRUM INVOLVED SH(NU,TAU)  the frequency domain this may be expressed by the convolution</w:t>
      </w:r>
    </w:p>
    <w:p w:rsidR="001E1140" w:rsidRPr="00FC70B8" w:rsidRDefault="001E1140" w:rsidP="00D23C1B"/>
    <w:p w:rsidR="001E1140" w:rsidRPr="00FC70B8" w:rsidRDefault="001E1140" w:rsidP="00D23C1B">
      <w:r w:rsidRPr="00FC70B8">
        <w:t xml:space="preserve">The time variation of the fading process is governed by the spaced time correlation function </w:t>
      </w:r>
      <w:r>
        <w:rPr>
          <w:noProof/>
          <w:position w:val="-10"/>
        </w:rPr>
        <w:drawing>
          <wp:inline distT="0" distB="0" distL="0" distR="0" wp14:anchorId="4202F11B" wp14:editId="05E863F7">
            <wp:extent cx="457200" cy="200025"/>
            <wp:effectExtent l="0" t="0" r="0" b="9525"/>
            <wp:docPr id="723502476" name="Picture 72350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457200" cy="200025"/>
                    </a:xfrm>
                    <a:prstGeom prst="rect">
                      <a:avLst/>
                    </a:prstGeom>
                    <a:noFill/>
                    <a:ln>
                      <a:noFill/>
                    </a:ln>
                  </pic:spPr>
                </pic:pic>
              </a:graphicData>
            </a:graphic>
          </wp:inline>
        </w:drawing>
      </w:r>
      <w:r w:rsidRPr="00FC70B8">
        <w:t xml:space="preserve">or its dual the Doppler power spectrum </w:t>
      </w:r>
      <w:r>
        <w:rPr>
          <w:noProof/>
          <w:position w:val="-10"/>
        </w:rPr>
        <w:drawing>
          <wp:inline distT="0" distB="0" distL="0" distR="0" wp14:anchorId="3F4FB553" wp14:editId="6FEC0CA3">
            <wp:extent cx="409575" cy="200025"/>
            <wp:effectExtent l="0" t="0" r="9525" b="9525"/>
            <wp:docPr id="53047744" name="Picture 53047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409575" cy="200025"/>
                    </a:xfrm>
                    <a:prstGeom prst="rect">
                      <a:avLst/>
                    </a:prstGeom>
                    <a:noFill/>
                    <a:ln>
                      <a:noFill/>
                    </a:ln>
                  </pic:spPr>
                </pic:pic>
              </a:graphicData>
            </a:graphic>
          </wp:inline>
        </w:drawing>
      </w:r>
      <w:r w:rsidRPr="00FC70B8">
        <w:t xml:space="preserve">, which are characterized by the coherence time </w:t>
      </w:r>
      <w:r>
        <w:rPr>
          <w:noProof/>
          <w:position w:val="-10"/>
        </w:rPr>
        <w:drawing>
          <wp:inline distT="0" distB="0" distL="0" distR="0" wp14:anchorId="4DADC119" wp14:editId="1DD5CDE7">
            <wp:extent cx="161925" cy="200025"/>
            <wp:effectExtent l="0" t="0" r="9525" b="9525"/>
            <wp:docPr id="1211288844" name="Picture 121128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r w:rsidRPr="00FC70B8">
        <w:t xml:space="preserve">and the Doppler bandwidth </w:t>
      </w:r>
      <w:r>
        <w:rPr>
          <w:noProof/>
          <w:position w:val="-10"/>
        </w:rPr>
        <w:drawing>
          <wp:inline distT="0" distB="0" distL="0" distR="0" wp14:anchorId="2E48C706" wp14:editId="3907FC2F">
            <wp:extent cx="190500" cy="200025"/>
            <wp:effectExtent l="0" t="0" r="0" b="9525"/>
            <wp:docPr id="1787529890" name="Picture 178752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FC70B8">
        <w:t xml:space="preserve">, respectively. </w:t>
      </w:r>
    </w:p>
    <w:p w:rsidR="001E1140" w:rsidRPr="00FC70B8" w:rsidRDefault="001E1140" w:rsidP="00D23C1B"/>
    <w:p w:rsidR="001E1140" w:rsidRPr="00FC70B8" w:rsidRDefault="001E1140" w:rsidP="00D23C1B">
      <w:r w:rsidRPr="00FC70B8">
        <w:t>Rayleigh H(t) is constant over T</w:t>
      </w:r>
    </w:p>
    <w:p w:rsidR="001E1140" w:rsidRPr="00FC70B8" w:rsidRDefault="001E1140" w:rsidP="00D23C1B"/>
    <w:p w:rsidR="001E1140" w:rsidRPr="00FC70B8" w:rsidRDefault="001E1140" w:rsidP="00D23C1B">
      <w:r w:rsidRPr="00FC70B8">
        <w:t>If the K does not vary over T, then t1-t2-0 and K is a constant.  Thus h is a random variable over a T.  which changes between bit times.</w:t>
      </w:r>
    </w:p>
    <w:p w:rsidR="001E1140" w:rsidRDefault="001E1140" w:rsidP="00D23C1B"/>
    <w:p w:rsidR="001E1140" w:rsidRDefault="001E1140" w:rsidP="00D23C1B">
      <w:r>
        <w:t>A Nonfluctuating target or slowly fading channel occurs when either</w:t>
      </w:r>
    </w:p>
    <w:p w:rsidR="001E1140" w:rsidRDefault="001E1140" w:rsidP="00D23C1B"/>
    <w:p w:rsidR="001E1140" w:rsidRDefault="001E1140" w:rsidP="00D23C1B">
      <w:r>
        <w:tab/>
      </w:r>
      <w:r>
        <w:rPr>
          <w:noProof/>
          <w:position w:val="-10"/>
        </w:rPr>
        <w:drawing>
          <wp:inline distT="0" distB="0" distL="0" distR="0" wp14:anchorId="02626A19" wp14:editId="148CFE74">
            <wp:extent cx="542925" cy="200025"/>
            <wp:effectExtent l="0" t="0" r="9525" b="9525"/>
            <wp:docPr id="596781559" name="Picture 59678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542925" cy="2000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instrText>)</w:instrText>
      </w:r>
      <w:r>
        <w:fldChar w:fldCharType="end"/>
      </w:r>
    </w:p>
    <w:p w:rsidR="001E1140" w:rsidRPr="00FC70B8" w:rsidRDefault="001E1140" w:rsidP="00D23C1B">
      <w:r w:rsidRPr="00FC70B8">
        <w:t>or</w:t>
      </w:r>
    </w:p>
    <w:p w:rsidR="001E1140" w:rsidRPr="00FC70B8" w:rsidRDefault="001E1140" w:rsidP="00D23C1B"/>
    <w:p w:rsidR="001E1140" w:rsidRPr="00FC70B8" w:rsidRDefault="001E1140" w:rsidP="00D23C1B">
      <w:r w:rsidRPr="00FC70B8">
        <w:tab/>
      </w:r>
      <w:r>
        <w:rPr>
          <w:noProof/>
          <w:position w:val="-10"/>
        </w:rPr>
        <w:drawing>
          <wp:inline distT="0" distB="0" distL="0" distR="0" wp14:anchorId="000A528E" wp14:editId="270DD4B9">
            <wp:extent cx="466725" cy="200025"/>
            <wp:effectExtent l="0" t="0" r="9525" b="9525"/>
            <wp:docPr id="840655795" name="Picture 84065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r>
      <w:r w:rsidRPr="00FC70B8">
        <w:tab/>
        <w:t xml:space="preserve"> </w:t>
      </w:r>
      <w:r w:rsidRPr="00FC70B8">
        <w:fldChar w:fldCharType="begin"/>
      </w:r>
      <w:r w:rsidRPr="00FC70B8">
        <w:instrText xml:space="preserve"> MACROBUTTON MTPlaceRef \* MERGEFORMAT </w:instrText>
      </w:r>
      <w:r w:rsidRPr="00FC70B8">
        <w:fldChar w:fldCharType="begin"/>
      </w:r>
      <w:r w:rsidRPr="00FC70B8">
        <w:instrText xml:space="preserve"> SEQ MTEqn \h \* MERGEFORMAT </w:instrText>
      </w:r>
      <w:r w:rsidRPr="00FC70B8">
        <w:fldChar w:fldCharType="end"/>
      </w:r>
      <w:r w:rsidRPr="00FC70B8">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FC70B8">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rsidRPr="00FC70B8">
        <w:instrText>)</w:instrText>
      </w:r>
      <w:r w:rsidRPr="00FC70B8">
        <w:fldChar w:fldCharType="end"/>
      </w:r>
    </w:p>
    <w:p w:rsidR="001E1140" w:rsidRPr="00FC70B8" w:rsidRDefault="001E1140" w:rsidP="00D23C1B"/>
    <w:p w:rsidR="001E1140" w:rsidRPr="00FC70B8" w:rsidRDefault="001E1140" w:rsidP="00D23C1B"/>
    <w:p w:rsidR="001E1140" w:rsidRPr="00FC70B8" w:rsidRDefault="001E1140" w:rsidP="00D23C1B">
      <w:r w:rsidRPr="00FC70B8">
        <w:t xml:space="preserve">are satisfied.  The scattering function is then </w:t>
      </w:r>
    </w:p>
    <w:p w:rsidR="001E1140" w:rsidRPr="00FC70B8" w:rsidRDefault="001E1140" w:rsidP="00D23C1B"/>
    <w:p w:rsidR="001E1140" w:rsidRPr="00FC70B8" w:rsidRDefault="001E1140" w:rsidP="00D23C1B">
      <w:r w:rsidRPr="00FC70B8">
        <w:tab/>
      </w:r>
      <w:r>
        <w:rPr>
          <w:noProof/>
          <w:position w:val="-10"/>
        </w:rPr>
        <w:drawing>
          <wp:inline distT="0" distB="0" distL="0" distR="0" wp14:anchorId="58A68D75" wp14:editId="088D973A">
            <wp:extent cx="1495425" cy="200025"/>
            <wp:effectExtent l="0" t="0" r="9525" b="9525"/>
            <wp:docPr id="539604696" name="Picture 53960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1495425" cy="200025"/>
                    </a:xfrm>
                    <a:prstGeom prst="rect">
                      <a:avLst/>
                    </a:prstGeom>
                    <a:noFill/>
                    <a:ln>
                      <a:noFill/>
                    </a:ln>
                  </pic:spPr>
                </pic:pic>
              </a:graphicData>
            </a:graphic>
          </wp:inline>
        </w:drawing>
      </w:r>
      <w:r w:rsidRPr="00FC70B8">
        <w:tab/>
      </w:r>
      <w:r w:rsidRPr="00FC70B8">
        <w:fldChar w:fldCharType="begin"/>
      </w:r>
      <w:r w:rsidRPr="00FC70B8">
        <w:instrText xml:space="preserve"> MACROBUTTON MTPlaceRef \* MERGEFORMAT </w:instrText>
      </w:r>
      <w:r w:rsidRPr="00FC70B8">
        <w:fldChar w:fldCharType="begin"/>
      </w:r>
      <w:r w:rsidRPr="00FC70B8">
        <w:instrText xml:space="preserve"> SEQ MTEqn \h \* MERGEFORMAT </w:instrText>
      </w:r>
      <w:r w:rsidRPr="00FC70B8">
        <w:fldChar w:fldCharType="end"/>
      </w:r>
      <w:r w:rsidRPr="00FC70B8">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FC70B8">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rsidRPr="00FC70B8">
        <w:instrText>)</w:instrText>
      </w:r>
      <w:r w:rsidRPr="00FC70B8">
        <w:fldChar w:fldCharType="end"/>
      </w:r>
    </w:p>
    <w:p w:rsidR="001E1140" w:rsidRPr="00F553C7" w:rsidRDefault="001E1140" w:rsidP="00D23C1B"/>
    <w:p w:rsidR="001E1140" w:rsidRPr="00FC70B8" w:rsidRDefault="001E1140" w:rsidP="00D23C1B"/>
    <w:p w:rsidR="001E1140" w:rsidRDefault="001E1140" w:rsidP="00D23C1B">
      <w:r>
        <w:t>: W&lt;&lt;Bd.  If W=1/T, then BT&lt;&lt;1.</w:t>
      </w:r>
    </w:p>
    <w:p w:rsidR="001E1140" w:rsidRDefault="001E1140" w:rsidP="00D23C1B"/>
    <w:p w:rsidR="001E1140" w:rsidRDefault="001E1140" w:rsidP="00D23C1B">
      <w:r>
        <w:t>Example: FNS + Slowly fading channel - W&lt;&lt;Bc and T&lt;&lt;Tc.  Then the channel is fixed for one signaling interval T.  If W~1/T, then the condition for FNS is 1/T&lt;&lt;1/Tm or Tm&lt;&lt;T and for slow fading, T&lt;&lt;1/B or BT&lt;&lt;1. combing gives the spread factor</w:t>
      </w:r>
    </w:p>
    <w:p w:rsidR="001E1140" w:rsidRDefault="001E1140" w:rsidP="00D23C1B"/>
    <w:p w:rsidR="001E1140" w:rsidRDefault="001E1140" w:rsidP="00D23C1B">
      <w:r>
        <w:t>BTm&lt;1.  This is called an underspread channel.  in this channel fading is flat in both time and frequency.  We know that B&lt;&lt;1/T for slow fading and L&lt;&lt;1/W for FNS, or</w:t>
      </w:r>
    </w:p>
    <w:p w:rsidR="001E1140" w:rsidRDefault="001E1140" w:rsidP="00D23C1B"/>
    <w:p w:rsidR="001E1140" w:rsidRDefault="001E1140" w:rsidP="00D23C1B">
      <w:r>
        <w:t>BL&lt;&lt;1/WT.  Since WT is typically greater than one, BL&lt;&lt;1.</w:t>
      </w:r>
    </w:p>
    <w:p w:rsidR="001E1140" w:rsidRDefault="001E1140" w:rsidP="00D23C1B"/>
    <w:p w:rsidR="001E1140" w:rsidRDefault="001E1140" w:rsidP="00D23C1B">
      <w:r>
        <w:t>in overspread channels we cannot have flat fading in both time and frequency.</w:t>
      </w:r>
    </w:p>
    <w:p w:rsidR="001E1140" w:rsidRDefault="001E1140" w:rsidP="00D23C1B">
      <w:r>
        <w:t>we can have one but not both</w:t>
      </w:r>
    </w:p>
    <w:p w:rsidR="001E1140" w:rsidRDefault="001E1140" w:rsidP="00D23C1B"/>
    <w:p w:rsidR="001E1140" w:rsidRDefault="001E1140" w:rsidP="00D23C1B">
      <w:r>
        <w:t xml:space="preserve">Intersymbol interference (ISI) – If T&gt;&gt;Tm, then the spreading effect caused by multipath bleeds energy into adjacent signaling intervals.  If this condition is met the convolution will not appreciably increase the length of the signal, i.e. M = N+L-1, where N&gt;&gt;L, so the effect of multipath L is neglibibly.  </w:t>
      </w:r>
    </w:p>
    <w:p w:rsidR="001E1140" w:rsidRDefault="001E1140" w:rsidP="00D23C1B"/>
    <w:p w:rsidR="001E1140" w:rsidRDefault="001E1140" w:rsidP="00D23C1B"/>
    <w:p w:rsidR="001E1140" w:rsidRDefault="001E1140" w:rsidP="00D23C1B"/>
    <w:p w:rsidR="001E1140" w:rsidRDefault="001E1140" w:rsidP="00575986">
      <w:pPr>
        <w:pStyle w:val="Heading4"/>
        <w:numPr>
          <w:ilvl w:val="3"/>
          <w:numId w:val="1"/>
        </w:numPr>
      </w:pPr>
      <w:bookmarkStart w:id="92" w:name="_Toc280363873"/>
      <w:r>
        <w:t>Fast Fading</w:t>
      </w:r>
      <w:bookmarkEnd w:id="92"/>
    </w:p>
    <w:p w:rsidR="001E1140" w:rsidRPr="00175F73" w:rsidRDefault="001E1140" w:rsidP="00D23C1B"/>
    <w:p w:rsidR="001E1140" w:rsidRPr="00175F73" w:rsidRDefault="001E1140" w:rsidP="00D23C1B">
      <w:r w:rsidRPr="00175F73">
        <w:t>Not slow fading.</w:t>
      </w:r>
    </w:p>
    <w:p w:rsidR="001E1140" w:rsidRDefault="001E1140" w:rsidP="00D23C1B"/>
    <w:p w:rsidR="001E1140" w:rsidRDefault="001E1140" w:rsidP="00575986">
      <w:pPr>
        <w:pStyle w:val="Heading4"/>
        <w:numPr>
          <w:ilvl w:val="3"/>
          <w:numId w:val="1"/>
        </w:numPr>
      </w:pPr>
      <w:bookmarkStart w:id="93" w:name="_Toc280363874"/>
      <w:r>
        <w:t>Degenerate Channels</w:t>
      </w:r>
      <w:bookmarkEnd w:id="93"/>
    </w:p>
    <w:p w:rsidR="001E1140" w:rsidRDefault="001E1140" w:rsidP="00D23C1B"/>
    <w:p w:rsidR="001E1140" w:rsidRDefault="001E1140" w:rsidP="00D23C1B">
      <w:r>
        <w:t>1) slowly fading or nonfluctuating target – K(tau)d(t-t0) if B&lt;&lt;1/T.</w:t>
      </w:r>
    </w:p>
    <w:p w:rsidR="001E1140" w:rsidRDefault="001E1140" w:rsidP="00D23C1B"/>
    <w:p w:rsidR="001E1140" w:rsidRDefault="001E1140" w:rsidP="00D23C1B">
      <w:r>
        <w:t>2) FNS – if L&lt;&lt;1/W, K(dt)d(tau-taup)</w:t>
      </w:r>
    </w:p>
    <w:p w:rsidR="001E1140" w:rsidRDefault="001E1140" w:rsidP="00D23C1B"/>
    <w:p w:rsidR="001E1140" w:rsidRDefault="001E1140" w:rsidP="00D23C1B"/>
    <w:p w:rsidR="001E1140" w:rsidRDefault="001E1140" w:rsidP="00D23C1B">
      <w:r>
        <w:t>Acoustic Environment</w:t>
      </w:r>
    </w:p>
    <w:p w:rsidR="001E1140" w:rsidRDefault="001E1140" w:rsidP="00D23C1B"/>
    <w:p w:rsidR="001E1140" w:rsidRDefault="001E1140" w:rsidP="00D23C1B">
      <w:r>
        <w:t>Tm = 10 seconds to 50 ms</w:t>
      </w:r>
    </w:p>
    <w:p w:rsidR="001E1140" w:rsidRDefault="001E1140" w:rsidP="00D23C1B"/>
    <w:p w:rsidR="001E1140" w:rsidRDefault="001E1140" w:rsidP="00D23C1B">
      <w:r>
        <w:t>Tc = 10’s of ms</w:t>
      </w:r>
    </w:p>
    <w:p w:rsidR="001E1140" w:rsidRDefault="001E1140" w:rsidP="00D23C1B"/>
    <w:p w:rsidR="001E1140" w:rsidRDefault="001E1140" w:rsidP="00D23C1B">
      <w:r>
        <w:lastRenderedPageBreak/>
        <w:t>Bc = 50 hz</w:t>
      </w:r>
    </w:p>
    <w:p w:rsidR="001E1140" w:rsidRDefault="001E1140" w:rsidP="00D23C1B"/>
    <w:p w:rsidR="001E1140" w:rsidRDefault="001E1140" w:rsidP="00575986">
      <w:pPr>
        <w:pStyle w:val="Heading3"/>
        <w:numPr>
          <w:ilvl w:val="2"/>
          <w:numId w:val="1"/>
        </w:numPr>
      </w:pPr>
      <w:bookmarkStart w:id="94" w:name="_Toc280363875"/>
      <w:bookmarkStart w:id="95" w:name="_Toc209787712"/>
      <w:bookmarkStart w:id="96" w:name="_Toc229857370"/>
      <w:bookmarkStart w:id="97" w:name="_Toc229926423"/>
      <w:r>
        <w:t>Detection Models</w:t>
      </w:r>
      <w:bookmarkEnd w:id="94"/>
      <w:bookmarkEnd w:id="95"/>
      <w:bookmarkEnd w:id="96"/>
      <w:bookmarkEnd w:id="97"/>
    </w:p>
    <w:p w:rsidR="001E1140" w:rsidRDefault="001E1140" w:rsidP="00D23C1B"/>
    <w:p w:rsidR="001E1140" w:rsidRDefault="001E1140" w:rsidP="00575986">
      <w:pPr>
        <w:pStyle w:val="Heading4"/>
        <w:numPr>
          <w:ilvl w:val="3"/>
          <w:numId w:val="1"/>
        </w:numPr>
      </w:pPr>
      <w:bookmarkStart w:id="98" w:name="_Toc280363876"/>
      <w:r>
        <w:t>M-ary Communication</w:t>
      </w:r>
      <w:bookmarkEnd w:id="98"/>
    </w:p>
    <w:p w:rsidR="001E1140" w:rsidRDefault="001E1140" w:rsidP="00D23C1B"/>
    <w:p w:rsidR="001E1140" w:rsidRDefault="001E1140" w:rsidP="00D23C1B">
      <w:r>
        <w:t xml:space="preserve">Here the information </w:t>
      </w:r>
      <w:r w:rsidR="00753917">
        <w:t>baring</w:t>
      </w:r>
      <w:r>
        <w:t xml:space="preserve"> signal is </w:t>
      </w:r>
      <w:r w:rsidRPr="00715034">
        <w:rPr>
          <w:i/>
          <w:iCs/>
        </w:rPr>
        <w:t>contained</w:t>
      </w:r>
      <w:r>
        <w:t xml:space="preserve"> in the distortion.  Diversity techniques applied at the receiver can be used to improve performance.  The mth received signal is</w:t>
      </w:r>
    </w:p>
    <w:p w:rsidR="001E1140" w:rsidRDefault="001E1140" w:rsidP="00D23C1B"/>
    <w:p w:rsidR="001E1140" w:rsidRDefault="001E1140" w:rsidP="00D23C1B">
      <w:r>
        <w:tab/>
      </w:r>
      <w:r>
        <w:rPr>
          <w:noProof/>
          <w:position w:val="-32"/>
        </w:rPr>
        <w:drawing>
          <wp:inline distT="0" distB="0" distL="0" distR="0" wp14:anchorId="3AEF37C1" wp14:editId="063ABCFC">
            <wp:extent cx="2257425" cy="495300"/>
            <wp:effectExtent l="0" t="0" r="9525" b="0"/>
            <wp:docPr id="1711660631" name="Picture 171166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2257425" cy="4953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instrText>)</w:instrText>
      </w:r>
      <w:r>
        <w:fldChar w:fldCharType="end"/>
      </w:r>
    </w:p>
    <w:p w:rsidR="001E1140" w:rsidRDefault="001E1140" w:rsidP="00D23C1B">
      <w:r>
        <w:t>The reflection process h(t,tau) is a sample function from a zero mean complex Gaussian random process.  The channel has two effects on the transmitted signal</w:t>
      </w:r>
    </w:p>
    <w:p w:rsidR="001E1140" w:rsidRDefault="001E1140" w:rsidP="00D23C1B"/>
    <w:p w:rsidR="001E1140" w:rsidRDefault="001E1140" w:rsidP="00D23C1B">
      <w:r>
        <w:t>1) delay spread from T to T+L.</w:t>
      </w:r>
    </w:p>
    <w:p w:rsidR="001E1140" w:rsidRDefault="001E1140" w:rsidP="00D23C1B">
      <w:r>
        <w:t>2) frequency spread from W to W+B.</w:t>
      </w:r>
    </w:p>
    <w:p w:rsidR="001E1140" w:rsidRDefault="001E1140" w:rsidP="00D23C1B"/>
    <w:p w:rsidR="001E1140" w:rsidRDefault="001E1140" w:rsidP="00575986">
      <w:pPr>
        <w:pStyle w:val="Heading4"/>
        <w:numPr>
          <w:ilvl w:val="3"/>
          <w:numId w:val="1"/>
        </w:numPr>
      </w:pPr>
      <w:bookmarkStart w:id="99" w:name="_Toc280363877"/>
      <w:r>
        <w:t>Detection</w:t>
      </w:r>
      <w:bookmarkEnd w:id="99"/>
    </w:p>
    <w:p w:rsidR="001E1140" w:rsidRDefault="001E1140" w:rsidP="00D23C1B"/>
    <w:p w:rsidR="001E1140" w:rsidRDefault="001E1140" w:rsidP="00D23C1B">
      <w:r>
        <w:t>The old school approach was to consider the distortion effects constitute an interference signal which must be suppressed at the receiver.  I.e. the received signal is of the form</w:t>
      </w:r>
    </w:p>
    <w:p w:rsidR="001E1140" w:rsidRDefault="001E1140" w:rsidP="00D23C1B"/>
    <w:p w:rsidR="001E1140" w:rsidRDefault="001E1140" w:rsidP="00D23C1B">
      <w:r>
        <w:tab/>
      </w:r>
      <w:r>
        <w:rPr>
          <w:noProof/>
          <w:position w:val="-32"/>
        </w:rPr>
        <w:drawing>
          <wp:inline distT="0" distB="0" distL="0" distR="0" wp14:anchorId="1670C92B" wp14:editId="7FE2443E">
            <wp:extent cx="3076575" cy="495300"/>
            <wp:effectExtent l="0" t="0" r="9525" b="0"/>
            <wp:docPr id="453015497" name="Picture 453015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3076575" cy="4953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instrText>)</w:instrText>
      </w:r>
      <w:r>
        <w:fldChar w:fldCharType="end"/>
      </w:r>
    </w:p>
    <w:p w:rsidR="001E1140" w:rsidRDefault="001E1140" w:rsidP="00D23C1B"/>
    <w:p w:rsidR="001E1140" w:rsidRDefault="001E1140" w:rsidP="00D23C1B">
      <w:r>
        <w:t>In this case the degradation due to interference can be expressed in terms of the deflection</w:t>
      </w:r>
    </w:p>
    <w:p w:rsidR="001E1140" w:rsidRDefault="001E1140" w:rsidP="00D23C1B"/>
    <w:p w:rsidR="001E1140" w:rsidRDefault="001E1140" w:rsidP="00D23C1B"/>
    <w:p w:rsidR="001E1140" w:rsidRDefault="001E1140" w:rsidP="00D23C1B">
      <w:r>
        <w:tab/>
      </w:r>
      <w:r>
        <w:rPr>
          <w:noProof/>
          <w:position w:val="-52"/>
        </w:rPr>
        <w:drawing>
          <wp:inline distT="0" distB="0" distL="0" distR="0" wp14:anchorId="2661059F" wp14:editId="73216B6B">
            <wp:extent cx="1914525" cy="733425"/>
            <wp:effectExtent l="0" t="0" r="9525" b="9525"/>
            <wp:docPr id="72768075" name="Picture 7276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1914525" cy="7334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0" w:name="ZEqnNum961379"/>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instrText>)</w:instrText>
      </w:r>
      <w:bookmarkEnd w:id="100"/>
      <w:r>
        <w:fldChar w:fldCharType="end"/>
      </w:r>
    </w:p>
    <w:p w:rsidR="001E1140" w:rsidRDefault="001E1140" w:rsidP="00D23C1B"/>
    <w:p w:rsidR="001E1140" w:rsidRDefault="001E1140" w:rsidP="00D23C1B">
      <w:r>
        <w:t>where the matched filter output is</w:t>
      </w:r>
    </w:p>
    <w:p w:rsidR="001E1140" w:rsidRDefault="001E1140" w:rsidP="00D23C1B"/>
    <w:p w:rsidR="001E1140" w:rsidRDefault="001E1140" w:rsidP="00D23C1B">
      <w:r>
        <w:tab/>
      </w:r>
      <w:r>
        <w:rPr>
          <w:noProof/>
          <w:position w:val="-32"/>
        </w:rPr>
        <w:drawing>
          <wp:inline distT="0" distB="0" distL="0" distR="0" wp14:anchorId="6422CCB9" wp14:editId="2614C1C8">
            <wp:extent cx="1666875" cy="495300"/>
            <wp:effectExtent l="0" t="0" r="9525" b="0"/>
            <wp:docPr id="1868128431" name="Picture 1868128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1666875" cy="4953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instrText>)</w:instrText>
      </w:r>
      <w:r>
        <w:fldChar w:fldCharType="end"/>
      </w:r>
    </w:p>
    <w:p w:rsidR="001E1140" w:rsidRPr="00B32DD9" w:rsidRDefault="001E1140" w:rsidP="00D23C1B"/>
    <w:p w:rsidR="001E1140" w:rsidRDefault="001E1140" w:rsidP="00D23C1B">
      <w:r>
        <w:t xml:space="preserve">where </w:t>
      </w:r>
      <w:r>
        <w:rPr>
          <w:noProof/>
          <w:position w:val="-12"/>
        </w:rPr>
        <w:drawing>
          <wp:inline distT="0" distB="0" distL="0" distR="0" wp14:anchorId="055AD0B4" wp14:editId="080541F7">
            <wp:extent cx="161925" cy="238125"/>
            <wp:effectExtent l="0" t="0" r="9525" b="9525"/>
            <wp:docPr id="2083928512" name="Picture 208392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161925" cy="238125"/>
                    </a:xfrm>
                    <a:prstGeom prst="rect">
                      <a:avLst/>
                    </a:prstGeom>
                    <a:noFill/>
                    <a:ln>
                      <a:noFill/>
                    </a:ln>
                  </pic:spPr>
                </pic:pic>
              </a:graphicData>
            </a:graphic>
          </wp:inline>
        </w:drawing>
      </w:r>
      <w:r>
        <w:t xml:space="preserve">and </w:t>
      </w:r>
      <w:r>
        <w:rPr>
          <w:noProof/>
          <w:position w:val="-12"/>
        </w:rPr>
        <w:drawing>
          <wp:inline distT="0" distB="0" distL="0" distR="0" wp14:anchorId="4CC05987" wp14:editId="0A375DBF">
            <wp:extent cx="180975" cy="238125"/>
            <wp:effectExtent l="0" t="0" r="9525" b="9525"/>
            <wp:docPr id="111784851" name="Picture 11178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t xml:space="preserve">are the exactly matched delay and Doppler shift of the target.  Substituting into </w:t>
      </w:r>
      <w:r>
        <w:fldChar w:fldCharType="begin"/>
      </w:r>
      <w:r>
        <w:instrText xml:space="preserve"> GOTOBUTTON ZEqnNum961379  \* MERGEFORMAT </w:instrText>
      </w:r>
      <w:r w:rsidR="00267CAA">
        <w:fldChar w:fldCharType="begin"/>
      </w:r>
      <w:r w:rsidR="00267CAA">
        <w:instrText xml:space="preserve"> REF ZEqnNum961379 \! \* MERGEFORMAT </w:instrText>
      </w:r>
      <w:r w:rsidR="00267CAA">
        <w:fldChar w:fldCharType="separate"/>
      </w:r>
      <w:r>
        <w:instrText>(1.11)</w:instrText>
      </w:r>
      <w:r w:rsidR="00267CAA">
        <w:fldChar w:fldCharType="end"/>
      </w:r>
      <w:r>
        <w:fldChar w:fldCharType="end"/>
      </w:r>
      <w:r>
        <w:t xml:space="preserve"> yields</w:t>
      </w:r>
    </w:p>
    <w:p w:rsidR="001E1140" w:rsidRDefault="001E1140" w:rsidP="00D23C1B"/>
    <w:p w:rsidR="001E1140" w:rsidRDefault="001E1140" w:rsidP="00D23C1B">
      <w:r>
        <w:tab/>
      </w:r>
      <w:r>
        <w:rPr>
          <w:noProof/>
          <w:position w:val="-64"/>
        </w:rPr>
        <w:drawing>
          <wp:inline distT="0" distB="0" distL="0" distR="0" wp14:anchorId="091429BA" wp14:editId="65918708">
            <wp:extent cx="2524125" cy="695325"/>
            <wp:effectExtent l="0" t="0" r="0" b="9525"/>
            <wp:docPr id="174593522" name="Picture 17459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2524125" cy="6953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instrText>)</w:instrText>
      </w:r>
      <w:r>
        <w:fldChar w:fldCharType="end"/>
      </w:r>
    </w:p>
    <w:p w:rsidR="001E1140" w:rsidRPr="00B32DD9" w:rsidRDefault="001E1140" w:rsidP="00D23C1B"/>
    <w:p w:rsidR="001E1140" w:rsidRDefault="001E1140" w:rsidP="00D23C1B">
      <w:r>
        <w:t xml:space="preserve">where </w:t>
      </w:r>
      <w:r>
        <w:rPr>
          <w:noProof/>
          <w:position w:val="-6"/>
        </w:rPr>
        <w:drawing>
          <wp:inline distT="0" distB="0" distL="0" distR="0" wp14:anchorId="1AF61C2B" wp14:editId="6EA3646D">
            <wp:extent cx="161925" cy="161925"/>
            <wp:effectExtent l="0" t="0" r="9525" b="9525"/>
            <wp:docPr id="670025692" name="Picture 670025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t>denotes double convolution over both delay and Doppler shift.  This reciever is optimum only in white noise.</w:t>
      </w:r>
    </w:p>
    <w:p w:rsidR="001E1140" w:rsidRPr="00B32DD9" w:rsidRDefault="001E1140" w:rsidP="00D23C1B"/>
    <w:p w:rsidR="001E1140" w:rsidRDefault="001E1140" w:rsidP="00D23C1B">
      <w:r>
        <w:t xml:space="preserve">However, the with coherent detection techniques the problem is the same as that of a digital communication system.  </w:t>
      </w:r>
    </w:p>
    <w:p w:rsidR="001E1140" w:rsidRDefault="001E1140" w:rsidP="00D23C1B"/>
    <w:p w:rsidR="001E1140" w:rsidRDefault="001E1140" w:rsidP="00D23C1B"/>
    <w:p w:rsidR="001E1140" w:rsidRDefault="001E1140" w:rsidP="00D23C1B"/>
    <w:p w:rsidR="001E1140" w:rsidRDefault="001E1140" w:rsidP="00D23C1B">
      <w:r>
        <w:t>Therefore we consider the detection problem in language of communication.</w:t>
      </w:r>
    </w:p>
    <w:p w:rsidR="001E1140" w:rsidRPr="00F553C7" w:rsidRDefault="001E1140" w:rsidP="00D23C1B"/>
    <w:p w:rsidR="001E1140" w:rsidRDefault="001E1140" w:rsidP="00575986">
      <w:pPr>
        <w:pStyle w:val="Heading3"/>
        <w:numPr>
          <w:ilvl w:val="2"/>
          <w:numId w:val="1"/>
        </w:numPr>
      </w:pPr>
      <w:bookmarkStart w:id="101" w:name="_Toc280363878"/>
      <w:bookmarkStart w:id="102" w:name="_Toc209787713"/>
      <w:bookmarkStart w:id="103" w:name="_Toc229857371"/>
      <w:bookmarkStart w:id="104" w:name="_Toc229926424"/>
      <w:r>
        <w:t>Binary Orthogonal Signaling with Slow Flat Fading</w:t>
      </w:r>
      <w:bookmarkEnd w:id="101"/>
      <w:bookmarkEnd w:id="102"/>
      <w:bookmarkEnd w:id="103"/>
      <w:bookmarkEnd w:id="104"/>
    </w:p>
    <w:p w:rsidR="001E1140" w:rsidRPr="00175F73" w:rsidRDefault="001E1140" w:rsidP="00D23C1B"/>
    <w:p w:rsidR="001E1140" w:rsidRPr="00175F73" w:rsidRDefault="001E1140" w:rsidP="00D23C1B">
      <w:r w:rsidRPr="00175F73">
        <w:t xml:space="preserve">A FNS channel whose variation in time can be assumed constant over a signaling interval can be modeled as </w:t>
      </w:r>
    </w:p>
    <w:p w:rsidR="001E1140" w:rsidRPr="00175F73" w:rsidRDefault="001E1140" w:rsidP="00D23C1B"/>
    <w:p w:rsidR="001E1140" w:rsidRPr="00175F73" w:rsidRDefault="001E1140" w:rsidP="00D23C1B">
      <w:r w:rsidRPr="00175F73">
        <w:tab/>
      </w:r>
      <w:r>
        <w:rPr>
          <w:noProof/>
          <w:position w:val="-10"/>
        </w:rPr>
        <w:drawing>
          <wp:inline distT="0" distB="0" distL="0" distR="0" wp14:anchorId="0D509C64" wp14:editId="688C664B">
            <wp:extent cx="2628900" cy="238125"/>
            <wp:effectExtent l="0" t="0" r="0" b="9525"/>
            <wp:docPr id="2048205802" name="Picture 204820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2628900" cy="238125"/>
                    </a:xfrm>
                    <a:prstGeom prst="rect">
                      <a:avLst/>
                    </a:prstGeom>
                    <a:noFill/>
                    <a:ln>
                      <a:noFill/>
                    </a:ln>
                  </pic:spPr>
                </pic:pic>
              </a:graphicData>
            </a:graphic>
          </wp:inline>
        </w:drawing>
      </w:r>
      <w:r w:rsidRPr="00175F73">
        <w:tab/>
      </w:r>
      <w:r w:rsidRPr="00175F73">
        <w:fldChar w:fldCharType="begin"/>
      </w:r>
      <w:r w:rsidRPr="00175F73">
        <w:instrText xml:space="preserve"> MACROBUTTON MTPlaceRef \* MERGEFORMAT </w:instrText>
      </w:r>
      <w:r w:rsidRPr="00175F73">
        <w:fldChar w:fldCharType="begin"/>
      </w:r>
      <w:r w:rsidRPr="00175F73">
        <w:instrText xml:space="preserve"> SEQ MTEqn \h \* MERGEFORMAT </w:instrText>
      </w:r>
      <w:r w:rsidRPr="00175F73">
        <w:fldChar w:fldCharType="end"/>
      </w:r>
      <w:r w:rsidRPr="00175F73">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175F73">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rsidRPr="00175F73">
        <w:instrText>)</w:instrText>
      </w:r>
      <w:r w:rsidRPr="00175F73">
        <w:fldChar w:fldCharType="end"/>
      </w:r>
    </w:p>
    <w:p w:rsidR="001E1140" w:rsidRPr="00175F73" w:rsidRDefault="001E1140" w:rsidP="00D23C1B"/>
    <w:p w:rsidR="001E1140" w:rsidRPr="00175F73" w:rsidRDefault="001E1140" w:rsidP="00D23C1B">
      <w:r w:rsidRPr="00175F73">
        <w:t xml:space="preserve">where the channel gain coefficient is a complex Gaussian random variable </w:t>
      </w:r>
      <w:r>
        <w:rPr>
          <w:noProof/>
          <w:position w:val="-14"/>
        </w:rPr>
        <w:drawing>
          <wp:inline distT="0" distB="0" distL="0" distR="0" wp14:anchorId="6D3D2D66" wp14:editId="5F03A04F">
            <wp:extent cx="1724025" cy="266700"/>
            <wp:effectExtent l="0" t="0" r="9525" b="0"/>
            <wp:docPr id="125348721" name="Picture 125348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1724025" cy="266700"/>
                    </a:xfrm>
                    <a:prstGeom prst="rect">
                      <a:avLst/>
                    </a:prstGeom>
                    <a:noFill/>
                    <a:ln>
                      <a:noFill/>
                    </a:ln>
                  </pic:spPr>
                </pic:pic>
              </a:graphicData>
            </a:graphic>
          </wp:inline>
        </w:drawing>
      </w:r>
      <w:r w:rsidRPr="00175F73">
        <w:t xml:space="preserve">, </w:t>
      </w:r>
      <w:r>
        <w:rPr>
          <w:noProof/>
          <w:position w:val="-30"/>
        </w:rPr>
        <w:drawing>
          <wp:inline distT="0" distB="0" distL="0" distR="0" wp14:anchorId="2929D316" wp14:editId="4493CB68">
            <wp:extent cx="1133475" cy="466725"/>
            <wp:effectExtent l="0" t="0" r="0" b="0"/>
            <wp:docPr id="1379056674" name="Picture 137905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1133475" cy="466725"/>
                    </a:xfrm>
                    <a:prstGeom prst="rect">
                      <a:avLst/>
                    </a:prstGeom>
                    <a:noFill/>
                    <a:ln>
                      <a:noFill/>
                    </a:ln>
                  </pic:spPr>
                </pic:pic>
              </a:graphicData>
            </a:graphic>
          </wp:inline>
        </w:drawing>
      </w:r>
      <w:r w:rsidRPr="00175F73">
        <w:t xml:space="preserve">, </w:t>
      </w:r>
      <w:r>
        <w:rPr>
          <w:noProof/>
          <w:position w:val="-10"/>
        </w:rPr>
        <w:drawing>
          <wp:inline distT="0" distB="0" distL="0" distR="0" wp14:anchorId="74EF3B81" wp14:editId="18CAC531">
            <wp:extent cx="161925" cy="200025"/>
            <wp:effectExtent l="0" t="0" r="9525" b="9525"/>
            <wp:docPr id="1712957529" name="Picture 171295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r w:rsidRPr="00175F73">
        <w:t xml:space="preserve">and </w:t>
      </w:r>
      <w:r>
        <w:rPr>
          <w:noProof/>
          <w:position w:val="-10"/>
        </w:rPr>
        <w:drawing>
          <wp:inline distT="0" distB="0" distL="0" distR="0" wp14:anchorId="35FBAFE9" wp14:editId="13983F96">
            <wp:extent cx="152400" cy="200025"/>
            <wp:effectExtent l="0" t="0" r="0" b="9525"/>
            <wp:docPr id="553917305" name="Picture 553917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sidRPr="00175F73">
        <w:t xml:space="preserve">are orthogonal information signals with energy </w:t>
      </w:r>
      <w:r>
        <w:rPr>
          <w:noProof/>
          <w:position w:val="-4"/>
        </w:rPr>
        <w:drawing>
          <wp:inline distT="0" distB="0" distL="0" distR="0" wp14:anchorId="52CC0AF9" wp14:editId="78CDD61C">
            <wp:extent cx="152400" cy="152400"/>
            <wp:effectExtent l="0" t="0" r="0" b="0"/>
            <wp:docPr id="674672625" name="Picture 67467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75F73">
        <w:t xml:space="preserve">, and </w:t>
      </w:r>
      <w:r>
        <w:rPr>
          <w:noProof/>
          <w:position w:val="-14"/>
        </w:rPr>
        <w:drawing>
          <wp:inline distT="0" distB="0" distL="0" distR="0" wp14:anchorId="0B9BE058" wp14:editId="75FA404B">
            <wp:extent cx="1104900" cy="266700"/>
            <wp:effectExtent l="0" t="0" r="0" b="0"/>
            <wp:docPr id="1124125918" name="Picture 112412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1104900" cy="266700"/>
                    </a:xfrm>
                    <a:prstGeom prst="rect">
                      <a:avLst/>
                    </a:prstGeom>
                    <a:noFill/>
                    <a:ln>
                      <a:noFill/>
                    </a:ln>
                  </pic:spPr>
                </pic:pic>
              </a:graphicData>
            </a:graphic>
          </wp:inline>
        </w:drawing>
      </w:r>
      <w:r w:rsidRPr="00175F73">
        <w:t xml:space="preserve">.  The model indicates that during a bit interval the signal amplitude </w:t>
      </w:r>
      <w:r>
        <w:rPr>
          <w:noProof/>
          <w:position w:val="-12"/>
        </w:rPr>
        <w:drawing>
          <wp:inline distT="0" distB="0" distL="0" distR="0" wp14:anchorId="1C818385" wp14:editId="2F9F4BFA">
            <wp:extent cx="1066800" cy="276225"/>
            <wp:effectExtent l="0" t="0" r="0" b="9525"/>
            <wp:docPr id="1652137500" name="Picture 165213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1066800" cy="276225"/>
                    </a:xfrm>
                    <a:prstGeom prst="rect">
                      <a:avLst/>
                    </a:prstGeom>
                    <a:noFill/>
                    <a:ln>
                      <a:noFill/>
                    </a:ln>
                  </pic:spPr>
                </pic:pic>
              </a:graphicData>
            </a:graphic>
          </wp:inline>
        </w:drawing>
      </w:r>
      <w:r w:rsidRPr="00175F73">
        <w:t xml:space="preserve">is a Rayleigh random variable, thus this fading model is termed </w:t>
      </w:r>
      <w:r w:rsidRPr="00175F73">
        <w:rPr>
          <w:i/>
          <w:iCs/>
        </w:rPr>
        <w:t>Rayleigh fading</w:t>
      </w:r>
      <w:r w:rsidRPr="00175F73">
        <w:t>.  The model may also be written explicitely interms of the fading amplitude by expressing the complex Gaussian fading coefficient in terms of its amplitude and phase</w:t>
      </w:r>
    </w:p>
    <w:p w:rsidR="001E1140" w:rsidRPr="00175F73" w:rsidRDefault="001E1140" w:rsidP="00D23C1B"/>
    <w:p w:rsidR="001E1140" w:rsidRPr="00175F73" w:rsidRDefault="001E1140" w:rsidP="00D23C1B">
      <w:r w:rsidRPr="00175F73">
        <w:tab/>
      </w:r>
      <w:r>
        <w:rPr>
          <w:noProof/>
          <w:position w:val="-10"/>
        </w:rPr>
        <w:drawing>
          <wp:inline distT="0" distB="0" distL="0" distR="0" wp14:anchorId="0D327450" wp14:editId="63A4E745">
            <wp:extent cx="1571625" cy="238125"/>
            <wp:effectExtent l="0" t="0" r="9525" b="9525"/>
            <wp:docPr id="1023340376" name="Picture 1023340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1571625" cy="238125"/>
                    </a:xfrm>
                    <a:prstGeom prst="rect">
                      <a:avLst/>
                    </a:prstGeom>
                    <a:noFill/>
                    <a:ln>
                      <a:noFill/>
                    </a:ln>
                  </pic:spPr>
                </pic:pic>
              </a:graphicData>
            </a:graphic>
          </wp:inline>
        </w:drawing>
      </w:r>
      <w:r w:rsidRPr="00175F73">
        <w:tab/>
      </w:r>
      <w:r w:rsidRPr="00175F73">
        <w:fldChar w:fldCharType="begin"/>
      </w:r>
      <w:r w:rsidRPr="00175F73">
        <w:instrText xml:space="preserve"> MACROBUTTON MTPlaceRef \* MERGEFORMAT </w:instrText>
      </w:r>
      <w:r w:rsidRPr="00175F73">
        <w:fldChar w:fldCharType="begin"/>
      </w:r>
      <w:r w:rsidRPr="00175F73">
        <w:instrText xml:space="preserve"> SEQ MTEqn \h \* MERGEFORMAT </w:instrText>
      </w:r>
      <w:r w:rsidRPr="00175F73">
        <w:fldChar w:fldCharType="end"/>
      </w:r>
      <w:r w:rsidRPr="00175F73">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175F73">
        <w:instrText>.</w:instrText>
      </w:r>
      <w:r>
        <w:rPr>
          <w:noProof/>
        </w:rPr>
        <w:fldChar w:fldCharType="begin"/>
      </w:r>
      <w:r>
        <w:rPr>
          <w:noProof/>
        </w:rPr>
        <w:instrText xml:space="preserve"> SEQ MTEqn \c \* Arabic \* MERGEFORMAT </w:instrText>
      </w:r>
      <w:r>
        <w:rPr>
          <w:noProof/>
        </w:rPr>
        <w:fldChar w:fldCharType="separate"/>
      </w:r>
      <w:r>
        <w:rPr>
          <w:noProof/>
        </w:rPr>
        <w:instrText>15</w:instrText>
      </w:r>
      <w:r>
        <w:rPr>
          <w:noProof/>
        </w:rPr>
        <w:fldChar w:fldCharType="end"/>
      </w:r>
      <w:r w:rsidRPr="00175F73">
        <w:instrText>)</w:instrText>
      </w:r>
      <w:r w:rsidRPr="00175F73">
        <w:fldChar w:fldCharType="end"/>
      </w:r>
    </w:p>
    <w:p w:rsidR="001E1140" w:rsidRPr="00175F73" w:rsidRDefault="001E1140" w:rsidP="00D23C1B"/>
    <w:p w:rsidR="001E1140" w:rsidRPr="00175F73" w:rsidRDefault="001E1140" w:rsidP="00D23C1B">
      <w:r w:rsidRPr="00175F73">
        <w:t xml:space="preserve">where </w:t>
      </w:r>
      <w:r>
        <w:rPr>
          <w:noProof/>
          <w:position w:val="-12"/>
        </w:rPr>
        <w:drawing>
          <wp:inline distT="0" distB="0" distL="0" distR="0" wp14:anchorId="48492379" wp14:editId="38E2B7E4">
            <wp:extent cx="495300" cy="228600"/>
            <wp:effectExtent l="0" t="0" r="0" b="0"/>
            <wp:docPr id="671276786" name="Picture 67127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495300" cy="228600"/>
                    </a:xfrm>
                    <a:prstGeom prst="rect">
                      <a:avLst/>
                    </a:prstGeom>
                    <a:noFill/>
                    <a:ln>
                      <a:noFill/>
                    </a:ln>
                  </pic:spPr>
                </pic:pic>
              </a:graphicData>
            </a:graphic>
          </wp:inline>
        </w:drawing>
      </w:r>
      <w:r w:rsidRPr="00175F73">
        <w:t>is a Rayleigh random variable with density</w:t>
      </w:r>
    </w:p>
    <w:p w:rsidR="001E1140" w:rsidRPr="00175F73" w:rsidRDefault="001E1140" w:rsidP="00D23C1B"/>
    <w:p w:rsidR="001E1140" w:rsidRPr="00175F73" w:rsidRDefault="001E1140" w:rsidP="00D23C1B">
      <w:r w:rsidRPr="00175F73">
        <w:tab/>
      </w:r>
      <w:r>
        <w:rPr>
          <w:noProof/>
          <w:position w:val="-30"/>
        </w:rPr>
        <w:drawing>
          <wp:inline distT="0" distB="0" distL="0" distR="0" wp14:anchorId="6CB584FC" wp14:editId="0ABBAB9D">
            <wp:extent cx="1152525" cy="428625"/>
            <wp:effectExtent l="0" t="0" r="0" b="9525"/>
            <wp:docPr id="1040938804" name="Picture 104093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1152525" cy="428625"/>
                    </a:xfrm>
                    <a:prstGeom prst="rect">
                      <a:avLst/>
                    </a:prstGeom>
                    <a:noFill/>
                    <a:ln>
                      <a:noFill/>
                    </a:ln>
                  </pic:spPr>
                </pic:pic>
              </a:graphicData>
            </a:graphic>
          </wp:inline>
        </w:drawing>
      </w:r>
      <w:r w:rsidRPr="00175F73">
        <w:tab/>
      </w:r>
      <w:r w:rsidRPr="00175F73">
        <w:fldChar w:fldCharType="begin"/>
      </w:r>
      <w:r w:rsidRPr="00175F73">
        <w:instrText xml:space="preserve"> MACROBUTTON MTPlaceRef \* MERGEFORMAT </w:instrText>
      </w:r>
      <w:r w:rsidRPr="00175F73">
        <w:fldChar w:fldCharType="begin"/>
      </w:r>
      <w:r w:rsidRPr="00175F73">
        <w:instrText xml:space="preserve"> SEQ MTEqn \h \* MERGEFORMAT </w:instrText>
      </w:r>
      <w:r w:rsidRPr="00175F73">
        <w:fldChar w:fldCharType="end"/>
      </w:r>
      <w:r w:rsidRPr="00175F73">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175F73">
        <w:instrText>.</w:instrText>
      </w:r>
      <w:r>
        <w:rPr>
          <w:noProof/>
        </w:rPr>
        <w:fldChar w:fldCharType="begin"/>
      </w:r>
      <w:r>
        <w:rPr>
          <w:noProof/>
        </w:rPr>
        <w:instrText xml:space="preserve"> SEQ MTEqn \c \* Arabic \* MERGEFORMAT </w:instrText>
      </w:r>
      <w:r>
        <w:rPr>
          <w:noProof/>
        </w:rPr>
        <w:fldChar w:fldCharType="separate"/>
      </w:r>
      <w:r>
        <w:rPr>
          <w:noProof/>
        </w:rPr>
        <w:instrText>16</w:instrText>
      </w:r>
      <w:r>
        <w:rPr>
          <w:noProof/>
        </w:rPr>
        <w:fldChar w:fldCharType="end"/>
      </w:r>
      <w:r w:rsidRPr="00175F73">
        <w:instrText>)</w:instrText>
      </w:r>
      <w:r w:rsidRPr="00175F73">
        <w:fldChar w:fldCharType="end"/>
      </w:r>
    </w:p>
    <w:p w:rsidR="001E1140" w:rsidRPr="00175F73" w:rsidRDefault="001E1140" w:rsidP="00D23C1B"/>
    <w:p w:rsidR="001E1140" w:rsidRPr="00175F73" w:rsidRDefault="001E1140" w:rsidP="00D23C1B">
      <w:r w:rsidRPr="00175F73">
        <w:t xml:space="preserve">and </w:t>
      </w:r>
      <w:r>
        <w:rPr>
          <w:noProof/>
          <w:position w:val="-12"/>
        </w:rPr>
        <w:drawing>
          <wp:inline distT="0" distB="0" distL="0" distR="0" wp14:anchorId="5CB36772" wp14:editId="69947034">
            <wp:extent cx="838200" cy="228600"/>
            <wp:effectExtent l="0" t="0" r="0" b="0"/>
            <wp:docPr id="1058281200" name="Picture 105828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838200" cy="228600"/>
                    </a:xfrm>
                    <a:prstGeom prst="rect">
                      <a:avLst/>
                    </a:prstGeom>
                    <a:noFill/>
                    <a:ln>
                      <a:noFill/>
                    </a:ln>
                  </pic:spPr>
                </pic:pic>
              </a:graphicData>
            </a:graphic>
          </wp:inline>
        </w:drawing>
      </w:r>
      <w:r w:rsidRPr="00175F73">
        <w:t xml:space="preserve">with uniform density in </w:t>
      </w:r>
      <w:r>
        <w:rPr>
          <w:noProof/>
          <w:position w:val="-8"/>
        </w:rPr>
        <w:drawing>
          <wp:inline distT="0" distB="0" distL="0" distR="0" wp14:anchorId="7EA17B64" wp14:editId="140798E0">
            <wp:extent cx="447675" cy="180975"/>
            <wp:effectExtent l="0" t="0" r="9525" b="9525"/>
            <wp:docPr id="1173508388" name="Picture 117350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r w:rsidRPr="00175F73">
        <w:t>.  The optimum ML detector is shown to be the comparsion test</w:t>
      </w:r>
      <w:r>
        <w:rPr>
          <w:noProof/>
          <w:position w:val="-12"/>
        </w:rPr>
        <w:drawing>
          <wp:inline distT="0" distB="0" distL="0" distR="0" wp14:anchorId="02809249" wp14:editId="1978A3E2">
            <wp:extent cx="609600" cy="238125"/>
            <wp:effectExtent l="0" t="0" r="0" b="9525"/>
            <wp:docPr id="92916993" name="Picture 9291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609600" cy="238125"/>
                    </a:xfrm>
                    <a:prstGeom prst="rect">
                      <a:avLst/>
                    </a:prstGeom>
                    <a:noFill/>
                    <a:ln>
                      <a:noFill/>
                    </a:ln>
                  </pic:spPr>
                </pic:pic>
              </a:graphicData>
            </a:graphic>
          </wp:inline>
        </w:drawing>
      </w:r>
      <w:r w:rsidRPr="00175F73">
        <w:t>, where</w:t>
      </w:r>
    </w:p>
    <w:p w:rsidR="001E1140" w:rsidRPr="00175F73" w:rsidRDefault="001E1140" w:rsidP="00D23C1B"/>
    <w:p w:rsidR="001E1140" w:rsidRPr="00175F73" w:rsidRDefault="001E1140" w:rsidP="00D23C1B">
      <w:r w:rsidRPr="00175F73">
        <w:lastRenderedPageBreak/>
        <w:tab/>
      </w:r>
      <w:r>
        <w:rPr>
          <w:noProof/>
          <w:position w:val="-10"/>
        </w:rPr>
        <w:drawing>
          <wp:inline distT="0" distB="0" distL="0" distR="0" wp14:anchorId="4433D2C5" wp14:editId="1329ACDB">
            <wp:extent cx="1000125" cy="200025"/>
            <wp:effectExtent l="0" t="0" r="9525" b="9525"/>
            <wp:docPr id="173595246" name="Picture 17359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1000125" cy="200025"/>
                    </a:xfrm>
                    <a:prstGeom prst="rect">
                      <a:avLst/>
                    </a:prstGeom>
                    <a:noFill/>
                    <a:ln>
                      <a:noFill/>
                    </a:ln>
                  </pic:spPr>
                </pic:pic>
              </a:graphicData>
            </a:graphic>
          </wp:inline>
        </w:drawing>
      </w:r>
      <w:r w:rsidRPr="00175F73">
        <w:tab/>
      </w:r>
      <w:r w:rsidRPr="00175F73">
        <w:fldChar w:fldCharType="begin"/>
      </w:r>
      <w:r w:rsidRPr="00175F73">
        <w:instrText xml:space="preserve"> MACROBUTTON MTPlaceRef \* MERGEFORMAT </w:instrText>
      </w:r>
      <w:r w:rsidRPr="00175F73">
        <w:fldChar w:fldCharType="begin"/>
      </w:r>
      <w:r w:rsidRPr="00175F73">
        <w:instrText xml:space="preserve"> SEQ MTEqn \h \* MERGEFORMAT </w:instrText>
      </w:r>
      <w:r w:rsidRPr="00175F73">
        <w:fldChar w:fldCharType="end"/>
      </w:r>
      <w:r w:rsidRPr="00175F73">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175F73">
        <w:instrText>.</w:instrText>
      </w:r>
      <w:r>
        <w:rPr>
          <w:noProof/>
        </w:rPr>
        <w:fldChar w:fldCharType="begin"/>
      </w:r>
      <w:r>
        <w:rPr>
          <w:noProof/>
        </w:rPr>
        <w:instrText xml:space="preserve"> SEQ MTEqn \c \* Arabic \* MERGEFORMAT </w:instrText>
      </w:r>
      <w:r>
        <w:rPr>
          <w:noProof/>
        </w:rPr>
        <w:fldChar w:fldCharType="separate"/>
      </w:r>
      <w:r>
        <w:rPr>
          <w:noProof/>
        </w:rPr>
        <w:instrText>17</w:instrText>
      </w:r>
      <w:r>
        <w:rPr>
          <w:noProof/>
        </w:rPr>
        <w:fldChar w:fldCharType="end"/>
      </w:r>
      <w:r w:rsidRPr="00175F73">
        <w:instrText>)</w:instrText>
      </w:r>
      <w:r w:rsidRPr="00175F73">
        <w:fldChar w:fldCharType="end"/>
      </w:r>
    </w:p>
    <w:p w:rsidR="001E1140" w:rsidRPr="00175F73" w:rsidRDefault="001E1140" w:rsidP="00D23C1B">
      <w:r w:rsidRPr="00175F73">
        <w:tab/>
      </w:r>
      <w:r>
        <w:rPr>
          <w:noProof/>
          <w:position w:val="-14"/>
        </w:rPr>
        <w:drawing>
          <wp:inline distT="0" distB="0" distL="0" distR="0" wp14:anchorId="40D90681" wp14:editId="60DB5E80">
            <wp:extent cx="1038225" cy="266700"/>
            <wp:effectExtent l="0" t="0" r="9525" b="0"/>
            <wp:docPr id="1900336361" name="Picture 190033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1038225" cy="266700"/>
                    </a:xfrm>
                    <a:prstGeom prst="rect">
                      <a:avLst/>
                    </a:prstGeom>
                    <a:noFill/>
                    <a:ln>
                      <a:noFill/>
                    </a:ln>
                  </pic:spPr>
                </pic:pic>
              </a:graphicData>
            </a:graphic>
          </wp:inline>
        </w:drawing>
      </w:r>
      <w:r w:rsidRPr="00175F73">
        <w:tab/>
      </w:r>
      <w:r w:rsidRPr="00175F73">
        <w:fldChar w:fldCharType="begin"/>
      </w:r>
      <w:r w:rsidRPr="00175F73">
        <w:instrText xml:space="preserve"> MACROBUTTON MTPlaceRef \* MERGEFORMAT </w:instrText>
      </w:r>
      <w:r w:rsidRPr="00175F73">
        <w:fldChar w:fldCharType="begin"/>
      </w:r>
      <w:r w:rsidRPr="00175F73">
        <w:instrText xml:space="preserve"> SEQ MTEqn \h \* MERGEFORMAT </w:instrText>
      </w:r>
      <w:r w:rsidRPr="00175F73">
        <w:fldChar w:fldCharType="end"/>
      </w:r>
      <w:r w:rsidRPr="00175F73">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175F73">
        <w:instrText>.</w:instrText>
      </w:r>
      <w:r>
        <w:rPr>
          <w:noProof/>
        </w:rPr>
        <w:fldChar w:fldCharType="begin"/>
      </w:r>
      <w:r>
        <w:rPr>
          <w:noProof/>
        </w:rPr>
        <w:instrText xml:space="preserve"> SEQ MTEqn \c \* Arabic \* MERGEFORMAT </w:instrText>
      </w:r>
      <w:r>
        <w:rPr>
          <w:noProof/>
        </w:rPr>
        <w:fldChar w:fldCharType="separate"/>
      </w:r>
      <w:r>
        <w:rPr>
          <w:noProof/>
        </w:rPr>
        <w:instrText>18</w:instrText>
      </w:r>
      <w:r>
        <w:rPr>
          <w:noProof/>
        </w:rPr>
        <w:fldChar w:fldCharType="end"/>
      </w:r>
      <w:r w:rsidRPr="00175F73">
        <w:instrText>)</w:instrText>
      </w:r>
      <w:r w:rsidRPr="00175F73">
        <w:fldChar w:fldCharType="end"/>
      </w:r>
    </w:p>
    <w:p w:rsidR="001E1140" w:rsidRPr="00175F73" w:rsidRDefault="001E1140" w:rsidP="00D23C1B">
      <w:r w:rsidRPr="00175F73">
        <w:tab/>
      </w:r>
      <w:r>
        <w:rPr>
          <w:noProof/>
          <w:position w:val="-14"/>
        </w:rPr>
        <w:drawing>
          <wp:inline distT="0" distB="0" distL="0" distR="0" wp14:anchorId="5AC533F5" wp14:editId="5A672794">
            <wp:extent cx="1057275" cy="266700"/>
            <wp:effectExtent l="0" t="0" r="9525" b="0"/>
            <wp:docPr id="1003224170" name="Picture 1003224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057275" cy="266700"/>
                    </a:xfrm>
                    <a:prstGeom prst="rect">
                      <a:avLst/>
                    </a:prstGeom>
                    <a:noFill/>
                    <a:ln>
                      <a:noFill/>
                    </a:ln>
                  </pic:spPr>
                </pic:pic>
              </a:graphicData>
            </a:graphic>
          </wp:inline>
        </w:drawing>
      </w:r>
      <w:r w:rsidRPr="00175F73">
        <w:tab/>
      </w:r>
      <w:r w:rsidRPr="00175F73">
        <w:fldChar w:fldCharType="begin"/>
      </w:r>
      <w:r w:rsidRPr="00175F73">
        <w:instrText xml:space="preserve"> MACROBUTTON MTPlaceRef \* MERGEFORMAT </w:instrText>
      </w:r>
      <w:r w:rsidRPr="00175F73">
        <w:fldChar w:fldCharType="begin"/>
      </w:r>
      <w:r w:rsidRPr="00175F73">
        <w:instrText xml:space="preserve"> SEQ MTEqn \h \* MERGEFORMAT </w:instrText>
      </w:r>
      <w:r w:rsidRPr="00175F73">
        <w:fldChar w:fldCharType="end"/>
      </w:r>
      <w:r w:rsidRPr="00175F73">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175F73">
        <w:instrText>.</w:instrText>
      </w:r>
      <w:r>
        <w:rPr>
          <w:noProof/>
        </w:rPr>
        <w:fldChar w:fldCharType="begin"/>
      </w:r>
      <w:r>
        <w:rPr>
          <w:noProof/>
        </w:rPr>
        <w:instrText xml:space="preserve"> SEQ MTEqn \c \* Arabic \* MERGEFORMAT </w:instrText>
      </w:r>
      <w:r>
        <w:rPr>
          <w:noProof/>
        </w:rPr>
        <w:fldChar w:fldCharType="separate"/>
      </w:r>
      <w:r>
        <w:rPr>
          <w:noProof/>
        </w:rPr>
        <w:instrText>19</w:instrText>
      </w:r>
      <w:r>
        <w:rPr>
          <w:noProof/>
        </w:rPr>
        <w:fldChar w:fldCharType="end"/>
      </w:r>
      <w:r w:rsidRPr="00175F73">
        <w:instrText>)</w:instrText>
      </w:r>
      <w:r w:rsidRPr="00175F73">
        <w:fldChar w:fldCharType="end"/>
      </w:r>
    </w:p>
    <w:p w:rsidR="001E1140" w:rsidRPr="00175F73" w:rsidRDefault="001E1140" w:rsidP="00D23C1B"/>
    <w:p w:rsidR="001E1140" w:rsidRPr="00175F73" w:rsidRDefault="001E1140" w:rsidP="00D23C1B">
      <w:r w:rsidRPr="00175F73">
        <w:t>Therefore the probability of error is</w:t>
      </w:r>
    </w:p>
    <w:p w:rsidR="001E1140" w:rsidRPr="00175F73" w:rsidRDefault="001E1140" w:rsidP="00D23C1B"/>
    <w:p w:rsidR="001E1140" w:rsidRPr="00175F73" w:rsidRDefault="001E1140" w:rsidP="00D23C1B">
      <w:r w:rsidRPr="00175F73">
        <w:tab/>
      </w:r>
      <w:r>
        <w:rPr>
          <w:noProof/>
          <w:position w:val="-12"/>
        </w:rPr>
        <w:drawing>
          <wp:inline distT="0" distB="0" distL="0" distR="0" wp14:anchorId="42662FFB" wp14:editId="654B9A81">
            <wp:extent cx="1333500" cy="238125"/>
            <wp:effectExtent l="0" t="0" r="0" b="9525"/>
            <wp:docPr id="2001133444" name="Picture 200113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1333500" cy="238125"/>
                    </a:xfrm>
                    <a:prstGeom prst="rect">
                      <a:avLst/>
                    </a:prstGeom>
                    <a:noFill/>
                    <a:ln>
                      <a:noFill/>
                    </a:ln>
                  </pic:spPr>
                </pic:pic>
              </a:graphicData>
            </a:graphic>
          </wp:inline>
        </w:drawing>
      </w:r>
      <w:r w:rsidRPr="00175F73">
        <w:tab/>
      </w:r>
      <w:r w:rsidRPr="00175F73">
        <w:fldChar w:fldCharType="begin"/>
      </w:r>
      <w:r w:rsidRPr="00175F73">
        <w:instrText xml:space="preserve"> MACROBUTTON MTPlaceRef \* MERGEFORMAT </w:instrText>
      </w:r>
      <w:r w:rsidRPr="00175F73">
        <w:fldChar w:fldCharType="begin"/>
      </w:r>
      <w:r w:rsidRPr="00175F73">
        <w:instrText xml:space="preserve"> SEQ MTEqn \h \* MERGEFORMAT </w:instrText>
      </w:r>
      <w:r w:rsidRPr="00175F73">
        <w:fldChar w:fldCharType="end"/>
      </w:r>
      <w:bookmarkStart w:id="105" w:name="ZEqnNum103196"/>
      <w:r w:rsidRPr="00175F73">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175F73">
        <w:instrText>.</w:instrText>
      </w:r>
      <w:r>
        <w:rPr>
          <w:noProof/>
        </w:rPr>
        <w:fldChar w:fldCharType="begin"/>
      </w:r>
      <w:r>
        <w:rPr>
          <w:noProof/>
        </w:rPr>
        <w:instrText xml:space="preserve"> SEQ MTEqn \c \* Arabic \* MERGEFORMAT </w:instrText>
      </w:r>
      <w:r>
        <w:rPr>
          <w:noProof/>
        </w:rPr>
        <w:fldChar w:fldCharType="separate"/>
      </w:r>
      <w:r>
        <w:rPr>
          <w:noProof/>
        </w:rPr>
        <w:instrText>20</w:instrText>
      </w:r>
      <w:r>
        <w:rPr>
          <w:noProof/>
        </w:rPr>
        <w:fldChar w:fldCharType="end"/>
      </w:r>
      <w:r w:rsidRPr="00175F73">
        <w:instrText>)</w:instrText>
      </w:r>
      <w:bookmarkEnd w:id="105"/>
      <w:r w:rsidRPr="00175F73">
        <w:fldChar w:fldCharType="end"/>
      </w:r>
    </w:p>
    <w:p w:rsidR="001E1140" w:rsidRPr="00175F73" w:rsidRDefault="001E1140" w:rsidP="00D23C1B">
      <w:r w:rsidRPr="00175F73">
        <w:t xml:space="preserve">  </w:t>
      </w:r>
    </w:p>
    <w:p w:rsidR="001E1140" w:rsidRDefault="001E1140" w:rsidP="00D23C1B">
      <w:r w:rsidRPr="00175F73">
        <w:t xml:space="preserve">To compute </w:t>
      </w:r>
      <w:r w:rsidRPr="00175F73">
        <w:fldChar w:fldCharType="begin"/>
      </w:r>
      <w:r w:rsidRPr="00175F73">
        <w:instrText xml:space="preserve"> GOTOBUTTON ZEqnNum103196  \* MERGEFORMAT </w:instrText>
      </w:r>
      <w:r w:rsidR="00267CAA">
        <w:fldChar w:fldCharType="begin"/>
      </w:r>
      <w:r w:rsidR="00267CAA">
        <w:instrText xml:space="preserve"> REF ZEqnNum103196 \! \* MERGEFORMAT </w:instrText>
      </w:r>
      <w:r w:rsidR="00267CAA">
        <w:fldChar w:fldCharType="separate"/>
      </w:r>
      <w:r w:rsidRPr="00175F73">
        <w:instrText>(</w:instrText>
      </w:r>
      <w:r>
        <w:instrText>1</w:instrText>
      </w:r>
      <w:r w:rsidRPr="00175F73">
        <w:instrText>.</w:instrText>
      </w:r>
      <w:r>
        <w:instrText>20</w:instrText>
      </w:r>
      <w:r w:rsidRPr="00175F73">
        <w:instrText>)</w:instrText>
      </w:r>
      <w:r w:rsidR="00267CAA">
        <w:fldChar w:fldCharType="end"/>
      </w:r>
      <w:r w:rsidRPr="00175F73">
        <w:fldChar w:fldCharType="end"/>
      </w:r>
      <w:r w:rsidRPr="00175F73">
        <w:t xml:space="preserve"> we condition on the random amplitude and phase and then compute the conditioned error probability </w:t>
      </w:r>
      <w:r>
        <w:rPr>
          <w:noProof/>
          <w:position w:val="-12"/>
        </w:rPr>
        <w:drawing>
          <wp:inline distT="0" distB="0" distL="0" distR="0" wp14:anchorId="20733D67" wp14:editId="00075989">
            <wp:extent cx="352425" cy="219075"/>
            <wp:effectExtent l="0" t="0" r="9525" b="9525"/>
            <wp:docPr id="2035654070" name="Picture 2035654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352425" cy="219075"/>
                    </a:xfrm>
                    <a:prstGeom prst="rect">
                      <a:avLst/>
                    </a:prstGeom>
                    <a:noFill/>
                    <a:ln>
                      <a:noFill/>
                    </a:ln>
                  </pic:spPr>
                </pic:pic>
              </a:graphicData>
            </a:graphic>
          </wp:inline>
        </w:drawing>
      </w:r>
      <w:r w:rsidRPr="00175F73">
        <w:t>.  After conditioning we have u</w:t>
      </w:r>
      <w:r>
        <w:t xml:space="preserve">nder </w:t>
      </w:r>
      <w:r>
        <w:rPr>
          <w:noProof/>
          <w:position w:val="-10"/>
        </w:rPr>
        <w:drawing>
          <wp:inline distT="0" distB="0" distL="0" distR="0" wp14:anchorId="35028A54" wp14:editId="3D817CC7">
            <wp:extent cx="200025" cy="200025"/>
            <wp:effectExtent l="0" t="0" r="9525" b="9525"/>
            <wp:docPr id="387965334" name="Picture 387965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rsidR="001E1140" w:rsidRDefault="001E1140" w:rsidP="00D23C1B"/>
    <w:p w:rsidR="001E1140" w:rsidRDefault="001E1140" w:rsidP="00D23C1B">
      <w:r>
        <w:tab/>
      </w:r>
      <w:r>
        <w:rPr>
          <w:noProof/>
          <w:position w:val="-6"/>
        </w:rPr>
        <w:drawing>
          <wp:inline distT="0" distB="0" distL="0" distR="0" wp14:anchorId="2B9CB19D" wp14:editId="3556AD47">
            <wp:extent cx="1057275" cy="219075"/>
            <wp:effectExtent l="0" t="0" r="9525" b="9525"/>
            <wp:docPr id="519553835" name="Picture 51955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1057275" cy="2190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21</w:instrText>
      </w:r>
      <w:r>
        <w:rPr>
          <w:noProof/>
        </w:rPr>
        <w:fldChar w:fldCharType="end"/>
      </w:r>
      <w:r>
        <w:instrText>)</w:instrText>
      </w:r>
      <w:r>
        <w:fldChar w:fldCharType="end"/>
      </w:r>
    </w:p>
    <w:p w:rsidR="001E1140" w:rsidRPr="00A826A1" w:rsidRDefault="001E1140" w:rsidP="00D23C1B"/>
    <w:p w:rsidR="001E1140" w:rsidRPr="00A826A1" w:rsidRDefault="001E1140" w:rsidP="00D23C1B">
      <w:r w:rsidRPr="00A826A1">
        <w:t xml:space="preserve">where </w:t>
      </w:r>
      <w:r>
        <w:rPr>
          <w:noProof/>
          <w:position w:val="-14"/>
        </w:rPr>
        <w:drawing>
          <wp:inline distT="0" distB="0" distL="0" distR="0" wp14:anchorId="59423D15" wp14:editId="5D2E229F">
            <wp:extent cx="1038225" cy="266700"/>
            <wp:effectExtent l="0" t="0" r="9525" b="0"/>
            <wp:docPr id="897433601" name="Picture 89743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1038225" cy="266700"/>
                    </a:xfrm>
                    <a:prstGeom prst="rect">
                      <a:avLst/>
                    </a:prstGeom>
                    <a:noFill/>
                    <a:ln>
                      <a:noFill/>
                    </a:ln>
                  </pic:spPr>
                </pic:pic>
              </a:graphicData>
            </a:graphic>
          </wp:inline>
        </w:drawing>
      </w:r>
      <w:r w:rsidRPr="00A826A1">
        <w:t xml:space="preserve">.  Thus </w:t>
      </w:r>
      <w:r>
        <w:rPr>
          <w:noProof/>
          <w:position w:val="-16"/>
        </w:rPr>
        <w:drawing>
          <wp:inline distT="0" distB="0" distL="0" distR="0" wp14:anchorId="4DF31F5A" wp14:editId="0306A7A0">
            <wp:extent cx="1447800" cy="295275"/>
            <wp:effectExtent l="0" t="0" r="0" b="9525"/>
            <wp:docPr id="1242290434" name="Picture 124229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1447800" cy="295275"/>
                    </a:xfrm>
                    <a:prstGeom prst="rect">
                      <a:avLst/>
                    </a:prstGeom>
                    <a:noFill/>
                    <a:ln>
                      <a:noFill/>
                    </a:ln>
                  </pic:spPr>
                </pic:pic>
              </a:graphicData>
            </a:graphic>
          </wp:inline>
        </w:drawing>
      </w:r>
      <w:r w:rsidRPr="00A826A1">
        <w:t>and its envelope has the Ricean ensity</w:t>
      </w:r>
    </w:p>
    <w:p w:rsidR="001E1140" w:rsidRPr="00A826A1" w:rsidRDefault="001E1140" w:rsidP="00D23C1B"/>
    <w:p w:rsidR="001E1140" w:rsidRPr="00A826A1" w:rsidRDefault="001E1140" w:rsidP="00D23C1B">
      <w:r w:rsidRPr="00A826A1">
        <w:tab/>
      </w:r>
      <w:r>
        <w:rPr>
          <w:noProof/>
          <w:position w:val="-32"/>
        </w:rPr>
        <w:drawing>
          <wp:inline distT="0" distB="0" distL="0" distR="0" wp14:anchorId="31595621" wp14:editId="4B4A01E3">
            <wp:extent cx="2047875" cy="523875"/>
            <wp:effectExtent l="0" t="0" r="9525" b="0"/>
            <wp:docPr id="804685913" name="Picture 804685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2047875" cy="523875"/>
                    </a:xfrm>
                    <a:prstGeom prst="rect">
                      <a:avLst/>
                    </a:prstGeom>
                    <a:noFill/>
                    <a:ln>
                      <a:noFill/>
                    </a:ln>
                  </pic:spPr>
                </pic:pic>
              </a:graphicData>
            </a:graphic>
          </wp:inline>
        </w:drawing>
      </w:r>
      <w:r w:rsidRPr="00A826A1">
        <w:tab/>
      </w:r>
      <w:r w:rsidRPr="00A826A1">
        <w:fldChar w:fldCharType="begin"/>
      </w:r>
      <w:r w:rsidRPr="00A826A1">
        <w:instrText xml:space="preserve"> MACROBUTTON MTPlaceRef \* MERGEFORMAT </w:instrText>
      </w:r>
      <w:r w:rsidRPr="00A826A1">
        <w:fldChar w:fldCharType="begin"/>
      </w:r>
      <w:r w:rsidRPr="00A826A1">
        <w:instrText xml:space="preserve"> SEQ MTEqn \h \* MERGEFORMAT </w:instrText>
      </w:r>
      <w:r w:rsidRPr="00A826A1">
        <w:fldChar w:fldCharType="end"/>
      </w:r>
      <w:r w:rsidRPr="00A826A1">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A826A1">
        <w:instrText>.</w:instrText>
      </w:r>
      <w:r>
        <w:rPr>
          <w:noProof/>
        </w:rPr>
        <w:fldChar w:fldCharType="begin"/>
      </w:r>
      <w:r>
        <w:rPr>
          <w:noProof/>
        </w:rPr>
        <w:instrText xml:space="preserve"> SEQ MTEqn \c \* Arabic \* MERGEFORMAT </w:instrText>
      </w:r>
      <w:r>
        <w:rPr>
          <w:noProof/>
        </w:rPr>
        <w:fldChar w:fldCharType="separate"/>
      </w:r>
      <w:r>
        <w:rPr>
          <w:noProof/>
        </w:rPr>
        <w:instrText>22</w:instrText>
      </w:r>
      <w:r>
        <w:rPr>
          <w:noProof/>
        </w:rPr>
        <w:fldChar w:fldCharType="end"/>
      </w:r>
      <w:r w:rsidRPr="00A826A1">
        <w:instrText>)</w:instrText>
      </w:r>
      <w:r w:rsidRPr="00A826A1">
        <w:fldChar w:fldCharType="end"/>
      </w:r>
    </w:p>
    <w:p w:rsidR="001E1140" w:rsidRPr="00A826A1" w:rsidRDefault="001E1140" w:rsidP="00D23C1B"/>
    <w:p w:rsidR="001E1140" w:rsidRPr="00A826A1" w:rsidRDefault="001E1140" w:rsidP="00D23C1B">
      <w:r w:rsidRPr="00A826A1">
        <w:t xml:space="preserve">and </w:t>
      </w:r>
      <w:r>
        <w:rPr>
          <w:noProof/>
          <w:position w:val="-14"/>
        </w:rPr>
        <w:drawing>
          <wp:inline distT="0" distB="0" distL="0" distR="0" wp14:anchorId="71374065" wp14:editId="6FAE6836">
            <wp:extent cx="1038225" cy="266700"/>
            <wp:effectExtent l="0" t="0" r="9525" b="0"/>
            <wp:docPr id="822754808" name="Picture 82275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038225" cy="266700"/>
                    </a:xfrm>
                    <a:prstGeom prst="rect">
                      <a:avLst/>
                    </a:prstGeom>
                    <a:noFill/>
                    <a:ln>
                      <a:noFill/>
                    </a:ln>
                  </pic:spPr>
                </pic:pic>
              </a:graphicData>
            </a:graphic>
          </wp:inline>
        </w:drawing>
      </w:r>
      <w:r w:rsidRPr="00A826A1">
        <w:t xml:space="preserve"> with a Rayleigh envelope density given by</w:t>
      </w:r>
    </w:p>
    <w:p w:rsidR="001E1140" w:rsidRPr="00A826A1" w:rsidRDefault="001E1140" w:rsidP="00D23C1B"/>
    <w:p w:rsidR="001E1140" w:rsidRPr="00A826A1" w:rsidRDefault="001E1140" w:rsidP="00D23C1B">
      <w:r w:rsidRPr="00A826A1">
        <w:tab/>
      </w:r>
      <w:r>
        <w:rPr>
          <w:noProof/>
          <w:position w:val="-30"/>
        </w:rPr>
        <w:drawing>
          <wp:inline distT="0" distB="0" distL="0" distR="0" wp14:anchorId="10E0D3AF" wp14:editId="1C25A1FD">
            <wp:extent cx="1095375" cy="504825"/>
            <wp:effectExtent l="0" t="0" r="9525" b="9525"/>
            <wp:docPr id="498726665" name="Picture 49872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1095375" cy="504825"/>
                    </a:xfrm>
                    <a:prstGeom prst="rect">
                      <a:avLst/>
                    </a:prstGeom>
                    <a:noFill/>
                    <a:ln>
                      <a:noFill/>
                    </a:ln>
                  </pic:spPr>
                </pic:pic>
              </a:graphicData>
            </a:graphic>
          </wp:inline>
        </w:drawing>
      </w:r>
      <w:r w:rsidRPr="00A826A1">
        <w:tab/>
      </w:r>
      <w:r w:rsidRPr="00A826A1">
        <w:fldChar w:fldCharType="begin"/>
      </w:r>
      <w:r w:rsidRPr="00A826A1">
        <w:instrText xml:space="preserve"> MACROBUTTON MTPlaceRef \* MERGEFORMAT </w:instrText>
      </w:r>
      <w:r w:rsidRPr="00A826A1">
        <w:fldChar w:fldCharType="begin"/>
      </w:r>
      <w:r w:rsidRPr="00A826A1">
        <w:instrText xml:space="preserve"> SEQ MTEqn \h \* MERGEFORMAT </w:instrText>
      </w:r>
      <w:r w:rsidRPr="00A826A1">
        <w:fldChar w:fldCharType="end"/>
      </w:r>
      <w:r w:rsidRPr="00A826A1">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A826A1">
        <w:instrText>.</w:instrText>
      </w:r>
      <w:r>
        <w:rPr>
          <w:noProof/>
        </w:rPr>
        <w:fldChar w:fldCharType="begin"/>
      </w:r>
      <w:r>
        <w:rPr>
          <w:noProof/>
        </w:rPr>
        <w:instrText xml:space="preserve"> SEQ MTEqn \c \* Arabic \* MERGEFORMAT </w:instrText>
      </w:r>
      <w:r>
        <w:rPr>
          <w:noProof/>
        </w:rPr>
        <w:fldChar w:fldCharType="separate"/>
      </w:r>
      <w:r>
        <w:rPr>
          <w:noProof/>
        </w:rPr>
        <w:instrText>23</w:instrText>
      </w:r>
      <w:r>
        <w:rPr>
          <w:noProof/>
        </w:rPr>
        <w:fldChar w:fldCharType="end"/>
      </w:r>
      <w:r w:rsidRPr="00A826A1">
        <w:instrText>)</w:instrText>
      </w:r>
      <w:r w:rsidRPr="00A826A1">
        <w:fldChar w:fldCharType="end"/>
      </w:r>
    </w:p>
    <w:p w:rsidR="001E1140" w:rsidRPr="00A826A1" w:rsidRDefault="001E1140" w:rsidP="00D23C1B"/>
    <w:p w:rsidR="001E1140" w:rsidRPr="00A826A1" w:rsidRDefault="001E1140" w:rsidP="00D23C1B">
      <w:r w:rsidRPr="00A826A1">
        <w:t xml:space="preserve">Conditioning on </w:t>
      </w:r>
      <w:r>
        <w:rPr>
          <w:noProof/>
          <w:position w:val="-10"/>
        </w:rPr>
        <w:drawing>
          <wp:inline distT="0" distB="0" distL="0" distR="0" wp14:anchorId="6AC43056" wp14:editId="037F53C0">
            <wp:extent cx="190500" cy="200025"/>
            <wp:effectExtent l="0" t="0" r="0" b="9525"/>
            <wp:docPr id="1739520036" name="Picture 173952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A826A1">
        <w:t>we have</w:t>
      </w:r>
    </w:p>
    <w:p w:rsidR="001E1140" w:rsidRPr="00A826A1" w:rsidRDefault="001E1140" w:rsidP="00D23C1B"/>
    <w:p w:rsidR="001E1140" w:rsidRPr="00A826A1" w:rsidRDefault="001E1140" w:rsidP="00D23C1B">
      <w:r w:rsidRPr="00A826A1">
        <w:tab/>
      </w:r>
      <w:r>
        <w:rPr>
          <w:noProof/>
          <w:position w:val="-50"/>
        </w:rPr>
        <w:drawing>
          <wp:inline distT="0" distB="0" distL="0" distR="0" wp14:anchorId="46BC8DA5" wp14:editId="4A92C2D1">
            <wp:extent cx="1857375" cy="723900"/>
            <wp:effectExtent l="0" t="0" r="9525" b="0"/>
            <wp:docPr id="383389229" name="Picture 38338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857375" cy="723900"/>
                    </a:xfrm>
                    <a:prstGeom prst="rect">
                      <a:avLst/>
                    </a:prstGeom>
                    <a:noFill/>
                    <a:ln>
                      <a:noFill/>
                    </a:ln>
                  </pic:spPr>
                </pic:pic>
              </a:graphicData>
            </a:graphic>
          </wp:inline>
        </w:drawing>
      </w:r>
      <w:r w:rsidRPr="00A826A1">
        <w:tab/>
      </w:r>
      <w:r w:rsidRPr="00A826A1">
        <w:fldChar w:fldCharType="begin"/>
      </w:r>
      <w:r w:rsidRPr="00A826A1">
        <w:instrText xml:space="preserve"> MACROBUTTON MTPlaceRef \* MERGEFORMAT </w:instrText>
      </w:r>
      <w:r w:rsidRPr="00A826A1">
        <w:fldChar w:fldCharType="begin"/>
      </w:r>
      <w:r w:rsidRPr="00A826A1">
        <w:instrText xml:space="preserve"> SEQ MTEqn \h \* MERGEFORMAT </w:instrText>
      </w:r>
      <w:r w:rsidRPr="00A826A1">
        <w:fldChar w:fldCharType="end"/>
      </w:r>
      <w:r w:rsidRPr="00A826A1">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A826A1">
        <w:instrText>.</w:instrText>
      </w:r>
      <w:r>
        <w:rPr>
          <w:noProof/>
        </w:rPr>
        <w:fldChar w:fldCharType="begin"/>
      </w:r>
      <w:r>
        <w:rPr>
          <w:noProof/>
        </w:rPr>
        <w:instrText xml:space="preserve"> SEQ MTEqn \c \* Arabic \* MERGEFORMAT </w:instrText>
      </w:r>
      <w:r>
        <w:rPr>
          <w:noProof/>
        </w:rPr>
        <w:fldChar w:fldCharType="separate"/>
      </w:r>
      <w:r>
        <w:rPr>
          <w:noProof/>
        </w:rPr>
        <w:instrText>24</w:instrText>
      </w:r>
      <w:r>
        <w:rPr>
          <w:noProof/>
        </w:rPr>
        <w:fldChar w:fldCharType="end"/>
      </w:r>
      <w:r w:rsidRPr="00A826A1">
        <w:instrText>)</w:instrText>
      </w:r>
      <w:r w:rsidRPr="00A826A1">
        <w:fldChar w:fldCharType="end"/>
      </w:r>
    </w:p>
    <w:p w:rsidR="001E1140" w:rsidRPr="00A826A1" w:rsidRDefault="001E1140" w:rsidP="00D23C1B"/>
    <w:p w:rsidR="001E1140" w:rsidRPr="00A826A1" w:rsidRDefault="001E1140" w:rsidP="00D23C1B">
      <w:r w:rsidRPr="00A826A1">
        <w:t xml:space="preserve">We may integrate out the phase because the following integrands are independent of it.  Next we integrate over </w:t>
      </w:r>
      <w:r>
        <w:rPr>
          <w:noProof/>
          <w:position w:val="-10"/>
        </w:rPr>
        <w:drawing>
          <wp:inline distT="0" distB="0" distL="0" distR="0" wp14:anchorId="7B489786" wp14:editId="2AE9FA73">
            <wp:extent cx="190500" cy="200025"/>
            <wp:effectExtent l="0" t="0" r="0" b="9525"/>
            <wp:docPr id="1273739073" name="Picture 1273739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A826A1">
        <w:t>to obtain</w:t>
      </w:r>
    </w:p>
    <w:p w:rsidR="001E1140" w:rsidRPr="00A826A1" w:rsidRDefault="001E1140" w:rsidP="00D23C1B"/>
    <w:p w:rsidR="001E1140" w:rsidRPr="00A826A1" w:rsidRDefault="001E1140" w:rsidP="00D23C1B">
      <w:r w:rsidRPr="00A826A1">
        <w:tab/>
      </w:r>
      <w:r>
        <w:rPr>
          <w:noProof/>
          <w:position w:val="-68"/>
        </w:rPr>
        <w:drawing>
          <wp:inline distT="0" distB="0" distL="0" distR="0" wp14:anchorId="6D39D089" wp14:editId="5E0211E7">
            <wp:extent cx="2209800" cy="942975"/>
            <wp:effectExtent l="0" t="0" r="0" b="9525"/>
            <wp:docPr id="906314753" name="Picture 90631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2209800" cy="942975"/>
                    </a:xfrm>
                    <a:prstGeom prst="rect">
                      <a:avLst/>
                    </a:prstGeom>
                    <a:noFill/>
                    <a:ln>
                      <a:noFill/>
                    </a:ln>
                  </pic:spPr>
                </pic:pic>
              </a:graphicData>
            </a:graphic>
          </wp:inline>
        </w:drawing>
      </w:r>
      <w:r w:rsidRPr="00A826A1">
        <w:tab/>
      </w:r>
      <w:r w:rsidRPr="00A826A1">
        <w:fldChar w:fldCharType="begin"/>
      </w:r>
      <w:r w:rsidRPr="00A826A1">
        <w:instrText xml:space="preserve"> MACROBUTTON MTPlaceRef \* MERGEFORMAT </w:instrText>
      </w:r>
      <w:r w:rsidRPr="00A826A1">
        <w:fldChar w:fldCharType="begin"/>
      </w:r>
      <w:r w:rsidRPr="00A826A1">
        <w:instrText xml:space="preserve"> SEQ MTEqn \h \* MERGEFORMAT </w:instrText>
      </w:r>
      <w:r w:rsidRPr="00A826A1">
        <w:fldChar w:fldCharType="end"/>
      </w:r>
      <w:r w:rsidRPr="00A826A1">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A826A1">
        <w:instrText>.</w:instrText>
      </w:r>
      <w:r>
        <w:rPr>
          <w:noProof/>
        </w:rPr>
        <w:fldChar w:fldCharType="begin"/>
      </w:r>
      <w:r>
        <w:rPr>
          <w:noProof/>
        </w:rPr>
        <w:instrText xml:space="preserve"> SEQ MTEqn \c \* Arabic \* MERGEFORMAT </w:instrText>
      </w:r>
      <w:r>
        <w:rPr>
          <w:noProof/>
        </w:rPr>
        <w:fldChar w:fldCharType="separate"/>
      </w:r>
      <w:r>
        <w:rPr>
          <w:noProof/>
        </w:rPr>
        <w:instrText>25</w:instrText>
      </w:r>
      <w:r>
        <w:rPr>
          <w:noProof/>
        </w:rPr>
        <w:fldChar w:fldCharType="end"/>
      </w:r>
      <w:r w:rsidRPr="00A826A1">
        <w:instrText>)</w:instrText>
      </w:r>
      <w:r w:rsidRPr="00A826A1">
        <w:fldChar w:fldCharType="end"/>
      </w:r>
    </w:p>
    <w:p w:rsidR="001E1140" w:rsidRPr="00A826A1" w:rsidRDefault="001E1140" w:rsidP="00D23C1B"/>
    <w:p w:rsidR="001E1140" w:rsidRPr="00A826A1" w:rsidRDefault="001E1140" w:rsidP="00D23C1B">
      <w:r w:rsidRPr="00A826A1">
        <w:lastRenderedPageBreak/>
        <w:t xml:space="preserve">where we have used the substitution </w:t>
      </w:r>
      <w:r>
        <w:rPr>
          <w:noProof/>
          <w:position w:val="-4"/>
        </w:rPr>
        <w:drawing>
          <wp:inline distT="0" distB="0" distL="0" distR="0" wp14:anchorId="1075A79C" wp14:editId="0CABB33D">
            <wp:extent cx="428625" cy="152400"/>
            <wp:effectExtent l="0" t="0" r="9525" b="0"/>
            <wp:docPr id="457763348" name="Picture 45776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428625" cy="152400"/>
                    </a:xfrm>
                    <a:prstGeom prst="rect">
                      <a:avLst/>
                    </a:prstGeom>
                    <a:noFill/>
                    <a:ln>
                      <a:noFill/>
                    </a:ln>
                  </pic:spPr>
                </pic:pic>
              </a:graphicData>
            </a:graphic>
          </wp:inline>
        </w:drawing>
      </w:r>
      <w:r w:rsidRPr="00A826A1">
        <w:t>to manufacture a Ricean density which integrates to one.  Finally, we integrate over the fading amplitude, to yield</w:t>
      </w:r>
    </w:p>
    <w:p w:rsidR="001E1140" w:rsidRPr="00A826A1" w:rsidRDefault="001E1140" w:rsidP="00D23C1B"/>
    <w:p w:rsidR="001E1140" w:rsidRPr="00A826A1" w:rsidRDefault="001E1140" w:rsidP="00D23C1B">
      <w:r w:rsidRPr="00A826A1">
        <w:tab/>
      </w:r>
      <w:r>
        <w:rPr>
          <w:noProof/>
          <w:position w:val="-62"/>
        </w:rPr>
        <w:drawing>
          <wp:inline distT="0" distB="0" distL="0" distR="0" wp14:anchorId="3207DB0A" wp14:editId="726AEB17">
            <wp:extent cx="1905000" cy="876300"/>
            <wp:effectExtent l="0" t="0" r="0" b="0"/>
            <wp:docPr id="1117752703" name="Picture 111775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1905000" cy="876300"/>
                    </a:xfrm>
                    <a:prstGeom prst="rect">
                      <a:avLst/>
                    </a:prstGeom>
                    <a:noFill/>
                    <a:ln>
                      <a:noFill/>
                    </a:ln>
                  </pic:spPr>
                </pic:pic>
              </a:graphicData>
            </a:graphic>
          </wp:inline>
        </w:drawing>
      </w:r>
      <w:r w:rsidRPr="00A826A1">
        <w:tab/>
      </w:r>
      <w:r w:rsidRPr="00A826A1">
        <w:fldChar w:fldCharType="begin"/>
      </w:r>
      <w:r w:rsidRPr="00A826A1">
        <w:instrText xml:space="preserve"> MACROBUTTON MTPlaceRef \* MERGEFORMAT </w:instrText>
      </w:r>
      <w:r w:rsidRPr="00A826A1">
        <w:fldChar w:fldCharType="begin"/>
      </w:r>
      <w:r w:rsidRPr="00A826A1">
        <w:instrText xml:space="preserve"> SEQ MTEqn \h \* MERGEFORMAT </w:instrText>
      </w:r>
      <w:r w:rsidRPr="00A826A1">
        <w:fldChar w:fldCharType="end"/>
      </w:r>
      <w:r w:rsidRPr="00A826A1">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A826A1">
        <w:instrText>.</w:instrText>
      </w:r>
      <w:r>
        <w:rPr>
          <w:noProof/>
        </w:rPr>
        <w:fldChar w:fldCharType="begin"/>
      </w:r>
      <w:r>
        <w:rPr>
          <w:noProof/>
        </w:rPr>
        <w:instrText xml:space="preserve"> SEQ MTEqn \c \* Arabic \* MERGEFORMAT </w:instrText>
      </w:r>
      <w:r>
        <w:rPr>
          <w:noProof/>
        </w:rPr>
        <w:fldChar w:fldCharType="separate"/>
      </w:r>
      <w:r>
        <w:rPr>
          <w:noProof/>
        </w:rPr>
        <w:instrText>26</w:instrText>
      </w:r>
      <w:r>
        <w:rPr>
          <w:noProof/>
        </w:rPr>
        <w:fldChar w:fldCharType="end"/>
      </w:r>
      <w:r w:rsidRPr="00A826A1">
        <w:instrText>)</w:instrText>
      </w:r>
      <w:r w:rsidRPr="00A826A1">
        <w:fldChar w:fldCharType="end"/>
      </w:r>
    </w:p>
    <w:p w:rsidR="001E1140" w:rsidRPr="00A826A1" w:rsidRDefault="001E1140" w:rsidP="00D23C1B"/>
    <w:p w:rsidR="001E1140" w:rsidRPr="00A826A1" w:rsidRDefault="001E1140" w:rsidP="00D23C1B">
      <w:r w:rsidRPr="00A826A1">
        <w:t xml:space="preserve">where </w:t>
      </w:r>
      <w:r>
        <w:rPr>
          <w:noProof/>
          <w:position w:val="-14"/>
        </w:rPr>
        <w:drawing>
          <wp:inline distT="0" distB="0" distL="0" distR="0" wp14:anchorId="0AC9D71B" wp14:editId="7C4DE31F">
            <wp:extent cx="1628775" cy="266700"/>
            <wp:effectExtent l="0" t="0" r="0" b="0"/>
            <wp:docPr id="1736998174" name="Picture 17369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1628775" cy="266700"/>
                    </a:xfrm>
                    <a:prstGeom prst="rect">
                      <a:avLst/>
                    </a:prstGeom>
                    <a:noFill/>
                    <a:ln>
                      <a:noFill/>
                    </a:ln>
                  </pic:spPr>
                </pic:pic>
              </a:graphicData>
            </a:graphic>
          </wp:inline>
        </w:drawing>
      </w:r>
      <w:r w:rsidRPr="00A826A1">
        <w:t xml:space="preserve">is the average received energy and </w:t>
      </w:r>
      <w:r>
        <w:rPr>
          <w:noProof/>
          <w:position w:val="-10"/>
        </w:rPr>
        <w:drawing>
          <wp:inline distT="0" distB="0" distL="0" distR="0" wp14:anchorId="530F24EE" wp14:editId="0708A44B">
            <wp:extent cx="771525" cy="228600"/>
            <wp:effectExtent l="0" t="0" r="9525" b="0"/>
            <wp:docPr id="1996513150" name="Picture 199651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771525" cy="228600"/>
                    </a:xfrm>
                    <a:prstGeom prst="rect">
                      <a:avLst/>
                    </a:prstGeom>
                    <a:noFill/>
                    <a:ln>
                      <a:noFill/>
                    </a:ln>
                  </pic:spPr>
                </pic:pic>
              </a:graphicData>
            </a:graphic>
          </wp:inline>
        </w:drawing>
      </w:r>
      <w:r w:rsidRPr="00A826A1">
        <w:t>is the average SNR.  Note that the performance is much worse than the nonfading channel jwhich is due to the nonzero probability of a very small amplitude coefficient, i.e. a deep fade.</w:t>
      </w:r>
    </w:p>
    <w:p w:rsidR="001E1140" w:rsidRPr="00A826A1" w:rsidRDefault="001E1140" w:rsidP="00D23C1B"/>
    <w:p w:rsidR="001E1140" w:rsidRDefault="001E1140" w:rsidP="00D23C1B">
      <w:r>
        <w:t xml:space="preserve">The ideal noncoherent BER for binary orthogonal signaling is found by setting </w:t>
      </w:r>
      <w:r>
        <w:rPr>
          <w:noProof/>
          <w:position w:val="-10"/>
        </w:rPr>
        <w:drawing>
          <wp:inline distT="0" distB="0" distL="0" distR="0" wp14:anchorId="71937EF3" wp14:editId="427A28D6">
            <wp:extent cx="542925" cy="190500"/>
            <wp:effectExtent l="0" t="0" r="9525" b="0"/>
            <wp:docPr id="976375628" name="Picture 97637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542925" cy="190500"/>
                    </a:xfrm>
                    <a:prstGeom prst="rect">
                      <a:avLst/>
                    </a:prstGeom>
                    <a:noFill/>
                    <a:ln>
                      <a:noFill/>
                    </a:ln>
                  </pic:spPr>
                </pic:pic>
              </a:graphicData>
            </a:graphic>
          </wp:inline>
        </w:drawing>
      </w:r>
      <w:r>
        <w:t>to yield</w:t>
      </w:r>
    </w:p>
    <w:p w:rsidR="001E1140" w:rsidRDefault="001E1140" w:rsidP="00D23C1B"/>
    <w:p w:rsidR="001E1140" w:rsidRDefault="001E1140" w:rsidP="00D23C1B">
      <w:r>
        <w:tab/>
      </w:r>
      <w:r>
        <w:rPr>
          <w:noProof/>
          <w:position w:val="-24"/>
        </w:rPr>
        <w:drawing>
          <wp:inline distT="0" distB="0" distL="0" distR="0" wp14:anchorId="637D7D9F" wp14:editId="60491B78">
            <wp:extent cx="647700" cy="390525"/>
            <wp:effectExtent l="0" t="0" r="0" b="9525"/>
            <wp:docPr id="1084890076" name="Picture 108489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647700" cy="3905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27</w:instrText>
      </w:r>
      <w:r>
        <w:rPr>
          <w:noProof/>
        </w:rPr>
        <w:fldChar w:fldCharType="end"/>
      </w:r>
      <w:r>
        <w:instrText>)</w:instrText>
      </w:r>
      <w:r>
        <w:fldChar w:fldCharType="end"/>
      </w:r>
    </w:p>
    <w:p w:rsidR="001E1140" w:rsidRPr="00B40FA0" w:rsidRDefault="001E1140" w:rsidP="00D23C1B"/>
    <w:p w:rsidR="001E1140" w:rsidRDefault="001E1140" w:rsidP="00D23C1B">
      <w:r>
        <w:t>Next consider coherent binary orthogonal signaling with a signal model given by</w:t>
      </w:r>
    </w:p>
    <w:p w:rsidR="001E1140" w:rsidRDefault="001E1140" w:rsidP="00D23C1B"/>
    <w:p w:rsidR="001E1140" w:rsidRDefault="001E1140" w:rsidP="00D23C1B">
      <w:r>
        <w:tab/>
      </w:r>
      <w:r>
        <w:rPr>
          <w:noProof/>
          <w:position w:val="-10"/>
        </w:rPr>
        <w:drawing>
          <wp:inline distT="0" distB="0" distL="0" distR="0" wp14:anchorId="6FAFBB35" wp14:editId="43ADE0AE">
            <wp:extent cx="1409700" cy="200025"/>
            <wp:effectExtent l="0" t="0" r="0" b="9525"/>
            <wp:docPr id="1422329723" name="Picture 142232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1409700" cy="2000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28</w:instrText>
      </w:r>
      <w:r>
        <w:rPr>
          <w:noProof/>
        </w:rPr>
        <w:fldChar w:fldCharType="end"/>
      </w:r>
      <w:r>
        <w:instrText>)</w:instrText>
      </w:r>
      <w:r>
        <w:fldChar w:fldCharType="end"/>
      </w:r>
    </w:p>
    <w:p w:rsidR="001E1140" w:rsidRPr="00BE314D" w:rsidRDefault="001E1140" w:rsidP="00D23C1B"/>
    <w:p w:rsidR="001E1140" w:rsidRPr="00BE314D" w:rsidRDefault="001E1140" w:rsidP="00D23C1B">
      <w:r w:rsidRPr="00BE314D">
        <w:t>The prob error is obtained by averaging over the distribution of A2 which is Exponential.</w:t>
      </w:r>
    </w:p>
    <w:p w:rsidR="001E1140" w:rsidRDefault="001E1140" w:rsidP="00D23C1B"/>
    <w:p w:rsidR="001E1140" w:rsidRDefault="001E1140" w:rsidP="00D23C1B">
      <w:r>
        <w:tab/>
      </w:r>
      <w:r>
        <w:rPr>
          <w:noProof/>
          <w:position w:val="-32"/>
        </w:rPr>
        <w:drawing>
          <wp:inline distT="0" distB="0" distL="0" distR="0" wp14:anchorId="009159CB" wp14:editId="632E6768">
            <wp:extent cx="2124075" cy="495300"/>
            <wp:effectExtent l="0" t="0" r="9525" b="0"/>
            <wp:docPr id="1071101091" name="Picture 107110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2124075" cy="495300"/>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29</w:instrText>
      </w:r>
      <w:r>
        <w:rPr>
          <w:noProof/>
        </w:rPr>
        <w:fldChar w:fldCharType="end"/>
      </w:r>
      <w:r>
        <w:instrText>)</w:instrText>
      </w:r>
      <w:r>
        <w:fldChar w:fldCharType="end"/>
      </w:r>
    </w:p>
    <w:p w:rsidR="001E1140" w:rsidRPr="00BE314D" w:rsidRDefault="001E1140" w:rsidP="00D23C1B"/>
    <w:p w:rsidR="001E1140" w:rsidRDefault="001E1140" w:rsidP="00D23C1B">
      <w:r>
        <w:t xml:space="preserve">A plot of the two error probabilities is given in Figure () </w:t>
      </w:r>
    </w:p>
    <w:p w:rsidR="001E1140" w:rsidRDefault="001E1140" w:rsidP="00D23C1B"/>
    <w:p w:rsidR="001E1140" w:rsidRPr="00C860D7" w:rsidRDefault="001E1140" w:rsidP="00D23C1B">
      <w:r>
        <w:rPr>
          <w:noProof/>
        </w:rPr>
        <w:lastRenderedPageBreak/>
        <w:drawing>
          <wp:inline distT="0" distB="0" distL="0" distR="0" wp14:anchorId="0641F680" wp14:editId="2B9A32CA">
            <wp:extent cx="5486400" cy="4114800"/>
            <wp:effectExtent l="0" t="0" r="0" b="0"/>
            <wp:docPr id="364751337" name="Picture 36475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rsidR="001E1140" w:rsidRPr="00A826A1" w:rsidRDefault="001E1140" w:rsidP="00D23C1B"/>
    <w:p w:rsidR="001E1140" w:rsidRDefault="001E1140" w:rsidP="00575986">
      <w:pPr>
        <w:pStyle w:val="Heading3"/>
        <w:numPr>
          <w:ilvl w:val="2"/>
          <w:numId w:val="1"/>
        </w:numPr>
      </w:pPr>
      <w:bookmarkStart w:id="106" w:name="_Toc280363879"/>
      <w:bookmarkStart w:id="107" w:name="_Toc209787714"/>
      <w:bookmarkStart w:id="108" w:name="_Toc229857372"/>
      <w:bookmarkStart w:id="109" w:name="_Toc229926425"/>
      <w:r>
        <w:t>OFDM</w:t>
      </w:r>
      <w:bookmarkEnd w:id="106"/>
      <w:bookmarkEnd w:id="107"/>
      <w:bookmarkEnd w:id="108"/>
      <w:bookmarkEnd w:id="109"/>
    </w:p>
    <w:p w:rsidR="001E1140" w:rsidRDefault="001E1140" w:rsidP="00D23C1B"/>
    <w:p w:rsidR="001E1140" w:rsidRDefault="001E1140" w:rsidP="00D23C1B">
      <w:r>
        <w:fldChar w:fldCharType="begin"/>
      </w:r>
      <w:r>
        <w:instrText xml:space="preserve"> MACROBUTTON MTEditEquationSection2 </w:instrText>
      </w:r>
      <w:r w:rsidRPr="00113C75">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p>
    <w:p w:rsidR="001E1140" w:rsidRDefault="001E1140" w:rsidP="00D23C1B">
      <w:r>
        <w:t>Orthogonal Frequency Division Multiplexing (OFDM) is a discrete multitone modulation scheme especially suited for high data rate communication over delay dispersive channels.  The high data rate stream is converted into a number of parallel low data rate streams that effectively see narrowband flat fading channels which are easily equalized.</w:t>
      </w:r>
    </w:p>
    <w:p w:rsidR="001E1140" w:rsidRDefault="001E1140" w:rsidP="00D23C1B"/>
    <w:p w:rsidR="001E1140" w:rsidRDefault="001E1140" w:rsidP="00D23C1B">
      <w:r>
        <w:t>Let us first mention briefly the limitations of conventional modulation methods when tasked to provide high data rates over delay dispersive channels.  Single carrier TDMA systems require very short symbol durations to achieve high data rates.  As a result the channel impulse response becomes very long in terms of symbol durations and thus imposes a large computational burden on the equalizer.  Similarly, the wideband nature of CDMA systems requires estimating the channel gains for a Rake which coherently combines multipath components with an excess delay spread less than the chip rate.  If in addition ISI is present, ie the excess delay spread is greater than the symbol time, an equalizer operating at the symbol rate is also required.  Both these situation cause increasing complexity as the symbol duration is reduced.  OFDM removes these difficulties by essentially decouples mutlipath effects from the symbol time.</w:t>
      </w:r>
    </w:p>
    <w:p w:rsidR="001E1140" w:rsidRDefault="001E1140" w:rsidP="00D23C1B"/>
    <w:p w:rsidR="001E1140" w:rsidRDefault="001E1140" w:rsidP="00D23C1B">
      <w:r>
        <w:t xml:space="preserve">First we consider an analog dense multicarrier system and then build up the innovations which result in OFDM.  The total available bandwidth, </w:t>
      </w:r>
      <w:r w:rsidR="00753917" w:rsidRPr="00753917">
        <w:rPr>
          <w:noProof/>
          <w:position w:val="-6"/>
          <w14:ligatures w14:val="standardContextual"/>
        </w:rPr>
      </w:r>
      <w:r w:rsidR="00753917" w:rsidRPr="00753917">
        <w:rPr>
          <w:noProof/>
          <w:position w:val="-6"/>
          <w14:ligatures w14:val="standardContextual"/>
        </w:rPr>
        <w:object w:dxaOrig="279"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2" type="#_x0000_t75" alt="" style="width:13.8pt;height:13.8pt;mso-width-percent:0;mso-height-percent:0;mso-width-percent:0;mso-height-percent:0" o:ole="">
            <v:imagedata r:id="rId257" o:title=""/>
          </v:shape>
          <o:OLEObject Type="Embed" ProgID="Equation.DSMT4" ShapeID="_x0000_i1132" DrawAspect="Content" ObjectID="_1852698002" r:id="rId258"/>
        </w:object>
      </w:r>
      <w:r>
        <w:t xml:space="preserve">, is partitioned among </w:t>
      </w:r>
      <w:r w:rsidR="00753917" w:rsidRPr="00753917">
        <w:rPr>
          <w:noProof/>
          <w:position w:val="-6"/>
          <w14:ligatures w14:val="standardContextual"/>
        </w:rPr>
      </w:r>
      <w:r w:rsidR="00753917" w:rsidRPr="00753917">
        <w:rPr>
          <w:noProof/>
          <w:position w:val="-6"/>
          <w14:ligatures w14:val="standardContextual"/>
        </w:rPr>
        <w:object w:dxaOrig="279" w:dyaOrig="279">
          <v:shape id="_x0000_i1131" type="#_x0000_t75" alt="" style="width:13.8pt;height:13.8pt;mso-width-percent:0;mso-height-percent:0;mso-width-percent:0;mso-height-percent:0" o:ole="">
            <v:imagedata r:id="rId259" o:title=""/>
          </v:shape>
          <o:OLEObject Type="Embed" ProgID="Equation.DSMT4" ShapeID="_x0000_i1131" DrawAspect="Content" ObjectID="_1852698003" r:id="rId260"/>
        </w:object>
      </w:r>
      <w:r>
        <w:t xml:space="preserve">subcarriers or tones </w:t>
      </w:r>
      <w:r>
        <w:lastRenderedPageBreak/>
        <w:t xml:space="preserve">at frequencies </w:t>
      </w:r>
      <w:r w:rsidR="00753917" w:rsidRPr="00753917">
        <w:rPr>
          <w:noProof/>
          <w:position w:val="-12"/>
          <w14:ligatures w14:val="standardContextual"/>
        </w:rPr>
      </w:r>
      <w:r w:rsidR="00753917" w:rsidRPr="00753917">
        <w:rPr>
          <w:noProof/>
          <w:position w:val="-12"/>
          <w14:ligatures w14:val="standardContextual"/>
        </w:rPr>
        <w:object w:dxaOrig="2780" w:dyaOrig="360">
          <v:shape id="_x0000_i1130" type="#_x0000_t75" alt="" style="width:135.55pt;height:22.2pt;mso-width-percent:0;mso-height-percent:0;mso-width-percent:0;mso-height-percent:0" o:ole="">
            <v:imagedata r:id="rId261" o:title=""/>
          </v:shape>
          <o:OLEObject Type="Embed" ProgID="Equation.DSMT4" ShapeID="_x0000_i1130" DrawAspect="Content" ObjectID="_1852698004" r:id="rId262"/>
        </w:object>
      </w:r>
      <w:r>
        <w:t xml:space="preserve">.  The input information stream </w:t>
      </w:r>
      <w:r w:rsidR="00753917" w:rsidRPr="00753917">
        <w:rPr>
          <w:noProof/>
          <w:position w:val="-14"/>
          <w14:ligatures w14:val="standardContextual"/>
        </w:rPr>
      </w:r>
      <w:r w:rsidR="00753917" w:rsidRPr="00753917">
        <w:rPr>
          <w:noProof/>
          <w:position w:val="-14"/>
          <w14:ligatures w14:val="standardContextual"/>
        </w:rPr>
        <w:object w:dxaOrig="460" w:dyaOrig="400">
          <v:shape id="_x0000_i1129" type="#_x0000_t75" alt="" style="width:22.2pt;height:22.2pt;mso-width-percent:0;mso-height-percent:0;mso-width-percent:0;mso-height-percent:0" o:ole="">
            <v:imagedata r:id="rId263" o:title=""/>
          </v:shape>
          <o:OLEObject Type="Embed" ProgID="Equation.DSMT4" ShapeID="_x0000_i1129" DrawAspect="Content" ObjectID="_1852698005" r:id="rId264"/>
        </w:object>
      </w:r>
      <w:r>
        <w:t xml:space="preserve"> at rate </w:t>
      </w:r>
      <w:r w:rsidR="00753917" w:rsidRPr="00753917">
        <w:rPr>
          <w:noProof/>
          <w:position w:val="-6"/>
          <w14:ligatures w14:val="standardContextual"/>
        </w:rPr>
      </w:r>
      <w:r w:rsidR="00753917" w:rsidRPr="00753917">
        <w:rPr>
          <w:noProof/>
          <w:position w:val="-6"/>
          <w14:ligatures w14:val="standardContextual"/>
        </w:rPr>
        <w:object w:dxaOrig="840" w:dyaOrig="279">
          <v:shape id="_x0000_i1128" type="#_x0000_t75" alt="" style="width:43.65pt;height:13.8pt;mso-width-percent:0;mso-height-percent:0;mso-width-percent:0;mso-height-percent:0" o:ole="">
            <v:imagedata r:id="rId265" o:title=""/>
          </v:shape>
          <o:OLEObject Type="Embed" ProgID="Equation.DSMT4" ShapeID="_x0000_i1128" DrawAspect="Content" ObjectID="_1852698006" r:id="rId266"/>
        </w:object>
      </w:r>
      <w:r>
        <w:t xml:space="preserve">, where </w:t>
      </w:r>
      <w:r w:rsidR="00753917" w:rsidRPr="00753917">
        <w:rPr>
          <w:noProof/>
          <w:position w:val="-4"/>
          <w14:ligatures w14:val="standardContextual"/>
        </w:rPr>
      </w:r>
      <w:r w:rsidR="00753917" w:rsidRPr="00753917">
        <w:rPr>
          <w:noProof/>
          <w:position w:val="-4"/>
          <w14:ligatures w14:val="standardContextual"/>
        </w:rPr>
        <w:object w:dxaOrig="220" w:dyaOrig="260">
          <v:shape id="_x0000_i1127" type="#_x0000_t75" alt="" style="width:13.8pt;height:13.8pt;mso-width-percent:0;mso-height-percent:0;mso-width-percent:0;mso-height-percent:0" o:ole="">
            <v:imagedata r:id="rId267" o:title=""/>
          </v:shape>
          <o:OLEObject Type="Embed" ProgID="Equation.DSMT4" ShapeID="_x0000_i1127" DrawAspect="Content" ObjectID="_1852698007" r:id="rId268"/>
        </w:object>
      </w:r>
      <w:r>
        <w:t>is the symbol epoch, is divided into</w:t>
      </w:r>
      <w:r w:rsidR="00753917" w:rsidRPr="00753917">
        <w:rPr>
          <w:noProof/>
          <w:position w:val="-6"/>
          <w14:ligatures w14:val="standardContextual"/>
        </w:rPr>
      </w:r>
      <w:r w:rsidR="00753917" w:rsidRPr="00753917">
        <w:rPr>
          <w:noProof/>
          <w:position w:val="-6"/>
          <w14:ligatures w14:val="standardContextual"/>
        </w:rPr>
        <w:object w:dxaOrig="279" w:dyaOrig="279">
          <v:shape id="_x0000_i1126" type="#_x0000_t75" alt="" style="width:13.8pt;height:13.8pt;mso-width-percent:0;mso-height-percent:0;mso-width-percent:0;mso-height-percent:0" o:ole="">
            <v:imagedata r:id="rId269" o:title=""/>
          </v:shape>
          <o:OLEObject Type="Embed" ProgID="Equation.DSMT4" ShapeID="_x0000_i1126" DrawAspect="Content" ObjectID="_1852698008" r:id="rId270"/>
        </w:object>
      </w:r>
      <w:r>
        <w:t xml:space="preserve">parallel streams which are then amplitude modulated onto one of the subcarriers.  The carrier modulated symbols are then summed to create the transmitted signal for the symbol time.  Specifically, if we denote the symbol in the </w:t>
      </w:r>
      <w:r w:rsidR="00753917" w:rsidRPr="00753917">
        <w:rPr>
          <w:noProof/>
          <w:position w:val="-6"/>
          <w14:ligatures w14:val="standardContextual"/>
        </w:rPr>
      </w:r>
      <w:r w:rsidR="00753917" w:rsidRPr="00753917">
        <w:rPr>
          <w:noProof/>
          <w:position w:val="-6"/>
          <w14:ligatures w14:val="standardContextual"/>
        </w:rPr>
        <w:object w:dxaOrig="200" w:dyaOrig="220">
          <v:shape id="_x0000_i1125" type="#_x0000_t75" alt="" style="width:6.9pt;height:13.8pt;mso-width-percent:0;mso-height-percent:0;mso-width-percent:0;mso-height-percent:0" o:ole="">
            <v:imagedata r:id="rId271" o:title=""/>
          </v:shape>
          <o:OLEObject Type="Embed" ProgID="Equation.DSMT4" ShapeID="_x0000_i1125" DrawAspect="Content" ObjectID="_1852698009" r:id="rId272"/>
        </w:object>
      </w:r>
      <w:r w:rsidRPr="00042747">
        <w:rPr>
          <w:vertAlign w:val="superscript"/>
        </w:rPr>
        <w:t>th</w:t>
      </w:r>
      <w:r>
        <w:t xml:space="preserve"> epoch on the </w:t>
      </w:r>
      <w:r w:rsidR="00753917" w:rsidRPr="00753917">
        <w:rPr>
          <w:noProof/>
          <w:position w:val="-6"/>
          <w14:ligatures w14:val="standardContextual"/>
        </w:rPr>
      </w:r>
      <w:r w:rsidR="00753917" w:rsidRPr="00753917">
        <w:rPr>
          <w:noProof/>
          <w:position w:val="-6"/>
          <w14:ligatures w14:val="standardContextual"/>
        </w:rPr>
        <w:object w:dxaOrig="200" w:dyaOrig="279">
          <v:shape id="_x0000_i1124" type="#_x0000_t75" alt="" style="width:6.9pt;height:13.8pt;mso-width-percent:0;mso-height-percent:0;mso-width-percent:0;mso-height-percent:0" o:ole="">
            <v:imagedata r:id="rId273" o:title=""/>
          </v:shape>
          <o:OLEObject Type="Embed" ProgID="Equation.DSMT4" ShapeID="_x0000_i1124" DrawAspect="Content" ObjectID="_1852698010" r:id="rId274"/>
        </w:object>
      </w:r>
      <w:r w:rsidRPr="00042747">
        <w:rPr>
          <w:vertAlign w:val="superscript"/>
        </w:rPr>
        <w:t>th</w:t>
      </w:r>
      <w:r>
        <w:t xml:space="preserve"> stream (subcarrier) as </w:t>
      </w:r>
      <w:r w:rsidR="00753917" w:rsidRPr="00753917">
        <w:rPr>
          <w:noProof/>
          <w:position w:val="-12"/>
          <w14:ligatures w14:val="standardContextual"/>
        </w:rPr>
      </w:r>
      <w:r w:rsidR="00753917" w:rsidRPr="00753917">
        <w:rPr>
          <w:noProof/>
          <w:position w:val="-12"/>
          <w14:ligatures w14:val="standardContextual"/>
        </w:rPr>
        <w:object w:dxaOrig="580" w:dyaOrig="360">
          <v:shape id="_x0000_i1123" type="#_x0000_t75" alt="" style="width:29.1pt;height:22.2pt;mso-width-percent:0;mso-height-percent:0;mso-width-percent:0;mso-height-percent:0" o:ole="">
            <v:imagedata r:id="rId275" o:title=""/>
          </v:shape>
          <o:OLEObject Type="Embed" ProgID="Equation.DSMT4" ShapeID="_x0000_i1123" DrawAspect="Content" ObjectID="_1852698011" r:id="rId276"/>
        </w:object>
      </w:r>
      <w:r>
        <w:t>, the transmitted signal for the nth symbol time is</w:t>
      </w:r>
    </w:p>
    <w:p w:rsidR="001E1140" w:rsidRDefault="001E1140" w:rsidP="00D23C1B"/>
    <w:p w:rsidR="001E1140" w:rsidRDefault="001E1140" w:rsidP="00D23C1B"/>
    <w:p w:rsidR="001E1140" w:rsidRDefault="001E1140" w:rsidP="00D23C1B"/>
    <w:p w:rsidR="001E1140" w:rsidRDefault="001E1140" w:rsidP="00D23C1B"/>
    <w:p w:rsidR="001E1140" w:rsidRDefault="001E1140" w:rsidP="00D23C1B">
      <w:r>
        <w:rPr>
          <w:noProof/>
        </w:rPr>
        <mc:AlternateContent>
          <mc:Choice Requires="wpc">
            <w:drawing>
              <wp:inline distT="0" distB="0" distL="0" distR="0" wp14:anchorId="6D897D63" wp14:editId="4E9C21DF">
                <wp:extent cx="6591300" cy="2781300"/>
                <wp:effectExtent l="0" t="0" r="0" b="0"/>
                <wp:docPr id="241971385" name="Canvas 111"/>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g:wgp>
                        <wpg:cNvPr id="709227073" name="Group 113"/>
                        <wpg:cNvGrpSpPr>
                          <a:grpSpLocks/>
                        </wpg:cNvGrpSpPr>
                        <wpg:grpSpPr bwMode="auto">
                          <a:xfrm>
                            <a:off x="3413760" y="487680"/>
                            <a:ext cx="2849880" cy="1760220"/>
                            <a:chOff x="3926" y="5430"/>
                            <a:chExt cx="3740" cy="2310"/>
                          </a:xfrm>
                        </wpg:grpSpPr>
                        <wpg:grpSp>
                          <wpg:cNvPr id="399315319" name="Group 114"/>
                          <wpg:cNvGrpSpPr>
                            <a:grpSpLocks/>
                          </wpg:cNvGrpSpPr>
                          <wpg:grpSpPr bwMode="auto">
                            <a:xfrm>
                              <a:off x="3926" y="5430"/>
                              <a:ext cx="3740" cy="2310"/>
                              <a:chOff x="3926" y="5430"/>
                              <a:chExt cx="3740" cy="2310"/>
                            </a:xfrm>
                          </wpg:grpSpPr>
                          <wps:wsp>
                            <wps:cNvPr id="64575708" name="Rectangle 115"/>
                            <wps:cNvSpPr>
                              <a:spLocks/>
                            </wps:cNvSpPr>
                            <wps:spPr bwMode="auto">
                              <a:xfrm>
                                <a:off x="4186" y="5440"/>
                                <a:ext cx="3220" cy="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29756082" name="Rectangle 116"/>
                            <wps:cNvSpPr>
                              <a:spLocks/>
                            </wps:cNvSpPr>
                            <wps:spPr bwMode="auto">
                              <a:xfrm>
                                <a:off x="4186" y="5900"/>
                                <a:ext cx="3220" cy="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3742346" name="Rectangle 117"/>
                            <wps:cNvSpPr>
                              <a:spLocks/>
                            </wps:cNvSpPr>
                            <wps:spPr bwMode="auto">
                              <a:xfrm>
                                <a:off x="4186" y="6360"/>
                                <a:ext cx="3220" cy="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71866391" name="Rectangle 118"/>
                            <wps:cNvSpPr>
                              <a:spLocks/>
                            </wps:cNvSpPr>
                            <wps:spPr bwMode="auto">
                              <a:xfrm>
                                <a:off x="4186" y="6820"/>
                                <a:ext cx="3220" cy="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57426346" name="Rectangle 119"/>
                            <wps:cNvSpPr>
                              <a:spLocks/>
                            </wps:cNvSpPr>
                            <wps:spPr bwMode="auto">
                              <a:xfrm>
                                <a:off x="4186" y="7280"/>
                                <a:ext cx="3220" cy="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2733808" name="Rectangle 120"/>
                            <wps:cNvSpPr>
                              <a:spLocks/>
                            </wps:cNvSpPr>
                            <wps:spPr bwMode="auto">
                              <a:xfrm>
                                <a:off x="4846" y="5440"/>
                                <a:ext cx="660" cy="2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7920966" name="Rectangle 121"/>
                            <wps:cNvSpPr>
                              <a:spLocks/>
                            </wps:cNvSpPr>
                            <wps:spPr bwMode="auto">
                              <a:xfrm>
                                <a:off x="6166" y="5440"/>
                                <a:ext cx="660" cy="2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9359460" name="Rectangle 122"/>
                            <wps:cNvSpPr>
                              <a:spLocks/>
                            </wps:cNvSpPr>
                            <wps:spPr bwMode="auto">
                              <a:xfrm>
                                <a:off x="5506" y="5440"/>
                                <a:ext cx="660" cy="2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2429802" name="Rectangle 123"/>
                            <wps:cNvSpPr>
                              <a:spLocks/>
                            </wps:cNvSpPr>
                            <wps:spPr bwMode="auto">
                              <a:xfrm>
                                <a:off x="7366" y="5440"/>
                                <a:ext cx="300" cy="2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862828" name="Rectangle 124"/>
                            <wps:cNvSpPr>
                              <a:spLocks/>
                            </wps:cNvSpPr>
                            <wps:spPr bwMode="auto">
                              <a:xfrm>
                                <a:off x="3926" y="5430"/>
                                <a:ext cx="300" cy="2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pic:pic xmlns:pic="http://schemas.openxmlformats.org/drawingml/2006/picture">
                          <pic:nvPicPr>
                            <pic:cNvPr id="642561771" name="Object 125"/>
                            <pic:cNvPicPr>
                              <a:picLocks/>
                            </pic:cNvPicPr>
                          </pic:nvPicPr>
                          <pic:blipFill>
                            <a:blip r:embed="rId277">
                              <a:extLst>
                                <a:ext uri="{28A0092B-C50C-407E-A947-70E740481C1C}">
                                  <a14:useLocalDpi xmlns:a14="http://schemas.microsoft.com/office/drawing/2010/main" val="0"/>
                                </a:ext>
                              </a:extLst>
                            </a:blip>
                            <a:srcRect/>
                            <a:stretch>
                              <a:fillRect/>
                            </a:stretch>
                          </pic:blipFill>
                          <pic:spPr bwMode="auto">
                            <a:xfrm>
                              <a:off x="4954" y="5548"/>
                              <a:ext cx="410" cy="21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2454267" name="Object 126"/>
                            <pic:cNvPicPr>
                              <a:picLocks/>
                            </pic:cNvPicPr>
                          </pic:nvPicPr>
                          <pic:blipFill>
                            <a:blip r:embed="rId278">
                              <a:extLst>
                                <a:ext uri="{28A0092B-C50C-407E-A947-70E740481C1C}">
                                  <a14:useLocalDpi xmlns:a14="http://schemas.microsoft.com/office/drawing/2010/main" val="0"/>
                                </a:ext>
                              </a:extLst>
                            </a:blip>
                            <a:srcRect/>
                            <a:stretch>
                              <a:fillRect/>
                            </a:stretch>
                          </pic:blipFill>
                          <pic:spPr bwMode="auto">
                            <a:xfrm>
                              <a:off x="5654" y="5568"/>
                              <a:ext cx="338" cy="21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03413335" name="Object 127"/>
                            <pic:cNvPicPr>
                              <a:picLocks/>
                            </pic:cNvPicPr>
                          </pic:nvPicPr>
                          <pic:blipFill>
                            <a:blip r:embed="rId279">
                              <a:extLst>
                                <a:ext uri="{28A0092B-C50C-407E-A947-70E740481C1C}">
                                  <a14:useLocalDpi xmlns:a14="http://schemas.microsoft.com/office/drawing/2010/main" val="0"/>
                                </a:ext>
                              </a:extLst>
                            </a:blip>
                            <a:srcRect/>
                            <a:stretch>
                              <a:fillRect/>
                            </a:stretch>
                          </pic:blipFill>
                          <pic:spPr bwMode="auto">
                            <a:xfrm>
                              <a:off x="4364" y="7428"/>
                              <a:ext cx="269" cy="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5026352" name="Object 128"/>
                            <pic:cNvPicPr>
                              <a:picLocks/>
                            </pic:cNvPicPr>
                          </pic:nvPicPr>
                          <pic:blipFill>
                            <a:blip r:embed="rId280">
                              <a:extLst>
                                <a:ext uri="{28A0092B-C50C-407E-A947-70E740481C1C}">
                                  <a14:useLocalDpi xmlns:a14="http://schemas.microsoft.com/office/drawing/2010/main" val="0"/>
                                </a:ext>
                              </a:extLst>
                            </a:blip>
                            <a:srcRect/>
                            <a:stretch>
                              <a:fillRect/>
                            </a:stretch>
                          </pic:blipFill>
                          <pic:spPr bwMode="auto">
                            <a:xfrm>
                              <a:off x="6344" y="5538"/>
                              <a:ext cx="314" cy="21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70878727" name="Object 129"/>
                            <pic:cNvPicPr>
                              <a:picLocks/>
                            </pic:cNvPicPr>
                          </pic:nvPicPr>
                          <pic:blipFill>
                            <a:blip r:embed="rId281">
                              <a:extLst>
                                <a:ext uri="{28A0092B-C50C-407E-A947-70E740481C1C}">
                                  <a14:useLocalDpi xmlns:a14="http://schemas.microsoft.com/office/drawing/2010/main" val="0"/>
                                </a:ext>
                              </a:extLst>
                            </a:blip>
                            <a:srcRect/>
                            <a:stretch>
                              <a:fillRect/>
                            </a:stretch>
                          </pic:blipFill>
                          <pic:spPr bwMode="auto">
                            <a:xfrm>
                              <a:off x="4484" y="6438"/>
                              <a:ext cx="99" cy="22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39865414" name="Object 130"/>
                            <pic:cNvPicPr>
                              <a:picLocks/>
                            </pic:cNvPicPr>
                          </pic:nvPicPr>
                          <pic:blipFill>
                            <a:blip r:embed="rId279">
                              <a:extLst>
                                <a:ext uri="{28A0092B-C50C-407E-A947-70E740481C1C}">
                                  <a14:useLocalDpi xmlns:a14="http://schemas.microsoft.com/office/drawing/2010/main" val="0"/>
                                </a:ext>
                              </a:extLst>
                            </a:blip>
                            <a:srcRect/>
                            <a:stretch>
                              <a:fillRect/>
                            </a:stretch>
                          </pic:blipFill>
                          <pic:spPr bwMode="auto">
                            <a:xfrm>
                              <a:off x="6984" y="7438"/>
                              <a:ext cx="269" cy="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2048861" name="Object 131"/>
                            <pic:cNvPicPr>
                              <a:picLocks/>
                            </pic:cNvPicPr>
                          </pic:nvPicPr>
                          <pic:blipFill>
                            <a:blip r:embed="rId282">
                              <a:extLst>
                                <a:ext uri="{28A0092B-C50C-407E-A947-70E740481C1C}">
                                  <a14:useLocalDpi xmlns:a14="http://schemas.microsoft.com/office/drawing/2010/main" val="0"/>
                                </a:ext>
                              </a:extLst>
                            </a:blip>
                            <a:srcRect/>
                            <a:stretch>
                              <a:fillRect/>
                            </a:stretch>
                          </pic:blipFill>
                          <pic:spPr bwMode="auto">
                            <a:xfrm>
                              <a:off x="4976" y="6042"/>
                              <a:ext cx="398" cy="2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01509570" name="Object 132"/>
                            <pic:cNvPicPr>
                              <a:picLocks/>
                            </pic:cNvPicPr>
                          </pic:nvPicPr>
                          <pic:blipFill>
                            <a:blip r:embed="rId283">
                              <a:extLst>
                                <a:ext uri="{28A0092B-C50C-407E-A947-70E740481C1C}">
                                  <a14:useLocalDpi xmlns:a14="http://schemas.microsoft.com/office/drawing/2010/main" val="0"/>
                                </a:ext>
                              </a:extLst>
                            </a:blip>
                            <a:srcRect/>
                            <a:stretch>
                              <a:fillRect/>
                            </a:stretch>
                          </pic:blipFill>
                          <pic:spPr bwMode="auto">
                            <a:xfrm>
                              <a:off x="5656" y="6042"/>
                              <a:ext cx="326" cy="2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51319178" name="Object 133"/>
                            <pic:cNvPicPr>
                              <a:picLocks/>
                            </pic:cNvPicPr>
                          </pic:nvPicPr>
                          <pic:blipFill>
                            <a:blip r:embed="rId284">
                              <a:extLst>
                                <a:ext uri="{28A0092B-C50C-407E-A947-70E740481C1C}">
                                  <a14:useLocalDpi xmlns:a14="http://schemas.microsoft.com/office/drawing/2010/main" val="0"/>
                                </a:ext>
                              </a:extLst>
                            </a:blip>
                            <a:srcRect/>
                            <a:stretch>
                              <a:fillRect/>
                            </a:stretch>
                          </pic:blipFill>
                          <pic:spPr bwMode="auto">
                            <a:xfrm>
                              <a:off x="6346" y="6032"/>
                              <a:ext cx="301" cy="2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44052312" name="Object 134"/>
                            <pic:cNvPicPr>
                              <a:picLocks/>
                            </pic:cNvPicPr>
                          </pic:nvPicPr>
                          <pic:blipFill>
                            <a:blip r:embed="rId285">
                              <a:extLst>
                                <a:ext uri="{28A0092B-C50C-407E-A947-70E740481C1C}">
                                  <a14:useLocalDpi xmlns:a14="http://schemas.microsoft.com/office/drawing/2010/main" val="0"/>
                                </a:ext>
                              </a:extLst>
                            </a:blip>
                            <a:srcRect/>
                            <a:stretch>
                              <a:fillRect/>
                            </a:stretch>
                          </pic:blipFill>
                          <pic:spPr bwMode="auto">
                            <a:xfrm>
                              <a:off x="4906" y="6952"/>
                              <a:ext cx="531" cy="2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6276542" name="Object 135"/>
                            <pic:cNvPicPr>
                              <a:picLocks/>
                            </pic:cNvPicPr>
                          </pic:nvPicPr>
                          <pic:blipFill>
                            <a:blip r:embed="rId286">
                              <a:extLst>
                                <a:ext uri="{28A0092B-C50C-407E-A947-70E740481C1C}">
                                  <a14:useLocalDpi xmlns:a14="http://schemas.microsoft.com/office/drawing/2010/main" val="0"/>
                                </a:ext>
                              </a:extLst>
                            </a:blip>
                            <a:srcRect/>
                            <a:stretch>
                              <a:fillRect/>
                            </a:stretch>
                          </pic:blipFill>
                          <pic:spPr bwMode="auto">
                            <a:xfrm>
                              <a:off x="5616" y="7422"/>
                              <a:ext cx="447" cy="2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40620096" name="Object 136"/>
                            <pic:cNvPicPr>
                              <a:picLocks/>
                            </pic:cNvPicPr>
                          </pic:nvPicPr>
                          <pic:blipFill>
                            <a:blip r:embed="rId287">
                              <a:extLst>
                                <a:ext uri="{28A0092B-C50C-407E-A947-70E740481C1C}">
                                  <a14:useLocalDpi xmlns:a14="http://schemas.microsoft.com/office/drawing/2010/main" val="0"/>
                                </a:ext>
                              </a:extLst>
                            </a:blip>
                            <a:srcRect/>
                            <a:stretch>
                              <a:fillRect/>
                            </a:stretch>
                          </pic:blipFill>
                          <pic:spPr bwMode="auto">
                            <a:xfrm>
                              <a:off x="4916" y="7412"/>
                              <a:ext cx="518" cy="2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22843872" name="Object 137"/>
                            <pic:cNvPicPr>
                              <a:picLocks/>
                            </pic:cNvPicPr>
                          </pic:nvPicPr>
                          <pic:blipFill>
                            <a:blip r:embed="rId279">
                              <a:extLst>
                                <a:ext uri="{28A0092B-C50C-407E-A947-70E740481C1C}">
                                  <a14:useLocalDpi xmlns:a14="http://schemas.microsoft.com/office/drawing/2010/main" val="0"/>
                                </a:ext>
                              </a:extLst>
                            </a:blip>
                            <a:srcRect/>
                            <a:stretch>
                              <a:fillRect/>
                            </a:stretch>
                          </pic:blipFill>
                          <pic:spPr bwMode="auto">
                            <a:xfrm>
                              <a:off x="4377" y="6053"/>
                              <a:ext cx="268" cy="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9761745" name="Object 138"/>
                            <pic:cNvPicPr>
                              <a:picLocks/>
                            </pic:cNvPicPr>
                          </pic:nvPicPr>
                          <pic:blipFill>
                            <a:blip r:embed="rId279">
                              <a:extLst>
                                <a:ext uri="{28A0092B-C50C-407E-A947-70E740481C1C}">
                                  <a14:useLocalDpi xmlns:a14="http://schemas.microsoft.com/office/drawing/2010/main" val="0"/>
                                </a:ext>
                              </a:extLst>
                            </a:blip>
                            <a:srcRect/>
                            <a:stretch>
                              <a:fillRect/>
                            </a:stretch>
                          </pic:blipFill>
                          <pic:spPr bwMode="auto">
                            <a:xfrm>
                              <a:off x="6957" y="5603"/>
                              <a:ext cx="268" cy="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3885183" name="Object 139"/>
                            <pic:cNvPicPr>
                              <a:picLocks/>
                            </pic:cNvPicPr>
                          </pic:nvPicPr>
                          <pic:blipFill>
                            <a:blip r:embed="rId279">
                              <a:extLst>
                                <a:ext uri="{28A0092B-C50C-407E-A947-70E740481C1C}">
                                  <a14:useLocalDpi xmlns:a14="http://schemas.microsoft.com/office/drawing/2010/main" val="0"/>
                                </a:ext>
                              </a:extLst>
                            </a:blip>
                            <a:srcRect/>
                            <a:stretch>
                              <a:fillRect/>
                            </a:stretch>
                          </pic:blipFill>
                          <pic:spPr bwMode="auto">
                            <a:xfrm>
                              <a:off x="4347" y="5623"/>
                              <a:ext cx="268" cy="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1494391" name="Object 140"/>
                            <pic:cNvPicPr>
                              <a:picLocks/>
                            </pic:cNvPicPr>
                          </pic:nvPicPr>
                          <pic:blipFill>
                            <a:blip r:embed="rId279">
                              <a:extLst>
                                <a:ext uri="{28A0092B-C50C-407E-A947-70E740481C1C}">
                                  <a14:useLocalDpi xmlns:a14="http://schemas.microsoft.com/office/drawing/2010/main" val="0"/>
                                </a:ext>
                              </a:extLst>
                            </a:blip>
                            <a:srcRect/>
                            <a:stretch>
                              <a:fillRect/>
                            </a:stretch>
                          </pic:blipFill>
                          <pic:spPr bwMode="auto">
                            <a:xfrm>
                              <a:off x="6967" y="6073"/>
                              <a:ext cx="268" cy="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69056076" name="Object 141"/>
                            <pic:cNvPicPr>
                              <a:picLocks/>
                            </pic:cNvPicPr>
                          </pic:nvPicPr>
                          <pic:blipFill>
                            <a:blip r:embed="rId279">
                              <a:extLst>
                                <a:ext uri="{28A0092B-C50C-407E-A947-70E740481C1C}">
                                  <a14:useLocalDpi xmlns:a14="http://schemas.microsoft.com/office/drawing/2010/main" val="0"/>
                                </a:ext>
                              </a:extLst>
                            </a:blip>
                            <a:srcRect/>
                            <a:stretch>
                              <a:fillRect/>
                            </a:stretch>
                          </pic:blipFill>
                          <pic:spPr bwMode="auto">
                            <a:xfrm>
                              <a:off x="6987" y="7013"/>
                              <a:ext cx="268" cy="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16785269" name="Object 142"/>
                            <pic:cNvPicPr>
                              <a:picLocks/>
                            </pic:cNvPicPr>
                          </pic:nvPicPr>
                          <pic:blipFill>
                            <a:blip r:embed="rId279">
                              <a:extLst>
                                <a:ext uri="{28A0092B-C50C-407E-A947-70E740481C1C}">
                                  <a14:useLocalDpi xmlns:a14="http://schemas.microsoft.com/office/drawing/2010/main" val="0"/>
                                </a:ext>
                              </a:extLst>
                            </a:blip>
                            <a:srcRect/>
                            <a:stretch>
                              <a:fillRect/>
                            </a:stretch>
                          </pic:blipFill>
                          <pic:spPr bwMode="auto">
                            <a:xfrm>
                              <a:off x="4357" y="6973"/>
                              <a:ext cx="268" cy="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12032596" name="Object 143"/>
                            <pic:cNvPicPr>
                              <a:picLocks/>
                            </pic:cNvPicPr>
                          </pic:nvPicPr>
                          <pic:blipFill>
                            <a:blip r:embed="rId281">
                              <a:extLst>
                                <a:ext uri="{28A0092B-C50C-407E-A947-70E740481C1C}">
                                  <a14:useLocalDpi xmlns:a14="http://schemas.microsoft.com/office/drawing/2010/main" val="0"/>
                                </a:ext>
                              </a:extLst>
                            </a:blip>
                            <a:srcRect/>
                            <a:stretch>
                              <a:fillRect/>
                            </a:stretch>
                          </pic:blipFill>
                          <pic:spPr bwMode="auto">
                            <a:xfrm>
                              <a:off x="7074" y="6468"/>
                              <a:ext cx="99" cy="22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1415591" name="Object 144"/>
                            <pic:cNvPicPr>
                              <a:picLocks/>
                            </pic:cNvPicPr>
                          </pic:nvPicPr>
                          <pic:blipFill>
                            <a:blip r:embed="rId288">
                              <a:extLst>
                                <a:ext uri="{28A0092B-C50C-407E-A947-70E740481C1C}">
                                  <a14:useLocalDpi xmlns:a14="http://schemas.microsoft.com/office/drawing/2010/main" val="0"/>
                                </a:ext>
                              </a:extLst>
                            </a:blip>
                            <a:srcRect/>
                            <a:stretch>
                              <a:fillRect/>
                            </a:stretch>
                          </pic:blipFill>
                          <pic:spPr bwMode="auto">
                            <a:xfrm>
                              <a:off x="6286" y="7422"/>
                              <a:ext cx="423" cy="2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03804141" name="Object 145"/>
                            <pic:cNvPicPr>
                              <a:picLocks/>
                            </pic:cNvPicPr>
                          </pic:nvPicPr>
                          <pic:blipFill>
                            <a:blip r:embed="rId289">
                              <a:extLst>
                                <a:ext uri="{28A0092B-C50C-407E-A947-70E740481C1C}">
                                  <a14:useLocalDpi xmlns:a14="http://schemas.microsoft.com/office/drawing/2010/main" val="0"/>
                                </a:ext>
                              </a:extLst>
                            </a:blip>
                            <a:srcRect/>
                            <a:stretch>
                              <a:fillRect/>
                            </a:stretch>
                          </pic:blipFill>
                          <pic:spPr bwMode="auto">
                            <a:xfrm>
                              <a:off x="6286" y="6952"/>
                              <a:ext cx="436" cy="2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45097477" name="Object 146"/>
                            <pic:cNvPicPr>
                              <a:picLocks/>
                            </pic:cNvPicPr>
                          </pic:nvPicPr>
                          <pic:blipFill>
                            <a:blip r:embed="rId290">
                              <a:extLst>
                                <a:ext uri="{28A0092B-C50C-407E-A947-70E740481C1C}">
                                  <a14:useLocalDpi xmlns:a14="http://schemas.microsoft.com/office/drawing/2010/main" val="0"/>
                                </a:ext>
                              </a:extLst>
                            </a:blip>
                            <a:srcRect/>
                            <a:stretch>
                              <a:fillRect/>
                            </a:stretch>
                          </pic:blipFill>
                          <pic:spPr bwMode="auto">
                            <a:xfrm>
                              <a:off x="5606" y="6952"/>
                              <a:ext cx="460" cy="2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05915365" name="Object 147"/>
                            <pic:cNvPicPr>
                              <a:picLocks/>
                            </pic:cNvPicPr>
                          </pic:nvPicPr>
                          <pic:blipFill>
                            <a:blip r:embed="rId281">
                              <a:extLst>
                                <a:ext uri="{28A0092B-C50C-407E-A947-70E740481C1C}">
                                  <a14:useLocalDpi xmlns:a14="http://schemas.microsoft.com/office/drawing/2010/main" val="0"/>
                                </a:ext>
                              </a:extLst>
                            </a:blip>
                            <a:srcRect/>
                            <a:stretch>
                              <a:fillRect/>
                            </a:stretch>
                          </pic:blipFill>
                          <pic:spPr bwMode="auto">
                            <a:xfrm>
                              <a:off x="6454" y="6478"/>
                              <a:ext cx="99" cy="22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69808704" name="Object 148"/>
                            <pic:cNvPicPr>
                              <a:picLocks/>
                            </pic:cNvPicPr>
                          </pic:nvPicPr>
                          <pic:blipFill>
                            <a:blip r:embed="rId281">
                              <a:extLst>
                                <a:ext uri="{28A0092B-C50C-407E-A947-70E740481C1C}">
                                  <a14:useLocalDpi xmlns:a14="http://schemas.microsoft.com/office/drawing/2010/main" val="0"/>
                                </a:ext>
                              </a:extLst>
                            </a:blip>
                            <a:srcRect/>
                            <a:stretch>
                              <a:fillRect/>
                            </a:stretch>
                          </pic:blipFill>
                          <pic:spPr bwMode="auto">
                            <a:xfrm>
                              <a:off x="5834" y="6488"/>
                              <a:ext cx="99" cy="22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91865024" name="Object 149"/>
                            <pic:cNvPicPr>
                              <a:picLocks/>
                            </pic:cNvPicPr>
                          </pic:nvPicPr>
                          <pic:blipFill>
                            <a:blip r:embed="rId281">
                              <a:extLst>
                                <a:ext uri="{28A0092B-C50C-407E-A947-70E740481C1C}">
                                  <a14:useLocalDpi xmlns:a14="http://schemas.microsoft.com/office/drawing/2010/main" val="0"/>
                                </a:ext>
                              </a:extLst>
                            </a:blip>
                            <a:srcRect/>
                            <a:stretch>
                              <a:fillRect/>
                            </a:stretch>
                          </pic:blipFill>
                          <pic:spPr bwMode="auto">
                            <a:xfrm>
                              <a:off x="5214" y="6498"/>
                              <a:ext cx="99" cy="228"/>
                            </a:xfrm>
                            <a:prstGeom prst="rect">
                              <a:avLst/>
                            </a:prstGeom>
                            <a:noFill/>
                            <a:extLst>
                              <a:ext uri="{909E8E84-426E-40DD-AFC4-6F175D3DCCD1}">
                                <a14:hiddenFill xmlns:a14="http://schemas.microsoft.com/office/drawing/2010/main">
                                  <a:solidFill>
                                    <a:srgbClr val="FFFFFF"/>
                                  </a:solidFill>
                                </a14:hiddenFill>
                              </a:ext>
                            </a:extLst>
                          </pic:spPr>
                        </pic:pic>
                      </wpg:wgp>
                      <wps:wsp>
                        <wps:cNvPr id="879344310" name="Line 150"/>
                        <wps:cNvCnPr>
                          <a:cxnSpLocks/>
                        </wps:cNvCnPr>
                        <wps:spPr bwMode="auto">
                          <a:xfrm>
                            <a:off x="2933700" y="1386840"/>
                            <a:ext cx="396240" cy="762"/>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84652307" name="Group 151"/>
                        <wpg:cNvGrpSpPr>
                          <a:grpSpLocks/>
                        </wpg:cNvGrpSpPr>
                        <wpg:grpSpPr bwMode="auto">
                          <a:xfrm>
                            <a:off x="121920" y="1196340"/>
                            <a:ext cx="2636520" cy="365760"/>
                            <a:chOff x="2566" y="6450"/>
                            <a:chExt cx="3460" cy="480"/>
                          </a:xfrm>
                        </wpg:grpSpPr>
                        <wps:wsp>
                          <wps:cNvPr id="1896873352" name="Rectangle 152"/>
                          <wps:cNvSpPr>
                            <a:spLocks/>
                          </wps:cNvSpPr>
                          <wps:spPr bwMode="auto">
                            <a:xfrm>
                              <a:off x="2626" y="6485"/>
                              <a:ext cx="670" cy="4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84775173" name="Rectangle 153"/>
                          <wps:cNvSpPr>
                            <a:spLocks/>
                          </wps:cNvSpPr>
                          <wps:spPr bwMode="auto">
                            <a:xfrm>
                              <a:off x="3286" y="6485"/>
                              <a:ext cx="670" cy="4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4588779" name="Rectangle 154"/>
                          <wps:cNvSpPr>
                            <a:spLocks/>
                          </wps:cNvSpPr>
                          <wps:spPr bwMode="auto">
                            <a:xfrm>
                              <a:off x="3946" y="6485"/>
                              <a:ext cx="670" cy="4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9409146" name="Rectangle 155"/>
                          <wps:cNvSpPr>
                            <a:spLocks/>
                          </wps:cNvSpPr>
                          <wps:spPr bwMode="auto">
                            <a:xfrm>
                              <a:off x="4606" y="6485"/>
                              <a:ext cx="670" cy="4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40444777" name="Rectangle 156"/>
                          <wps:cNvSpPr>
                            <a:spLocks/>
                          </wps:cNvSpPr>
                          <wps:spPr bwMode="auto">
                            <a:xfrm>
                              <a:off x="2566" y="6450"/>
                              <a:ext cx="120" cy="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816289873" name="Object 157"/>
                            <pic:cNvPicPr>
                              <a:picLocks/>
                            </pic:cNvPicPr>
                          </pic:nvPicPr>
                          <pic:blipFill>
                            <a:blip r:embed="rId291">
                              <a:extLst>
                                <a:ext uri="{28A0092B-C50C-407E-A947-70E740481C1C}">
                                  <a14:useLocalDpi xmlns:a14="http://schemas.microsoft.com/office/drawing/2010/main" val="0"/>
                                </a:ext>
                              </a:extLst>
                            </a:blip>
                            <a:srcRect/>
                            <a:stretch>
                              <a:fillRect/>
                            </a:stretch>
                          </pic:blipFill>
                          <pic:spPr bwMode="auto">
                            <a:xfrm>
                              <a:off x="3464" y="6552"/>
                              <a:ext cx="280"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88101270" name="Object 158"/>
                            <pic:cNvPicPr>
                              <a:picLocks/>
                            </pic:cNvPicPr>
                          </pic:nvPicPr>
                          <pic:blipFill>
                            <a:blip r:embed="rId292">
                              <a:extLst>
                                <a:ext uri="{28A0092B-C50C-407E-A947-70E740481C1C}">
                                  <a14:useLocalDpi xmlns:a14="http://schemas.microsoft.com/office/drawing/2010/main" val="0"/>
                                </a:ext>
                              </a:extLst>
                            </a:blip>
                            <a:srcRect/>
                            <a:stretch>
                              <a:fillRect/>
                            </a:stretch>
                          </pic:blipFill>
                          <pic:spPr bwMode="auto">
                            <a:xfrm>
                              <a:off x="4154" y="6552"/>
                              <a:ext cx="231"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31170415" name="Object 159"/>
                            <pic:cNvPicPr>
                              <a:picLocks/>
                            </pic:cNvPicPr>
                          </pic:nvPicPr>
                          <pic:blipFill>
                            <a:blip r:embed="rId293">
                              <a:extLst>
                                <a:ext uri="{28A0092B-C50C-407E-A947-70E740481C1C}">
                                  <a14:useLocalDpi xmlns:a14="http://schemas.microsoft.com/office/drawing/2010/main" val="0"/>
                                </a:ext>
                              </a:extLst>
                            </a:blip>
                            <a:srcRect/>
                            <a:stretch>
                              <a:fillRect/>
                            </a:stretch>
                          </pic:blipFill>
                          <pic:spPr bwMode="auto">
                            <a:xfrm>
                              <a:off x="5448" y="6592"/>
                              <a:ext cx="316" cy="18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7884478" name="Object 160"/>
                            <pic:cNvPicPr>
                              <a:picLocks/>
                            </pic:cNvPicPr>
                          </pic:nvPicPr>
                          <pic:blipFill>
                            <a:blip r:embed="rId293">
                              <a:extLst>
                                <a:ext uri="{28A0092B-C50C-407E-A947-70E740481C1C}">
                                  <a14:useLocalDpi xmlns:a14="http://schemas.microsoft.com/office/drawing/2010/main" val="0"/>
                                </a:ext>
                              </a:extLst>
                            </a:blip>
                            <a:srcRect/>
                            <a:stretch>
                              <a:fillRect/>
                            </a:stretch>
                          </pic:blipFill>
                          <pic:spPr bwMode="auto">
                            <a:xfrm>
                              <a:off x="2728" y="6642"/>
                              <a:ext cx="316" cy="183"/>
                            </a:xfrm>
                            <a:prstGeom prst="rect">
                              <a:avLst/>
                            </a:prstGeom>
                            <a:noFill/>
                            <a:extLst>
                              <a:ext uri="{909E8E84-426E-40DD-AFC4-6F175D3DCCD1}">
                                <a14:hiddenFill xmlns:a14="http://schemas.microsoft.com/office/drawing/2010/main">
                                  <a:solidFill>
                                    <a:srgbClr val="FFFFFF"/>
                                  </a:solidFill>
                                </a14:hiddenFill>
                              </a:ext>
                            </a:extLst>
                          </pic:spPr>
                        </pic:pic>
                        <wps:wsp>
                          <wps:cNvPr id="2036751875" name="Rectangle 161"/>
                          <wps:cNvSpPr>
                            <a:spLocks/>
                          </wps:cNvSpPr>
                          <wps:spPr bwMode="auto">
                            <a:xfrm>
                              <a:off x="5276" y="6485"/>
                              <a:ext cx="670" cy="4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49369749" name="Rectangle 162"/>
                          <wps:cNvSpPr>
                            <a:spLocks/>
                          </wps:cNvSpPr>
                          <wps:spPr bwMode="auto">
                            <a:xfrm>
                              <a:off x="5906" y="6460"/>
                              <a:ext cx="120" cy="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95327893" name="Object 163"/>
                            <pic:cNvPicPr>
                              <a:picLocks/>
                            </pic:cNvPicPr>
                          </pic:nvPicPr>
                          <pic:blipFill>
                            <a:blip r:embed="rId294">
                              <a:extLst>
                                <a:ext uri="{28A0092B-C50C-407E-A947-70E740481C1C}">
                                  <a14:useLocalDpi xmlns:a14="http://schemas.microsoft.com/office/drawing/2010/main" val="0"/>
                                </a:ext>
                              </a:extLst>
                            </a:blip>
                            <a:srcRect/>
                            <a:stretch>
                              <a:fillRect/>
                            </a:stretch>
                          </pic:blipFill>
                          <pic:spPr bwMode="auto">
                            <a:xfrm>
                              <a:off x="4854" y="6552"/>
                              <a:ext cx="215"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53416555" name="Object 164"/>
                            <pic:cNvPicPr>
                              <a:picLocks/>
                            </pic:cNvPicPr>
                          </pic:nvPicPr>
                          <pic:blipFill>
                            <a:blip r:embed="rId293">
                              <a:extLst>
                                <a:ext uri="{28A0092B-C50C-407E-A947-70E740481C1C}">
                                  <a14:useLocalDpi xmlns:a14="http://schemas.microsoft.com/office/drawing/2010/main" val="0"/>
                                </a:ext>
                              </a:extLst>
                            </a:blip>
                            <a:srcRect/>
                            <a:stretch>
                              <a:fillRect/>
                            </a:stretch>
                          </pic:blipFill>
                          <pic:spPr bwMode="auto">
                            <a:xfrm>
                              <a:off x="5418" y="6612"/>
                              <a:ext cx="316" cy="183"/>
                            </a:xfrm>
                            <a:prstGeom prst="rect">
                              <a:avLst/>
                            </a:prstGeom>
                            <a:noFill/>
                            <a:extLst>
                              <a:ext uri="{909E8E84-426E-40DD-AFC4-6F175D3DCCD1}">
                                <a14:hiddenFill xmlns:a14="http://schemas.microsoft.com/office/drawing/2010/main">
                                  <a:solidFill>
                                    <a:srgbClr val="FFFFFF"/>
                                  </a:solidFill>
                                </a14:hiddenFill>
                              </a:ext>
                            </a:extLst>
                          </pic:spPr>
                        </pic:pic>
                      </wpg:wgp>
                      <wps:wsp>
                        <wps:cNvPr id="1271866103" name="Line 165"/>
                        <wps:cNvCnPr>
                          <a:cxnSpLocks/>
                        </wps:cNvCnPr>
                        <wps:spPr bwMode="auto">
                          <a:xfrm>
                            <a:off x="5897880" y="2247900"/>
                            <a:ext cx="327660"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925329301" name="Object 166"/>
                          <pic:cNvPicPr>
                            <a:picLocks/>
                          </pic:cNvPicPr>
                        </pic:nvPicPr>
                        <pic:blipFill>
                          <a:blip r:embed="rId295">
                            <a:extLst>
                              <a:ext uri="{28A0092B-C50C-407E-A947-70E740481C1C}">
                                <a14:useLocalDpi xmlns:a14="http://schemas.microsoft.com/office/drawing/2010/main" val="0"/>
                              </a:ext>
                            </a:extLst>
                          </a:blip>
                          <a:srcRect/>
                          <a:stretch>
                            <a:fillRect/>
                          </a:stretch>
                        </pic:blipFill>
                        <pic:spPr bwMode="auto">
                          <a:xfrm>
                            <a:off x="3488436" y="723900"/>
                            <a:ext cx="115824" cy="231648"/>
                          </a:xfrm>
                          <a:prstGeom prst="rect">
                            <a:avLst/>
                          </a:prstGeom>
                          <a:noFill/>
                          <a:extLst>
                            <a:ext uri="{909E8E84-426E-40DD-AFC4-6F175D3DCCD1}">
                              <a14:hiddenFill xmlns:a14="http://schemas.microsoft.com/office/drawing/2010/main">
                                <a:solidFill>
                                  <a:srgbClr val="FFFFFF"/>
                                </a:solidFill>
                              </a14:hiddenFill>
                            </a:ext>
                          </a:extLst>
                        </pic:spPr>
                      </pic:pic>
                      <wps:wsp>
                        <wps:cNvPr id="1094331034" name="Line 167"/>
                        <wps:cNvCnPr>
                          <a:cxnSpLocks/>
                        </wps:cNvCnPr>
                        <wps:spPr bwMode="auto">
                          <a:xfrm flipV="1">
                            <a:off x="3657600" y="228600"/>
                            <a:ext cx="762" cy="259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060223915" name="Object 168"/>
                          <pic:cNvPicPr>
                            <a:picLocks/>
                          </pic:cNvPicPr>
                        </pic:nvPicPr>
                        <pic:blipFill>
                          <a:blip r:embed="rId296">
                            <a:extLst>
                              <a:ext uri="{28A0092B-C50C-407E-A947-70E740481C1C}">
                                <a14:useLocalDpi xmlns:a14="http://schemas.microsoft.com/office/drawing/2010/main" val="0"/>
                              </a:ext>
                            </a:extLst>
                          </a:blip>
                          <a:srcRect/>
                          <a:stretch>
                            <a:fillRect/>
                          </a:stretch>
                        </pic:blipFill>
                        <pic:spPr bwMode="auto">
                          <a:xfrm>
                            <a:off x="3572256" y="38100"/>
                            <a:ext cx="150114" cy="20650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10564130" name="Object 169"/>
                          <pic:cNvPicPr>
                            <a:picLocks/>
                          </pic:cNvPicPr>
                        </pic:nvPicPr>
                        <pic:blipFill>
                          <a:blip r:embed="rId297">
                            <a:extLst>
                              <a:ext uri="{28A0092B-C50C-407E-A947-70E740481C1C}">
                                <a14:useLocalDpi xmlns:a14="http://schemas.microsoft.com/office/drawing/2010/main" val="0"/>
                              </a:ext>
                            </a:extLst>
                          </a:blip>
                          <a:srcRect/>
                          <a:stretch>
                            <a:fillRect/>
                          </a:stretch>
                        </pic:blipFill>
                        <pic:spPr bwMode="auto">
                          <a:xfrm>
                            <a:off x="6284976" y="2179320"/>
                            <a:ext cx="86868" cy="1546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45782833" name="Object 170"/>
                          <pic:cNvPicPr>
                            <a:picLocks/>
                          </pic:cNvPicPr>
                        </pic:nvPicPr>
                        <pic:blipFill>
                          <a:blip r:embed="rId298">
                            <a:extLst>
                              <a:ext uri="{28A0092B-C50C-407E-A947-70E740481C1C}">
                                <a14:useLocalDpi xmlns:a14="http://schemas.microsoft.com/office/drawing/2010/main" val="0"/>
                              </a:ext>
                            </a:extLst>
                          </a:blip>
                          <a:srcRect/>
                          <a:stretch>
                            <a:fillRect/>
                          </a:stretch>
                        </pic:blipFill>
                        <pic:spPr bwMode="auto">
                          <a:xfrm>
                            <a:off x="3496056" y="426720"/>
                            <a:ext cx="125730" cy="1798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8979104" name="Object 171"/>
                          <pic:cNvPicPr>
                            <a:picLocks/>
                          </pic:cNvPicPr>
                        </pic:nvPicPr>
                        <pic:blipFill>
                          <a:blip r:embed="rId299">
                            <a:extLst>
                              <a:ext uri="{28A0092B-C50C-407E-A947-70E740481C1C}">
                                <a14:useLocalDpi xmlns:a14="http://schemas.microsoft.com/office/drawing/2010/main" val="0"/>
                              </a:ext>
                            </a:extLst>
                          </a:blip>
                          <a:srcRect/>
                          <a:stretch>
                            <a:fillRect/>
                          </a:stretch>
                        </pic:blipFill>
                        <pic:spPr bwMode="auto">
                          <a:xfrm>
                            <a:off x="3465576" y="1097280"/>
                            <a:ext cx="173736" cy="23164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52809858" name="Object 172"/>
                          <pic:cNvPicPr>
                            <a:picLocks/>
                          </pic:cNvPicPr>
                        </pic:nvPicPr>
                        <pic:blipFill>
                          <a:blip r:embed="rId300">
                            <a:extLst>
                              <a:ext uri="{28A0092B-C50C-407E-A947-70E740481C1C}">
                                <a14:useLocalDpi xmlns:a14="http://schemas.microsoft.com/office/drawing/2010/main" val="0"/>
                              </a:ext>
                            </a:extLst>
                          </a:blip>
                          <a:srcRect/>
                          <a:stretch>
                            <a:fillRect/>
                          </a:stretch>
                        </pic:blipFill>
                        <pic:spPr bwMode="auto">
                          <a:xfrm>
                            <a:off x="3229356" y="1790700"/>
                            <a:ext cx="376428" cy="23164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8951858" name="Object 173"/>
                          <pic:cNvPicPr>
                            <a:picLocks/>
                          </pic:cNvPicPr>
                        </pic:nvPicPr>
                        <pic:blipFill>
                          <a:blip r:embed="rId301">
                            <a:extLst>
                              <a:ext uri="{28A0092B-C50C-407E-A947-70E740481C1C}">
                                <a14:useLocalDpi xmlns:a14="http://schemas.microsoft.com/office/drawing/2010/main" val="0"/>
                              </a:ext>
                            </a:extLst>
                          </a:blip>
                          <a:srcRect/>
                          <a:stretch>
                            <a:fillRect/>
                          </a:stretch>
                        </pic:blipFill>
                        <pic:spPr bwMode="auto">
                          <a:xfrm>
                            <a:off x="3214116" y="2133600"/>
                            <a:ext cx="361188" cy="23164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23887276" name="Object 174"/>
                          <pic:cNvPicPr>
                            <a:picLocks/>
                          </pic:cNvPicPr>
                        </pic:nvPicPr>
                        <pic:blipFill>
                          <a:blip r:embed="rId302">
                            <a:extLst>
                              <a:ext uri="{28A0092B-C50C-407E-A947-70E740481C1C}">
                                <a14:useLocalDpi xmlns:a14="http://schemas.microsoft.com/office/drawing/2010/main" val="0"/>
                              </a:ext>
                            </a:extLst>
                          </a:blip>
                          <a:srcRect/>
                          <a:stretch>
                            <a:fillRect/>
                          </a:stretch>
                        </pic:blipFill>
                        <pic:spPr bwMode="auto">
                          <a:xfrm>
                            <a:off x="4006596" y="2278380"/>
                            <a:ext cx="224790" cy="167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75588255" name="Object 175"/>
                          <pic:cNvPicPr>
                            <a:picLocks/>
                          </pic:cNvPicPr>
                        </pic:nvPicPr>
                        <pic:blipFill>
                          <a:blip r:embed="rId303">
                            <a:extLst>
                              <a:ext uri="{28A0092B-C50C-407E-A947-70E740481C1C}">
                                <a14:useLocalDpi xmlns:a14="http://schemas.microsoft.com/office/drawing/2010/main" val="0"/>
                              </a:ext>
                            </a:extLst>
                          </a:blip>
                          <a:srcRect/>
                          <a:stretch>
                            <a:fillRect/>
                          </a:stretch>
                        </pic:blipFill>
                        <pic:spPr bwMode="auto">
                          <a:xfrm>
                            <a:off x="5568696" y="2278380"/>
                            <a:ext cx="212598" cy="167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32716494" name="Object 176"/>
                          <pic:cNvPicPr>
                            <a:picLocks/>
                          </pic:cNvPicPr>
                        </pic:nvPicPr>
                        <pic:blipFill>
                          <a:blip r:embed="rId304">
                            <a:extLst>
                              <a:ext uri="{28A0092B-C50C-407E-A947-70E740481C1C}">
                                <a14:useLocalDpi xmlns:a14="http://schemas.microsoft.com/office/drawing/2010/main" val="0"/>
                              </a:ext>
                            </a:extLst>
                          </a:blip>
                          <a:srcRect/>
                          <a:stretch>
                            <a:fillRect/>
                          </a:stretch>
                        </pic:blipFill>
                        <pic:spPr bwMode="auto">
                          <a:xfrm>
                            <a:off x="5027676" y="2278380"/>
                            <a:ext cx="137160" cy="167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66372012" name="Object 177"/>
                          <pic:cNvPicPr>
                            <a:picLocks/>
                          </pic:cNvPicPr>
                        </pic:nvPicPr>
                        <pic:blipFill>
                          <a:blip r:embed="rId305">
                            <a:extLst>
                              <a:ext uri="{28A0092B-C50C-407E-A947-70E740481C1C}">
                                <a14:useLocalDpi xmlns:a14="http://schemas.microsoft.com/office/drawing/2010/main" val="0"/>
                              </a:ext>
                            </a:extLst>
                          </a:blip>
                          <a:srcRect/>
                          <a:stretch>
                            <a:fillRect/>
                          </a:stretch>
                        </pic:blipFill>
                        <pic:spPr bwMode="auto">
                          <a:xfrm>
                            <a:off x="4562856" y="2272284"/>
                            <a:ext cx="124968" cy="179832"/>
                          </a:xfrm>
                          <a:prstGeom prst="rect">
                            <a:avLst/>
                          </a:prstGeom>
                          <a:noFill/>
                          <a:extLst>
                            <a:ext uri="{909E8E84-426E-40DD-AFC4-6F175D3DCCD1}">
                              <a14:hiddenFill xmlns:a14="http://schemas.microsoft.com/office/drawing/2010/main">
                                <a:solidFill>
                                  <a:srgbClr val="FFFFFF"/>
                                </a:solidFill>
                              </a14:hiddenFill>
                            </a:ext>
                          </a:extLst>
                        </pic:spPr>
                      </pic:pic>
                      <wps:wsp>
                        <wps:cNvPr id="1772292230" name="Text Box 178"/>
                        <wps:cNvSpPr txBox="1">
                          <a:spLocks/>
                        </wps:cNvSpPr>
                        <wps:spPr bwMode="auto">
                          <a:xfrm>
                            <a:off x="2750820" y="1066800"/>
                            <a:ext cx="66294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1140" w:rsidRPr="00085B52" w:rsidRDefault="001E1140" w:rsidP="00D23C1B">
                              <w:pPr>
                                <w:rPr>
                                  <w:sz w:val="20"/>
                                </w:rPr>
                              </w:pPr>
                              <w:r w:rsidRPr="00085B52">
                                <w:rPr>
                                  <w:sz w:val="20"/>
                                </w:rPr>
                                <w:t>Mapping</w:t>
                              </w:r>
                            </w:p>
                          </w:txbxContent>
                        </wps:txbx>
                        <wps:bodyPr rot="0" vert="horz" wrap="square" lIns="91440" tIns="45720" rIns="91440" bIns="45720" anchor="t" anchorCtr="0" upright="1">
                          <a:noAutofit/>
                        </wps:bodyPr>
                      </wps:wsp>
                    </wpc:wpc>
                  </a:graphicData>
                </a:graphic>
              </wp:inline>
            </w:drawing>
          </mc:Choice>
          <mc:Fallback>
            <w:pict>
              <v:group w14:anchorId="6D897D63" id="Canvas 111" o:spid="_x0000_s1027" editas="canvas" style="width:519pt;height:219pt;mso-position-horizontal-relative:char;mso-position-vertical-relative:line" coordsize="65913,27813"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">
                <v:shape id="_x0000_s1028" type="#_x0000_t75" style="position:absolute;width:65913;height:27813;visibility:visible;mso-wrap-style:square" filled="t">
                  <v:fill o:detectmouseclick="t"/>
                  <v:path o:connecttype="none"/>
                </v:shape>
                <v:group id="Group 113" o:spid="_x0000_s1029" style="position:absolute;left:34137;top:4876;width:28499;height:17603" coordorigin="3926,5430" coordsize="3740,2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">
                  <v:group id="Group 114" o:spid="_x0000_s1030" style="position:absolute;left:3926;top:5430;width:3740;height:2310" coordorigin="3926,5430" coordsize="3740,2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">
                    <v:rect id="Rectangle 115" o:spid="_x0000_s1031" style="position:absolute;left:4186;top:5440;width:3220;height: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">
                      <v:path arrowok="t"/>
                    </v:rect>
                    <v:rect id="Rectangle 116" o:spid="_x0000_s1032" style="position:absolute;left:4186;top:5900;width:3220;height: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">
                      <v:path arrowok="t"/>
                    </v:rect>
                    <v:rect id="Rectangle 117" o:spid="_x0000_s1033" style="position:absolute;left:4186;top:6360;width:3220;height: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">
                      <v:path arrowok="t"/>
                    </v:rect>
                    <v:rect id="Rectangle 118" o:spid="_x0000_s1034" style="position:absolute;left:4186;top:6820;width:3220;height: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">
                      <v:path arrowok="t"/>
                    </v:rect>
                    <v:rect id="Rectangle 119" o:spid="_x0000_s1035" style="position:absolute;left:4186;top:7280;width:3220;height: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">
                      <v:path arrowok="t"/>
                    </v:rect>
                    <v:rect id="Rectangle 120" o:spid="_x0000_s1036" style="position:absolute;left:4846;top:5440;width:660;height:2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" filled="f">
                      <v:path arrowok="t"/>
                    </v:rect>
                    <v:rect id="Rectangle 121" o:spid="_x0000_s1037" style="position:absolute;left:6166;top:5440;width:660;height:2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" filled="f">
                      <v:path arrowok="t"/>
                    </v:rect>
                    <v:rect id="Rectangle 122" o:spid="_x0000_s1038" style="position:absolute;left:5506;top:5440;width:660;height:2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" filled="f">
                      <v:path arrowok="t"/>
                    </v:rect>
                    <v:rect id="Rectangle 123" o:spid="_x0000_s1039" style="position:absolute;left:7366;top:5440;width:300;height:2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" stroked="f">
                      <v:path arrowok="t"/>
                    </v:rect>
                    <v:rect id="Rectangle 124" o:spid="_x0000_s1040" style="position:absolute;left:3926;top:5430;width:300;height:2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" stroked="f">
                      <v:path arrowok="t"/>
                    </v:rect>
                  </v:group>
                  <v:shape id="Object 125" o:spid="_x0000_s1041" type="#_x0000_t75" style="position:absolute;left:4954;top:5548;width:410;height:2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">
                    <v:imagedata r:id="rId306" o:title=""/>
                    <o:lock v:ext="edit" aspectratio="f"/>
                  </v:shape>
                  <v:shape id="Object 126" o:spid="_x0000_s1042" type="#_x0000_t75" style="position:absolute;left:5654;top:5568;width:338;height:2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">
                    <v:imagedata r:id="rId307" o:title=""/>
                    <o:lock v:ext="edit" aspectratio="f"/>
                  </v:shape>
                  <v:shape id="Object 127" o:spid="_x0000_s1043" type="#_x0000_t75" style="position:absolute;left:4364;top:7428;width:269;height:1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">
                    <v:imagedata r:id="rId308" o:title=""/>
                    <o:lock v:ext="edit" aspectratio="f"/>
                  </v:shape>
                  <v:shape id="Object 128" o:spid="_x0000_s1044" type="#_x0000_t75" style="position:absolute;left:6344;top:5538;width:314;height:2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">
                    <v:imagedata r:id="rId309" o:title=""/>
                    <o:lock v:ext="edit" aspectratio="f"/>
                  </v:shape>
                  <v:shape id="Object 129" o:spid="_x0000_s1045" type="#_x0000_t75" style="position:absolute;left:4484;top:6438;width:99;height:2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">
                    <v:imagedata r:id="rId310" o:title=""/>
                    <o:lock v:ext="edit" aspectratio="f"/>
                  </v:shape>
                  <v:shape id="Object 130" o:spid="_x0000_s1046" type="#_x0000_t75" style="position:absolute;left:6984;top:7438;width:269;height:1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">
                    <v:imagedata r:id="rId308" o:title=""/>
                    <o:lock v:ext="edit" aspectratio="f"/>
                  </v:shape>
                  <v:shape id="Object 131" o:spid="_x0000_s1047" type="#_x0000_t75" style="position:absolute;left:4976;top:6042;width:398;height:2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">
                    <v:imagedata r:id="rId311" o:title=""/>
                    <o:lock v:ext="edit" aspectratio="f"/>
                  </v:shape>
                  <v:shape id="Object 132" o:spid="_x0000_s1048" type="#_x0000_t75" style="position:absolute;left:5656;top:6042;width:326;height:2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">
                    <v:imagedata r:id="rId312" o:title=""/>
                    <o:lock v:ext="edit" aspectratio="f"/>
                  </v:shape>
                  <v:shape id="Object 133" o:spid="_x0000_s1049" type="#_x0000_t75" style="position:absolute;left:6346;top:6032;width:301;height:2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">
                    <v:imagedata r:id="rId313" o:title=""/>
                    <o:lock v:ext="edit" aspectratio="f"/>
                  </v:shape>
                  <v:shape id="Object 134" o:spid="_x0000_s1050" type="#_x0000_t75" style="position:absolute;left:4906;top:6952;width:531;height:2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">
                    <v:imagedata r:id="rId314" o:title=""/>
                    <o:lock v:ext="edit" aspectratio="f"/>
                  </v:shape>
                  <v:shape id="Object 135" o:spid="_x0000_s1051" type="#_x0000_t75" style="position:absolute;left:5616;top:7422;width:447;height:2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">
                    <v:imagedata r:id="rId315" o:title=""/>
                    <o:lock v:ext="edit" aspectratio="f"/>
                  </v:shape>
                  <v:shape id="Object 136" o:spid="_x0000_s1052" type="#_x0000_t75" style="position:absolute;left:4916;top:7412;width:518;height:2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">
                    <v:imagedata r:id="rId316" o:title=""/>
                    <o:lock v:ext="edit" aspectratio="f"/>
                  </v:shape>
                  <v:shape id="Object 137" o:spid="_x0000_s1053" type="#_x0000_t75" style="position:absolute;left:4377;top:6053;width:268;height:1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">
                    <v:imagedata r:id="rId308" o:title=""/>
                    <o:lock v:ext="edit" aspectratio="f"/>
                  </v:shape>
                  <v:shape id="Object 138" o:spid="_x0000_s1054" type="#_x0000_t75" style="position:absolute;left:6957;top:5603;width:268;height:1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">
                    <v:imagedata r:id="rId308" o:title=""/>
                    <o:lock v:ext="edit" aspectratio="f"/>
                  </v:shape>
                  <v:shape id="Object 139" o:spid="_x0000_s1055" type="#_x0000_t75" style="position:absolute;left:4347;top:5623;width:268;height:1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">
                    <v:imagedata r:id="rId308" o:title=""/>
                    <o:lock v:ext="edit" aspectratio="f"/>
                  </v:shape>
                  <v:shape id="Object 140" o:spid="_x0000_s1056" type="#_x0000_t75" style="position:absolute;left:6967;top:6073;width:268;height:1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">
                    <v:imagedata r:id="rId308" o:title=""/>
                    <o:lock v:ext="edit" aspectratio="f"/>
                  </v:shape>
                  <v:shape id="Object 141" o:spid="_x0000_s1057" type="#_x0000_t75" style="position:absolute;left:6987;top:7013;width:268;height:1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">
                    <v:imagedata r:id="rId308" o:title=""/>
                    <o:lock v:ext="edit" aspectratio="f"/>
                  </v:shape>
                  <v:shape id="Object 142" o:spid="_x0000_s1058" type="#_x0000_t75" style="position:absolute;left:4357;top:6973;width:268;height:1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">
                    <v:imagedata r:id="rId308" o:title=""/>
                    <o:lock v:ext="edit" aspectratio="f"/>
                  </v:shape>
                  <v:shape id="Object 143" o:spid="_x0000_s1059" type="#_x0000_t75" style="position:absolute;left:7074;top:6468;width:99;height:2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">
                    <v:imagedata r:id="rId310" o:title=""/>
                    <o:lock v:ext="edit" aspectratio="f"/>
                  </v:shape>
                  <v:shape id="Object 144" o:spid="_x0000_s1060" type="#_x0000_t75" style="position:absolute;left:6286;top:7422;width:423;height:2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">
                    <v:imagedata r:id="rId317" o:title=""/>
                    <o:lock v:ext="edit" aspectratio="f"/>
                  </v:shape>
                  <v:shape id="Object 145" o:spid="_x0000_s1061" type="#_x0000_t75" style="position:absolute;left:6286;top:6952;width:436;height:2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">
                    <v:imagedata r:id="rId318" o:title=""/>
                    <o:lock v:ext="edit" aspectratio="f"/>
                  </v:shape>
                  <v:shape id="Object 146" o:spid="_x0000_s1062" type="#_x0000_t75" style="position:absolute;left:5606;top:6952;width:460;height:2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">
                    <v:imagedata r:id="rId319" o:title=""/>
                    <o:lock v:ext="edit" aspectratio="f"/>
                  </v:shape>
                  <v:shape id="Object 147" o:spid="_x0000_s1063" type="#_x0000_t75" style="position:absolute;left:6454;top:6478;width:99;height:2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">
                    <v:imagedata r:id="rId310" o:title=""/>
                    <o:lock v:ext="edit" aspectratio="f"/>
                  </v:shape>
                  <v:shape id="Object 148" o:spid="_x0000_s1064" type="#_x0000_t75" style="position:absolute;left:5834;top:6488;width:99;height:2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">
                    <v:imagedata r:id="rId310" o:title=""/>
                    <o:lock v:ext="edit" aspectratio="f"/>
                  </v:shape>
                  <v:shape id="Object 149" o:spid="_x0000_s1065" type="#_x0000_t75" style="position:absolute;left:5214;top:6498;width:99;height:2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">
                    <v:imagedata r:id="rId310" o:title=""/>
                    <o:lock v:ext="edit" aspectratio="f"/>
                  </v:shape>
                </v:group>
                <v:line id="Line 150" o:spid="_x0000_s1066" style="position:absolute;visibility:visible;mso-wrap-style:square" from="29337,13868" to="33299,138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" strokeweight="3pt">
                  <v:stroke endarrow="block"/>
                  <o:lock v:ext="edit" shapetype="f"/>
                </v:line>
                <v:group id="Group 151" o:spid="_x0000_s1067" style="position:absolute;left:1219;top:11963;width:26365;height:3658" coordorigin="2566,6450" coordsize="3460,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">
                  <v:rect id="Rectangle 152" o:spid="_x0000_s1068" style="position:absolute;left:2626;top:6485;width:670;height:4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">
                    <v:path arrowok="t"/>
                  </v:rect>
                  <v:rect id="Rectangle 153" o:spid="_x0000_s1069" style="position:absolute;left:3286;top:6485;width:670;height:4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">
                    <v:path arrowok="t"/>
                  </v:rect>
                  <v:rect id="Rectangle 154" o:spid="_x0000_s1070" style="position:absolute;left:3946;top:6485;width:670;height:4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">
                    <v:path arrowok="t"/>
                  </v:rect>
                  <v:rect id="Rectangle 155" o:spid="_x0000_s1071" style="position:absolute;left:4606;top:6485;width:670;height:4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">
                    <v:path arrowok="t"/>
                  </v:rect>
                  <v:rect id="Rectangle 156" o:spid="_x0000_s1072" style="position:absolute;left:2566;top:6450;width:120;height: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" stroked="f">
                    <v:path arrowok="t"/>
                  </v:rect>
                  <v:shape id="Object 157" o:spid="_x0000_s1073" type="#_x0000_t75" style="position:absolute;left:3464;top:6552;width:280;height:3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">
                    <v:imagedata r:id="rId320" o:title=""/>
                    <o:lock v:ext="edit" aspectratio="f"/>
                  </v:shape>
                  <v:shape id="Object 158" o:spid="_x0000_s1074" type="#_x0000_t75" style="position:absolute;left:4154;top:6552;width:231;height:3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">
                    <v:imagedata r:id="rId321" o:title=""/>
                    <o:lock v:ext="edit" aspectratio="f"/>
                  </v:shape>
                  <v:shape id="Object 159" o:spid="_x0000_s1075" type="#_x0000_t75" style="position:absolute;left:5448;top:6592;width:316;height:1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">
                    <v:imagedata r:id="rId322" o:title=""/>
                    <o:lock v:ext="edit" aspectratio="f"/>
                  </v:shape>
                  <v:shape id="Object 160" o:spid="_x0000_s1076" type="#_x0000_t75" style="position:absolute;left:2728;top:6642;width:316;height:1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">
                    <v:imagedata r:id="rId322" o:title=""/>
                    <o:lock v:ext="edit" aspectratio="f"/>
                  </v:shape>
                  <v:rect id="Rectangle 161" o:spid="_x0000_s1077" style="position:absolute;left:5276;top:6485;width:670;height:4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">
                    <v:path arrowok="t"/>
                  </v:rect>
                  <v:rect id="Rectangle 162" o:spid="_x0000_s1078" style="position:absolute;left:5906;top:6460;width:120;height: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" stroked="f">
                    <v:path arrowok="t"/>
                  </v:rect>
                  <v:shape id="Object 163" o:spid="_x0000_s1079" type="#_x0000_t75" style="position:absolute;left:4854;top:6552;width:215;height:3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">
                    <v:imagedata r:id="rId323" o:title=""/>
                    <o:lock v:ext="edit" aspectratio="f"/>
                  </v:shape>
                  <v:shape id="Object 164" o:spid="_x0000_s1080" type="#_x0000_t75" style="position:absolute;left:5418;top:6612;width:316;height:1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">
                    <v:imagedata r:id="rId322" o:title=""/>
                    <o:lock v:ext="edit" aspectratio="f"/>
                  </v:shape>
                </v:group>
                <v:line id="Line 165" o:spid="_x0000_s1081" style="position:absolute;visibility:visible;mso-wrap-style:square" from="58978,22479" to="62255,224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">
                  <v:stroke endarrow="block"/>
                  <o:lock v:ext="edit" shapetype="f"/>
                </v:line>
                <v:shape id="Object 166" o:spid="_x0000_s1082" type="#_x0000_t75" style="position:absolute;left:34884;top:7239;width:1158;height:23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">
                  <v:imagedata r:id="rId324" o:title=""/>
                  <o:lock v:ext="edit" aspectratio="f"/>
                </v:shape>
                <v:line id="Line 167" o:spid="_x0000_s1083" style="position:absolute;flip:y;visibility:visible;mso-wrap-style:square" from="36576,2286" to="36583,48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">
                  <v:stroke endarrow="block"/>
                  <o:lock v:ext="edit" shapetype="f"/>
                </v:line>
                <v:shape id="Object 168" o:spid="_x0000_s1084" type="#_x0000_t75" style="position:absolute;left:35722;top:381;width:1501;height:20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">
                  <v:imagedata r:id="rId325" o:title=""/>
                  <o:lock v:ext="edit" aspectratio="f"/>
                </v:shape>
                <v:shape id="Object 169" o:spid="_x0000_s1085" type="#_x0000_t75" style="position:absolute;left:62849;top:21793;width:869;height:15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">
                  <v:imagedata r:id="rId326" o:title=""/>
                  <o:lock v:ext="edit" aspectratio="f"/>
                </v:shape>
                <v:shape id="Object 170" o:spid="_x0000_s1086" type="#_x0000_t75" style="position:absolute;left:34960;top:4267;width:1257;height:17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">
                  <v:imagedata r:id="rId327" o:title=""/>
                  <o:lock v:ext="edit" aspectratio="f"/>
                </v:shape>
                <v:shape id="Object 171" o:spid="_x0000_s1087" type="#_x0000_t75" style="position:absolute;left:34655;top:10972;width:1738;height:23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">
                  <v:imagedata r:id="rId328" o:title=""/>
                  <o:lock v:ext="edit" aspectratio="f"/>
                </v:shape>
                <v:shape id="Object 172" o:spid="_x0000_s1088" type="#_x0000_t75" style="position:absolute;left:32293;top:17907;width:3764;height:23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">
                  <v:imagedata r:id="rId329" o:title=""/>
                  <o:lock v:ext="edit" aspectratio="f"/>
                </v:shape>
                <v:shape id="Object 173" o:spid="_x0000_s1089" type="#_x0000_t75" style="position:absolute;left:32141;top:21336;width:3612;height:23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">
                  <v:imagedata r:id="rId330" o:title=""/>
                  <o:lock v:ext="edit" aspectratio="f"/>
                </v:shape>
                <v:shape id="Object 174" o:spid="_x0000_s1090" type="#_x0000_t75" style="position:absolute;left:40065;top:22783;width:2248;height:16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">
                  <v:imagedata r:id="rId331" o:title=""/>
                  <o:lock v:ext="edit" aspectratio="f"/>
                </v:shape>
                <v:shape id="Object 175" o:spid="_x0000_s1091" type="#_x0000_t75" style="position:absolute;left:55686;top:22783;width:2126;height:16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">
                  <v:imagedata r:id="rId332" o:title=""/>
                  <o:lock v:ext="edit" aspectratio="f"/>
                </v:shape>
                <v:shape id="Object 176" o:spid="_x0000_s1092" type="#_x0000_t75" style="position:absolute;left:50276;top:22783;width:1372;height:16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">
                  <v:imagedata r:id="rId333" o:title=""/>
                  <o:lock v:ext="edit" aspectratio="f"/>
                </v:shape>
                <v:shape id="Object 177" o:spid="_x0000_s1093" type="#_x0000_t75" style="position:absolute;left:45628;top:22722;width:1250;height:17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">
                  <v:imagedata r:id="rId334" o:title=""/>
                  <o:lock v:ext="edit" aspectratio="f"/>
                </v:shape>
                <v:shape id="Text Box 178" o:spid="_x0000_s1094" type="#_x0000_t202" style="position:absolute;left:27508;top:10668;width:6629;height:25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" filled="f" stroked="f">
                  <v:path arrowok="t"/>
                  <v:textbox>
                    <w:txbxContent>
                      <w:p w:rsidR="001E1140" w:rsidRPr="00085B52" w:rsidRDefault="001E1140" w:rsidP="00D23C1B">
                        <w:pPr>
                          <w:rPr>
                            <w:sz w:val="20"/>
                          </w:rPr>
                        </w:pPr>
                        <w:r w:rsidRPr="00085B52">
                          <w:rPr>
                            <w:sz w:val="20"/>
                          </w:rPr>
                          <w:t>Mapping</w:t>
                        </w:r>
                      </w:p>
                    </w:txbxContent>
                  </v:textbox>
                </v:shape>
                <w10:anchorlock/>
              </v:group>
            </w:pict>
          </mc:Fallback>
        </mc:AlternateContent>
      </w:r>
    </w:p>
    <w:p w:rsidR="001E1140" w:rsidRPr="00682DEF" w:rsidRDefault="001E1140" w:rsidP="00D23C1B"/>
    <w:p w:rsidR="001E1140" w:rsidRDefault="001E1140" w:rsidP="00D23C1B"/>
    <w:p w:rsidR="001E1140" w:rsidRDefault="001E1140" w:rsidP="00D23C1B">
      <w:r>
        <w:tab/>
      </w:r>
      <w:r w:rsidR="00753917" w:rsidRPr="00753917">
        <w:rPr>
          <w:noProof/>
          <w:position w:val="-28"/>
          <w14:ligatures w14:val="standardContextual"/>
        </w:rPr>
      </w:r>
      <w:r w:rsidR="00753917" w:rsidRPr="00753917">
        <w:rPr>
          <w:noProof/>
          <w:position w:val="-28"/>
          <w14:ligatures w14:val="standardContextual"/>
        </w:rPr>
        <w:object w:dxaOrig="2540" w:dyaOrig="680">
          <v:shape id="_x0000_i1122" type="#_x0000_t75" alt="" style="width:130.2pt;height:36pt;mso-width-percent:0;mso-height-percent:0;mso-width-percent:0;mso-height-percent:0" o:ole="">
            <v:imagedata r:id="rId335" o:title=""/>
          </v:shape>
          <o:OLEObject Type="Embed" ProgID="Equation.DSMT4" ShapeID="_x0000_i1122" DrawAspect="Content" ObjectID="_1852698012" r:id="rId3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instrText>)</w:instrText>
      </w:r>
      <w:r>
        <w:fldChar w:fldCharType="end"/>
      </w:r>
    </w:p>
    <w:p w:rsidR="001E1140" w:rsidRPr="00085B52" w:rsidRDefault="001E1140" w:rsidP="00D23C1B"/>
    <w:p w:rsidR="001E1140" w:rsidRDefault="001E1140" w:rsidP="00D23C1B"/>
    <w:p w:rsidR="001E1140" w:rsidRDefault="001E1140" w:rsidP="00D23C1B"/>
    <w:p w:rsidR="001E1140" w:rsidRDefault="001E1140" w:rsidP="00D23C1B"/>
    <w:p w:rsidR="001E1140" w:rsidRDefault="001E1140" w:rsidP="00D23C1B">
      <w:r>
        <w:t xml:space="preserve">where, </w:t>
      </w:r>
    </w:p>
    <w:p w:rsidR="001E1140" w:rsidRDefault="001E1140" w:rsidP="00D23C1B"/>
    <w:p w:rsidR="001E1140" w:rsidRDefault="001E1140" w:rsidP="00D23C1B"/>
    <w:p w:rsidR="001E1140" w:rsidRDefault="001E1140" w:rsidP="00D23C1B">
      <w:r>
        <w:tab/>
      </w:r>
      <w:r w:rsidR="00753917" w:rsidRPr="00753917">
        <w:rPr>
          <w:noProof/>
          <w:position w:val="-32"/>
          <w14:ligatures w14:val="standardContextual"/>
        </w:rPr>
      </w:r>
      <w:r w:rsidR="00753917" w:rsidRPr="00753917">
        <w:rPr>
          <w:noProof/>
          <w:position w:val="-32"/>
          <w14:ligatures w14:val="standardContextual"/>
        </w:rPr>
        <w:object w:dxaOrig="3320" w:dyaOrig="760">
          <v:shape id="_x0000_i1121" type="#_x0000_t75" alt="" style="width:164.7pt;height:36pt;mso-width-percent:0;mso-height-percent:0;mso-width-percent:0;mso-height-percent:0" o:ole="">
            <v:imagedata r:id="rId337" o:title=""/>
          </v:shape>
          <o:OLEObject Type="Embed" ProgID="Equation.DSMT4" ShapeID="_x0000_i1121" DrawAspect="Content" ObjectID="_1852698013" r:id="rId3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instrText>)</w:instrText>
      </w:r>
      <w:r>
        <w:fldChar w:fldCharType="end"/>
      </w:r>
    </w:p>
    <w:p w:rsidR="001E1140" w:rsidRPr="00A834C4" w:rsidRDefault="001E1140" w:rsidP="00D23C1B"/>
    <w:p w:rsidR="001E1140" w:rsidRDefault="001E1140" w:rsidP="00D23C1B"/>
    <w:p w:rsidR="001E1140" w:rsidRDefault="001E1140" w:rsidP="00D23C1B">
      <w:r>
        <w:t>is a normalized frequency shifted rectangular pulse.  The composite transmitted signal over all epochs is</w:t>
      </w:r>
    </w:p>
    <w:p w:rsidR="001E1140" w:rsidRDefault="001E1140" w:rsidP="00D23C1B"/>
    <w:p w:rsidR="001E1140" w:rsidRDefault="001E1140" w:rsidP="00D23C1B">
      <w:r>
        <w:lastRenderedPageBreak/>
        <w:tab/>
      </w:r>
      <w:r w:rsidR="00753917" w:rsidRPr="00753917">
        <w:rPr>
          <w:noProof/>
          <w:position w:val="-28"/>
          <w14:ligatures w14:val="standardContextual"/>
        </w:rPr>
      </w:r>
      <w:r w:rsidR="00753917" w:rsidRPr="00753917">
        <w:rPr>
          <w:noProof/>
          <w:position w:val="-28"/>
          <w14:ligatures w14:val="standardContextual"/>
        </w:rPr>
        <w:object w:dxaOrig="3700" w:dyaOrig="680">
          <v:shape id="_x0000_i1120" type="#_x0000_t75" alt="" style="width:189.2pt;height:36pt;mso-width-percent:0;mso-height-percent:0;mso-width-percent:0;mso-height-percent:0" o:ole="">
            <v:imagedata r:id="rId339" o:title=""/>
          </v:shape>
          <o:OLEObject Type="Embed" ProgID="Equation.DSMT4" ShapeID="_x0000_i1120" DrawAspect="Content" ObjectID="_1852698014" r:id="rId3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instrText>)</w:instrText>
      </w:r>
      <w:r>
        <w:fldChar w:fldCharType="end"/>
      </w:r>
    </w:p>
    <w:p w:rsidR="001E1140" w:rsidRDefault="001E1140" w:rsidP="00D23C1B"/>
    <w:p w:rsidR="001E1140" w:rsidRPr="00A834C4" w:rsidRDefault="001E1140" w:rsidP="00D23C1B"/>
    <w:p w:rsidR="001E1140" w:rsidRDefault="001E1140" w:rsidP="00D23C1B"/>
    <w:p w:rsidR="001E1140" w:rsidRDefault="001E1140" w:rsidP="00D23C1B">
      <w:r>
        <w:t>The signal only detector output for nth epoch on the kth carrier is</w:t>
      </w:r>
    </w:p>
    <w:p w:rsidR="001E1140" w:rsidRDefault="001E1140" w:rsidP="00D23C1B"/>
    <w:p w:rsidR="001E1140" w:rsidRPr="00A834C4" w:rsidRDefault="001E1140" w:rsidP="00D23C1B"/>
    <w:p w:rsidR="001E1140" w:rsidRDefault="001E1140" w:rsidP="00D23C1B">
      <w:r>
        <w:tab/>
      </w:r>
      <w:r w:rsidR="00753917" w:rsidRPr="00753917">
        <w:rPr>
          <w:noProof/>
          <w:position w:val="-68"/>
          <w14:ligatures w14:val="standardContextual"/>
        </w:rPr>
      </w:r>
      <w:r w:rsidR="00753917" w:rsidRPr="00753917">
        <w:rPr>
          <w:noProof/>
          <w:position w:val="-68"/>
          <w14:ligatures w14:val="standardContextual"/>
        </w:rPr>
        <w:object w:dxaOrig="4239" w:dyaOrig="1900">
          <v:shape id="_x0000_i1119" type="#_x0000_t75" alt="" style="width:209.1pt;height:94.2pt;mso-width-percent:0;mso-height-percent:0;mso-width-percent:0;mso-height-percent:0" o:ole="">
            <v:imagedata r:id="rId341" o:title=""/>
          </v:shape>
          <o:OLEObject Type="Embed" ProgID="Equation.DSMT4" ShapeID="_x0000_i1119" DrawAspect="Content" ObjectID="_1852698015" r:id="rId3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instrText>)</w:instrText>
      </w:r>
      <w:r>
        <w:fldChar w:fldCharType="end"/>
      </w:r>
    </w:p>
    <w:p w:rsidR="001E1140" w:rsidRPr="00A834C4" w:rsidRDefault="001E1140" w:rsidP="00D23C1B"/>
    <w:p w:rsidR="001E1140" w:rsidRPr="00042747" w:rsidRDefault="001E1140" w:rsidP="00D23C1B">
      <w:r>
        <w:rPr>
          <w:noProof/>
        </w:rPr>
        <mc:AlternateContent>
          <mc:Choice Requires="wpc">
            <w:drawing>
              <wp:inline distT="0" distB="0" distL="0" distR="0" wp14:anchorId="0A558111" wp14:editId="0D451623">
                <wp:extent cx="5486400" cy="1280160"/>
                <wp:effectExtent l="0" t="0" r="0" b="0"/>
                <wp:docPr id="1269514111" name="Canvas 6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574444519" name="Group 63"/>
                        <wpg:cNvGrpSpPr>
                          <a:grpSpLocks/>
                        </wpg:cNvGrpSpPr>
                        <wpg:grpSpPr bwMode="auto">
                          <a:xfrm>
                            <a:off x="1440180" y="510540"/>
                            <a:ext cx="1325880" cy="250698"/>
                            <a:chOff x="3336" y="5992"/>
                            <a:chExt cx="1740" cy="329"/>
                          </a:xfrm>
                        </wpg:grpSpPr>
                        <wpg:grpSp>
                          <wpg:cNvPr id="11102774" name="Group 64"/>
                          <wpg:cNvGrpSpPr>
                            <a:grpSpLocks/>
                          </wpg:cNvGrpSpPr>
                          <wpg:grpSpPr bwMode="auto">
                            <a:xfrm>
                              <a:off x="3336" y="5997"/>
                              <a:ext cx="390" cy="324"/>
                              <a:chOff x="3336" y="6002"/>
                              <a:chExt cx="390" cy="324"/>
                            </a:xfrm>
                          </wpg:grpSpPr>
                          <wps:wsp>
                            <wps:cNvPr id="340125116" name="Rectangle 65"/>
                            <wps:cNvSpPr>
                              <a:spLocks/>
                            </wps:cNvSpPr>
                            <wps:spPr bwMode="auto">
                              <a:xfrm>
                                <a:off x="3336" y="6002"/>
                                <a:ext cx="390" cy="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57753813" name="Object 66"/>
                              <pic:cNvPicPr>
                                <a:picLocks/>
                              </pic:cNvPicPr>
                            </pic:nvPicPr>
                            <pic:blipFill>
                              <a:blip r:embed="rId343">
                                <a:extLst>
                                  <a:ext uri="{28A0092B-C50C-407E-A947-70E740481C1C}">
                                    <a14:useLocalDpi xmlns:a14="http://schemas.microsoft.com/office/drawing/2010/main" val="0"/>
                                  </a:ext>
                                </a:extLst>
                              </a:blip>
                              <a:srcRect/>
                              <a:stretch>
                                <a:fillRect/>
                              </a:stretch>
                            </pic:blipFill>
                            <pic:spPr bwMode="auto">
                              <a:xfrm>
                                <a:off x="3382" y="6006"/>
                                <a:ext cx="330" cy="320"/>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845782776" name="Group 67"/>
                          <wpg:cNvGrpSpPr>
                            <a:grpSpLocks/>
                          </wpg:cNvGrpSpPr>
                          <wpg:grpSpPr bwMode="auto">
                            <a:xfrm>
                              <a:off x="3726" y="5997"/>
                              <a:ext cx="390" cy="324"/>
                              <a:chOff x="3336" y="6002"/>
                              <a:chExt cx="390" cy="324"/>
                            </a:xfrm>
                          </wpg:grpSpPr>
                          <wps:wsp>
                            <wps:cNvPr id="826639424" name="Rectangle 68"/>
                            <wps:cNvSpPr>
                              <a:spLocks/>
                            </wps:cNvSpPr>
                            <wps:spPr bwMode="auto">
                              <a:xfrm>
                                <a:off x="3336" y="6002"/>
                                <a:ext cx="390" cy="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2043630146" name="Object 69"/>
                              <pic:cNvPicPr>
                                <a:picLocks/>
                              </pic:cNvPicPr>
                            </pic:nvPicPr>
                            <pic:blipFill>
                              <a:blip r:embed="rId344">
                                <a:extLst>
                                  <a:ext uri="{28A0092B-C50C-407E-A947-70E740481C1C}">
                                    <a14:useLocalDpi xmlns:a14="http://schemas.microsoft.com/office/drawing/2010/main" val="0"/>
                                  </a:ext>
                                </a:extLst>
                              </a:blip>
                              <a:srcRect/>
                              <a:stretch>
                                <a:fillRect/>
                              </a:stretch>
                            </pic:blipFill>
                            <pic:spPr bwMode="auto">
                              <a:xfrm>
                                <a:off x="3382" y="6006"/>
                                <a:ext cx="330" cy="320"/>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259715736" name="Group 70"/>
                          <wpg:cNvGrpSpPr>
                            <a:grpSpLocks/>
                          </wpg:cNvGrpSpPr>
                          <wpg:grpSpPr bwMode="auto">
                            <a:xfrm>
                              <a:off x="4686" y="5997"/>
                              <a:ext cx="390" cy="324"/>
                              <a:chOff x="3336" y="6002"/>
                              <a:chExt cx="390" cy="324"/>
                            </a:xfrm>
                          </wpg:grpSpPr>
                          <wps:wsp>
                            <wps:cNvPr id="1681291548" name="Rectangle 71"/>
                            <wps:cNvSpPr>
                              <a:spLocks/>
                            </wps:cNvSpPr>
                            <wps:spPr bwMode="auto">
                              <a:xfrm>
                                <a:off x="3336" y="6002"/>
                                <a:ext cx="390" cy="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1788940" name="Object 72"/>
                              <pic:cNvPicPr>
                                <a:picLocks/>
                              </pic:cNvPicPr>
                            </pic:nvPicPr>
                            <pic:blipFill>
                              <a:blip r:embed="rId345">
                                <a:extLst>
                                  <a:ext uri="{28A0092B-C50C-407E-A947-70E740481C1C}">
                                    <a14:useLocalDpi xmlns:a14="http://schemas.microsoft.com/office/drawing/2010/main" val="0"/>
                                  </a:ext>
                                </a:extLst>
                              </a:blip>
                              <a:srcRect/>
                              <a:stretch>
                                <a:fillRect/>
                              </a:stretch>
                            </pic:blipFill>
                            <pic:spPr bwMode="auto">
                              <a:xfrm>
                                <a:off x="3382" y="6006"/>
                                <a:ext cx="330" cy="320"/>
                              </a:xfrm>
                              <a:prstGeom prst="rect">
                                <a:avLst/>
                              </a:prstGeom>
                              <a:noFill/>
                              <a:extLst>
                                <a:ext uri="{909E8E84-426E-40DD-AFC4-6F175D3DCCD1}">
                                  <a14:hiddenFill xmlns:a14="http://schemas.microsoft.com/office/drawing/2010/main">
                                    <a:solidFill>
                                      <a:srgbClr val="FFFFFF"/>
                                    </a:solidFill>
                                  </a14:hiddenFill>
                                </a:ext>
                              </a:extLst>
                            </pic:spPr>
                          </pic:pic>
                        </wpg:grpSp>
                        <wps:wsp>
                          <wps:cNvPr id="813019775" name="Line 73"/>
                          <wps:cNvCnPr>
                            <a:cxnSpLocks/>
                          </wps:cNvCnPr>
                          <wps:spPr bwMode="auto">
                            <a:xfrm>
                              <a:off x="4076" y="5992"/>
                              <a:ext cx="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1159053937" name="Group 74"/>
                        <wpg:cNvGrpSpPr>
                          <a:grpSpLocks/>
                        </wpg:cNvGrpSpPr>
                        <wpg:grpSpPr bwMode="auto">
                          <a:xfrm>
                            <a:off x="2766060" y="510540"/>
                            <a:ext cx="1325880" cy="247650"/>
                            <a:chOff x="3336" y="5992"/>
                            <a:chExt cx="1740" cy="325"/>
                          </a:xfrm>
                        </wpg:grpSpPr>
                        <wpg:grpSp>
                          <wpg:cNvPr id="949386097" name="Group 75"/>
                          <wpg:cNvGrpSpPr>
                            <a:grpSpLocks/>
                          </wpg:cNvGrpSpPr>
                          <wpg:grpSpPr bwMode="auto">
                            <a:xfrm>
                              <a:off x="3336" y="5997"/>
                              <a:ext cx="390" cy="320"/>
                              <a:chOff x="3336" y="6002"/>
                              <a:chExt cx="390" cy="320"/>
                            </a:xfrm>
                          </wpg:grpSpPr>
                          <wps:wsp>
                            <wps:cNvPr id="1653090068" name="Rectangle 76"/>
                            <wps:cNvSpPr>
                              <a:spLocks/>
                            </wps:cNvSpPr>
                            <wps:spPr bwMode="auto">
                              <a:xfrm>
                                <a:off x="3336" y="6002"/>
                                <a:ext cx="390" cy="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886792370" name="Object 77"/>
                              <pic:cNvPicPr>
                                <a:picLocks/>
                              </pic:cNvPicPr>
                            </pic:nvPicPr>
                            <pic:blipFill>
                              <a:blip r:embed="rId346">
                                <a:extLst>
                                  <a:ext uri="{28A0092B-C50C-407E-A947-70E740481C1C}">
                                    <a14:useLocalDpi xmlns:a14="http://schemas.microsoft.com/office/drawing/2010/main" val="0"/>
                                  </a:ext>
                                </a:extLst>
                              </a:blip>
                              <a:srcRect/>
                              <a:stretch>
                                <a:fillRect/>
                              </a:stretch>
                            </pic:blipFill>
                            <pic:spPr bwMode="auto">
                              <a:xfrm>
                                <a:off x="3382" y="6006"/>
                                <a:ext cx="293" cy="303"/>
                              </a:xfrm>
                              <a:prstGeom prst="rect">
                                <a:avLst/>
                              </a:prstGeom>
                              <a:noFill/>
                              <a:extLst>
                                <a:ext uri="{909E8E84-426E-40DD-AFC4-6F175D3DCCD1}">
                                  <a14:hiddenFill xmlns:a14="http://schemas.microsoft.com/office/drawing/2010/main">
                                    <a:solidFill>
                                      <a:srgbClr val="FFFFFF"/>
                                    </a:solidFill>
                                  </a14:hiddenFill>
                                </a:ext>
                              </a:extLst>
                            </pic:spPr>
                          </pic:pic>
                        </wpg:grpSp>
                        <wpg:grpSp>
                          <wpg:cNvPr id="959509712" name="Group 78"/>
                          <wpg:cNvGrpSpPr>
                            <a:grpSpLocks/>
                          </wpg:cNvGrpSpPr>
                          <wpg:grpSpPr bwMode="auto">
                            <a:xfrm>
                              <a:off x="3726" y="5997"/>
                              <a:ext cx="390" cy="320"/>
                              <a:chOff x="3336" y="6002"/>
                              <a:chExt cx="390" cy="320"/>
                            </a:xfrm>
                          </wpg:grpSpPr>
                          <wps:wsp>
                            <wps:cNvPr id="1435531101" name="Rectangle 79"/>
                            <wps:cNvSpPr>
                              <a:spLocks/>
                            </wps:cNvSpPr>
                            <wps:spPr bwMode="auto">
                              <a:xfrm>
                                <a:off x="3336" y="6002"/>
                                <a:ext cx="390" cy="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436245174" name="Object 80"/>
                              <pic:cNvPicPr>
                                <a:picLocks/>
                              </pic:cNvPicPr>
                            </pic:nvPicPr>
                            <pic:blipFill>
                              <a:blip r:embed="rId347">
                                <a:extLst>
                                  <a:ext uri="{28A0092B-C50C-407E-A947-70E740481C1C}">
                                    <a14:useLocalDpi xmlns:a14="http://schemas.microsoft.com/office/drawing/2010/main" val="0"/>
                                  </a:ext>
                                </a:extLst>
                              </a:blip>
                              <a:srcRect/>
                              <a:stretch>
                                <a:fillRect/>
                              </a:stretch>
                            </pic:blipFill>
                            <pic:spPr bwMode="auto">
                              <a:xfrm>
                                <a:off x="3382" y="6006"/>
                                <a:ext cx="304" cy="303"/>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193361832" name="Group 81"/>
                          <wpg:cNvGrpSpPr>
                            <a:grpSpLocks/>
                          </wpg:cNvGrpSpPr>
                          <wpg:grpSpPr bwMode="auto">
                            <a:xfrm>
                              <a:off x="4686" y="5997"/>
                              <a:ext cx="390" cy="320"/>
                              <a:chOff x="3336" y="6002"/>
                              <a:chExt cx="390" cy="320"/>
                            </a:xfrm>
                          </wpg:grpSpPr>
                          <wps:wsp>
                            <wps:cNvPr id="462277131" name="Rectangle 82"/>
                            <wps:cNvSpPr>
                              <a:spLocks/>
                            </wps:cNvSpPr>
                            <wps:spPr bwMode="auto">
                              <a:xfrm>
                                <a:off x="3336" y="6002"/>
                                <a:ext cx="390" cy="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1670383790" name="Object 83"/>
                              <pic:cNvPicPr>
                                <a:picLocks/>
                              </pic:cNvPicPr>
                            </pic:nvPicPr>
                            <pic:blipFill>
                              <a:blip r:embed="rId348">
                                <a:extLst>
                                  <a:ext uri="{28A0092B-C50C-407E-A947-70E740481C1C}">
                                    <a14:useLocalDpi xmlns:a14="http://schemas.microsoft.com/office/drawing/2010/main" val="0"/>
                                  </a:ext>
                                </a:extLst>
                              </a:blip>
                              <a:srcRect/>
                              <a:stretch>
                                <a:fillRect/>
                              </a:stretch>
                            </pic:blipFill>
                            <pic:spPr bwMode="auto">
                              <a:xfrm>
                                <a:off x="3382" y="6006"/>
                                <a:ext cx="302" cy="303"/>
                              </a:xfrm>
                              <a:prstGeom prst="rect">
                                <a:avLst/>
                              </a:prstGeom>
                              <a:noFill/>
                              <a:extLst>
                                <a:ext uri="{909E8E84-426E-40DD-AFC4-6F175D3DCCD1}">
                                  <a14:hiddenFill xmlns:a14="http://schemas.microsoft.com/office/drawing/2010/main">
                                    <a:solidFill>
                                      <a:srgbClr val="FFFFFF"/>
                                    </a:solidFill>
                                  </a14:hiddenFill>
                                </a:ext>
                              </a:extLst>
                            </pic:spPr>
                          </pic:pic>
                        </wpg:grpSp>
                        <wps:wsp>
                          <wps:cNvPr id="2045250008" name="Line 84"/>
                          <wps:cNvCnPr>
                            <a:cxnSpLocks/>
                          </wps:cNvCnPr>
                          <wps:spPr bwMode="auto">
                            <a:xfrm>
                              <a:off x="4076" y="5992"/>
                              <a:ext cx="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1571241515" name="Rectangle 85"/>
                        <wps:cNvSpPr>
                          <a:spLocks/>
                        </wps:cNvSpPr>
                        <wps:spPr bwMode="auto">
                          <a:xfrm>
                            <a:off x="2773680" y="518160"/>
                            <a:ext cx="289560" cy="243840"/>
                          </a:xfrm>
                          <a:prstGeom prst="rect">
                            <a:avLst/>
                          </a:prstGeom>
                          <a:solidFill>
                            <a:srgbClr val="FF9900">
                              <a:alpha val="42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665121" name="Rectangle 86"/>
                        <wps:cNvSpPr>
                          <a:spLocks/>
                        </wps:cNvSpPr>
                        <wps:spPr bwMode="auto">
                          <a:xfrm>
                            <a:off x="1470660" y="510540"/>
                            <a:ext cx="266700" cy="243840"/>
                          </a:xfrm>
                          <a:prstGeom prst="rect">
                            <a:avLst/>
                          </a:prstGeom>
                          <a:solidFill>
                            <a:srgbClr val="FF9900">
                              <a:alpha val="42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953009" name="Line 87"/>
                        <wps:cNvCnPr>
                          <a:cxnSpLocks/>
                        </wps:cNvCnPr>
                        <wps:spPr bwMode="auto">
                          <a:xfrm>
                            <a:off x="7620" y="754380"/>
                            <a:ext cx="5242560" cy="838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1691538778" name="Group 88"/>
                        <wpg:cNvGrpSpPr>
                          <a:grpSpLocks/>
                        </wpg:cNvGrpSpPr>
                        <wpg:grpSpPr bwMode="auto">
                          <a:xfrm>
                            <a:off x="144780" y="510540"/>
                            <a:ext cx="1325880" cy="250698"/>
                            <a:chOff x="3336" y="5992"/>
                            <a:chExt cx="1740" cy="329"/>
                          </a:xfrm>
                        </wpg:grpSpPr>
                        <wpg:grpSp>
                          <wpg:cNvPr id="772080701" name="Group 89"/>
                          <wpg:cNvGrpSpPr>
                            <a:grpSpLocks/>
                          </wpg:cNvGrpSpPr>
                          <wpg:grpSpPr bwMode="auto">
                            <a:xfrm>
                              <a:off x="3336" y="5997"/>
                              <a:ext cx="390" cy="320"/>
                              <a:chOff x="3336" y="6002"/>
                              <a:chExt cx="390" cy="320"/>
                            </a:xfrm>
                          </wpg:grpSpPr>
                          <wps:wsp>
                            <wps:cNvPr id="1805625050" name="Rectangle 90"/>
                            <wps:cNvSpPr>
                              <a:spLocks/>
                            </wps:cNvSpPr>
                            <wps:spPr bwMode="auto">
                              <a:xfrm>
                                <a:off x="3336" y="6002"/>
                                <a:ext cx="390" cy="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432860014" name="Object 91"/>
                              <pic:cNvPicPr>
                                <a:picLocks/>
                              </pic:cNvPicPr>
                            </pic:nvPicPr>
                            <pic:blipFill>
                              <a:blip r:embed="rId349">
                                <a:extLst>
                                  <a:ext uri="{28A0092B-C50C-407E-A947-70E740481C1C}">
                                    <a14:useLocalDpi xmlns:a14="http://schemas.microsoft.com/office/drawing/2010/main" val="0"/>
                                  </a:ext>
                                </a:extLst>
                              </a:blip>
                              <a:srcRect/>
                              <a:stretch>
                                <a:fillRect/>
                              </a:stretch>
                            </pic:blipFill>
                            <pic:spPr bwMode="auto">
                              <a:xfrm>
                                <a:off x="3382" y="6006"/>
                                <a:ext cx="317" cy="303"/>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964013792" name="Group 92"/>
                          <wpg:cNvGrpSpPr>
                            <a:grpSpLocks/>
                          </wpg:cNvGrpSpPr>
                          <wpg:grpSpPr bwMode="auto">
                            <a:xfrm>
                              <a:off x="3726" y="5997"/>
                              <a:ext cx="390" cy="320"/>
                              <a:chOff x="3336" y="6002"/>
                              <a:chExt cx="390" cy="320"/>
                            </a:xfrm>
                          </wpg:grpSpPr>
                          <wps:wsp>
                            <wps:cNvPr id="1730341263" name="Rectangle 93"/>
                            <wps:cNvSpPr>
                              <a:spLocks/>
                            </wps:cNvSpPr>
                            <wps:spPr bwMode="auto">
                              <a:xfrm>
                                <a:off x="3336" y="6002"/>
                                <a:ext cx="390" cy="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915705017" name="Object 94"/>
                              <pic:cNvPicPr>
                                <a:picLocks/>
                              </pic:cNvPicPr>
                            </pic:nvPicPr>
                            <pic:blipFill>
                              <a:blip r:embed="rId350">
                                <a:extLst>
                                  <a:ext uri="{28A0092B-C50C-407E-A947-70E740481C1C}">
                                    <a14:useLocalDpi xmlns:a14="http://schemas.microsoft.com/office/drawing/2010/main" val="0"/>
                                  </a:ext>
                                </a:extLst>
                              </a:blip>
                              <a:srcRect/>
                              <a:stretch>
                                <a:fillRect/>
                              </a:stretch>
                            </pic:blipFill>
                            <pic:spPr bwMode="auto">
                              <a:xfrm>
                                <a:off x="3382" y="6006"/>
                                <a:ext cx="330" cy="303"/>
                              </a:xfrm>
                              <a:prstGeom prst="rect">
                                <a:avLst/>
                              </a:prstGeom>
                              <a:noFill/>
                              <a:extLst>
                                <a:ext uri="{909E8E84-426E-40DD-AFC4-6F175D3DCCD1}">
                                  <a14:hiddenFill xmlns:a14="http://schemas.microsoft.com/office/drawing/2010/main">
                                    <a:solidFill>
                                      <a:srgbClr val="FFFFFF"/>
                                    </a:solidFill>
                                  </a14:hiddenFill>
                                </a:ext>
                              </a:extLst>
                            </pic:spPr>
                          </pic:pic>
                        </wpg:grpSp>
                        <wpg:grpSp>
                          <wpg:cNvPr id="535396524" name="Group 95"/>
                          <wpg:cNvGrpSpPr>
                            <a:grpSpLocks/>
                          </wpg:cNvGrpSpPr>
                          <wpg:grpSpPr bwMode="auto">
                            <a:xfrm>
                              <a:off x="4686" y="5997"/>
                              <a:ext cx="390" cy="324"/>
                              <a:chOff x="3336" y="6002"/>
                              <a:chExt cx="390" cy="324"/>
                            </a:xfrm>
                          </wpg:grpSpPr>
                          <wps:wsp>
                            <wps:cNvPr id="170571442" name="Rectangle 96"/>
                            <wps:cNvSpPr>
                              <a:spLocks/>
                            </wps:cNvSpPr>
                            <wps:spPr bwMode="auto">
                              <a:xfrm>
                                <a:off x="3336" y="6002"/>
                                <a:ext cx="390" cy="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669581245" name="Object 97"/>
                              <pic:cNvPicPr>
                                <a:picLocks/>
                              </pic:cNvPicPr>
                            </pic:nvPicPr>
                            <pic:blipFill>
                              <a:blip r:embed="rId351">
                                <a:extLst>
                                  <a:ext uri="{28A0092B-C50C-407E-A947-70E740481C1C}">
                                    <a14:useLocalDpi xmlns:a14="http://schemas.microsoft.com/office/drawing/2010/main" val="0"/>
                                  </a:ext>
                                </a:extLst>
                              </a:blip>
                              <a:srcRect/>
                              <a:stretch>
                                <a:fillRect/>
                              </a:stretch>
                            </pic:blipFill>
                            <pic:spPr bwMode="auto">
                              <a:xfrm>
                                <a:off x="3382" y="6006"/>
                                <a:ext cx="330" cy="320"/>
                              </a:xfrm>
                              <a:prstGeom prst="rect">
                                <a:avLst/>
                              </a:prstGeom>
                              <a:noFill/>
                              <a:extLst>
                                <a:ext uri="{909E8E84-426E-40DD-AFC4-6F175D3DCCD1}">
                                  <a14:hiddenFill xmlns:a14="http://schemas.microsoft.com/office/drawing/2010/main">
                                    <a:solidFill>
                                      <a:srgbClr val="FFFFFF"/>
                                    </a:solidFill>
                                  </a14:hiddenFill>
                                </a:ext>
                              </a:extLst>
                            </pic:spPr>
                          </pic:pic>
                        </wpg:grpSp>
                        <wps:wsp>
                          <wps:cNvPr id="2040507224" name="Line 98"/>
                          <wps:cNvCnPr>
                            <a:cxnSpLocks/>
                          </wps:cNvCnPr>
                          <wps:spPr bwMode="auto">
                            <a:xfrm>
                              <a:off x="4076" y="5992"/>
                              <a:ext cx="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pic:pic xmlns:pic="http://schemas.openxmlformats.org/drawingml/2006/picture">
                        <pic:nvPicPr>
                          <pic:cNvPr id="2055169847" name="Object 99"/>
                          <pic:cNvPicPr>
                            <a:picLocks/>
                          </pic:cNvPicPr>
                        </pic:nvPicPr>
                        <pic:blipFill>
                          <a:blip r:embed="rId352">
                            <a:extLst>
                              <a:ext uri="{28A0092B-C50C-407E-A947-70E740481C1C}">
                                <a14:useLocalDpi xmlns:a14="http://schemas.microsoft.com/office/drawing/2010/main" val="0"/>
                              </a:ext>
                            </a:extLst>
                          </a:blip>
                          <a:srcRect/>
                          <a:stretch>
                            <a:fillRect/>
                          </a:stretch>
                        </pic:blipFill>
                        <pic:spPr bwMode="auto">
                          <a:xfrm>
                            <a:off x="5269992" y="701040"/>
                            <a:ext cx="91440" cy="152400"/>
                          </a:xfrm>
                          <a:prstGeom prst="rect">
                            <a:avLst/>
                          </a:prstGeom>
                          <a:noFill/>
                          <a:extLst>
                            <a:ext uri="{909E8E84-426E-40DD-AFC4-6F175D3DCCD1}">
                              <a14:hiddenFill xmlns:a14="http://schemas.microsoft.com/office/drawing/2010/main">
                                <a:solidFill>
                                  <a:srgbClr val="FFFFFF"/>
                                </a:solidFill>
                              </a14:hiddenFill>
                            </a:ext>
                          </a:extLst>
                        </pic:spPr>
                      </pic:pic>
                      <wps:wsp>
                        <wps:cNvPr id="1995779818" name="Text Box 100"/>
                        <wps:cNvSpPr txBox="1">
                          <a:spLocks/>
                        </wps:cNvSpPr>
                        <wps:spPr bwMode="auto">
                          <a:xfrm>
                            <a:off x="792480" y="472440"/>
                            <a:ext cx="35052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1140" w:rsidRDefault="001E1140" w:rsidP="00D23C1B">
                              <w:r>
                                <w:t>…</w:t>
                              </w:r>
                            </w:p>
                          </w:txbxContent>
                        </wps:txbx>
                        <wps:bodyPr rot="0" vert="horz" wrap="square" lIns="91440" tIns="45720" rIns="91440" bIns="45720" anchor="t" anchorCtr="0" upright="1">
                          <a:noAutofit/>
                        </wps:bodyPr>
                      </wps:wsp>
                      <wps:wsp>
                        <wps:cNvPr id="1123136823" name="Text Box 101"/>
                        <wps:cNvSpPr txBox="1">
                          <a:spLocks/>
                        </wps:cNvSpPr>
                        <wps:spPr bwMode="auto">
                          <a:xfrm>
                            <a:off x="2087880" y="487680"/>
                            <a:ext cx="35052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1140" w:rsidRDefault="001E1140" w:rsidP="00D23C1B">
                              <w:r>
                                <w:t>…</w:t>
                              </w:r>
                            </w:p>
                          </w:txbxContent>
                        </wps:txbx>
                        <wps:bodyPr rot="0" vert="horz" wrap="square" lIns="91440" tIns="45720" rIns="91440" bIns="45720" anchor="t" anchorCtr="0" upright="1">
                          <a:noAutofit/>
                        </wps:bodyPr>
                      </wps:wsp>
                      <wps:wsp>
                        <wps:cNvPr id="1527384707" name="Text Box 102"/>
                        <wps:cNvSpPr txBox="1">
                          <a:spLocks/>
                        </wps:cNvSpPr>
                        <wps:spPr bwMode="auto">
                          <a:xfrm>
                            <a:off x="3429000" y="480060"/>
                            <a:ext cx="35052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1140" w:rsidRDefault="001E1140" w:rsidP="00D23C1B">
                              <w:r>
                                <w:t>…</w:t>
                              </w:r>
                            </w:p>
                          </w:txbxContent>
                        </wps:txbx>
                        <wps:bodyPr rot="0" vert="horz" wrap="square" lIns="91440" tIns="45720" rIns="91440" bIns="45720" anchor="t" anchorCtr="0" upright="1">
                          <a:noAutofit/>
                        </wps:bodyPr>
                      </wps:wsp>
                      <wpg:wgp>
                        <wpg:cNvPr id="713112769" name="Group 103"/>
                        <wpg:cNvGrpSpPr>
                          <a:grpSpLocks/>
                        </wpg:cNvGrpSpPr>
                        <wpg:grpSpPr bwMode="auto">
                          <a:xfrm>
                            <a:off x="1485900" y="236220"/>
                            <a:ext cx="1303020" cy="272796"/>
                            <a:chOff x="4466" y="6392"/>
                            <a:chExt cx="1710" cy="358"/>
                          </a:xfrm>
                        </wpg:grpSpPr>
                        <wps:wsp>
                          <wps:cNvPr id="1427075862" name="Line 104"/>
                          <wps:cNvCnPr>
                            <a:cxnSpLocks/>
                          </wps:cNvCnPr>
                          <wps:spPr bwMode="auto">
                            <a:xfrm>
                              <a:off x="4466" y="6542"/>
                              <a:ext cx="1710" cy="1"/>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570291348" name="Text Box 105"/>
                          <wps:cNvSpPr txBox="1">
                            <a:spLocks/>
                          </wps:cNvSpPr>
                          <wps:spPr bwMode="auto">
                            <a:xfrm>
                              <a:off x="5036" y="6392"/>
                              <a:ext cx="609" cy="3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E1140" w:rsidRDefault="00753917" w:rsidP="00D23C1B">
                                <w:r w:rsidRPr="00753917">
                                  <w:rPr>
                                    <w:noProof/>
                                    <w:position w:val="-6"/>
                                    <w14:ligatures w14:val="standardContextual"/>
                                  </w:rPr>
                                </w:r>
                                <w:r w:rsidR="00753917" w:rsidRPr="00753917">
                                  <w:rPr>
                                    <w:noProof/>
                                    <w:position w:val="-6"/>
                                    <w14:ligatures w14:val="standardContextual"/>
                                  </w:rPr>
                                  <w:object w:dxaOrig="420" w:dyaOrig="279">
                                    <v:shape id="_x0000_i1134" type="#_x0000_t75" alt="" style="width:22.2pt;height:13.8pt;mso-width-percent:0;mso-height-percent:0;mso-width-percent:0;mso-height-percent:0" o:ole="">
                                      <v:imagedata r:id="rId353" o:title=""/>
                                    </v:shape>
                                    <o:OLEObject Type="Embed" ProgID="Equation.DSMT4" ShapeID="_x0000_i1134" DrawAspect="Content" ObjectID="_1852698053" r:id="rId354"/>
                                  </w:object>
                                </w:r>
                              </w:p>
                            </w:txbxContent>
                          </wps:txbx>
                          <wps:bodyPr rot="0" vert="horz" wrap="none" lIns="91440" tIns="45720" rIns="91440" bIns="45720" anchor="t" anchorCtr="0" upright="1">
                            <a:spAutoFit/>
                          </wps:bodyPr>
                        </wps:wsp>
                      </wpg:wgp>
                      <wps:wsp>
                        <wps:cNvPr id="841493215" name="Text Box 106"/>
                        <wps:cNvSpPr txBox="1">
                          <a:spLocks/>
                        </wps:cNvSpPr>
                        <wps:spPr bwMode="auto">
                          <a:xfrm>
                            <a:off x="1402080" y="60960"/>
                            <a:ext cx="23241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E1140" w:rsidRPr="002C6809" w:rsidRDefault="001E1140" w:rsidP="00D23C1B">
                              <w:pPr>
                                <w:rPr>
                                  <w:rFonts w:ascii="Arial" w:hAnsi="Arial"/>
                                  <w:sz w:val="20"/>
                                </w:rPr>
                              </w:pPr>
                              <w:r w:rsidRPr="002C6809">
                                <w:rPr>
                                  <w:rFonts w:ascii="Arial" w:hAnsi="Arial"/>
                                  <w:sz w:val="20"/>
                                </w:rPr>
                                <w:t>Effective symbol epoch</w:t>
                              </w:r>
                            </w:p>
                          </w:txbxContent>
                        </wps:txbx>
                        <wps:bodyPr rot="0" vert="horz" wrap="square" lIns="91440" tIns="45720" rIns="91440" bIns="45720" anchor="t" anchorCtr="0" upright="1">
                          <a:noAutofit/>
                        </wps:bodyPr>
                      </wps:wsp>
                      <wps:wsp>
                        <wps:cNvPr id="1902233568" name="Line 107"/>
                        <wps:cNvCnPr>
                          <a:cxnSpLocks/>
                        </wps:cNvCnPr>
                        <wps:spPr bwMode="auto">
                          <a:xfrm>
                            <a:off x="1470660" y="876300"/>
                            <a:ext cx="281940" cy="762"/>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733311643" name="Text Box 108"/>
                        <wps:cNvSpPr txBox="1">
                          <a:spLocks/>
                        </wps:cNvSpPr>
                        <wps:spPr bwMode="auto">
                          <a:xfrm>
                            <a:off x="1447800" y="845820"/>
                            <a:ext cx="376428"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1140" w:rsidRDefault="00753917" w:rsidP="00D23C1B">
                              <w:r w:rsidRPr="00753917">
                                <w:rPr>
                                  <w:noProof/>
                                  <w:position w:val="-4"/>
                                  <w14:ligatures w14:val="standardContextual"/>
                                </w:rPr>
                              </w:r>
                              <w:r w:rsidR="00753917" w:rsidRPr="00753917">
                                <w:rPr>
                                  <w:noProof/>
                                  <w:position w:val="-4"/>
                                  <w14:ligatures w14:val="standardContextual"/>
                                </w:rPr>
                                <w:object w:dxaOrig="220" w:dyaOrig="260">
                                  <v:shape id="_x0000_i1133" type="#_x0000_t75" alt="" style="width:13.8pt;height:13.8pt;mso-width-percent:0;mso-height-percent:0;mso-width-percent:0;mso-height-percent:0" o:ole="">
                                    <v:imagedata r:id="rId355" o:title=""/>
                                  </v:shape>
                                  <o:OLEObject Type="Embed" ProgID="Equation.DSMT4" ShapeID="_x0000_i1133" DrawAspect="Content" ObjectID="_1852698054" r:id="rId356"/>
                                </w:object>
                              </w:r>
                            </w:p>
                          </w:txbxContent>
                        </wps:txbx>
                        <wps:bodyPr rot="0" vert="horz" wrap="square" lIns="91440" tIns="45720" rIns="91440" bIns="45720" anchor="t" anchorCtr="0" upright="1">
                          <a:noAutofit/>
                        </wps:bodyPr>
                      </wps:wsp>
                      <wps:wsp>
                        <wps:cNvPr id="1177368171" name="AutoShape 109"/>
                        <wps:cNvSpPr>
                          <a:spLocks/>
                        </wps:cNvSpPr>
                        <wps:spPr bwMode="auto">
                          <a:xfrm rot="5400000">
                            <a:off x="735330" y="-255270"/>
                            <a:ext cx="137160" cy="1310640"/>
                          </a:xfrm>
                          <a:prstGeom prst="leftBrace">
                            <a:avLst>
                              <a:gd name="adj1" fmla="val 7963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568313" name="Text Box 110"/>
                        <wps:cNvSpPr txBox="1">
                          <a:spLocks/>
                        </wps:cNvSpPr>
                        <wps:spPr bwMode="auto">
                          <a:xfrm>
                            <a:off x="236220" y="144780"/>
                            <a:ext cx="13944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1140" w:rsidRPr="002C6809" w:rsidRDefault="001E1140" w:rsidP="00D23C1B">
                              <w:pPr>
                                <w:rPr>
                                  <w:rFonts w:ascii="Arial" w:hAnsi="Arial"/>
                                  <w:sz w:val="20"/>
                                </w:rPr>
                              </w:pPr>
                              <w:r>
                                <w:rPr>
                                  <w:rFonts w:ascii="Arial" w:hAnsi="Arial"/>
                                  <w:sz w:val="20"/>
                                </w:rPr>
                                <w:t>(n-1)</w:t>
                              </w:r>
                              <w:r w:rsidRPr="00042747">
                                <w:rPr>
                                  <w:rFonts w:ascii="Arial" w:hAnsi="Arial"/>
                                  <w:sz w:val="20"/>
                                  <w:vertAlign w:val="superscript"/>
                                </w:rPr>
                                <w:t>th</w:t>
                              </w:r>
                              <w:r>
                                <w:rPr>
                                  <w:rFonts w:ascii="Arial" w:hAnsi="Arial"/>
                                  <w:sz w:val="20"/>
                                </w:rPr>
                                <w:t xml:space="preserve"> OFDM frame</w:t>
                              </w:r>
                            </w:p>
                          </w:txbxContent>
                        </wps:txbx>
                        <wps:bodyPr rot="0" vert="horz" wrap="square" lIns="91440" tIns="45720" rIns="91440" bIns="45720" anchor="t" anchorCtr="0" upright="1">
                          <a:noAutofit/>
                        </wps:bodyPr>
                      </wps:wsp>
                    </wpc:wpc>
                  </a:graphicData>
                </a:graphic>
              </wp:inline>
            </w:drawing>
          </mc:Choice>
          <mc:Fallback>
            <w:pict>
              <v:group w14:anchorId="0A558111" id="Canvas 61" o:spid="_x0000_s1095" editas="canvas" style="width:6in;height:100.8pt;mso-position-horizontal-relative:char;mso-position-vertical-relative:line" coordsize="54864,12801"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">
                <v:shape id="_x0000_s1096" type="#_x0000_t75" style="position:absolute;width:54864;height:12801;visibility:visible;mso-wrap-style:square">
                  <v:fill o:detectmouseclick="t"/>
                  <v:path o:connecttype="none"/>
                </v:shape>
                <v:group id="Group 63" o:spid="_x0000_s1097" style="position:absolute;left:14401;top:5105;width:13259;height:2507" coordorigin="3336,5992" coordsize="1740,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">
                  <v:group id="Group 64" o:spid="_x0000_s1098" style="position:absolute;left:3336;top:5997;width:390;height:324" coordorigin="3336,6002" coordsize="390,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">
                    <v:rect id="Rectangle 65" o:spid="_x0000_s1099" style="position:absolute;left:3336;top:6002;width:39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">
                      <v:path arrowok="t"/>
                    </v:rect>
                    <v:shape id="Object 66" o:spid="_x0000_s1100" type="#_x0000_t75" style="position:absolute;left:3382;top:6006;width:330;height: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">
                      <v:imagedata r:id="rId357" o:title=""/>
                      <o:lock v:ext="edit" aspectratio="f"/>
                    </v:shape>
                  </v:group>
                  <v:group id="Group 67" o:spid="_x0000_s1101" style="position:absolute;left:3726;top:5997;width:390;height:324" coordorigin="3336,6002" coordsize="390,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">
                    <v:rect id="Rectangle 68" o:spid="_x0000_s1102" style="position:absolute;left:3336;top:6002;width:39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">
                      <v:path arrowok="t"/>
                    </v:rect>
                    <v:shape id="Object 69" o:spid="_x0000_s1103" type="#_x0000_t75" style="position:absolute;left:3382;top:6006;width:330;height: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">
                      <v:imagedata r:id="rId358" o:title=""/>
                      <o:lock v:ext="edit" aspectratio="f"/>
                    </v:shape>
                  </v:group>
                  <v:group id="Group 70" o:spid="_x0000_s1104" style="position:absolute;left:4686;top:5997;width:390;height:324" coordorigin="3336,6002" coordsize="390,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">
                    <v:rect id="Rectangle 71" o:spid="_x0000_s1105" style="position:absolute;left:3336;top:6002;width:39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">
                      <v:path arrowok="t"/>
                    </v:rect>
                    <v:shape id="Object 72" o:spid="_x0000_s1106" type="#_x0000_t75" style="position:absolute;left:3382;top:6006;width:330;height: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">
                      <v:imagedata r:id="rId359" o:title=""/>
                      <o:lock v:ext="edit" aspectratio="f"/>
                    </v:shape>
                  </v:group>
                  <v:line id="Line 73" o:spid="_x0000_s1107" style="position:absolute;visibility:visible;mso-wrap-style:square" from="4076,5992" to="4946,59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">
                    <o:lock v:ext="edit" shapetype="f"/>
                  </v:line>
                </v:group>
                <v:group id="Group 74" o:spid="_x0000_s1108" style="position:absolute;left:27660;top:5105;width:13259;height:2476" coordorigin="3336,5992" coordsize="1740,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">
                  <v:group id="Group 75" o:spid="_x0000_s1109" style="position:absolute;left:3336;top:5997;width:390;height:320" coordorigin="3336,6002" coordsize="390,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">
                    <v:rect id="Rectangle 76" o:spid="_x0000_s1110" style="position:absolute;left:3336;top:6002;width:39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">
                      <v:path arrowok="t"/>
                    </v:rect>
                    <v:shape id="Object 77" o:spid="_x0000_s1111" type="#_x0000_t75" style="position:absolute;left:3382;top:6006;width:293;height:3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">
                      <v:imagedata r:id="rId360" o:title=""/>
                      <o:lock v:ext="edit" aspectratio="f"/>
                    </v:shape>
                  </v:group>
                  <v:group id="Group 78" o:spid="_x0000_s1112" style="position:absolute;left:3726;top:5997;width:390;height:320" coordorigin="3336,6002" coordsize="390,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">
                    <v:rect id="Rectangle 79" o:spid="_x0000_s1113" style="position:absolute;left:3336;top:6002;width:39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">
                      <v:path arrowok="t"/>
                    </v:rect>
                    <v:shape id="Object 80" o:spid="_x0000_s1114" type="#_x0000_t75" style="position:absolute;left:3382;top:6006;width:304;height:3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">
                      <v:imagedata r:id="rId361" o:title=""/>
                      <o:lock v:ext="edit" aspectratio="f"/>
                    </v:shape>
                  </v:group>
                  <v:group id="Group 81" o:spid="_x0000_s1115" style="position:absolute;left:4686;top:5997;width:390;height:320" coordorigin="3336,6002" coordsize="390,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">
                    <v:rect id="Rectangle 82" o:spid="_x0000_s1116" style="position:absolute;left:3336;top:6002;width:39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">
                      <v:path arrowok="t"/>
                    </v:rect>
                    <v:shape id="Object 83" o:spid="_x0000_s1117" type="#_x0000_t75" style="position:absolute;left:3382;top:6006;width:302;height:3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">
                      <v:imagedata r:id="rId362" o:title=""/>
                      <o:lock v:ext="edit" aspectratio="f"/>
                    </v:shape>
                  </v:group>
                  <v:line id="Line 84" o:spid="_x0000_s1118" style="position:absolute;visibility:visible;mso-wrap-style:square" from="4076,5992" to="4946,59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">
                    <o:lock v:ext="edit" shapetype="f"/>
                  </v:line>
                </v:group>
                <v:rect id="Rectangle 85" o:spid="_x0000_s1119" style="position:absolute;left:27736;top:5181;width:2896;height:2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" fillcolor="#f90" stroked="f">
                  <v:fill opacity="28270f"/>
                  <v:path arrowok="t"/>
                </v:rect>
                <v:rect id="Rectangle 86" o:spid="_x0000_s1120" style="position:absolute;left:14706;top:5105;width:2667;height:2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" fillcolor="#f90" stroked="f">
                  <v:fill opacity="28270f"/>
                  <v:path arrowok="t"/>
                </v:rect>
                <v:line id="Line 87" o:spid="_x0000_s1121" style="position:absolute;visibility:visible;mso-wrap-style:square" from="76,7543" to="52501,76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">
                  <v:stroke endarrow="block"/>
                  <o:lock v:ext="edit" shapetype="f"/>
                </v:line>
                <v:group id="Group 88" o:spid="_x0000_s1122" style="position:absolute;left:1447;top:5105;width:13259;height:2507" coordorigin="3336,5992" coordsize="1740,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">
                  <v:group id="Group 89" o:spid="_x0000_s1123" style="position:absolute;left:3336;top:5997;width:390;height:320" coordorigin="3336,6002" coordsize="390,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">
                    <v:rect id="Rectangle 90" o:spid="_x0000_s1124" style="position:absolute;left:3336;top:6002;width:39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">
                      <v:path arrowok="t"/>
                    </v:rect>
                    <v:shape id="Object 91" o:spid="_x0000_s1125" type="#_x0000_t75" style="position:absolute;left:3382;top:6006;width:317;height:3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">
                      <v:imagedata r:id="rId363" o:title=""/>
                      <o:lock v:ext="edit" aspectratio="f"/>
                    </v:shape>
                  </v:group>
                  <v:group id="Group 92" o:spid="_x0000_s1126" style="position:absolute;left:3726;top:5997;width:390;height:320" coordorigin="3336,6002" coordsize="390,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">
                    <v:rect id="Rectangle 93" o:spid="_x0000_s1127" style="position:absolute;left:3336;top:6002;width:39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">
                      <v:path arrowok="t"/>
                    </v:rect>
                    <v:shape id="Object 94" o:spid="_x0000_s1128" type="#_x0000_t75" style="position:absolute;left:3382;top:6006;width:330;height:3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">
                      <v:imagedata r:id="rId364" o:title=""/>
                      <o:lock v:ext="edit" aspectratio="f"/>
                    </v:shape>
                  </v:group>
                  <v:group id="Group 95" o:spid="_x0000_s1129" style="position:absolute;left:4686;top:5997;width:390;height:324" coordorigin="3336,6002" coordsize="390,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">
                    <v:rect id="Rectangle 96" o:spid="_x0000_s1130" style="position:absolute;left:3336;top:6002;width:390;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">
                      <v:path arrowok="t"/>
                    </v:rect>
                    <v:shape id="Object 97" o:spid="_x0000_s1131" type="#_x0000_t75" style="position:absolute;left:3382;top:6006;width:330;height: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">
                      <v:imagedata r:id="rId365" o:title=""/>
                      <o:lock v:ext="edit" aspectratio="f"/>
                    </v:shape>
                  </v:group>
                  <v:line id="Line 98" o:spid="_x0000_s1132" style="position:absolute;visibility:visible;mso-wrap-style:square" from="4076,5992" to="4946,59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">
                    <o:lock v:ext="edit" shapetype="f"/>
                  </v:line>
                </v:group>
                <v:shape id="Object 99" o:spid="_x0000_s1133" type="#_x0000_t75" style="position:absolute;left:52699;top:7010;width:915;height:15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">
                  <v:imagedata r:id="rId366" o:title=""/>
                  <o:lock v:ext="edit" aspectratio="f"/>
                </v:shape>
                <v:shapetype id="_x0000_t202" coordsize="21600,21600" o:spt="202" path="m,l,21600r21600,l21600,xe">
                  <v:stroke joinstyle="miter"/>
                  <v:path gradientshapeok="t" o:connecttype="rect"/>
                </v:shapetype>
                <v:shape id="Text Box 100" o:spid="_x0000_s1134" type="#_x0000_t202" style="position:absolute;left:7924;top:4724;width:3506;height:22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" filled="f" stroked="f">
                  <v:path arrowok="t"/>
                  <v:textbox>
                    <w:txbxContent>
                      <w:p w:rsidR="001E1140" w:rsidRDefault="001E1140" w:rsidP="00D23C1B">
                        <w:r>
                          <w:t>…</w:t>
                        </w:r>
                      </w:p>
                    </w:txbxContent>
                  </v:textbox>
                </v:shape>
                <v:shape id="Text Box 101" o:spid="_x0000_s1135" type="#_x0000_t202" style="position:absolute;left:20878;top:4876;width:3506;height:22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" filled="f" stroked="f">
                  <v:path arrowok="t"/>
                  <v:textbox>
                    <w:txbxContent>
                      <w:p w:rsidR="001E1140" w:rsidRDefault="001E1140" w:rsidP="00D23C1B">
                        <w:r>
                          <w:t>…</w:t>
                        </w:r>
                      </w:p>
                    </w:txbxContent>
                  </v:textbox>
                </v:shape>
                <v:shape id="Text Box 102" o:spid="_x0000_s1136" type="#_x0000_t202" style="position:absolute;left:34290;top:4800;width:3505;height:22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" filled="f" stroked="f">
                  <v:path arrowok="t"/>
                  <v:textbox>
                    <w:txbxContent>
                      <w:p w:rsidR="001E1140" w:rsidRDefault="001E1140" w:rsidP="00D23C1B">
                        <w:r>
                          <w:t>…</w:t>
                        </w:r>
                      </w:p>
                    </w:txbxContent>
                  </v:textbox>
                </v:shape>
                <v:group id="Group 103" o:spid="_x0000_s1137" style="position:absolute;left:14859;top:2362;width:13030;height:2728" coordorigin="4466,6392" coordsize="1710,3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">
                  <v:line id="Line 104" o:spid="_x0000_s1138" style="position:absolute;visibility:visible;mso-wrap-style:square" from="4466,6542" to="6176,65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">
                    <v:stroke startarrow="open" endarrow="open"/>
                    <o:lock v:ext="edit" shapetype="f"/>
                  </v:line>
                  <v:shape id="Text Box 105" o:spid="_x0000_s1139" type="#_x0000_t202" style="position:absolute;left:5036;top:6392;width:609;height:3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" stroked="f">
                    <v:path arrowok="t"/>
                    <v:textbox style="mso-fit-shape-to-text:t">
                      <w:txbxContent>
                        <w:p w:rsidR="001E1140" w:rsidRDefault="00753917" w:rsidP="00D23C1B">
                          <w:r w:rsidRPr="00753917">
                            <w:rPr>
                              <w:noProof/>
                              <w:position w:val="-6"/>
                              <w14:ligatures w14:val="standardContextual"/>
                            </w:rPr>
                          </w:r>
                          <w:r w:rsidR="00753917" w:rsidRPr="00753917">
                            <w:rPr>
                              <w:noProof/>
                              <w:position w:val="-6"/>
                              <w14:ligatures w14:val="standardContextual"/>
                            </w:rPr>
                            <w:object w:dxaOrig="420" w:dyaOrig="279">
                              <v:shape id="_x0000_i1134" type="#_x0000_t75" alt="" style="width:22.2pt;height:13.8pt;mso-width-percent:0;mso-height-percent:0;mso-width-percent:0;mso-height-percent:0" o:ole="">
                                <v:imagedata r:id="rId353" o:title=""/>
                              </v:shape>
                              <o:OLEObject Type="Embed" ProgID="Equation.DSMT4" ShapeID="_x0000_i1134" DrawAspect="Content" ObjectID="_1852698053" r:id="rId367"/>
                            </w:object>
                          </w:r>
                        </w:p>
                      </w:txbxContent>
                    </v:textbox>
                  </v:shape>
                </v:group>
                <v:shape id="Text Box 106" o:spid="_x0000_s1140" type="#_x0000_t202" style="position:absolute;left:14020;top:609;width:23241;height:2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" stroked="f">
                  <v:path arrowok="t"/>
                  <v:textbox>
                    <w:txbxContent>
                      <w:p w:rsidR="001E1140" w:rsidRPr="002C6809" w:rsidRDefault="001E1140" w:rsidP="00D23C1B">
                        <w:pPr>
                          <w:rPr>
                            <w:rFonts w:ascii="Arial" w:hAnsi="Arial"/>
                            <w:sz w:val="20"/>
                          </w:rPr>
                        </w:pPr>
                        <w:r w:rsidRPr="002C6809">
                          <w:rPr>
                            <w:rFonts w:ascii="Arial" w:hAnsi="Arial"/>
                            <w:sz w:val="20"/>
                          </w:rPr>
                          <w:t>Effective symbol epoch</w:t>
                        </w:r>
                      </w:p>
                    </w:txbxContent>
                  </v:textbox>
                </v:shape>
                <v:line id="Line 107" o:spid="_x0000_s1141" style="position:absolute;visibility:visible;mso-wrap-style:square" from="14706,8763" to="17526,87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">
                  <v:stroke startarrow="open" endarrow="open"/>
                  <o:lock v:ext="edit" shapetype="f"/>
                </v:line>
                <v:shape id="Text Box 108" o:spid="_x0000_s1142" type="#_x0000_t202" style="position:absolute;left:14478;top:8458;width:3764;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" filled="f" stroked="f">
                  <v:path arrowok="t"/>
                  <v:textbox>
                    <w:txbxContent>
                      <w:p w:rsidR="001E1140" w:rsidRDefault="00753917" w:rsidP="00D23C1B">
                        <w:r w:rsidRPr="00753917">
                          <w:rPr>
                            <w:noProof/>
                            <w:position w:val="-4"/>
                            <w14:ligatures w14:val="standardContextual"/>
                          </w:rPr>
                        </w:r>
                        <w:r w:rsidR="00753917" w:rsidRPr="00753917">
                          <w:rPr>
                            <w:noProof/>
                            <w:position w:val="-4"/>
                            <w14:ligatures w14:val="standardContextual"/>
                          </w:rPr>
                          <w:object w:dxaOrig="220" w:dyaOrig="260">
                            <v:shape id="_x0000_i1133" type="#_x0000_t75" alt="" style="width:13.8pt;height:13.8pt;mso-width-percent:0;mso-height-percent:0;mso-width-percent:0;mso-height-percent:0" o:ole="">
                              <v:imagedata r:id="rId355" o:title=""/>
                            </v:shape>
                            <o:OLEObject Type="Embed" ProgID="Equation.DSMT4" ShapeID="_x0000_i1133" DrawAspect="Content" ObjectID="_1852698054" r:id="rId368"/>
                          </w:objec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09" o:spid="_x0000_s1143" type="#_x0000_t87" style="position:absolute;left:7353;top:-2554;width:1372;height:13107;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"/>
                <v:shape id="Text Box 110" o:spid="_x0000_s1144" type="#_x0000_t202" style="position:absolute;left:2362;top:1447;width:13944;height:2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" filled="f" stroked="f">
                  <v:path arrowok="t"/>
                  <v:textbox>
                    <w:txbxContent>
                      <w:p w:rsidR="001E1140" w:rsidRPr="002C6809" w:rsidRDefault="001E1140" w:rsidP="00D23C1B">
                        <w:pPr>
                          <w:rPr>
                            <w:rFonts w:ascii="Arial" w:hAnsi="Arial"/>
                            <w:sz w:val="20"/>
                          </w:rPr>
                        </w:pPr>
                        <w:r>
                          <w:rPr>
                            <w:rFonts w:ascii="Arial" w:hAnsi="Arial"/>
                            <w:sz w:val="20"/>
                          </w:rPr>
                          <w:t>(n-1)</w:t>
                        </w:r>
                        <w:r w:rsidRPr="00042747">
                          <w:rPr>
                            <w:rFonts w:ascii="Arial" w:hAnsi="Arial"/>
                            <w:sz w:val="20"/>
                            <w:vertAlign w:val="superscript"/>
                          </w:rPr>
                          <w:t>th</w:t>
                        </w:r>
                        <w:r>
                          <w:rPr>
                            <w:rFonts w:ascii="Arial" w:hAnsi="Arial"/>
                            <w:sz w:val="20"/>
                          </w:rPr>
                          <w:t xml:space="preserve"> OFDM frame</w:t>
                        </w:r>
                      </w:p>
                    </w:txbxContent>
                  </v:textbox>
                </v:shape>
                <w10:anchorlock/>
              </v:group>
            </w:pict>
          </mc:Fallback>
        </mc:AlternateContent>
      </w:r>
    </w:p>
    <w:p w:rsidR="001E1140" w:rsidRDefault="001E1140" w:rsidP="00D23C1B">
      <w:r>
        <w:tab/>
      </w:r>
    </w:p>
    <w:p w:rsidR="001E1140" w:rsidRDefault="001E1140" w:rsidP="00D23C1B">
      <w:r>
        <w:br/>
      </w:r>
    </w:p>
    <w:p w:rsidR="001E1140" w:rsidRDefault="001E1140" w:rsidP="00D23C1B">
      <w:r>
        <w:tab/>
      </w:r>
      <w:r w:rsidR="00753917" w:rsidRPr="00753917">
        <w:rPr>
          <w:noProof/>
          <w:position w:val="-32"/>
          <w14:ligatures w14:val="standardContextual"/>
        </w:rPr>
      </w:r>
      <w:r w:rsidR="00753917" w:rsidRPr="00753917">
        <w:rPr>
          <w:noProof/>
          <w:position w:val="-32"/>
          <w14:ligatures w14:val="standardContextual"/>
        </w:rPr>
        <w:object w:dxaOrig="2240" w:dyaOrig="760">
          <v:shape id="_x0000_i1118" type="#_x0000_t75" alt="" style="width:114.9pt;height:36pt;mso-width-percent:0;mso-height-percent:0;mso-width-percent:0;mso-height-percent:0" o:ole="">
            <v:imagedata r:id="rId369" o:title=""/>
          </v:shape>
          <o:OLEObject Type="Embed" ProgID="Equation.DSMT4" ShapeID="_x0000_i1118" DrawAspect="Content" ObjectID="_1852698016" r:id="rId3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instrText>)</w:instrText>
      </w:r>
      <w:r>
        <w:fldChar w:fldCharType="end"/>
      </w:r>
    </w:p>
    <w:p w:rsidR="001E1140" w:rsidRDefault="001E1140" w:rsidP="00D23C1B"/>
    <w:p w:rsidR="001E1140" w:rsidRDefault="001E1140" w:rsidP="00D23C1B">
      <w:r>
        <w:t xml:space="preserve">There are two parts to OFDM: First the principle of orthogonal subcarriers is used to , and 2) </w:t>
      </w:r>
    </w:p>
    <w:p w:rsidR="001E1140" w:rsidRPr="00682DEF" w:rsidRDefault="001E1140" w:rsidP="00D23C1B"/>
    <w:p w:rsidR="001E1140" w:rsidRDefault="001E1140" w:rsidP="00D23C1B"/>
    <w:p w:rsidR="001E1140" w:rsidRDefault="001E1140" w:rsidP="00D23C1B">
      <w:r>
        <w:t>OFDM is essentially an exercise in “book keeping”.</w:t>
      </w:r>
    </w:p>
    <w:p w:rsidR="001E1140" w:rsidRDefault="001E1140" w:rsidP="00D23C1B">
      <w:r>
        <w:t>Guard times make OFDM symbols independent of the preceeding and subsequent OFDM blocks.</w:t>
      </w:r>
    </w:p>
    <w:p w:rsidR="001E1140" w:rsidRDefault="001E1140" w:rsidP="00D23C1B"/>
    <w:p w:rsidR="001E1140" w:rsidRDefault="001E1140" w:rsidP="00D23C1B">
      <w:r>
        <w:rPr>
          <w:noProof/>
        </w:rPr>
        <w:lastRenderedPageBreak/>
        <w:drawing>
          <wp:inline distT="0" distB="0" distL="0" distR="0" wp14:anchorId="699F0138" wp14:editId="13FEB303">
            <wp:extent cx="5476875" cy="2247900"/>
            <wp:effectExtent l="0" t="0" r="0" b="0"/>
            <wp:docPr id="678478909" name="Picture 678478909"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Picture1"/>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5476875" cy="2247900"/>
                    </a:xfrm>
                    <a:prstGeom prst="rect">
                      <a:avLst/>
                    </a:prstGeom>
                    <a:noFill/>
                    <a:ln>
                      <a:noFill/>
                    </a:ln>
                  </pic:spPr>
                </pic:pic>
              </a:graphicData>
            </a:graphic>
          </wp:inline>
        </w:drawing>
      </w:r>
    </w:p>
    <w:p w:rsidR="001E1140" w:rsidRDefault="001E1140" w:rsidP="00D23C1B"/>
    <w:p w:rsidR="001E1140" w:rsidRDefault="001E1140" w:rsidP="00D23C1B">
      <w:r>
        <w:t>We work with an example, because the concepts should drive notation, and there is no standard convention in the literature translating into math.</w:t>
      </w:r>
    </w:p>
    <w:p w:rsidR="001E1140" w:rsidRDefault="001E1140" w:rsidP="00D23C1B"/>
    <w:p w:rsidR="001E1140" w:rsidRDefault="001E1140" w:rsidP="00D23C1B">
      <w:r>
        <w:t>Guard interval removes the forward and aft ISI, ie the ISI from the subsequent and aft OFDM blocks, respectively.  With the guard intervals in place, each OFDM block can be demodulated separately.</w:t>
      </w:r>
    </w:p>
    <w:p w:rsidR="001E1140" w:rsidRDefault="001E1140" w:rsidP="00D23C1B"/>
    <w:p w:rsidR="001E1140" w:rsidRDefault="001E1140" w:rsidP="00D23C1B">
      <w:r>
        <w:t>Instead of a guard interval of L-1 zeros, if we instead duplicate the last L-1 OFDM samples, known as the cyclic prefix (CP),  certain advantages are obtained which will soon become apparent.  Consider</w:t>
      </w:r>
    </w:p>
    <w:p w:rsidR="001E1140" w:rsidRDefault="001E1140" w:rsidP="00D23C1B">
      <w:r>
        <w:tab/>
      </w:r>
      <w:r w:rsidR="00753917" w:rsidRPr="00753917">
        <w:rPr>
          <w:noProof/>
          <w:position w:val="-14"/>
          <w14:ligatures w14:val="standardContextual"/>
        </w:rPr>
      </w:r>
      <w:r w:rsidR="00753917" w:rsidRPr="00753917">
        <w:rPr>
          <w:noProof/>
          <w:position w:val="-14"/>
          <w14:ligatures w14:val="standardContextual"/>
        </w:rPr>
        <w:object w:dxaOrig="3340" w:dyaOrig="480">
          <v:shape id="_x0000_i1117" type="#_x0000_t75" alt="" style="width:166.2pt;height:22.2pt;mso-width-percent:0;mso-height-percent:0;mso-width-percent:0;mso-height-percent:0" o:ole="">
            <v:imagedata r:id="rId372" o:title=""/>
          </v:shape>
          <o:OLEObject Type="Embed" ProgID="Equation.DSMT4" ShapeID="_x0000_i1117" DrawAspect="Content" ObjectID="_1852698017" r:id="rId3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instrText>)</w:instrText>
      </w:r>
      <w:r>
        <w:fldChar w:fldCharType="end"/>
      </w:r>
    </w:p>
    <w:p w:rsidR="001E1140" w:rsidRPr="00483003" w:rsidRDefault="001E1140" w:rsidP="00D23C1B">
      <w:r>
        <w:t>Which in our example is,</w:t>
      </w:r>
    </w:p>
    <w:p w:rsidR="001E1140" w:rsidRDefault="001E1140" w:rsidP="00D23C1B">
      <w:r>
        <w:tab/>
      </w:r>
      <w:r w:rsidR="00753917" w:rsidRPr="00753917">
        <w:rPr>
          <w:noProof/>
          <w:position w:val="-14"/>
          <w14:ligatures w14:val="standardContextual"/>
        </w:rPr>
      </w:r>
      <w:r w:rsidR="00753917" w:rsidRPr="00753917">
        <w:rPr>
          <w:noProof/>
          <w:position w:val="-14"/>
          <w14:ligatures w14:val="standardContextual"/>
        </w:rPr>
        <w:object w:dxaOrig="3360" w:dyaOrig="480">
          <v:shape id="_x0000_i1116" type="#_x0000_t75" alt="" style="width:166.2pt;height:22.2pt;mso-width-percent:0;mso-height-percent:0;mso-width-percent:0;mso-height-percent:0" o:ole="">
            <v:imagedata r:id="rId374" o:title=""/>
          </v:shape>
          <o:OLEObject Type="Embed" ProgID="Equation.DSMT4" ShapeID="_x0000_i1116" DrawAspect="Content" ObjectID="_1852698018" r:id="rId375"/>
        </w:object>
      </w:r>
    </w:p>
    <w:p w:rsidR="001E1140" w:rsidRPr="00483003" w:rsidRDefault="001E1140" w:rsidP="00D23C1B"/>
    <w:p w:rsidR="001E1140" w:rsidRDefault="001E1140" w:rsidP="00D23C1B">
      <w:r>
        <w:t>The output of the channel is the linear convolution</w:t>
      </w:r>
    </w:p>
    <w:p w:rsidR="001E1140" w:rsidRDefault="001E1140" w:rsidP="00D23C1B"/>
    <w:p w:rsidR="001E1140" w:rsidRDefault="001E1140" w:rsidP="00D23C1B">
      <w:r>
        <w:tab/>
      </w:r>
      <w:r w:rsidR="00753917" w:rsidRPr="00753917">
        <w:rPr>
          <w:noProof/>
          <w:position w:val="-10"/>
          <w14:ligatures w14:val="standardContextual"/>
        </w:rPr>
      </w:r>
      <w:r w:rsidR="00753917" w:rsidRPr="00753917">
        <w:rPr>
          <w:noProof/>
          <w:position w:val="-10"/>
          <w14:ligatures w14:val="standardContextual"/>
        </w:rPr>
        <w:object w:dxaOrig="4000" w:dyaOrig="320">
          <v:shape id="_x0000_i1115" type="#_x0000_t75" alt="" style="width:202.2pt;height:13.8pt;mso-width-percent:0;mso-height-percent:0;mso-width-percent:0;mso-height-percent:0" o:ole="">
            <v:imagedata r:id="rId376" o:title=""/>
          </v:shape>
          <o:OLEObject Type="Embed" ProgID="Equation.DSMT4" ShapeID="_x0000_i1115" DrawAspect="Content" ObjectID="_1852698019" r:id="rId377"/>
        </w:object>
      </w:r>
      <w:r>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instrText>)</w:instrText>
      </w:r>
      <w:r>
        <w:fldChar w:fldCharType="end"/>
      </w:r>
    </w:p>
    <w:p w:rsidR="001E1140" w:rsidRDefault="001E1140" w:rsidP="00D23C1B">
      <w:r>
        <w:tab/>
      </w:r>
    </w:p>
    <w:p w:rsidR="001E1140" w:rsidRDefault="001E1140" w:rsidP="00D23C1B">
      <w:r>
        <w:t>which in matrix form is</w:t>
      </w:r>
    </w:p>
    <w:p w:rsidR="001E1140" w:rsidRDefault="001E1140" w:rsidP="00D23C1B"/>
    <w:p w:rsidR="001E1140" w:rsidRDefault="001E1140" w:rsidP="00D23C1B">
      <w:r>
        <w:tab/>
      </w:r>
      <w:r w:rsidR="00753917" w:rsidRPr="00753917">
        <w:rPr>
          <w:noProof/>
          <w:position w:val="-10"/>
          <w14:ligatures w14:val="standardContextual"/>
        </w:rPr>
      </w:r>
      <w:r w:rsidR="00753917" w:rsidRPr="00753917">
        <w:rPr>
          <w:noProof/>
          <w:position w:val="-10"/>
          <w14:ligatures w14:val="standardContextual"/>
        </w:rPr>
        <w:object w:dxaOrig="1280" w:dyaOrig="320">
          <v:shape id="_x0000_i1114" type="#_x0000_t75" alt="" style="width:65.1pt;height:13.8pt;mso-width-percent:0;mso-height-percent:0;mso-width-percent:0;mso-height-percent:0" o:ole="">
            <v:imagedata r:id="rId378" o:title=""/>
          </v:shape>
          <o:OLEObject Type="Embed" ProgID="Equation.DSMT4" ShapeID="_x0000_i1114" DrawAspect="Content" ObjectID="_1852698020" r:id="rId379"/>
        </w:object>
      </w:r>
    </w:p>
    <w:p w:rsidR="001E1140" w:rsidRDefault="001E1140" w:rsidP="00D23C1B">
      <w:r>
        <w:t>where,</w:t>
      </w:r>
    </w:p>
    <w:p w:rsidR="001E1140" w:rsidRDefault="001E1140" w:rsidP="00D23C1B"/>
    <w:p w:rsidR="001E1140" w:rsidRDefault="001E1140" w:rsidP="00D23C1B">
      <w:r>
        <w:tab/>
        <w:t>,</w:t>
      </w:r>
    </w:p>
    <w:p w:rsidR="001E1140" w:rsidRDefault="001E1140" w:rsidP="00D23C1B"/>
    <w:p w:rsidR="001E1140" w:rsidRDefault="001E1140" w:rsidP="00D23C1B">
      <w:r>
        <w:lastRenderedPageBreak/>
        <w:tab/>
      </w:r>
      <w:r w:rsidR="00753917" w:rsidRPr="00753917">
        <w:rPr>
          <w:noProof/>
          <w:position w:val="-172"/>
          <w14:ligatures w14:val="standardContextual"/>
        </w:rPr>
      </w:r>
      <w:r w:rsidR="00753917" w:rsidRPr="00753917">
        <w:rPr>
          <w:noProof/>
          <w:position w:val="-172"/>
          <w14:ligatures w14:val="standardContextual"/>
        </w:rPr>
        <w:object w:dxaOrig="4540" w:dyaOrig="3560">
          <v:shape id="_x0000_i1113" type="#_x0000_t75" alt="" style="width:229.8pt;height:180pt;mso-width-percent:0;mso-height-percent:0;mso-width-percent:0;mso-height-percent:0" o:ole="">
            <v:imagedata r:id="rId380" o:title=""/>
          </v:shape>
          <o:OLEObject Type="Embed" ProgID="Equation.DSMT4" ShapeID="_x0000_i1113" DrawAspect="Content" ObjectID="_1852698021" r:id="rId381"/>
        </w:object>
      </w:r>
    </w:p>
    <w:p w:rsidR="001E1140" w:rsidRPr="00483003" w:rsidRDefault="001E1140" w:rsidP="00D23C1B"/>
    <w:p w:rsidR="001E1140" w:rsidRPr="00483003" w:rsidRDefault="001E1140" w:rsidP="00D23C1B"/>
    <w:p w:rsidR="001E1140" w:rsidRDefault="001E1140" w:rsidP="00D23C1B">
      <w:r>
        <w:t xml:space="preserve">The first and last L-1 samples of the channel output are then discarded because they correspond to ISI from the preceeding and subsequent OFDM symbols, respectively.  </w:t>
      </w:r>
    </w:p>
    <w:p w:rsidR="001E1140" w:rsidRDefault="001E1140" w:rsidP="00D23C1B"/>
    <w:p w:rsidR="001E1140" w:rsidRDefault="001E1140" w:rsidP="00D23C1B">
      <w:r>
        <w:tab/>
      </w:r>
      <w:r w:rsidR="00753917" w:rsidRPr="00753917">
        <w:rPr>
          <w:noProof/>
          <w:position w:val="-122"/>
          <w14:ligatures w14:val="standardContextual"/>
        </w:rPr>
      </w:r>
      <w:r w:rsidR="00753917" w:rsidRPr="00753917">
        <w:rPr>
          <w:noProof/>
          <w:position w:val="-122"/>
          <w14:ligatures w14:val="standardContextual"/>
        </w:rPr>
        <w:object w:dxaOrig="4200" w:dyaOrig="2560">
          <v:shape id="_x0000_i1112" type="#_x0000_t75" alt="" style="width:209.1pt;height:130.2pt;mso-width-percent:0;mso-height-percent:0;mso-width-percent:0;mso-height-percent:0" o:ole="">
            <v:imagedata r:id="rId382" o:title=""/>
          </v:shape>
          <o:OLEObject Type="Embed" ProgID="Equation.DSMT4" ShapeID="_x0000_i1112" DrawAspect="Content" ObjectID="_1852698022" r:id="rId383"/>
        </w:object>
      </w:r>
    </w:p>
    <w:p w:rsidR="001E1140" w:rsidRDefault="001E1140" w:rsidP="00D23C1B">
      <w:r>
        <w:tab/>
      </w:r>
      <w:r w:rsidR="00753917" w:rsidRPr="00753917">
        <w:rPr>
          <w:noProof/>
          <w:position w:val="-10"/>
          <w14:ligatures w14:val="standardContextual"/>
        </w:rPr>
      </w:r>
      <w:r w:rsidR="00753917" w:rsidRPr="00753917">
        <w:rPr>
          <w:noProof/>
          <w:position w:val="-10"/>
          <w14:ligatures w14:val="standardContextual"/>
        </w:rPr>
        <w:object w:dxaOrig="3260" w:dyaOrig="320">
          <v:shape id="_x0000_i1111" type="#_x0000_t75" alt="" style="width:166.2pt;height:13.8pt;mso-width-percent:0;mso-height-percent:0;mso-width-percent:0;mso-height-percent:0" o:ole="">
            <v:imagedata r:id="rId384" o:title=""/>
          </v:shape>
          <o:OLEObject Type="Embed" ProgID="Equation.DSMT4" ShapeID="_x0000_i1111" DrawAspect="Content" ObjectID="_1852698023" r:id="rId3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instrText>)</w:instrText>
      </w:r>
      <w:r>
        <w:fldChar w:fldCharType="end"/>
      </w:r>
    </w:p>
    <w:p w:rsidR="001E1140" w:rsidRDefault="001E1140" w:rsidP="00D23C1B"/>
    <w:p w:rsidR="001E1140" w:rsidRDefault="001E1140" w:rsidP="00D23C1B">
      <w:r>
        <w:t>The linear convolution in () is equivalent to the cyclic convolution of h and s and thus can be represented by a circulant matrix equation by removing the CP and folding the first L-1 columns into the last L-1 columns, yielding,</w:t>
      </w:r>
    </w:p>
    <w:p w:rsidR="001E1140" w:rsidRDefault="001E1140" w:rsidP="00D23C1B"/>
    <w:p w:rsidR="001E1140" w:rsidRDefault="001E1140" w:rsidP="00D23C1B">
      <w:r>
        <w:tab/>
      </w:r>
      <w:r w:rsidR="00753917" w:rsidRPr="00753917">
        <w:rPr>
          <w:noProof/>
          <w:position w:val="-4"/>
          <w14:ligatures w14:val="standardContextual"/>
        </w:rPr>
      </w:r>
      <w:r w:rsidR="00753917" w:rsidRPr="00753917">
        <w:rPr>
          <w:noProof/>
          <w:position w:val="-4"/>
          <w14:ligatures w14:val="standardContextual"/>
        </w:rPr>
        <w:object w:dxaOrig="180" w:dyaOrig="279">
          <v:shape id="_x0000_i1110" type="#_x0000_t75" alt="" style="width:6.9pt;height:13.8pt;mso-width-percent:0;mso-height-percent:0;mso-width-percent:0;mso-height-percent:0" o:ole="">
            <v:imagedata r:id="rId386" o:title=""/>
          </v:shape>
          <o:OLEObject Type="Embed" ProgID="Equation.DSMT4" ShapeID="_x0000_i1110" DrawAspect="Content" ObjectID="_1852698024" r:id="rId387"/>
        </w:object>
      </w:r>
    </w:p>
    <w:p w:rsidR="001E1140" w:rsidRPr="00483003" w:rsidRDefault="00753917" w:rsidP="00D23C1B">
      <w:pPr>
        <w:jc w:val="center"/>
      </w:pPr>
      <w:r w:rsidRPr="00753917">
        <w:rPr>
          <w:noProof/>
          <w:position w:val="-86"/>
          <w14:ligatures w14:val="standardContextual"/>
        </w:rPr>
      </w:r>
      <w:r w:rsidR="00753917" w:rsidRPr="00753917">
        <w:rPr>
          <w:noProof/>
          <w:position w:val="-86"/>
          <w14:ligatures w14:val="standardContextual"/>
        </w:rPr>
        <w:object w:dxaOrig="3340" w:dyaOrig="1840">
          <v:shape id="_x0000_i1109" type="#_x0000_t75" alt="" style="width:166.2pt;height:94.2pt;mso-width-percent:0;mso-height-percent:0;mso-width-percent:0;mso-height-percent:0" o:ole="">
            <v:imagedata r:id="rId388" o:title=""/>
          </v:shape>
          <o:OLEObject Type="Embed" ProgID="Equation.DSMT4" ShapeID="_x0000_i1109" DrawAspect="Content" ObjectID="_1852698025" r:id="rId389"/>
        </w:object>
      </w:r>
    </w:p>
    <w:p w:rsidR="001E1140" w:rsidRDefault="001E1140" w:rsidP="00D23C1B">
      <w:r>
        <w:tab/>
      </w:r>
      <w:r w:rsidR="00753917" w:rsidRPr="00753917">
        <w:rPr>
          <w:noProof/>
          <w:position w:val="-10"/>
          <w14:ligatures w14:val="standardContextual"/>
        </w:rPr>
      </w:r>
      <w:r w:rsidR="00753917" w:rsidRPr="00753917">
        <w:rPr>
          <w:noProof/>
          <w:position w:val="-10"/>
          <w14:ligatures w14:val="standardContextual"/>
        </w:rPr>
        <w:object w:dxaOrig="400" w:dyaOrig="260">
          <v:shape id="_x0000_i1108" type="#_x0000_t75" alt="" style="width:22.2pt;height:13.8pt;mso-width-percent:0;mso-height-percent:0;mso-width-percent:0;mso-height-percent:0" o:ole="">
            <v:imagedata r:id="rId390" o:title=""/>
          </v:shape>
          <o:OLEObject Type="Embed" ProgID="Equation.DSMT4" ShapeID="_x0000_i1108" DrawAspect="Content" ObjectID="_1852698026" r:id="rId391"/>
        </w:object>
      </w:r>
    </w:p>
    <w:p w:rsidR="001E1140" w:rsidRDefault="001E1140" w:rsidP="00D23C1B">
      <w:r>
        <w:tab/>
      </w:r>
      <w:r w:rsidR="00753917" w:rsidRPr="00753917">
        <w:rPr>
          <w:noProof/>
          <w:position w:val="-26"/>
          <w14:ligatures w14:val="standardContextual"/>
        </w:rPr>
      </w:r>
      <w:r w:rsidR="00753917" w:rsidRPr="00753917">
        <w:rPr>
          <w:noProof/>
          <w:position w:val="-26"/>
          <w14:ligatures w14:val="standardContextual"/>
        </w:rPr>
        <w:object w:dxaOrig="1260" w:dyaOrig="639">
          <v:shape id="_x0000_i1107" type="#_x0000_t75" alt="" style="width:65.1pt;height:28.35pt;mso-width-percent:0;mso-height-percent:0;mso-width-percent:0;mso-height-percent:0" o:ole="">
            <v:imagedata r:id="rId392" o:title=""/>
          </v:shape>
          <o:OLEObject Type="Embed" ProgID="Equation.DSMT4" ShapeID="_x0000_i1107" DrawAspect="Content" ObjectID="_1852698027" r:id="rId3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instrText>)</w:instrText>
      </w:r>
      <w:r>
        <w:fldChar w:fldCharType="end"/>
      </w:r>
    </w:p>
    <w:p w:rsidR="001E1140" w:rsidRPr="00483003" w:rsidRDefault="001E1140" w:rsidP="00D23C1B"/>
    <w:p w:rsidR="001E1140" w:rsidRPr="00483003" w:rsidRDefault="001E1140" w:rsidP="00D23C1B">
      <w:r>
        <w:lastRenderedPageBreak/>
        <w:t xml:space="preserve">Where </w:t>
      </w:r>
      <w:r w:rsidR="00753917" w:rsidRPr="00753917">
        <w:rPr>
          <w:noProof/>
          <w:position w:val="-14"/>
          <w14:ligatures w14:val="standardContextual"/>
        </w:rPr>
      </w:r>
      <w:r w:rsidR="00753917" w:rsidRPr="00753917">
        <w:rPr>
          <w:noProof/>
          <w:position w:val="-14"/>
          <w14:ligatures w14:val="standardContextual"/>
        </w:rPr>
        <w:object w:dxaOrig="2400" w:dyaOrig="480">
          <v:shape id="_x0000_i1106" type="#_x0000_t75" alt="" style="width:123.3pt;height:22.2pt;mso-width-percent:0;mso-height-percent:0;mso-width-percent:0;mso-height-percent:0" o:ole="">
            <v:imagedata r:id="rId394" o:title=""/>
          </v:shape>
          <o:OLEObject Type="Embed" ProgID="Equation.DSMT4" ShapeID="_x0000_i1106" DrawAspect="Content" ObjectID="_1852698028" r:id="rId395"/>
        </w:object>
      </w:r>
      <w:r>
        <w:t xml:space="preserve">is the first column of </w:t>
      </w:r>
      <w:r w:rsidR="00753917" w:rsidRPr="00753917">
        <w:rPr>
          <w:noProof/>
          <w:position w:val="-4"/>
          <w14:ligatures w14:val="standardContextual"/>
        </w:rPr>
      </w:r>
      <w:r w:rsidR="00753917" w:rsidRPr="00753917">
        <w:rPr>
          <w:noProof/>
          <w:position w:val="-4"/>
          <w14:ligatures w14:val="standardContextual"/>
        </w:rPr>
        <w:object w:dxaOrig="260" w:dyaOrig="260">
          <v:shape id="_x0000_i1105" type="#_x0000_t75" alt="" style="width:13.8pt;height:13.8pt;mso-width-percent:0;mso-height-percent:0;mso-width-percent:0;mso-height-percent:0" o:ole="">
            <v:imagedata r:id="rId396" o:title=""/>
          </v:shape>
          <o:OLEObject Type="Embed" ProgID="Equation.DSMT4" ShapeID="_x0000_i1105" DrawAspect="Content" ObjectID="_1852698029" r:id="rId397"/>
        </w:object>
      </w:r>
    </w:p>
    <w:p w:rsidR="001E1140" w:rsidRDefault="001E1140" w:rsidP="00D23C1B">
      <w:r>
        <w:t xml:space="preserve">We now have a simple relationship between the channel output and the desired OFDM symbols.  Circulant matrices are diagonalized by the normalized DFT matrix, </w:t>
      </w:r>
      <w:r w:rsidR="00753917" w:rsidRPr="00753917">
        <w:rPr>
          <w:noProof/>
          <w:position w:val="-4"/>
          <w14:ligatures w14:val="standardContextual"/>
        </w:rPr>
      </w:r>
      <w:r w:rsidR="00753917" w:rsidRPr="00753917">
        <w:rPr>
          <w:noProof/>
          <w:position w:val="-4"/>
          <w14:ligatures w14:val="standardContextual"/>
        </w:rPr>
        <w:object w:dxaOrig="220" w:dyaOrig="260">
          <v:shape id="_x0000_i1104" type="#_x0000_t75" alt="" style="width:13.8pt;height:13.8pt;mso-width-percent:0;mso-height-percent:0;mso-width-percent:0;mso-height-percent:0" o:ole="">
            <v:imagedata r:id="rId398" o:title=""/>
          </v:shape>
          <o:OLEObject Type="Embed" ProgID="Equation.DSMT4" ShapeID="_x0000_i1104" DrawAspect="Content" ObjectID="_1852698030" r:id="rId399"/>
        </w:object>
      </w:r>
      <w:r>
        <w:t>with eigenvalues given by the DFT of the first column of H, such that</w:t>
      </w:r>
    </w:p>
    <w:p w:rsidR="001E1140" w:rsidRDefault="001E1140" w:rsidP="00D23C1B"/>
    <w:p w:rsidR="001E1140" w:rsidRDefault="001E1140" w:rsidP="00D23C1B">
      <w:r>
        <w:tab/>
      </w:r>
      <w:r w:rsidR="00753917" w:rsidRPr="00753917">
        <w:rPr>
          <w:noProof/>
          <w:position w:val="-14"/>
          <w14:ligatures w14:val="standardContextual"/>
        </w:rPr>
      </w:r>
      <w:r w:rsidR="00753917" w:rsidRPr="00753917">
        <w:rPr>
          <w:noProof/>
          <w:position w:val="-14"/>
          <w14:ligatures w14:val="standardContextual"/>
        </w:rPr>
        <w:object w:dxaOrig="1420" w:dyaOrig="400">
          <v:shape id="_x0000_i1103" type="#_x0000_t75" alt="" style="width:1in;height:22.2pt;mso-width-percent:0;mso-height-percent:0;mso-width-percent:0;mso-height-percent:0" o:ole="">
            <v:imagedata r:id="rId400" o:title=""/>
          </v:shape>
          <o:OLEObject Type="Embed" ProgID="Equation.DSMT4" ShapeID="_x0000_i1103" DrawAspect="Content" ObjectID="_1852698031" r:id="rId4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instrText>)</w:instrText>
      </w:r>
      <w:r>
        <w:fldChar w:fldCharType="end"/>
      </w:r>
    </w:p>
    <w:p w:rsidR="001E1140" w:rsidRPr="00483003" w:rsidRDefault="001E1140" w:rsidP="00D23C1B"/>
    <w:p w:rsidR="001E1140" w:rsidRDefault="001E1140" w:rsidP="00D23C1B"/>
    <w:p w:rsidR="001E1140" w:rsidRDefault="001E1140" w:rsidP="00D23C1B">
      <w:r>
        <w:tab/>
      </w:r>
      <w:r w:rsidR="00753917" w:rsidRPr="00753917">
        <w:rPr>
          <w:noProof/>
          <w:position w:val="-10"/>
          <w14:ligatures w14:val="standardContextual"/>
        </w:rPr>
      </w:r>
      <w:r w:rsidR="00753917" w:rsidRPr="00753917">
        <w:rPr>
          <w:noProof/>
          <w:position w:val="-10"/>
          <w14:ligatures w14:val="standardContextual"/>
        </w:rPr>
        <w:object w:dxaOrig="1520" w:dyaOrig="360">
          <v:shape id="_x0000_i1102" type="#_x0000_t75" alt="" style="width:78.9pt;height:22.2pt;mso-width-percent:0;mso-height-percent:0;mso-width-percent:0;mso-height-percent:0" o:ole="">
            <v:imagedata r:id="rId402" o:title=""/>
          </v:shape>
          <o:OLEObject Type="Embed" ProgID="Equation.DSMT4" ShapeID="_x0000_i1102" DrawAspect="Content" ObjectID="_1852698032" r:id="rId403"/>
        </w:object>
      </w:r>
    </w:p>
    <w:p w:rsidR="001E1140" w:rsidRPr="00483003" w:rsidRDefault="001E1140" w:rsidP="00D23C1B">
      <w:r>
        <w:t xml:space="preserve">Defining, </w:t>
      </w:r>
      <w:r w:rsidR="00753917" w:rsidRPr="00753917">
        <w:rPr>
          <w:noProof/>
          <w:position w:val="-10"/>
          <w14:ligatures w14:val="standardContextual"/>
        </w:rPr>
      </w:r>
      <w:r w:rsidR="00753917" w:rsidRPr="00753917">
        <w:rPr>
          <w:noProof/>
          <w:position w:val="-10"/>
          <w14:ligatures w14:val="standardContextual"/>
        </w:rPr>
        <w:object w:dxaOrig="2240" w:dyaOrig="320">
          <v:shape id="_x0000_i1101" type="#_x0000_t75" alt="" style="width:114.9pt;height:13.8pt;mso-width-percent:0;mso-height-percent:0;mso-width-percent:0;mso-height-percent:0" o:ole="">
            <v:imagedata r:id="rId404" o:title=""/>
          </v:shape>
          <o:OLEObject Type="Embed" ProgID="Equation.DSMT4" ShapeID="_x0000_i1101" DrawAspect="Content" ObjectID="_1852698033" r:id="rId405"/>
        </w:object>
      </w:r>
      <w:r>
        <w:t>, we have decomposed the wideband channel into N parallel flat fading channels</w:t>
      </w:r>
    </w:p>
    <w:p w:rsidR="001E1140" w:rsidRDefault="001E1140" w:rsidP="00D23C1B"/>
    <w:p w:rsidR="001E1140" w:rsidRDefault="001E1140" w:rsidP="00D23C1B">
      <w:r>
        <w:t xml:space="preserve">Therefore, the desired information in the OFDM symbol is given by the </w:t>
      </w:r>
      <w:r w:rsidR="00753917" w:rsidRPr="00753917">
        <w:rPr>
          <w:noProof/>
          <w:position w:val="-6"/>
          <w14:ligatures w14:val="standardContextual"/>
        </w:rPr>
      </w:r>
      <w:r w:rsidR="00753917" w:rsidRPr="00753917">
        <w:rPr>
          <w:noProof/>
          <w:position w:val="-6"/>
          <w14:ligatures w14:val="standardContextual"/>
        </w:rPr>
        <w:object w:dxaOrig="279" w:dyaOrig="279">
          <v:shape id="_x0000_i1100" type="#_x0000_t75" alt="" style="width:13.8pt;height:13.8pt;mso-width-percent:0;mso-height-percent:0;mso-width-percent:0;mso-height-percent:0" o:ole="">
            <v:imagedata r:id="rId406" o:title=""/>
          </v:shape>
          <o:OLEObject Type="Embed" ProgID="Equation.DSMT4" ShapeID="_x0000_i1100" DrawAspect="Content" ObjectID="_1852698034" r:id="rId407"/>
        </w:object>
      </w:r>
      <w:r>
        <w:t xml:space="preserve">samples, </w:t>
      </w:r>
      <w:r w:rsidR="00753917" w:rsidRPr="00753917">
        <w:rPr>
          <w:noProof/>
          <w:position w:val="-10"/>
          <w14:ligatures w14:val="standardContextual"/>
        </w:rPr>
      </w:r>
      <w:r w:rsidR="00753917" w:rsidRPr="00753917">
        <w:rPr>
          <w:noProof/>
          <w:position w:val="-10"/>
          <w14:ligatures w14:val="standardContextual"/>
        </w:rPr>
        <w:object w:dxaOrig="2620" w:dyaOrig="320">
          <v:shape id="_x0000_i1099" type="#_x0000_t75" alt="" style="width:130.2pt;height:13.8pt;mso-width-percent:0;mso-height-percent:0;mso-width-percent:0;mso-height-percent:0" o:ole="">
            <v:imagedata r:id="rId408" o:title=""/>
          </v:shape>
          <o:OLEObject Type="Embed" ProgID="Equation.DSMT4" ShapeID="_x0000_i1099" DrawAspect="Content" ObjectID="_1852698035" r:id="rId409"/>
        </w:object>
      </w:r>
      <w:r>
        <w:t>, or in matrix form</w:t>
      </w:r>
    </w:p>
    <w:p w:rsidR="001E1140" w:rsidRDefault="001E1140" w:rsidP="00D23C1B"/>
    <w:p w:rsidR="001E1140" w:rsidRDefault="001E1140" w:rsidP="00D23C1B">
      <w:r>
        <w:tab/>
      </w:r>
      <w:r w:rsidR="00753917" w:rsidRPr="00753917">
        <w:rPr>
          <w:noProof/>
          <w:position w:val="-12"/>
          <w14:ligatures w14:val="standardContextual"/>
        </w:rPr>
      </w:r>
      <w:r w:rsidR="00753917" w:rsidRPr="00753917">
        <w:rPr>
          <w:noProof/>
          <w:position w:val="-12"/>
          <w14:ligatures w14:val="standardContextual"/>
        </w:rPr>
        <w:object w:dxaOrig="2920" w:dyaOrig="360">
          <v:shape id="_x0000_i1098" type="#_x0000_t75" alt="" style="width:2in;height:22.2pt;mso-width-percent:0;mso-height-percent:0;mso-width-percent:0;mso-height-percent:0" o:ole="">
            <v:imagedata r:id="rId410" o:title=""/>
          </v:shape>
          <o:OLEObject Type="Embed" ProgID="Equation.DSMT4" ShapeID="_x0000_i1098" DrawAspect="Content" ObjectID="_1852698036" r:id="rId4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instrText>)</w:instrText>
      </w:r>
      <w:r>
        <w:fldChar w:fldCharType="end"/>
      </w:r>
    </w:p>
    <w:p w:rsidR="001E1140" w:rsidRDefault="001E1140" w:rsidP="00D23C1B"/>
    <w:p w:rsidR="001E1140" w:rsidRDefault="001E1140" w:rsidP="00D23C1B">
      <w:r>
        <w:t xml:space="preserve">The noise vector has the same statistics because </w:t>
      </w:r>
      <w:r w:rsidR="00753917" w:rsidRPr="00753917">
        <w:rPr>
          <w:noProof/>
          <w:position w:val="-4"/>
          <w14:ligatures w14:val="standardContextual"/>
        </w:rPr>
      </w:r>
      <w:r w:rsidR="00753917" w:rsidRPr="00753917">
        <w:rPr>
          <w:noProof/>
          <w:position w:val="-4"/>
          <w14:ligatures w14:val="standardContextual"/>
        </w:rPr>
        <w:object w:dxaOrig="220" w:dyaOrig="260">
          <v:shape id="_x0000_i1097" type="#_x0000_t75" alt="" style="width:13.8pt;height:13.8pt;mso-width-percent:0;mso-height-percent:0;mso-width-percent:0;mso-height-percent:0" o:ole="">
            <v:imagedata r:id="rId412" o:title=""/>
          </v:shape>
          <o:OLEObject Type="Embed" ProgID="Equation.DSMT4" ShapeID="_x0000_i1097" DrawAspect="Content" ObjectID="_1852698037" r:id="rId413"/>
        </w:object>
      </w:r>
      <w:r>
        <w:t>is a unitary transformation.</w:t>
      </w:r>
    </w:p>
    <w:p w:rsidR="001E1140" w:rsidRDefault="001E1140" w:rsidP="00D23C1B">
      <w:r>
        <w:t>The channel coefficients are estimated and then the symbol estimates are</w:t>
      </w:r>
    </w:p>
    <w:p w:rsidR="001E1140" w:rsidRDefault="001E1140" w:rsidP="00D23C1B"/>
    <w:p w:rsidR="001E1140" w:rsidRDefault="001E1140" w:rsidP="00D23C1B">
      <w:r>
        <w:tab/>
      </w:r>
      <w:r w:rsidR="00753917" w:rsidRPr="00753917">
        <w:rPr>
          <w:noProof/>
          <w:position w:val="-32"/>
          <w14:ligatures w14:val="standardContextual"/>
        </w:rPr>
      </w:r>
      <w:r w:rsidR="00753917" w:rsidRPr="00753917">
        <w:rPr>
          <w:noProof/>
          <w:position w:val="-32"/>
          <w14:ligatures w14:val="standardContextual"/>
        </w:rPr>
        <w:object w:dxaOrig="880" w:dyaOrig="700">
          <v:shape id="_x0000_i1096" type="#_x0000_t75" alt="" style="width:43.65pt;height:36pt;mso-width-percent:0;mso-height-percent:0;mso-width-percent:0;mso-height-percent:0" o:ole="">
            <v:imagedata r:id="rId414" o:title=""/>
          </v:shape>
          <o:OLEObject Type="Embed" ProgID="Equation.DSMT4" ShapeID="_x0000_i1096" DrawAspect="Content" ObjectID="_1852698038" r:id="rId4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instrText>)</w:instrText>
      </w:r>
      <w:r>
        <w:fldChar w:fldCharType="end"/>
      </w:r>
    </w:p>
    <w:p w:rsidR="001E1140" w:rsidRPr="00483003" w:rsidRDefault="001E1140" w:rsidP="00D23C1B"/>
    <w:p w:rsidR="001E1140" w:rsidRPr="00483003" w:rsidRDefault="001E1140" w:rsidP="00D23C1B">
      <w:r>
        <w:t xml:space="preserve">A mechanization of () in terms of the FFT can be read off from () by.  The OFDM transmitted symbols </w:t>
      </w:r>
      <w:r w:rsidR="00753917" w:rsidRPr="00753917">
        <w:rPr>
          <w:noProof/>
          <w:position w:val="-12"/>
          <w14:ligatures w14:val="standardContextual"/>
        </w:rPr>
      </w:r>
      <w:r w:rsidR="00753917" w:rsidRPr="00753917">
        <w:rPr>
          <w:noProof/>
          <w:position w:val="-12"/>
          <w14:ligatures w14:val="standardContextual"/>
        </w:rPr>
        <w:object w:dxaOrig="1700" w:dyaOrig="360">
          <v:shape id="_x0000_i1095" type="#_x0000_t75" alt="" style="width:85.8pt;height:22.2pt;mso-width-percent:0;mso-height-percent:0;mso-width-percent:0;mso-height-percent:0" o:ole="">
            <v:imagedata r:id="rId416" o:title=""/>
          </v:shape>
          <o:OLEObject Type="Embed" ProgID="Equation.DSMT4" ShapeID="_x0000_i1095" DrawAspect="Content" ObjectID="_1852698039" r:id="rId417"/>
        </w:object>
      </w:r>
      <w:r>
        <w:t xml:space="preserve"> are encoding according to the DFT basis.  At the transmitter and IFFT is performed and the CP is added.  The channel sees circular convolution.  At the RX the ISI terms and the CP are removed.  Then an FFT is performed resulting in ().</w:t>
      </w:r>
    </w:p>
    <w:p w:rsidR="001E1140" w:rsidRDefault="001E1140" w:rsidP="00D23C1B"/>
    <w:p w:rsidR="001E1140" w:rsidRDefault="001E1140" w:rsidP="00D23C1B">
      <w:r>
        <w:t xml:space="preserve">Note that () is almost a circulant matrix.  The addition of the CP combined with the removal of the forward and aft ISI terms makes possible the conversion of the linear convolution represented by () to cyclic convolution.  This is done by appending </w:t>
      </w:r>
      <w:r w:rsidR="00753917" w:rsidRPr="00753917">
        <w:rPr>
          <w:noProof/>
          <w:position w:val="-6"/>
          <w14:ligatures w14:val="standardContextual"/>
        </w:rPr>
      </w:r>
      <w:r w:rsidR="00753917" w:rsidRPr="00753917">
        <w:rPr>
          <w:noProof/>
          <w:position w:val="-6"/>
          <w14:ligatures w14:val="standardContextual"/>
        </w:rPr>
        <w:object w:dxaOrig="620" w:dyaOrig="279">
          <v:shape id="_x0000_i1094" type="#_x0000_t75" alt="" style="width:28.35pt;height:13.8pt;mso-width-percent:0;mso-height-percent:0;mso-width-percent:0;mso-height-percent:0" o:ole="">
            <v:imagedata r:id="rId418" o:title=""/>
          </v:shape>
          <o:OLEObject Type="Embed" ProgID="Equation.DSMT4" ShapeID="_x0000_i1094" DrawAspect="Content" ObjectID="_1852698040" r:id="rId419"/>
        </w:object>
      </w:r>
      <w:r>
        <w:t xml:space="preserve"> zeros to the the channel vector and completing the circulant structure in S.</w:t>
      </w:r>
    </w:p>
    <w:p w:rsidR="001E1140" w:rsidRDefault="001E1140" w:rsidP="00D23C1B"/>
    <w:p w:rsidR="001E1140" w:rsidRDefault="001E1140" w:rsidP="00D23C1B"/>
    <w:p w:rsidR="001E1140" w:rsidRPr="00113C75" w:rsidRDefault="001E1140" w:rsidP="00D23C1B"/>
    <w:p w:rsidR="001E1140" w:rsidRDefault="001E1140" w:rsidP="00D23C1B"/>
    <w:p w:rsidR="001E1140" w:rsidRDefault="001E1140" w:rsidP="00D23C1B"/>
    <w:p w:rsidR="001E1140" w:rsidRDefault="001E1140" w:rsidP="00D23C1B">
      <w:r>
        <w:tab/>
      </w:r>
    </w:p>
    <w:p w:rsidR="001E1140" w:rsidRDefault="001E1140" w:rsidP="00D23C1B">
      <w:r>
        <w:tab/>
      </w:r>
      <w:r w:rsidR="00753917" w:rsidRPr="00753917">
        <w:rPr>
          <w:noProof/>
          <w:position w:val="-10"/>
          <w14:ligatures w14:val="standardContextual"/>
        </w:rPr>
      </w:r>
      <w:r w:rsidR="00753917" w:rsidRPr="00753917">
        <w:rPr>
          <w:noProof/>
          <w:position w:val="-10"/>
          <w14:ligatures w14:val="standardContextual"/>
        </w:rPr>
        <w:object w:dxaOrig="720" w:dyaOrig="320">
          <v:shape id="_x0000_i1093" type="#_x0000_t75" alt="" style="width:36pt;height:13.8pt;mso-width-percent:0;mso-height-percent:0;mso-width-percent:0;mso-height-percent:0" o:ole="">
            <v:imagedata r:id="rId420" o:title=""/>
          </v:shape>
          <o:OLEObject Type="Embed" ProgID="Equation.DSMT4" ShapeID="_x0000_i1093" DrawAspect="Content" ObjectID="_1852698041" r:id="rId421"/>
        </w:object>
      </w:r>
    </w:p>
    <w:p w:rsidR="001E1140" w:rsidRDefault="001E1140" w:rsidP="00D23C1B">
      <w:r>
        <w:t xml:space="preserve">Where </w:t>
      </w:r>
      <w:r w:rsidR="00753917" w:rsidRPr="00753917">
        <w:rPr>
          <w:noProof/>
          <w:position w:val="-14"/>
          <w14:ligatures w14:val="standardContextual"/>
        </w:rPr>
      </w:r>
      <w:r w:rsidR="00753917" w:rsidRPr="00753917">
        <w:rPr>
          <w:noProof/>
          <w:position w:val="-14"/>
          <w14:ligatures w14:val="standardContextual"/>
        </w:rPr>
        <w:object w:dxaOrig="2700" w:dyaOrig="480">
          <v:shape id="_x0000_i1092" type="#_x0000_t75" alt="" style="width:135.55pt;height:22.2pt;mso-width-percent:0;mso-height-percent:0;mso-width-percent:0;mso-height-percent:0" o:ole="">
            <v:imagedata r:id="rId422" o:title=""/>
          </v:shape>
          <o:OLEObject Type="Embed" ProgID="Equation.DSMT4" ShapeID="_x0000_i1092" DrawAspect="Content" ObjectID="_1852698042" r:id="rId423"/>
        </w:object>
      </w:r>
    </w:p>
    <w:p w:rsidR="001E1140" w:rsidRDefault="001E1140" w:rsidP="00D23C1B"/>
    <w:p w:rsidR="001E1140" w:rsidRDefault="00753917" w:rsidP="008E7F3D">
      <w:pPr>
        <w:jc w:val="center"/>
      </w:pPr>
      <w:r w:rsidRPr="00753917">
        <w:rPr>
          <w:noProof/>
          <w:position w:val="-86"/>
          <w14:ligatures w14:val="standardContextual"/>
        </w:rPr>
      </w:r>
      <w:r w:rsidR="00753917" w:rsidRPr="00753917">
        <w:rPr>
          <w:noProof/>
          <w:position w:val="-86"/>
          <w14:ligatures w14:val="standardContextual"/>
        </w:rPr>
        <w:object w:dxaOrig="2520" w:dyaOrig="1840">
          <v:shape id="_x0000_i1091" type="#_x0000_t75" alt="" style="width:130.2pt;height:94.2pt;mso-width-percent:0;mso-height-percent:0;mso-width-percent:0;mso-height-percent:0" o:ole="">
            <v:imagedata r:id="rId424" o:title=""/>
          </v:shape>
          <o:OLEObject Type="Embed" ProgID="Equation.DSMT4" ShapeID="_x0000_i1091" DrawAspect="Content" ObjectID="_1852698043" r:id="rId425"/>
        </w:object>
      </w:r>
    </w:p>
    <w:p w:rsidR="001E1140" w:rsidRPr="00113C75" w:rsidRDefault="001E1140" w:rsidP="00D23C1B"/>
    <w:p w:rsidR="001E1140" w:rsidRPr="00113C75" w:rsidRDefault="001E1140" w:rsidP="00D23C1B"/>
    <w:p w:rsidR="001E1140" w:rsidRDefault="00753917" w:rsidP="008E7F3D">
      <w:pPr>
        <w:jc w:val="center"/>
      </w:pPr>
      <w:r w:rsidRPr="00753917">
        <w:rPr>
          <w:noProof/>
          <w:position w:val="-14"/>
          <w14:ligatures w14:val="standardContextual"/>
        </w:rPr>
      </w:r>
      <w:r w:rsidR="00753917" w:rsidRPr="00753917">
        <w:rPr>
          <w:noProof/>
          <w:position w:val="-14"/>
          <w14:ligatures w14:val="standardContextual"/>
        </w:rPr>
        <w:object w:dxaOrig="2400" w:dyaOrig="480">
          <v:shape id="_x0000_i1090" type="#_x0000_t75" alt="" style="width:123.3pt;height:22.2pt;mso-width-percent:0;mso-height-percent:0;mso-width-percent:0;mso-height-percent:0" o:ole="">
            <v:imagedata r:id="rId426" o:title=""/>
          </v:shape>
          <o:OLEObject Type="Embed" ProgID="Equation.DSMT4" ShapeID="_x0000_i1090" DrawAspect="Content" ObjectID="_1852698044" r:id="rId427"/>
        </w:object>
      </w:r>
    </w:p>
    <w:p w:rsidR="001E1140" w:rsidRDefault="001E1140" w:rsidP="00D23C1B">
      <w:r>
        <w:t>It is easily verified that () the linear convolution which defines the physical operation of the channel is equivalent to the circular convolution represented by ().  In general</w:t>
      </w:r>
    </w:p>
    <w:p w:rsidR="001E1140" w:rsidRDefault="001E1140" w:rsidP="00D23C1B"/>
    <w:p w:rsidR="001E1140" w:rsidRDefault="001E1140" w:rsidP="00D23C1B">
      <w:r>
        <w:tab/>
      </w:r>
      <w:r w:rsidR="00753917" w:rsidRPr="00753917">
        <w:rPr>
          <w:noProof/>
          <w:position w:val="-28"/>
          <w14:ligatures w14:val="standardContextual"/>
        </w:rPr>
      </w:r>
      <w:r w:rsidR="00753917" w:rsidRPr="00753917">
        <w:rPr>
          <w:noProof/>
          <w:position w:val="-28"/>
          <w14:ligatures w14:val="standardContextual"/>
        </w:rPr>
        <w:object w:dxaOrig="4840" w:dyaOrig="680">
          <v:shape id="_x0000_i1089" type="#_x0000_t75" alt="" style="width:245.1pt;height:36pt;mso-width-percent:0;mso-height-percent:0;mso-width-percent:0;mso-height-percent:0" o:ole="">
            <v:imagedata r:id="rId428" o:title=""/>
          </v:shape>
          <o:OLEObject Type="Embed" ProgID="Equation.DSMT4" ShapeID="_x0000_i1089" DrawAspect="Content" ObjectID="_1852698045" r:id="rId4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instrText>)</w:instrText>
      </w:r>
      <w:r>
        <w:fldChar w:fldCharType="end"/>
      </w:r>
    </w:p>
    <w:p w:rsidR="001E1140" w:rsidRDefault="001E1140" w:rsidP="00D23C1B">
      <w:r>
        <w:t>????? verify</w:t>
      </w:r>
    </w:p>
    <w:p w:rsidR="001E1140" w:rsidRDefault="001E1140" w:rsidP="00D23C1B"/>
    <w:p w:rsidR="001E1140" w:rsidRDefault="001E1140" w:rsidP="00D23C1B">
      <w:r>
        <w:t>Or</w:t>
      </w:r>
    </w:p>
    <w:p w:rsidR="001E1140" w:rsidRDefault="001E1140" w:rsidP="00D23C1B"/>
    <w:p w:rsidR="001E1140" w:rsidRDefault="001E1140" w:rsidP="00D23C1B">
      <w:r>
        <w:tab/>
      </w:r>
      <w:r w:rsidR="00753917" w:rsidRPr="00753917">
        <w:rPr>
          <w:noProof/>
          <w:position w:val="-10"/>
          <w14:ligatures w14:val="standardContextual"/>
        </w:rPr>
      </w:r>
      <w:r w:rsidR="00753917" w:rsidRPr="00753917">
        <w:rPr>
          <w:noProof/>
          <w:position w:val="-10"/>
          <w14:ligatures w14:val="standardContextual"/>
        </w:rPr>
        <w:object w:dxaOrig="1260" w:dyaOrig="320">
          <v:shape id="_x0000_i1088" type="#_x0000_t75" alt="" style="width:65.1pt;height:13.8pt;mso-width-percent:0;mso-height-percent:0;mso-width-percent:0;mso-height-percent:0" o:ole="">
            <v:imagedata r:id="rId430" o:title=""/>
          </v:shape>
          <o:OLEObject Type="Embed" ProgID="Equation.DSMT4" ShapeID="_x0000_i1088" DrawAspect="Content" ObjectID="_1852698046" r:id="rId4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instrText>)</w:instrText>
      </w:r>
      <w:r>
        <w:fldChar w:fldCharType="end"/>
      </w:r>
    </w:p>
    <w:p w:rsidR="001E1140" w:rsidRDefault="001E1140" w:rsidP="00D23C1B"/>
    <w:p w:rsidR="001E1140" w:rsidRPr="00E729B5" w:rsidRDefault="001E1140" w:rsidP="00D23C1B">
      <w:r>
        <w:t xml:space="preserve">For cyclic convolution at least one of the two sequences must be N-periodic.  </w:t>
      </w:r>
    </w:p>
    <w:p w:rsidR="001E1140" w:rsidRDefault="001E1140" w:rsidP="00D23C1B"/>
    <w:p w:rsidR="001E1140" w:rsidRPr="00113C75" w:rsidRDefault="001E1140" w:rsidP="00D23C1B">
      <w:r>
        <w:t>With this contrived structure the problem of recoverying the OFDM symbol is trivial.</w:t>
      </w:r>
    </w:p>
    <w:p w:rsidR="001E1140" w:rsidRDefault="001E1140" w:rsidP="00D23C1B">
      <w:r>
        <w:tab/>
      </w:r>
    </w:p>
    <w:p w:rsidR="001E1140" w:rsidRDefault="001E1140" w:rsidP="00D23C1B">
      <w:r>
        <w:tab/>
      </w:r>
      <w:r w:rsidR="00753917" w:rsidRPr="00753917">
        <w:rPr>
          <w:noProof/>
          <w:position w:val="-10"/>
          <w14:ligatures w14:val="standardContextual"/>
        </w:rPr>
      </w:r>
      <w:r w:rsidR="00753917" w:rsidRPr="00753917">
        <w:rPr>
          <w:noProof/>
          <w:position w:val="-10"/>
          <w14:ligatures w14:val="standardContextual"/>
        </w:rPr>
        <w:object w:dxaOrig="1080" w:dyaOrig="320">
          <v:shape id="_x0000_i1087" type="#_x0000_t75" alt="" style="width:58.2pt;height:13.8pt;mso-width-percent:0;mso-height-percent:0;mso-width-percent:0;mso-height-percent:0" o:ole="">
            <v:imagedata r:id="rId432" o:title=""/>
          </v:shape>
          <o:OLEObject Type="Embed" ProgID="Equation.DSMT4" ShapeID="_x0000_i1087" DrawAspect="Content" ObjectID="_1852698047" r:id="rId4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15</w:instrText>
      </w:r>
      <w:r>
        <w:rPr>
          <w:noProof/>
        </w:rPr>
        <w:fldChar w:fldCharType="end"/>
      </w:r>
      <w:r>
        <w:instrText>)</w:instrText>
      </w:r>
      <w:r>
        <w:fldChar w:fldCharType="end"/>
      </w:r>
    </w:p>
    <w:p w:rsidR="001E1140" w:rsidRDefault="001E1140" w:rsidP="00D23C1B"/>
    <w:p w:rsidR="001E1140" w:rsidRDefault="00753917" w:rsidP="008E7F3D">
      <w:pPr>
        <w:jc w:val="center"/>
      </w:pPr>
      <w:r w:rsidRPr="00753917">
        <w:rPr>
          <w:noProof/>
          <w:position w:val="-86"/>
          <w14:ligatures w14:val="standardContextual"/>
        </w:rPr>
      </w:r>
      <w:r w:rsidR="00753917" w:rsidRPr="00753917">
        <w:rPr>
          <w:noProof/>
          <w:position w:val="-86"/>
          <w14:ligatures w14:val="standardContextual"/>
        </w:rPr>
        <w:object w:dxaOrig="2640" w:dyaOrig="1840">
          <v:shape id="_x0000_i1086" type="#_x0000_t75" alt="" style="width:130.2pt;height:94.2pt;mso-width-percent:0;mso-height-percent:0;mso-width-percent:0;mso-height-percent:0" o:ole="">
            <v:imagedata r:id="rId434" o:title=""/>
          </v:shape>
          <o:OLEObject Type="Embed" ProgID="Equation.DSMT4" ShapeID="_x0000_i1086" DrawAspect="Content" ObjectID="_1852698048" r:id="rId435"/>
        </w:object>
      </w:r>
      <w:r w:rsidR="001E1140">
        <w:tab/>
      </w:r>
      <w:r w:rsidR="001E1140">
        <w:fldChar w:fldCharType="begin"/>
      </w:r>
      <w:r w:rsidR="001E1140">
        <w:instrText xml:space="preserve"> MACROBUTTON MTPlaceRef \* MERGEFORMAT </w:instrText>
      </w:r>
      <w:r w:rsidR="001E1140">
        <w:fldChar w:fldCharType="begin"/>
      </w:r>
      <w:r w:rsidR="001E1140">
        <w:instrText xml:space="preserve"> SEQ MTEqn \h \* MERGEFORMAT </w:instrText>
      </w:r>
      <w:r w:rsidR="001E1140">
        <w:fldChar w:fldCharType="end"/>
      </w:r>
      <w:r w:rsidR="001E1140">
        <w:instrText>(</w:instrText>
      </w:r>
      <w:r w:rsidR="001E1140">
        <w:rPr>
          <w:noProof/>
        </w:rPr>
        <w:fldChar w:fldCharType="begin"/>
      </w:r>
      <w:r w:rsidR="001E1140">
        <w:rPr>
          <w:noProof/>
        </w:rPr>
        <w:instrText xml:space="preserve"> SEQ MTSec \c \* Arabic \* MERGEFORMAT </w:instrText>
      </w:r>
      <w:r w:rsidR="001E1140">
        <w:rPr>
          <w:noProof/>
        </w:rPr>
        <w:fldChar w:fldCharType="separate"/>
      </w:r>
      <w:r w:rsidR="001E1140">
        <w:rPr>
          <w:noProof/>
        </w:rPr>
        <w:instrText>1</w:instrText>
      </w:r>
      <w:r w:rsidR="001E1140">
        <w:rPr>
          <w:noProof/>
        </w:rPr>
        <w:fldChar w:fldCharType="end"/>
      </w:r>
      <w:r w:rsidR="001E1140">
        <w:instrText>.</w:instrText>
      </w:r>
      <w:r w:rsidR="001E1140">
        <w:rPr>
          <w:noProof/>
        </w:rPr>
        <w:fldChar w:fldCharType="begin"/>
      </w:r>
      <w:r w:rsidR="001E1140">
        <w:rPr>
          <w:noProof/>
        </w:rPr>
        <w:instrText xml:space="preserve"> SEQ MTEqn \c \* Arabic \* MERGEFORMAT </w:instrText>
      </w:r>
      <w:r w:rsidR="001E1140">
        <w:rPr>
          <w:noProof/>
        </w:rPr>
        <w:fldChar w:fldCharType="separate"/>
      </w:r>
      <w:r w:rsidR="001E1140">
        <w:rPr>
          <w:noProof/>
        </w:rPr>
        <w:instrText>16</w:instrText>
      </w:r>
      <w:r w:rsidR="001E1140">
        <w:rPr>
          <w:noProof/>
        </w:rPr>
        <w:fldChar w:fldCharType="end"/>
      </w:r>
      <w:r w:rsidR="001E1140">
        <w:instrText>)</w:instrText>
      </w:r>
      <w:r w:rsidR="001E1140">
        <w:fldChar w:fldCharType="end"/>
      </w:r>
    </w:p>
    <w:p w:rsidR="001E1140" w:rsidRDefault="00753917" w:rsidP="008E7F3D">
      <w:pPr>
        <w:jc w:val="center"/>
      </w:pPr>
      <w:r w:rsidRPr="00753917">
        <w:rPr>
          <w:noProof/>
          <w:position w:val="-4"/>
          <w14:ligatures w14:val="standardContextual"/>
        </w:rPr>
      </w:r>
      <w:r w:rsidR="00753917" w:rsidRPr="00753917">
        <w:rPr>
          <w:noProof/>
          <w:position w:val="-4"/>
          <w14:ligatures w14:val="standardContextual"/>
        </w:rPr>
        <w:object w:dxaOrig="1140" w:dyaOrig="300">
          <v:shape id="_x0000_i1085" type="#_x0000_t75" alt="" style="width:58.2pt;height:13.8pt;mso-width-percent:0;mso-height-percent:0;mso-width-percent:0;mso-height-percent:0" o:ole="">
            <v:imagedata r:id="rId436" o:title=""/>
          </v:shape>
          <o:OLEObject Type="Embed" ProgID="Equation.DSMT4" ShapeID="_x0000_i1085" DrawAspect="Content" ObjectID="_1852698049" r:id="rId437"/>
        </w:object>
      </w:r>
      <w:r w:rsidR="001E1140">
        <w:tab/>
      </w:r>
      <w:r w:rsidR="001E1140">
        <w:fldChar w:fldCharType="begin"/>
      </w:r>
      <w:r w:rsidR="001E1140">
        <w:instrText xml:space="preserve"> MACROBUTTON MTPlaceRef \* MERGEFORMAT </w:instrText>
      </w:r>
      <w:r w:rsidR="001E1140">
        <w:fldChar w:fldCharType="begin"/>
      </w:r>
      <w:r w:rsidR="001E1140">
        <w:instrText xml:space="preserve"> SEQ MTEqn \h \* MERGEFORMAT </w:instrText>
      </w:r>
      <w:r w:rsidR="001E1140">
        <w:fldChar w:fldCharType="end"/>
      </w:r>
      <w:r w:rsidR="001E1140">
        <w:instrText>(</w:instrText>
      </w:r>
      <w:r w:rsidR="001E1140">
        <w:rPr>
          <w:noProof/>
        </w:rPr>
        <w:fldChar w:fldCharType="begin"/>
      </w:r>
      <w:r w:rsidR="001E1140">
        <w:rPr>
          <w:noProof/>
        </w:rPr>
        <w:instrText xml:space="preserve"> SEQ MTSec \c \* Arabic \* MERGEFORMAT </w:instrText>
      </w:r>
      <w:r w:rsidR="001E1140">
        <w:rPr>
          <w:noProof/>
        </w:rPr>
        <w:fldChar w:fldCharType="separate"/>
      </w:r>
      <w:r w:rsidR="001E1140">
        <w:rPr>
          <w:noProof/>
        </w:rPr>
        <w:instrText>1</w:instrText>
      </w:r>
      <w:r w:rsidR="001E1140">
        <w:rPr>
          <w:noProof/>
        </w:rPr>
        <w:fldChar w:fldCharType="end"/>
      </w:r>
      <w:r w:rsidR="001E1140">
        <w:instrText>.</w:instrText>
      </w:r>
      <w:r w:rsidR="001E1140">
        <w:rPr>
          <w:noProof/>
        </w:rPr>
        <w:fldChar w:fldCharType="begin"/>
      </w:r>
      <w:r w:rsidR="001E1140">
        <w:rPr>
          <w:noProof/>
        </w:rPr>
        <w:instrText xml:space="preserve"> SEQ MTEqn \c \* Arabic \* MERGEFORMAT </w:instrText>
      </w:r>
      <w:r w:rsidR="001E1140">
        <w:rPr>
          <w:noProof/>
        </w:rPr>
        <w:fldChar w:fldCharType="separate"/>
      </w:r>
      <w:r w:rsidR="001E1140">
        <w:rPr>
          <w:noProof/>
        </w:rPr>
        <w:instrText>17</w:instrText>
      </w:r>
      <w:r w:rsidR="001E1140">
        <w:rPr>
          <w:noProof/>
        </w:rPr>
        <w:fldChar w:fldCharType="end"/>
      </w:r>
      <w:r w:rsidR="001E1140">
        <w:instrText>)</w:instrText>
      </w:r>
      <w:r w:rsidR="001E1140">
        <w:fldChar w:fldCharType="end"/>
      </w:r>
    </w:p>
    <w:p w:rsidR="001E1140" w:rsidRDefault="00753917" w:rsidP="008E7F3D">
      <w:pPr>
        <w:jc w:val="center"/>
      </w:pPr>
      <w:r w:rsidRPr="00753917">
        <w:rPr>
          <w:noProof/>
          <w:position w:val="-12"/>
          <w14:ligatures w14:val="standardContextual"/>
        </w:rPr>
      </w:r>
      <w:r w:rsidR="00753917" w:rsidRPr="00753917">
        <w:rPr>
          <w:noProof/>
          <w:position w:val="-12"/>
          <w14:ligatures w14:val="standardContextual"/>
        </w:rPr>
        <w:object w:dxaOrig="1280" w:dyaOrig="360">
          <v:shape id="_x0000_i1084" type="#_x0000_t75" alt="" style="width:65.1pt;height:22.2pt;mso-width-percent:0;mso-height-percent:0;mso-width-percent:0;mso-height-percent:0" o:ole="">
            <v:imagedata r:id="rId438" o:title=""/>
          </v:shape>
          <o:OLEObject Type="Embed" ProgID="Equation.DSMT4" ShapeID="_x0000_i1084" DrawAspect="Content" ObjectID="_1852698050" r:id="rId439"/>
        </w:object>
      </w:r>
      <w:r w:rsidR="001E1140">
        <w:tab/>
      </w:r>
      <w:r w:rsidR="001E1140">
        <w:fldChar w:fldCharType="begin"/>
      </w:r>
      <w:r w:rsidR="001E1140">
        <w:instrText xml:space="preserve"> MACROBUTTON MTPlaceRef \* MERGEFORMAT </w:instrText>
      </w:r>
      <w:r w:rsidR="001E1140">
        <w:fldChar w:fldCharType="begin"/>
      </w:r>
      <w:r w:rsidR="001E1140">
        <w:instrText xml:space="preserve"> SEQ MTEqn \h \* MERGEFORMAT </w:instrText>
      </w:r>
      <w:r w:rsidR="001E1140">
        <w:fldChar w:fldCharType="end"/>
      </w:r>
      <w:r w:rsidR="001E1140">
        <w:instrText>(</w:instrText>
      </w:r>
      <w:r w:rsidR="001E1140">
        <w:rPr>
          <w:noProof/>
        </w:rPr>
        <w:fldChar w:fldCharType="begin"/>
      </w:r>
      <w:r w:rsidR="001E1140">
        <w:rPr>
          <w:noProof/>
        </w:rPr>
        <w:instrText xml:space="preserve"> SEQ MTSec \c \* Arabic \* MERGEFORMAT </w:instrText>
      </w:r>
      <w:r w:rsidR="001E1140">
        <w:rPr>
          <w:noProof/>
        </w:rPr>
        <w:fldChar w:fldCharType="separate"/>
      </w:r>
      <w:r w:rsidR="001E1140">
        <w:rPr>
          <w:noProof/>
        </w:rPr>
        <w:instrText>1</w:instrText>
      </w:r>
      <w:r w:rsidR="001E1140">
        <w:rPr>
          <w:noProof/>
        </w:rPr>
        <w:fldChar w:fldCharType="end"/>
      </w:r>
      <w:r w:rsidR="001E1140">
        <w:instrText>.</w:instrText>
      </w:r>
      <w:r w:rsidR="001E1140">
        <w:rPr>
          <w:noProof/>
        </w:rPr>
        <w:fldChar w:fldCharType="begin"/>
      </w:r>
      <w:r w:rsidR="001E1140">
        <w:rPr>
          <w:noProof/>
        </w:rPr>
        <w:instrText xml:space="preserve"> SEQ MTEqn \c \* Arabic \* MERGEFORMAT </w:instrText>
      </w:r>
      <w:r w:rsidR="001E1140">
        <w:rPr>
          <w:noProof/>
        </w:rPr>
        <w:fldChar w:fldCharType="separate"/>
      </w:r>
      <w:r w:rsidR="001E1140">
        <w:rPr>
          <w:noProof/>
        </w:rPr>
        <w:instrText>18</w:instrText>
      </w:r>
      <w:r w:rsidR="001E1140">
        <w:rPr>
          <w:noProof/>
        </w:rPr>
        <w:fldChar w:fldCharType="end"/>
      </w:r>
      <w:r w:rsidR="001E1140">
        <w:instrText>)</w:instrText>
      </w:r>
      <w:r w:rsidR="001E1140">
        <w:fldChar w:fldCharType="end"/>
      </w:r>
    </w:p>
    <w:p w:rsidR="001E1140" w:rsidRPr="00CC4156" w:rsidRDefault="001E1140" w:rsidP="00D23C1B"/>
    <w:p w:rsidR="001E1140" w:rsidRDefault="00753917" w:rsidP="008E7F3D">
      <w:pPr>
        <w:jc w:val="center"/>
      </w:pPr>
      <w:r w:rsidRPr="00753917">
        <w:rPr>
          <w:noProof/>
          <w:position w:val="-6"/>
          <w14:ligatures w14:val="standardContextual"/>
        </w:rPr>
      </w:r>
      <w:r w:rsidR="00753917" w:rsidRPr="00753917">
        <w:rPr>
          <w:noProof/>
          <w:position w:val="-6"/>
          <w14:ligatures w14:val="standardContextual"/>
        </w:rPr>
        <w:object w:dxaOrig="1200" w:dyaOrig="279">
          <v:shape id="_x0000_i1083" type="#_x0000_t75" alt="" style="width:58.2pt;height:13.8pt;mso-width-percent:0;mso-height-percent:0;mso-width-percent:0;mso-height-percent:0" o:ole="">
            <v:imagedata r:id="rId440" o:title=""/>
          </v:shape>
          <o:OLEObject Type="Embed" ProgID="Equation.DSMT4" ShapeID="_x0000_i1083" DrawAspect="Content" ObjectID="_1852698051" r:id="rId441"/>
        </w:object>
      </w:r>
      <w:r w:rsidR="001E1140">
        <w:tab/>
      </w:r>
      <w:r w:rsidR="001E1140">
        <w:fldChar w:fldCharType="begin"/>
      </w:r>
      <w:r w:rsidR="001E1140">
        <w:instrText xml:space="preserve"> MACROBUTTON MTPlaceRef \* MERGEFORMAT </w:instrText>
      </w:r>
      <w:r w:rsidR="001E1140">
        <w:fldChar w:fldCharType="begin"/>
      </w:r>
      <w:r w:rsidR="001E1140">
        <w:instrText xml:space="preserve"> SEQ MTEqn \h \* MERGEFORMAT </w:instrText>
      </w:r>
      <w:r w:rsidR="001E1140">
        <w:fldChar w:fldCharType="end"/>
      </w:r>
      <w:r w:rsidR="001E1140">
        <w:instrText>(</w:instrText>
      </w:r>
      <w:r w:rsidR="001E1140">
        <w:rPr>
          <w:noProof/>
        </w:rPr>
        <w:fldChar w:fldCharType="begin"/>
      </w:r>
      <w:r w:rsidR="001E1140">
        <w:rPr>
          <w:noProof/>
        </w:rPr>
        <w:instrText xml:space="preserve"> SEQ MTSec \c \* Arabic \* MERGEFORMAT </w:instrText>
      </w:r>
      <w:r w:rsidR="001E1140">
        <w:rPr>
          <w:noProof/>
        </w:rPr>
        <w:fldChar w:fldCharType="separate"/>
      </w:r>
      <w:r w:rsidR="001E1140">
        <w:rPr>
          <w:noProof/>
        </w:rPr>
        <w:instrText>1</w:instrText>
      </w:r>
      <w:r w:rsidR="001E1140">
        <w:rPr>
          <w:noProof/>
        </w:rPr>
        <w:fldChar w:fldCharType="end"/>
      </w:r>
      <w:r w:rsidR="001E1140">
        <w:instrText>.</w:instrText>
      </w:r>
      <w:r w:rsidR="001E1140">
        <w:rPr>
          <w:noProof/>
        </w:rPr>
        <w:fldChar w:fldCharType="begin"/>
      </w:r>
      <w:r w:rsidR="001E1140">
        <w:rPr>
          <w:noProof/>
        </w:rPr>
        <w:instrText xml:space="preserve"> SEQ MTEqn \c \* Arabic \* MERGEFORMAT </w:instrText>
      </w:r>
      <w:r w:rsidR="001E1140">
        <w:rPr>
          <w:noProof/>
        </w:rPr>
        <w:fldChar w:fldCharType="separate"/>
      </w:r>
      <w:r w:rsidR="001E1140">
        <w:rPr>
          <w:noProof/>
        </w:rPr>
        <w:instrText>19</w:instrText>
      </w:r>
      <w:r w:rsidR="001E1140">
        <w:rPr>
          <w:noProof/>
        </w:rPr>
        <w:fldChar w:fldCharType="end"/>
      </w:r>
      <w:r w:rsidR="001E1140">
        <w:instrText>)</w:instrText>
      </w:r>
      <w:r w:rsidR="001E1140">
        <w:fldChar w:fldCharType="end"/>
      </w:r>
    </w:p>
    <w:p w:rsidR="001E1140" w:rsidRDefault="00753917" w:rsidP="008E7F3D">
      <w:pPr>
        <w:jc w:val="center"/>
      </w:pPr>
      <w:r w:rsidRPr="00753917">
        <w:rPr>
          <w:noProof/>
          <w:position w:val="-10"/>
          <w14:ligatures w14:val="standardContextual"/>
        </w:rPr>
      </w:r>
      <w:r w:rsidR="00753917" w:rsidRPr="00753917">
        <w:rPr>
          <w:noProof/>
          <w:position w:val="-10"/>
          <w14:ligatures w14:val="standardContextual"/>
        </w:rPr>
        <w:object w:dxaOrig="780" w:dyaOrig="320">
          <v:shape id="_x0000_i1082" type="#_x0000_t75" alt="" style="width:36pt;height:13.8pt;mso-width-percent:0;mso-height-percent:0;mso-width-percent:0;mso-height-percent:0" o:ole="">
            <v:imagedata r:id="rId442" o:title=""/>
          </v:shape>
          <o:OLEObject Type="Embed" ProgID="Equation.DSMT4" ShapeID="_x0000_i1082" DrawAspect="Content" ObjectID="_1852698052" r:id="rId443"/>
        </w:object>
      </w:r>
      <w:r w:rsidR="001E1140">
        <w:tab/>
      </w:r>
      <w:r w:rsidR="001E1140">
        <w:fldChar w:fldCharType="begin"/>
      </w:r>
      <w:r w:rsidR="001E1140">
        <w:instrText xml:space="preserve"> MACROBUTTON MTPlaceRef \* MERGEFORMAT </w:instrText>
      </w:r>
      <w:r w:rsidR="001E1140">
        <w:fldChar w:fldCharType="begin"/>
      </w:r>
      <w:r w:rsidR="001E1140">
        <w:instrText xml:space="preserve"> SEQ MTEqn \h \* MERGEFORMAT </w:instrText>
      </w:r>
      <w:r w:rsidR="001E1140">
        <w:fldChar w:fldCharType="end"/>
      </w:r>
      <w:r w:rsidR="001E1140">
        <w:instrText>(</w:instrText>
      </w:r>
      <w:r w:rsidR="001E1140">
        <w:rPr>
          <w:noProof/>
        </w:rPr>
        <w:fldChar w:fldCharType="begin"/>
      </w:r>
      <w:r w:rsidR="001E1140">
        <w:rPr>
          <w:noProof/>
        </w:rPr>
        <w:instrText xml:space="preserve"> SEQ MTSec \c \* Arabic \* MERGEFORMAT </w:instrText>
      </w:r>
      <w:r w:rsidR="001E1140">
        <w:rPr>
          <w:noProof/>
        </w:rPr>
        <w:fldChar w:fldCharType="separate"/>
      </w:r>
      <w:r w:rsidR="001E1140">
        <w:rPr>
          <w:noProof/>
        </w:rPr>
        <w:instrText>1</w:instrText>
      </w:r>
      <w:r w:rsidR="001E1140">
        <w:rPr>
          <w:noProof/>
        </w:rPr>
        <w:fldChar w:fldCharType="end"/>
      </w:r>
      <w:r w:rsidR="001E1140">
        <w:instrText>.</w:instrText>
      </w:r>
      <w:r w:rsidR="001E1140">
        <w:rPr>
          <w:noProof/>
        </w:rPr>
        <w:fldChar w:fldCharType="begin"/>
      </w:r>
      <w:r w:rsidR="001E1140">
        <w:rPr>
          <w:noProof/>
        </w:rPr>
        <w:instrText xml:space="preserve"> SEQ MTEqn \c \* Arabic \* MERGEFORMAT </w:instrText>
      </w:r>
      <w:r w:rsidR="001E1140">
        <w:rPr>
          <w:noProof/>
        </w:rPr>
        <w:fldChar w:fldCharType="separate"/>
      </w:r>
      <w:r w:rsidR="001E1140">
        <w:rPr>
          <w:noProof/>
        </w:rPr>
        <w:instrText>20</w:instrText>
      </w:r>
      <w:r w:rsidR="001E1140">
        <w:rPr>
          <w:noProof/>
        </w:rPr>
        <w:fldChar w:fldCharType="end"/>
      </w:r>
      <w:r w:rsidR="001E1140">
        <w:instrText>)</w:instrText>
      </w:r>
      <w:r w:rsidR="001E1140">
        <w:fldChar w:fldCharType="end"/>
      </w:r>
    </w:p>
    <w:p w:rsidR="001E1140" w:rsidRDefault="00753917" w:rsidP="008E7F3D">
      <w:pPr>
        <w:jc w:val="center"/>
      </w:pPr>
      <w:r w:rsidRPr="00753917">
        <w:rPr>
          <w:noProof/>
          <w:position w:val="-6"/>
          <w14:ligatures w14:val="standardContextual"/>
        </w:rPr>
      </w:r>
      <w:r w:rsidR="00753917" w:rsidRPr="00753917">
        <w:rPr>
          <w:noProof/>
          <w:position w:val="-6"/>
          <w14:ligatures w14:val="standardContextual"/>
        </w:rPr>
        <w:pict>
          <v:shape id="_x0000_i1081" type="#_x0000_t75" alt="" style="width:36pt;height:13.8pt;mso-width-percent:0;mso-height-percent:0;mso-width-percent:0;mso-height-percent:0">
            <v:imagedata r:id="rId444" o:title=""/>
          </v:shape>
        </w:pict>
      </w:r>
      <w:r w:rsidR="001E1140">
        <w:fldChar w:fldCharType="begin"/>
      </w:r>
      <w:r w:rsidR="001E1140">
        <w:instrText xml:space="preserve"> MACROBUTTON MTPlaceRef \* MERGEFORMAT </w:instrText>
      </w:r>
      <w:r w:rsidR="001E1140">
        <w:fldChar w:fldCharType="begin"/>
      </w:r>
      <w:r w:rsidR="001E1140">
        <w:instrText xml:space="preserve"> SEQ MTEqn \h \* MERGEFORMAT </w:instrText>
      </w:r>
      <w:r w:rsidR="001E1140">
        <w:fldChar w:fldCharType="end"/>
      </w:r>
      <w:r w:rsidR="001E1140">
        <w:instrText>(</w:instrText>
      </w:r>
      <w:r w:rsidR="001E1140">
        <w:rPr>
          <w:noProof/>
        </w:rPr>
        <w:fldChar w:fldCharType="begin"/>
      </w:r>
      <w:r w:rsidR="001E1140">
        <w:rPr>
          <w:noProof/>
        </w:rPr>
        <w:instrText xml:space="preserve"> SEQ MTSec \c \* Arabic \* MERGEFORMAT </w:instrText>
      </w:r>
      <w:r w:rsidR="001E1140">
        <w:rPr>
          <w:noProof/>
        </w:rPr>
        <w:fldChar w:fldCharType="separate"/>
      </w:r>
      <w:r w:rsidR="001E1140">
        <w:rPr>
          <w:noProof/>
        </w:rPr>
        <w:instrText>1</w:instrText>
      </w:r>
      <w:r w:rsidR="001E1140">
        <w:rPr>
          <w:noProof/>
        </w:rPr>
        <w:fldChar w:fldCharType="end"/>
      </w:r>
      <w:r w:rsidR="001E1140">
        <w:instrText>.</w:instrText>
      </w:r>
      <w:r w:rsidR="001E1140">
        <w:rPr>
          <w:noProof/>
        </w:rPr>
        <w:fldChar w:fldCharType="begin"/>
      </w:r>
      <w:r w:rsidR="001E1140">
        <w:rPr>
          <w:noProof/>
        </w:rPr>
        <w:instrText xml:space="preserve"> SEQ MTEqn \c \* Arabic \* MERGEFORMAT </w:instrText>
      </w:r>
      <w:r w:rsidR="001E1140">
        <w:rPr>
          <w:noProof/>
        </w:rPr>
        <w:fldChar w:fldCharType="separate"/>
      </w:r>
      <w:r w:rsidR="001E1140">
        <w:rPr>
          <w:noProof/>
        </w:rPr>
        <w:instrText>21</w:instrText>
      </w:r>
      <w:r w:rsidR="001E1140">
        <w:rPr>
          <w:noProof/>
        </w:rPr>
        <w:fldChar w:fldCharType="end"/>
      </w:r>
      <w:r w:rsidR="001E1140">
        <w:instrText>)</w:instrText>
      </w:r>
      <w:r w:rsidR="001E1140">
        <w:fldChar w:fldCharType="end"/>
      </w:r>
    </w:p>
    <w:p w:rsidR="001E1140" w:rsidRDefault="001E1140" w:rsidP="008E7F3D">
      <w:pPr>
        <w:jc w:val="center"/>
      </w:pPr>
    </w:p>
    <w:p w:rsidR="001E1140" w:rsidRDefault="001E1140" w:rsidP="00D23C1B">
      <w:pPr>
        <w:sectPr w:rsidR="001E1140">
          <w:headerReference w:type="default" r:id="rId445"/>
          <w:pgSz w:w="12240" w:h="15840"/>
          <w:pgMar w:top="1440" w:right="1440" w:bottom="1440" w:left="1440" w:header="720" w:footer="720" w:gutter="0"/>
          <w:cols w:space="720"/>
          <w:docGrid w:linePitch="360"/>
        </w:sectPr>
      </w:pPr>
    </w:p>
    <w:p w:rsidR="00C52B5A" w:rsidRPr="00CC4156" w:rsidRDefault="00C52B5A" w:rsidP="00D23C1B"/>
    <w:sectPr w:rsidR="00C52B5A" w:rsidRPr="00CC4156">
      <w:headerReference w:type="default" r:id="rId4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23C1B" w:rsidRDefault="00D23C1B" w:rsidP="00D23C1B">
      <w:r>
        <w:separator/>
      </w:r>
    </w:p>
  </w:endnote>
  <w:endnote w:type="continuationSeparator" w:id="0">
    <w:p w:rsidR="00D23C1B" w:rsidRDefault="00D23C1B" w:rsidP="00D23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23C1B" w:rsidRDefault="00D23C1B" w:rsidP="00D23C1B">
      <w:r>
        <w:separator/>
      </w:r>
    </w:p>
  </w:footnote>
  <w:footnote w:type="continuationSeparator" w:id="0">
    <w:p w:rsidR="00D23C1B" w:rsidRDefault="00D23C1B" w:rsidP="00D23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2853160"/>
      <w:docPartObj>
        <w:docPartGallery w:val="Page Numbers (Top of Page)"/>
        <w:docPartUnique/>
      </w:docPartObj>
    </w:sdtPr>
    <w:sdtEndPr>
      <w:rPr>
        <w:noProof/>
      </w:rPr>
    </w:sdtEndPr>
    <w:sdtContent>
      <w:p w:rsidR="001E1140" w:rsidRDefault="001E1140" w:rsidP="00881DC6">
        <w:pPr>
          <w:pBdr>
            <w:bottom w:val="single" w:sz="4" w:space="1" w:color="auto"/>
          </w:pBdr>
        </w:pPr>
        <w:r w:rsidRPr="0023627F">
          <w:rPr>
            <w:caps/>
            <w:smallCaps/>
          </w:rPr>
          <w:fldChar w:fldCharType="begin"/>
        </w:r>
        <w:r w:rsidRPr="0023627F">
          <w:rPr>
            <w:smallCaps/>
          </w:rPr>
          <w:instrText xml:space="preserve"> REF _Ref226772843 \r \h </w:instrText>
        </w:r>
        <w:r>
          <w:rPr>
            <w:smallCaps/>
          </w:rPr>
          <w:instrText xml:space="preserve"> \* MERGEFORMAT </w:instrText>
        </w:r>
        <w:r w:rsidRPr="0023627F">
          <w:rPr>
            <w:caps/>
            <w:smallCaps/>
          </w:rPr>
        </w:r>
        <w:r w:rsidRPr="0023627F">
          <w:rPr>
            <w:caps/>
            <w:smallCaps/>
          </w:rPr>
          <w:fldChar w:fldCharType="separate"/>
        </w:r>
        <w:r>
          <w:rPr>
            <w:smallCaps/>
          </w:rPr>
          <w:t>18.0</w:t>
        </w:r>
        <w:r w:rsidRPr="0023627F">
          <w:rPr>
            <w:caps/>
            <w:smallCaps/>
          </w:rPr>
          <w:fldChar w:fldCharType="end"/>
        </w:r>
        <w:r>
          <w:rPr>
            <w:smallCaps/>
          </w:rPr>
          <w:t xml:space="preserve">  </w:t>
        </w:r>
        <w:r w:rsidRPr="0023627F">
          <w:rPr>
            <w:caps/>
            <w:smallCaps/>
          </w:rPr>
          <w:fldChar w:fldCharType="begin"/>
        </w:r>
        <w:r w:rsidRPr="0023627F">
          <w:rPr>
            <w:smallCaps/>
          </w:rPr>
          <w:instrText xml:space="preserve"> REF _Ref226772843 \h </w:instrText>
        </w:r>
        <w:r>
          <w:rPr>
            <w:smallCaps/>
          </w:rPr>
          <w:instrText xml:space="preserve"> \* MERGEFORMAT </w:instrText>
        </w:r>
        <w:r w:rsidRPr="0023627F">
          <w:rPr>
            <w:caps/>
            <w:smallCaps/>
          </w:rPr>
        </w:r>
        <w:r w:rsidRPr="0023627F">
          <w:rPr>
            <w:caps/>
            <w:smallCaps/>
          </w:rPr>
          <w:fldChar w:fldCharType="separate"/>
        </w:r>
        <w:r w:rsidRPr="00862CD0">
          <w:rPr>
            <w:smallCaps/>
          </w:rPr>
          <w:t>Digital Communication</w:t>
        </w:r>
        <w:r w:rsidRPr="0023627F">
          <w:rPr>
            <w:caps/>
            <w:smallCaps/>
          </w:rPr>
          <w:fldChar w:fldCharType="end"/>
        </w:r>
        <w:r>
          <w:rPr>
            <w:smallCaps/>
          </w:rPr>
          <w:t xml:space="preserve">                                                                                                                    </w:t>
        </w: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C1B" w:rsidRDefault="00D23C1B" w:rsidP="002362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AA95DC7"/>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5A647347"/>
    <w:multiLevelType w:val="multilevel"/>
    <w:tmpl w:val="505E9C18"/>
    <w:lvl w:ilvl="0">
      <w:start w:val="18"/>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912425805">
    <w:abstractNumId w:val="3"/>
  </w:num>
  <w:num w:numId="2" w16cid:durableId="1020471023">
    <w:abstractNumId w:val="3"/>
  </w:num>
  <w:num w:numId="3" w16cid:durableId="2096894447">
    <w:abstractNumId w:val="1"/>
  </w:num>
  <w:num w:numId="4" w16cid:durableId="96751614">
    <w:abstractNumId w:val="4"/>
  </w:num>
  <w:num w:numId="5" w16cid:durableId="1718316617">
    <w:abstractNumId w:val="0"/>
  </w:num>
  <w:num w:numId="6" w16cid:durableId="181983584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C1B"/>
    <w:rsid w:val="001E1140"/>
    <w:rsid w:val="00267CAA"/>
    <w:rsid w:val="00391911"/>
    <w:rsid w:val="004C02D2"/>
    <w:rsid w:val="00575986"/>
    <w:rsid w:val="00753917"/>
    <w:rsid w:val="00764366"/>
    <w:rsid w:val="008156CA"/>
    <w:rsid w:val="00881DC6"/>
    <w:rsid w:val="0089384B"/>
    <w:rsid w:val="008E7F3D"/>
    <w:rsid w:val="00C20D7C"/>
    <w:rsid w:val="00C52B5A"/>
    <w:rsid w:val="00D23C1B"/>
    <w:rsid w:val="00F55C51"/>
    <w:rsid w:val="00FF2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0"/>
    <o:shapelayout v:ext="edit">
      <o:idmap v:ext="edit" data="1"/>
    </o:shapelayout>
  </w:shapeDefaults>
  <w:decimalSymbol w:val="."/>
  <w:listSeparator w:val=","/>
  <w14:docId w14:val="47F39C00"/>
  <w15:chartTrackingRefBased/>
  <w15:docId w15:val="{861E78C8-20B8-5A47-9EC3-422A922CF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C1B"/>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2"/>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2"/>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2"/>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2"/>
      </w:numPr>
      <w:spacing w:before="240" w:after="60"/>
      <w:outlineLvl w:val="3"/>
    </w:pPr>
    <w:rPr>
      <w:b/>
      <w:bCs/>
    </w:rPr>
  </w:style>
  <w:style w:type="paragraph" w:styleId="Heading5">
    <w:name w:val="heading 5"/>
    <w:basedOn w:val="Normal"/>
    <w:next w:val="Normal"/>
    <w:link w:val="Heading5Char"/>
    <w:qFormat/>
    <w:rsid w:val="00C20D7C"/>
    <w:pPr>
      <w:numPr>
        <w:ilvl w:val="4"/>
        <w:numId w:val="2"/>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D23C1B"/>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D23C1B"/>
    <w:pPr>
      <w:tabs>
        <w:tab w:val="num" w:pos="1296"/>
      </w:tabs>
      <w:spacing w:before="240" w:after="60"/>
      <w:ind w:left="1296" w:hanging="1296"/>
      <w:outlineLvl w:val="6"/>
    </w:pPr>
  </w:style>
  <w:style w:type="paragraph" w:styleId="Heading8">
    <w:name w:val="heading 8"/>
    <w:basedOn w:val="Normal"/>
    <w:next w:val="Normal"/>
    <w:link w:val="Heading8Char"/>
    <w:qFormat/>
    <w:rsid w:val="00D23C1B"/>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D23C1B"/>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D23C1B"/>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D23C1B"/>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D23C1B"/>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D23C1B"/>
    <w:rPr>
      <w:rFonts w:ascii="Arial" w:eastAsia="Times New Roman" w:hAnsi="Arial" w:cs="Arial"/>
      <w:kern w:val="0"/>
      <w:sz w:val="22"/>
      <w:szCs w:val="22"/>
      <w14:ligatures w14:val="none"/>
    </w:rPr>
  </w:style>
  <w:style w:type="paragraph" w:styleId="Header">
    <w:name w:val="header"/>
    <w:basedOn w:val="Normal"/>
    <w:link w:val="HeaderChar"/>
    <w:unhideWhenUsed/>
    <w:rsid w:val="00881DC6"/>
    <w:pPr>
      <w:tabs>
        <w:tab w:val="center" w:pos="4680"/>
        <w:tab w:val="right" w:pos="9360"/>
      </w:tabs>
    </w:pPr>
  </w:style>
  <w:style w:type="character" w:customStyle="1" w:styleId="HeaderChar">
    <w:name w:val="Header Char"/>
    <w:basedOn w:val="DefaultParagraphFont"/>
    <w:link w:val="Header"/>
    <w:rsid w:val="00881DC6"/>
    <w:rPr>
      <w:rFonts w:ascii="Times New Roman" w:eastAsia="Times New Roman" w:hAnsi="Times New Roman" w:cs="Times New Roman"/>
      <w:kern w:val="0"/>
      <w14:ligatures w14:val="none"/>
    </w:rPr>
  </w:style>
  <w:style w:type="paragraph" w:styleId="Footer">
    <w:name w:val="footer"/>
    <w:basedOn w:val="Normal"/>
    <w:link w:val="FooterChar"/>
    <w:unhideWhenUsed/>
    <w:rsid w:val="00881DC6"/>
    <w:pPr>
      <w:tabs>
        <w:tab w:val="center" w:pos="4680"/>
        <w:tab w:val="right" w:pos="9360"/>
      </w:tabs>
    </w:pPr>
  </w:style>
  <w:style w:type="character" w:customStyle="1" w:styleId="FooterChar">
    <w:name w:val="Footer Char"/>
    <w:basedOn w:val="DefaultParagraphFont"/>
    <w:link w:val="Footer"/>
    <w:rsid w:val="00881DC6"/>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5759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98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75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986"/>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75986"/>
    <w:pPr>
      <w:spacing w:before="160"/>
      <w:jc w:val="center"/>
    </w:pPr>
    <w:rPr>
      <w:i/>
      <w:iCs/>
      <w:color w:val="404040" w:themeColor="text1" w:themeTint="BF"/>
    </w:rPr>
  </w:style>
  <w:style w:type="character" w:customStyle="1" w:styleId="QuoteChar">
    <w:name w:val="Quote Char"/>
    <w:basedOn w:val="DefaultParagraphFont"/>
    <w:link w:val="Quote"/>
    <w:uiPriority w:val="29"/>
    <w:rsid w:val="00575986"/>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575986"/>
    <w:pPr>
      <w:ind w:left="720"/>
      <w:contextualSpacing/>
    </w:pPr>
  </w:style>
  <w:style w:type="character" w:styleId="IntenseEmphasis">
    <w:name w:val="Intense Emphasis"/>
    <w:basedOn w:val="DefaultParagraphFont"/>
    <w:uiPriority w:val="21"/>
    <w:qFormat/>
    <w:rsid w:val="00575986"/>
    <w:rPr>
      <w:i/>
      <w:iCs/>
      <w:color w:val="2F5496" w:themeColor="accent1" w:themeShade="BF"/>
    </w:rPr>
  </w:style>
  <w:style w:type="paragraph" w:styleId="IntenseQuote">
    <w:name w:val="Intense Quote"/>
    <w:basedOn w:val="Normal"/>
    <w:next w:val="Normal"/>
    <w:link w:val="IntenseQuoteChar"/>
    <w:uiPriority w:val="30"/>
    <w:qFormat/>
    <w:rsid w:val="00575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986"/>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575986"/>
    <w:rPr>
      <w:b/>
      <w:bCs/>
      <w:smallCaps/>
      <w:color w:val="2F5496" w:themeColor="accent1" w:themeShade="BF"/>
      <w:spacing w:val="5"/>
    </w:rPr>
  </w:style>
  <w:style w:type="paragraph" w:styleId="FootnoteText">
    <w:name w:val="footnote text"/>
    <w:basedOn w:val="Normal"/>
    <w:link w:val="FootnoteTextChar"/>
    <w:semiHidden/>
    <w:rsid w:val="00575986"/>
    <w:rPr>
      <w:sz w:val="20"/>
      <w:szCs w:val="20"/>
    </w:rPr>
  </w:style>
  <w:style w:type="character" w:customStyle="1" w:styleId="FootnoteTextChar">
    <w:name w:val="Footnote Text Char"/>
    <w:basedOn w:val="DefaultParagraphFont"/>
    <w:link w:val="FootnoteText"/>
    <w:semiHidden/>
    <w:rsid w:val="00575986"/>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575986"/>
    <w:rPr>
      <w:vertAlign w:val="superscript"/>
    </w:rPr>
  </w:style>
  <w:style w:type="table" w:styleId="TableGrid">
    <w:name w:val="Table Grid"/>
    <w:basedOn w:val="TableNormal"/>
    <w:uiPriority w:val="59"/>
    <w:rsid w:val="00575986"/>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575986"/>
  </w:style>
  <w:style w:type="table" w:styleId="TableContemporary">
    <w:name w:val="Table Contemporary"/>
    <w:basedOn w:val="TableNormal"/>
    <w:rsid w:val="00575986"/>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575986"/>
    <w:pPr>
      <w:spacing w:before="360" w:after="360"/>
    </w:pPr>
    <w:rPr>
      <w:rFonts w:asciiTheme="minorHAnsi" w:hAnsiTheme="minorHAnsi"/>
      <w:b/>
      <w:bCs/>
      <w:caps/>
      <w:sz w:val="22"/>
      <w:szCs w:val="22"/>
      <w:u w:val="single"/>
    </w:rPr>
  </w:style>
  <w:style w:type="numbering" w:customStyle="1" w:styleId="CurrentList1">
    <w:name w:val="Current List1"/>
    <w:uiPriority w:val="99"/>
    <w:rsid w:val="00575986"/>
    <w:pPr>
      <w:numPr>
        <w:numId w:val="4"/>
      </w:numPr>
    </w:pPr>
  </w:style>
  <w:style w:type="numbering" w:customStyle="1" w:styleId="CurrentList2">
    <w:name w:val="Current List2"/>
    <w:uiPriority w:val="99"/>
    <w:rsid w:val="00575986"/>
    <w:pPr>
      <w:numPr>
        <w:numId w:val="5"/>
      </w:numPr>
    </w:pPr>
  </w:style>
  <w:style w:type="character" w:customStyle="1" w:styleId="Heading1Char1">
    <w:name w:val="Heading 1 Char1"/>
    <w:basedOn w:val="DefaultParagraphFont"/>
    <w:rsid w:val="00575986"/>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575986"/>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575986"/>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575986"/>
    <w:rPr>
      <w:rFonts w:ascii="Times New Roman" w:eastAsia="Times New Roman" w:hAnsi="Times New Roman" w:cs="Arial"/>
      <w:b/>
      <w:bCs/>
      <w:kern w:val="0"/>
      <w14:ligatures w14:val="none"/>
    </w:rPr>
  </w:style>
  <w:style w:type="character" w:customStyle="1" w:styleId="Heading4Char1">
    <w:name w:val="Heading 4 Char1"/>
    <w:basedOn w:val="DefaultParagraphFont"/>
    <w:rsid w:val="00575986"/>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575986"/>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575986"/>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575986"/>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575986"/>
    <w:pPr>
      <w:numPr>
        <w:numId w:val="3"/>
      </w:numPr>
    </w:pPr>
  </w:style>
  <w:style w:type="character" w:customStyle="1" w:styleId="Heading1Char3">
    <w:name w:val="Heading 1 Char3"/>
    <w:basedOn w:val="DefaultParagraphFont"/>
    <w:rsid w:val="00575986"/>
    <w:rPr>
      <w:rFonts w:ascii="Helvetica" w:eastAsia="Times New Roman" w:hAnsi="Helvetica" w:cs="Arial"/>
      <w:b/>
      <w:bCs/>
      <w:kern w:val="32"/>
      <w:sz w:val="28"/>
      <w:szCs w:val="28"/>
    </w:rPr>
  </w:style>
  <w:style w:type="character" w:customStyle="1" w:styleId="Heading2Char2">
    <w:name w:val="Heading 2 Char2"/>
    <w:basedOn w:val="DefaultParagraphFont"/>
    <w:rsid w:val="00575986"/>
    <w:rPr>
      <w:rFonts w:eastAsia="Times New Roman" w:cs="Arial"/>
      <w:b/>
      <w:bCs/>
      <w:sz w:val="26"/>
      <w:szCs w:val="26"/>
    </w:rPr>
  </w:style>
  <w:style w:type="character" w:customStyle="1" w:styleId="Heading3Char2">
    <w:name w:val="Heading 3 Char2"/>
    <w:basedOn w:val="DefaultParagraphFont"/>
    <w:rsid w:val="00575986"/>
    <w:rPr>
      <w:rFonts w:eastAsia="Times New Roman" w:cs="Arial"/>
      <w:b/>
      <w:bCs/>
    </w:rPr>
  </w:style>
  <w:style w:type="character" w:customStyle="1" w:styleId="HeaderChar1">
    <w:name w:val="Header Char1"/>
    <w:basedOn w:val="DefaultParagraphFont"/>
    <w:rsid w:val="00575986"/>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575986"/>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575986"/>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575986"/>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575986"/>
    <w:rPr>
      <w:rFonts w:ascii="Times New Roman" w:eastAsia="Times New Roman" w:hAnsi="Times New Roman" w:cs="Arial"/>
      <w:b/>
      <w:bCs/>
      <w:kern w:val="0"/>
      <w14:ligatures w14:val="none"/>
    </w:rPr>
  </w:style>
  <w:style w:type="character" w:customStyle="1" w:styleId="Heading4Char2">
    <w:name w:val="Heading 4 Char2"/>
    <w:basedOn w:val="DefaultParagraphFont"/>
    <w:rsid w:val="00575986"/>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575986"/>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575986"/>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575986"/>
    <w:rPr>
      <w:rFonts w:ascii="Arial" w:eastAsia="Times New Roman" w:hAnsi="Arial" w:cs="Arial"/>
      <w:kern w:val="0"/>
      <w:sz w:val="22"/>
      <w:szCs w:val="22"/>
      <w14:ligatures w14:val="none"/>
    </w:rPr>
  </w:style>
  <w:style w:type="character" w:customStyle="1" w:styleId="HeaderChar2">
    <w:name w:val="Header Char2"/>
    <w:basedOn w:val="DefaultParagraphFont"/>
    <w:rsid w:val="00575986"/>
    <w:rPr>
      <w:rFonts w:ascii="Times New Roman" w:eastAsia="Times New Roman" w:hAnsi="Times New Roman" w:cs="Times New Roman"/>
      <w:kern w:val="0"/>
      <w14:ligatures w14:val="none"/>
    </w:rPr>
  </w:style>
  <w:style w:type="character" w:customStyle="1" w:styleId="FooterChar2">
    <w:name w:val="Footer Char2"/>
    <w:basedOn w:val="DefaultParagraphFont"/>
    <w:rsid w:val="00575986"/>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575986"/>
    <w:rPr>
      <w:rFonts w:ascii="Helvetica" w:eastAsia="Times New Roman" w:hAnsi="Helvetica" w:cs="Arial"/>
      <w:b/>
      <w:bCs/>
      <w:kern w:val="32"/>
      <w:sz w:val="28"/>
      <w:szCs w:val="28"/>
    </w:rPr>
  </w:style>
  <w:style w:type="character" w:customStyle="1" w:styleId="Heading2Char4">
    <w:name w:val="Heading 2 Char4"/>
    <w:basedOn w:val="DefaultParagraphFont"/>
    <w:rsid w:val="00575986"/>
    <w:rPr>
      <w:rFonts w:eastAsia="Times New Roman" w:cs="Arial"/>
      <w:b/>
      <w:bCs/>
      <w:sz w:val="26"/>
      <w:szCs w:val="26"/>
    </w:rPr>
  </w:style>
  <w:style w:type="character" w:customStyle="1" w:styleId="Heading3Char4">
    <w:name w:val="Heading 3 Char4"/>
    <w:basedOn w:val="DefaultParagraphFont"/>
    <w:rsid w:val="00575986"/>
    <w:rPr>
      <w:rFonts w:eastAsia="Times New Roman" w:cs="Arial"/>
      <w:b/>
      <w:bCs/>
    </w:rPr>
  </w:style>
  <w:style w:type="character" w:customStyle="1" w:styleId="Heading1Char6">
    <w:name w:val="Heading 1 Char6"/>
    <w:basedOn w:val="DefaultParagraphFont"/>
    <w:rsid w:val="00575986"/>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575986"/>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575986"/>
    <w:rPr>
      <w:rFonts w:ascii="Times New Roman" w:eastAsia="Times New Roman" w:hAnsi="Times New Roman" w:cs="Arial"/>
      <w:b/>
      <w:bCs/>
      <w:kern w:val="0"/>
      <w14:ligatures w14:val="none"/>
    </w:rPr>
  </w:style>
  <w:style w:type="character" w:customStyle="1" w:styleId="Heading4Char3">
    <w:name w:val="Heading 4 Char3"/>
    <w:basedOn w:val="DefaultParagraphFont"/>
    <w:rsid w:val="00575986"/>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575986"/>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575986"/>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575986"/>
    <w:rPr>
      <w:rFonts w:ascii="Arial" w:eastAsia="Times New Roman" w:hAnsi="Arial" w:cs="Arial"/>
      <w:kern w:val="0"/>
      <w:sz w:val="22"/>
      <w:szCs w:val="22"/>
      <w14:ligatures w14:val="none"/>
    </w:rPr>
  </w:style>
  <w:style w:type="character" w:customStyle="1" w:styleId="HeaderChar3">
    <w:name w:val="Header Char3"/>
    <w:basedOn w:val="DefaultParagraphFont"/>
    <w:rsid w:val="00575986"/>
    <w:rPr>
      <w:rFonts w:ascii="Times New Roman" w:eastAsia="Times New Roman" w:hAnsi="Times New Roman" w:cs="Times New Roman"/>
      <w:kern w:val="0"/>
      <w14:ligatures w14:val="none"/>
    </w:rPr>
  </w:style>
  <w:style w:type="character" w:customStyle="1" w:styleId="FooterChar3">
    <w:name w:val="Footer Char3"/>
    <w:basedOn w:val="DefaultParagraphFont"/>
    <w:rsid w:val="00575986"/>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575986"/>
    <w:rPr>
      <w:rFonts w:ascii="Helvetica" w:eastAsia="Times New Roman" w:hAnsi="Helvetica" w:cs="Arial"/>
      <w:b/>
      <w:bCs/>
      <w:kern w:val="32"/>
      <w:sz w:val="28"/>
      <w:szCs w:val="28"/>
    </w:rPr>
  </w:style>
  <w:style w:type="character" w:customStyle="1" w:styleId="Heading2Char6">
    <w:name w:val="Heading 2 Char6"/>
    <w:basedOn w:val="DefaultParagraphFont"/>
    <w:rsid w:val="00575986"/>
    <w:rPr>
      <w:rFonts w:eastAsia="Times New Roman" w:cs="Arial"/>
      <w:b/>
      <w:bCs/>
      <w:sz w:val="26"/>
      <w:szCs w:val="26"/>
    </w:rPr>
  </w:style>
  <w:style w:type="character" w:customStyle="1" w:styleId="Heading3Char6">
    <w:name w:val="Heading 3 Char6"/>
    <w:basedOn w:val="DefaultParagraphFont"/>
    <w:rsid w:val="00575986"/>
    <w:rPr>
      <w:rFonts w:eastAsia="Times New Roman" w:cs="Arial"/>
      <w:b/>
      <w:bCs/>
    </w:rPr>
  </w:style>
  <w:style w:type="paragraph" w:styleId="Caption">
    <w:name w:val="caption"/>
    <w:basedOn w:val="Normal"/>
    <w:next w:val="Normal"/>
    <w:autoRedefine/>
    <w:uiPriority w:val="35"/>
    <w:qFormat/>
    <w:rsid w:val="00575986"/>
    <w:rPr>
      <w:b/>
      <w:bCs/>
      <w:smallCaps/>
    </w:rPr>
  </w:style>
  <w:style w:type="character" w:customStyle="1" w:styleId="HeaderChar4">
    <w:name w:val="Header Char4"/>
    <w:basedOn w:val="DefaultParagraphFont"/>
    <w:rsid w:val="00575986"/>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575986"/>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575986"/>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575986"/>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575986"/>
    <w:rPr>
      <w:rFonts w:ascii="Times New Roman" w:eastAsia="Times New Roman" w:hAnsi="Times New Roman" w:cs="Arial"/>
      <w:b/>
      <w:bCs/>
      <w:kern w:val="0"/>
      <w14:ligatures w14:val="none"/>
    </w:rPr>
  </w:style>
  <w:style w:type="character" w:customStyle="1" w:styleId="Heading4Char4">
    <w:name w:val="Heading 4 Char4"/>
    <w:basedOn w:val="DefaultParagraphFont"/>
    <w:rsid w:val="00575986"/>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575986"/>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575986"/>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575986"/>
    <w:rPr>
      <w:rFonts w:ascii="Arial" w:eastAsia="Times New Roman" w:hAnsi="Arial" w:cs="Arial"/>
      <w:kern w:val="0"/>
      <w:sz w:val="22"/>
      <w:szCs w:val="22"/>
      <w14:ligatures w14:val="none"/>
    </w:rPr>
  </w:style>
  <w:style w:type="numbering" w:customStyle="1" w:styleId="CurrentList11">
    <w:name w:val="Current List11"/>
    <w:uiPriority w:val="99"/>
    <w:rsid w:val="00575986"/>
    <w:pPr>
      <w:numPr>
        <w:numId w:val="6"/>
      </w:numPr>
    </w:pPr>
  </w:style>
  <w:style w:type="character" w:customStyle="1" w:styleId="Heading1Char9">
    <w:name w:val="Heading 1 Char9"/>
    <w:basedOn w:val="DefaultParagraphFont"/>
    <w:rsid w:val="00575986"/>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575986"/>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575986"/>
    <w:rPr>
      <w:rFonts w:ascii="Times New Roman" w:eastAsia="Times New Roman" w:hAnsi="Times New Roman" w:cs="Arial"/>
      <w:b/>
      <w:bCs/>
      <w:kern w:val="0"/>
      <w14:ligatures w14:val="none"/>
    </w:rPr>
  </w:style>
  <w:style w:type="character" w:customStyle="1" w:styleId="Heading4Char5">
    <w:name w:val="Heading 4 Char5"/>
    <w:basedOn w:val="DefaultParagraphFont"/>
    <w:rsid w:val="00575986"/>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575986"/>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575986"/>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575986"/>
    <w:rPr>
      <w:rFonts w:ascii="Arial" w:eastAsia="Times New Roman" w:hAnsi="Arial" w:cs="Arial"/>
      <w:kern w:val="0"/>
      <w:sz w:val="22"/>
      <w:szCs w:val="22"/>
      <w14:ligatures w14:val="none"/>
    </w:rPr>
  </w:style>
  <w:style w:type="character" w:customStyle="1" w:styleId="Heading1Char10">
    <w:name w:val="Heading 1 Char10"/>
    <w:basedOn w:val="DefaultParagraphFont"/>
    <w:rsid w:val="00575986"/>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575986"/>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575986"/>
    <w:rPr>
      <w:rFonts w:ascii="Times New Roman" w:eastAsia="Times New Roman" w:hAnsi="Times New Roman" w:cs="Arial"/>
      <w:b/>
      <w:bCs/>
      <w:kern w:val="0"/>
      <w14:ligatures w14:val="none"/>
    </w:rPr>
  </w:style>
  <w:style w:type="character" w:customStyle="1" w:styleId="Heading4Char6">
    <w:name w:val="Heading 4 Char6"/>
    <w:basedOn w:val="DefaultParagraphFont"/>
    <w:rsid w:val="00575986"/>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575986"/>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575986"/>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575986"/>
    <w:rPr>
      <w:rFonts w:ascii="Arial" w:eastAsia="Times New Roman" w:hAnsi="Arial" w:cs="Arial"/>
      <w:kern w:val="0"/>
      <w:sz w:val="22"/>
      <w:szCs w:val="22"/>
      <w14:ligatures w14:val="none"/>
    </w:rPr>
  </w:style>
  <w:style w:type="character" w:customStyle="1" w:styleId="HeaderChar5">
    <w:name w:val="Header Char5"/>
    <w:basedOn w:val="DefaultParagraphFont"/>
    <w:rsid w:val="00575986"/>
    <w:rPr>
      <w:rFonts w:ascii="Times New Roman" w:eastAsia="Times New Roman" w:hAnsi="Times New Roman" w:cs="Times New Roman"/>
      <w:kern w:val="0"/>
      <w14:ligatures w14:val="none"/>
    </w:rPr>
  </w:style>
  <w:style w:type="character" w:customStyle="1" w:styleId="FooterChar5">
    <w:name w:val="Footer Char5"/>
    <w:basedOn w:val="DefaultParagraphFont"/>
    <w:rsid w:val="00575986"/>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575986"/>
    <w:rPr>
      <w:rFonts w:ascii="Helvetica" w:eastAsia="Times New Roman" w:hAnsi="Helvetica" w:cs="Arial"/>
      <w:b/>
      <w:bCs/>
      <w:kern w:val="32"/>
      <w:sz w:val="28"/>
      <w:szCs w:val="28"/>
    </w:rPr>
  </w:style>
  <w:style w:type="character" w:customStyle="1" w:styleId="Heading2Char10">
    <w:name w:val="Heading 2 Char10"/>
    <w:basedOn w:val="DefaultParagraphFont"/>
    <w:rsid w:val="00575986"/>
    <w:rPr>
      <w:rFonts w:eastAsia="Times New Roman" w:cs="Arial"/>
      <w:b/>
      <w:bCs/>
      <w:sz w:val="26"/>
      <w:szCs w:val="26"/>
    </w:rPr>
  </w:style>
  <w:style w:type="character" w:customStyle="1" w:styleId="Heading3Char10">
    <w:name w:val="Heading 3 Char10"/>
    <w:basedOn w:val="DefaultParagraphFont"/>
    <w:rsid w:val="00575986"/>
    <w:rPr>
      <w:rFonts w:eastAsia="Times New Roman" w:cs="Arial"/>
      <w:b/>
      <w:bCs/>
    </w:rPr>
  </w:style>
  <w:style w:type="character" w:customStyle="1" w:styleId="Heading4Char7">
    <w:name w:val="Heading 4 Char7"/>
    <w:basedOn w:val="DefaultParagraphFont"/>
    <w:rsid w:val="00575986"/>
    <w:rPr>
      <w:rFonts w:eastAsia="Times New Roman" w:cs="Times New Roman"/>
      <w:b/>
      <w:bCs/>
    </w:rPr>
  </w:style>
  <w:style w:type="character" w:customStyle="1" w:styleId="Heading1Char12">
    <w:name w:val="Heading 1 Char12"/>
    <w:basedOn w:val="DefaultParagraphFont"/>
    <w:rsid w:val="00575986"/>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575986"/>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575986"/>
    <w:rPr>
      <w:rFonts w:ascii="Times New Roman" w:eastAsia="Times New Roman" w:hAnsi="Times New Roman" w:cs="Arial"/>
      <w:b/>
      <w:bCs/>
      <w:kern w:val="0"/>
      <w14:ligatures w14:val="none"/>
    </w:rPr>
  </w:style>
  <w:style w:type="character" w:customStyle="1" w:styleId="Heading4Char8">
    <w:name w:val="Heading 4 Char8"/>
    <w:basedOn w:val="DefaultParagraphFont"/>
    <w:rsid w:val="00575986"/>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575986"/>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575986"/>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575986"/>
    <w:rPr>
      <w:rFonts w:ascii="Arial" w:eastAsia="Times New Roman" w:hAnsi="Arial" w:cs="Arial"/>
      <w:kern w:val="0"/>
      <w:sz w:val="22"/>
      <w:szCs w:val="22"/>
      <w14:ligatures w14:val="none"/>
    </w:rPr>
  </w:style>
  <w:style w:type="character" w:customStyle="1" w:styleId="Heading1Char13">
    <w:name w:val="Heading 1 Char13"/>
    <w:basedOn w:val="DefaultParagraphFont"/>
    <w:rsid w:val="00575986"/>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575986"/>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575986"/>
    <w:rPr>
      <w:rFonts w:ascii="Times New Roman" w:eastAsia="Times New Roman" w:hAnsi="Times New Roman" w:cs="Arial"/>
      <w:b/>
      <w:bCs/>
      <w:kern w:val="0"/>
      <w14:ligatures w14:val="none"/>
    </w:rPr>
  </w:style>
  <w:style w:type="character" w:customStyle="1" w:styleId="Heading4Char9">
    <w:name w:val="Heading 4 Char9"/>
    <w:basedOn w:val="DefaultParagraphFont"/>
    <w:rsid w:val="00575986"/>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575986"/>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575986"/>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575986"/>
    <w:rPr>
      <w:rFonts w:ascii="Arial" w:eastAsia="Times New Roman" w:hAnsi="Arial" w:cs="Arial"/>
      <w:kern w:val="0"/>
      <w:sz w:val="22"/>
      <w:szCs w:val="22"/>
      <w14:ligatures w14:val="none"/>
    </w:rPr>
  </w:style>
  <w:style w:type="character" w:customStyle="1" w:styleId="HeaderChar6">
    <w:name w:val="Header Char6"/>
    <w:basedOn w:val="DefaultParagraphFont"/>
    <w:rsid w:val="00575986"/>
    <w:rPr>
      <w:rFonts w:ascii="Times New Roman" w:eastAsia="Times New Roman" w:hAnsi="Times New Roman" w:cs="Times New Roman"/>
      <w:kern w:val="0"/>
      <w14:ligatures w14:val="none"/>
    </w:rPr>
  </w:style>
  <w:style w:type="character" w:customStyle="1" w:styleId="FooterChar6">
    <w:name w:val="Footer Char6"/>
    <w:basedOn w:val="DefaultParagraphFont"/>
    <w:rsid w:val="00575986"/>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575986"/>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575986"/>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575986"/>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575986"/>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575986"/>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575986"/>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575986"/>
    <w:rPr>
      <w:rFonts w:ascii="Arial" w:eastAsia="Times New Roman" w:hAnsi="Arial" w:cs="Arial"/>
      <w:kern w:val="0"/>
      <w:sz w:val="22"/>
      <w:szCs w:val="22"/>
      <w14:ligatures w14:val="none"/>
    </w:rPr>
  </w:style>
  <w:style w:type="character" w:customStyle="1" w:styleId="HeaderChar7">
    <w:name w:val="Header Char7"/>
    <w:basedOn w:val="DefaultParagraphFont"/>
    <w:rsid w:val="00575986"/>
    <w:rPr>
      <w:rFonts w:ascii="Times New Roman" w:eastAsia="Times New Roman" w:hAnsi="Times New Roman" w:cs="Times New Roman"/>
      <w:kern w:val="0"/>
      <w14:ligatures w14:val="none"/>
    </w:rPr>
  </w:style>
  <w:style w:type="character" w:customStyle="1" w:styleId="FooterChar7">
    <w:name w:val="Footer Char7"/>
    <w:basedOn w:val="DefaultParagraphFont"/>
    <w:rsid w:val="00575986"/>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575986"/>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575986"/>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575986"/>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575986"/>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575986"/>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575986"/>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575986"/>
    <w:rPr>
      <w:rFonts w:ascii="Arial" w:eastAsia="Times New Roman" w:hAnsi="Arial" w:cs="Arial"/>
      <w:kern w:val="0"/>
      <w:sz w:val="22"/>
      <w:szCs w:val="22"/>
      <w14:ligatures w14:val="none"/>
    </w:rPr>
  </w:style>
  <w:style w:type="character" w:customStyle="1" w:styleId="HeaderChar8">
    <w:name w:val="Header Char8"/>
    <w:basedOn w:val="DefaultParagraphFont"/>
    <w:rsid w:val="00575986"/>
    <w:rPr>
      <w:rFonts w:ascii="Times New Roman" w:eastAsia="Times New Roman" w:hAnsi="Times New Roman" w:cs="Times New Roman"/>
      <w:kern w:val="0"/>
      <w14:ligatures w14:val="none"/>
    </w:rPr>
  </w:style>
  <w:style w:type="character" w:customStyle="1" w:styleId="FooterChar8">
    <w:name w:val="Footer Char8"/>
    <w:basedOn w:val="DefaultParagraphFont"/>
    <w:rsid w:val="00575986"/>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575986"/>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575986"/>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575986"/>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575986"/>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575986"/>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575986"/>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575986"/>
    <w:rPr>
      <w:rFonts w:ascii="Arial" w:eastAsia="Times New Roman" w:hAnsi="Arial" w:cs="Arial"/>
      <w:kern w:val="0"/>
      <w:sz w:val="22"/>
      <w:szCs w:val="22"/>
      <w14:ligatures w14:val="none"/>
    </w:rPr>
  </w:style>
  <w:style w:type="character" w:customStyle="1" w:styleId="Heading1Char17">
    <w:name w:val="Heading 1 Char17"/>
    <w:basedOn w:val="DefaultParagraphFont"/>
    <w:rsid w:val="00575986"/>
    <w:rPr>
      <w:rFonts w:ascii="Helvetica" w:eastAsia="Times New Roman" w:hAnsi="Helvetica" w:cs="Arial"/>
      <w:b/>
      <w:bCs/>
      <w:kern w:val="32"/>
      <w:sz w:val="28"/>
      <w:szCs w:val="28"/>
    </w:rPr>
  </w:style>
  <w:style w:type="character" w:customStyle="1" w:styleId="Heading2Char16">
    <w:name w:val="Heading 2 Char16"/>
    <w:basedOn w:val="DefaultParagraphFont"/>
    <w:rsid w:val="00575986"/>
    <w:rPr>
      <w:rFonts w:eastAsia="Times New Roman" w:cs="Arial"/>
      <w:b/>
      <w:bCs/>
      <w:sz w:val="26"/>
      <w:szCs w:val="26"/>
    </w:rPr>
  </w:style>
  <w:style w:type="character" w:customStyle="1" w:styleId="Heading5Char12">
    <w:name w:val="Heading 5 Char12"/>
    <w:basedOn w:val="DefaultParagraphFont"/>
    <w:rsid w:val="00575986"/>
    <w:rPr>
      <w:rFonts w:ascii="Helvetica" w:eastAsia="Times New Roman" w:hAnsi="Helvetica" w:cs="Times New Roman"/>
      <w:b/>
      <w:bCs/>
      <w:sz w:val="20"/>
      <w:szCs w:val="20"/>
    </w:rPr>
  </w:style>
  <w:style w:type="character" w:customStyle="1" w:styleId="Heading3Char16">
    <w:name w:val="Heading 3 Char16"/>
    <w:basedOn w:val="DefaultParagraphFont"/>
    <w:rsid w:val="00575986"/>
    <w:rPr>
      <w:rFonts w:eastAsia="Times New Roman" w:cs="Arial"/>
      <w:b/>
      <w:bCs/>
    </w:rPr>
  </w:style>
  <w:style w:type="character" w:customStyle="1" w:styleId="Heading1Char18">
    <w:name w:val="Heading 1 Char18"/>
    <w:basedOn w:val="DefaultParagraphFont"/>
    <w:rsid w:val="00575986"/>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575986"/>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575986"/>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575986"/>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575986"/>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575986"/>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575986"/>
    <w:rPr>
      <w:rFonts w:ascii="Arial" w:eastAsia="Times New Roman" w:hAnsi="Arial" w:cs="Arial"/>
      <w:kern w:val="0"/>
      <w:sz w:val="22"/>
      <w:szCs w:val="22"/>
      <w14:ligatures w14:val="none"/>
    </w:rPr>
  </w:style>
  <w:style w:type="character" w:customStyle="1" w:styleId="HeaderChar9">
    <w:name w:val="Header Char9"/>
    <w:basedOn w:val="DefaultParagraphFont"/>
    <w:rsid w:val="00575986"/>
    <w:rPr>
      <w:rFonts w:ascii="Times New Roman" w:eastAsia="Times New Roman" w:hAnsi="Times New Roman" w:cs="Times New Roman"/>
      <w:kern w:val="0"/>
      <w14:ligatures w14:val="none"/>
    </w:rPr>
  </w:style>
  <w:style w:type="character" w:customStyle="1" w:styleId="FooterChar9">
    <w:name w:val="Footer Char9"/>
    <w:basedOn w:val="DefaultParagraphFont"/>
    <w:rsid w:val="00575986"/>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575986"/>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575986"/>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575986"/>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575986"/>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575986"/>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575986"/>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575986"/>
    <w:rPr>
      <w:rFonts w:ascii="Arial" w:eastAsia="Times New Roman" w:hAnsi="Arial" w:cs="Arial"/>
      <w:kern w:val="0"/>
      <w:sz w:val="22"/>
      <w:szCs w:val="22"/>
      <w14:ligatures w14:val="none"/>
    </w:rPr>
  </w:style>
  <w:style w:type="character" w:customStyle="1" w:styleId="HeaderChar10">
    <w:name w:val="Header Char10"/>
    <w:basedOn w:val="DefaultParagraphFont"/>
    <w:rsid w:val="00575986"/>
    <w:rPr>
      <w:rFonts w:ascii="Times New Roman" w:eastAsia="Times New Roman" w:hAnsi="Times New Roman" w:cs="Times New Roman"/>
      <w:kern w:val="0"/>
      <w14:ligatures w14:val="none"/>
    </w:rPr>
  </w:style>
  <w:style w:type="character" w:customStyle="1" w:styleId="FooterChar10">
    <w:name w:val="Footer Char10"/>
    <w:basedOn w:val="DefaultParagraphFont"/>
    <w:rsid w:val="00575986"/>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575986"/>
    <w:rPr>
      <w:rFonts w:ascii="Helvetica" w:eastAsia="Times New Roman" w:hAnsi="Helvetica" w:cs="Arial"/>
      <w:b/>
      <w:bCs/>
      <w:kern w:val="32"/>
      <w:sz w:val="28"/>
      <w:szCs w:val="28"/>
    </w:rPr>
  </w:style>
  <w:style w:type="character" w:customStyle="1" w:styleId="Heading2Char19">
    <w:name w:val="Heading 2 Char19"/>
    <w:basedOn w:val="DefaultParagraphFont"/>
    <w:rsid w:val="00575986"/>
    <w:rPr>
      <w:rFonts w:eastAsia="Times New Roman" w:cs="Arial"/>
      <w:b/>
      <w:bCs/>
      <w:sz w:val="26"/>
      <w:szCs w:val="26"/>
    </w:rPr>
  </w:style>
  <w:style w:type="character" w:customStyle="1" w:styleId="Heading5Char15">
    <w:name w:val="Heading 5 Char15"/>
    <w:basedOn w:val="DefaultParagraphFont"/>
    <w:rsid w:val="00575986"/>
    <w:rPr>
      <w:rFonts w:ascii="Helvetica" w:eastAsia="Times New Roman" w:hAnsi="Helvetica" w:cs="Times New Roman"/>
      <w:b/>
      <w:bCs/>
      <w:sz w:val="20"/>
      <w:szCs w:val="20"/>
    </w:rPr>
  </w:style>
  <w:style w:type="character" w:customStyle="1" w:styleId="Heading3Char19">
    <w:name w:val="Heading 3 Char19"/>
    <w:basedOn w:val="DefaultParagraphFont"/>
    <w:rsid w:val="00575986"/>
    <w:rPr>
      <w:rFonts w:eastAsia="Times New Roman" w:cs="Arial"/>
      <w:b/>
      <w:bCs/>
    </w:rPr>
  </w:style>
  <w:style w:type="character" w:customStyle="1" w:styleId="Heading4Char15">
    <w:name w:val="Heading 4 Char15"/>
    <w:basedOn w:val="DefaultParagraphFont"/>
    <w:rsid w:val="00575986"/>
    <w:rPr>
      <w:rFonts w:eastAsia="Times New Roman" w:cs="Times New Roman"/>
      <w:b/>
      <w:bCs/>
    </w:rPr>
  </w:style>
  <w:style w:type="character" w:customStyle="1" w:styleId="Heading6Char14">
    <w:name w:val="Heading 6 Char14"/>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575986"/>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575986"/>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575986"/>
    <w:rPr>
      <w:rFonts w:ascii="Arial" w:eastAsia="Times New Roman" w:hAnsi="Arial" w:cs="Arial"/>
      <w:kern w:val="0"/>
      <w:sz w:val="22"/>
      <w:szCs w:val="22"/>
      <w14:ligatures w14:val="none"/>
    </w:rPr>
  </w:style>
  <w:style w:type="character" w:customStyle="1" w:styleId="HeaderChar11">
    <w:name w:val="Header Char11"/>
    <w:basedOn w:val="DefaultParagraphFont"/>
    <w:rsid w:val="00575986"/>
    <w:rPr>
      <w:rFonts w:ascii="Times New Roman" w:eastAsia="Times New Roman" w:hAnsi="Times New Roman" w:cs="Times New Roman"/>
      <w:kern w:val="0"/>
      <w14:ligatures w14:val="none"/>
    </w:rPr>
  </w:style>
  <w:style w:type="character" w:customStyle="1" w:styleId="FooterChar11">
    <w:name w:val="Footer Char11"/>
    <w:basedOn w:val="DefaultParagraphFont"/>
    <w:rsid w:val="00575986"/>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575986"/>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575986"/>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575986"/>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575986"/>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575986"/>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575986"/>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575986"/>
    <w:rPr>
      <w:rFonts w:ascii="Arial" w:eastAsia="Times New Roman" w:hAnsi="Arial" w:cs="Arial"/>
      <w:kern w:val="0"/>
      <w:sz w:val="22"/>
      <w:szCs w:val="22"/>
      <w14:ligatures w14:val="none"/>
    </w:rPr>
  </w:style>
  <w:style w:type="character" w:customStyle="1" w:styleId="HeaderChar12">
    <w:name w:val="Header Char12"/>
    <w:basedOn w:val="DefaultParagraphFont"/>
    <w:rsid w:val="00575986"/>
    <w:rPr>
      <w:rFonts w:ascii="Times New Roman" w:eastAsia="Times New Roman" w:hAnsi="Times New Roman" w:cs="Times New Roman"/>
      <w:kern w:val="0"/>
      <w14:ligatures w14:val="none"/>
    </w:rPr>
  </w:style>
  <w:style w:type="character" w:customStyle="1" w:styleId="FooterChar12">
    <w:name w:val="Footer Char12"/>
    <w:basedOn w:val="DefaultParagraphFont"/>
    <w:rsid w:val="00575986"/>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575986"/>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575986"/>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575986"/>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575986"/>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575986"/>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575986"/>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575986"/>
    <w:rPr>
      <w:rFonts w:ascii="Arial" w:eastAsia="Times New Roman" w:hAnsi="Arial" w:cs="Arial"/>
      <w:kern w:val="0"/>
      <w:sz w:val="22"/>
      <w:szCs w:val="22"/>
      <w14:ligatures w14:val="none"/>
    </w:rPr>
  </w:style>
  <w:style w:type="character" w:customStyle="1" w:styleId="HeaderChar13">
    <w:name w:val="Header Char13"/>
    <w:basedOn w:val="DefaultParagraphFont"/>
    <w:rsid w:val="00575986"/>
    <w:rPr>
      <w:rFonts w:ascii="Times New Roman" w:eastAsia="Times New Roman" w:hAnsi="Times New Roman" w:cs="Times New Roman"/>
      <w:kern w:val="0"/>
      <w14:ligatures w14:val="none"/>
    </w:rPr>
  </w:style>
  <w:style w:type="character" w:customStyle="1" w:styleId="FooterChar13">
    <w:name w:val="Footer Char13"/>
    <w:basedOn w:val="DefaultParagraphFont"/>
    <w:rsid w:val="00575986"/>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575986"/>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575986"/>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575986"/>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575986"/>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575986"/>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575986"/>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575986"/>
    <w:rPr>
      <w:rFonts w:ascii="Arial" w:eastAsia="Times New Roman" w:hAnsi="Arial" w:cs="Arial"/>
      <w:kern w:val="0"/>
      <w:sz w:val="22"/>
      <w:szCs w:val="22"/>
      <w14:ligatures w14:val="none"/>
    </w:rPr>
  </w:style>
  <w:style w:type="character" w:customStyle="1" w:styleId="HeaderChar14">
    <w:name w:val="Header Char14"/>
    <w:basedOn w:val="DefaultParagraphFont"/>
    <w:rsid w:val="00575986"/>
    <w:rPr>
      <w:rFonts w:ascii="Times New Roman" w:eastAsia="Times New Roman" w:hAnsi="Times New Roman" w:cs="Times New Roman"/>
      <w:kern w:val="0"/>
      <w14:ligatures w14:val="none"/>
    </w:rPr>
  </w:style>
  <w:style w:type="character" w:customStyle="1" w:styleId="FooterChar14">
    <w:name w:val="Footer Char14"/>
    <w:basedOn w:val="DefaultParagraphFont"/>
    <w:rsid w:val="00575986"/>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575986"/>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575986"/>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575986"/>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575986"/>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575986"/>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575986"/>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575986"/>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575986"/>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575986"/>
    <w:rPr>
      <w:rFonts w:ascii="Arial" w:eastAsia="Times New Roman" w:hAnsi="Arial" w:cs="Arial"/>
      <w:kern w:val="0"/>
      <w:sz w:val="22"/>
      <w:szCs w:val="22"/>
      <w14:ligatures w14:val="none"/>
    </w:rPr>
  </w:style>
  <w:style w:type="character" w:customStyle="1" w:styleId="Heading1Char25">
    <w:name w:val="Heading 1 Char25"/>
    <w:basedOn w:val="DefaultParagraphFont"/>
    <w:rsid w:val="00575986"/>
    <w:rPr>
      <w:rFonts w:ascii="Helvetica" w:eastAsia="Times New Roman" w:hAnsi="Helvetica" w:cs="Arial"/>
      <w:b/>
      <w:bCs/>
      <w:kern w:val="32"/>
      <w:sz w:val="28"/>
      <w:szCs w:val="28"/>
    </w:rPr>
  </w:style>
  <w:style w:type="character" w:customStyle="1" w:styleId="Heading2Char24">
    <w:name w:val="Heading 2 Char24"/>
    <w:basedOn w:val="DefaultParagraphFont"/>
    <w:rsid w:val="00575986"/>
    <w:rPr>
      <w:rFonts w:eastAsia="Times New Roman" w:cs="Arial"/>
      <w:b/>
      <w:bCs/>
      <w:sz w:val="26"/>
      <w:szCs w:val="26"/>
    </w:rPr>
  </w:style>
  <w:style w:type="character" w:customStyle="1" w:styleId="Heading1Char26">
    <w:name w:val="Heading 1 Char26"/>
    <w:basedOn w:val="DefaultParagraphFont"/>
    <w:rsid w:val="00575986"/>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575986"/>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575986"/>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575986"/>
    <w:rPr>
      <w:rFonts w:asciiTheme="minorHAnsi" w:hAnsiTheme="minorHAnsi"/>
      <w:b/>
      <w:bCs/>
      <w:smallCaps/>
      <w:sz w:val="22"/>
      <w:szCs w:val="22"/>
    </w:rPr>
  </w:style>
  <w:style w:type="paragraph" w:styleId="TOC3">
    <w:name w:val="toc 3"/>
    <w:basedOn w:val="Normal"/>
    <w:next w:val="Normal"/>
    <w:autoRedefine/>
    <w:uiPriority w:val="39"/>
    <w:unhideWhenUsed/>
    <w:rsid w:val="00575986"/>
    <w:rPr>
      <w:rFonts w:asciiTheme="minorHAnsi" w:hAnsiTheme="minorHAnsi"/>
      <w:smallCaps/>
      <w:sz w:val="22"/>
      <w:szCs w:val="22"/>
    </w:rPr>
  </w:style>
  <w:style w:type="paragraph" w:styleId="TOC4">
    <w:name w:val="toc 4"/>
    <w:basedOn w:val="Normal"/>
    <w:next w:val="Normal"/>
    <w:autoRedefine/>
    <w:uiPriority w:val="39"/>
    <w:unhideWhenUsed/>
    <w:rsid w:val="00575986"/>
    <w:rPr>
      <w:rFonts w:asciiTheme="minorHAnsi" w:hAnsiTheme="minorHAnsi"/>
      <w:sz w:val="22"/>
      <w:szCs w:val="22"/>
    </w:rPr>
  </w:style>
  <w:style w:type="paragraph" w:styleId="TOC5">
    <w:name w:val="toc 5"/>
    <w:basedOn w:val="Normal"/>
    <w:next w:val="Normal"/>
    <w:autoRedefine/>
    <w:uiPriority w:val="39"/>
    <w:unhideWhenUsed/>
    <w:rsid w:val="00575986"/>
    <w:rPr>
      <w:rFonts w:asciiTheme="minorHAnsi" w:hAnsiTheme="minorHAnsi"/>
      <w:sz w:val="22"/>
      <w:szCs w:val="22"/>
    </w:rPr>
  </w:style>
  <w:style w:type="paragraph" w:styleId="TOC6">
    <w:name w:val="toc 6"/>
    <w:basedOn w:val="Normal"/>
    <w:next w:val="Normal"/>
    <w:autoRedefine/>
    <w:uiPriority w:val="39"/>
    <w:unhideWhenUsed/>
    <w:rsid w:val="00575986"/>
    <w:rPr>
      <w:rFonts w:asciiTheme="minorHAnsi" w:hAnsiTheme="minorHAnsi"/>
      <w:sz w:val="22"/>
      <w:szCs w:val="22"/>
    </w:rPr>
  </w:style>
  <w:style w:type="paragraph" w:styleId="TOC7">
    <w:name w:val="toc 7"/>
    <w:basedOn w:val="Normal"/>
    <w:next w:val="Normal"/>
    <w:autoRedefine/>
    <w:uiPriority w:val="39"/>
    <w:unhideWhenUsed/>
    <w:rsid w:val="00575986"/>
    <w:rPr>
      <w:rFonts w:asciiTheme="minorHAnsi" w:hAnsiTheme="minorHAnsi"/>
      <w:sz w:val="22"/>
      <w:szCs w:val="22"/>
    </w:rPr>
  </w:style>
  <w:style w:type="paragraph" w:styleId="TOC8">
    <w:name w:val="toc 8"/>
    <w:basedOn w:val="Normal"/>
    <w:next w:val="Normal"/>
    <w:autoRedefine/>
    <w:uiPriority w:val="39"/>
    <w:unhideWhenUsed/>
    <w:rsid w:val="00575986"/>
    <w:rPr>
      <w:rFonts w:asciiTheme="minorHAnsi" w:hAnsiTheme="minorHAnsi"/>
      <w:sz w:val="22"/>
      <w:szCs w:val="22"/>
    </w:rPr>
  </w:style>
  <w:style w:type="paragraph" w:styleId="TOC9">
    <w:name w:val="toc 9"/>
    <w:basedOn w:val="Normal"/>
    <w:next w:val="Normal"/>
    <w:autoRedefine/>
    <w:uiPriority w:val="39"/>
    <w:unhideWhenUsed/>
    <w:rsid w:val="00575986"/>
    <w:rPr>
      <w:rFonts w:asciiTheme="minorHAnsi" w:hAnsiTheme="minorHAnsi"/>
      <w:sz w:val="22"/>
      <w:szCs w:val="22"/>
    </w:rPr>
  </w:style>
  <w:style w:type="character" w:styleId="Hyperlink">
    <w:name w:val="Hyperlink"/>
    <w:basedOn w:val="DefaultParagraphFont"/>
    <w:uiPriority w:val="99"/>
    <w:unhideWhenUsed/>
    <w:rsid w:val="00575986"/>
    <w:rPr>
      <w:color w:val="0563C1" w:themeColor="hyperlink"/>
      <w:u w:val="single"/>
    </w:rPr>
  </w:style>
  <w:style w:type="character" w:styleId="UnresolvedMention">
    <w:name w:val="Unresolved Mention"/>
    <w:basedOn w:val="DefaultParagraphFont"/>
    <w:uiPriority w:val="99"/>
    <w:semiHidden/>
    <w:unhideWhenUsed/>
    <w:rsid w:val="005759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emf"/><Relationship Id="rId299" Type="http://schemas.openxmlformats.org/officeDocument/2006/relationships/image" Target="media/image278.emf"/><Relationship Id="rId21" Type="http://schemas.openxmlformats.org/officeDocument/2006/relationships/image" Target="media/image14.wmf"/><Relationship Id="rId63" Type="http://schemas.openxmlformats.org/officeDocument/2006/relationships/image" Target="media/image56.wmf"/><Relationship Id="rId159" Type="http://schemas.openxmlformats.org/officeDocument/2006/relationships/image" Target="media/image151.wmf"/><Relationship Id="rId324" Type="http://schemas.openxmlformats.org/officeDocument/2006/relationships/image" Target="media/image306.wmf"/><Relationship Id="rId366" Type="http://schemas.openxmlformats.org/officeDocument/2006/relationships/image" Target="media/image339.wmf"/><Relationship Id="rId170" Type="http://schemas.openxmlformats.org/officeDocument/2006/relationships/image" Target="media/image162.emf"/><Relationship Id="rId226" Type="http://schemas.openxmlformats.org/officeDocument/2006/relationships/image" Target="media/image215.wmf"/><Relationship Id="rId433" Type="http://schemas.openxmlformats.org/officeDocument/2006/relationships/oleObject" Target="embeddings/oleObject50.bin"/><Relationship Id="rId268" Type="http://schemas.openxmlformats.org/officeDocument/2006/relationships/oleObject" Target="embeddings/oleObject6.bin"/><Relationship Id="rId32" Type="http://schemas.openxmlformats.org/officeDocument/2006/relationships/image" Target="media/image25.wmf"/><Relationship Id="rId74" Type="http://schemas.openxmlformats.org/officeDocument/2006/relationships/image" Target="media/image67.wmf"/><Relationship Id="rId128" Type="http://schemas.openxmlformats.org/officeDocument/2006/relationships/image" Target="media/image121.emf"/><Relationship Id="rId335" Type="http://schemas.openxmlformats.org/officeDocument/2006/relationships/image" Target="media/image285.wmf"/><Relationship Id="rId377" Type="http://schemas.openxmlformats.org/officeDocument/2006/relationships/oleObject" Target="embeddings/oleObject22.bin"/><Relationship Id="rId5" Type="http://schemas.openxmlformats.org/officeDocument/2006/relationships/webSettings" Target="webSettings.xml"/><Relationship Id="rId181" Type="http://schemas.openxmlformats.org/officeDocument/2006/relationships/image" Target="media/image166.emf"/><Relationship Id="rId237" Type="http://schemas.openxmlformats.org/officeDocument/2006/relationships/image" Target="media/image226.wmf"/><Relationship Id="rId402" Type="http://schemas.openxmlformats.org/officeDocument/2006/relationships/image" Target="media/image357.wmf"/><Relationship Id="rId279" Type="http://schemas.openxmlformats.org/officeDocument/2006/relationships/image" Target="media/image258.emf"/><Relationship Id="rId444" Type="http://schemas.openxmlformats.org/officeDocument/2006/relationships/image" Target="media/image378.wmf"/><Relationship Id="rId43" Type="http://schemas.openxmlformats.org/officeDocument/2006/relationships/image" Target="media/image36.wmf"/><Relationship Id="rId139" Type="http://schemas.openxmlformats.org/officeDocument/2006/relationships/image" Target="media/image132.wmf"/><Relationship Id="rId290" Type="http://schemas.openxmlformats.org/officeDocument/2006/relationships/image" Target="media/image269.emf"/><Relationship Id="rId304" Type="http://schemas.openxmlformats.org/officeDocument/2006/relationships/image" Target="media/image283.emf"/><Relationship Id="rId346" Type="http://schemas.openxmlformats.org/officeDocument/2006/relationships/image" Target="media/image321.emf"/><Relationship Id="rId388" Type="http://schemas.openxmlformats.org/officeDocument/2006/relationships/image" Target="media/image350.wmf"/><Relationship Id="rId85" Type="http://schemas.openxmlformats.org/officeDocument/2006/relationships/image" Target="media/image78.wmf"/><Relationship Id="rId150" Type="http://schemas.openxmlformats.org/officeDocument/2006/relationships/image" Target="media/image142.wmf"/><Relationship Id="rId192" Type="http://schemas.openxmlformats.org/officeDocument/2006/relationships/image" Target="media/image181.wmf"/><Relationship Id="rId206" Type="http://schemas.openxmlformats.org/officeDocument/2006/relationships/image" Target="media/image195.wmf"/><Relationship Id="rId413" Type="http://schemas.openxmlformats.org/officeDocument/2006/relationships/oleObject" Target="embeddings/oleObject40.bin"/><Relationship Id="rId248" Type="http://schemas.openxmlformats.org/officeDocument/2006/relationships/image" Target="media/image237.wmf"/><Relationship Id="rId12" Type="http://schemas.openxmlformats.org/officeDocument/2006/relationships/image" Target="media/image5.wmf"/><Relationship Id="rId108" Type="http://schemas.openxmlformats.org/officeDocument/2006/relationships/image" Target="media/image101.wmf"/><Relationship Id="rId315" Type="http://schemas.openxmlformats.org/officeDocument/2006/relationships/image" Target="media/image297.wmf"/><Relationship Id="rId357" Type="http://schemas.openxmlformats.org/officeDocument/2006/relationships/image" Target="media/image330.wmf"/><Relationship Id="rId54" Type="http://schemas.openxmlformats.org/officeDocument/2006/relationships/image" Target="media/image47.wmf"/><Relationship Id="rId96" Type="http://schemas.openxmlformats.org/officeDocument/2006/relationships/image" Target="media/image89.wmf"/><Relationship Id="rId161" Type="http://schemas.openxmlformats.org/officeDocument/2006/relationships/image" Target="media/image153.wmf"/><Relationship Id="rId217" Type="http://schemas.openxmlformats.org/officeDocument/2006/relationships/image" Target="media/image206.wmf"/><Relationship Id="rId399" Type="http://schemas.openxmlformats.org/officeDocument/2006/relationships/oleObject" Target="embeddings/oleObject33.bin"/><Relationship Id="rId259" Type="http://schemas.openxmlformats.org/officeDocument/2006/relationships/image" Target="media/image247.wmf"/><Relationship Id="rId424" Type="http://schemas.openxmlformats.org/officeDocument/2006/relationships/image" Target="media/image368.wmf"/><Relationship Id="rId23" Type="http://schemas.openxmlformats.org/officeDocument/2006/relationships/image" Target="media/image16.wmf"/><Relationship Id="rId119" Type="http://schemas.openxmlformats.org/officeDocument/2006/relationships/image" Target="media/image112.emf"/><Relationship Id="rId270" Type="http://schemas.openxmlformats.org/officeDocument/2006/relationships/oleObject" Target="embeddings/oleObject7.bin"/><Relationship Id="rId326" Type="http://schemas.openxmlformats.org/officeDocument/2006/relationships/image" Target="media/image308.wmf"/><Relationship Id="rId65" Type="http://schemas.openxmlformats.org/officeDocument/2006/relationships/image" Target="media/image58.wmf"/><Relationship Id="rId368" Type="http://schemas.openxmlformats.org/officeDocument/2006/relationships/oleObject" Target="embeddings/oleObject18.bin"/><Relationship Id="rId172" Type="http://schemas.openxmlformats.org/officeDocument/2006/relationships/image" Target="media/image164.emf"/><Relationship Id="rId228" Type="http://schemas.openxmlformats.org/officeDocument/2006/relationships/image" Target="media/image217.wmf"/><Relationship Id="rId435" Type="http://schemas.openxmlformats.org/officeDocument/2006/relationships/oleObject" Target="embeddings/oleObject51.bin"/><Relationship Id="rId281" Type="http://schemas.openxmlformats.org/officeDocument/2006/relationships/image" Target="media/image260.emf"/><Relationship Id="rId337" Type="http://schemas.openxmlformats.org/officeDocument/2006/relationships/image" Target="media/image286.wmf"/><Relationship Id="rId34" Type="http://schemas.openxmlformats.org/officeDocument/2006/relationships/image" Target="media/image27.wmf"/><Relationship Id="rId76" Type="http://schemas.openxmlformats.org/officeDocument/2006/relationships/image" Target="media/image69.wmf"/><Relationship Id="rId141" Type="http://schemas.openxmlformats.org/officeDocument/2006/relationships/image" Target="media/image134.wmf"/><Relationship Id="rId379" Type="http://schemas.openxmlformats.org/officeDocument/2006/relationships/oleObject" Target="embeddings/oleObject23.bin"/><Relationship Id="rId7" Type="http://schemas.openxmlformats.org/officeDocument/2006/relationships/endnotes" Target="endnotes.xml"/><Relationship Id="rId183" Type="http://schemas.openxmlformats.org/officeDocument/2006/relationships/image" Target="media/image172.wmf"/><Relationship Id="rId239" Type="http://schemas.openxmlformats.org/officeDocument/2006/relationships/image" Target="media/image228.wmf"/><Relationship Id="rId390" Type="http://schemas.openxmlformats.org/officeDocument/2006/relationships/image" Target="media/image351.wmf"/><Relationship Id="rId404" Type="http://schemas.openxmlformats.org/officeDocument/2006/relationships/image" Target="media/image358.wmf"/><Relationship Id="rId446" Type="http://schemas.openxmlformats.org/officeDocument/2006/relationships/header" Target="header2.xml"/><Relationship Id="rId250" Type="http://schemas.openxmlformats.org/officeDocument/2006/relationships/image" Target="media/image239.wmf"/><Relationship Id="rId292" Type="http://schemas.openxmlformats.org/officeDocument/2006/relationships/image" Target="media/image271.emf"/><Relationship Id="rId306" Type="http://schemas.openxmlformats.org/officeDocument/2006/relationships/image" Target="media/image288.wmf"/><Relationship Id="rId45" Type="http://schemas.openxmlformats.org/officeDocument/2006/relationships/image" Target="media/image38.wmf"/><Relationship Id="rId87" Type="http://schemas.openxmlformats.org/officeDocument/2006/relationships/image" Target="media/image80.wmf"/><Relationship Id="rId110" Type="http://schemas.openxmlformats.org/officeDocument/2006/relationships/image" Target="media/image103.wmf"/><Relationship Id="rId348" Type="http://schemas.openxmlformats.org/officeDocument/2006/relationships/image" Target="media/image323.emf"/><Relationship Id="rId152" Type="http://schemas.openxmlformats.org/officeDocument/2006/relationships/image" Target="media/image144.wmf"/><Relationship Id="rId194" Type="http://schemas.openxmlformats.org/officeDocument/2006/relationships/image" Target="media/image183.emf"/><Relationship Id="rId208" Type="http://schemas.openxmlformats.org/officeDocument/2006/relationships/image" Target="media/image197.wmf"/><Relationship Id="rId415" Type="http://schemas.openxmlformats.org/officeDocument/2006/relationships/oleObject" Target="embeddings/oleObject41.bin"/><Relationship Id="rId261" Type="http://schemas.openxmlformats.org/officeDocument/2006/relationships/image" Target="media/image248.wmf"/><Relationship Id="rId14" Type="http://schemas.openxmlformats.org/officeDocument/2006/relationships/image" Target="media/image7.wmf"/><Relationship Id="rId56" Type="http://schemas.openxmlformats.org/officeDocument/2006/relationships/image" Target="media/image49.wmf"/><Relationship Id="rId317" Type="http://schemas.openxmlformats.org/officeDocument/2006/relationships/image" Target="media/image299.wmf"/><Relationship Id="rId359" Type="http://schemas.openxmlformats.org/officeDocument/2006/relationships/image" Target="media/image332.wmf"/><Relationship Id="rId98" Type="http://schemas.openxmlformats.org/officeDocument/2006/relationships/image" Target="media/image91.wmf"/><Relationship Id="rId121" Type="http://schemas.openxmlformats.org/officeDocument/2006/relationships/image" Target="media/image114.emf"/><Relationship Id="rId163" Type="http://schemas.openxmlformats.org/officeDocument/2006/relationships/image" Target="media/image155.wmf"/><Relationship Id="rId219" Type="http://schemas.openxmlformats.org/officeDocument/2006/relationships/image" Target="media/image208.wmf"/><Relationship Id="rId370" Type="http://schemas.openxmlformats.org/officeDocument/2006/relationships/oleObject" Target="embeddings/oleObject19.bin"/><Relationship Id="rId426" Type="http://schemas.openxmlformats.org/officeDocument/2006/relationships/image" Target="media/image369.wmf"/><Relationship Id="rId230" Type="http://schemas.openxmlformats.org/officeDocument/2006/relationships/image" Target="media/image219.wmf"/><Relationship Id="rId25" Type="http://schemas.openxmlformats.org/officeDocument/2006/relationships/image" Target="media/image18.wmf"/><Relationship Id="rId67" Type="http://schemas.openxmlformats.org/officeDocument/2006/relationships/image" Target="media/image60.wmf"/><Relationship Id="rId272" Type="http://schemas.openxmlformats.org/officeDocument/2006/relationships/oleObject" Target="embeddings/oleObject8.bin"/><Relationship Id="rId328" Type="http://schemas.openxmlformats.org/officeDocument/2006/relationships/image" Target="media/image310.wmf"/><Relationship Id="rId132" Type="http://schemas.openxmlformats.org/officeDocument/2006/relationships/image" Target="media/image125.wmf"/><Relationship Id="rId174" Type="http://schemas.openxmlformats.org/officeDocument/2006/relationships/image" Target="media/image167.wmf"/><Relationship Id="rId381" Type="http://schemas.openxmlformats.org/officeDocument/2006/relationships/oleObject" Target="embeddings/oleObject24.bin"/><Relationship Id="rId241" Type="http://schemas.openxmlformats.org/officeDocument/2006/relationships/image" Target="media/image230.wmf"/><Relationship Id="rId437" Type="http://schemas.openxmlformats.org/officeDocument/2006/relationships/oleObject" Target="embeddings/oleObject52.bin"/><Relationship Id="rId36" Type="http://schemas.openxmlformats.org/officeDocument/2006/relationships/image" Target="media/image29.wmf"/><Relationship Id="rId283" Type="http://schemas.openxmlformats.org/officeDocument/2006/relationships/image" Target="media/image262.emf"/><Relationship Id="rId339" Type="http://schemas.openxmlformats.org/officeDocument/2006/relationships/image" Target="media/image287.wmf"/><Relationship Id="rId78" Type="http://schemas.openxmlformats.org/officeDocument/2006/relationships/image" Target="media/image71.wmf"/><Relationship Id="rId101" Type="http://schemas.openxmlformats.org/officeDocument/2006/relationships/image" Target="media/image94.wmf"/><Relationship Id="rId143" Type="http://schemas.openxmlformats.org/officeDocument/2006/relationships/image" Target="media/image136.wmf"/><Relationship Id="rId185" Type="http://schemas.openxmlformats.org/officeDocument/2006/relationships/image" Target="media/image174.wmf"/><Relationship Id="rId350" Type="http://schemas.openxmlformats.org/officeDocument/2006/relationships/image" Target="media/image325.emf"/><Relationship Id="rId406" Type="http://schemas.openxmlformats.org/officeDocument/2006/relationships/image" Target="media/image359.wmf"/><Relationship Id="rId9" Type="http://schemas.openxmlformats.org/officeDocument/2006/relationships/image" Target="media/image2.wmf"/><Relationship Id="rId210" Type="http://schemas.openxmlformats.org/officeDocument/2006/relationships/image" Target="media/image199.wmf"/><Relationship Id="rId392" Type="http://schemas.openxmlformats.org/officeDocument/2006/relationships/image" Target="media/image352.wmf"/><Relationship Id="rId448" Type="http://schemas.openxmlformats.org/officeDocument/2006/relationships/theme" Target="theme/theme1.xml"/><Relationship Id="rId252" Type="http://schemas.openxmlformats.org/officeDocument/2006/relationships/image" Target="media/image241.wmf"/><Relationship Id="rId294" Type="http://schemas.openxmlformats.org/officeDocument/2006/relationships/image" Target="media/image273.emf"/><Relationship Id="rId308" Type="http://schemas.openxmlformats.org/officeDocument/2006/relationships/image" Target="media/image290.wmf"/><Relationship Id="rId47" Type="http://schemas.openxmlformats.org/officeDocument/2006/relationships/image" Target="media/image40.wmf"/><Relationship Id="rId89" Type="http://schemas.openxmlformats.org/officeDocument/2006/relationships/image" Target="media/image82.wmf"/><Relationship Id="rId112" Type="http://schemas.openxmlformats.org/officeDocument/2006/relationships/image" Target="media/image105.wmf"/><Relationship Id="rId154" Type="http://schemas.openxmlformats.org/officeDocument/2006/relationships/image" Target="media/image146.wmf"/><Relationship Id="rId361" Type="http://schemas.openxmlformats.org/officeDocument/2006/relationships/image" Target="media/image334.wmf"/><Relationship Id="rId196" Type="http://schemas.openxmlformats.org/officeDocument/2006/relationships/image" Target="media/image188.wmf"/><Relationship Id="rId417" Type="http://schemas.openxmlformats.org/officeDocument/2006/relationships/oleObject" Target="embeddings/oleObject42.bin"/><Relationship Id="rId16" Type="http://schemas.openxmlformats.org/officeDocument/2006/relationships/image" Target="media/image9.wmf"/><Relationship Id="rId221" Type="http://schemas.openxmlformats.org/officeDocument/2006/relationships/image" Target="media/image210.wmf"/><Relationship Id="rId263" Type="http://schemas.openxmlformats.org/officeDocument/2006/relationships/image" Target="media/image249.wmf"/><Relationship Id="rId319" Type="http://schemas.openxmlformats.org/officeDocument/2006/relationships/image" Target="media/image301.wmf"/><Relationship Id="rId58" Type="http://schemas.openxmlformats.org/officeDocument/2006/relationships/image" Target="media/image51.wmf"/><Relationship Id="rId123" Type="http://schemas.openxmlformats.org/officeDocument/2006/relationships/image" Target="media/image116.emf"/><Relationship Id="rId330" Type="http://schemas.openxmlformats.org/officeDocument/2006/relationships/image" Target="media/image312.wmf"/><Relationship Id="rId165" Type="http://schemas.openxmlformats.org/officeDocument/2006/relationships/image" Target="media/image157.wmf"/><Relationship Id="rId372" Type="http://schemas.openxmlformats.org/officeDocument/2006/relationships/image" Target="media/image342.wmf"/><Relationship Id="rId428" Type="http://schemas.openxmlformats.org/officeDocument/2006/relationships/image" Target="media/image370.wmf"/><Relationship Id="rId232" Type="http://schemas.openxmlformats.org/officeDocument/2006/relationships/image" Target="media/image221.wmf"/><Relationship Id="rId274" Type="http://schemas.openxmlformats.org/officeDocument/2006/relationships/oleObject" Target="embeddings/oleObject9.bin"/><Relationship Id="rId27" Type="http://schemas.openxmlformats.org/officeDocument/2006/relationships/image" Target="media/image20.wmf"/><Relationship Id="rId69" Type="http://schemas.openxmlformats.org/officeDocument/2006/relationships/image" Target="media/image62.wmf"/><Relationship Id="rId134" Type="http://schemas.openxmlformats.org/officeDocument/2006/relationships/image" Target="media/image127.wmf"/><Relationship Id="rId80" Type="http://schemas.openxmlformats.org/officeDocument/2006/relationships/image" Target="media/image73.wmf"/><Relationship Id="rId176" Type="http://schemas.openxmlformats.org/officeDocument/2006/relationships/image" Target="media/image169.wmf"/><Relationship Id="rId341" Type="http://schemas.openxmlformats.org/officeDocument/2006/relationships/image" Target="media/image317.wmf"/><Relationship Id="rId383" Type="http://schemas.openxmlformats.org/officeDocument/2006/relationships/oleObject" Target="embeddings/oleObject25.bin"/><Relationship Id="rId439" Type="http://schemas.openxmlformats.org/officeDocument/2006/relationships/oleObject" Target="embeddings/oleObject53.bin"/><Relationship Id="rId201" Type="http://schemas.openxmlformats.org/officeDocument/2006/relationships/image" Target="media/image187.wmf"/><Relationship Id="rId243" Type="http://schemas.openxmlformats.org/officeDocument/2006/relationships/image" Target="media/image232.wmf"/><Relationship Id="rId285" Type="http://schemas.openxmlformats.org/officeDocument/2006/relationships/image" Target="media/image264.emf"/><Relationship Id="rId38" Type="http://schemas.openxmlformats.org/officeDocument/2006/relationships/image" Target="media/image31.wmf"/><Relationship Id="rId103" Type="http://schemas.openxmlformats.org/officeDocument/2006/relationships/image" Target="media/image96.wmf"/><Relationship Id="rId310" Type="http://schemas.openxmlformats.org/officeDocument/2006/relationships/image" Target="media/image292.wmf"/><Relationship Id="rId91" Type="http://schemas.openxmlformats.org/officeDocument/2006/relationships/image" Target="media/image84.wmf"/><Relationship Id="rId145" Type="http://schemas.openxmlformats.org/officeDocument/2006/relationships/image" Target="media/image123.wmf"/><Relationship Id="rId187" Type="http://schemas.openxmlformats.org/officeDocument/2006/relationships/image" Target="media/image176.wmf"/><Relationship Id="rId352" Type="http://schemas.openxmlformats.org/officeDocument/2006/relationships/image" Target="media/image327.emf"/><Relationship Id="rId394" Type="http://schemas.openxmlformats.org/officeDocument/2006/relationships/image" Target="media/image353.wmf"/><Relationship Id="rId408" Type="http://schemas.openxmlformats.org/officeDocument/2006/relationships/image" Target="media/image360.wmf"/><Relationship Id="rId212" Type="http://schemas.openxmlformats.org/officeDocument/2006/relationships/image" Target="media/image201.wmf"/><Relationship Id="rId254" Type="http://schemas.openxmlformats.org/officeDocument/2006/relationships/image" Target="media/image243.wmf"/><Relationship Id="rId49" Type="http://schemas.openxmlformats.org/officeDocument/2006/relationships/image" Target="media/image42.wmf"/><Relationship Id="rId114" Type="http://schemas.openxmlformats.org/officeDocument/2006/relationships/image" Target="media/image107.wmf"/><Relationship Id="rId296" Type="http://schemas.openxmlformats.org/officeDocument/2006/relationships/image" Target="media/image275.emf"/><Relationship Id="rId60" Type="http://schemas.openxmlformats.org/officeDocument/2006/relationships/image" Target="media/image53.wmf"/><Relationship Id="rId156" Type="http://schemas.openxmlformats.org/officeDocument/2006/relationships/image" Target="media/image148.wmf"/><Relationship Id="rId198" Type="http://schemas.openxmlformats.org/officeDocument/2006/relationships/image" Target="media/image190.wmf"/><Relationship Id="rId321" Type="http://schemas.openxmlformats.org/officeDocument/2006/relationships/image" Target="media/image303.wmf"/><Relationship Id="rId363" Type="http://schemas.openxmlformats.org/officeDocument/2006/relationships/image" Target="media/image336.wmf"/><Relationship Id="rId419" Type="http://schemas.openxmlformats.org/officeDocument/2006/relationships/oleObject" Target="embeddings/oleObject43.bin"/><Relationship Id="rId223" Type="http://schemas.openxmlformats.org/officeDocument/2006/relationships/image" Target="media/image212.wmf"/><Relationship Id="rId430" Type="http://schemas.openxmlformats.org/officeDocument/2006/relationships/image" Target="media/image371.wmf"/><Relationship Id="rId18" Type="http://schemas.openxmlformats.org/officeDocument/2006/relationships/image" Target="media/image11.wmf"/><Relationship Id="rId39" Type="http://schemas.openxmlformats.org/officeDocument/2006/relationships/image" Target="media/image32.wmf"/><Relationship Id="rId265" Type="http://schemas.openxmlformats.org/officeDocument/2006/relationships/image" Target="media/image250.wmf"/><Relationship Id="rId286" Type="http://schemas.openxmlformats.org/officeDocument/2006/relationships/image" Target="media/image265.emf"/><Relationship Id="rId50" Type="http://schemas.openxmlformats.org/officeDocument/2006/relationships/image" Target="media/image43.wmf"/><Relationship Id="rId104" Type="http://schemas.openxmlformats.org/officeDocument/2006/relationships/image" Target="media/image97.wmf"/><Relationship Id="rId125" Type="http://schemas.openxmlformats.org/officeDocument/2006/relationships/image" Target="media/image118.emf"/><Relationship Id="rId146" Type="http://schemas.openxmlformats.org/officeDocument/2006/relationships/image" Target="media/image138.wmf"/><Relationship Id="rId167" Type="http://schemas.openxmlformats.org/officeDocument/2006/relationships/image" Target="media/image159.wmf"/><Relationship Id="rId188" Type="http://schemas.openxmlformats.org/officeDocument/2006/relationships/image" Target="media/image177.wmf"/><Relationship Id="rId311" Type="http://schemas.openxmlformats.org/officeDocument/2006/relationships/image" Target="media/image293.wmf"/><Relationship Id="rId332" Type="http://schemas.openxmlformats.org/officeDocument/2006/relationships/image" Target="media/image314.wmf"/><Relationship Id="rId353" Type="http://schemas.openxmlformats.org/officeDocument/2006/relationships/image" Target="media/image328.wmf"/><Relationship Id="rId374" Type="http://schemas.openxmlformats.org/officeDocument/2006/relationships/image" Target="media/image343.wmf"/><Relationship Id="rId395" Type="http://schemas.openxmlformats.org/officeDocument/2006/relationships/oleObject" Target="embeddings/oleObject31.bin"/><Relationship Id="rId409" Type="http://schemas.openxmlformats.org/officeDocument/2006/relationships/oleObject" Target="embeddings/oleObject38.bin"/><Relationship Id="rId71" Type="http://schemas.openxmlformats.org/officeDocument/2006/relationships/image" Target="media/image64.wmf"/><Relationship Id="rId92" Type="http://schemas.openxmlformats.org/officeDocument/2006/relationships/image" Target="media/image85.wmf"/><Relationship Id="rId213" Type="http://schemas.openxmlformats.org/officeDocument/2006/relationships/image" Target="media/image202.wmf"/><Relationship Id="rId234" Type="http://schemas.openxmlformats.org/officeDocument/2006/relationships/image" Target="media/image223.wmf"/><Relationship Id="rId420" Type="http://schemas.openxmlformats.org/officeDocument/2006/relationships/image" Target="media/image366.wmf"/><Relationship Id="rId2" Type="http://schemas.openxmlformats.org/officeDocument/2006/relationships/numbering" Target="numbering.xml"/><Relationship Id="rId29" Type="http://schemas.openxmlformats.org/officeDocument/2006/relationships/image" Target="media/image22.wmf"/><Relationship Id="rId255" Type="http://schemas.openxmlformats.org/officeDocument/2006/relationships/image" Target="media/image244.wmf"/><Relationship Id="rId276" Type="http://schemas.openxmlformats.org/officeDocument/2006/relationships/oleObject" Target="embeddings/oleObject10.bin"/><Relationship Id="rId297" Type="http://schemas.openxmlformats.org/officeDocument/2006/relationships/image" Target="media/image276.emf"/><Relationship Id="rId441" Type="http://schemas.openxmlformats.org/officeDocument/2006/relationships/oleObject" Target="embeddings/oleObject54.bin"/><Relationship Id="rId40" Type="http://schemas.openxmlformats.org/officeDocument/2006/relationships/image" Target="media/image33.wmf"/><Relationship Id="rId115" Type="http://schemas.openxmlformats.org/officeDocument/2006/relationships/image" Target="media/image108.wmf"/><Relationship Id="rId136" Type="http://schemas.openxmlformats.org/officeDocument/2006/relationships/image" Target="media/image129.wmf"/><Relationship Id="rId157" Type="http://schemas.openxmlformats.org/officeDocument/2006/relationships/image" Target="media/image149.wmf"/><Relationship Id="rId178" Type="http://schemas.openxmlformats.org/officeDocument/2006/relationships/image" Target="media/image171.wmf"/><Relationship Id="rId301" Type="http://schemas.openxmlformats.org/officeDocument/2006/relationships/image" Target="media/image280.emf"/><Relationship Id="rId322" Type="http://schemas.openxmlformats.org/officeDocument/2006/relationships/image" Target="media/image304.wmf"/><Relationship Id="rId343" Type="http://schemas.openxmlformats.org/officeDocument/2006/relationships/image" Target="media/image318.emf"/><Relationship Id="rId364" Type="http://schemas.openxmlformats.org/officeDocument/2006/relationships/image" Target="media/image337.wmf"/><Relationship Id="rId61" Type="http://schemas.openxmlformats.org/officeDocument/2006/relationships/image" Target="media/image54.wmf"/><Relationship Id="rId82" Type="http://schemas.openxmlformats.org/officeDocument/2006/relationships/image" Target="media/image75.wmf"/><Relationship Id="rId199" Type="http://schemas.openxmlformats.org/officeDocument/2006/relationships/image" Target="media/image185.wmf"/><Relationship Id="rId203" Type="http://schemas.openxmlformats.org/officeDocument/2006/relationships/image" Target="media/image192.wmf"/><Relationship Id="rId385" Type="http://schemas.openxmlformats.org/officeDocument/2006/relationships/oleObject" Target="embeddings/oleObject26.bin"/><Relationship Id="rId19" Type="http://schemas.openxmlformats.org/officeDocument/2006/relationships/image" Target="media/image12.wmf"/><Relationship Id="rId224" Type="http://schemas.openxmlformats.org/officeDocument/2006/relationships/image" Target="media/image213.wmf"/><Relationship Id="rId245" Type="http://schemas.openxmlformats.org/officeDocument/2006/relationships/image" Target="media/image234.wmf"/><Relationship Id="rId266" Type="http://schemas.openxmlformats.org/officeDocument/2006/relationships/oleObject" Target="embeddings/oleObject5.bin"/><Relationship Id="rId287" Type="http://schemas.openxmlformats.org/officeDocument/2006/relationships/image" Target="media/image266.emf"/><Relationship Id="rId410" Type="http://schemas.openxmlformats.org/officeDocument/2006/relationships/image" Target="media/image361.wmf"/><Relationship Id="rId431" Type="http://schemas.openxmlformats.org/officeDocument/2006/relationships/oleObject" Target="embeddings/oleObject49.bin"/><Relationship Id="rId30" Type="http://schemas.openxmlformats.org/officeDocument/2006/relationships/image" Target="media/image23.wmf"/><Relationship Id="rId105" Type="http://schemas.openxmlformats.org/officeDocument/2006/relationships/image" Target="media/image98.wmf"/><Relationship Id="rId126" Type="http://schemas.openxmlformats.org/officeDocument/2006/relationships/image" Target="media/image119.emf"/><Relationship Id="rId147" Type="http://schemas.openxmlformats.org/officeDocument/2006/relationships/image" Target="media/image139.wmf"/><Relationship Id="rId168" Type="http://schemas.openxmlformats.org/officeDocument/2006/relationships/image" Target="media/image160.emf"/><Relationship Id="rId312" Type="http://schemas.openxmlformats.org/officeDocument/2006/relationships/image" Target="media/image294.wmf"/><Relationship Id="rId333" Type="http://schemas.openxmlformats.org/officeDocument/2006/relationships/image" Target="media/image315.wmf"/><Relationship Id="rId354" Type="http://schemas.openxmlformats.org/officeDocument/2006/relationships/oleObject" Target="embeddings/oleObject15.bin"/><Relationship Id="rId51" Type="http://schemas.openxmlformats.org/officeDocument/2006/relationships/image" Target="media/image44.wmf"/><Relationship Id="rId72" Type="http://schemas.openxmlformats.org/officeDocument/2006/relationships/image" Target="media/image65.wmf"/><Relationship Id="rId93" Type="http://schemas.openxmlformats.org/officeDocument/2006/relationships/image" Target="media/image86.wmf"/><Relationship Id="rId189" Type="http://schemas.openxmlformats.org/officeDocument/2006/relationships/image" Target="media/image178.wmf"/><Relationship Id="rId375" Type="http://schemas.openxmlformats.org/officeDocument/2006/relationships/oleObject" Target="embeddings/oleObject21.bin"/><Relationship Id="rId396" Type="http://schemas.openxmlformats.org/officeDocument/2006/relationships/image" Target="media/image354.wmf"/><Relationship Id="rId3" Type="http://schemas.openxmlformats.org/officeDocument/2006/relationships/styles" Target="styles.xml"/><Relationship Id="rId214" Type="http://schemas.openxmlformats.org/officeDocument/2006/relationships/image" Target="media/image203.wmf"/><Relationship Id="rId235" Type="http://schemas.openxmlformats.org/officeDocument/2006/relationships/image" Target="media/image224.wmf"/><Relationship Id="rId256" Type="http://schemas.openxmlformats.org/officeDocument/2006/relationships/image" Target="media/image245.emf"/><Relationship Id="rId277" Type="http://schemas.openxmlformats.org/officeDocument/2006/relationships/image" Target="media/image256.emf"/><Relationship Id="rId298" Type="http://schemas.openxmlformats.org/officeDocument/2006/relationships/image" Target="media/image277.emf"/><Relationship Id="rId400" Type="http://schemas.openxmlformats.org/officeDocument/2006/relationships/image" Target="media/image356.wmf"/><Relationship Id="rId421" Type="http://schemas.openxmlformats.org/officeDocument/2006/relationships/oleObject" Target="embeddings/oleObject44.bin"/><Relationship Id="rId442" Type="http://schemas.openxmlformats.org/officeDocument/2006/relationships/image" Target="media/image377.wmf"/><Relationship Id="rId116" Type="http://schemas.openxmlformats.org/officeDocument/2006/relationships/image" Target="media/image109.emf"/><Relationship Id="rId137" Type="http://schemas.openxmlformats.org/officeDocument/2006/relationships/image" Target="media/image130.wmf"/><Relationship Id="rId158" Type="http://schemas.openxmlformats.org/officeDocument/2006/relationships/image" Target="media/image150.wmf"/><Relationship Id="rId302" Type="http://schemas.openxmlformats.org/officeDocument/2006/relationships/image" Target="media/image281.emf"/><Relationship Id="rId323" Type="http://schemas.openxmlformats.org/officeDocument/2006/relationships/image" Target="media/image305.wmf"/><Relationship Id="rId344" Type="http://schemas.openxmlformats.org/officeDocument/2006/relationships/image" Target="media/image319.emf"/><Relationship Id="rId20" Type="http://schemas.openxmlformats.org/officeDocument/2006/relationships/image" Target="media/image13.wmf"/><Relationship Id="rId41" Type="http://schemas.openxmlformats.org/officeDocument/2006/relationships/image" Target="media/image34.wmf"/><Relationship Id="rId62" Type="http://schemas.openxmlformats.org/officeDocument/2006/relationships/image" Target="media/image55.wmf"/><Relationship Id="rId83" Type="http://schemas.openxmlformats.org/officeDocument/2006/relationships/image" Target="media/image76.wmf"/><Relationship Id="rId179" Type="http://schemas.openxmlformats.org/officeDocument/2006/relationships/image" Target="media/image172.png"/><Relationship Id="rId365" Type="http://schemas.openxmlformats.org/officeDocument/2006/relationships/image" Target="media/image338.wmf"/><Relationship Id="rId386" Type="http://schemas.openxmlformats.org/officeDocument/2006/relationships/image" Target="media/image349.wmf"/><Relationship Id="rId190" Type="http://schemas.openxmlformats.org/officeDocument/2006/relationships/image" Target="media/image179.wmf"/><Relationship Id="rId204" Type="http://schemas.openxmlformats.org/officeDocument/2006/relationships/image" Target="media/image193.wmf"/><Relationship Id="rId225" Type="http://schemas.openxmlformats.org/officeDocument/2006/relationships/image" Target="media/image214.wmf"/><Relationship Id="rId246" Type="http://schemas.openxmlformats.org/officeDocument/2006/relationships/image" Target="media/image235.wmf"/><Relationship Id="rId267" Type="http://schemas.openxmlformats.org/officeDocument/2006/relationships/image" Target="media/image251.wmf"/><Relationship Id="rId288" Type="http://schemas.openxmlformats.org/officeDocument/2006/relationships/image" Target="media/image267.emf"/><Relationship Id="rId411" Type="http://schemas.openxmlformats.org/officeDocument/2006/relationships/oleObject" Target="embeddings/oleObject39.bin"/><Relationship Id="rId432" Type="http://schemas.openxmlformats.org/officeDocument/2006/relationships/image" Target="media/image372.wmf"/><Relationship Id="rId106" Type="http://schemas.openxmlformats.org/officeDocument/2006/relationships/image" Target="media/image99.emf"/><Relationship Id="rId127" Type="http://schemas.openxmlformats.org/officeDocument/2006/relationships/image" Target="media/image120.emf"/><Relationship Id="rId313" Type="http://schemas.openxmlformats.org/officeDocument/2006/relationships/image" Target="media/image295.wmf"/><Relationship Id="rId10" Type="http://schemas.openxmlformats.org/officeDocument/2006/relationships/image" Target="media/image3.wmf"/><Relationship Id="rId31" Type="http://schemas.openxmlformats.org/officeDocument/2006/relationships/image" Target="media/image24.wmf"/><Relationship Id="rId52" Type="http://schemas.openxmlformats.org/officeDocument/2006/relationships/image" Target="media/image45.wmf"/><Relationship Id="rId73" Type="http://schemas.openxmlformats.org/officeDocument/2006/relationships/image" Target="media/image66.wmf"/><Relationship Id="rId94" Type="http://schemas.openxmlformats.org/officeDocument/2006/relationships/image" Target="media/image87.wmf"/><Relationship Id="rId148" Type="http://schemas.openxmlformats.org/officeDocument/2006/relationships/image" Target="media/image140.wmf"/><Relationship Id="rId169" Type="http://schemas.openxmlformats.org/officeDocument/2006/relationships/image" Target="media/image161.emf"/><Relationship Id="rId334" Type="http://schemas.openxmlformats.org/officeDocument/2006/relationships/image" Target="media/image316.wmf"/><Relationship Id="rId355" Type="http://schemas.openxmlformats.org/officeDocument/2006/relationships/image" Target="media/image329.wmf"/><Relationship Id="rId376" Type="http://schemas.openxmlformats.org/officeDocument/2006/relationships/image" Target="media/image344.wmf"/><Relationship Id="rId397" Type="http://schemas.openxmlformats.org/officeDocument/2006/relationships/oleObject" Target="embeddings/oleObject32.bin"/><Relationship Id="rId4" Type="http://schemas.openxmlformats.org/officeDocument/2006/relationships/settings" Target="settings.xml"/><Relationship Id="rId180" Type="http://schemas.openxmlformats.org/officeDocument/2006/relationships/hyperlink" Target="http://www.wiley.com/legacy/wileychi/molisch/supp/appendices/Chapter_13_Appendix.pdf" TargetMode="External"/><Relationship Id="rId215" Type="http://schemas.openxmlformats.org/officeDocument/2006/relationships/image" Target="media/image204.wmf"/><Relationship Id="rId236" Type="http://schemas.openxmlformats.org/officeDocument/2006/relationships/image" Target="media/image225.wmf"/><Relationship Id="rId257" Type="http://schemas.openxmlformats.org/officeDocument/2006/relationships/image" Target="media/image246.wmf"/><Relationship Id="rId278" Type="http://schemas.openxmlformats.org/officeDocument/2006/relationships/image" Target="media/image257.emf"/><Relationship Id="rId401" Type="http://schemas.openxmlformats.org/officeDocument/2006/relationships/oleObject" Target="embeddings/oleObject34.bin"/><Relationship Id="rId422" Type="http://schemas.openxmlformats.org/officeDocument/2006/relationships/image" Target="media/image367.wmf"/><Relationship Id="rId443" Type="http://schemas.openxmlformats.org/officeDocument/2006/relationships/oleObject" Target="embeddings/oleObject55.bin"/><Relationship Id="rId303" Type="http://schemas.openxmlformats.org/officeDocument/2006/relationships/image" Target="media/image282.emf"/><Relationship Id="rId42" Type="http://schemas.openxmlformats.org/officeDocument/2006/relationships/image" Target="media/image35.wmf"/><Relationship Id="rId84" Type="http://schemas.openxmlformats.org/officeDocument/2006/relationships/image" Target="media/image77.wmf"/><Relationship Id="rId138" Type="http://schemas.openxmlformats.org/officeDocument/2006/relationships/image" Target="media/image131.wmf"/><Relationship Id="rId345" Type="http://schemas.openxmlformats.org/officeDocument/2006/relationships/image" Target="media/image320.emf"/><Relationship Id="rId387" Type="http://schemas.openxmlformats.org/officeDocument/2006/relationships/oleObject" Target="embeddings/oleObject27.bin"/><Relationship Id="rId191" Type="http://schemas.openxmlformats.org/officeDocument/2006/relationships/image" Target="media/image180.wmf"/><Relationship Id="rId205" Type="http://schemas.openxmlformats.org/officeDocument/2006/relationships/image" Target="media/image194.wmf"/><Relationship Id="rId247" Type="http://schemas.openxmlformats.org/officeDocument/2006/relationships/image" Target="media/image236.wmf"/><Relationship Id="rId412" Type="http://schemas.openxmlformats.org/officeDocument/2006/relationships/image" Target="media/image362.wmf"/><Relationship Id="rId107" Type="http://schemas.openxmlformats.org/officeDocument/2006/relationships/image" Target="media/image100.wmf"/><Relationship Id="rId289" Type="http://schemas.openxmlformats.org/officeDocument/2006/relationships/image" Target="media/image268.emf"/><Relationship Id="rId11" Type="http://schemas.openxmlformats.org/officeDocument/2006/relationships/image" Target="media/image4.wmf"/><Relationship Id="rId53" Type="http://schemas.openxmlformats.org/officeDocument/2006/relationships/image" Target="media/image46.wmf"/><Relationship Id="rId149" Type="http://schemas.openxmlformats.org/officeDocument/2006/relationships/image" Target="media/image141.wmf"/><Relationship Id="rId314" Type="http://schemas.openxmlformats.org/officeDocument/2006/relationships/image" Target="media/image296.wmf"/><Relationship Id="rId356" Type="http://schemas.openxmlformats.org/officeDocument/2006/relationships/oleObject" Target="embeddings/oleObject16.bin"/><Relationship Id="rId398" Type="http://schemas.openxmlformats.org/officeDocument/2006/relationships/image" Target="media/image355.wmf"/><Relationship Id="rId95" Type="http://schemas.openxmlformats.org/officeDocument/2006/relationships/image" Target="media/image88.wmf"/><Relationship Id="rId160" Type="http://schemas.openxmlformats.org/officeDocument/2006/relationships/image" Target="media/image152.wmf"/><Relationship Id="rId216" Type="http://schemas.openxmlformats.org/officeDocument/2006/relationships/image" Target="media/image205.wmf"/><Relationship Id="rId423" Type="http://schemas.openxmlformats.org/officeDocument/2006/relationships/oleObject" Target="embeddings/oleObject45.bin"/><Relationship Id="rId258" Type="http://schemas.openxmlformats.org/officeDocument/2006/relationships/oleObject" Target="embeddings/oleObject1.bin"/><Relationship Id="rId22" Type="http://schemas.openxmlformats.org/officeDocument/2006/relationships/image" Target="media/image15.wmf"/><Relationship Id="rId64" Type="http://schemas.openxmlformats.org/officeDocument/2006/relationships/image" Target="media/image57.wmf"/><Relationship Id="rId118" Type="http://schemas.openxmlformats.org/officeDocument/2006/relationships/image" Target="media/image111.emf"/><Relationship Id="rId325" Type="http://schemas.openxmlformats.org/officeDocument/2006/relationships/image" Target="media/image307.wmf"/><Relationship Id="rId367" Type="http://schemas.openxmlformats.org/officeDocument/2006/relationships/oleObject" Target="embeddings/oleObject17.bin"/><Relationship Id="rId171" Type="http://schemas.openxmlformats.org/officeDocument/2006/relationships/image" Target="media/image163.emf"/><Relationship Id="rId227" Type="http://schemas.openxmlformats.org/officeDocument/2006/relationships/image" Target="media/image216.wmf"/><Relationship Id="rId269" Type="http://schemas.openxmlformats.org/officeDocument/2006/relationships/image" Target="media/image252.wmf"/><Relationship Id="rId434" Type="http://schemas.openxmlformats.org/officeDocument/2006/relationships/image" Target="media/image373.wmf"/><Relationship Id="rId33" Type="http://schemas.openxmlformats.org/officeDocument/2006/relationships/image" Target="media/image26.wmf"/><Relationship Id="rId129" Type="http://schemas.openxmlformats.org/officeDocument/2006/relationships/image" Target="media/image122.emf"/><Relationship Id="rId280" Type="http://schemas.openxmlformats.org/officeDocument/2006/relationships/image" Target="media/image259.emf"/><Relationship Id="rId336" Type="http://schemas.openxmlformats.org/officeDocument/2006/relationships/oleObject" Target="embeddings/oleObject11.bin"/><Relationship Id="rId75" Type="http://schemas.openxmlformats.org/officeDocument/2006/relationships/image" Target="media/image68.wmf"/><Relationship Id="rId140" Type="http://schemas.openxmlformats.org/officeDocument/2006/relationships/image" Target="media/image133.wmf"/><Relationship Id="rId182" Type="http://schemas.openxmlformats.org/officeDocument/2006/relationships/image" Target="media/image167.emf"/><Relationship Id="rId378" Type="http://schemas.openxmlformats.org/officeDocument/2006/relationships/image" Target="media/image345.wmf"/><Relationship Id="rId403" Type="http://schemas.openxmlformats.org/officeDocument/2006/relationships/oleObject" Target="embeddings/oleObject35.bin"/><Relationship Id="rId6" Type="http://schemas.openxmlformats.org/officeDocument/2006/relationships/footnotes" Target="footnotes.xml"/><Relationship Id="rId238" Type="http://schemas.openxmlformats.org/officeDocument/2006/relationships/image" Target="media/image227.wmf"/><Relationship Id="rId445" Type="http://schemas.openxmlformats.org/officeDocument/2006/relationships/header" Target="header1.xml"/><Relationship Id="rId291" Type="http://schemas.openxmlformats.org/officeDocument/2006/relationships/image" Target="media/image270.emf"/><Relationship Id="rId305" Type="http://schemas.openxmlformats.org/officeDocument/2006/relationships/image" Target="media/image284.emf"/><Relationship Id="rId347" Type="http://schemas.openxmlformats.org/officeDocument/2006/relationships/image" Target="media/image322.emf"/><Relationship Id="rId44" Type="http://schemas.openxmlformats.org/officeDocument/2006/relationships/image" Target="media/image37.wmf"/><Relationship Id="rId86" Type="http://schemas.openxmlformats.org/officeDocument/2006/relationships/image" Target="media/image79.wmf"/><Relationship Id="rId151" Type="http://schemas.openxmlformats.org/officeDocument/2006/relationships/image" Target="media/image143.wmf"/><Relationship Id="rId389" Type="http://schemas.openxmlformats.org/officeDocument/2006/relationships/oleObject" Target="embeddings/oleObject28.bin"/><Relationship Id="rId193" Type="http://schemas.openxmlformats.org/officeDocument/2006/relationships/image" Target="media/image182.emf"/><Relationship Id="rId207" Type="http://schemas.openxmlformats.org/officeDocument/2006/relationships/image" Target="media/image196.wmf"/><Relationship Id="rId249" Type="http://schemas.openxmlformats.org/officeDocument/2006/relationships/image" Target="media/image238.wmf"/><Relationship Id="rId414" Type="http://schemas.openxmlformats.org/officeDocument/2006/relationships/image" Target="media/image363.wmf"/><Relationship Id="rId13" Type="http://schemas.openxmlformats.org/officeDocument/2006/relationships/image" Target="media/image6.wmf"/><Relationship Id="rId109" Type="http://schemas.openxmlformats.org/officeDocument/2006/relationships/image" Target="media/image102.wmf"/><Relationship Id="rId260" Type="http://schemas.openxmlformats.org/officeDocument/2006/relationships/oleObject" Target="embeddings/oleObject2.bin"/><Relationship Id="rId316" Type="http://schemas.openxmlformats.org/officeDocument/2006/relationships/image" Target="media/image298.wmf"/><Relationship Id="rId55" Type="http://schemas.openxmlformats.org/officeDocument/2006/relationships/image" Target="media/image48.wmf"/><Relationship Id="rId97" Type="http://schemas.openxmlformats.org/officeDocument/2006/relationships/image" Target="media/image90.wmf"/><Relationship Id="rId120" Type="http://schemas.openxmlformats.org/officeDocument/2006/relationships/image" Target="media/image113.emf"/><Relationship Id="rId358" Type="http://schemas.openxmlformats.org/officeDocument/2006/relationships/image" Target="media/image331.wmf"/><Relationship Id="rId162" Type="http://schemas.openxmlformats.org/officeDocument/2006/relationships/image" Target="media/image154.wmf"/><Relationship Id="rId218" Type="http://schemas.openxmlformats.org/officeDocument/2006/relationships/image" Target="media/image207.wmf"/><Relationship Id="rId425" Type="http://schemas.openxmlformats.org/officeDocument/2006/relationships/oleObject" Target="embeddings/oleObject46.bin"/><Relationship Id="rId271" Type="http://schemas.openxmlformats.org/officeDocument/2006/relationships/image" Target="media/image253.wmf"/><Relationship Id="rId24" Type="http://schemas.openxmlformats.org/officeDocument/2006/relationships/image" Target="media/image17.wmf"/><Relationship Id="rId66" Type="http://schemas.openxmlformats.org/officeDocument/2006/relationships/image" Target="media/image59.wmf"/><Relationship Id="rId131" Type="http://schemas.openxmlformats.org/officeDocument/2006/relationships/image" Target="media/image124.wmf"/><Relationship Id="rId327" Type="http://schemas.openxmlformats.org/officeDocument/2006/relationships/image" Target="media/image309.wmf"/><Relationship Id="rId369" Type="http://schemas.openxmlformats.org/officeDocument/2006/relationships/image" Target="media/image340.wmf"/><Relationship Id="rId173" Type="http://schemas.openxmlformats.org/officeDocument/2006/relationships/image" Target="media/image165.png"/><Relationship Id="rId229" Type="http://schemas.openxmlformats.org/officeDocument/2006/relationships/image" Target="media/image218.wmf"/><Relationship Id="rId380" Type="http://schemas.openxmlformats.org/officeDocument/2006/relationships/image" Target="media/image346.wmf"/><Relationship Id="rId436" Type="http://schemas.openxmlformats.org/officeDocument/2006/relationships/image" Target="media/image374.wmf"/><Relationship Id="rId240" Type="http://schemas.openxmlformats.org/officeDocument/2006/relationships/image" Target="media/image229.wmf"/><Relationship Id="rId35" Type="http://schemas.openxmlformats.org/officeDocument/2006/relationships/image" Target="media/image28.wmf"/><Relationship Id="rId77" Type="http://schemas.openxmlformats.org/officeDocument/2006/relationships/image" Target="media/image70.wmf"/><Relationship Id="rId100" Type="http://schemas.openxmlformats.org/officeDocument/2006/relationships/image" Target="media/image93.wmf"/><Relationship Id="rId282" Type="http://schemas.openxmlformats.org/officeDocument/2006/relationships/image" Target="media/image261.emf"/><Relationship Id="rId338" Type="http://schemas.openxmlformats.org/officeDocument/2006/relationships/oleObject" Target="embeddings/oleObject12.bin"/><Relationship Id="rId8" Type="http://schemas.openxmlformats.org/officeDocument/2006/relationships/image" Target="media/image1.wmf"/><Relationship Id="rId142" Type="http://schemas.openxmlformats.org/officeDocument/2006/relationships/image" Target="media/image135.wmf"/><Relationship Id="rId184" Type="http://schemas.openxmlformats.org/officeDocument/2006/relationships/image" Target="media/image173.wmf"/><Relationship Id="rId391" Type="http://schemas.openxmlformats.org/officeDocument/2006/relationships/oleObject" Target="embeddings/oleObject29.bin"/><Relationship Id="rId405" Type="http://schemas.openxmlformats.org/officeDocument/2006/relationships/oleObject" Target="embeddings/oleObject36.bin"/><Relationship Id="rId447" Type="http://schemas.openxmlformats.org/officeDocument/2006/relationships/fontTable" Target="fontTable.xml"/><Relationship Id="rId251" Type="http://schemas.openxmlformats.org/officeDocument/2006/relationships/image" Target="media/image240.wmf"/><Relationship Id="rId46" Type="http://schemas.openxmlformats.org/officeDocument/2006/relationships/image" Target="media/image39.wmf"/><Relationship Id="rId293" Type="http://schemas.openxmlformats.org/officeDocument/2006/relationships/image" Target="media/image272.emf"/><Relationship Id="rId307" Type="http://schemas.openxmlformats.org/officeDocument/2006/relationships/image" Target="media/image289.wmf"/><Relationship Id="rId349" Type="http://schemas.openxmlformats.org/officeDocument/2006/relationships/image" Target="media/image324.emf"/><Relationship Id="rId88" Type="http://schemas.openxmlformats.org/officeDocument/2006/relationships/image" Target="media/image81.wmf"/><Relationship Id="rId111" Type="http://schemas.openxmlformats.org/officeDocument/2006/relationships/image" Target="media/image104.wmf"/><Relationship Id="rId153" Type="http://schemas.openxmlformats.org/officeDocument/2006/relationships/image" Target="media/image145.wmf"/><Relationship Id="rId195" Type="http://schemas.openxmlformats.org/officeDocument/2006/relationships/image" Target="media/image184.emf"/><Relationship Id="rId209" Type="http://schemas.openxmlformats.org/officeDocument/2006/relationships/image" Target="media/image198.wmf"/><Relationship Id="rId360" Type="http://schemas.openxmlformats.org/officeDocument/2006/relationships/image" Target="media/image333.wmf"/><Relationship Id="rId416" Type="http://schemas.openxmlformats.org/officeDocument/2006/relationships/image" Target="media/image364.wmf"/><Relationship Id="rId220" Type="http://schemas.openxmlformats.org/officeDocument/2006/relationships/image" Target="media/image209.wmf"/><Relationship Id="rId15" Type="http://schemas.openxmlformats.org/officeDocument/2006/relationships/image" Target="media/image8.wmf"/><Relationship Id="rId57" Type="http://schemas.openxmlformats.org/officeDocument/2006/relationships/image" Target="media/image50.wmf"/><Relationship Id="rId262" Type="http://schemas.openxmlformats.org/officeDocument/2006/relationships/oleObject" Target="embeddings/oleObject3.bin"/><Relationship Id="rId318" Type="http://schemas.openxmlformats.org/officeDocument/2006/relationships/image" Target="media/image300.wmf"/><Relationship Id="rId99" Type="http://schemas.openxmlformats.org/officeDocument/2006/relationships/image" Target="media/image92.wmf"/><Relationship Id="rId122" Type="http://schemas.openxmlformats.org/officeDocument/2006/relationships/image" Target="media/image115.emf"/><Relationship Id="rId164" Type="http://schemas.openxmlformats.org/officeDocument/2006/relationships/image" Target="media/image156.wmf"/><Relationship Id="rId371" Type="http://schemas.openxmlformats.org/officeDocument/2006/relationships/image" Target="media/image341.emf"/><Relationship Id="rId427" Type="http://schemas.openxmlformats.org/officeDocument/2006/relationships/oleObject" Target="embeddings/oleObject47.bin"/><Relationship Id="rId26" Type="http://schemas.openxmlformats.org/officeDocument/2006/relationships/image" Target="media/image19.wmf"/><Relationship Id="rId231" Type="http://schemas.openxmlformats.org/officeDocument/2006/relationships/image" Target="media/image220.wmf"/><Relationship Id="rId273" Type="http://schemas.openxmlformats.org/officeDocument/2006/relationships/image" Target="media/image254.wmf"/><Relationship Id="rId329" Type="http://schemas.openxmlformats.org/officeDocument/2006/relationships/image" Target="media/image311.wmf"/><Relationship Id="rId68" Type="http://schemas.openxmlformats.org/officeDocument/2006/relationships/image" Target="media/image61.wmf"/><Relationship Id="rId133" Type="http://schemas.openxmlformats.org/officeDocument/2006/relationships/image" Target="media/image126.wmf"/><Relationship Id="rId175" Type="http://schemas.openxmlformats.org/officeDocument/2006/relationships/image" Target="media/image168.wmf"/><Relationship Id="rId340" Type="http://schemas.openxmlformats.org/officeDocument/2006/relationships/oleObject" Target="embeddings/oleObject13.bin"/><Relationship Id="rId200" Type="http://schemas.openxmlformats.org/officeDocument/2006/relationships/image" Target="media/image186.wmf"/><Relationship Id="rId382" Type="http://schemas.openxmlformats.org/officeDocument/2006/relationships/image" Target="media/image347.wmf"/><Relationship Id="rId438" Type="http://schemas.openxmlformats.org/officeDocument/2006/relationships/image" Target="media/image375.wmf"/><Relationship Id="rId242" Type="http://schemas.openxmlformats.org/officeDocument/2006/relationships/image" Target="media/image231.wmf"/><Relationship Id="rId284" Type="http://schemas.openxmlformats.org/officeDocument/2006/relationships/image" Target="media/image263.emf"/><Relationship Id="rId37" Type="http://schemas.openxmlformats.org/officeDocument/2006/relationships/image" Target="media/image30.wmf"/><Relationship Id="rId79" Type="http://schemas.openxmlformats.org/officeDocument/2006/relationships/image" Target="media/image72.wmf"/><Relationship Id="rId102" Type="http://schemas.openxmlformats.org/officeDocument/2006/relationships/image" Target="media/image95.wmf"/><Relationship Id="rId144" Type="http://schemas.openxmlformats.org/officeDocument/2006/relationships/image" Target="media/image137.wmf"/><Relationship Id="rId90" Type="http://schemas.openxmlformats.org/officeDocument/2006/relationships/image" Target="media/image83.wmf"/><Relationship Id="rId186" Type="http://schemas.openxmlformats.org/officeDocument/2006/relationships/image" Target="media/image175.wmf"/><Relationship Id="rId351" Type="http://schemas.openxmlformats.org/officeDocument/2006/relationships/image" Target="media/image326.emf"/><Relationship Id="rId393" Type="http://schemas.openxmlformats.org/officeDocument/2006/relationships/oleObject" Target="embeddings/oleObject30.bin"/><Relationship Id="rId407" Type="http://schemas.openxmlformats.org/officeDocument/2006/relationships/oleObject" Target="embeddings/oleObject37.bin"/><Relationship Id="rId211" Type="http://schemas.openxmlformats.org/officeDocument/2006/relationships/image" Target="media/image200.wmf"/><Relationship Id="rId253" Type="http://schemas.openxmlformats.org/officeDocument/2006/relationships/image" Target="media/image242.wmf"/><Relationship Id="rId295" Type="http://schemas.openxmlformats.org/officeDocument/2006/relationships/image" Target="media/image274.emf"/><Relationship Id="rId309" Type="http://schemas.openxmlformats.org/officeDocument/2006/relationships/image" Target="media/image291.wmf"/><Relationship Id="rId48" Type="http://schemas.openxmlformats.org/officeDocument/2006/relationships/image" Target="media/image41.wmf"/><Relationship Id="rId113" Type="http://schemas.openxmlformats.org/officeDocument/2006/relationships/image" Target="media/image106.wmf"/><Relationship Id="rId320" Type="http://schemas.openxmlformats.org/officeDocument/2006/relationships/image" Target="media/image302.wmf"/><Relationship Id="rId155" Type="http://schemas.openxmlformats.org/officeDocument/2006/relationships/image" Target="media/image147.wmf"/><Relationship Id="rId197" Type="http://schemas.openxmlformats.org/officeDocument/2006/relationships/image" Target="media/image189.wmf"/><Relationship Id="rId362" Type="http://schemas.openxmlformats.org/officeDocument/2006/relationships/image" Target="media/image335.wmf"/><Relationship Id="rId418" Type="http://schemas.openxmlformats.org/officeDocument/2006/relationships/image" Target="media/image365.wmf"/><Relationship Id="rId222" Type="http://schemas.openxmlformats.org/officeDocument/2006/relationships/image" Target="media/image211.wmf"/><Relationship Id="rId264" Type="http://schemas.openxmlformats.org/officeDocument/2006/relationships/oleObject" Target="embeddings/oleObject4.bin"/><Relationship Id="rId17" Type="http://schemas.openxmlformats.org/officeDocument/2006/relationships/image" Target="media/image10.wmf"/><Relationship Id="rId59" Type="http://schemas.openxmlformats.org/officeDocument/2006/relationships/image" Target="media/image52.wmf"/><Relationship Id="rId124" Type="http://schemas.openxmlformats.org/officeDocument/2006/relationships/image" Target="media/image117.emf"/><Relationship Id="rId70" Type="http://schemas.openxmlformats.org/officeDocument/2006/relationships/image" Target="media/image63.wmf"/><Relationship Id="rId166" Type="http://schemas.openxmlformats.org/officeDocument/2006/relationships/image" Target="media/image158.wmf"/><Relationship Id="rId331" Type="http://schemas.openxmlformats.org/officeDocument/2006/relationships/image" Target="media/image313.wmf"/><Relationship Id="rId373" Type="http://schemas.openxmlformats.org/officeDocument/2006/relationships/oleObject" Target="embeddings/oleObject20.bin"/><Relationship Id="rId429" Type="http://schemas.openxmlformats.org/officeDocument/2006/relationships/oleObject" Target="embeddings/oleObject48.bin"/><Relationship Id="rId1" Type="http://schemas.openxmlformats.org/officeDocument/2006/relationships/customXml" Target="../customXml/item1.xml"/><Relationship Id="rId233" Type="http://schemas.openxmlformats.org/officeDocument/2006/relationships/image" Target="media/image222.wmf"/><Relationship Id="rId440" Type="http://schemas.openxmlformats.org/officeDocument/2006/relationships/image" Target="media/image376.wmf"/><Relationship Id="rId28" Type="http://schemas.openxmlformats.org/officeDocument/2006/relationships/image" Target="media/image21.wmf"/><Relationship Id="rId275" Type="http://schemas.openxmlformats.org/officeDocument/2006/relationships/image" Target="media/image255.wmf"/><Relationship Id="rId300" Type="http://schemas.openxmlformats.org/officeDocument/2006/relationships/image" Target="media/image279.emf"/><Relationship Id="rId81" Type="http://schemas.openxmlformats.org/officeDocument/2006/relationships/image" Target="media/image74.wmf"/><Relationship Id="rId135" Type="http://schemas.openxmlformats.org/officeDocument/2006/relationships/image" Target="media/image128.wmf"/><Relationship Id="rId177" Type="http://schemas.openxmlformats.org/officeDocument/2006/relationships/image" Target="media/image170.wmf"/><Relationship Id="rId342" Type="http://schemas.openxmlformats.org/officeDocument/2006/relationships/oleObject" Target="embeddings/oleObject14.bin"/><Relationship Id="rId384" Type="http://schemas.openxmlformats.org/officeDocument/2006/relationships/image" Target="media/image348.wmf"/><Relationship Id="rId202" Type="http://schemas.openxmlformats.org/officeDocument/2006/relationships/image" Target="media/image191.wmf"/><Relationship Id="rId244" Type="http://schemas.openxmlformats.org/officeDocument/2006/relationships/image" Target="media/image233.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C92C31-5074-634F-A4F7-A8A24809B4ED}">
  <we:reference id="wa104381909" version="3.19.0.0" store="en-US" storeType="OMEX"/>
  <we:alternateReferences>
    <we:reference id="wa104381909" version="3.19.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E1F07-E0B8-E64C-8FED-3F2108C6D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4 - Transform Theory.dotx</Template>
  <TotalTime>1083</TotalTime>
  <Pages>31</Pages>
  <Words>6693</Words>
  <Characters>38154</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7</cp:revision>
  <dcterms:created xsi:type="dcterms:W3CDTF">2025-09-26T01:17:00Z</dcterms:created>
  <dcterms:modified xsi:type="dcterms:W3CDTF">2026-10-05T16:31:00Z</dcterms:modified>
</cp:coreProperties>
</file>