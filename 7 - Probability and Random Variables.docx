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C3287" w:rsidRPr="005A0E2A" w:rsidRDefault="001C3287" w:rsidP="006175D9">
      <w:pPr>
        <w:pStyle w:val="Heading1"/>
      </w:pPr>
      <w:bookmarkStart w:id="0" w:name="_Ref149015985"/>
      <w:bookmarkStart w:id="1" w:name="_Ref149015992"/>
      <w:bookmarkStart w:id="2" w:name="_Toc280363626"/>
      <w:bookmarkStart w:id="3" w:name="_Toc209781741"/>
      <w:bookmarkStart w:id="4" w:name="_Toc209787481"/>
      <w:bookmarkStart w:id="5" w:name="_Toc229857113"/>
      <w:bookmarkStart w:id="6" w:name="_Toc229926167"/>
      <w:r w:rsidRPr="005A0E2A">
        <w:t>Probability and Random Variables</w:t>
      </w:r>
      <w:bookmarkEnd w:id="0"/>
      <w:bookmarkEnd w:id="1"/>
      <w:bookmarkEnd w:id="2"/>
      <w:bookmarkEnd w:id="3"/>
      <w:bookmarkEnd w:id="4"/>
      <w:bookmarkEnd w:id="5"/>
      <w:bookmarkEnd w:id="6"/>
    </w:p>
    <w:p w:rsidR="001C3287" w:rsidRPr="00E369EF" w:rsidRDefault="001C3287" w:rsidP="00561CCE">
      <w:r w:rsidRPr="00E369EF">
        <w:fldChar w:fldCharType="begin"/>
      </w:r>
      <w:r w:rsidRPr="00E369EF">
        <w:instrText xml:space="preserve"> MACROBUTTON MTEditEquationSection2 Equation Section (Next)</w:instrText>
      </w:r>
      <w:r w:rsidRPr="00E369EF">
        <w:fldChar w:fldCharType="begin"/>
      </w:r>
      <w:r w:rsidRPr="00E369EF">
        <w:instrText xml:space="preserve"> SEQ MTEqn \r \h \* MERGEFORMAT </w:instrText>
      </w:r>
      <w:r w:rsidRPr="00E369EF">
        <w:fldChar w:fldCharType="end"/>
      </w:r>
      <w:r w:rsidRPr="00E369EF">
        <w:fldChar w:fldCharType="begin"/>
      </w:r>
      <w:r w:rsidRPr="00E369EF">
        <w:instrText xml:space="preserve"> SEQ MTSec \h \* MERGEFORMAT </w:instrText>
      </w:r>
      <w:r w:rsidRPr="00E369EF">
        <w:fldChar w:fldCharType="end"/>
      </w:r>
      <w:r w:rsidRPr="00E369EF">
        <w:fldChar w:fldCharType="end"/>
      </w:r>
      <w:r w:rsidRPr="00E369EF">
        <w:fldChar w:fldCharType="begin"/>
      </w:r>
      <w:r w:rsidRPr="00E369EF">
        <w:instrText xml:space="preserve"> MACROBUTTON MTEditEquationSection2 Equation Chapter 7 Section 1</w:instrText>
      </w:r>
      <w:r w:rsidRPr="00E369EF">
        <w:fldChar w:fldCharType="begin"/>
      </w:r>
      <w:r w:rsidRPr="00E369EF">
        <w:instrText xml:space="preserve"> SEQ MTEqn \r \h \* MERGEFORMAT </w:instrText>
      </w:r>
      <w:r w:rsidRPr="00E369EF">
        <w:fldChar w:fldCharType="end"/>
      </w:r>
      <w:r w:rsidRPr="00E369EF">
        <w:fldChar w:fldCharType="begin"/>
      </w:r>
      <w:r w:rsidRPr="00E369EF">
        <w:instrText xml:space="preserve"> SEQ MTSec \r 1 \h \* MERGEFORMAT </w:instrText>
      </w:r>
      <w:r w:rsidRPr="00E369EF">
        <w:fldChar w:fldCharType="end"/>
      </w:r>
      <w:r w:rsidRPr="00E369EF">
        <w:fldChar w:fldCharType="begin"/>
      </w:r>
      <w:r w:rsidRPr="00E369EF">
        <w:instrText xml:space="preserve"> SEQ MTChap \r 7 \h \* MERGEFORMAT </w:instrText>
      </w:r>
      <w:r w:rsidRPr="00E369EF">
        <w:fldChar w:fldCharType="end"/>
      </w:r>
      <w:r w:rsidRPr="00E369EF">
        <w:fldChar w:fldCharType="end"/>
      </w:r>
    </w:p>
    <w:p w:rsidR="001C3287" w:rsidRPr="005A0E2A" w:rsidRDefault="001C3287" w:rsidP="001C3287">
      <w:pPr>
        <w:pStyle w:val="Heading2"/>
        <w:numPr>
          <w:ilvl w:val="1"/>
          <w:numId w:val="70"/>
        </w:numPr>
      </w:pPr>
      <w:bookmarkStart w:id="7" w:name="_Toc280363627"/>
      <w:bookmarkStart w:id="8" w:name="_Toc209781742"/>
      <w:bookmarkStart w:id="9" w:name="_Toc209787482"/>
      <w:bookmarkStart w:id="10" w:name="_Toc229857114"/>
      <w:bookmarkStart w:id="11" w:name="_Toc229926168"/>
      <w:r w:rsidRPr="005A0E2A">
        <w:t>Set Algebra</w:t>
      </w:r>
      <w:bookmarkEnd w:id="7"/>
      <w:bookmarkEnd w:id="8"/>
      <w:bookmarkEnd w:id="9"/>
      <w:bookmarkEnd w:id="10"/>
      <w:bookmarkEnd w:id="11"/>
    </w:p>
    <w:p w:rsidR="001C3287" w:rsidRPr="00E369EF" w:rsidRDefault="001C3287" w:rsidP="00561CCE"/>
    <w:p w:rsidR="001C3287" w:rsidRPr="00E369EF" w:rsidRDefault="001C3287" w:rsidP="00561CCE">
      <w:r w:rsidRPr="00E369EF">
        <w:t>Sets are important in the study of probability because they are the elementary entities to which we assign probabilities.</w:t>
      </w:r>
    </w:p>
    <w:p w:rsidR="001C3287" w:rsidRPr="00E369EF" w:rsidRDefault="001C3287" w:rsidP="00561CCE"/>
    <w:p w:rsidR="001C3287" w:rsidRPr="00E369EF" w:rsidRDefault="001C3287" w:rsidP="00561CCE"/>
    <w:p w:rsidR="001C3287" w:rsidRPr="00E369EF" w:rsidRDefault="001C3287" w:rsidP="00561CCE">
      <w:r w:rsidRPr="00E369EF">
        <w:t>put in Venn diagrams</w:t>
      </w:r>
    </w:p>
    <w:p w:rsidR="001C3287" w:rsidRPr="00E369EF" w:rsidRDefault="001C3287" w:rsidP="00561CCE"/>
    <w:p w:rsidR="001C3287" w:rsidRPr="00E369EF" w:rsidRDefault="001C3287" w:rsidP="00561CCE">
      <w:r w:rsidRPr="00E369EF">
        <w:t xml:space="preserve">A </w:t>
      </w:r>
      <w:r w:rsidRPr="00E369EF">
        <w:rPr>
          <w:i/>
          <w:iCs/>
        </w:rPr>
        <w:t>set</w:t>
      </w:r>
      <w:r w:rsidRPr="00E369EF">
        <w:rPr>
          <w:i/>
          <w:iCs/>
          <w:noProof/>
          <w:position w:val="-4"/>
        </w:rPr>
        <w:drawing>
          <wp:inline distT="0" distB="0" distL="0" distR="0" wp14:anchorId="34C28A75" wp14:editId="26467A3B">
            <wp:extent cx="152400" cy="161925"/>
            <wp:effectExtent l="0" t="0" r="0" b="9525"/>
            <wp:docPr id="234898348" name="Picture 234898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 is a collection of elements </w:t>
      </w:r>
      <w:r w:rsidRPr="00E369EF">
        <w:rPr>
          <w:noProof/>
          <w:position w:val="-12"/>
        </w:rPr>
        <w:drawing>
          <wp:inline distT="0" distB="0" distL="0" distR="0" wp14:anchorId="78CBE719" wp14:editId="416D96BA">
            <wp:extent cx="409575" cy="228600"/>
            <wp:effectExtent l="0" t="0" r="9525" b="0"/>
            <wp:docPr id="1874418143" name="Picture 1874418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E369EF">
        <w:t>.  Sets with a finite number of elements are easy to describe.  Sets with a countably infinite number of elements are less easy to describe without nuanced mathematics.  However, sets with an uncountably infinite number of elements are very hard to describe.</w:t>
      </w:r>
    </w:p>
    <w:p w:rsidR="001C3287" w:rsidRPr="00E369EF" w:rsidRDefault="001C3287" w:rsidP="00561CCE"/>
    <w:p w:rsidR="001C3287" w:rsidRPr="00E369EF" w:rsidRDefault="001C3287" w:rsidP="00561CCE">
      <w:r w:rsidRPr="00E369EF">
        <w:t xml:space="preserve">The </w:t>
      </w:r>
      <w:r w:rsidRPr="00E369EF">
        <w:rPr>
          <w:i/>
          <w:iCs/>
        </w:rPr>
        <w:t>union</w:t>
      </w:r>
      <w:r w:rsidRPr="00E369EF">
        <w:t xml:space="preserve"> (sum) of two sets</w:t>
      </w:r>
      <w:r w:rsidRPr="00E369EF">
        <w:rPr>
          <w:noProof/>
          <w:position w:val="-4"/>
        </w:rPr>
        <w:drawing>
          <wp:inline distT="0" distB="0" distL="0" distR="0" wp14:anchorId="243C45F3" wp14:editId="37542FBA">
            <wp:extent cx="152400" cy="161925"/>
            <wp:effectExtent l="0" t="0" r="0" b="9525"/>
            <wp:docPr id="636981011" name="Picture 63698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and</w:t>
      </w:r>
      <w:r w:rsidRPr="00E369EF">
        <w:rPr>
          <w:noProof/>
          <w:position w:val="-4"/>
        </w:rPr>
        <w:drawing>
          <wp:inline distT="0" distB="0" distL="0" distR="0" wp14:anchorId="33B7D21B" wp14:editId="2E041FFD">
            <wp:extent cx="152400" cy="161925"/>
            <wp:effectExtent l="0" t="0" r="0" b="9525"/>
            <wp:docPr id="1180981454" name="Picture 118098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is the set </w:t>
      </w:r>
      <w:r w:rsidRPr="00E369EF">
        <w:rPr>
          <w:noProof/>
          <w:position w:val="-6"/>
        </w:rPr>
        <w:drawing>
          <wp:inline distT="0" distB="0" distL="0" distR="0" wp14:anchorId="6F4C0001" wp14:editId="51A9110F">
            <wp:extent cx="152400" cy="180975"/>
            <wp:effectExtent l="0" t="0" r="0" b="9525"/>
            <wp:docPr id="1224309491" name="Picture 1224309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E369EF">
        <w:t xml:space="preserve">which contains the elements in both </w:t>
      </w:r>
      <w:r w:rsidRPr="00E369EF">
        <w:rPr>
          <w:noProof/>
          <w:position w:val="-4"/>
        </w:rPr>
        <w:drawing>
          <wp:inline distT="0" distB="0" distL="0" distR="0" wp14:anchorId="5E005F76" wp14:editId="4F5B2B1A">
            <wp:extent cx="152400" cy="161925"/>
            <wp:effectExtent l="0" t="0" r="0" b="9525"/>
            <wp:docPr id="387919295" name="Picture 38791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and</w:t>
      </w:r>
      <w:r w:rsidRPr="00E369EF">
        <w:rPr>
          <w:noProof/>
          <w:position w:val="-4"/>
        </w:rPr>
        <w:drawing>
          <wp:inline distT="0" distB="0" distL="0" distR="0" wp14:anchorId="77915A3C" wp14:editId="1E3FAF2D">
            <wp:extent cx="152400" cy="161925"/>
            <wp:effectExtent l="0" t="0" r="0" b="9525"/>
            <wp:docPr id="854620569" name="Picture 85462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and is denoted </w:t>
      </w:r>
    </w:p>
    <w:p w:rsidR="001C3287" w:rsidRPr="00E369EF" w:rsidRDefault="001C3287" w:rsidP="00561CCE"/>
    <w:p w:rsidR="001C3287" w:rsidRPr="00E369EF" w:rsidRDefault="001C3287" w:rsidP="00561CCE">
      <w:r w:rsidRPr="00E369EF">
        <w:tab/>
      </w:r>
      <w:r w:rsidRPr="00E369EF">
        <w:rPr>
          <w:noProof/>
          <w:position w:val="-6"/>
        </w:rPr>
        <w:drawing>
          <wp:inline distT="0" distB="0" distL="0" distR="0" wp14:anchorId="0C302319" wp14:editId="2DBF3014">
            <wp:extent cx="1181100" cy="180975"/>
            <wp:effectExtent l="0" t="0" r="0" b="9525"/>
            <wp:docPr id="1972882665" name="Picture 1972882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1100" cy="180975"/>
                    </a:xfrm>
                    <a:prstGeom prst="rect">
                      <a:avLst/>
                    </a:prstGeom>
                    <a:noFill/>
                    <a:ln>
                      <a:noFill/>
                    </a:ln>
                  </pic:spPr>
                </pic:pic>
              </a:graphicData>
            </a:graphic>
          </wp:inline>
        </w:drawing>
      </w:r>
      <w:r w:rsidRPr="00E369EF">
        <w:tab/>
      </w:r>
    </w:p>
    <w:p w:rsidR="001C3287" w:rsidRPr="00E369EF" w:rsidRDefault="001C3287" w:rsidP="00561CCE"/>
    <w:p w:rsidR="001C3287" w:rsidRPr="00E369EF" w:rsidRDefault="001C3287" w:rsidP="00561CCE">
      <w:pPr>
        <w:jc w:val="center"/>
      </w:pPr>
    </w:p>
    <w:p w:rsidR="001C3287" w:rsidRPr="00E369EF" w:rsidRDefault="001C3287" w:rsidP="00561CCE">
      <w:r w:rsidRPr="00E369EF">
        <w:t xml:space="preserve">The </w:t>
      </w:r>
      <w:r w:rsidRPr="00E369EF">
        <w:rPr>
          <w:i/>
          <w:iCs/>
        </w:rPr>
        <w:t>intersection</w:t>
      </w:r>
      <w:r w:rsidRPr="00E369EF">
        <w:t xml:space="preserve"> (or set product) of two sets</w:t>
      </w:r>
      <w:r w:rsidRPr="00E369EF">
        <w:rPr>
          <w:noProof/>
          <w:position w:val="-4"/>
        </w:rPr>
        <w:drawing>
          <wp:inline distT="0" distB="0" distL="0" distR="0" wp14:anchorId="1AA4395F" wp14:editId="2939BDA4">
            <wp:extent cx="152400" cy="161925"/>
            <wp:effectExtent l="0" t="0" r="0" b="9525"/>
            <wp:docPr id="618898089" name="Picture 618898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and</w:t>
      </w:r>
      <w:r w:rsidRPr="00E369EF">
        <w:rPr>
          <w:noProof/>
          <w:position w:val="-4"/>
        </w:rPr>
        <w:drawing>
          <wp:inline distT="0" distB="0" distL="0" distR="0" wp14:anchorId="272D0509" wp14:editId="0526F68D">
            <wp:extent cx="152400" cy="161925"/>
            <wp:effectExtent l="0" t="0" r="0" b="9525"/>
            <wp:docPr id="574434142" name="Picture 57443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is the set </w:t>
      </w:r>
      <w:r w:rsidRPr="00E369EF">
        <w:rPr>
          <w:noProof/>
          <w:position w:val="-6"/>
        </w:rPr>
        <w:drawing>
          <wp:inline distT="0" distB="0" distL="0" distR="0" wp14:anchorId="42CD2F40" wp14:editId="549A94A6">
            <wp:extent cx="152400" cy="180975"/>
            <wp:effectExtent l="0" t="0" r="0" b="9525"/>
            <wp:docPr id="509754045" name="Picture 50975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E369EF">
        <w:t xml:space="preserve">containing elements common to </w:t>
      </w:r>
      <w:r w:rsidRPr="00E369EF">
        <w:rPr>
          <w:i/>
          <w:iCs/>
        </w:rPr>
        <w:t>both</w:t>
      </w:r>
      <w:r w:rsidRPr="00E369EF">
        <w:t xml:space="preserve"> </w:t>
      </w:r>
      <w:r w:rsidRPr="00E369EF">
        <w:rPr>
          <w:noProof/>
          <w:position w:val="-4"/>
        </w:rPr>
        <w:drawing>
          <wp:inline distT="0" distB="0" distL="0" distR="0" wp14:anchorId="49457B72" wp14:editId="099DA7C6">
            <wp:extent cx="152400" cy="161925"/>
            <wp:effectExtent l="0" t="0" r="0" b="9525"/>
            <wp:docPr id="1903226512" name="Picture 190322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and</w:t>
      </w:r>
      <w:r w:rsidRPr="00E369EF">
        <w:rPr>
          <w:noProof/>
          <w:position w:val="-4"/>
        </w:rPr>
        <w:drawing>
          <wp:inline distT="0" distB="0" distL="0" distR="0" wp14:anchorId="003A04DD" wp14:editId="4CD95306">
            <wp:extent cx="152400" cy="161925"/>
            <wp:effectExtent l="0" t="0" r="0" b="9525"/>
            <wp:docPr id="1297377485" name="Picture 1297377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and is denoted</w:t>
      </w:r>
    </w:p>
    <w:p w:rsidR="001C3287" w:rsidRPr="00E369EF" w:rsidRDefault="001C3287" w:rsidP="00561CCE"/>
    <w:p w:rsidR="001C3287" w:rsidRPr="00E369EF" w:rsidRDefault="001C3287" w:rsidP="00561CCE">
      <w:pPr>
        <w:jc w:val="center"/>
      </w:pPr>
      <w:r w:rsidRPr="00E369EF">
        <w:rPr>
          <w:noProof/>
          <w:position w:val="-4"/>
        </w:rPr>
        <w:drawing>
          <wp:inline distT="0" distB="0" distL="0" distR="0" wp14:anchorId="4852E49F" wp14:editId="2F198F04">
            <wp:extent cx="419100" cy="161925"/>
            <wp:effectExtent l="0" t="0" r="0" b="9525"/>
            <wp:docPr id="2006233551" name="Picture 200623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9100" cy="161925"/>
                    </a:xfrm>
                    <a:prstGeom prst="rect">
                      <a:avLst/>
                    </a:prstGeom>
                    <a:noFill/>
                    <a:ln>
                      <a:noFill/>
                    </a:ln>
                  </pic:spPr>
                </pic:pic>
              </a:graphicData>
            </a:graphic>
          </wp:inline>
        </w:drawing>
      </w:r>
      <w:r w:rsidRPr="00E369EF">
        <w:t xml:space="preserve">  or  </w:t>
      </w:r>
      <w:r w:rsidRPr="00E369EF">
        <w:rPr>
          <w:noProof/>
          <w:position w:val="-4"/>
        </w:rPr>
        <w:drawing>
          <wp:inline distT="0" distB="0" distL="0" distR="0" wp14:anchorId="02904B79" wp14:editId="74AC0B37">
            <wp:extent cx="257175" cy="161925"/>
            <wp:effectExtent l="0" t="0" r="9525" b="9525"/>
            <wp:docPr id="843449888" name="Picture 84344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7175" cy="161925"/>
                    </a:xfrm>
                    <a:prstGeom prst="rect">
                      <a:avLst/>
                    </a:prstGeom>
                    <a:noFill/>
                    <a:ln>
                      <a:noFill/>
                    </a:ln>
                  </pic:spPr>
                </pic:pic>
              </a:graphicData>
            </a:graphic>
          </wp:inline>
        </w:drawing>
      </w:r>
    </w:p>
    <w:p w:rsidR="001C3287" w:rsidRPr="00E369EF" w:rsidRDefault="001C3287" w:rsidP="00561CCE"/>
    <w:p w:rsidR="001C3287" w:rsidRPr="00E369EF" w:rsidRDefault="001C3287" w:rsidP="00561CCE">
      <w:r w:rsidRPr="00E369EF">
        <w:t xml:space="preserve">The </w:t>
      </w:r>
      <w:r w:rsidRPr="00E369EF">
        <w:rPr>
          <w:i/>
          <w:iCs/>
        </w:rPr>
        <w:t>complement</w:t>
      </w:r>
      <w:r w:rsidRPr="00E369EF">
        <w:t xml:space="preserve"> of a set </w:t>
      </w:r>
      <w:r w:rsidRPr="00E369EF">
        <w:rPr>
          <w:noProof/>
          <w:position w:val="-4"/>
        </w:rPr>
        <w:drawing>
          <wp:inline distT="0" distB="0" distL="0" distR="0" wp14:anchorId="073727E9" wp14:editId="6A02C17A">
            <wp:extent cx="152400" cy="161925"/>
            <wp:effectExtent l="0" t="0" r="0" b="9525"/>
            <wp:docPr id="251552687" name="Picture 25155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is the set of all elements not contained in</w:t>
      </w:r>
      <w:r w:rsidRPr="00E369EF">
        <w:rPr>
          <w:noProof/>
          <w:position w:val="-4"/>
        </w:rPr>
        <w:drawing>
          <wp:inline distT="0" distB="0" distL="0" distR="0" wp14:anchorId="06C54921" wp14:editId="5993285D">
            <wp:extent cx="152400" cy="161925"/>
            <wp:effectExtent l="0" t="0" r="0" b="9525"/>
            <wp:docPr id="1759051587" name="Picture 1759051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and is denoted </w:t>
      </w:r>
      <w:r w:rsidRPr="00E369EF">
        <w:rPr>
          <w:noProof/>
          <w:position w:val="-4"/>
        </w:rPr>
        <w:drawing>
          <wp:inline distT="0" distB="0" distL="0" distR="0" wp14:anchorId="7D806C85" wp14:editId="42D02A5E">
            <wp:extent cx="152400" cy="190500"/>
            <wp:effectExtent l="0" t="0" r="0" b="0"/>
            <wp:docPr id="1516767481" name="Picture 1516767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 xml:space="preserve">The </w:t>
      </w:r>
      <w:r w:rsidRPr="00E369EF">
        <w:rPr>
          <w:i/>
          <w:iCs/>
        </w:rPr>
        <w:t>difference</w:t>
      </w:r>
      <w:r w:rsidRPr="00E369EF">
        <w:t xml:space="preserve"> of two sets</w:t>
      </w:r>
      <w:r w:rsidRPr="00E369EF">
        <w:rPr>
          <w:noProof/>
          <w:position w:val="-4"/>
        </w:rPr>
        <w:drawing>
          <wp:inline distT="0" distB="0" distL="0" distR="0" wp14:anchorId="46F64252" wp14:editId="705B2C63">
            <wp:extent cx="152400" cy="161925"/>
            <wp:effectExtent l="0" t="0" r="0" b="9525"/>
            <wp:docPr id="1736243925" name="Picture 1736243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and</w:t>
      </w:r>
      <w:r w:rsidRPr="00E369EF">
        <w:rPr>
          <w:noProof/>
          <w:position w:val="-4"/>
        </w:rPr>
        <w:drawing>
          <wp:inline distT="0" distB="0" distL="0" distR="0" wp14:anchorId="74C2C1AE" wp14:editId="6E8D29D1">
            <wp:extent cx="152400" cy="161925"/>
            <wp:effectExtent l="0" t="0" r="0" b="9525"/>
            <wp:docPr id="1717028573" name="Picture 1717028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 or the </w:t>
      </w:r>
      <w:r w:rsidRPr="00E369EF">
        <w:rPr>
          <w:i/>
          <w:iCs/>
        </w:rPr>
        <w:t>reduction</w:t>
      </w:r>
      <w:r w:rsidRPr="00E369EF">
        <w:t xml:space="preserve"> of </w:t>
      </w:r>
      <w:r w:rsidRPr="00E369EF">
        <w:rPr>
          <w:noProof/>
          <w:position w:val="-4"/>
        </w:rPr>
        <w:drawing>
          <wp:inline distT="0" distB="0" distL="0" distR="0" wp14:anchorId="388A2FA3" wp14:editId="28524BAB">
            <wp:extent cx="152400" cy="161925"/>
            <wp:effectExtent l="0" t="0" r="0" b="9525"/>
            <wp:docPr id="150954484" name="Picture 150954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by</w:t>
      </w:r>
      <w:r w:rsidRPr="00E369EF">
        <w:rPr>
          <w:noProof/>
          <w:position w:val="-4"/>
        </w:rPr>
        <w:drawing>
          <wp:inline distT="0" distB="0" distL="0" distR="0" wp14:anchorId="782DB596" wp14:editId="0C9C2CDD">
            <wp:extent cx="152400" cy="161925"/>
            <wp:effectExtent l="0" t="0" r="0" b="9525"/>
            <wp:docPr id="902351999" name="Picture 902351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 is the set of elements in </w:t>
      </w:r>
      <w:r w:rsidRPr="00E369EF">
        <w:rPr>
          <w:noProof/>
          <w:position w:val="-4"/>
        </w:rPr>
        <w:drawing>
          <wp:inline distT="0" distB="0" distL="0" distR="0" wp14:anchorId="5E71C704" wp14:editId="4DECCF27">
            <wp:extent cx="152400" cy="161925"/>
            <wp:effectExtent l="0" t="0" r="0" b="9525"/>
            <wp:docPr id="1971795841" name="Picture 1971795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that are not in</w:t>
      </w:r>
      <w:r w:rsidRPr="00E369EF">
        <w:rPr>
          <w:noProof/>
          <w:position w:val="-4"/>
        </w:rPr>
        <w:drawing>
          <wp:inline distT="0" distB="0" distL="0" distR="0" wp14:anchorId="10D3D7D3" wp14:editId="2A0B6629">
            <wp:extent cx="152400" cy="161925"/>
            <wp:effectExtent l="0" t="0" r="0" b="9525"/>
            <wp:docPr id="196457067" name="Picture 196457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 and is denoted </w:t>
      </w:r>
      <w:r w:rsidRPr="00E369EF">
        <w:rPr>
          <w:noProof/>
          <w:position w:val="-4"/>
        </w:rPr>
        <w:drawing>
          <wp:inline distT="0" distB="0" distL="0" distR="0" wp14:anchorId="125B08B1" wp14:editId="496920F4">
            <wp:extent cx="381000" cy="161925"/>
            <wp:effectExtent l="0" t="0" r="0" b="9525"/>
            <wp:docPr id="1422124445" name="Picture 1422124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81000" cy="161925"/>
                    </a:xfrm>
                    <a:prstGeom prst="rect">
                      <a:avLst/>
                    </a:prstGeom>
                    <a:noFill/>
                    <a:ln>
                      <a:noFill/>
                    </a:ln>
                  </pic:spPr>
                </pic:pic>
              </a:graphicData>
            </a:graphic>
          </wp:inline>
        </w:drawing>
      </w:r>
      <w:r w:rsidRPr="00E369EF">
        <w:t>.  It is also the elements not in</w:t>
      </w:r>
      <w:r w:rsidRPr="00E369EF">
        <w:rPr>
          <w:noProof/>
          <w:position w:val="-4"/>
        </w:rPr>
        <w:drawing>
          <wp:inline distT="0" distB="0" distL="0" distR="0" wp14:anchorId="61220263" wp14:editId="70C27052">
            <wp:extent cx="152400" cy="161925"/>
            <wp:effectExtent l="0" t="0" r="0" b="9525"/>
            <wp:docPr id="486718102" name="Picture 486718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that are common to</w:t>
      </w:r>
      <w:r w:rsidRPr="00E369EF">
        <w:rPr>
          <w:noProof/>
          <w:position w:val="-4"/>
        </w:rPr>
        <w:drawing>
          <wp:inline distT="0" distB="0" distL="0" distR="0" wp14:anchorId="6E5BEA41" wp14:editId="5736B22D">
            <wp:extent cx="152400" cy="161925"/>
            <wp:effectExtent l="0" t="0" r="0" b="9525"/>
            <wp:docPr id="543927655" name="Picture 54392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or</w:t>
      </w:r>
    </w:p>
    <w:p w:rsidR="001C3287" w:rsidRPr="00E369EF" w:rsidRDefault="001C3287" w:rsidP="00561CCE"/>
    <w:p w:rsidR="001C3287" w:rsidRPr="00E369EF" w:rsidRDefault="001C3287" w:rsidP="00561CCE">
      <w:pPr>
        <w:jc w:val="center"/>
      </w:pPr>
      <w:r w:rsidRPr="00E369EF">
        <w:rPr>
          <w:noProof/>
          <w:position w:val="-4"/>
        </w:rPr>
        <w:drawing>
          <wp:inline distT="0" distB="0" distL="0" distR="0" wp14:anchorId="685E5E35" wp14:editId="07510CBF">
            <wp:extent cx="914400" cy="190500"/>
            <wp:effectExtent l="0" t="0" r="0" b="0"/>
            <wp:docPr id="1486377878" name="Picture 148637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14400" cy="190500"/>
                    </a:xfrm>
                    <a:prstGeom prst="rect">
                      <a:avLst/>
                    </a:prstGeom>
                    <a:noFill/>
                    <a:ln>
                      <a:noFill/>
                    </a:ln>
                  </pic:spPr>
                </pic:pic>
              </a:graphicData>
            </a:graphic>
          </wp:inline>
        </w:drawing>
      </w:r>
    </w:p>
    <w:p w:rsidR="001C3287" w:rsidRPr="00E369EF" w:rsidRDefault="001C3287" w:rsidP="00561CCE"/>
    <w:p w:rsidR="001C3287" w:rsidRPr="00E369EF" w:rsidRDefault="001C3287" w:rsidP="00561CCE">
      <w:r w:rsidRPr="00E369EF">
        <w:t>The set</w:t>
      </w:r>
      <w:r w:rsidRPr="00E369EF">
        <w:rPr>
          <w:noProof/>
          <w:position w:val="-4"/>
        </w:rPr>
        <w:drawing>
          <wp:inline distT="0" distB="0" distL="0" distR="0" wp14:anchorId="4B62A7AB" wp14:editId="22C73260">
            <wp:extent cx="152400" cy="161925"/>
            <wp:effectExtent l="0" t="0" r="0" b="9525"/>
            <wp:docPr id="72646157" name="Picture 72646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is a </w:t>
      </w:r>
      <w:r w:rsidRPr="00E369EF">
        <w:rPr>
          <w:i/>
          <w:iCs/>
        </w:rPr>
        <w:t>subset</w:t>
      </w:r>
      <w:r w:rsidRPr="00E369EF">
        <w:t xml:space="preserve"> of</w:t>
      </w:r>
      <w:r w:rsidRPr="00E369EF">
        <w:rPr>
          <w:noProof/>
          <w:position w:val="-4"/>
        </w:rPr>
        <w:drawing>
          <wp:inline distT="0" distB="0" distL="0" distR="0" wp14:anchorId="4EE44BE4" wp14:editId="27403A74">
            <wp:extent cx="152400" cy="161925"/>
            <wp:effectExtent l="0" t="0" r="0" b="9525"/>
            <wp:docPr id="1363185266" name="Picture 1363185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if </w:t>
      </w:r>
      <w:r w:rsidRPr="00E369EF">
        <w:rPr>
          <w:noProof/>
          <w:position w:val="-4"/>
        </w:rPr>
        <w:drawing>
          <wp:inline distT="0" distB="0" distL="0" distR="0" wp14:anchorId="660F38B3" wp14:editId="70FF0C95">
            <wp:extent cx="676275" cy="161925"/>
            <wp:effectExtent l="0" t="0" r="9525" b="9525"/>
            <wp:docPr id="177009504" name="Picture 177009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6275" cy="161925"/>
                    </a:xfrm>
                    <a:prstGeom prst="rect">
                      <a:avLst/>
                    </a:prstGeom>
                    <a:noFill/>
                    <a:ln>
                      <a:noFill/>
                    </a:ln>
                  </pic:spPr>
                </pic:pic>
              </a:graphicData>
            </a:graphic>
          </wp:inline>
        </w:drawing>
      </w:r>
      <w:r w:rsidRPr="00E369EF">
        <w:t>, i.e. the elements in</w:t>
      </w:r>
      <w:r w:rsidRPr="00E369EF">
        <w:rPr>
          <w:noProof/>
          <w:position w:val="-4"/>
        </w:rPr>
        <w:drawing>
          <wp:inline distT="0" distB="0" distL="0" distR="0" wp14:anchorId="03929D01" wp14:editId="2A9DDFFE">
            <wp:extent cx="152400" cy="161925"/>
            <wp:effectExtent l="0" t="0" r="0" b="9525"/>
            <wp:docPr id="2005388146" name="Picture 2005388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are contained in</w:t>
      </w:r>
      <w:r w:rsidRPr="00E369EF">
        <w:rPr>
          <w:noProof/>
          <w:position w:val="-4"/>
        </w:rPr>
        <w:drawing>
          <wp:inline distT="0" distB="0" distL="0" distR="0" wp14:anchorId="05A6E8B2" wp14:editId="6F39AAD6">
            <wp:extent cx="152400" cy="161925"/>
            <wp:effectExtent l="0" t="0" r="0" b="9525"/>
            <wp:docPr id="508304169" name="Picture 508304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 and is denoted </w:t>
      </w:r>
      <w:r w:rsidRPr="00E369EF">
        <w:rPr>
          <w:noProof/>
          <w:position w:val="-4"/>
        </w:rPr>
        <w:drawing>
          <wp:inline distT="0" distB="0" distL="0" distR="0" wp14:anchorId="125BBA19" wp14:editId="63FF0934">
            <wp:extent cx="428625" cy="161925"/>
            <wp:effectExtent l="0" t="0" r="9525" b="9525"/>
            <wp:docPr id="1328844434" name="Picture 132884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28625" cy="161925"/>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 xml:space="preserve">The </w:t>
      </w:r>
      <w:r w:rsidRPr="00E369EF">
        <w:rPr>
          <w:i/>
          <w:iCs/>
        </w:rPr>
        <w:t>universal set</w:t>
      </w:r>
      <w:r w:rsidRPr="00E369EF">
        <w:t xml:space="preserve"> </w:t>
      </w:r>
      <w:r w:rsidRPr="00E369EF">
        <w:rPr>
          <w:noProof/>
          <w:position w:val="-4"/>
        </w:rPr>
        <w:drawing>
          <wp:inline distT="0" distB="0" distL="0" distR="0" wp14:anchorId="4A10EB9A" wp14:editId="062B5960">
            <wp:extent cx="180975" cy="161925"/>
            <wp:effectExtent l="0" t="0" r="9525" b="9525"/>
            <wp:docPr id="1319684691" name="Picture 131968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 xml:space="preserve">contains all possible elements or events.  It is also known as the certain event.  For know we considier only </w:t>
      </w:r>
      <w:r w:rsidRPr="00E369EF">
        <w:rPr>
          <w:noProof/>
          <w:position w:val="-4"/>
        </w:rPr>
        <w:drawing>
          <wp:inline distT="0" distB="0" distL="0" distR="0" wp14:anchorId="481076F7" wp14:editId="3AB0B953">
            <wp:extent cx="180975" cy="161925"/>
            <wp:effectExtent l="0" t="0" r="9525" b="9525"/>
            <wp:docPr id="1346375031" name="Picture 1346375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 xml:space="preserve">with a finite number of elements </w:t>
      </w:r>
      <w:r w:rsidRPr="00E369EF">
        <w:rPr>
          <w:noProof/>
          <w:position w:val="-14"/>
        </w:rPr>
        <w:drawing>
          <wp:inline distT="0" distB="0" distL="0" distR="0" wp14:anchorId="28C26598" wp14:editId="44C033C9">
            <wp:extent cx="409575" cy="276225"/>
            <wp:effectExtent l="0" t="0" r="9525" b="9525"/>
            <wp:docPr id="421679466" name="Picture 421679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09575" cy="276225"/>
                    </a:xfrm>
                    <a:prstGeom prst="rect">
                      <a:avLst/>
                    </a:prstGeom>
                    <a:noFill/>
                    <a:ln>
                      <a:noFill/>
                    </a:ln>
                  </pic:spPr>
                </pic:pic>
              </a:graphicData>
            </a:graphic>
          </wp:inline>
        </w:drawing>
      </w:r>
      <w:r w:rsidRPr="00E369EF">
        <w:t xml:space="preserve"> from which the sub-collections of elements, i.e. subsets, </w:t>
      </w:r>
      <w:r w:rsidRPr="00E369EF">
        <w:rPr>
          <w:noProof/>
          <w:position w:val="-14"/>
        </w:rPr>
        <w:drawing>
          <wp:inline distT="0" distB="0" distL="0" distR="0" wp14:anchorId="1C8F8F5F" wp14:editId="4A7BF1D3">
            <wp:extent cx="419100" cy="276225"/>
            <wp:effectExtent l="0" t="0" r="0" b="9525"/>
            <wp:docPr id="670999816" name="Picture 670999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9100" cy="276225"/>
                    </a:xfrm>
                    <a:prstGeom prst="rect">
                      <a:avLst/>
                    </a:prstGeom>
                    <a:noFill/>
                    <a:ln>
                      <a:noFill/>
                    </a:ln>
                  </pic:spPr>
                </pic:pic>
              </a:graphicData>
            </a:graphic>
          </wp:inline>
        </w:drawing>
      </w:r>
      <w:r w:rsidRPr="00E369EF">
        <w:t xml:space="preserve">are composed.  The total number of subsets possible out of a universal set containing </w:t>
      </w:r>
      <w:r w:rsidRPr="00E369EF">
        <w:rPr>
          <w:noProof/>
          <w:position w:val="-6"/>
        </w:rPr>
        <w:drawing>
          <wp:inline distT="0" distB="0" distL="0" distR="0" wp14:anchorId="0FF8FBFB" wp14:editId="5DE774DE">
            <wp:extent cx="123825" cy="142875"/>
            <wp:effectExtent l="0" t="0" r="9525" b="9525"/>
            <wp:docPr id="1841463814" name="Picture 184146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 elements is </w:t>
      </w:r>
      <w:r w:rsidRPr="00E369EF">
        <w:rPr>
          <w:noProof/>
          <w:position w:val="-6"/>
        </w:rPr>
        <w:drawing>
          <wp:inline distT="0" distB="0" distL="0" distR="0" wp14:anchorId="137B5AB1" wp14:editId="7E52FD4E">
            <wp:extent cx="457200" cy="200025"/>
            <wp:effectExtent l="0" t="0" r="0" b="9525"/>
            <wp:docPr id="1132338296" name="Picture 1132338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r w:rsidRPr="00E369EF">
        <w:t xml:space="preserve">because </w:t>
      </w:r>
      <w:r w:rsidRPr="00E369EF">
        <w:rPr>
          <w:noProof/>
          <w:position w:val="-30"/>
        </w:rPr>
        <w:drawing>
          <wp:inline distT="0" distB="0" distL="0" distR="0" wp14:anchorId="50CCA4B4" wp14:editId="55D76189">
            <wp:extent cx="733425" cy="457200"/>
            <wp:effectExtent l="0" t="0" r="9525" b="0"/>
            <wp:docPr id="945265499" name="Picture 945265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733425" cy="457200"/>
                    </a:xfrm>
                    <a:prstGeom prst="rect">
                      <a:avLst/>
                    </a:prstGeom>
                    <a:noFill/>
                    <a:ln>
                      <a:noFill/>
                    </a:ln>
                  </pic:spPr>
                </pic:pic>
              </a:graphicData>
            </a:graphic>
          </wp:inline>
        </w:drawing>
      </w:r>
      <w:r w:rsidRPr="00E369EF">
        <w:t xml:space="preserve">is the total number of ways to arrange k things out of n.  This is the binomial theorem with </w:t>
      </w:r>
      <w:r w:rsidRPr="00E369EF">
        <w:rPr>
          <w:noProof/>
          <w:position w:val="-6"/>
        </w:rPr>
        <w:drawing>
          <wp:inline distT="0" distB="0" distL="0" distR="0" wp14:anchorId="42C59DEF" wp14:editId="3248B982">
            <wp:extent cx="333375" cy="180975"/>
            <wp:effectExtent l="0" t="0" r="9525" b="9525"/>
            <wp:docPr id="1542977523" name="Picture 1542977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r w:rsidRPr="00E369EF">
        <w:t>.  Alternatively, each set</w:t>
      </w:r>
      <w:r w:rsidRPr="00E369EF">
        <w:rPr>
          <w:noProof/>
          <w:position w:val="-12"/>
        </w:rPr>
        <w:drawing>
          <wp:inline distT="0" distB="0" distL="0" distR="0" wp14:anchorId="2B018858" wp14:editId="74D862D2">
            <wp:extent cx="161925" cy="228600"/>
            <wp:effectExtent l="0" t="0" r="9525" b="0"/>
            <wp:docPr id="2061476226" name="Picture 2061476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369EF">
        <w:t>has the binary possibility of containing or not containing the element</w:t>
      </w:r>
      <w:r w:rsidRPr="00E369EF">
        <w:rPr>
          <w:noProof/>
          <w:position w:val="-12"/>
        </w:rPr>
        <w:drawing>
          <wp:inline distT="0" distB="0" distL="0" distR="0" wp14:anchorId="2C53FDBD" wp14:editId="2D3A0145">
            <wp:extent cx="152400" cy="228600"/>
            <wp:effectExtent l="0" t="0" r="0" b="0"/>
            <wp:docPr id="1221800496" name="Picture 1221800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E369EF">
        <w:t xml:space="preserve">.  There are </w:t>
      </w:r>
      <w:r w:rsidRPr="00E369EF">
        <w:rPr>
          <w:noProof/>
          <w:position w:val="-6"/>
        </w:rPr>
        <w:drawing>
          <wp:inline distT="0" distB="0" distL="0" distR="0" wp14:anchorId="254F8417" wp14:editId="768B3FE4">
            <wp:extent cx="123825" cy="142875"/>
            <wp:effectExtent l="0" t="0" r="9525" b="9525"/>
            <wp:docPr id="2059794434" name="Picture 2059794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elements and hence </w:t>
      </w:r>
      <w:r w:rsidRPr="00E369EF">
        <w:rPr>
          <w:noProof/>
          <w:position w:val="-4"/>
        </w:rPr>
        <w:drawing>
          <wp:inline distT="0" distB="0" distL="0" distR="0" wp14:anchorId="571F105A" wp14:editId="5DC33691">
            <wp:extent cx="180975" cy="190500"/>
            <wp:effectExtent l="0" t="0" r="9525" b="0"/>
            <wp:docPr id="258990272" name="Picture 258990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80975" cy="190500"/>
                    </a:xfrm>
                    <a:prstGeom prst="rect">
                      <a:avLst/>
                    </a:prstGeom>
                    <a:noFill/>
                    <a:ln>
                      <a:noFill/>
                    </a:ln>
                  </pic:spPr>
                </pic:pic>
              </a:graphicData>
            </a:graphic>
          </wp:inline>
        </w:drawing>
      </w:r>
      <w:r w:rsidRPr="00E369EF">
        <w:t xml:space="preserve">different arrangements.  </w:t>
      </w:r>
    </w:p>
    <w:p w:rsidR="001C3287" w:rsidRPr="00E369EF" w:rsidRDefault="001C3287" w:rsidP="00561CCE"/>
    <w:p w:rsidR="001C3287" w:rsidRPr="00E369EF" w:rsidRDefault="001C3287" w:rsidP="00561CCE"/>
    <w:p w:rsidR="001C3287" w:rsidRPr="00E369EF" w:rsidRDefault="001C3287" w:rsidP="00561CCE">
      <w:r w:rsidRPr="00E369EF">
        <w:t>The universal set also satisfies</w:t>
      </w:r>
    </w:p>
    <w:p w:rsidR="001C3287" w:rsidRPr="00E369EF" w:rsidRDefault="001C3287" w:rsidP="00561CCE"/>
    <w:p w:rsidR="001C3287" w:rsidRPr="00E369EF" w:rsidRDefault="001C3287" w:rsidP="00561CCE">
      <w:r w:rsidRPr="00E369EF">
        <w:tab/>
      </w:r>
      <w:r w:rsidRPr="00E369EF">
        <w:rPr>
          <w:noProof/>
          <w:position w:val="-6"/>
        </w:rPr>
        <w:drawing>
          <wp:inline distT="0" distB="0" distL="0" distR="0" wp14:anchorId="25114BC5" wp14:editId="2394780B">
            <wp:extent cx="657225" cy="200025"/>
            <wp:effectExtent l="0" t="0" r="9525" b="9525"/>
            <wp:docPr id="1168497222" name="Picture 1168497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57225" cy="2000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1</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for any</w:t>
      </w:r>
      <w:r w:rsidRPr="00E369EF">
        <w:rPr>
          <w:noProof/>
          <w:position w:val="-6"/>
        </w:rPr>
        <w:drawing>
          <wp:inline distT="0" distB="0" distL="0" distR="0" wp14:anchorId="11CE0FAC" wp14:editId="293BEC83">
            <wp:extent cx="495300" cy="180975"/>
            <wp:effectExtent l="0" t="0" r="0" b="9525"/>
            <wp:docPr id="2064894326" name="Picture 2064894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5300" cy="180975"/>
                    </a:xfrm>
                    <a:prstGeom prst="rect">
                      <a:avLst/>
                    </a:prstGeom>
                    <a:noFill/>
                    <a:ln>
                      <a:noFill/>
                    </a:ln>
                  </pic:spPr>
                </pic:pic>
              </a:graphicData>
            </a:graphic>
          </wp:inline>
        </w:drawing>
      </w:r>
      <w:r w:rsidRPr="00E369EF">
        <w:t xml:space="preserve">.  This may also be written as </w:t>
      </w:r>
      <w:r w:rsidRPr="00E369EF">
        <w:rPr>
          <w:noProof/>
          <w:position w:val="-6"/>
        </w:rPr>
        <w:drawing>
          <wp:inline distT="0" distB="0" distL="0" distR="0" wp14:anchorId="7AED2BD0" wp14:editId="77B6BCAD">
            <wp:extent cx="638175" cy="200025"/>
            <wp:effectExtent l="0" t="0" r="9525" b="9525"/>
            <wp:docPr id="919800386" name="Picture 91980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 xml:space="preserve">The </w:t>
      </w:r>
      <w:r w:rsidRPr="00E369EF">
        <w:rPr>
          <w:i/>
          <w:iCs/>
        </w:rPr>
        <w:t>empty set</w:t>
      </w:r>
      <w:r w:rsidRPr="00E369EF">
        <w:t xml:space="preserve"> </w:t>
      </w:r>
      <w:r w:rsidRPr="00E369EF">
        <w:rPr>
          <w:noProof/>
          <w:position w:val="-6"/>
        </w:rPr>
        <w:drawing>
          <wp:inline distT="0" distB="0" distL="0" distR="0" wp14:anchorId="38712B44" wp14:editId="68959143">
            <wp:extent cx="161925" cy="180975"/>
            <wp:effectExtent l="0" t="0" r="9525" b="9525"/>
            <wp:docPr id="1878459091" name="Picture 1878459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E369EF">
        <w:t xml:space="preserve">contains no elements. </w:t>
      </w:r>
    </w:p>
    <w:p w:rsidR="001C3287" w:rsidRPr="00E369EF" w:rsidRDefault="001C3287" w:rsidP="00561CCE"/>
    <w:p w:rsidR="001C3287" w:rsidRPr="00E369EF" w:rsidRDefault="001C3287" w:rsidP="00561CCE">
      <w:r w:rsidRPr="00E369EF">
        <w:t xml:space="preserve">Two sets are </w:t>
      </w:r>
      <w:r w:rsidRPr="00E369EF">
        <w:rPr>
          <w:i/>
          <w:iCs/>
        </w:rPr>
        <w:t>disjoint</w:t>
      </w:r>
      <w:r w:rsidRPr="00E369EF">
        <w:t xml:space="preserve"> or </w:t>
      </w:r>
      <w:r w:rsidRPr="00E369EF">
        <w:rPr>
          <w:i/>
          <w:iCs/>
        </w:rPr>
        <w:t>mutually exclusive</w:t>
      </w:r>
      <w:r w:rsidRPr="00E369EF">
        <w:t xml:space="preserve"> if </w:t>
      </w:r>
      <w:r w:rsidRPr="00E369EF">
        <w:rPr>
          <w:noProof/>
          <w:position w:val="-6"/>
        </w:rPr>
        <w:drawing>
          <wp:inline distT="0" distB="0" distL="0" distR="0" wp14:anchorId="4CF2B512" wp14:editId="16194570">
            <wp:extent cx="523875" cy="180975"/>
            <wp:effectExtent l="0" t="0" r="9525" b="9525"/>
            <wp:docPr id="2107527601" name="Picture 2107527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3875" cy="180975"/>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We then have the important relationship</w:t>
      </w:r>
    </w:p>
    <w:p w:rsidR="001C3287" w:rsidRPr="00E369EF" w:rsidRDefault="001C3287" w:rsidP="00561CCE"/>
    <w:p w:rsidR="001C3287" w:rsidRPr="00E369EF" w:rsidRDefault="001C3287" w:rsidP="00561CCE">
      <w:r w:rsidRPr="00E369EF">
        <w:tab/>
      </w:r>
      <w:r w:rsidRPr="00E369EF">
        <w:rPr>
          <w:noProof/>
          <w:position w:val="-4"/>
        </w:rPr>
        <w:drawing>
          <wp:inline distT="0" distB="0" distL="0" distR="0" wp14:anchorId="6289A19E" wp14:editId="550A129F">
            <wp:extent cx="1247775" cy="161925"/>
            <wp:effectExtent l="0" t="0" r="9525" b="9525"/>
            <wp:docPr id="1654599631" name="Picture 1654599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247775" cy="1619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1</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The </w:t>
      </w:r>
      <w:r w:rsidRPr="00E369EF">
        <w:rPr>
          <w:i/>
          <w:iCs/>
        </w:rPr>
        <w:t>cardinality</w:t>
      </w:r>
      <w:r w:rsidRPr="00E369EF">
        <w:t xml:space="preserve"> of a set </w:t>
      </w:r>
      <w:r w:rsidRPr="00E369EF">
        <w:rPr>
          <w:noProof/>
          <w:position w:val="-4"/>
        </w:rPr>
        <w:drawing>
          <wp:inline distT="0" distB="0" distL="0" distR="0" wp14:anchorId="7E7950FF" wp14:editId="0F2554C7">
            <wp:extent cx="152400" cy="161925"/>
            <wp:effectExtent l="0" t="0" r="0" b="9525"/>
            <wp:docPr id="382499858" name="Picture 382499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 denoted </w:t>
      </w:r>
      <w:r w:rsidRPr="00E369EF">
        <w:rPr>
          <w:noProof/>
          <w:position w:val="-14"/>
        </w:rPr>
        <w:drawing>
          <wp:inline distT="0" distB="0" distL="0" distR="0" wp14:anchorId="26321FCD" wp14:editId="6BFAB637">
            <wp:extent cx="200025" cy="257175"/>
            <wp:effectExtent l="0" t="0" r="9525" b="9525"/>
            <wp:docPr id="1170183698" name="Picture 1170183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00025" cy="257175"/>
                    </a:xfrm>
                    <a:prstGeom prst="rect">
                      <a:avLst/>
                    </a:prstGeom>
                    <a:noFill/>
                    <a:ln>
                      <a:noFill/>
                    </a:ln>
                  </pic:spPr>
                </pic:pic>
              </a:graphicData>
            </a:graphic>
          </wp:inline>
        </w:drawing>
      </w:r>
      <w:r w:rsidRPr="00E369EF">
        <w:t>, is the number of elements contained in</w:t>
      </w:r>
      <w:r w:rsidRPr="00E369EF">
        <w:rPr>
          <w:noProof/>
          <w:position w:val="-4"/>
        </w:rPr>
        <w:drawing>
          <wp:inline distT="0" distB="0" distL="0" distR="0" wp14:anchorId="0C2D4568" wp14:editId="3FCC7023">
            <wp:extent cx="152400" cy="161925"/>
            <wp:effectExtent l="0" t="0" r="0" b="9525"/>
            <wp:docPr id="878370107" name="Picture 878370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For example</w:t>
      </w:r>
    </w:p>
    <w:p w:rsidR="001C3287" w:rsidRPr="00E369EF" w:rsidRDefault="001C3287" w:rsidP="00561CCE"/>
    <w:p w:rsidR="001C3287" w:rsidRPr="00E369EF" w:rsidRDefault="001C3287" w:rsidP="00561CCE">
      <w:r w:rsidRPr="00E369EF">
        <w:tab/>
      </w:r>
      <w:r w:rsidRPr="00E369EF">
        <w:rPr>
          <w:noProof/>
          <w:position w:val="-14"/>
        </w:rPr>
        <w:drawing>
          <wp:inline distT="0" distB="0" distL="0" distR="0" wp14:anchorId="20F6C1E3" wp14:editId="3578ECC5">
            <wp:extent cx="1438275" cy="257175"/>
            <wp:effectExtent l="0" t="0" r="9525" b="9525"/>
            <wp:docPr id="1336265853" name="Picture 1336265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438275" cy="2571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1</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with equality iff </w:t>
      </w:r>
      <w:r w:rsidRPr="00E369EF">
        <w:rPr>
          <w:noProof/>
          <w:position w:val="-6"/>
        </w:rPr>
        <w:drawing>
          <wp:inline distT="0" distB="0" distL="0" distR="0" wp14:anchorId="7B200A18" wp14:editId="17303455">
            <wp:extent cx="523875" cy="180975"/>
            <wp:effectExtent l="0" t="0" r="9525" b="9525"/>
            <wp:docPr id="48388377" name="Picture 48388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3875" cy="180975"/>
                    </a:xfrm>
                    <a:prstGeom prst="rect">
                      <a:avLst/>
                    </a:prstGeom>
                    <a:noFill/>
                    <a:ln>
                      <a:noFill/>
                    </a:ln>
                  </pic:spPr>
                </pic:pic>
              </a:graphicData>
            </a:graphic>
          </wp:inline>
        </w:drawing>
      </w:r>
      <w:r w:rsidRPr="00E369EF">
        <w:t xml:space="preserve">.  Also, </w:t>
      </w:r>
      <w:r w:rsidRPr="00E369EF">
        <w:rPr>
          <w:noProof/>
          <w:position w:val="-16"/>
        </w:rPr>
        <w:drawing>
          <wp:inline distT="0" distB="0" distL="0" distR="0" wp14:anchorId="2F544CDD" wp14:editId="501585AA">
            <wp:extent cx="485775" cy="276225"/>
            <wp:effectExtent l="0" t="0" r="0" b="9525"/>
            <wp:docPr id="1901351435" name="Picture 1901351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85775" cy="276225"/>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 xml:space="preserve">The </w:t>
      </w:r>
      <w:r w:rsidRPr="00E369EF">
        <w:rPr>
          <w:i/>
          <w:iCs/>
        </w:rPr>
        <w:t>power set</w:t>
      </w:r>
      <w:r w:rsidRPr="00E369EF">
        <w:t xml:space="preserve"> </w:t>
      </w:r>
      <w:r w:rsidRPr="00E369EF">
        <w:rPr>
          <w:noProof/>
          <w:position w:val="-6"/>
        </w:rPr>
        <w:drawing>
          <wp:inline distT="0" distB="0" distL="0" distR="0" wp14:anchorId="64B59A41" wp14:editId="25EBA51A">
            <wp:extent cx="161925" cy="180975"/>
            <wp:effectExtent l="0" t="0" r="9525" b="9525"/>
            <wp:docPr id="558679279" name="Picture 55867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E369EF">
        <w:t xml:space="preserve"> on the set </w:t>
      </w:r>
      <w:r w:rsidRPr="00E369EF">
        <w:rPr>
          <w:noProof/>
          <w:position w:val="-4"/>
        </w:rPr>
        <w:drawing>
          <wp:inline distT="0" distB="0" distL="0" distR="0" wp14:anchorId="5C29A917" wp14:editId="4548BE9B">
            <wp:extent cx="180975" cy="161925"/>
            <wp:effectExtent l="0" t="0" r="9525" b="9525"/>
            <wp:docPr id="770218845" name="Picture 770218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 xml:space="preserve">is defined as </w:t>
      </w:r>
      <w:r w:rsidRPr="00E369EF">
        <w:rPr>
          <w:noProof/>
          <w:position w:val="-6"/>
        </w:rPr>
        <w:drawing>
          <wp:inline distT="0" distB="0" distL="0" distR="0" wp14:anchorId="12C525B1" wp14:editId="3043A190">
            <wp:extent cx="495300" cy="200025"/>
            <wp:effectExtent l="0" t="0" r="0" b="9525"/>
            <wp:docPr id="563470407" name="Picture 563470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495300" cy="200025"/>
                    </a:xfrm>
                    <a:prstGeom prst="rect">
                      <a:avLst/>
                    </a:prstGeom>
                    <a:noFill/>
                    <a:ln>
                      <a:noFill/>
                    </a:ln>
                  </pic:spPr>
                </pic:pic>
              </a:graphicData>
            </a:graphic>
          </wp:inline>
        </w:drawing>
      </w:r>
      <w:r w:rsidRPr="00E369EF">
        <w:t xml:space="preserve">and consists of all possible arrangements of the elements of </w:t>
      </w:r>
      <w:r w:rsidRPr="00E369EF">
        <w:rPr>
          <w:noProof/>
          <w:position w:val="-4"/>
        </w:rPr>
        <w:drawing>
          <wp:inline distT="0" distB="0" distL="0" distR="0" wp14:anchorId="2D99D5E0" wp14:editId="01AEAD93">
            <wp:extent cx="180975" cy="161925"/>
            <wp:effectExtent l="0" t="0" r="9525" b="9525"/>
            <wp:docPr id="254622710" name="Picture 25462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The notation</w:t>
      </w:r>
    </w:p>
    <w:p w:rsidR="001C3287" w:rsidRPr="00E369EF" w:rsidRDefault="001C3287" w:rsidP="00561CCE"/>
    <w:p w:rsidR="001C3287" w:rsidRPr="00E369EF" w:rsidRDefault="001C3287" w:rsidP="00561CCE">
      <w:pPr>
        <w:jc w:val="center"/>
      </w:pPr>
      <w:r w:rsidRPr="00E369EF">
        <w:rPr>
          <w:noProof/>
          <w:position w:val="-64"/>
        </w:rPr>
        <w:drawing>
          <wp:inline distT="0" distB="0" distL="0" distR="0" wp14:anchorId="2545808C" wp14:editId="766151C7">
            <wp:extent cx="3000375" cy="885825"/>
            <wp:effectExtent l="0" t="0" r="9525" b="9525"/>
            <wp:docPr id="2016699455" name="Picture 2016699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000375" cy="885825"/>
                    </a:xfrm>
                    <a:prstGeom prst="rect">
                      <a:avLst/>
                    </a:prstGeom>
                    <a:noFill/>
                    <a:ln>
                      <a:noFill/>
                    </a:ln>
                  </pic:spPr>
                </pic:pic>
              </a:graphicData>
            </a:graphic>
          </wp:inline>
        </w:drawing>
      </w:r>
    </w:p>
    <w:p w:rsidR="001C3287" w:rsidRPr="00E369EF" w:rsidRDefault="001C3287" w:rsidP="00561CCE">
      <w:pPr>
        <w:jc w:val="center"/>
      </w:pPr>
    </w:p>
    <w:p w:rsidR="001C3287" w:rsidRPr="00E369EF" w:rsidRDefault="001C3287" w:rsidP="00561CCE">
      <w:r w:rsidRPr="00E369EF">
        <w:t xml:space="preserve">and </w:t>
      </w:r>
      <w:r w:rsidRPr="00E369EF">
        <w:rPr>
          <w:i/>
          <w:iCs/>
        </w:rPr>
        <w:t>De Morgan’s laws</w:t>
      </w:r>
    </w:p>
    <w:p w:rsidR="001C3287" w:rsidRPr="00E369EF" w:rsidRDefault="001C3287" w:rsidP="00561CCE"/>
    <w:p w:rsidR="001C3287" w:rsidRPr="00E369EF" w:rsidRDefault="001C3287" w:rsidP="00561CCE">
      <w:r w:rsidRPr="00E369EF">
        <w:tab/>
      </w:r>
      <w:r w:rsidRPr="00E369EF">
        <w:rPr>
          <w:noProof/>
          <w:position w:val="-28"/>
        </w:rPr>
        <w:drawing>
          <wp:inline distT="0" distB="0" distL="0" distR="0" wp14:anchorId="0E8B24C0" wp14:editId="0B0D8AFB">
            <wp:extent cx="866775" cy="533400"/>
            <wp:effectExtent l="0" t="0" r="0" b="0"/>
            <wp:docPr id="1603656000" name="Picture 1603656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866775" cy="5334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1</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4</w:instrText>
      </w:r>
      <w:r w:rsidRPr="00E369EF">
        <w:rPr>
          <w:noProof/>
        </w:rPr>
        <w:fldChar w:fldCharType="end"/>
      </w:r>
      <w:r w:rsidRPr="00E369EF">
        <w:instrText>)</w:instrText>
      </w:r>
      <w:r w:rsidRPr="00E369EF">
        <w:fldChar w:fldCharType="end"/>
      </w:r>
    </w:p>
    <w:p w:rsidR="001C3287" w:rsidRPr="00E369EF" w:rsidRDefault="001C3287" w:rsidP="00561CCE">
      <w:r w:rsidRPr="00E369EF">
        <w:tab/>
      </w:r>
      <w:r w:rsidRPr="00E369EF">
        <w:rPr>
          <w:noProof/>
          <w:position w:val="-28"/>
        </w:rPr>
        <w:drawing>
          <wp:inline distT="0" distB="0" distL="0" distR="0" wp14:anchorId="21997FA0" wp14:editId="18C1D8B2">
            <wp:extent cx="866775" cy="561975"/>
            <wp:effectExtent l="0" t="0" r="9525" b="9525"/>
            <wp:docPr id="314000470" name="Picture 31400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66775" cy="5619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1</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are also important.</w:t>
      </w:r>
    </w:p>
    <w:p w:rsidR="001C3287" w:rsidRPr="00E369EF" w:rsidRDefault="001C3287" w:rsidP="00561CCE"/>
    <w:p w:rsidR="001C3287" w:rsidRPr="005A0E2A" w:rsidRDefault="001C3287" w:rsidP="00561CCE">
      <w:pPr>
        <w:pStyle w:val="Heading3"/>
      </w:pPr>
      <w:bookmarkStart w:id="12" w:name="_Toc280363628"/>
      <w:bookmarkStart w:id="13" w:name="_Toc209781743"/>
      <w:bookmarkStart w:id="14" w:name="_Toc209787483"/>
      <w:bookmarkStart w:id="15" w:name="_Toc229857115"/>
      <w:bookmarkStart w:id="16" w:name="_Toc229926169"/>
      <w:r w:rsidRPr="005A0E2A">
        <w:t>Events As Sets</w:t>
      </w:r>
      <w:bookmarkEnd w:id="12"/>
      <w:bookmarkEnd w:id="13"/>
      <w:bookmarkEnd w:id="14"/>
      <w:bookmarkEnd w:id="15"/>
      <w:bookmarkEnd w:id="16"/>
    </w:p>
    <w:p w:rsidR="001C3287" w:rsidRPr="00E369EF" w:rsidRDefault="001C3287" w:rsidP="00561CCE"/>
    <w:p w:rsidR="001C3287" w:rsidRPr="00E369EF" w:rsidRDefault="001C3287" w:rsidP="00561CCE"/>
    <w:p w:rsidR="001C3287" w:rsidRPr="00E369EF" w:rsidRDefault="001C3287" w:rsidP="00561CCE">
      <w:r w:rsidRPr="00E369EF">
        <w:t>Henceforth we interpret events</w:t>
      </w:r>
      <w:r w:rsidRPr="00E369EF">
        <w:rPr>
          <w:noProof/>
          <w:position w:val="-4"/>
        </w:rPr>
        <w:drawing>
          <wp:inline distT="0" distB="0" distL="0" distR="0" wp14:anchorId="5FA2E7A6" wp14:editId="079DB3FC">
            <wp:extent cx="152400" cy="152400"/>
            <wp:effectExtent l="0" t="0" r="0" b="0"/>
            <wp:docPr id="538872278" name="Picture 538872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69EF">
        <w:t xml:space="preserve">as subsets of the universal set </w:t>
      </w:r>
      <w:r w:rsidRPr="00E369EF">
        <w:rPr>
          <w:noProof/>
          <w:position w:val="-4"/>
        </w:rPr>
        <w:drawing>
          <wp:inline distT="0" distB="0" distL="0" distR="0" wp14:anchorId="480E7482" wp14:editId="6D986E46">
            <wp:extent cx="180975" cy="161925"/>
            <wp:effectExtent l="0" t="0" r="9525" b="9525"/>
            <wp:docPr id="483681725" name="Picture 4836817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 xml:space="preserve">, which in probability theory is known as the </w:t>
      </w:r>
      <w:r w:rsidRPr="00E369EF">
        <w:rPr>
          <w:i/>
          <w:iCs/>
        </w:rPr>
        <w:t>sample space</w:t>
      </w:r>
      <w:r w:rsidRPr="00E369EF">
        <w:t>.  The elements (sub-sets or events) of sample space describe the entirety of possible outcomes of the random experiment.  Therefore the application of set algebra is appropriate to describing events.</w:t>
      </w:r>
    </w:p>
    <w:p w:rsidR="001C3287" w:rsidRPr="00E369EF" w:rsidRDefault="001C3287" w:rsidP="00561CCE"/>
    <w:p w:rsidR="001C3287" w:rsidRPr="005A0E2A" w:rsidRDefault="001C3287" w:rsidP="00FB0A18">
      <w:pPr>
        <w:pStyle w:val="Heading4"/>
      </w:pPr>
      <w:bookmarkStart w:id="17" w:name="_Toc280363629"/>
      <w:r w:rsidRPr="005A0E2A">
        <w:t>Sample Space</w:t>
      </w:r>
      <w:bookmarkEnd w:id="17"/>
    </w:p>
    <w:p w:rsidR="001C3287" w:rsidRPr="00E369EF" w:rsidRDefault="001C3287" w:rsidP="00561CCE"/>
    <w:p w:rsidR="001C3287" w:rsidRPr="00E369EF" w:rsidRDefault="001C3287" w:rsidP="00561CCE">
      <w:pPr>
        <w:spacing w:before="240"/>
      </w:pPr>
      <w:r w:rsidRPr="00E369EF">
        <w:t xml:space="preserve">The </w:t>
      </w:r>
      <w:r w:rsidRPr="00E369EF">
        <w:rPr>
          <w:i/>
          <w:iCs/>
        </w:rPr>
        <w:t xml:space="preserve">sample space </w:t>
      </w:r>
      <w:r w:rsidRPr="00E369EF">
        <w:rPr>
          <w:i/>
          <w:iCs/>
          <w:noProof/>
          <w:position w:val="-4"/>
        </w:rPr>
        <w:drawing>
          <wp:inline distT="0" distB="0" distL="0" distR="0" wp14:anchorId="0BCB6579" wp14:editId="150097F8">
            <wp:extent cx="180975" cy="161925"/>
            <wp:effectExtent l="0" t="0" r="9525" b="9525"/>
            <wp:docPr id="705193379" name="Picture 705193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 xml:space="preserve">is the set of events describing the possible outcomes of the random experiment in question.  Its elements, or </w:t>
      </w:r>
      <w:r w:rsidRPr="00E369EF">
        <w:rPr>
          <w:i/>
          <w:iCs/>
        </w:rPr>
        <w:t>elementary outcomes</w:t>
      </w:r>
      <w:r w:rsidRPr="00E369EF">
        <w:t xml:space="preserve">, are denoted </w:t>
      </w:r>
      <w:r w:rsidRPr="00E369EF">
        <w:rPr>
          <w:noProof/>
          <w:position w:val="-4"/>
        </w:rPr>
        <w:drawing>
          <wp:inline distT="0" distB="0" distL="0" distR="0" wp14:anchorId="52D2C3BC" wp14:editId="7AABD770">
            <wp:extent cx="409575" cy="161925"/>
            <wp:effectExtent l="0" t="0" r="9525" b="9525"/>
            <wp:docPr id="1489625148" name="Picture 1489625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09575" cy="161925"/>
                    </a:xfrm>
                    <a:prstGeom prst="rect">
                      <a:avLst/>
                    </a:prstGeom>
                    <a:noFill/>
                    <a:ln>
                      <a:noFill/>
                    </a:ln>
                  </pic:spPr>
                </pic:pic>
              </a:graphicData>
            </a:graphic>
          </wp:inline>
        </w:drawing>
      </w:r>
      <w:r w:rsidRPr="00E369EF">
        <w:t xml:space="preserve">and may be finite </w:t>
      </w:r>
      <w:r w:rsidRPr="00E369EF">
        <w:rPr>
          <w:noProof/>
          <w:position w:val="-16"/>
        </w:rPr>
        <w:drawing>
          <wp:inline distT="0" distB="0" distL="0" distR="0" wp14:anchorId="2D74E338" wp14:editId="783D94A9">
            <wp:extent cx="1181100" cy="276225"/>
            <wp:effectExtent l="0" t="0" r="0" b="9525"/>
            <wp:docPr id="1993062321" name="Picture 1993062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181100" cy="276225"/>
                    </a:xfrm>
                    <a:prstGeom prst="rect">
                      <a:avLst/>
                    </a:prstGeom>
                    <a:noFill/>
                    <a:ln>
                      <a:noFill/>
                    </a:ln>
                  </pic:spPr>
                </pic:pic>
              </a:graphicData>
            </a:graphic>
          </wp:inline>
        </w:drawing>
      </w:r>
      <w:r w:rsidRPr="00E369EF">
        <w:t xml:space="preserve">, countably infinite </w:t>
      </w:r>
      <w:r w:rsidRPr="00E369EF">
        <w:rPr>
          <w:noProof/>
          <w:position w:val="-16"/>
        </w:rPr>
        <w:drawing>
          <wp:inline distT="0" distB="0" distL="0" distR="0" wp14:anchorId="6D7D15DF" wp14:editId="72BCFD3A">
            <wp:extent cx="1362075" cy="276225"/>
            <wp:effectExtent l="0" t="0" r="9525" b="9525"/>
            <wp:docPr id="513661128" name="Picture 513661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1362075" cy="276225"/>
                    </a:xfrm>
                    <a:prstGeom prst="rect">
                      <a:avLst/>
                    </a:prstGeom>
                    <a:noFill/>
                    <a:ln>
                      <a:noFill/>
                    </a:ln>
                  </pic:spPr>
                </pic:pic>
              </a:graphicData>
            </a:graphic>
          </wp:inline>
        </w:drawing>
      </w:r>
      <w:r w:rsidRPr="00E369EF">
        <w:t>, or uncountably infinite (for example the real line</w:t>
      </w:r>
      <w:r w:rsidRPr="00E369EF">
        <w:rPr>
          <w:noProof/>
          <w:position w:val="-4"/>
        </w:rPr>
        <w:drawing>
          <wp:inline distT="0" distB="0" distL="0" distR="0" wp14:anchorId="574B8597" wp14:editId="0750E4E0">
            <wp:extent cx="457200" cy="161925"/>
            <wp:effectExtent l="0" t="0" r="0" b="9525"/>
            <wp:docPr id="905879103" name="Picture 905879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57200" cy="161925"/>
                    </a:xfrm>
                    <a:prstGeom prst="rect">
                      <a:avLst/>
                    </a:prstGeom>
                    <a:noFill/>
                    <a:ln>
                      <a:noFill/>
                    </a:ln>
                  </pic:spPr>
                </pic:pic>
              </a:graphicData>
            </a:graphic>
          </wp:inline>
        </w:drawing>
      </w:r>
      <w:r w:rsidRPr="00E369EF">
        <w:t>).</w:t>
      </w:r>
    </w:p>
    <w:p w:rsidR="001C3287" w:rsidRPr="00E369EF" w:rsidRDefault="001C3287" w:rsidP="00561CCE">
      <w:pPr>
        <w:spacing w:before="240"/>
      </w:pPr>
      <w:r w:rsidRPr="00E369EF">
        <w:t xml:space="preserve">An event </w:t>
      </w:r>
      <w:r w:rsidRPr="00E369EF">
        <w:rPr>
          <w:noProof/>
          <w:position w:val="-4"/>
        </w:rPr>
        <w:drawing>
          <wp:inline distT="0" distB="0" distL="0" distR="0" wp14:anchorId="456911E2" wp14:editId="6ADFE0E4">
            <wp:extent cx="152400" cy="152400"/>
            <wp:effectExtent l="0" t="0" r="0" b="0"/>
            <wp:docPr id="1933111883" name="Picture 1933111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69EF">
        <w:t xml:space="preserve">is defined by a subset of elementary outcomes that collectively satisfy a (hopefully interesting) property </w:t>
      </w:r>
      <w:r w:rsidRPr="00E369EF">
        <w:rPr>
          <w:noProof/>
          <w:position w:val="-4"/>
        </w:rPr>
        <w:drawing>
          <wp:inline distT="0" distB="0" distL="0" distR="0" wp14:anchorId="29C38A35" wp14:editId="4D99E500">
            <wp:extent cx="152400" cy="152400"/>
            <wp:effectExtent l="0" t="0" r="0" b="0"/>
            <wp:docPr id="970472992" name="Picture 97047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69EF">
        <w:t>.  In math</w:t>
      </w:r>
    </w:p>
    <w:p w:rsidR="001C3287" w:rsidRPr="00E369EF" w:rsidRDefault="001C3287" w:rsidP="00561CCE">
      <w:pPr>
        <w:spacing w:before="240"/>
      </w:pPr>
    </w:p>
    <w:p w:rsidR="001C3287" w:rsidRPr="00E369EF" w:rsidRDefault="001C3287" w:rsidP="00561CCE">
      <w:r w:rsidRPr="00E369EF">
        <w:tab/>
      </w:r>
      <w:r w:rsidRPr="00E369EF">
        <w:rPr>
          <w:noProof/>
          <w:position w:val="-12"/>
        </w:rPr>
        <w:drawing>
          <wp:inline distT="0" distB="0" distL="0" distR="0" wp14:anchorId="23F3115C" wp14:editId="3EEDC087">
            <wp:extent cx="990600" cy="238125"/>
            <wp:effectExtent l="0" t="0" r="0" b="9525"/>
            <wp:docPr id="1785288886" name="Picture 1785288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990600" cy="238125"/>
                    </a:xfrm>
                    <a:prstGeom prst="rect">
                      <a:avLst/>
                    </a:prstGeom>
                    <a:noFill/>
                    <a:ln>
                      <a:noFill/>
                    </a:ln>
                  </pic:spPr>
                </pic:pic>
              </a:graphicData>
            </a:graphic>
          </wp:inline>
        </w:drawing>
      </w:r>
    </w:p>
    <w:p w:rsidR="001C3287" w:rsidRPr="00E369EF" w:rsidRDefault="001C3287" w:rsidP="00561CCE"/>
    <w:p w:rsidR="001C3287" w:rsidRPr="00E369EF" w:rsidRDefault="001C3287" w:rsidP="00561CCE">
      <w:r w:rsidRPr="00E369EF">
        <w:t>When the sample space is uncountable it is not possible to enumerate all possible elementary outcomes satisfying the property.  This leads to concept of sigma algebras which will be defined later.</w:t>
      </w:r>
    </w:p>
    <w:p w:rsidR="001C3287" w:rsidRPr="00E369EF" w:rsidRDefault="001C3287" w:rsidP="00561CCE"/>
    <w:p w:rsidR="001C3287" w:rsidRPr="00E369EF" w:rsidRDefault="001C3287" w:rsidP="00561CCE">
      <w:r w:rsidRPr="00E369EF">
        <w:t xml:space="preserve"> </w:t>
      </w:r>
    </w:p>
    <w:p w:rsidR="001C3287" w:rsidRPr="005A0E2A" w:rsidRDefault="001C3287" w:rsidP="00561CCE">
      <w:pPr>
        <w:pStyle w:val="Heading2"/>
      </w:pPr>
      <w:bookmarkStart w:id="18" w:name="_Toc280363630"/>
      <w:bookmarkStart w:id="19" w:name="_Toc209781744"/>
      <w:bookmarkStart w:id="20" w:name="_Toc209787484"/>
      <w:bookmarkStart w:id="21" w:name="_Toc229857116"/>
      <w:bookmarkStart w:id="22" w:name="_Toc229926170"/>
      <w:r w:rsidRPr="005A0E2A">
        <w:t>Probability Spaces</w:t>
      </w:r>
      <w:bookmarkEnd w:id="18"/>
      <w:bookmarkEnd w:id="19"/>
      <w:bookmarkEnd w:id="20"/>
      <w:bookmarkEnd w:id="21"/>
      <w:bookmarkEnd w:id="22"/>
    </w:p>
    <w:p w:rsidR="001C3287" w:rsidRPr="00E369EF" w:rsidRDefault="001C3287" w:rsidP="00561CCE">
      <w:r w:rsidRPr="00E369EF">
        <w:fldChar w:fldCharType="begin"/>
      </w:r>
      <w:r w:rsidRPr="00E369EF">
        <w:instrText xml:space="preserve"> MACROBUTTON MTEditEquationSection2 Equation Section (Next)</w:instrText>
      </w:r>
      <w:r w:rsidRPr="00E369EF">
        <w:fldChar w:fldCharType="begin"/>
      </w:r>
      <w:r w:rsidRPr="00E369EF">
        <w:instrText xml:space="preserve"> SEQ MTEqn \r \h \* MERGEFORMAT </w:instrText>
      </w:r>
      <w:r w:rsidRPr="00E369EF">
        <w:fldChar w:fldCharType="end"/>
      </w:r>
      <w:r w:rsidRPr="00E369EF">
        <w:fldChar w:fldCharType="begin"/>
      </w:r>
      <w:r w:rsidRPr="00E369EF">
        <w:instrText xml:space="preserve"> SEQ MTSec \h \* MERGEFORMAT </w:instrText>
      </w:r>
      <w:r w:rsidRPr="00E369EF">
        <w:fldChar w:fldCharType="end"/>
      </w:r>
      <w:r w:rsidRPr="00E369EF">
        <w:fldChar w:fldCharType="end"/>
      </w:r>
    </w:p>
    <w:p w:rsidR="001C3287" w:rsidRPr="005A0E2A" w:rsidRDefault="001C3287" w:rsidP="00FB0A18">
      <w:pPr>
        <w:pStyle w:val="Heading4"/>
      </w:pPr>
      <w:bookmarkStart w:id="23" w:name="_Toc280363631"/>
      <w:r w:rsidRPr="005A0E2A">
        <w:t>Discrete Probability Space</w:t>
      </w:r>
      <w:bookmarkEnd w:id="23"/>
    </w:p>
    <w:p w:rsidR="001C3287" w:rsidRPr="00E369EF" w:rsidRDefault="001C3287" w:rsidP="00561CCE"/>
    <w:p w:rsidR="001C3287" w:rsidRPr="00E369EF" w:rsidRDefault="001C3287" w:rsidP="00561CCE">
      <w:r w:rsidRPr="00E369EF">
        <w:t xml:space="preserve">A probability space is called </w:t>
      </w:r>
      <w:r w:rsidRPr="00E369EF">
        <w:rPr>
          <w:i/>
          <w:iCs/>
        </w:rPr>
        <w:t>discrete</w:t>
      </w:r>
      <w:r w:rsidRPr="00E369EF">
        <w:t xml:space="preserve"> if its sample space is finite or at least countably infinite.  The essential feature of a discrete probability space is that its elementary outcomes are easily enumerated.  It then follows that the set of all possible outcomes </w:t>
      </w:r>
      <w:r w:rsidRPr="00E369EF">
        <w:rPr>
          <w:noProof/>
          <w:position w:val="-6"/>
        </w:rPr>
        <w:drawing>
          <wp:inline distT="0" distB="0" distL="0" distR="0" wp14:anchorId="41FFC72C" wp14:editId="0C88AB72">
            <wp:extent cx="200025" cy="180975"/>
            <wp:effectExtent l="0" t="0" r="9525" b="9525"/>
            <wp:docPr id="1224471700" name="Picture 12244717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0025" cy="180975"/>
                    </a:xfrm>
                    <a:prstGeom prst="rect">
                      <a:avLst/>
                    </a:prstGeom>
                    <a:noFill/>
                    <a:ln>
                      <a:noFill/>
                    </a:ln>
                  </pic:spPr>
                </pic:pic>
              </a:graphicData>
            </a:graphic>
          </wp:inline>
        </w:drawing>
      </w:r>
      <w:r w:rsidRPr="00E369EF">
        <w:t xml:space="preserve">contains </w:t>
      </w:r>
      <w:r w:rsidRPr="00E369EF">
        <w:rPr>
          <w:noProof/>
          <w:position w:val="-4"/>
        </w:rPr>
        <w:drawing>
          <wp:inline distT="0" distB="0" distL="0" distR="0" wp14:anchorId="7225DA53" wp14:editId="31359EE9">
            <wp:extent cx="238125" cy="200025"/>
            <wp:effectExtent l="0" t="0" r="9525" b="9525"/>
            <wp:docPr id="1301094311" name="Picture 130109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238125" cy="200025"/>
                    </a:xfrm>
                    <a:prstGeom prst="rect">
                      <a:avLst/>
                    </a:prstGeom>
                    <a:noFill/>
                    <a:ln>
                      <a:noFill/>
                    </a:ln>
                  </pic:spPr>
                </pic:pic>
              </a:graphicData>
            </a:graphic>
          </wp:inline>
        </w:drawing>
      </w:r>
      <w:r w:rsidRPr="00E369EF">
        <w:t xml:space="preserve"> events.  Associated with the probability space is a rule </w:t>
      </w:r>
      <w:r w:rsidRPr="00E369EF">
        <w:rPr>
          <w:noProof/>
          <w:position w:val="-4"/>
        </w:rPr>
        <w:drawing>
          <wp:inline distT="0" distB="0" distL="0" distR="0" wp14:anchorId="711E14C0" wp14:editId="2A0F0E3A">
            <wp:extent cx="142875" cy="161925"/>
            <wp:effectExtent l="0" t="0" r="9525" b="9525"/>
            <wp:docPr id="1486780319" name="Picture 1486780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369EF">
        <w:t>that maps events into numbers between zero and one such that the sum of all elementary mappings is normalized to one.  We then have the following definition</w:t>
      </w:r>
    </w:p>
    <w:p w:rsidR="001C3287" w:rsidRPr="00E369EF" w:rsidRDefault="001C3287" w:rsidP="00561CCE"/>
    <w:p w:rsidR="001C3287" w:rsidRPr="00E369EF" w:rsidRDefault="001C3287" w:rsidP="00561CCE">
      <w:r w:rsidRPr="00E369EF">
        <w:t xml:space="preserve">Definition </w:t>
      </w:r>
      <w:fldSimple w:instr=" STYLEREF 1 \s ">
        <w:r>
          <w:rPr>
            <w:noProof/>
          </w:rPr>
          <w:t>7</w:t>
        </w:r>
      </w:fldSimple>
      <w:r w:rsidRPr="00E369EF">
        <w:t>.</w:t>
      </w:r>
      <w:fldSimple w:instr=" SEQ Definition \* ARABIC \s 1 ">
        <w:r>
          <w:rPr>
            <w:noProof/>
          </w:rPr>
          <w:t>1</w:t>
        </w:r>
      </w:fldSimple>
      <w:r w:rsidRPr="00E369EF">
        <w:t xml:space="preserve"> - A discrete probability space is defined by the triplet </w:t>
      </w:r>
      <w:r w:rsidRPr="00E369EF">
        <w:rPr>
          <w:noProof/>
          <w:position w:val="-10"/>
        </w:rPr>
        <w:drawing>
          <wp:inline distT="0" distB="0" distL="0" distR="0" wp14:anchorId="1EA17FF1" wp14:editId="34B61539">
            <wp:extent cx="638175" cy="200025"/>
            <wp:effectExtent l="0" t="0" r="9525" b="9525"/>
            <wp:docPr id="831689988" name="Picture 831689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638175" cy="200025"/>
                    </a:xfrm>
                    <a:prstGeom prst="rect">
                      <a:avLst/>
                    </a:prstGeom>
                    <a:noFill/>
                    <a:ln>
                      <a:noFill/>
                    </a:ln>
                  </pic:spPr>
                </pic:pic>
              </a:graphicData>
            </a:graphic>
          </wp:inline>
        </w:drawing>
      </w:r>
      <w:r w:rsidRPr="00E369EF">
        <w:t>such that</w:t>
      </w:r>
    </w:p>
    <w:p w:rsidR="001C3287" w:rsidRPr="00E369EF" w:rsidRDefault="001C3287" w:rsidP="00561CCE"/>
    <w:p w:rsidR="001C3287" w:rsidRPr="00E369EF" w:rsidRDefault="001C3287" w:rsidP="001C3287">
      <w:pPr>
        <w:numPr>
          <w:ilvl w:val="0"/>
          <w:numId w:val="5"/>
        </w:numPr>
      </w:pPr>
      <w:r w:rsidRPr="00E369EF">
        <w:rPr>
          <w:noProof/>
          <w:position w:val="-4"/>
        </w:rPr>
        <w:drawing>
          <wp:inline distT="0" distB="0" distL="0" distR="0" wp14:anchorId="4858E8EC" wp14:editId="15EC8EF0">
            <wp:extent cx="180975" cy="161925"/>
            <wp:effectExtent l="0" t="0" r="9525" b="9525"/>
            <wp:docPr id="2033668685" name="Picture 2033668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is finite or countably infinite such that</w:t>
      </w:r>
      <w:r w:rsidRPr="00E369EF">
        <w:rPr>
          <w:noProof/>
          <w:position w:val="-6"/>
        </w:rPr>
        <w:drawing>
          <wp:inline distT="0" distB="0" distL="0" distR="0" wp14:anchorId="2F344190" wp14:editId="02C409E2">
            <wp:extent cx="523875" cy="200025"/>
            <wp:effectExtent l="0" t="0" r="9525" b="9525"/>
            <wp:docPr id="795136290" name="Picture 795136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r w:rsidRPr="00E369EF">
        <w:t xml:space="preserve">is the power set of </w:t>
      </w:r>
      <w:r w:rsidRPr="00E369EF">
        <w:rPr>
          <w:i/>
          <w:iCs/>
        </w:rPr>
        <w:t>all</w:t>
      </w:r>
      <w:r w:rsidRPr="00E369EF">
        <w:t xml:space="preserve"> subsets or possible events. </w:t>
      </w:r>
    </w:p>
    <w:p w:rsidR="001C3287" w:rsidRPr="00E369EF" w:rsidRDefault="001C3287" w:rsidP="001C3287">
      <w:pPr>
        <w:numPr>
          <w:ilvl w:val="0"/>
          <w:numId w:val="5"/>
        </w:numPr>
      </w:pPr>
      <w:r w:rsidRPr="00E369EF">
        <w:rPr>
          <w:noProof/>
          <w:position w:val="-4"/>
        </w:rPr>
        <w:drawing>
          <wp:inline distT="0" distB="0" distL="0" distR="0" wp14:anchorId="35BBCB0A" wp14:editId="0069115C">
            <wp:extent cx="152400" cy="161925"/>
            <wp:effectExtent l="0" t="0" r="0" b="9525"/>
            <wp:docPr id="1989735028" name="Picture 1989735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is a function </w:t>
      </w:r>
      <w:r w:rsidRPr="00E369EF">
        <w:rPr>
          <w:noProof/>
          <w:position w:val="-8"/>
        </w:rPr>
        <w:drawing>
          <wp:inline distT="0" distB="0" distL="0" distR="0" wp14:anchorId="59CBAEEB" wp14:editId="7602458F">
            <wp:extent cx="876300" cy="190500"/>
            <wp:effectExtent l="0" t="0" r="0" b="0"/>
            <wp:docPr id="945301662" name="Picture 945301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876300" cy="190500"/>
                    </a:xfrm>
                    <a:prstGeom prst="rect">
                      <a:avLst/>
                    </a:prstGeom>
                    <a:noFill/>
                    <a:ln>
                      <a:noFill/>
                    </a:ln>
                  </pic:spPr>
                </pic:pic>
              </a:graphicData>
            </a:graphic>
          </wp:inline>
        </w:drawing>
      </w:r>
      <w:r w:rsidRPr="00E369EF">
        <w:t>such that</w:t>
      </w:r>
      <w:r w:rsidRPr="00E369EF">
        <w:rPr>
          <w:noProof/>
          <w:position w:val="-28"/>
        </w:rPr>
        <w:drawing>
          <wp:inline distT="0" distB="0" distL="0" distR="0" wp14:anchorId="50338585" wp14:editId="639621D8">
            <wp:extent cx="752475" cy="352425"/>
            <wp:effectExtent l="0" t="0" r="9525" b="9525"/>
            <wp:docPr id="1646876910" name="Picture 1646876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752475" cy="352425"/>
                    </a:xfrm>
                    <a:prstGeom prst="rect">
                      <a:avLst/>
                    </a:prstGeom>
                    <a:noFill/>
                    <a:ln>
                      <a:noFill/>
                    </a:ln>
                  </pic:spPr>
                </pic:pic>
              </a:graphicData>
            </a:graphic>
          </wp:inline>
        </w:drawing>
      </w:r>
      <w:r w:rsidRPr="00E369EF">
        <w:t>.  This is known as the unit measure property.</w:t>
      </w:r>
    </w:p>
    <w:p w:rsidR="001C3287" w:rsidRPr="00E369EF" w:rsidRDefault="001C3287" w:rsidP="00561CCE"/>
    <w:p w:rsidR="001C3287" w:rsidRPr="00E369EF" w:rsidRDefault="001C3287" w:rsidP="00561CCE">
      <w:r w:rsidRPr="00E369EF">
        <w:t>From this definition we may define the probability of an event as</w:t>
      </w:r>
    </w:p>
    <w:p w:rsidR="001C3287" w:rsidRPr="00E369EF" w:rsidRDefault="001C3287" w:rsidP="00561CCE"/>
    <w:p w:rsidR="001C3287" w:rsidRPr="00E369EF" w:rsidRDefault="001C3287" w:rsidP="00561CCE">
      <w:r w:rsidRPr="00E369EF">
        <w:tab/>
      </w:r>
      <w:r w:rsidRPr="00E369EF">
        <w:rPr>
          <w:noProof/>
          <w:position w:val="-28"/>
        </w:rPr>
        <w:drawing>
          <wp:inline distT="0" distB="0" distL="0" distR="0" wp14:anchorId="119D5634" wp14:editId="5C00D098">
            <wp:extent cx="981075" cy="352425"/>
            <wp:effectExtent l="0" t="0" r="9525" b="9525"/>
            <wp:docPr id="1275015290" name="Picture 1275015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81075" cy="352425"/>
                    </a:xfrm>
                    <a:prstGeom prst="rect">
                      <a:avLst/>
                    </a:prstGeom>
                    <a:noFill/>
                    <a:ln>
                      <a:noFill/>
                    </a:ln>
                  </pic:spPr>
                </pic:pic>
              </a:graphicData>
            </a:graphic>
          </wp:inline>
        </w:drawing>
      </w:r>
      <w:r w:rsidRPr="00E369EF">
        <w:tab/>
        <w:t xml:space="preserve"> </w:t>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If the sample space is strictly finite the probability of an event may also be calculated as</w:t>
      </w:r>
    </w:p>
    <w:p w:rsidR="001C3287" w:rsidRPr="00E369EF" w:rsidRDefault="001C3287" w:rsidP="00561CCE"/>
    <w:p w:rsidR="001C3287" w:rsidRPr="00E369EF" w:rsidRDefault="001C3287" w:rsidP="00561CCE">
      <w:r w:rsidRPr="00E369EF">
        <w:tab/>
      </w:r>
      <w:r w:rsidRPr="00E369EF">
        <w:rPr>
          <w:noProof/>
          <w:position w:val="-30"/>
        </w:rPr>
        <w:drawing>
          <wp:inline distT="0" distB="0" distL="0" distR="0" wp14:anchorId="264F50E7" wp14:editId="4BDF8728">
            <wp:extent cx="723900" cy="457200"/>
            <wp:effectExtent l="0" t="0" r="0" b="0"/>
            <wp:docPr id="1297631302" name="Picture 1297631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723900" cy="4572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i.e., the probability that A occurs is the ratio of the number of sample points in A to the total number of outcomes in the sample space.</w:t>
      </w:r>
    </w:p>
    <w:p w:rsidR="001C3287" w:rsidRPr="00E369EF" w:rsidRDefault="001C3287" w:rsidP="00561CCE"/>
    <w:p w:rsidR="001C3287" w:rsidRPr="00E369EF" w:rsidRDefault="001C3287" w:rsidP="00561CCE">
      <w:r w:rsidRPr="00E369EF">
        <w:t>Note that elementary outcomes are disjoint and hence intuitively we expect their unions to add.</w:t>
      </w:r>
    </w:p>
    <w:p w:rsidR="001C3287" w:rsidRPr="00E369EF" w:rsidRDefault="001C3287" w:rsidP="00561CCE">
      <w:pPr>
        <w:rPr>
          <w:b/>
          <w:bCs/>
        </w:rPr>
      </w:pPr>
    </w:p>
    <w:p w:rsidR="001C3287" w:rsidRPr="00E369EF" w:rsidRDefault="001C3287" w:rsidP="00561CCE">
      <w:pPr>
        <w:rPr>
          <w:b/>
          <w:bCs/>
        </w:rPr>
      </w:pPr>
      <w:r w:rsidRPr="00E369EF">
        <w:rPr>
          <w:b/>
          <w:bCs/>
        </w:rPr>
        <w:t>Examples</w:t>
      </w:r>
    </w:p>
    <w:p w:rsidR="001C3287" w:rsidRPr="00E369EF" w:rsidRDefault="001C3287" w:rsidP="00561CCE">
      <w:pPr>
        <w:rPr>
          <w:b/>
          <w:bCs/>
        </w:rPr>
      </w:pPr>
    </w:p>
    <w:p w:rsidR="001C3287" w:rsidRPr="00E369EF" w:rsidRDefault="001C3287" w:rsidP="00561CCE">
      <w:pPr>
        <w:rPr>
          <w:b/>
          <w:bCs/>
        </w:rPr>
      </w:pPr>
    </w:p>
    <w:p w:rsidR="001C3287" w:rsidRPr="00E369EF" w:rsidRDefault="001C3287" w:rsidP="001C3287">
      <w:pPr>
        <w:numPr>
          <w:ilvl w:val="0"/>
          <w:numId w:val="6"/>
        </w:numPr>
        <w:rPr>
          <w:b/>
          <w:bCs/>
        </w:rPr>
      </w:pPr>
      <w:r w:rsidRPr="00E369EF">
        <w:t xml:space="preserve">Tossing a fair coin </w:t>
      </w:r>
      <w:r w:rsidRPr="00E369EF">
        <w:rPr>
          <w:noProof/>
          <w:position w:val="-4"/>
        </w:rPr>
        <w:drawing>
          <wp:inline distT="0" distB="0" distL="0" distR="0" wp14:anchorId="5950F02F" wp14:editId="111B0F12">
            <wp:extent cx="123825" cy="123825"/>
            <wp:effectExtent l="0" t="0" r="9525" b="9525"/>
            <wp:docPr id="82867754" name="Picture 82867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E369EF">
        <w:t xml:space="preserve"> times.  </w:t>
      </w:r>
      <w:r w:rsidRPr="00E369EF">
        <w:rPr>
          <w:noProof/>
          <w:position w:val="-12"/>
        </w:rPr>
        <w:drawing>
          <wp:inline distT="0" distB="0" distL="0" distR="0" wp14:anchorId="561DF0C4" wp14:editId="55AA7721">
            <wp:extent cx="809625" cy="257175"/>
            <wp:effectExtent l="0" t="0" r="9525" b="9525"/>
            <wp:docPr id="111507986" name="Picture 111507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09625" cy="257175"/>
                    </a:xfrm>
                    <a:prstGeom prst="rect">
                      <a:avLst/>
                    </a:prstGeom>
                    <a:noFill/>
                    <a:ln>
                      <a:noFill/>
                    </a:ln>
                  </pic:spPr>
                </pic:pic>
              </a:graphicData>
            </a:graphic>
          </wp:inline>
        </w:drawing>
      </w:r>
      <w:r w:rsidRPr="00E369EF">
        <w:t xml:space="preserve">, </w:t>
      </w:r>
      <w:r w:rsidRPr="00E369EF">
        <w:rPr>
          <w:noProof/>
          <w:position w:val="-12"/>
        </w:rPr>
        <w:drawing>
          <wp:inline distT="0" distB="0" distL="0" distR="0" wp14:anchorId="07A9045C" wp14:editId="7A18E8F4">
            <wp:extent cx="828675" cy="257175"/>
            <wp:effectExtent l="0" t="0" r="9525" b="9525"/>
            <wp:docPr id="10553547" name="Picture 1055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828675" cy="257175"/>
                    </a:xfrm>
                    <a:prstGeom prst="rect">
                      <a:avLst/>
                    </a:prstGeom>
                    <a:noFill/>
                    <a:ln>
                      <a:noFill/>
                    </a:ln>
                  </pic:spPr>
                </pic:pic>
              </a:graphicData>
            </a:graphic>
          </wp:inline>
        </w:drawing>
      </w:r>
      <w:r w:rsidRPr="00E369EF">
        <w:t xml:space="preserve">, </w:t>
      </w:r>
      <w:r w:rsidRPr="00E369EF">
        <w:rPr>
          <w:noProof/>
          <w:position w:val="-10"/>
        </w:rPr>
        <w:drawing>
          <wp:inline distT="0" distB="0" distL="0" distR="0" wp14:anchorId="28ADC6F0" wp14:editId="2DB5A70D">
            <wp:extent cx="676275" cy="228600"/>
            <wp:effectExtent l="0" t="0" r="9525" b="0"/>
            <wp:docPr id="2021177333" name="Picture 2021177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676275" cy="228600"/>
                    </a:xfrm>
                    <a:prstGeom prst="rect">
                      <a:avLst/>
                    </a:prstGeom>
                    <a:noFill/>
                    <a:ln>
                      <a:noFill/>
                    </a:ln>
                  </pic:spPr>
                </pic:pic>
              </a:graphicData>
            </a:graphic>
          </wp:inline>
        </w:drawing>
      </w:r>
      <w:r w:rsidRPr="00E369EF">
        <w:t xml:space="preserve">.  By the binomial theorem </w:t>
      </w:r>
      <w:r w:rsidRPr="00E369EF">
        <w:rPr>
          <w:noProof/>
          <w:position w:val="-28"/>
        </w:rPr>
        <w:drawing>
          <wp:inline distT="0" distB="0" distL="0" distR="0" wp14:anchorId="2CD66A9A" wp14:editId="38C4575C">
            <wp:extent cx="504825" cy="447675"/>
            <wp:effectExtent l="0" t="0" r="9525" b="9525"/>
            <wp:docPr id="1450384569" name="Picture 1450384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04825" cy="447675"/>
                    </a:xfrm>
                    <a:prstGeom prst="rect">
                      <a:avLst/>
                    </a:prstGeom>
                    <a:noFill/>
                    <a:ln>
                      <a:noFill/>
                    </a:ln>
                  </pic:spPr>
                </pic:pic>
              </a:graphicData>
            </a:graphic>
          </wp:inline>
        </w:drawing>
      </w:r>
      <w:r w:rsidRPr="00E369EF">
        <w:t xml:space="preserve">indeed equals one.  Suppose that </w:t>
      </w:r>
    </w:p>
    <w:p w:rsidR="001C3287" w:rsidRPr="00E369EF" w:rsidRDefault="001C3287" w:rsidP="00561CCE"/>
    <w:p w:rsidR="001C3287" w:rsidRPr="00E369EF" w:rsidRDefault="001C3287" w:rsidP="00561CCE">
      <w:r w:rsidRPr="00E369EF">
        <w:tab/>
      </w:r>
      <w:r w:rsidRPr="00E369EF">
        <w:rPr>
          <w:noProof/>
          <w:position w:val="-12"/>
        </w:rPr>
        <w:drawing>
          <wp:inline distT="0" distB="0" distL="0" distR="0" wp14:anchorId="5F582DDA" wp14:editId="54E3DE55">
            <wp:extent cx="2162175" cy="238125"/>
            <wp:effectExtent l="0" t="0" r="9525" b="9525"/>
            <wp:docPr id="408713067" name="Picture 40871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2162175" cy="238125"/>
                    </a:xfrm>
                    <a:prstGeom prst="rect">
                      <a:avLst/>
                    </a:prstGeom>
                    <a:noFill/>
                    <a:ln>
                      <a:noFill/>
                    </a:ln>
                  </pic:spPr>
                </pic:pic>
              </a:graphicData>
            </a:graphic>
          </wp:inline>
        </w:drawing>
      </w:r>
    </w:p>
    <w:p w:rsidR="001C3287" w:rsidRPr="00E369EF" w:rsidRDefault="001C3287" w:rsidP="00561CCE">
      <w:r w:rsidRPr="00E369EF">
        <w:t>then,</w:t>
      </w:r>
    </w:p>
    <w:p w:rsidR="001C3287" w:rsidRPr="00E369EF" w:rsidRDefault="001C3287" w:rsidP="00561CCE"/>
    <w:p w:rsidR="001C3287" w:rsidRPr="00E369EF" w:rsidRDefault="001C3287" w:rsidP="00561CCE">
      <w:r w:rsidRPr="00E369EF">
        <w:tab/>
      </w:r>
      <w:r w:rsidRPr="00E369EF">
        <w:rPr>
          <w:noProof/>
          <w:position w:val="-32"/>
        </w:rPr>
        <w:drawing>
          <wp:inline distT="0" distB="0" distL="0" distR="0" wp14:anchorId="44D5506D" wp14:editId="467B2E81">
            <wp:extent cx="2857500" cy="447675"/>
            <wp:effectExtent l="0" t="0" r="0" b="9525"/>
            <wp:docPr id="409369566" name="Picture 409369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2857500" cy="447675"/>
                    </a:xfrm>
                    <a:prstGeom prst="rect">
                      <a:avLst/>
                    </a:prstGeom>
                    <a:noFill/>
                    <a:ln>
                      <a:noFill/>
                    </a:ln>
                  </pic:spPr>
                </pic:pic>
              </a:graphicData>
            </a:graphic>
          </wp:inline>
        </w:drawing>
      </w:r>
    </w:p>
    <w:p w:rsidR="001C3287" w:rsidRPr="00E369EF" w:rsidRDefault="001C3287" w:rsidP="00561CCE"/>
    <w:p w:rsidR="001C3287" w:rsidRPr="00E369EF" w:rsidRDefault="001C3287" w:rsidP="001C3287">
      <w:pPr>
        <w:numPr>
          <w:ilvl w:val="0"/>
          <w:numId w:val="6"/>
        </w:numPr>
      </w:pPr>
      <w:r w:rsidRPr="00E369EF">
        <w:t xml:space="preserve">Bernouli distribution with parameter </w:t>
      </w:r>
      <w:r w:rsidRPr="00E369EF">
        <w:rPr>
          <w:noProof/>
          <w:position w:val="-10"/>
        </w:rPr>
        <w:drawing>
          <wp:inline distT="0" distB="0" distL="0" distR="0" wp14:anchorId="7EB3DA95" wp14:editId="54D59085">
            <wp:extent cx="142875" cy="161925"/>
            <wp:effectExtent l="0" t="0" r="9525" b="9525"/>
            <wp:docPr id="960860843" name="Picture 960860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369EF">
        <w:t xml:space="preserve">, </w:t>
      </w:r>
      <w:r w:rsidRPr="00E369EF">
        <w:rPr>
          <w:noProof/>
          <w:position w:val="-10"/>
        </w:rPr>
        <w:drawing>
          <wp:inline distT="0" distB="0" distL="0" distR="0" wp14:anchorId="20162B0A" wp14:editId="0D7DE79E">
            <wp:extent cx="581025" cy="190500"/>
            <wp:effectExtent l="0" t="0" r="9525" b="0"/>
            <wp:docPr id="1645192781" name="Picture 1645192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81025" cy="190500"/>
                    </a:xfrm>
                    <a:prstGeom prst="rect">
                      <a:avLst/>
                    </a:prstGeom>
                    <a:noFill/>
                    <a:ln>
                      <a:noFill/>
                    </a:ln>
                  </pic:spPr>
                </pic:pic>
              </a:graphicData>
            </a:graphic>
          </wp:inline>
        </w:drawing>
      </w:r>
      <w:r w:rsidRPr="00E369EF">
        <w:t xml:space="preserve">.  </w:t>
      </w:r>
      <w:r w:rsidRPr="00E369EF">
        <w:rPr>
          <w:noProof/>
          <w:position w:val="-10"/>
        </w:rPr>
        <w:drawing>
          <wp:inline distT="0" distB="0" distL="0" distR="0" wp14:anchorId="322B48BA" wp14:editId="4191E77B">
            <wp:extent cx="1562100" cy="228600"/>
            <wp:effectExtent l="0" t="0" r="0" b="0"/>
            <wp:docPr id="171897550" name="Picture 171897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1562100" cy="228600"/>
                    </a:xfrm>
                    <a:prstGeom prst="rect">
                      <a:avLst/>
                    </a:prstGeom>
                    <a:noFill/>
                    <a:ln>
                      <a:noFill/>
                    </a:ln>
                  </pic:spPr>
                </pic:pic>
              </a:graphicData>
            </a:graphic>
          </wp:inline>
        </w:drawing>
      </w:r>
      <w:r w:rsidRPr="00E369EF">
        <w:t xml:space="preserve">.  The property of unit measure is satisfied by noting </w:t>
      </w:r>
      <w:r w:rsidRPr="00E369EF">
        <w:rPr>
          <w:noProof/>
          <w:position w:val="-28"/>
        </w:rPr>
        <w:drawing>
          <wp:inline distT="0" distB="0" distL="0" distR="0" wp14:anchorId="156A2058" wp14:editId="23678E76">
            <wp:extent cx="1876425" cy="447675"/>
            <wp:effectExtent l="0" t="0" r="0" b="9525"/>
            <wp:docPr id="1727668586" name="Picture 1727668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876425" cy="447675"/>
                    </a:xfrm>
                    <a:prstGeom prst="rect">
                      <a:avLst/>
                    </a:prstGeom>
                    <a:noFill/>
                    <a:ln>
                      <a:noFill/>
                    </a:ln>
                  </pic:spPr>
                </pic:pic>
              </a:graphicData>
            </a:graphic>
          </wp:inline>
        </w:drawing>
      </w:r>
      <w:r w:rsidRPr="00E369EF">
        <w:t>.</w:t>
      </w:r>
    </w:p>
    <w:p w:rsidR="001C3287" w:rsidRPr="00E369EF" w:rsidRDefault="001C3287" w:rsidP="00561CCE">
      <w:pPr>
        <w:ind w:left="360"/>
      </w:pPr>
    </w:p>
    <w:p w:rsidR="001C3287" w:rsidRPr="00E369EF" w:rsidRDefault="001C3287" w:rsidP="001C3287">
      <w:pPr>
        <w:numPr>
          <w:ilvl w:val="0"/>
          <w:numId w:val="6"/>
        </w:numPr>
      </w:pPr>
      <w:r w:rsidRPr="00E369EF">
        <w:t xml:space="preserve">Poisson distribution.  Let </w:t>
      </w:r>
      <w:r w:rsidRPr="00E369EF">
        <w:rPr>
          <w:noProof/>
          <w:position w:val="-6"/>
        </w:rPr>
        <w:drawing>
          <wp:inline distT="0" distB="0" distL="0" distR="0" wp14:anchorId="56D10B13" wp14:editId="2CA2B950">
            <wp:extent cx="371475" cy="180975"/>
            <wp:effectExtent l="0" t="0" r="9525" b="9525"/>
            <wp:docPr id="460526170" name="Picture 460526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71475" cy="180975"/>
                    </a:xfrm>
                    <a:prstGeom prst="rect">
                      <a:avLst/>
                    </a:prstGeom>
                    <a:noFill/>
                    <a:ln>
                      <a:noFill/>
                    </a:ln>
                  </pic:spPr>
                </pic:pic>
              </a:graphicData>
            </a:graphic>
          </wp:inline>
        </w:drawing>
      </w:r>
      <w:r w:rsidRPr="00E369EF">
        <w:t xml:space="preserve">be a fixed parameter.  Then for </w:t>
      </w:r>
      <w:r w:rsidRPr="00E369EF">
        <w:rPr>
          <w:noProof/>
          <w:position w:val="-24"/>
        </w:rPr>
        <w:drawing>
          <wp:inline distT="0" distB="0" distL="0" distR="0" wp14:anchorId="79ABEAA1" wp14:editId="53552802">
            <wp:extent cx="1371600" cy="419100"/>
            <wp:effectExtent l="0" t="0" r="0" b="0"/>
            <wp:docPr id="1987761173" name="Picture 1987761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371600" cy="419100"/>
                    </a:xfrm>
                    <a:prstGeom prst="rect">
                      <a:avLst/>
                    </a:prstGeom>
                    <a:noFill/>
                    <a:ln>
                      <a:noFill/>
                    </a:ln>
                  </pic:spPr>
                </pic:pic>
              </a:graphicData>
            </a:graphic>
          </wp:inline>
        </w:drawing>
      </w:r>
      <w:r w:rsidRPr="00E369EF">
        <w:t xml:space="preserve">. Unit measure property follows from the Taylor expansion of </w:t>
      </w:r>
      <w:r w:rsidRPr="00E369EF">
        <w:rPr>
          <w:noProof/>
          <w:position w:val="-4"/>
        </w:rPr>
        <w:drawing>
          <wp:inline distT="0" distB="0" distL="0" distR="0" wp14:anchorId="04ECC8CB" wp14:editId="0ADFD516">
            <wp:extent cx="161925" cy="190500"/>
            <wp:effectExtent l="0" t="0" r="9525" b="0"/>
            <wp:docPr id="1195607561" name="Picture 119560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pPr>
        <w:rPr>
          <w:b/>
          <w:bCs/>
        </w:rPr>
      </w:pPr>
      <w:r w:rsidRPr="00E369EF">
        <w:rPr>
          <w:b/>
          <w:bCs/>
        </w:rPr>
        <w:t xml:space="preserve"> </w:t>
      </w:r>
    </w:p>
    <w:p w:rsidR="001C3287" w:rsidRPr="005A0E2A" w:rsidRDefault="001C3287" w:rsidP="00FB0A18">
      <w:pPr>
        <w:pStyle w:val="Heading4"/>
      </w:pPr>
      <w:bookmarkStart w:id="24" w:name="_Toc280363632"/>
      <w:r w:rsidRPr="005A0E2A">
        <w:t>General Probability Spaces</w:t>
      </w:r>
      <w:bookmarkEnd w:id="24"/>
    </w:p>
    <w:p w:rsidR="001C3287" w:rsidRPr="00E369EF" w:rsidRDefault="001C3287" w:rsidP="00561CCE"/>
    <w:p w:rsidR="001C3287" w:rsidRPr="00E369EF" w:rsidRDefault="001C3287" w:rsidP="00561CCE"/>
    <w:p w:rsidR="001C3287" w:rsidRPr="00E369EF" w:rsidRDefault="001C3287" w:rsidP="00561CCE">
      <w:r w:rsidRPr="00E369EF">
        <w:t xml:space="preserve">Suppose now that we want to use probability theory to analyze drawing a number at random from the open interval </w:t>
      </w:r>
      <w:r w:rsidRPr="00E369EF">
        <w:rPr>
          <w:noProof/>
          <w:position w:val="-10"/>
        </w:rPr>
        <w:drawing>
          <wp:inline distT="0" distB="0" distL="0" distR="0" wp14:anchorId="47FE6F74" wp14:editId="07069367">
            <wp:extent cx="647700" cy="200025"/>
            <wp:effectExtent l="0" t="0" r="0" b="9525"/>
            <wp:docPr id="775445018" name="Picture 775445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647700" cy="200025"/>
                    </a:xfrm>
                    <a:prstGeom prst="rect">
                      <a:avLst/>
                    </a:prstGeom>
                    <a:noFill/>
                    <a:ln>
                      <a:noFill/>
                    </a:ln>
                  </pic:spPr>
                </pic:pic>
              </a:graphicData>
            </a:graphic>
          </wp:inline>
        </w:drawing>
      </w:r>
      <w:r w:rsidRPr="00E369EF">
        <w:t xml:space="preserve">.  In this case U is uncountably infinite and we cannot exhaustively enumerate the elementary outcomes.  Indeed the probability of any single outcome based on the preceeding discussion is </w:t>
      </w:r>
      <w:r w:rsidRPr="00E369EF">
        <w:rPr>
          <w:noProof/>
          <w:position w:val="-24"/>
        </w:rPr>
        <w:drawing>
          <wp:inline distT="0" distB="0" distL="0" distR="0" wp14:anchorId="22519D3A" wp14:editId="30098680">
            <wp:extent cx="866775" cy="390525"/>
            <wp:effectExtent l="0" t="0" r="0" b="0"/>
            <wp:docPr id="1884973500" name="Picture 1884973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866775" cy="390525"/>
                    </a:xfrm>
                    <a:prstGeom prst="rect">
                      <a:avLst/>
                    </a:prstGeom>
                    <a:noFill/>
                    <a:ln>
                      <a:noFill/>
                    </a:ln>
                  </pic:spPr>
                </pic:pic>
              </a:graphicData>
            </a:graphic>
          </wp:inline>
        </w:drawing>
      </w:r>
      <w:r w:rsidRPr="00E369EF">
        <w:t xml:space="preserve">.  Furthermore, if we assign a non-zero value to </w:t>
      </w:r>
      <w:r w:rsidRPr="00E369EF">
        <w:rPr>
          <w:noProof/>
          <w:position w:val="-10"/>
        </w:rPr>
        <w:drawing>
          <wp:inline distT="0" distB="0" distL="0" distR="0" wp14:anchorId="78799A76" wp14:editId="6C27A962">
            <wp:extent cx="333375" cy="200025"/>
            <wp:effectExtent l="0" t="0" r="9525" b="9525"/>
            <wp:docPr id="144823570" name="Picture 14482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E369EF">
        <w:t xml:space="preserve">we are faced with the complementary nonsensical result </w:t>
      </w:r>
      <w:r w:rsidRPr="00E369EF">
        <w:rPr>
          <w:noProof/>
          <w:position w:val="-28"/>
        </w:rPr>
        <w:drawing>
          <wp:inline distT="0" distB="0" distL="0" distR="0" wp14:anchorId="489A12DB" wp14:editId="59D237F2">
            <wp:extent cx="800100" cy="352425"/>
            <wp:effectExtent l="0" t="0" r="0" b="9525"/>
            <wp:docPr id="1731790252" name="Picture 1731790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800100" cy="352425"/>
                    </a:xfrm>
                    <a:prstGeom prst="rect">
                      <a:avLst/>
                    </a:prstGeom>
                    <a:noFill/>
                    <a:ln>
                      <a:noFill/>
                    </a:ln>
                  </pic:spPr>
                </pic:pic>
              </a:graphicData>
            </a:graphic>
          </wp:inline>
        </w:drawing>
      </w:r>
      <w:r w:rsidRPr="00E369EF">
        <w:t>.  Therefore, how can we resolve the apparent contradiction between the left, which is a nonzero probability of occurance of the event A, and right, which is zero, hand sides of</w:t>
      </w:r>
    </w:p>
    <w:p w:rsidR="001C3287" w:rsidRPr="00E369EF" w:rsidRDefault="001C3287" w:rsidP="00561CCE"/>
    <w:p w:rsidR="001C3287" w:rsidRPr="00E369EF" w:rsidRDefault="001C3287" w:rsidP="00561CCE">
      <w:r w:rsidRPr="00E369EF">
        <w:tab/>
      </w:r>
      <w:r w:rsidRPr="00E369EF">
        <w:rPr>
          <w:noProof/>
          <w:position w:val="-28"/>
        </w:rPr>
        <w:drawing>
          <wp:inline distT="0" distB="0" distL="0" distR="0" wp14:anchorId="70B91754" wp14:editId="07C0D83F">
            <wp:extent cx="1066800" cy="352425"/>
            <wp:effectExtent l="0" t="0" r="0" b="9525"/>
            <wp:docPr id="178357595" name="Picture 178357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1066800" cy="352425"/>
                    </a:xfrm>
                    <a:prstGeom prst="rect">
                      <a:avLst/>
                    </a:prstGeom>
                    <a:noFill/>
                    <a:ln>
                      <a:noFill/>
                    </a:ln>
                  </pic:spPr>
                </pic:pic>
              </a:graphicData>
            </a:graphic>
          </wp:inline>
        </w:drawing>
      </w:r>
    </w:p>
    <w:p w:rsidR="001C3287" w:rsidRPr="00E369EF" w:rsidRDefault="001C3287" w:rsidP="00561CCE"/>
    <w:p w:rsidR="001C3287" w:rsidRPr="00E369EF" w:rsidRDefault="001C3287" w:rsidP="00561CCE">
      <w:r w:rsidRPr="00E369EF">
        <w:t>The answer is to assign probabilities to a collection of events, which may not be exhaustive, but will encompass all events that have meaning, instead of to elementary outcomes.</w:t>
      </w:r>
    </w:p>
    <w:p w:rsidR="001C3287" w:rsidRPr="00E369EF" w:rsidRDefault="001C3287" w:rsidP="00561CCE"/>
    <w:p w:rsidR="001C3287" w:rsidRPr="00E369EF" w:rsidRDefault="001C3287" w:rsidP="00561CCE">
      <w:pPr>
        <w:pStyle w:val="Heading5"/>
      </w:pPr>
      <w:bookmarkStart w:id="25" w:name="_Toc280363633"/>
      <w:r w:rsidRPr="00E369EF">
        <w:t xml:space="preserve">Fields and </w:t>
      </w:r>
      <w:r w:rsidRPr="00E369EF">
        <w:rPr>
          <w:noProof/>
          <w:position w:val="-6"/>
        </w:rPr>
      </w:r>
      <w:r w:rsidR="001C3287" w:rsidRPr="00E369EF">
        <w:rPr>
          <w:noProof/>
          <w:position w:val="-6"/>
        </w:rPr>
        <w:object w:dxaOrig="240" w:dyaOrig="220" w14:anchorId="0C349D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3pt;height:13pt;mso-width-percent:0;mso-height-percent:0;mso-width-percent:0;mso-height-percent:0" o:ole="">
            <v:imagedata r:id="rId86" o:title=""/>
          </v:shape>
          <o:OLEObject Type="Embed" ProgID="Equation.DSMT4" ShapeID="_x0000_i1025" DrawAspect="Content" ObjectID="_1840548054" r:id="rId87"/>
        </w:object>
      </w:r>
      <w:r w:rsidRPr="00E369EF">
        <w:t>-Algebras</w:t>
      </w:r>
      <w:bookmarkEnd w:id="25"/>
    </w:p>
    <w:p w:rsidR="001C3287" w:rsidRPr="00E369EF" w:rsidRDefault="001C3287" w:rsidP="00561CCE"/>
    <w:p w:rsidR="001C3287" w:rsidRPr="00E369EF" w:rsidRDefault="001C3287" w:rsidP="00561CCE">
      <w:r w:rsidRPr="00E369EF">
        <w:t>Definition ().  Let U be any set.  A collection F of subsets of U is a field if:</w:t>
      </w:r>
    </w:p>
    <w:p w:rsidR="001C3287" w:rsidRPr="00E369EF" w:rsidRDefault="001C3287" w:rsidP="00561CCE"/>
    <w:p w:rsidR="001C3287" w:rsidRPr="00E369EF" w:rsidRDefault="001C3287" w:rsidP="001C3287">
      <w:pPr>
        <w:numPr>
          <w:ilvl w:val="1"/>
          <w:numId w:val="2"/>
        </w:numPr>
      </w:pPr>
      <w:r w:rsidRPr="00E369EF">
        <w:t>0 in F</w:t>
      </w:r>
    </w:p>
    <w:p w:rsidR="001C3287" w:rsidRPr="00E369EF" w:rsidRDefault="001C3287" w:rsidP="001C3287">
      <w:pPr>
        <w:numPr>
          <w:ilvl w:val="1"/>
          <w:numId w:val="2"/>
        </w:numPr>
      </w:pPr>
      <w:r w:rsidRPr="00E369EF">
        <w:t>if A in F, the so is Acomp</w:t>
      </w:r>
    </w:p>
    <w:p w:rsidR="001C3287" w:rsidRPr="00E369EF" w:rsidRDefault="001C3287" w:rsidP="00561CCE"/>
    <w:p w:rsidR="001C3287" w:rsidRPr="00E369EF" w:rsidRDefault="001C3287" w:rsidP="001C3287">
      <w:pPr>
        <w:numPr>
          <w:ilvl w:val="1"/>
          <w:numId w:val="2"/>
        </w:numPr>
      </w:pPr>
      <w:r w:rsidRPr="00E369EF">
        <w:t>if A in F and B in F, then AuB in F</w:t>
      </w:r>
    </w:p>
    <w:p w:rsidR="001C3287" w:rsidRPr="00E369EF" w:rsidRDefault="001C3287" w:rsidP="00561CCE"/>
    <w:p w:rsidR="001C3287" w:rsidRPr="00E369EF" w:rsidRDefault="001C3287" w:rsidP="00561CCE">
      <w:r w:rsidRPr="00E369EF">
        <w:t>The collection F is a sigma field, if in addtion</w:t>
      </w:r>
    </w:p>
    <w:p w:rsidR="001C3287" w:rsidRPr="00E369EF" w:rsidRDefault="001C3287" w:rsidP="00561CCE"/>
    <w:p w:rsidR="001C3287" w:rsidRPr="00E369EF" w:rsidRDefault="001C3287" w:rsidP="00561CCE">
      <w:r w:rsidRPr="00E369EF">
        <w:tab/>
      </w:r>
      <w:r w:rsidRPr="00E369EF">
        <w:rPr>
          <w:noProof/>
          <w:position w:val="-28"/>
        </w:rPr>
        <w:drawing>
          <wp:inline distT="0" distB="0" distL="0" distR="0" wp14:anchorId="215D9925" wp14:editId="1EC8F4AA">
            <wp:extent cx="1495425" cy="447675"/>
            <wp:effectExtent l="0" t="0" r="9525" b="9525"/>
            <wp:docPr id="294257238" name="Picture 294257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495425" cy="447675"/>
                    </a:xfrm>
                    <a:prstGeom prst="rect">
                      <a:avLst/>
                    </a:prstGeom>
                    <a:noFill/>
                    <a:ln>
                      <a:noFill/>
                    </a:ln>
                  </pic:spPr>
                </pic:pic>
              </a:graphicData>
            </a:graphic>
          </wp:inline>
        </w:drawing>
      </w:r>
      <w:r w:rsidRPr="00E369EF">
        <w:tab/>
        <w:t xml:space="preserve"> </w:t>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p w:rsidR="001C3287" w:rsidRPr="00E369EF" w:rsidRDefault="001C3287" w:rsidP="00561CCE">
      <w:r w:rsidRPr="00E369EF">
        <w:t>The Borel sigma field is the intersection of all intervals on (a,b].  Similarly we may define the product Borel fields on (a,b] x (a,b].</w:t>
      </w:r>
    </w:p>
    <w:p w:rsidR="001C3287" w:rsidRPr="00E369EF" w:rsidRDefault="001C3287" w:rsidP="00561CCE"/>
    <w:p w:rsidR="001C3287" w:rsidRPr="00E369EF" w:rsidRDefault="001C3287" w:rsidP="00561CCE">
      <w:pPr>
        <w:pStyle w:val="Heading5"/>
      </w:pPr>
      <w:bookmarkStart w:id="26" w:name="_Toc280363634"/>
      <w:r w:rsidRPr="00E369EF">
        <w:t>Probability Measure</w:t>
      </w:r>
      <w:bookmarkEnd w:id="26"/>
    </w:p>
    <w:p w:rsidR="001C3287" w:rsidRPr="00E369EF" w:rsidRDefault="001C3287" w:rsidP="00561CCE"/>
    <w:p w:rsidR="001C3287" w:rsidRPr="00E369EF" w:rsidRDefault="001C3287" w:rsidP="00561CCE">
      <w:r w:rsidRPr="00E369EF">
        <w:t xml:space="preserve">Definition. Let U be a set and F a sigma field of subsets of U.  A probability measure on (U,F) is a function P: F-&gt;[0,1] such that </w:t>
      </w:r>
    </w:p>
    <w:p w:rsidR="001C3287" w:rsidRPr="00E369EF" w:rsidRDefault="001C3287" w:rsidP="00561CCE"/>
    <w:p w:rsidR="001C3287" w:rsidRPr="00E369EF" w:rsidRDefault="001C3287" w:rsidP="001C3287">
      <w:pPr>
        <w:numPr>
          <w:ilvl w:val="0"/>
          <w:numId w:val="8"/>
        </w:numPr>
      </w:pPr>
      <w:r w:rsidRPr="00E369EF">
        <w:t>P(null)=0</w:t>
      </w:r>
    </w:p>
    <w:p w:rsidR="001C3287" w:rsidRPr="00E369EF" w:rsidRDefault="001C3287" w:rsidP="001C3287">
      <w:pPr>
        <w:numPr>
          <w:ilvl w:val="0"/>
          <w:numId w:val="8"/>
        </w:numPr>
      </w:pPr>
      <w:r w:rsidRPr="00E369EF">
        <w:t>P(U)=1</w:t>
      </w:r>
    </w:p>
    <w:p w:rsidR="001C3287" w:rsidRPr="00E369EF" w:rsidRDefault="001C3287" w:rsidP="001C3287">
      <w:pPr>
        <w:numPr>
          <w:ilvl w:val="0"/>
          <w:numId w:val="8"/>
        </w:numPr>
      </w:pPr>
      <w:r w:rsidRPr="00E369EF">
        <w:rPr>
          <w:noProof/>
          <w:position w:val="-30"/>
        </w:rPr>
        <w:drawing>
          <wp:inline distT="0" distB="0" distL="0" distR="0" wp14:anchorId="1E5ED788" wp14:editId="377F319B">
            <wp:extent cx="1362075" cy="457200"/>
            <wp:effectExtent l="0" t="0" r="9525" b="0"/>
            <wp:docPr id="1724208956" name="Picture 172420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362075" cy="457200"/>
                    </a:xfrm>
                    <a:prstGeom prst="rect">
                      <a:avLst/>
                    </a:prstGeom>
                    <a:noFill/>
                    <a:ln>
                      <a:noFill/>
                    </a:ln>
                  </pic:spPr>
                </pic:pic>
              </a:graphicData>
            </a:graphic>
          </wp:inline>
        </w:drawing>
      </w:r>
      <w:r w:rsidRPr="00E369EF">
        <w:t xml:space="preserve"> for disjoint sets </w:t>
      </w:r>
      <w:r w:rsidRPr="00E369EF">
        <w:rPr>
          <w:noProof/>
          <w:position w:val="-14"/>
        </w:rPr>
        <w:drawing>
          <wp:inline distT="0" distB="0" distL="0" distR="0" wp14:anchorId="259EDFCD" wp14:editId="5AFC82CE">
            <wp:extent cx="790575" cy="228600"/>
            <wp:effectExtent l="0" t="0" r="9525" b="0"/>
            <wp:docPr id="840300765" name="Picture 840300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790575" cy="228600"/>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Definition. A probability space is a triple (U,F,P) where U is a set, F is a sigma field of subsets, and P is a probability measure.</w:t>
      </w:r>
    </w:p>
    <w:p w:rsidR="001C3287" w:rsidRPr="00E369EF" w:rsidRDefault="001C3287" w:rsidP="00561CCE"/>
    <w:p w:rsidR="001C3287" w:rsidRPr="00E369EF" w:rsidRDefault="001C3287" w:rsidP="00561CCE">
      <w:r w:rsidRPr="00E369EF">
        <w:t>The following properties follow from ()-().</w:t>
      </w:r>
    </w:p>
    <w:p w:rsidR="001C3287" w:rsidRPr="00E369EF" w:rsidRDefault="001C3287" w:rsidP="00561CCE"/>
    <w:p w:rsidR="001C3287" w:rsidRPr="00E369EF" w:rsidRDefault="001C3287" w:rsidP="00FB0A18">
      <w:pPr>
        <w:numPr>
          <w:ilvl w:val="0"/>
          <w:numId w:val="3"/>
        </w:numPr>
      </w:pPr>
      <w:r w:rsidRPr="00E369EF">
        <w:rPr>
          <w:noProof/>
          <w:position w:val="-14"/>
        </w:rPr>
        <w:drawing>
          <wp:inline distT="0" distB="0" distL="0" distR="0" wp14:anchorId="2432EFAE" wp14:editId="5121ADB1">
            <wp:extent cx="1114425" cy="266700"/>
            <wp:effectExtent l="0" t="0" r="9525" b="0"/>
            <wp:docPr id="1898173004" name="Picture 1898173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1114425" cy="266700"/>
                    </a:xfrm>
                    <a:prstGeom prst="rect">
                      <a:avLst/>
                    </a:prstGeom>
                    <a:noFill/>
                    <a:ln>
                      <a:noFill/>
                    </a:ln>
                  </pic:spPr>
                </pic:pic>
              </a:graphicData>
            </a:graphic>
          </wp:inline>
        </w:drawing>
      </w:r>
    </w:p>
    <w:p w:rsidR="001C3287" w:rsidRPr="00E369EF" w:rsidRDefault="001C3287" w:rsidP="00FB0A18">
      <w:pPr>
        <w:numPr>
          <w:ilvl w:val="0"/>
          <w:numId w:val="3"/>
        </w:numPr>
      </w:pPr>
      <w:r w:rsidRPr="00E369EF">
        <w:rPr>
          <w:b/>
          <w:bCs/>
        </w:rPr>
        <w:t>Monotonicity</w:t>
      </w:r>
      <w:r w:rsidRPr="00E369EF">
        <w:t xml:space="preserve">.  If </w:t>
      </w:r>
      <w:r w:rsidRPr="00E369EF">
        <w:rPr>
          <w:noProof/>
          <w:position w:val="-10"/>
        </w:rPr>
        <w:drawing>
          <wp:inline distT="0" distB="0" distL="0" distR="0" wp14:anchorId="14114415" wp14:editId="756D98DE">
            <wp:extent cx="1562100" cy="200025"/>
            <wp:effectExtent l="0" t="0" r="0" b="9525"/>
            <wp:docPr id="115154173" name="Picture 115154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1562100" cy="200025"/>
                    </a:xfrm>
                    <a:prstGeom prst="rect">
                      <a:avLst/>
                    </a:prstGeom>
                    <a:noFill/>
                    <a:ln>
                      <a:noFill/>
                    </a:ln>
                  </pic:spPr>
                </pic:pic>
              </a:graphicData>
            </a:graphic>
          </wp:inline>
        </w:drawing>
      </w:r>
      <w:r w:rsidRPr="00E369EF">
        <w:t>.</w:t>
      </w:r>
    </w:p>
    <w:p w:rsidR="001C3287" w:rsidRPr="00E369EF" w:rsidRDefault="001C3287" w:rsidP="00FB0A18">
      <w:pPr>
        <w:numPr>
          <w:ilvl w:val="0"/>
          <w:numId w:val="3"/>
        </w:numPr>
      </w:pPr>
      <w:r w:rsidRPr="00E369EF">
        <w:t>Inclusion-Exclusion rule.</w:t>
      </w:r>
    </w:p>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r w:rsidRPr="00E369EF">
        <w:t>Proof</w:t>
      </w:r>
    </w:p>
    <w:p w:rsidR="001C3287" w:rsidRPr="00E369EF" w:rsidRDefault="001C3287" w:rsidP="00561CCE"/>
    <w:p w:rsidR="001C3287" w:rsidRPr="00E369EF" w:rsidRDefault="001C3287" w:rsidP="001C3287">
      <w:pPr>
        <w:numPr>
          <w:ilvl w:val="0"/>
          <w:numId w:val="4"/>
        </w:numPr>
      </w:pPr>
      <w:r w:rsidRPr="00E369EF">
        <w:t>P(U)=P(A)+P(Acomp)=1 by axioms ().</w:t>
      </w:r>
    </w:p>
    <w:p w:rsidR="001C3287" w:rsidRPr="00E369EF" w:rsidRDefault="001C3287" w:rsidP="001C3287">
      <w:pPr>
        <w:numPr>
          <w:ilvl w:val="0"/>
          <w:numId w:val="4"/>
        </w:numPr>
      </w:pPr>
      <w:r w:rsidRPr="00E369EF">
        <w:t>From Figure (),</w:t>
      </w:r>
      <w:r w:rsidRPr="00E369EF">
        <w:rPr>
          <w:noProof/>
          <w:position w:val="-4"/>
        </w:rPr>
        <w:drawing>
          <wp:inline distT="0" distB="0" distL="0" distR="0" wp14:anchorId="088E622E" wp14:editId="595936FB">
            <wp:extent cx="790575" cy="190500"/>
            <wp:effectExtent l="0" t="0" r="9525" b="0"/>
            <wp:docPr id="407777582" name="Picture 407777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790575" cy="190500"/>
                    </a:xfrm>
                    <a:prstGeom prst="rect">
                      <a:avLst/>
                    </a:prstGeom>
                    <a:noFill/>
                    <a:ln>
                      <a:noFill/>
                    </a:ln>
                  </pic:spPr>
                </pic:pic>
              </a:graphicData>
            </a:graphic>
          </wp:inline>
        </w:drawing>
      </w:r>
      <w:r w:rsidRPr="00E369EF">
        <w:t xml:space="preserve">, and by () </w:t>
      </w:r>
      <w:r w:rsidRPr="00E369EF">
        <w:rPr>
          <w:noProof/>
          <w:position w:val="-10"/>
        </w:rPr>
        <w:drawing>
          <wp:inline distT="0" distB="0" distL="0" distR="0" wp14:anchorId="4E9F24D5" wp14:editId="4A54DD90">
            <wp:extent cx="1400175" cy="228600"/>
            <wp:effectExtent l="0" t="0" r="9525" b="0"/>
            <wp:docPr id="1080274758" name="Picture 1080274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400175" cy="228600"/>
                    </a:xfrm>
                    <a:prstGeom prst="rect">
                      <a:avLst/>
                    </a:prstGeom>
                    <a:noFill/>
                    <a:ln>
                      <a:noFill/>
                    </a:ln>
                  </pic:spPr>
                </pic:pic>
              </a:graphicData>
            </a:graphic>
          </wp:inline>
        </w:drawing>
      </w:r>
      <w:r w:rsidRPr="00E369EF">
        <w:t xml:space="preserve">because they are disjoint events. </w:t>
      </w:r>
      <w:r w:rsidRPr="00E369EF">
        <w:rPr>
          <w:noProof/>
          <w:position w:val="-4"/>
        </w:rPr>
        <w:drawing>
          <wp:inline distT="0" distB="0" distL="0" distR="0" wp14:anchorId="34C4C384" wp14:editId="7B8D6F7F">
            <wp:extent cx="114300" cy="180975"/>
            <wp:effectExtent l="0" t="0" r="0" b="0"/>
            <wp:docPr id="918067948" name="Picture 918067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114300" cy="180975"/>
                    </a:xfrm>
                    <a:prstGeom prst="rect">
                      <a:avLst/>
                    </a:prstGeom>
                    <a:noFill/>
                    <a:ln>
                      <a:noFill/>
                    </a:ln>
                  </pic:spPr>
                </pic:pic>
              </a:graphicData>
            </a:graphic>
          </wp:inline>
        </w:drawing>
      </w:r>
    </w:p>
    <w:p w:rsidR="001C3287" w:rsidRPr="00E369EF" w:rsidRDefault="001C3287" w:rsidP="001C3287">
      <w:pPr>
        <w:numPr>
          <w:ilvl w:val="0"/>
          <w:numId w:val="4"/>
        </w:numPr>
      </w:pPr>
      <w:r w:rsidRPr="00E369EF">
        <w:t>For n=2, applying axiom 3 to</w:t>
      </w:r>
    </w:p>
    <w:p w:rsidR="001C3287" w:rsidRPr="00E369EF" w:rsidRDefault="001C3287" w:rsidP="00561CCE"/>
    <w:p w:rsidR="001C3287" w:rsidRPr="00E369EF" w:rsidRDefault="001C3287" w:rsidP="00561CCE">
      <w:pPr>
        <w:jc w:val="center"/>
      </w:pPr>
      <w:r w:rsidRPr="00E369EF">
        <w:rPr>
          <w:noProof/>
          <w:position w:val="-44"/>
        </w:rPr>
        <w:drawing>
          <wp:inline distT="0" distB="0" distL="0" distR="0" wp14:anchorId="7BFB6573" wp14:editId="766FF8D1">
            <wp:extent cx="1514475" cy="685800"/>
            <wp:effectExtent l="0" t="0" r="0" b="0"/>
            <wp:docPr id="808051754" name="Picture 808051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1514475" cy="685800"/>
                    </a:xfrm>
                    <a:prstGeom prst="rect">
                      <a:avLst/>
                    </a:prstGeom>
                    <a:noFill/>
                    <a:ln>
                      <a:noFill/>
                    </a:ln>
                  </pic:spPr>
                </pic:pic>
              </a:graphicData>
            </a:graphic>
          </wp:inline>
        </w:drawing>
      </w:r>
    </w:p>
    <w:p w:rsidR="001C3287" w:rsidRPr="00E369EF" w:rsidRDefault="001C3287" w:rsidP="00561CCE">
      <w:pPr>
        <w:jc w:val="center"/>
      </w:pPr>
    </w:p>
    <w:p w:rsidR="001C3287" w:rsidRPr="00E369EF" w:rsidRDefault="001C3287" w:rsidP="00561CCE">
      <w:r w:rsidRPr="00E369EF">
        <w:t>yields the desired result.  For general n see the next section.</w:t>
      </w:r>
    </w:p>
    <w:p w:rsidR="001C3287" w:rsidRPr="00E369EF" w:rsidRDefault="001C3287" w:rsidP="00561CCE"/>
    <w:p w:rsidR="001C3287" w:rsidRPr="00E369EF" w:rsidRDefault="001C3287" w:rsidP="00561CCE">
      <w:pPr>
        <w:jc w:val="center"/>
      </w:pPr>
      <w:r w:rsidRPr="00E369EF">
        <w:rPr>
          <w:noProof/>
        </w:rPr>
        <mc:AlternateContent>
          <mc:Choice Requires="wpc">
            <w:drawing>
              <wp:anchor distT="0" distB="0" distL="114300" distR="114300" simplePos="0" relativeHeight="251991040" behindDoc="0" locked="0" layoutInCell="1" allowOverlap="1" wp14:anchorId="40A9567F" wp14:editId="3B68279E">
                <wp:simplePos x="0" y="0"/>
                <wp:positionH relativeFrom="character">
                  <wp:posOffset>-244475</wp:posOffset>
                </wp:positionH>
                <wp:positionV relativeFrom="line">
                  <wp:posOffset>98425</wp:posOffset>
                </wp:positionV>
                <wp:extent cx="4057650" cy="1644015"/>
                <wp:effectExtent l="3175" t="3175" r="0" b="635"/>
                <wp:wrapNone/>
                <wp:docPr id="1992457836" name="Canvas 70"/>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294698632" name="Oval 72"/>
                        <wps:cNvSpPr>
                          <a:spLocks noChangeArrowheads="1"/>
                        </wps:cNvSpPr>
                        <wps:spPr bwMode="auto">
                          <a:xfrm>
                            <a:off x="893826" y="64785"/>
                            <a:ext cx="1981200" cy="113335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599468595" name="Oval 73"/>
                        <wps:cNvSpPr>
                          <a:spLocks noChangeArrowheads="1"/>
                        </wps:cNvSpPr>
                        <wps:spPr bwMode="auto">
                          <a:xfrm>
                            <a:off x="1400556" y="514469"/>
                            <a:ext cx="618744" cy="438252"/>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pic:pic xmlns:pic="http://schemas.openxmlformats.org/drawingml/2006/picture">
                        <pic:nvPicPr>
                          <pic:cNvPr id="1985713336" name="Picture 74"/>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1621536" y="639466"/>
                            <a:ext cx="152400" cy="1615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1342498" name="Picture 7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2269236" y="724830"/>
                            <a:ext cx="152400" cy="162344"/>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page">
                  <wp14:pctWidth>0</wp14:pctWidth>
                </wp14:sizeRelH>
                <wp14:sizeRelV relativeFrom="page">
                  <wp14:pctHeight>0</wp14:pctHeight>
                </wp14:sizeRelV>
              </wp:anchor>
            </w:drawing>
          </mc:Choice>
          <mc:Fallback>
            <w:pict>
              <v:group w14:anchorId="4BF18AD6" id="Canvas 70" o:spid="_x0000_s1026" editas="canvas" style="position:absolute;margin-left:-19.25pt;margin-top:7.75pt;width:319.5pt;height:129.45pt;z-index:251991040;mso-position-horizontal-relative:char;mso-position-vertical-relative:line" coordsize="40576,16440"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">
                <v:shape id="_x0000_s1027" type="#_x0000_t75" style="position:absolute;width:40576;height:16440;visibility:visible;mso-wrap-style:square">
                  <v:fill o:detectmouseclick="t"/>
                  <v:path o:connecttype="none"/>
                </v:shape>
                <v:oval id="Oval 72" o:spid="_x0000_s1028" style="position:absolute;left:8938;top:647;width:19812;height:1133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"/>
                <v:oval id="Oval 73" o:spid="_x0000_s1029" style="position:absolute;left:14005;top:5144;width:6188;height:438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"/>
                <v:shape id="Picture 74" o:spid="_x0000_s1030" type="#_x0000_t75" style="position:absolute;left:16215;top:6394;width:1524;height:16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">
                  <v:imagedata r:id="rId99" o:title=""/>
                </v:shape>
                <v:shape id="Picture 75" o:spid="_x0000_s1031" type="#_x0000_t75" style="position:absolute;left:22692;top:7248;width:1524;height:16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">
                  <v:imagedata r:id="rId100" o:title=""/>
                </v:shape>
                <w10:wrap anchory="line"/>
              </v:group>
            </w:pict>
          </mc:Fallback>
        </mc:AlternateContent>
      </w:r>
      <w:r w:rsidRPr="00E369EF">
        <w:rPr>
          <w:noProof/>
        </w:rPr>
        <w:drawing>
          <wp:inline distT="0" distB="0" distL="0" distR="0" wp14:anchorId="25C4BE4E" wp14:editId="07C56B04">
            <wp:extent cx="4019550" cy="1619250"/>
            <wp:effectExtent l="0" t="0" r="0" b="0"/>
            <wp:docPr id="9982534" name="Picture 99825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01" cstate="print">
                      <a:extLst>
                        <a:ext uri="{28A0092B-C50C-407E-A947-70E740481C1C}">
                          <a14:useLocalDpi xmlns:a14="http://schemas.microsoft.com/office/drawing/2010/main" val="0"/>
                        </a:ext>
                      </a:extLst>
                    </a:blip>
                    <a:srcRect t="-99953" b="99953"/>
                    <a:stretch>
                      <a:fillRect/>
                    </a:stretch>
                  </pic:blipFill>
                  <pic:spPr bwMode="auto">
                    <a:xfrm>
                      <a:off x="0" y="0"/>
                      <a:ext cx="4019550" cy="1619250"/>
                    </a:xfrm>
                    <a:prstGeom prst="rect">
                      <a:avLst/>
                    </a:prstGeom>
                    <a:noFill/>
                    <a:ln>
                      <a:noFill/>
                    </a:ln>
                  </pic:spPr>
                </pic:pic>
              </a:graphicData>
            </a:graphic>
          </wp:inline>
        </w:drawing>
      </w:r>
    </w:p>
    <w:p w:rsidR="001C3287" w:rsidRPr="00E369EF" w:rsidRDefault="001C3287" w:rsidP="00561CCE"/>
    <w:p w:rsidR="001C3287" w:rsidRPr="005A0E2A" w:rsidRDefault="001C3287" w:rsidP="00561CCE">
      <w:pPr>
        <w:pStyle w:val="Heading3"/>
      </w:pPr>
      <w:bookmarkStart w:id="27" w:name="_Toc280363635"/>
      <w:bookmarkStart w:id="28" w:name="_Toc209781745"/>
      <w:bookmarkStart w:id="29" w:name="_Toc209787485"/>
      <w:bookmarkStart w:id="30" w:name="_Toc229857117"/>
      <w:bookmarkStart w:id="31" w:name="_Toc229926171"/>
      <w:r w:rsidRPr="005A0E2A">
        <w:t>Inclusion-Exclusion Principle</w:t>
      </w:r>
      <w:bookmarkEnd w:id="27"/>
      <w:bookmarkEnd w:id="28"/>
      <w:bookmarkEnd w:id="29"/>
      <w:bookmarkEnd w:id="30"/>
      <w:bookmarkEnd w:id="31"/>
    </w:p>
    <w:p w:rsidR="001C3287" w:rsidRPr="00E369EF" w:rsidRDefault="001C3287" w:rsidP="00561CCE"/>
    <w:p w:rsidR="001C3287" w:rsidRPr="00E369EF" w:rsidRDefault="001C3287" w:rsidP="00561CCE">
      <w:r w:rsidRPr="00E369EF">
        <w:t>We seek a generalization of</w:t>
      </w:r>
    </w:p>
    <w:p w:rsidR="001C3287" w:rsidRPr="00E369EF" w:rsidRDefault="001C3287" w:rsidP="00561CCE"/>
    <w:p w:rsidR="001C3287" w:rsidRPr="00E369EF" w:rsidRDefault="001C3287" w:rsidP="00561CCE">
      <w:r w:rsidRPr="00E369EF">
        <w:tab/>
      </w:r>
      <w:r w:rsidRPr="00E369EF">
        <w:rPr>
          <w:noProof/>
          <w:position w:val="-6"/>
        </w:rPr>
        <w:drawing>
          <wp:inline distT="0" distB="0" distL="0" distR="0" wp14:anchorId="3BA7202A" wp14:editId="1589CF71">
            <wp:extent cx="2895600" cy="180975"/>
            <wp:effectExtent l="0" t="0" r="0" b="9525"/>
            <wp:docPr id="238797691" name="Picture 23879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2895600" cy="1809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32" w:name="ZEqnNum844673"/>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4</w:instrText>
      </w:r>
      <w:r w:rsidRPr="00E369EF">
        <w:rPr>
          <w:noProof/>
        </w:rPr>
        <w:fldChar w:fldCharType="end"/>
      </w:r>
      <w:r w:rsidRPr="00E369EF">
        <w:instrText>)</w:instrText>
      </w:r>
      <w:bookmarkEnd w:id="32"/>
      <w:r w:rsidRPr="00E369EF">
        <w:fldChar w:fldCharType="end"/>
      </w:r>
    </w:p>
    <w:p w:rsidR="001C3287" w:rsidRPr="00E369EF" w:rsidRDefault="001C3287" w:rsidP="00561CCE">
      <w:pPr>
        <w:jc w:val="center"/>
      </w:pPr>
    </w:p>
    <w:p w:rsidR="001C3287" w:rsidRPr="00E369EF" w:rsidRDefault="001C3287" w:rsidP="00561CCE">
      <w:r w:rsidRPr="00E369EF">
        <w:t xml:space="preserve">which is the set of elements that are in at least one of </w:t>
      </w:r>
      <w:r w:rsidRPr="00E369EF">
        <w:rPr>
          <w:noProof/>
          <w:position w:val="-10"/>
        </w:rPr>
        <w:drawing>
          <wp:inline distT="0" distB="0" distL="0" distR="0" wp14:anchorId="62E7CFE8" wp14:editId="721FD769">
            <wp:extent cx="304800" cy="200025"/>
            <wp:effectExtent l="0" t="0" r="0" b="9525"/>
            <wp:docPr id="1385116619" name="Picture 1385116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4800" cy="200025"/>
                    </a:xfrm>
                    <a:prstGeom prst="rect">
                      <a:avLst/>
                    </a:prstGeom>
                    <a:noFill/>
                    <a:ln>
                      <a:noFill/>
                    </a:ln>
                  </pic:spPr>
                </pic:pic>
              </a:graphicData>
            </a:graphic>
          </wp:inline>
        </w:drawing>
      </w:r>
      <w:r w:rsidRPr="00E369EF">
        <w:t xml:space="preserve">or </w:t>
      </w:r>
      <w:r w:rsidRPr="00E369EF">
        <w:rPr>
          <w:noProof/>
          <w:position w:val="-6"/>
        </w:rPr>
        <w:drawing>
          <wp:inline distT="0" distB="0" distL="0" distR="0" wp14:anchorId="4A97D912" wp14:editId="3E6F6008">
            <wp:extent cx="152400" cy="180975"/>
            <wp:effectExtent l="0" t="0" r="0" b="9525"/>
            <wp:docPr id="1001694572" name="Picture 1001694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rsidRPr="00E369EF">
        <w:t xml:space="preserve">.  This formula arises because adding </w:t>
      </w:r>
      <w:r w:rsidRPr="00E369EF">
        <w:rPr>
          <w:noProof/>
          <w:position w:val="-6"/>
        </w:rPr>
        <w:drawing>
          <wp:inline distT="0" distB="0" distL="0" distR="0" wp14:anchorId="51C3DA3D" wp14:editId="61982D00">
            <wp:extent cx="638175" cy="180975"/>
            <wp:effectExtent l="0" t="0" r="9525" b="9525"/>
            <wp:docPr id="1826311782" name="Picture 1826311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638175" cy="180975"/>
                    </a:xfrm>
                    <a:prstGeom prst="rect">
                      <a:avLst/>
                    </a:prstGeom>
                    <a:noFill/>
                    <a:ln>
                      <a:noFill/>
                    </a:ln>
                  </pic:spPr>
                </pic:pic>
              </a:graphicData>
            </a:graphic>
          </wp:inline>
        </w:drawing>
      </w:r>
      <w:r w:rsidRPr="00E369EF">
        <w:t xml:space="preserve">necessarily double counts elements common to both AB, AC, BC, and triple counts elements common to both A,B, and C.  Therefore we endeavor to remedy this duplication by subtracting elements common to AB, AC, BC.  However, by doing this we subtract out elements common to all of A,B, and C and hence must add these elements back in which is the last term in </w:t>
      </w:r>
      <w:r w:rsidRPr="00E369EF">
        <w:fldChar w:fldCharType="begin"/>
      </w:r>
      <w:r w:rsidRPr="00E369EF">
        <w:instrText xml:space="preserve"> GOTOBUTTON ZEqnNum844673  \* MERGEFORMAT </w:instrText>
      </w:r>
      <w:fldSimple w:instr=" REF ZEqnNum844673 \! \* MERGEFORMAT ">
        <w:r w:rsidRPr="00E369EF">
          <w:instrText>(</w:instrText>
        </w:r>
        <w:r>
          <w:instrText>7</w:instrText>
        </w:r>
        <w:r w:rsidRPr="00E369EF">
          <w:instrText>.</w:instrText>
        </w:r>
        <w:r>
          <w:instrText>2</w:instrText>
        </w:r>
        <w:r w:rsidRPr="00E369EF">
          <w:instrText>.</w:instrText>
        </w:r>
        <w:r>
          <w:instrText>4</w:instrText>
        </w:r>
        <w:r w:rsidRPr="00E369EF">
          <w:instrText>)</w:instrText>
        </w:r>
      </w:fldSimple>
      <w:r w:rsidRPr="00E369EF">
        <w:fldChar w:fldCharType="end"/>
      </w:r>
      <w:r w:rsidRPr="00E369EF">
        <w:t>.</w:t>
      </w:r>
    </w:p>
    <w:p w:rsidR="001C3287" w:rsidRPr="00E369EF" w:rsidRDefault="001C3287" w:rsidP="00561CCE"/>
    <w:p w:rsidR="001C3287" w:rsidRPr="00E369EF" w:rsidRDefault="001C3287" w:rsidP="00561CCE">
      <w:r w:rsidRPr="00E369EF">
        <w:t xml:space="preserve">The answer is known as the </w:t>
      </w:r>
      <w:r w:rsidRPr="00E369EF">
        <w:rPr>
          <w:i/>
          <w:iCs/>
        </w:rPr>
        <w:t>Inclusion-Exclusion Principle</w:t>
      </w:r>
      <w:r w:rsidRPr="00E369EF">
        <w:t xml:space="preserve"> which we give in terms of cardinalities</w:t>
      </w:r>
    </w:p>
    <w:p w:rsidR="001C3287" w:rsidRPr="00E369EF" w:rsidRDefault="001C3287" w:rsidP="00561CCE"/>
    <w:p w:rsidR="001C3287" w:rsidRPr="00E369EF" w:rsidRDefault="001C3287" w:rsidP="00561CCE">
      <w:r w:rsidRPr="00E369EF">
        <w:tab/>
      </w:r>
      <w:r w:rsidRPr="00E369EF">
        <w:rPr>
          <w:noProof/>
          <w:position w:val="-70"/>
        </w:rPr>
        <w:drawing>
          <wp:inline distT="0" distB="0" distL="0" distR="0" wp14:anchorId="260346D9" wp14:editId="66C1B13F">
            <wp:extent cx="4305300" cy="962025"/>
            <wp:effectExtent l="0" t="0" r="0" b="9525"/>
            <wp:docPr id="1851445064" name="Picture 1851445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305300" cy="9620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33" w:name="ZEqnNum634063"/>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5</w:instrText>
      </w:r>
      <w:r w:rsidRPr="00E369EF">
        <w:rPr>
          <w:noProof/>
        </w:rPr>
        <w:fldChar w:fldCharType="end"/>
      </w:r>
      <w:r w:rsidRPr="00E369EF">
        <w:instrText>)</w:instrText>
      </w:r>
      <w:bookmarkEnd w:id="33"/>
      <w:r w:rsidRPr="00E369EF">
        <w:fldChar w:fldCharType="end"/>
      </w:r>
    </w:p>
    <w:p w:rsidR="001C3287" w:rsidRPr="00E369EF" w:rsidRDefault="001C3287" w:rsidP="00561CCE"/>
    <w:p w:rsidR="001C3287" w:rsidRPr="00E369EF" w:rsidRDefault="001C3287" w:rsidP="00561CCE">
      <w:r w:rsidRPr="00E369EF">
        <w:t>where</w:t>
      </w:r>
      <w:r w:rsidRPr="00E369EF">
        <w:rPr>
          <w:noProof/>
          <w:position w:val="-12"/>
        </w:rPr>
        <w:drawing>
          <wp:inline distT="0" distB="0" distL="0" distR="0" wp14:anchorId="2FB9A37E" wp14:editId="7FC1D7EF">
            <wp:extent cx="457200" cy="228600"/>
            <wp:effectExtent l="0" t="0" r="0" b="0"/>
            <wp:docPr id="338397953" name="Picture 338397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57200" cy="228600"/>
                    </a:xfrm>
                    <a:prstGeom prst="rect">
                      <a:avLst/>
                    </a:prstGeom>
                    <a:noFill/>
                    <a:ln>
                      <a:noFill/>
                    </a:ln>
                  </pic:spPr>
                </pic:pic>
              </a:graphicData>
            </a:graphic>
          </wp:inline>
        </w:drawing>
      </w:r>
      <w:r w:rsidRPr="00E369EF">
        <w:t xml:space="preserve">.  The RHS is the number elements that are in at least one of the </w:t>
      </w:r>
      <w:r w:rsidRPr="00E369EF">
        <w:rPr>
          <w:noProof/>
          <w:position w:val="-12"/>
        </w:rPr>
        <w:drawing>
          <wp:inline distT="0" distB="0" distL="0" distR="0" wp14:anchorId="4A85F0BF" wp14:editId="0F71B212">
            <wp:extent cx="161925" cy="228600"/>
            <wp:effectExtent l="0" t="0" r="9525" b="0"/>
            <wp:docPr id="1583564661" name="Picture 158356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369EF">
        <w:t xml:space="preserve">, i.e. it tells us how big the union of a finite number of sets is.  To prove this we should add all the elements that occur in at least one of the </w:t>
      </w:r>
      <w:r w:rsidRPr="00E369EF">
        <w:rPr>
          <w:noProof/>
          <w:position w:val="-12"/>
        </w:rPr>
        <w:drawing>
          <wp:inline distT="0" distB="0" distL="0" distR="0" wp14:anchorId="17C9187C" wp14:editId="18BD0C84">
            <wp:extent cx="161925" cy="228600"/>
            <wp:effectExtent l="0" t="0" r="9525" b="0"/>
            <wp:docPr id="1905488183" name="Picture 1905488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369EF">
        <w:t xml:space="preserve"> but take care not to count them more than once.  We do this by generalizing the approach in </w:t>
      </w:r>
      <w:r w:rsidRPr="00E369EF">
        <w:fldChar w:fldCharType="begin"/>
      </w:r>
      <w:r w:rsidRPr="00E369EF">
        <w:instrText xml:space="preserve"> GOTOBUTTON ZEqnNum844673  \* MERGEFORMAT </w:instrText>
      </w:r>
      <w:fldSimple w:instr=" REF ZEqnNum844673 \! \* MERGEFORMAT ">
        <w:r w:rsidRPr="00E369EF">
          <w:instrText>(</w:instrText>
        </w:r>
        <w:r>
          <w:instrText>7</w:instrText>
        </w:r>
        <w:r w:rsidRPr="00E369EF">
          <w:instrText>.</w:instrText>
        </w:r>
        <w:r>
          <w:instrText>2</w:instrText>
        </w:r>
        <w:r w:rsidRPr="00E369EF">
          <w:instrText>.</w:instrText>
        </w:r>
        <w:r>
          <w:instrText>4</w:instrText>
        </w:r>
        <w:r w:rsidRPr="00E369EF">
          <w:instrText>)</w:instrText>
        </w:r>
      </w:fldSimple>
      <w:r w:rsidRPr="00E369EF">
        <w:fldChar w:fldCharType="end"/>
      </w:r>
      <w:r w:rsidRPr="00E369EF">
        <w:t xml:space="preserve"> .  To see that this procedure works, suppose an element </w:t>
      </w:r>
      <w:r w:rsidRPr="00E369EF">
        <w:rPr>
          <w:noProof/>
          <w:position w:val="-6"/>
        </w:rPr>
        <w:drawing>
          <wp:inline distT="0" distB="0" distL="0" distR="0" wp14:anchorId="2795D1A9" wp14:editId="39991297">
            <wp:extent cx="371475" cy="180975"/>
            <wp:effectExtent l="0" t="0" r="9525" b="9525"/>
            <wp:docPr id="333497381" name="Picture 333497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371475" cy="180975"/>
                    </a:xfrm>
                    <a:prstGeom prst="rect">
                      <a:avLst/>
                    </a:prstGeom>
                    <a:noFill/>
                    <a:ln>
                      <a:noFill/>
                    </a:ln>
                  </pic:spPr>
                </pic:pic>
              </a:graphicData>
            </a:graphic>
          </wp:inline>
        </w:drawing>
      </w:r>
      <w:r w:rsidRPr="00E369EF">
        <w:t xml:space="preserve">is present in </w:t>
      </w:r>
      <w:r w:rsidRPr="00E369EF">
        <w:rPr>
          <w:i/>
          <w:iCs/>
        </w:rPr>
        <w:t>exactly</w:t>
      </w:r>
      <w:r w:rsidRPr="00E369EF">
        <w:t xml:space="preserve"> </w:t>
      </w:r>
      <w:r w:rsidRPr="00E369EF">
        <w:rPr>
          <w:noProof/>
          <w:position w:val="-4"/>
        </w:rPr>
        <w:drawing>
          <wp:inline distT="0" distB="0" distL="0" distR="0" wp14:anchorId="406B0EA9" wp14:editId="661E4122">
            <wp:extent cx="114300" cy="123825"/>
            <wp:effectExtent l="0" t="0" r="0" b="9525"/>
            <wp:docPr id="1468293477" name="Picture 1468293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E369EF">
        <w:t xml:space="preserve">of the </w:t>
      </w:r>
      <w:r w:rsidRPr="00E369EF">
        <w:rPr>
          <w:noProof/>
          <w:position w:val="-12"/>
        </w:rPr>
        <w:drawing>
          <wp:inline distT="0" distB="0" distL="0" distR="0" wp14:anchorId="31B5AA17" wp14:editId="214B0E0C">
            <wp:extent cx="161925" cy="228600"/>
            <wp:effectExtent l="0" t="0" r="9525" b="0"/>
            <wp:docPr id="3068017" name="Picture 3068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369EF">
        <w:t xml:space="preserve">.  If that is the case, then any intersection in </w:t>
      </w:r>
      <w:r w:rsidRPr="00E369EF">
        <w:fldChar w:fldCharType="begin"/>
      </w:r>
      <w:r w:rsidRPr="00E369EF">
        <w:instrText xml:space="preserve"> GOTOBUTTON ZEqnNum634063  \* MERGEFORMAT </w:instrText>
      </w:r>
      <w:fldSimple w:instr=" REF ZEqnNum634063 \! \* MERGEFORMAT ">
        <w:r w:rsidRPr="00E369EF">
          <w:instrText>(</w:instrText>
        </w:r>
        <w:r>
          <w:instrText>7</w:instrText>
        </w:r>
        <w:r w:rsidRPr="00E369EF">
          <w:instrText>.</w:instrText>
        </w:r>
        <w:r>
          <w:instrText>2</w:instrText>
        </w:r>
        <w:r w:rsidRPr="00E369EF">
          <w:instrText>.</w:instrText>
        </w:r>
        <w:r>
          <w:instrText>5</w:instrText>
        </w:r>
        <w:r w:rsidRPr="00E369EF">
          <w:instrText>)</w:instrText>
        </w:r>
      </w:fldSimple>
      <w:r w:rsidRPr="00E369EF">
        <w:fldChar w:fldCharType="end"/>
      </w:r>
      <w:r w:rsidRPr="00E369EF">
        <w:t xml:space="preserve"> of more than </w:t>
      </w:r>
      <w:r w:rsidRPr="00E369EF">
        <w:rPr>
          <w:noProof/>
          <w:position w:val="-4"/>
        </w:rPr>
        <w:drawing>
          <wp:inline distT="0" distB="0" distL="0" distR="0" wp14:anchorId="5766A618" wp14:editId="17FEC85A">
            <wp:extent cx="114300" cy="123825"/>
            <wp:effectExtent l="0" t="0" r="0" b="9525"/>
            <wp:docPr id="1630233493" name="Picture 1630233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E369EF">
        <w:t xml:space="preserve"> sets is empty and all intersections of sets which do not contain </w:t>
      </w:r>
      <w:r w:rsidRPr="00E369EF">
        <w:rPr>
          <w:noProof/>
          <w:position w:val="-6"/>
        </w:rPr>
        <w:drawing>
          <wp:inline distT="0" distB="0" distL="0" distR="0" wp14:anchorId="2458F22C" wp14:editId="034F54C9">
            <wp:extent cx="123825" cy="142875"/>
            <wp:effectExtent l="0" t="0" r="9525" b="9525"/>
            <wp:docPr id="1269670740" name="Picture 1269670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 are empty, therefore these intersections do not contribute to the count.  First, the RHS of </w:t>
      </w:r>
      <w:r w:rsidRPr="00E369EF">
        <w:fldChar w:fldCharType="begin"/>
      </w:r>
      <w:r w:rsidRPr="00E369EF">
        <w:instrText xml:space="preserve"> GOTOBUTTON ZEqnNum634063  \* MERGEFORMAT </w:instrText>
      </w:r>
      <w:fldSimple w:instr=" REF ZEqnNum634063 \! \* MERGEFORMAT ">
        <w:r w:rsidRPr="00E369EF">
          <w:instrText>(</w:instrText>
        </w:r>
        <w:r>
          <w:instrText>7</w:instrText>
        </w:r>
        <w:r w:rsidRPr="00E369EF">
          <w:instrText>.</w:instrText>
        </w:r>
        <w:r>
          <w:instrText>2</w:instrText>
        </w:r>
        <w:r w:rsidRPr="00E369EF">
          <w:instrText>.</w:instrText>
        </w:r>
        <w:r>
          <w:instrText>5</w:instrText>
        </w:r>
        <w:r w:rsidRPr="00E369EF">
          <w:instrText>)</w:instrText>
        </w:r>
      </w:fldSimple>
      <w:r w:rsidRPr="00E369EF">
        <w:fldChar w:fldCharType="end"/>
      </w:r>
      <w:r w:rsidRPr="00E369EF">
        <w:t xml:space="preserve"> gives a count of +1 by definition of the “</w:t>
      </w:r>
      <w:r w:rsidRPr="00E369EF">
        <w:rPr>
          <w:i/>
          <w:iCs/>
        </w:rPr>
        <w:t>exactly</w:t>
      </w:r>
      <w:r w:rsidRPr="00E369EF">
        <w:t xml:space="preserve"> </w:t>
      </w:r>
      <w:r w:rsidRPr="00E369EF">
        <w:rPr>
          <w:noProof/>
          <w:position w:val="-4"/>
        </w:rPr>
        <w:drawing>
          <wp:inline distT="0" distB="0" distL="0" distR="0" wp14:anchorId="15744B7C" wp14:editId="29808AD3">
            <wp:extent cx="114300" cy="123825"/>
            <wp:effectExtent l="0" t="0" r="0" b="9525"/>
            <wp:docPr id="895881077" name="Picture 895881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E369EF">
        <w:t xml:space="preserve">of the </w:t>
      </w:r>
      <w:r w:rsidRPr="00E369EF">
        <w:rPr>
          <w:noProof/>
          <w:position w:val="-12"/>
        </w:rPr>
        <w:drawing>
          <wp:inline distT="0" distB="0" distL="0" distR="0" wp14:anchorId="435A82AA" wp14:editId="02538E93">
            <wp:extent cx="161925" cy="228600"/>
            <wp:effectExtent l="0" t="0" r="9525" b="0"/>
            <wp:docPr id="657347475" name="Picture 65734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369EF">
        <w:t xml:space="preserve">.”  Of the given </w:t>
      </w:r>
      <w:r w:rsidRPr="00E369EF">
        <w:rPr>
          <w:noProof/>
          <w:position w:val="-4"/>
        </w:rPr>
        <w:drawing>
          <wp:inline distT="0" distB="0" distL="0" distR="0" wp14:anchorId="5A915692" wp14:editId="14B30F96">
            <wp:extent cx="114300" cy="123825"/>
            <wp:effectExtent l="0" t="0" r="0" b="9525"/>
            <wp:docPr id="1326914697" name="Picture 1326914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E369EF">
        <w:t xml:space="preserve"> sets that </w:t>
      </w:r>
      <w:r w:rsidRPr="00E369EF">
        <w:rPr>
          <w:i/>
          <w:iCs/>
        </w:rPr>
        <w:t>do</w:t>
      </w:r>
      <w:r w:rsidRPr="00E369EF">
        <w:t xml:space="preserve"> contain </w:t>
      </w:r>
      <w:r w:rsidRPr="00E369EF">
        <w:rPr>
          <w:noProof/>
          <w:position w:val="-6"/>
        </w:rPr>
        <w:drawing>
          <wp:inline distT="0" distB="0" distL="0" distR="0" wp14:anchorId="3469B13A" wp14:editId="55C0DFB3">
            <wp:extent cx="123825" cy="142875"/>
            <wp:effectExtent l="0" t="0" r="9525" b="9525"/>
            <wp:docPr id="1339527315" name="Picture 1339527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 there are</w:t>
      </w:r>
      <w:r w:rsidRPr="00E369EF">
        <w:rPr>
          <w:noProof/>
          <w:position w:val="-4"/>
        </w:rPr>
        <w:drawing>
          <wp:inline distT="0" distB="0" distL="0" distR="0" wp14:anchorId="6352C9DD" wp14:editId="7A171C71">
            <wp:extent cx="114300" cy="123825"/>
            <wp:effectExtent l="0" t="0" r="0" b="9525"/>
            <wp:docPr id="385451648" name="Picture 385451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E369EF">
        <w:t xml:space="preserve">that count it once, </w:t>
      </w:r>
      <w:r w:rsidRPr="00E369EF">
        <w:rPr>
          <w:noProof/>
          <w:position w:val="-30"/>
        </w:rPr>
        <w:drawing>
          <wp:inline distT="0" distB="0" distL="0" distR="0" wp14:anchorId="63AB103D" wp14:editId="349AD14C">
            <wp:extent cx="266700" cy="457200"/>
            <wp:effectExtent l="0" t="0" r="0" b="0"/>
            <wp:docPr id="1375876748" name="Picture 1375876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bwMode="auto">
                    <a:xfrm>
                      <a:off x="0" y="0"/>
                      <a:ext cx="266700" cy="457200"/>
                    </a:xfrm>
                    <a:prstGeom prst="rect">
                      <a:avLst/>
                    </a:prstGeom>
                    <a:noFill/>
                    <a:ln>
                      <a:noFill/>
                    </a:ln>
                  </pic:spPr>
                </pic:pic>
              </a:graphicData>
            </a:graphic>
          </wp:inline>
        </w:drawing>
      </w:r>
      <w:r w:rsidRPr="00E369EF">
        <w:t xml:space="preserve"> intersections that count it </w:t>
      </w:r>
      <w:r w:rsidRPr="00E369EF">
        <w:rPr>
          <w:i/>
          <w:iCs/>
        </w:rPr>
        <w:t>at least</w:t>
      </w:r>
      <w:r w:rsidRPr="00E369EF">
        <w:t xml:space="preserve"> twice, </w:t>
      </w:r>
      <w:r w:rsidRPr="00E369EF">
        <w:rPr>
          <w:noProof/>
          <w:position w:val="-30"/>
        </w:rPr>
        <w:drawing>
          <wp:inline distT="0" distB="0" distL="0" distR="0" wp14:anchorId="325C21FC" wp14:editId="13907E11">
            <wp:extent cx="266700" cy="457200"/>
            <wp:effectExtent l="0" t="0" r="0" b="0"/>
            <wp:docPr id="2105511695" name="Picture 2105511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66700" cy="457200"/>
                    </a:xfrm>
                    <a:prstGeom prst="rect">
                      <a:avLst/>
                    </a:prstGeom>
                    <a:noFill/>
                    <a:ln>
                      <a:noFill/>
                    </a:ln>
                  </pic:spPr>
                </pic:pic>
              </a:graphicData>
            </a:graphic>
          </wp:inline>
        </w:drawing>
      </w:r>
      <w:r w:rsidRPr="00E369EF">
        <w:t xml:space="preserve"> intersections that count it </w:t>
      </w:r>
      <w:r w:rsidRPr="00E369EF">
        <w:rPr>
          <w:i/>
          <w:iCs/>
        </w:rPr>
        <w:t>at least</w:t>
      </w:r>
      <w:r w:rsidRPr="00E369EF">
        <w:t xml:space="preserve"> thrice, all the way up to the number of ways to have </w:t>
      </w:r>
      <w:r w:rsidRPr="00E369EF">
        <w:rPr>
          <w:noProof/>
          <w:position w:val="-6"/>
        </w:rPr>
        <w:drawing>
          <wp:inline distT="0" distB="0" distL="0" distR="0" wp14:anchorId="29410A86" wp14:editId="3F3D80EF">
            <wp:extent cx="123825" cy="142875"/>
            <wp:effectExtent l="0" t="0" r="9525" b="9525"/>
            <wp:docPr id="306337325" name="Picture 306337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 belong to all </w:t>
      </w:r>
      <w:r w:rsidRPr="00E369EF">
        <w:rPr>
          <w:noProof/>
          <w:position w:val="-4"/>
        </w:rPr>
        <w:drawing>
          <wp:inline distT="0" distB="0" distL="0" distR="0" wp14:anchorId="35882AE4" wp14:editId="43E22D0B">
            <wp:extent cx="114300" cy="123825"/>
            <wp:effectExtent l="0" t="0" r="0" b="9525"/>
            <wp:docPr id="1484353145" name="Picture 148435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114300" cy="123825"/>
                    </a:xfrm>
                    <a:prstGeom prst="rect">
                      <a:avLst/>
                    </a:prstGeom>
                    <a:noFill/>
                    <a:ln>
                      <a:noFill/>
                    </a:ln>
                  </pic:spPr>
                </pic:pic>
              </a:graphicData>
            </a:graphic>
          </wp:inline>
        </w:drawing>
      </w:r>
      <w:r w:rsidRPr="00E369EF">
        <w:t xml:space="preserve"> sets,  </w:t>
      </w:r>
      <w:r w:rsidRPr="00E369EF">
        <w:rPr>
          <w:noProof/>
          <w:position w:val="-30"/>
        </w:rPr>
        <w:drawing>
          <wp:inline distT="0" distB="0" distL="0" distR="0" wp14:anchorId="56E6CC05" wp14:editId="6F2DD187">
            <wp:extent cx="466725" cy="457200"/>
            <wp:effectExtent l="0" t="0" r="9525" b="0"/>
            <wp:docPr id="1989052822" name="Picture 1989052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466725" cy="457200"/>
                    </a:xfrm>
                    <a:prstGeom prst="rect">
                      <a:avLst/>
                    </a:prstGeom>
                    <a:noFill/>
                    <a:ln>
                      <a:noFill/>
                    </a:ln>
                  </pic:spPr>
                </pic:pic>
              </a:graphicData>
            </a:graphic>
          </wp:inline>
        </w:drawing>
      </w:r>
      <w:r w:rsidRPr="00E369EF">
        <w:t>.  If the alternation of addition and subtraction of terms</w:t>
      </w:r>
    </w:p>
    <w:p w:rsidR="001C3287" w:rsidRPr="00E369EF" w:rsidRDefault="001C3287" w:rsidP="00561CCE"/>
    <w:p w:rsidR="001C3287" w:rsidRPr="00E369EF" w:rsidRDefault="001C3287" w:rsidP="00561CCE">
      <w:r w:rsidRPr="00E369EF">
        <w:tab/>
      </w:r>
      <w:r w:rsidRPr="00E369EF">
        <w:rPr>
          <w:noProof/>
          <w:position w:val="-30"/>
        </w:rPr>
        <w:drawing>
          <wp:inline distT="0" distB="0" distL="0" distR="0" wp14:anchorId="4BCC0F98" wp14:editId="6E7F151B">
            <wp:extent cx="800100" cy="457200"/>
            <wp:effectExtent l="0" t="0" r="0" b="0"/>
            <wp:docPr id="231819123" name="Picture 231819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0" y="0"/>
                      <a:ext cx="800100" cy="4572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34" w:name="ZEqnNum247872"/>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6</w:instrText>
      </w:r>
      <w:r w:rsidRPr="00E369EF">
        <w:rPr>
          <w:noProof/>
        </w:rPr>
        <w:fldChar w:fldCharType="end"/>
      </w:r>
      <w:r w:rsidRPr="00E369EF">
        <w:instrText>)</w:instrText>
      </w:r>
      <w:bookmarkEnd w:id="34"/>
      <w:r w:rsidRPr="00E369EF">
        <w:fldChar w:fldCharType="end"/>
      </w:r>
    </w:p>
    <w:p w:rsidR="001C3287" w:rsidRPr="00E369EF" w:rsidRDefault="001C3287" w:rsidP="00561CCE"/>
    <w:p w:rsidR="001C3287" w:rsidRPr="00E369EF" w:rsidRDefault="001C3287" w:rsidP="00561CCE">
      <w:r w:rsidRPr="00E369EF">
        <w:t xml:space="preserve">adds up to one, then it proves that </w:t>
      </w:r>
      <w:r w:rsidRPr="00E369EF">
        <w:rPr>
          <w:noProof/>
          <w:position w:val="-6"/>
        </w:rPr>
        <w:drawing>
          <wp:inline distT="0" distB="0" distL="0" distR="0" wp14:anchorId="1C599350" wp14:editId="33752A1F">
            <wp:extent cx="123825" cy="142875"/>
            <wp:effectExtent l="0" t="0" r="9525" b="9525"/>
            <wp:docPr id="1474907126" name="Picture 1474907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 is counted </w:t>
      </w:r>
      <w:r w:rsidRPr="00E369EF">
        <w:rPr>
          <w:i/>
          <w:iCs/>
        </w:rPr>
        <w:t>only</w:t>
      </w:r>
      <w:r w:rsidRPr="00E369EF">
        <w:t xml:space="preserve"> once in the sum and hence equals the right hand side of </w:t>
      </w:r>
      <w:r w:rsidRPr="00E369EF">
        <w:fldChar w:fldCharType="begin"/>
      </w:r>
      <w:r w:rsidRPr="00E369EF">
        <w:instrText xml:space="preserve"> GOTOBUTTON ZEqnNum634063  \* MERGEFORMAT </w:instrText>
      </w:r>
      <w:fldSimple w:instr=" REF ZEqnNum634063 \! \* MERGEFORMAT ">
        <w:r w:rsidRPr="00E369EF">
          <w:instrText>(</w:instrText>
        </w:r>
        <w:r>
          <w:instrText>7</w:instrText>
        </w:r>
        <w:r w:rsidRPr="00E369EF">
          <w:instrText>.</w:instrText>
        </w:r>
        <w:r>
          <w:instrText>2</w:instrText>
        </w:r>
        <w:r w:rsidRPr="00E369EF">
          <w:instrText>.</w:instrText>
        </w:r>
        <w:r>
          <w:instrText>5</w:instrText>
        </w:r>
        <w:r w:rsidRPr="00E369EF">
          <w:instrText>)</w:instrText>
        </w:r>
      </w:fldSimple>
      <w:r w:rsidRPr="00E369EF">
        <w:fldChar w:fldCharType="end"/>
      </w:r>
      <w:r w:rsidRPr="00E369EF">
        <w:t xml:space="preserve"> which proves the theorem.  In other words, we have validated that the procedure of successive addition and subtraction indeed counts </w:t>
      </w:r>
      <w:r w:rsidRPr="00E369EF">
        <w:rPr>
          <w:i/>
          <w:iCs/>
        </w:rPr>
        <w:t>all</w:t>
      </w:r>
      <w:r w:rsidRPr="00E369EF">
        <w:t xml:space="preserve"> elements, not just </w:t>
      </w:r>
      <w:r w:rsidRPr="00E369EF">
        <w:rPr>
          <w:noProof/>
          <w:position w:val="-6"/>
        </w:rPr>
        <w:drawing>
          <wp:inline distT="0" distB="0" distL="0" distR="0" wp14:anchorId="30DDBABC" wp14:editId="45517F1C">
            <wp:extent cx="123825" cy="142875"/>
            <wp:effectExtent l="0" t="0" r="9525" b="9525"/>
            <wp:docPr id="1053914950" name="Picture 105391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 only once.  By the binomial theorem with </w:t>
      </w:r>
      <w:r w:rsidRPr="00E369EF">
        <w:rPr>
          <w:noProof/>
          <w:position w:val="-6"/>
        </w:rPr>
        <w:drawing>
          <wp:inline distT="0" distB="0" distL="0" distR="0" wp14:anchorId="62863394" wp14:editId="5175AFDF">
            <wp:extent cx="428625" cy="180975"/>
            <wp:effectExtent l="0" t="0" r="9525" b="9525"/>
            <wp:docPr id="977316796" name="Picture 977316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428625" cy="180975"/>
                    </a:xfrm>
                    <a:prstGeom prst="rect">
                      <a:avLst/>
                    </a:prstGeom>
                    <a:noFill/>
                    <a:ln>
                      <a:noFill/>
                    </a:ln>
                  </pic:spPr>
                </pic:pic>
              </a:graphicData>
            </a:graphic>
          </wp:inline>
        </w:drawing>
      </w:r>
      <w:r w:rsidRPr="00E369EF">
        <w:t xml:space="preserve">, 1 plus </w:t>
      </w:r>
      <w:r w:rsidRPr="00E369EF">
        <w:fldChar w:fldCharType="begin"/>
      </w:r>
      <w:r w:rsidRPr="00E369EF">
        <w:instrText xml:space="preserve"> GOTOBUTTON ZEqnNum247872  \* MERGEFORMAT </w:instrText>
      </w:r>
      <w:fldSimple w:instr=" REF ZEqnNum247872 \! \* MERGEFORMAT ">
        <w:r w:rsidRPr="00E369EF">
          <w:instrText>(</w:instrText>
        </w:r>
        <w:r>
          <w:instrText>7</w:instrText>
        </w:r>
        <w:r w:rsidRPr="00E369EF">
          <w:instrText>.</w:instrText>
        </w:r>
        <w:r>
          <w:instrText>2</w:instrText>
        </w:r>
        <w:r w:rsidRPr="00E369EF">
          <w:instrText>.</w:instrText>
        </w:r>
        <w:r>
          <w:instrText>6</w:instrText>
        </w:r>
        <w:r w:rsidRPr="00E369EF">
          <w:instrText>)</w:instrText>
        </w:r>
      </w:fldSimple>
      <w:r w:rsidRPr="00E369EF">
        <w:fldChar w:fldCharType="end"/>
      </w:r>
      <w:r w:rsidRPr="00E369EF">
        <w:t xml:space="preserve"> is equal to 0, and hence the theorem is proved.  </w:t>
      </w:r>
    </w:p>
    <w:p w:rsidR="001C3287" w:rsidRPr="00E369EF" w:rsidRDefault="001C3287" w:rsidP="00561CCE"/>
    <w:p w:rsidR="001C3287" w:rsidRPr="00E369EF" w:rsidRDefault="001C3287" w:rsidP="00561CCE">
      <w:r w:rsidRPr="00E369EF">
        <w:t xml:space="preserve">If the probability of </w:t>
      </w:r>
      <w:r w:rsidRPr="00E369EF">
        <w:rPr>
          <w:noProof/>
          <w:position w:val="-6"/>
        </w:rPr>
        <w:drawing>
          <wp:inline distT="0" distB="0" distL="0" distR="0" wp14:anchorId="2AE8E890" wp14:editId="442E9B07">
            <wp:extent cx="161925" cy="180975"/>
            <wp:effectExtent l="0" t="0" r="9525" b="9525"/>
            <wp:docPr id="1646232724" name="Picture 1646232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r w:rsidRPr="00E369EF">
        <w:t>is desired then the</w:t>
      </w:r>
      <w:r w:rsidRPr="00E369EF">
        <w:rPr>
          <w:noProof/>
          <w:position w:val="-12"/>
        </w:rPr>
        <w:drawing>
          <wp:inline distT="0" distB="0" distL="0" distR="0" wp14:anchorId="4AFE36A8" wp14:editId="1583A014">
            <wp:extent cx="161925" cy="228600"/>
            <wp:effectExtent l="0" t="0" r="9525" b="0"/>
            <wp:docPr id="595598990" name="Picture 595598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369EF">
        <w:t xml:space="preserve">are events that are outcomes of a random experiment, and </w:t>
      </w:r>
      <w:r w:rsidRPr="00E369EF">
        <w:fldChar w:fldCharType="begin"/>
      </w:r>
      <w:r w:rsidRPr="00E369EF">
        <w:instrText xml:space="preserve"> GOTOBUTTON ZEqnNum634063  \* MERGEFORMAT </w:instrText>
      </w:r>
      <w:fldSimple w:instr=" REF ZEqnNum634063 \! \* MERGEFORMAT ">
        <w:r w:rsidRPr="00E369EF">
          <w:instrText>(</w:instrText>
        </w:r>
        <w:r>
          <w:instrText>7</w:instrText>
        </w:r>
        <w:r w:rsidRPr="00E369EF">
          <w:instrText>.</w:instrText>
        </w:r>
        <w:r>
          <w:instrText>2</w:instrText>
        </w:r>
        <w:r w:rsidRPr="00E369EF">
          <w:instrText>.</w:instrText>
        </w:r>
        <w:r>
          <w:instrText>5</w:instrText>
        </w:r>
        <w:r w:rsidRPr="00E369EF">
          <w:instrText>)</w:instrText>
        </w:r>
      </w:fldSimple>
      <w:r w:rsidRPr="00E369EF">
        <w:fldChar w:fldCharType="end"/>
      </w:r>
      <w:r w:rsidRPr="00E369EF">
        <w:t xml:space="preserve"> may be expressed as</w:t>
      </w:r>
    </w:p>
    <w:p w:rsidR="001C3287" w:rsidRPr="00E369EF" w:rsidRDefault="001C3287" w:rsidP="00561CCE"/>
    <w:p w:rsidR="001C3287" w:rsidRPr="00E369EF" w:rsidRDefault="001C3287" w:rsidP="00561CCE">
      <w:r w:rsidRPr="00E369EF">
        <w:tab/>
      </w:r>
      <w:r w:rsidRPr="00E369EF">
        <w:rPr>
          <w:noProof/>
          <w:position w:val="-32"/>
        </w:rPr>
        <w:drawing>
          <wp:inline distT="0" distB="0" distL="0" distR="0" wp14:anchorId="75A0D8F5" wp14:editId="36B029F6">
            <wp:extent cx="3352800" cy="457200"/>
            <wp:effectExtent l="0" t="0" r="0" b="0"/>
            <wp:docPr id="1363150006" name="Picture 136315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3352800" cy="4572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where </w:t>
      </w:r>
      <w:r w:rsidRPr="00E369EF">
        <w:rPr>
          <w:noProof/>
          <w:position w:val="-34"/>
        </w:rPr>
        <w:drawing>
          <wp:inline distT="0" distB="0" distL="0" distR="0" wp14:anchorId="1F469F0E" wp14:editId="7350AA02">
            <wp:extent cx="1171575" cy="504825"/>
            <wp:effectExtent l="0" t="0" r="9525" b="9525"/>
            <wp:docPr id="461043145" name="Picture 46104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1171575" cy="504825"/>
                    </a:xfrm>
                    <a:prstGeom prst="rect">
                      <a:avLst/>
                    </a:prstGeom>
                    <a:noFill/>
                    <a:ln>
                      <a:noFill/>
                    </a:ln>
                  </pic:spPr>
                </pic:pic>
              </a:graphicData>
            </a:graphic>
          </wp:inline>
        </w:drawing>
      </w:r>
      <w:r w:rsidRPr="00E369EF">
        <w:t xml:space="preserve">and </w:t>
      </w:r>
      <w:r w:rsidRPr="00E369EF">
        <w:rPr>
          <w:noProof/>
          <w:position w:val="-14"/>
        </w:rPr>
        <w:drawing>
          <wp:inline distT="0" distB="0" distL="0" distR="0" wp14:anchorId="78970B54" wp14:editId="559A986A">
            <wp:extent cx="695325" cy="257175"/>
            <wp:effectExtent l="0" t="0" r="9525" b="9525"/>
            <wp:docPr id="279618307" name="Picture 279618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695325" cy="257175"/>
                    </a:xfrm>
                    <a:prstGeom prst="rect">
                      <a:avLst/>
                    </a:prstGeom>
                    <a:noFill/>
                    <a:ln>
                      <a:noFill/>
                    </a:ln>
                  </pic:spPr>
                </pic:pic>
              </a:graphicData>
            </a:graphic>
          </wp:inline>
        </w:drawing>
      </w:r>
    </w:p>
    <w:p w:rsidR="001C3287" w:rsidRPr="00E369EF" w:rsidRDefault="001C3287" w:rsidP="00561CCE"/>
    <w:p w:rsidR="001C3287" w:rsidRPr="005A0E2A" w:rsidRDefault="001C3287" w:rsidP="00FB0A18">
      <w:pPr>
        <w:pStyle w:val="Heading4"/>
      </w:pPr>
      <w:bookmarkStart w:id="35" w:name="_Toc280363636"/>
      <w:r w:rsidRPr="005A0E2A">
        <w:t>Derangements</w:t>
      </w:r>
      <w:bookmarkEnd w:id="35"/>
    </w:p>
    <w:p w:rsidR="001C3287" w:rsidRPr="00E369EF" w:rsidRDefault="001C3287" w:rsidP="00561CCE"/>
    <w:p w:rsidR="001C3287" w:rsidRPr="00E369EF" w:rsidRDefault="001C3287" w:rsidP="00561CCE">
      <w:r w:rsidRPr="00E369EF">
        <w:t xml:space="preserve">It follows that number of elements that are not contained in </w:t>
      </w:r>
      <w:r w:rsidRPr="00E369EF">
        <w:rPr>
          <w:i/>
          <w:iCs/>
        </w:rPr>
        <w:t>any</w:t>
      </w:r>
      <w:r w:rsidRPr="00E369EF">
        <w:t xml:space="preserve"> of the</w:t>
      </w:r>
      <w:r w:rsidRPr="00E369EF">
        <w:rPr>
          <w:noProof/>
          <w:position w:val="-12"/>
        </w:rPr>
        <w:drawing>
          <wp:inline distT="0" distB="0" distL="0" distR="0" wp14:anchorId="26D600F0" wp14:editId="7AEEB646">
            <wp:extent cx="161925" cy="228600"/>
            <wp:effectExtent l="0" t="0" r="9525" b="0"/>
            <wp:docPr id="1978814875" name="Picture 197881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369EF">
        <w:t xml:space="preserve">is the number of total elements minus </w:t>
      </w:r>
      <w:r w:rsidRPr="00E369EF">
        <w:rPr>
          <w:noProof/>
          <w:position w:val="-14"/>
        </w:rPr>
        <w:drawing>
          <wp:inline distT="0" distB="0" distL="0" distR="0" wp14:anchorId="32D39963" wp14:editId="7AB02B7A">
            <wp:extent cx="219075" cy="257175"/>
            <wp:effectExtent l="0" t="0" r="9525" b="9525"/>
            <wp:docPr id="694432752" name="Picture 694432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19075" cy="257175"/>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ab/>
      </w:r>
      <w:r w:rsidRPr="00E369EF">
        <w:rPr>
          <w:noProof/>
          <w:position w:val="-70"/>
        </w:rPr>
        <w:drawing>
          <wp:inline distT="0" distB="0" distL="0" distR="0" wp14:anchorId="5380D038" wp14:editId="0FC0D993">
            <wp:extent cx="4257675" cy="962025"/>
            <wp:effectExtent l="0" t="0" r="9525" b="9525"/>
            <wp:docPr id="1282540411" name="Picture 1282540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4257675" cy="9620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36" w:name="ZEqnNum444949"/>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8</w:instrText>
      </w:r>
      <w:r w:rsidRPr="00E369EF">
        <w:rPr>
          <w:noProof/>
        </w:rPr>
        <w:fldChar w:fldCharType="end"/>
      </w:r>
      <w:r w:rsidRPr="00E369EF">
        <w:instrText>)</w:instrText>
      </w:r>
      <w:bookmarkEnd w:id="36"/>
      <w:r w:rsidRPr="00E369EF">
        <w:fldChar w:fldCharType="end"/>
      </w:r>
    </w:p>
    <w:p w:rsidR="001C3287" w:rsidRPr="00E369EF" w:rsidRDefault="001C3287" w:rsidP="00561CCE"/>
    <w:p w:rsidR="001C3287" w:rsidRPr="00E369EF" w:rsidRDefault="001C3287" w:rsidP="00561CCE">
      <w:r w:rsidRPr="00E369EF">
        <w:t xml:space="preserve">This is shown formally by noting that </w:t>
      </w:r>
    </w:p>
    <w:p w:rsidR="001C3287" w:rsidRPr="00E369EF" w:rsidRDefault="001C3287" w:rsidP="00561CCE"/>
    <w:p w:rsidR="001C3287" w:rsidRPr="00E369EF" w:rsidRDefault="001C3287" w:rsidP="00561CCE">
      <w:pPr>
        <w:jc w:val="center"/>
      </w:pPr>
      <w:r w:rsidRPr="00E369EF">
        <w:rPr>
          <w:noProof/>
          <w:position w:val="-66"/>
        </w:rPr>
        <w:drawing>
          <wp:inline distT="0" distB="0" distL="0" distR="0" wp14:anchorId="74679F16" wp14:editId="464F0228">
            <wp:extent cx="1028700" cy="914400"/>
            <wp:effectExtent l="0" t="0" r="0" b="0"/>
            <wp:docPr id="342241580" name="Picture 34224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1028700" cy="914400"/>
                    </a:xfrm>
                    <a:prstGeom prst="rect">
                      <a:avLst/>
                    </a:prstGeom>
                    <a:noFill/>
                    <a:ln>
                      <a:noFill/>
                    </a:ln>
                  </pic:spPr>
                </pic:pic>
              </a:graphicData>
            </a:graphic>
          </wp:inline>
        </w:drawing>
      </w:r>
    </w:p>
    <w:p w:rsidR="001C3287" w:rsidRPr="00E369EF" w:rsidRDefault="001C3287" w:rsidP="00561CCE"/>
    <w:p w:rsidR="001C3287" w:rsidRPr="00E369EF" w:rsidRDefault="001C3287" w:rsidP="00561CCE">
      <w:r w:rsidRPr="00E369EF">
        <w:t xml:space="preserve">and noting that the number of elements not present in any set is </w:t>
      </w:r>
      <w:r w:rsidRPr="00E369EF">
        <w:rPr>
          <w:noProof/>
          <w:position w:val="-28"/>
        </w:rPr>
        <w:drawing>
          <wp:inline distT="0" distB="0" distL="0" distR="0" wp14:anchorId="60129969" wp14:editId="44944C07">
            <wp:extent cx="342900" cy="428625"/>
            <wp:effectExtent l="0" t="0" r="0" b="9525"/>
            <wp:docPr id="734425371" name="Picture 734425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342900" cy="428625"/>
                    </a:xfrm>
                    <a:prstGeom prst="rect">
                      <a:avLst/>
                    </a:prstGeom>
                    <a:noFill/>
                    <a:ln>
                      <a:noFill/>
                    </a:ln>
                  </pic:spPr>
                </pic:pic>
              </a:graphicData>
            </a:graphic>
          </wp:inline>
        </w:drawing>
      </w:r>
      <w:r w:rsidRPr="00E369EF">
        <w:t xml:space="preserve">, and where we have used De Morgan’s law in the last line.  If we assign properties or attributes </w:t>
      </w:r>
      <w:r w:rsidRPr="00E369EF">
        <w:rPr>
          <w:noProof/>
          <w:position w:val="-12"/>
        </w:rPr>
        <w:drawing>
          <wp:inline distT="0" distB="0" distL="0" distR="0" wp14:anchorId="08357E31" wp14:editId="0736C285">
            <wp:extent cx="152400" cy="228600"/>
            <wp:effectExtent l="0" t="0" r="0" b="0"/>
            <wp:docPr id="862670875" name="Picture 862670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E369EF">
        <w:t xml:space="preserve"> to each set </w:t>
      </w:r>
      <w:r w:rsidRPr="00E369EF">
        <w:rPr>
          <w:noProof/>
          <w:position w:val="-12"/>
        </w:rPr>
        <w:drawing>
          <wp:inline distT="0" distB="0" distL="0" distR="0" wp14:anchorId="5AD11BF1" wp14:editId="2329CC29">
            <wp:extent cx="161925" cy="228600"/>
            <wp:effectExtent l="0" t="0" r="9525" b="0"/>
            <wp:docPr id="449598679" name="Picture 449598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369EF">
        <w:t xml:space="preserve">, then </w:t>
      </w:r>
      <w:r w:rsidRPr="00E369EF">
        <w:rPr>
          <w:noProof/>
          <w:position w:val="-14"/>
        </w:rPr>
        <w:drawing>
          <wp:inline distT="0" distB="0" distL="0" distR="0" wp14:anchorId="158A120B" wp14:editId="6CE2FEF8">
            <wp:extent cx="219075" cy="257175"/>
            <wp:effectExtent l="0" t="0" r="9525" b="9525"/>
            <wp:docPr id="624213934" name="Picture 62421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0" y="0"/>
                      <a:ext cx="219075" cy="257175"/>
                    </a:xfrm>
                    <a:prstGeom prst="rect">
                      <a:avLst/>
                    </a:prstGeom>
                    <a:noFill/>
                    <a:ln>
                      <a:noFill/>
                    </a:ln>
                  </pic:spPr>
                </pic:pic>
              </a:graphicData>
            </a:graphic>
          </wp:inline>
        </w:drawing>
      </w:r>
      <w:r w:rsidRPr="00E369EF">
        <w:t xml:space="preserve">and </w:t>
      </w:r>
      <w:r w:rsidRPr="00E369EF">
        <w:rPr>
          <w:noProof/>
          <w:position w:val="-16"/>
        </w:rPr>
        <w:drawing>
          <wp:inline distT="0" distB="0" distL="0" distR="0" wp14:anchorId="5B5C5B2A" wp14:editId="012249D5">
            <wp:extent cx="219075" cy="276225"/>
            <wp:effectExtent l="0" t="0" r="9525" b="9525"/>
            <wp:docPr id="310075810" name="Picture 310075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219075" cy="276225"/>
                    </a:xfrm>
                    <a:prstGeom prst="rect">
                      <a:avLst/>
                    </a:prstGeom>
                    <a:noFill/>
                    <a:ln>
                      <a:noFill/>
                    </a:ln>
                  </pic:spPr>
                </pic:pic>
              </a:graphicData>
            </a:graphic>
          </wp:inline>
        </w:drawing>
      </w:r>
      <w:r w:rsidRPr="00E369EF">
        <w:t>are the number of elements having at least one of the properties, and none of the properties, respectively.</w:t>
      </w:r>
    </w:p>
    <w:p w:rsidR="001C3287" w:rsidRPr="00E369EF" w:rsidRDefault="001C3287" w:rsidP="00561CCE"/>
    <w:p w:rsidR="001C3287" w:rsidRPr="00E369EF" w:rsidRDefault="001C3287" w:rsidP="00561CCE">
      <w:r w:rsidRPr="00E369EF">
        <w:t xml:space="preserve">A famous problem known as the matching or coincidence problem is the following: </w:t>
      </w:r>
    </w:p>
    <w:p w:rsidR="001C3287" w:rsidRPr="00E369EF" w:rsidRDefault="001C3287" w:rsidP="00561CCE"/>
    <w:p w:rsidR="001C3287" w:rsidRPr="00E369EF" w:rsidRDefault="001C3287" w:rsidP="00561CCE">
      <w:pPr>
        <w:ind w:left="720"/>
      </w:pPr>
      <w:r w:rsidRPr="00E369EF">
        <w:t xml:space="preserve">Suppose two decks of cards are dealt simultaneously, what is the probability that no identical cards will be simultaneously revealed?  Equivalently, suppose there are </w:t>
      </w:r>
      <w:r w:rsidRPr="00E369EF">
        <w:rPr>
          <w:noProof/>
          <w:position w:val="-6"/>
        </w:rPr>
        <w:drawing>
          <wp:inline distT="0" distB="0" distL="0" distR="0" wp14:anchorId="1B770F40" wp14:editId="4190DDCC">
            <wp:extent cx="123825" cy="142875"/>
            <wp:effectExtent l="0" t="0" r="9525" b="9525"/>
            <wp:docPr id="1206874376" name="Picture 1206874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people who each have a hat.  If the hats are distributed at random, what is the probability that no man gets his own hat?  Amazingly, the probability is relatively independent of </w:t>
      </w:r>
      <w:r w:rsidRPr="00E369EF">
        <w:rPr>
          <w:noProof/>
          <w:position w:val="-6"/>
        </w:rPr>
        <w:drawing>
          <wp:inline distT="0" distB="0" distL="0" distR="0" wp14:anchorId="6D99AE64" wp14:editId="3BC41B4E">
            <wp:extent cx="123825" cy="142875"/>
            <wp:effectExtent l="0" t="0" r="9525" b="9525"/>
            <wp:docPr id="777189313" name="Picture 777189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 and is about 2/3.</w:t>
      </w:r>
    </w:p>
    <w:p w:rsidR="001C3287" w:rsidRPr="00E369EF" w:rsidRDefault="001C3287" w:rsidP="00561CCE"/>
    <w:p w:rsidR="001C3287" w:rsidRPr="00E369EF" w:rsidRDefault="001C3287" w:rsidP="00561CCE">
      <w:r w:rsidRPr="00E369EF">
        <w:t xml:space="preserve">We use </w:t>
      </w:r>
      <w:r w:rsidRPr="00E369EF">
        <w:fldChar w:fldCharType="begin"/>
      </w:r>
      <w:r w:rsidRPr="00E369EF">
        <w:instrText xml:space="preserve"> GOTOBUTTON ZEqnNum444949  \* MERGEFORMAT </w:instrText>
      </w:r>
      <w:fldSimple w:instr=" REF ZEqnNum444949 \! \* MERGEFORMAT ">
        <w:r w:rsidRPr="00E369EF">
          <w:instrText>(</w:instrText>
        </w:r>
        <w:r>
          <w:instrText>7</w:instrText>
        </w:r>
        <w:r w:rsidRPr="00E369EF">
          <w:instrText>.</w:instrText>
        </w:r>
        <w:r>
          <w:instrText>2</w:instrText>
        </w:r>
        <w:r w:rsidRPr="00E369EF">
          <w:instrText>.</w:instrText>
        </w:r>
        <w:r>
          <w:instrText>8</w:instrText>
        </w:r>
        <w:r w:rsidRPr="00E369EF">
          <w:instrText>)</w:instrText>
        </w:r>
      </w:fldSimple>
      <w:r w:rsidRPr="00E369EF">
        <w:fldChar w:fldCharType="end"/>
      </w:r>
      <w:r w:rsidRPr="00E369EF">
        <w:t xml:space="preserve"> with </w:t>
      </w:r>
      <w:r w:rsidRPr="00E369EF">
        <w:rPr>
          <w:noProof/>
          <w:position w:val="-12"/>
        </w:rPr>
        <w:drawing>
          <wp:inline distT="0" distB="0" distL="0" distR="0" wp14:anchorId="6D58453E" wp14:editId="6E65476B">
            <wp:extent cx="152400" cy="228600"/>
            <wp:effectExtent l="0" t="0" r="0" b="0"/>
            <wp:docPr id="231488041" name="Picture 231488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E369EF">
        <w:t xml:space="preserve">defined as the property that the ith man gets hat so that </w:t>
      </w:r>
      <w:r w:rsidRPr="00E369EF">
        <w:rPr>
          <w:noProof/>
          <w:position w:val="-16"/>
        </w:rPr>
        <w:drawing>
          <wp:inline distT="0" distB="0" distL="0" distR="0" wp14:anchorId="3E71C34A" wp14:editId="2D5DCB9F">
            <wp:extent cx="381000" cy="276225"/>
            <wp:effectExtent l="0" t="0" r="0" b="9525"/>
            <wp:docPr id="1475501751" name="Picture 1475501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381000" cy="276225"/>
                    </a:xfrm>
                    <a:prstGeom prst="rect">
                      <a:avLst/>
                    </a:prstGeom>
                    <a:noFill/>
                    <a:ln>
                      <a:noFill/>
                    </a:ln>
                  </pic:spPr>
                </pic:pic>
              </a:graphicData>
            </a:graphic>
          </wp:inline>
        </w:drawing>
      </w:r>
      <w:r w:rsidRPr="00E369EF">
        <w:t xml:space="preserve">is the number of ways that at least two men get their correct hat .  The sample space contains </w:t>
      </w:r>
      <w:r w:rsidRPr="00E369EF">
        <w:rPr>
          <w:noProof/>
          <w:position w:val="-14"/>
        </w:rPr>
        <w:drawing>
          <wp:inline distT="0" distB="0" distL="0" distR="0" wp14:anchorId="02594F28" wp14:editId="373E7471">
            <wp:extent cx="457200" cy="257175"/>
            <wp:effectExtent l="0" t="0" r="0" b="9525"/>
            <wp:docPr id="568649030" name="Picture 568649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457200" cy="257175"/>
                    </a:xfrm>
                    <a:prstGeom prst="rect">
                      <a:avLst/>
                    </a:prstGeom>
                    <a:noFill/>
                    <a:ln>
                      <a:noFill/>
                    </a:ln>
                  </pic:spPr>
                </pic:pic>
              </a:graphicData>
            </a:graphic>
          </wp:inline>
        </w:drawing>
      </w:r>
      <w:r w:rsidRPr="00E369EF">
        <w:t xml:space="preserve"> ways to distribute the hats.  If the k</w:t>
      </w:r>
      <w:r w:rsidRPr="00E369EF">
        <w:rPr>
          <w:vertAlign w:val="superscript"/>
        </w:rPr>
        <w:t>th</w:t>
      </w:r>
      <w:r w:rsidRPr="00E369EF">
        <w:t xml:space="preserve"> hat is matched then there are </w:t>
      </w:r>
      <w:r w:rsidRPr="00E369EF">
        <w:rPr>
          <w:noProof/>
          <w:position w:val="-10"/>
        </w:rPr>
        <w:drawing>
          <wp:inline distT="0" distB="0" distL="0" distR="0" wp14:anchorId="7205F4C2" wp14:editId="698BA1EC">
            <wp:extent cx="457200" cy="200025"/>
            <wp:effectExtent l="0" t="0" r="0" b="9525"/>
            <wp:docPr id="1414332570" name="Picture 1414332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r w:rsidRPr="00E369EF">
        <w:t xml:space="preserve"> ways to distribute the other hats and k may range from 1 to n.  If there are at least two hats matched, i.e. hats (k,j), then there are </w:t>
      </w:r>
      <w:r w:rsidRPr="00E369EF">
        <w:rPr>
          <w:noProof/>
          <w:position w:val="-10"/>
        </w:rPr>
        <w:drawing>
          <wp:inline distT="0" distB="0" distL="0" distR="0" wp14:anchorId="2CCFC6B5" wp14:editId="3A06DDC7">
            <wp:extent cx="485775" cy="200025"/>
            <wp:effectExtent l="0" t="0" r="9525" b="9525"/>
            <wp:docPr id="289517901" name="Picture 28951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485775" cy="200025"/>
                    </a:xfrm>
                    <a:prstGeom prst="rect">
                      <a:avLst/>
                    </a:prstGeom>
                    <a:noFill/>
                    <a:ln>
                      <a:noFill/>
                    </a:ln>
                  </pic:spPr>
                </pic:pic>
              </a:graphicData>
            </a:graphic>
          </wp:inline>
        </w:drawing>
      </w:r>
      <w:r w:rsidRPr="00E369EF">
        <w:t xml:space="preserve">ways to distribute the and the (k,j) hats may be any chosen </w:t>
      </w:r>
      <w:r w:rsidRPr="00E369EF">
        <w:rPr>
          <w:noProof/>
          <w:position w:val="-30"/>
        </w:rPr>
        <w:drawing>
          <wp:inline distT="0" distB="0" distL="0" distR="0" wp14:anchorId="3476F4D5" wp14:editId="529B6B8A">
            <wp:extent cx="276225" cy="457200"/>
            <wp:effectExtent l="0" t="0" r="9525" b="0"/>
            <wp:docPr id="1330984203" name="Picture 1330984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276225" cy="457200"/>
                    </a:xfrm>
                    <a:prstGeom prst="rect">
                      <a:avLst/>
                    </a:prstGeom>
                    <a:noFill/>
                    <a:ln>
                      <a:noFill/>
                    </a:ln>
                  </pic:spPr>
                </pic:pic>
              </a:graphicData>
            </a:graphic>
          </wp:inline>
        </w:drawing>
      </w:r>
      <w:r w:rsidRPr="00E369EF">
        <w:t xml:space="preserve">ways.  For three hats the number of ways is </w:t>
      </w:r>
      <w:r w:rsidRPr="00E369EF">
        <w:rPr>
          <w:noProof/>
          <w:position w:val="-30"/>
        </w:rPr>
        <w:drawing>
          <wp:inline distT="0" distB="0" distL="0" distR="0" wp14:anchorId="2F797702" wp14:editId="61D75474">
            <wp:extent cx="723900" cy="457200"/>
            <wp:effectExtent l="0" t="0" r="0" b="0"/>
            <wp:docPr id="1641002380" name="Picture 1641002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723900" cy="457200"/>
                    </a:xfrm>
                    <a:prstGeom prst="rect">
                      <a:avLst/>
                    </a:prstGeom>
                    <a:noFill/>
                    <a:ln>
                      <a:noFill/>
                    </a:ln>
                  </pic:spPr>
                </pic:pic>
              </a:graphicData>
            </a:graphic>
          </wp:inline>
        </w:drawing>
      </w:r>
      <w:r w:rsidRPr="00E369EF">
        <w:t xml:space="preserve">, and for any r hats the number is </w:t>
      </w:r>
      <w:r w:rsidRPr="00E369EF">
        <w:rPr>
          <w:noProof/>
          <w:position w:val="-30"/>
        </w:rPr>
        <w:drawing>
          <wp:inline distT="0" distB="0" distL="0" distR="0" wp14:anchorId="1CCFBFFB" wp14:editId="6904D1DA">
            <wp:extent cx="1019175" cy="457200"/>
            <wp:effectExtent l="0" t="0" r="9525" b="0"/>
            <wp:docPr id="1923888280" name="Picture 1923888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1019175" cy="457200"/>
                    </a:xfrm>
                    <a:prstGeom prst="rect">
                      <a:avLst/>
                    </a:prstGeom>
                    <a:noFill/>
                    <a:ln>
                      <a:noFill/>
                    </a:ln>
                  </pic:spPr>
                </pic:pic>
              </a:graphicData>
            </a:graphic>
          </wp:inline>
        </w:drawing>
      </w:r>
      <w:r w:rsidRPr="00E369EF">
        <w:t>.  Summing and dividing by n!, we have</w:t>
      </w:r>
    </w:p>
    <w:p w:rsidR="001C3287" w:rsidRPr="00E369EF" w:rsidRDefault="001C3287" w:rsidP="00561CCE"/>
    <w:p w:rsidR="001C3287" w:rsidRPr="00E369EF" w:rsidRDefault="001C3287" w:rsidP="00561CCE">
      <w:r w:rsidRPr="00E369EF">
        <w:tab/>
      </w:r>
      <w:r w:rsidRPr="00E369EF">
        <w:rPr>
          <w:noProof/>
          <w:position w:val="-28"/>
        </w:rPr>
        <w:drawing>
          <wp:inline distT="0" distB="0" distL="0" distR="0" wp14:anchorId="78F397F2" wp14:editId="34191381">
            <wp:extent cx="2066925" cy="428625"/>
            <wp:effectExtent l="0" t="0" r="9525" b="9525"/>
            <wp:docPr id="1939853787" name="Picture 1939853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2066925" cy="4286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37" w:name="ZEqnNum871945"/>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9</w:instrText>
      </w:r>
      <w:r w:rsidRPr="00E369EF">
        <w:rPr>
          <w:noProof/>
        </w:rPr>
        <w:fldChar w:fldCharType="end"/>
      </w:r>
      <w:r w:rsidRPr="00E369EF">
        <w:instrText>)</w:instrText>
      </w:r>
      <w:bookmarkEnd w:id="37"/>
      <w:r w:rsidRPr="00E369EF">
        <w:fldChar w:fldCharType="end"/>
      </w:r>
    </w:p>
    <w:p w:rsidR="001C3287" w:rsidRPr="00E369EF" w:rsidRDefault="001C3287" w:rsidP="00561CCE"/>
    <w:p w:rsidR="001C3287" w:rsidRPr="00E369EF" w:rsidRDefault="001C3287" w:rsidP="00561CCE">
      <w:r w:rsidRPr="00E369EF">
        <w:t xml:space="preserve">For </w:t>
      </w:r>
      <w:r w:rsidRPr="00E369EF">
        <w:rPr>
          <w:noProof/>
          <w:position w:val="-6"/>
        </w:rPr>
        <w:drawing>
          <wp:inline distT="0" distB="0" distL="0" distR="0" wp14:anchorId="410E079E" wp14:editId="52470460">
            <wp:extent cx="447675" cy="142875"/>
            <wp:effectExtent l="0" t="0" r="9525" b="9525"/>
            <wp:docPr id="1351289172" name="Picture 1351289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447675" cy="142875"/>
                    </a:xfrm>
                    <a:prstGeom prst="rect">
                      <a:avLst/>
                    </a:prstGeom>
                    <a:noFill/>
                    <a:ln>
                      <a:noFill/>
                    </a:ln>
                  </pic:spPr>
                </pic:pic>
              </a:graphicData>
            </a:graphic>
          </wp:inline>
        </w:drawing>
      </w:r>
      <w:r w:rsidRPr="00E369EF">
        <w:t xml:space="preserve">we recognize </w:t>
      </w:r>
      <w:r w:rsidRPr="00E369EF">
        <w:fldChar w:fldCharType="begin"/>
      </w:r>
      <w:r w:rsidRPr="00E369EF">
        <w:instrText xml:space="preserve"> GOTOBUTTON ZEqnNum871945  \* MERGEFORMAT </w:instrText>
      </w:r>
      <w:fldSimple w:instr=" REF ZEqnNum871945 \! \* MERGEFORMAT ">
        <w:r w:rsidRPr="00E369EF">
          <w:instrText>(</w:instrText>
        </w:r>
        <w:r>
          <w:instrText>7</w:instrText>
        </w:r>
        <w:r w:rsidRPr="00E369EF">
          <w:instrText>.</w:instrText>
        </w:r>
        <w:r>
          <w:instrText>2</w:instrText>
        </w:r>
        <w:r w:rsidRPr="00E369EF">
          <w:instrText>.</w:instrText>
        </w:r>
        <w:r>
          <w:instrText>9</w:instrText>
        </w:r>
        <w:r w:rsidRPr="00E369EF">
          <w:instrText>)</w:instrText>
        </w:r>
      </w:fldSimple>
      <w:r w:rsidRPr="00E369EF">
        <w:fldChar w:fldCharType="end"/>
      </w:r>
      <w:r w:rsidRPr="00E369EF">
        <w:t xml:space="preserve"> as the Taylor series for </w:t>
      </w:r>
      <w:r w:rsidRPr="00E369EF">
        <w:rPr>
          <w:noProof/>
          <w:position w:val="-28"/>
        </w:rPr>
        <w:drawing>
          <wp:inline distT="0" distB="0" distL="0" distR="0" wp14:anchorId="097FB7C3" wp14:editId="03B96200">
            <wp:extent cx="904875" cy="447675"/>
            <wp:effectExtent l="0" t="0" r="0" b="9525"/>
            <wp:docPr id="2022059401" name="Picture 2022059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904875" cy="447675"/>
                    </a:xfrm>
                    <a:prstGeom prst="rect">
                      <a:avLst/>
                    </a:prstGeom>
                    <a:noFill/>
                    <a:ln>
                      <a:noFill/>
                    </a:ln>
                  </pic:spPr>
                </pic:pic>
              </a:graphicData>
            </a:graphic>
          </wp:inline>
        </w:drawing>
      </w:r>
      <w:r w:rsidRPr="00E369EF">
        <w:t xml:space="preserve">so that the probability of no matches converges to </w:t>
      </w:r>
      <w:r w:rsidRPr="00E369EF">
        <w:rPr>
          <w:noProof/>
          <w:position w:val="-6"/>
        </w:rPr>
        <w:drawing>
          <wp:inline distT="0" distB="0" distL="0" distR="0" wp14:anchorId="79F14947" wp14:editId="38951A3C">
            <wp:extent cx="923925" cy="180975"/>
            <wp:effectExtent l="0" t="0" r="9525" b="9525"/>
            <wp:docPr id="1934233403" name="Picture 1934233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923925" cy="180975"/>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 xml:space="preserve">The number of permutations with no fixed point, i.e. having no cycles of length one (so that no element remains in its ordered position) is called the number of </w:t>
      </w:r>
      <w:r w:rsidRPr="00E369EF">
        <w:rPr>
          <w:i/>
          <w:iCs/>
        </w:rPr>
        <w:t>derangements</w:t>
      </w:r>
      <w:r w:rsidRPr="00E369EF">
        <w:t xml:space="preserve"> and is denoted </w:t>
      </w:r>
    </w:p>
    <w:p w:rsidR="001C3287" w:rsidRPr="00E369EF" w:rsidRDefault="001C3287" w:rsidP="00561CCE"/>
    <w:p w:rsidR="001C3287" w:rsidRPr="00E369EF" w:rsidRDefault="001C3287" w:rsidP="00561CCE">
      <w:pPr>
        <w:jc w:val="center"/>
      </w:pPr>
      <w:r w:rsidRPr="00E369EF">
        <w:rPr>
          <w:noProof/>
          <w:position w:val="-28"/>
        </w:rPr>
        <w:drawing>
          <wp:inline distT="0" distB="0" distL="0" distR="0" wp14:anchorId="4B1C49C9" wp14:editId="174783A1">
            <wp:extent cx="981075" cy="447675"/>
            <wp:effectExtent l="0" t="0" r="9525" b="9525"/>
            <wp:docPr id="2034377852" name="Picture 203437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981075" cy="447675"/>
                    </a:xfrm>
                    <a:prstGeom prst="rect">
                      <a:avLst/>
                    </a:prstGeom>
                    <a:noFill/>
                    <a:ln>
                      <a:noFill/>
                    </a:ln>
                  </pic:spPr>
                </pic:pic>
              </a:graphicData>
            </a:graphic>
          </wp:inline>
        </w:drawing>
      </w:r>
    </w:p>
    <w:p w:rsidR="001C3287" w:rsidRPr="00E369EF" w:rsidRDefault="001C3287" w:rsidP="00561CCE"/>
    <w:p w:rsidR="001C3287" w:rsidRPr="005A0E2A" w:rsidRDefault="001C3287" w:rsidP="00561CCE">
      <w:pPr>
        <w:pStyle w:val="Heading2"/>
      </w:pPr>
      <w:bookmarkStart w:id="38" w:name="_Toc280363637"/>
      <w:bookmarkStart w:id="39" w:name="_Toc209781746"/>
      <w:bookmarkStart w:id="40" w:name="_Toc209787486"/>
      <w:bookmarkStart w:id="41" w:name="_Toc229857118"/>
      <w:bookmarkStart w:id="42" w:name="_Toc229926172"/>
      <w:r w:rsidRPr="005A0E2A">
        <w:t>Conditional Probability</w:t>
      </w:r>
      <w:bookmarkEnd w:id="38"/>
      <w:bookmarkEnd w:id="39"/>
      <w:bookmarkEnd w:id="40"/>
      <w:bookmarkEnd w:id="41"/>
      <w:bookmarkEnd w:id="42"/>
    </w:p>
    <w:p w:rsidR="001C3287" w:rsidRPr="00E369EF" w:rsidRDefault="001C3287" w:rsidP="00561CCE">
      <w:r w:rsidRPr="00E369EF">
        <w:fldChar w:fldCharType="begin"/>
      </w:r>
      <w:r w:rsidRPr="00E369EF">
        <w:instrText xml:space="preserve"> MACROBUTTON MTEditEquationSection2 Equation Section (Next)</w:instrText>
      </w:r>
      <w:r w:rsidRPr="00E369EF">
        <w:fldChar w:fldCharType="begin"/>
      </w:r>
      <w:r w:rsidRPr="00E369EF">
        <w:instrText xml:space="preserve"> SEQ MTEqn \r \h \* MERGEFORMAT </w:instrText>
      </w:r>
      <w:r w:rsidRPr="00E369EF">
        <w:fldChar w:fldCharType="end"/>
      </w:r>
      <w:r w:rsidRPr="00E369EF">
        <w:fldChar w:fldCharType="begin"/>
      </w:r>
      <w:r w:rsidRPr="00E369EF">
        <w:instrText xml:space="preserve"> SEQ MTSec \h \* MERGEFORMAT </w:instrText>
      </w:r>
      <w:r w:rsidRPr="00E369EF">
        <w:fldChar w:fldCharType="end"/>
      </w:r>
      <w:r w:rsidRPr="00E369EF">
        <w:fldChar w:fldCharType="end"/>
      </w:r>
    </w:p>
    <w:p w:rsidR="001C3287" w:rsidRPr="00E369EF" w:rsidRDefault="001C3287" w:rsidP="00561CCE"/>
    <w:p w:rsidR="001C3287" w:rsidRPr="00E369EF" w:rsidRDefault="001C3287" w:rsidP="00561CCE">
      <w:r w:rsidRPr="00E369EF">
        <w:t xml:space="preserve">The </w:t>
      </w:r>
      <w:r w:rsidRPr="00E369EF">
        <w:rPr>
          <w:i/>
          <w:iCs/>
        </w:rPr>
        <w:t>relative</w:t>
      </w:r>
      <w:r w:rsidRPr="00E369EF">
        <w:t xml:space="preserve"> or </w:t>
      </w:r>
      <w:r w:rsidRPr="00E369EF">
        <w:rPr>
          <w:i/>
          <w:iCs/>
        </w:rPr>
        <w:t>conditional</w:t>
      </w:r>
      <w:r w:rsidRPr="00E369EF">
        <w:t xml:space="preserve"> probability of an event </w:t>
      </w:r>
      <w:r w:rsidRPr="00E369EF">
        <w:rPr>
          <w:noProof/>
          <w:position w:val="-4"/>
        </w:rPr>
        <w:drawing>
          <wp:inline distT="0" distB="0" distL="0" distR="0" wp14:anchorId="2D9188A3" wp14:editId="4333A430">
            <wp:extent cx="152400" cy="161925"/>
            <wp:effectExtent l="0" t="0" r="0" b="9525"/>
            <wp:docPr id="1797682299" name="Picture 1797682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 given that another event </w:t>
      </w:r>
      <w:r w:rsidRPr="00E369EF">
        <w:rPr>
          <w:noProof/>
          <w:position w:val="-4"/>
        </w:rPr>
        <w:drawing>
          <wp:inline distT="0" distB="0" distL="0" distR="0" wp14:anchorId="2F2EB083" wp14:editId="2D365AB9">
            <wp:extent cx="152400" cy="161925"/>
            <wp:effectExtent l="0" t="0" r="0" b="9525"/>
            <wp:docPr id="989120855" name="Picture 989120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 has already occurred is the ratio of the probability of joint occurrence to the probability of the new sample space which is now restricted to contain only points in</w:t>
      </w:r>
      <w:r w:rsidRPr="00E369EF">
        <w:rPr>
          <w:noProof/>
          <w:position w:val="-4"/>
        </w:rPr>
        <w:drawing>
          <wp:inline distT="0" distB="0" distL="0" distR="0" wp14:anchorId="1943297A" wp14:editId="409ADEA0">
            <wp:extent cx="152400" cy="161925"/>
            <wp:effectExtent l="0" t="0" r="0" b="9525"/>
            <wp:docPr id="1672623746" name="Picture 1672623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and is denoted</w:t>
      </w:r>
    </w:p>
    <w:p w:rsidR="001C3287" w:rsidRPr="00E369EF" w:rsidRDefault="001C3287" w:rsidP="00561CCE"/>
    <w:p w:rsidR="001C3287" w:rsidRPr="00E369EF" w:rsidRDefault="001C3287" w:rsidP="00561CCE">
      <w:r w:rsidRPr="00E369EF">
        <w:tab/>
      </w:r>
      <w:r w:rsidRPr="00E369EF">
        <w:rPr>
          <w:noProof/>
          <w:position w:val="-34"/>
        </w:rPr>
        <w:drawing>
          <wp:inline distT="0" distB="0" distL="0" distR="0" wp14:anchorId="105B6789" wp14:editId="1D9FAA38">
            <wp:extent cx="1247775" cy="523875"/>
            <wp:effectExtent l="0" t="0" r="9525" b="9525"/>
            <wp:docPr id="976681824" name="Picture 976681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1247775" cy="5238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43" w:name="ZEqnNum664390"/>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w:instrText>
      </w:r>
      <w:r w:rsidRPr="00E369EF">
        <w:rPr>
          <w:noProof/>
        </w:rPr>
        <w:fldChar w:fldCharType="end"/>
      </w:r>
      <w:r w:rsidRPr="00E369EF">
        <w:instrText>)</w:instrText>
      </w:r>
      <w:bookmarkEnd w:id="43"/>
      <w:r w:rsidRPr="00E369EF">
        <w:fldChar w:fldCharType="end"/>
      </w:r>
    </w:p>
    <w:p w:rsidR="001C3287" w:rsidRPr="00E369EF" w:rsidRDefault="001C3287" w:rsidP="00561CCE"/>
    <w:p w:rsidR="001C3287" w:rsidRDefault="001C3287" w:rsidP="00561CCE"/>
    <w:p w:rsidR="001C3287" w:rsidRPr="00E369EF" w:rsidRDefault="001C3287" w:rsidP="00561CCE">
      <w:r w:rsidRPr="00E369EF">
        <w:t xml:space="preserve">The product rule for conditional probabilities </w:t>
      </w:r>
    </w:p>
    <w:p w:rsidR="001C3287" w:rsidRPr="00E369EF" w:rsidRDefault="001C3287" w:rsidP="00561CCE"/>
    <w:p w:rsidR="001C3287" w:rsidRPr="00E369EF" w:rsidRDefault="001C3287" w:rsidP="00561CCE">
      <w:r w:rsidRPr="00E369EF">
        <w:tab/>
      </w:r>
      <w:r w:rsidRPr="00E369EF">
        <w:rPr>
          <w:noProof/>
          <w:position w:val="-50"/>
        </w:rPr>
        <w:drawing>
          <wp:inline distT="0" distB="0" distL="0" distR="0" wp14:anchorId="1151E9B5" wp14:editId="0E7F838C">
            <wp:extent cx="4067175" cy="723900"/>
            <wp:effectExtent l="0" t="0" r="9525" b="0"/>
            <wp:docPr id="1029354187" name="Picture 102935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4067175" cy="7239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is also important.</w:t>
      </w:r>
    </w:p>
    <w:p w:rsidR="001C3287" w:rsidRPr="005A0E2A" w:rsidRDefault="001C3287" w:rsidP="00561CCE">
      <w:pPr>
        <w:pStyle w:val="Heading3"/>
      </w:pPr>
      <w:bookmarkStart w:id="44" w:name="_Toc280363638"/>
      <w:bookmarkStart w:id="45" w:name="_Toc209781747"/>
      <w:bookmarkStart w:id="46" w:name="_Toc209787487"/>
      <w:bookmarkStart w:id="47" w:name="_Toc229857119"/>
      <w:bookmarkStart w:id="48" w:name="_Toc229926173"/>
      <w:r w:rsidRPr="005A0E2A">
        <w:t>Total Probability</w:t>
      </w:r>
      <w:bookmarkEnd w:id="44"/>
      <w:bookmarkEnd w:id="45"/>
      <w:bookmarkEnd w:id="46"/>
      <w:bookmarkEnd w:id="47"/>
      <w:bookmarkEnd w:id="48"/>
    </w:p>
    <w:p w:rsidR="001C3287" w:rsidRPr="00E369EF" w:rsidRDefault="001C3287" w:rsidP="00561CCE"/>
    <w:p w:rsidR="001C3287" w:rsidRPr="00E369EF" w:rsidRDefault="001C3287" w:rsidP="00561CCE">
      <w:r w:rsidRPr="00E369EF">
        <w:t xml:space="preserve">Let </w:t>
      </w:r>
      <w:r w:rsidRPr="00E369EF">
        <w:rPr>
          <w:noProof/>
          <w:position w:val="-14"/>
        </w:rPr>
        <w:drawing>
          <wp:inline distT="0" distB="0" distL="0" distR="0" wp14:anchorId="4CE64D94" wp14:editId="3A3AF7B0">
            <wp:extent cx="419100" cy="276225"/>
            <wp:effectExtent l="0" t="0" r="0" b="9525"/>
            <wp:docPr id="1774843555" name="Picture 1774843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419100" cy="276225"/>
                    </a:xfrm>
                    <a:prstGeom prst="rect">
                      <a:avLst/>
                    </a:prstGeom>
                    <a:noFill/>
                    <a:ln>
                      <a:noFill/>
                    </a:ln>
                  </pic:spPr>
                </pic:pic>
              </a:graphicData>
            </a:graphic>
          </wp:inline>
        </w:drawing>
      </w:r>
      <w:r w:rsidRPr="00E369EF">
        <w:t xml:space="preserve">partition a sample space </w:t>
      </w:r>
      <w:r w:rsidRPr="00E369EF">
        <w:rPr>
          <w:noProof/>
          <w:position w:val="-4"/>
        </w:rPr>
        <w:drawing>
          <wp:inline distT="0" distB="0" distL="0" distR="0" wp14:anchorId="033CFB60" wp14:editId="55843C95">
            <wp:extent cx="161925" cy="161925"/>
            <wp:effectExtent l="0" t="0" r="9525" b="9525"/>
            <wp:docPr id="755044317" name="Picture 75504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E369EF">
        <w:t>, i.e. the events are mutually exclusive and exhaustive (</w:t>
      </w:r>
      <w:r w:rsidRPr="00E369EF">
        <w:rPr>
          <w:noProof/>
          <w:position w:val="-28"/>
        </w:rPr>
        <w:drawing>
          <wp:inline distT="0" distB="0" distL="0" distR="0" wp14:anchorId="4D150E80" wp14:editId="3BDA2455">
            <wp:extent cx="1895475" cy="428625"/>
            <wp:effectExtent l="0" t="0" r="0" b="9525"/>
            <wp:docPr id="634429458" name="Picture 63442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1895475" cy="428625"/>
                    </a:xfrm>
                    <a:prstGeom prst="rect">
                      <a:avLst/>
                    </a:prstGeom>
                    <a:noFill/>
                    <a:ln>
                      <a:noFill/>
                    </a:ln>
                  </pic:spPr>
                </pic:pic>
              </a:graphicData>
            </a:graphic>
          </wp:inline>
        </w:drawing>
      </w:r>
      <w:r w:rsidRPr="00E369EF">
        <w:t xml:space="preserve">).  Let </w:t>
      </w:r>
      <w:r w:rsidRPr="00E369EF">
        <w:rPr>
          <w:noProof/>
          <w:position w:val="-4"/>
        </w:rPr>
        <w:drawing>
          <wp:inline distT="0" distB="0" distL="0" distR="0" wp14:anchorId="3AB0B6EF" wp14:editId="2866B170">
            <wp:extent cx="152400" cy="161925"/>
            <wp:effectExtent l="0" t="0" r="0" b="9525"/>
            <wp:docPr id="610693468" name="Picture 610693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be another event that is defined over the probability space of the </w:t>
      </w:r>
      <w:r w:rsidRPr="00E369EF">
        <w:rPr>
          <w:noProof/>
          <w:position w:val="-12"/>
        </w:rPr>
        <w:drawing>
          <wp:inline distT="0" distB="0" distL="0" distR="0" wp14:anchorId="06B1DB86" wp14:editId="703F623E">
            <wp:extent cx="161925" cy="228600"/>
            <wp:effectExtent l="0" t="0" r="9525" b="0"/>
            <wp:docPr id="308515983" name="Picture 308515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rsidRPr="00E369EF">
        <w:t>’s.</w:t>
      </w:r>
    </w:p>
    <w:p w:rsidR="001C3287" w:rsidRPr="00E369EF" w:rsidRDefault="001C3287" w:rsidP="00561CCE"/>
    <w:p w:rsidR="001C3287" w:rsidRPr="00E369EF" w:rsidRDefault="001C3287" w:rsidP="00561CCE"/>
    <w:p w:rsidR="001C3287" w:rsidRPr="00E369EF" w:rsidRDefault="001C3287" w:rsidP="00561CCE">
      <w:r w:rsidRPr="00E369EF">
        <w:rPr>
          <w:noProof/>
        </w:rPr>
        <mc:AlternateContent>
          <mc:Choice Requires="wpc">
            <w:drawing>
              <wp:inline distT="0" distB="0" distL="0" distR="0" wp14:anchorId="4AA8D810" wp14:editId="4A75BB19">
                <wp:extent cx="5486400" cy="2885440"/>
                <wp:effectExtent l="0" t="0" r="0" b="1905"/>
                <wp:docPr id="1378059362" name="Canvas 137805936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946906955" name="Oval 4"/>
                        <wps:cNvSpPr>
                          <a:spLocks noChangeArrowheads="1"/>
                        </wps:cNvSpPr>
                        <wps:spPr bwMode="auto">
                          <a:xfrm>
                            <a:off x="984504" y="318572"/>
                            <a:ext cx="3486150" cy="226734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1121118811" name="Freeform 5"/>
                        <wps:cNvSpPr>
                          <a:spLocks/>
                        </wps:cNvSpPr>
                        <wps:spPr bwMode="auto">
                          <a:xfrm>
                            <a:off x="1346454" y="324669"/>
                            <a:ext cx="1517142" cy="773566"/>
                          </a:xfrm>
                          <a:custGeom>
                            <a:avLst/>
                            <a:gdLst>
                              <a:gd name="T0" fmla="*/ 0 w 2390"/>
                              <a:gd name="T1" fmla="*/ 680 h 1218"/>
                              <a:gd name="T2" fmla="*/ 1160 w 2390"/>
                              <a:gd name="T3" fmla="*/ 1150 h 1218"/>
                              <a:gd name="T4" fmla="*/ 2070 w 2390"/>
                              <a:gd name="T5" fmla="*/ 270 h 1218"/>
                              <a:gd name="T6" fmla="*/ 2390 w 2390"/>
                              <a:gd name="T7" fmla="*/ 0 h 1218"/>
                            </a:gdLst>
                            <a:ahLst/>
                            <a:cxnLst>
                              <a:cxn ang="0">
                                <a:pos x="T0" y="T1"/>
                              </a:cxn>
                              <a:cxn ang="0">
                                <a:pos x="T2" y="T3"/>
                              </a:cxn>
                              <a:cxn ang="0">
                                <a:pos x="T4" y="T5"/>
                              </a:cxn>
                              <a:cxn ang="0">
                                <a:pos x="T6" y="T7"/>
                              </a:cxn>
                            </a:cxnLst>
                            <a:rect l="0" t="0" r="r" b="b"/>
                            <a:pathLst>
                              <a:path w="2390" h="1218">
                                <a:moveTo>
                                  <a:pt x="0" y="680"/>
                                </a:moveTo>
                                <a:cubicBezTo>
                                  <a:pt x="407" y="949"/>
                                  <a:pt x="815" y="1218"/>
                                  <a:pt x="1160" y="1150"/>
                                </a:cubicBezTo>
                                <a:cubicBezTo>
                                  <a:pt x="1505" y="1082"/>
                                  <a:pt x="1865" y="462"/>
                                  <a:pt x="2070" y="270"/>
                                </a:cubicBezTo>
                                <a:cubicBezTo>
                                  <a:pt x="2275" y="78"/>
                                  <a:pt x="2332" y="39"/>
                                  <a:pt x="239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73621854" name="Freeform 6"/>
                        <wps:cNvSpPr>
                          <a:spLocks/>
                        </wps:cNvSpPr>
                        <wps:spPr bwMode="auto">
                          <a:xfrm>
                            <a:off x="996696" y="915323"/>
                            <a:ext cx="590550" cy="711833"/>
                          </a:xfrm>
                          <a:custGeom>
                            <a:avLst/>
                            <a:gdLst>
                              <a:gd name="T0" fmla="*/ 930 w 930"/>
                              <a:gd name="T1" fmla="*/ 0 h 1120"/>
                              <a:gd name="T2" fmla="*/ 690 w 930"/>
                              <a:gd name="T3" fmla="*/ 750 h 1120"/>
                              <a:gd name="T4" fmla="*/ 0 w 930"/>
                              <a:gd name="T5" fmla="*/ 1120 h 1120"/>
                            </a:gdLst>
                            <a:ahLst/>
                            <a:cxnLst>
                              <a:cxn ang="0">
                                <a:pos x="T0" y="T1"/>
                              </a:cxn>
                              <a:cxn ang="0">
                                <a:pos x="T2" y="T3"/>
                              </a:cxn>
                              <a:cxn ang="0">
                                <a:pos x="T4" y="T5"/>
                              </a:cxn>
                            </a:cxnLst>
                            <a:rect l="0" t="0" r="r" b="b"/>
                            <a:pathLst>
                              <a:path w="930" h="1120">
                                <a:moveTo>
                                  <a:pt x="930" y="0"/>
                                </a:moveTo>
                                <a:cubicBezTo>
                                  <a:pt x="887" y="281"/>
                                  <a:pt x="845" y="563"/>
                                  <a:pt x="690" y="750"/>
                                </a:cubicBezTo>
                                <a:cubicBezTo>
                                  <a:pt x="535" y="937"/>
                                  <a:pt x="267" y="1028"/>
                                  <a:pt x="0" y="112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88686292" name="Freeform 7"/>
                        <wps:cNvSpPr>
                          <a:spLocks/>
                        </wps:cNvSpPr>
                        <wps:spPr bwMode="auto">
                          <a:xfrm>
                            <a:off x="1491996" y="1315444"/>
                            <a:ext cx="270510" cy="1022784"/>
                          </a:xfrm>
                          <a:custGeom>
                            <a:avLst/>
                            <a:gdLst>
                              <a:gd name="T0" fmla="*/ 210 w 425"/>
                              <a:gd name="T1" fmla="*/ 1610 h 1610"/>
                              <a:gd name="T2" fmla="*/ 390 w 425"/>
                              <a:gd name="T3" fmla="*/ 480 h 1610"/>
                              <a:gd name="T4" fmla="*/ 0 w 425"/>
                              <a:gd name="T5" fmla="*/ 0 h 1610"/>
                            </a:gdLst>
                            <a:ahLst/>
                            <a:cxnLst>
                              <a:cxn ang="0">
                                <a:pos x="T0" y="T1"/>
                              </a:cxn>
                              <a:cxn ang="0">
                                <a:pos x="T2" y="T3"/>
                              </a:cxn>
                              <a:cxn ang="0">
                                <a:pos x="T4" y="T5"/>
                              </a:cxn>
                            </a:cxnLst>
                            <a:rect l="0" t="0" r="r" b="b"/>
                            <a:pathLst>
                              <a:path w="425" h="1610">
                                <a:moveTo>
                                  <a:pt x="210" y="1610"/>
                                </a:moveTo>
                                <a:cubicBezTo>
                                  <a:pt x="317" y="1179"/>
                                  <a:pt x="425" y="748"/>
                                  <a:pt x="390" y="480"/>
                                </a:cubicBezTo>
                                <a:cubicBezTo>
                                  <a:pt x="355" y="212"/>
                                  <a:pt x="177" y="106"/>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21753566" name="Freeform 8"/>
                        <wps:cNvSpPr>
                          <a:spLocks/>
                        </wps:cNvSpPr>
                        <wps:spPr bwMode="auto">
                          <a:xfrm>
                            <a:off x="1739646" y="807862"/>
                            <a:ext cx="832104" cy="868071"/>
                          </a:xfrm>
                          <a:custGeom>
                            <a:avLst/>
                            <a:gdLst>
                              <a:gd name="T0" fmla="*/ 0 w 1310"/>
                              <a:gd name="T1" fmla="*/ 1300 h 1367"/>
                              <a:gd name="T2" fmla="*/ 1140 w 1310"/>
                              <a:gd name="T3" fmla="*/ 1150 h 1367"/>
                              <a:gd name="T4" fmla="*/ 1020 w 1310"/>
                              <a:gd name="T5" fmla="*/ 0 h 1367"/>
                            </a:gdLst>
                            <a:ahLst/>
                            <a:cxnLst>
                              <a:cxn ang="0">
                                <a:pos x="T0" y="T1"/>
                              </a:cxn>
                              <a:cxn ang="0">
                                <a:pos x="T2" y="T3"/>
                              </a:cxn>
                              <a:cxn ang="0">
                                <a:pos x="T4" y="T5"/>
                              </a:cxn>
                            </a:cxnLst>
                            <a:rect l="0" t="0" r="r" b="b"/>
                            <a:pathLst>
                              <a:path w="1310" h="1367">
                                <a:moveTo>
                                  <a:pt x="0" y="1300"/>
                                </a:moveTo>
                                <a:cubicBezTo>
                                  <a:pt x="485" y="1333"/>
                                  <a:pt x="970" y="1367"/>
                                  <a:pt x="1140" y="1150"/>
                                </a:cubicBezTo>
                                <a:cubicBezTo>
                                  <a:pt x="1310" y="933"/>
                                  <a:pt x="1165" y="466"/>
                                  <a:pt x="102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94332458" name="Freeform 9"/>
                        <wps:cNvSpPr>
                          <a:spLocks/>
                        </wps:cNvSpPr>
                        <wps:spPr bwMode="auto">
                          <a:xfrm>
                            <a:off x="2196846" y="1646210"/>
                            <a:ext cx="93726" cy="882551"/>
                          </a:xfrm>
                          <a:custGeom>
                            <a:avLst/>
                            <a:gdLst>
                              <a:gd name="T0" fmla="*/ 0 w 147"/>
                              <a:gd name="T1" fmla="*/ 0 h 1390"/>
                              <a:gd name="T2" fmla="*/ 140 w 147"/>
                              <a:gd name="T3" fmla="*/ 820 h 1390"/>
                              <a:gd name="T4" fmla="*/ 40 w 147"/>
                              <a:gd name="T5" fmla="*/ 1390 h 1390"/>
                            </a:gdLst>
                            <a:ahLst/>
                            <a:cxnLst>
                              <a:cxn ang="0">
                                <a:pos x="T0" y="T1"/>
                              </a:cxn>
                              <a:cxn ang="0">
                                <a:pos x="T2" y="T3"/>
                              </a:cxn>
                              <a:cxn ang="0">
                                <a:pos x="T4" y="T5"/>
                              </a:cxn>
                            </a:cxnLst>
                            <a:rect l="0" t="0" r="r" b="b"/>
                            <a:pathLst>
                              <a:path w="147" h="1390">
                                <a:moveTo>
                                  <a:pt x="0" y="0"/>
                                </a:moveTo>
                                <a:cubicBezTo>
                                  <a:pt x="66" y="294"/>
                                  <a:pt x="133" y="588"/>
                                  <a:pt x="140" y="820"/>
                                </a:cubicBezTo>
                                <a:cubicBezTo>
                                  <a:pt x="147" y="1052"/>
                                  <a:pt x="93" y="1221"/>
                                  <a:pt x="40" y="139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52260369" name="Freeform 10"/>
                        <wps:cNvSpPr>
                          <a:spLocks/>
                        </wps:cNvSpPr>
                        <wps:spPr bwMode="auto">
                          <a:xfrm>
                            <a:off x="2514600" y="528159"/>
                            <a:ext cx="1219200" cy="838348"/>
                          </a:xfrm>
                          <a:custGeom>
                            <a:avLst/>
                            <a:gdLst>
                              <a:gd name="T0" fmla="*/ 0 w 1920"/>
                              <a:gd name="T1" fmla="*/ 1320 h 1320"/>
                              <a:gd name="T2" fmla="*/ 990 w 1920"/>
                              <a:gd name="T3" fmla="*/ 1010 h 1320"/>
                              <a:gd name="T4" fmla="*/ 1920 w 1920"/>
                              <a:gd name="T5" fmla="*/ 0 h 1320"/>
                            </a:gdLst>
                            <a:ahLst/>
                            <a:cxnLst>
                              <a:cxn ang="0">
                                <a:pos x="T0" y="T1"/>
                              </a:cxn>
                              <a:cxn ang="0">
                                <a:pos x="T2" y="T3"/>
                              </a:cxn>
                              <a:cxn ang="0">
                                <a:pos x="T4" y="T5"/>
                              </a:cxn>
                            </a:cxnLst>
                            <a:rect l="0" t="0" r="r" b="b"/>
                            <a:pathLst>
                              <a:path w="1920" h="1320">
                                <a:moveTo>
                                  <a:pt x="0" y="1320"/>
                                </a:moveTo>
                                <a:cubicBezTo>
                                  <a:pt x="335" y="1275"/>
                                  <a:pt x="670" y="1230"/>
                                  <a:pt x="990" y="1010"/>
                                </a:cubicBezTo>
                                <a:cubicBezTo>
                                  <a:pt x="1310" y="790"/>
                                  <a:pt x="1765" y="167"/>
                                  <a:pt x="192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17360633" name="Freeform 11"/>
                        <wps:cNvSpPr>
                          <a:spLocks/>
                        </wps:cNvSpPr>
                        <wps:spPr bwMode="auto">
                          <a:xfrm>
                            <a:off x="2470404" y="1525030"/>
                            <a:ext cx="1269492" cy="832251"/>
                          </a:xfrm>
                          <a:custGeom>
                            <a:avLst/>
                            <a:gdLst>
                              <a:gd name="T0" fmla="*/ 0 w 2000"/>
                              <a:gd name="T1" fmla="*/ 0 h 1310"/>
                              <a:gd name="T2" fmla="*/ 1530 w 2000"/>
                              <a:gd name="T3" fmla="*/ 820 h 1310"/>
                              <a:gd name="T4" fmla="*/ 2000 w 2000"/>
                              <a:gd name="T5" fmla="*/ 1310 h 1310"/>
                            </a:gdLst>
                            <a:ahLst/>
                            <a:cxnLst>
                              <a:cxn ang="0">
                                <a:pos x="T0" y="T1"/>
                              </a:cxn>
                              <a:cxn ang="0">
                                <a:pos x="T2" y="T3"/>
                              </a:cxn>
                              <a:cxn ang="0">
                                <a:pos x="T4" y="T5"/>
                              </a:cxn>
                            </a:cxnLst>
                            <a:rect l="0" t="0" r="r" b="b"/>
                            <a:pathLst>
                              <a:path w="2000" h="1310">
                                <a:moveTo>
                                  <a:pt x="0" y="0"/>
                                </a:moveTo>
                                <a:cubicBezTo>
                                  <a:pt x="598" y="301"/>
                                  <a:pt x="1197" y="602"/>
                                  <a:pt x="1530" y="820"/>
                                </a:cubicBezTo>
                                <a:cubicBezTo>
                                  <a:pt x="1863" y="1038"/>
                                  <a:pt x="1931" y="1174"/>
                                  <a:pt x="2000" y="131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38122409" name="Freeform 12"/>
                        <wps:cNvSpPr>
                          <a:spLocks/>
                        </wps:cNvSpPr>
                        <wps:spPr bwMode="auto">
                          <a:xfrm>
                            <a:off x="3320796" y="998396"/>
                            <a:ext cx="236220" cy="1047934"/>
                          </a:xfrm>
                          <a:custGeom>
                            <a:avLst/>
                            <a:gdLst>
                              <a:gd name="T0" fmla="*/ 0 w 372"/>
                              <a:gd name="T1" fmla="*/ 0 h 1650"/>
                              <a:gd name="T2" fmla="*/ 340 w 372"/>
                              <a:gd name="T3" fmla="*/ 1050 h 1650"/>
                              <a:gd name="T4" fmla="*/ 190 w 372"/>
                              <a:gd name="T5" fmla="*/ 1650 h 1650"/>
                            </a:gdLst>
                            <a:ahLst/>
                            <a:cxnLst>
                              <a:cxn ang="0">
                                <a:pos x="T0" y="T1"/>
                              </a:cxn>
                              <a:cxn ang="0">
                                <a:pos x="T2" y="T3"/>
                              </a:cxn>
                              <a:cxn ang="0">
                                <a:pos x="T4" y="T5"/>
                              </a:cxn>
                            </a:cxnLst>
                            <a:rect l="0" t="0" r="r" b="b"/>
                            <a:pathLst>
                              <a:path w="372" h="1650">
                                <a:moveTo>
                                  <a:pt x="0" y="0"/>
                                </a:moveTo>
                                <a:cubicBezTo>
                                  <a:pt x="154" y="387"/>
                                  <a:pt x="308" y="775"/>
                                  <a:pt x="340" y="1050"/>
                                </a:cubicBezTo>
                                <a:cubicBezTo>
                                  <a:pt x="372" y="1325"/>
                                  <a:pt x="281" y="1487"/>
                                  <a:pt x="190" y="165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92210413" name="Freeform 13"/>
                        <wps:cNvSpPr>
                          <a:spLocks/>
                        </wps:cNvSpPr>
                        <wps:spPr bwMode="auto">
                          <a:xfrm>
                            <a:off x="3480054" y="1233133"/>
                            <a:ext cx="958596" cy="247694"/>
                          </a:xfrm>
                          <a:custGeom>
                            <a:avLst/>
                            <a:gdLst>
                              <a:gd name="T0" fmla="*/ 0 w 1510"/>
                              <a:gd name="T1" fmla="*/ 300 h 390"/>
                              <a:gd name="T2" fmla="*/ 580 w 1510"/>
                              <a:gd name="T3" fmla="*/ 340 h 390"/>
                              <a:gd name="T4" fmla="*/ 1510 w 1510"/>
                              <a:gd name="T5" fmla="*/ 0 h 390"/>
                            </a:gdLst>
                            <a:ahLst/>
                            <a:cxnLst>
                              <a:cxn ang="0">
                                <a:pos x="T0" y="T1"/>
                              </a:cxn>
                              <a:cxn ang="0">
                                <a:pos x="T2" y="T3"/>
                              </a:cxn>
                              <a:cxn ang="0">
                                <a:pos x="T4" y="T5"/>
                              </a:cxn>
                            </a:cxnLst>
                            <a:rect l="0" t="0" r="r" b="b"/>
                            <a:pathLst>
                              <a:path w="1510" h="390">
                                <a:moveTo>
                                  <a:pt x="0" y="300"/>
                                </a:moveTo>
                                <a:cubicBezTo>
                                  <a:pt x="164" y="345"/>
                                  <a:pt x="328" y="390"/>
                                  <a:pt x="580" y="340"/>
                                </a:cubicBezTo>
                                <a:cubicBezTo>
                                  <a:pt x="832" y="290"/>
                                  <a:pt x="1171" y="145"/>
                                  <a:pt x="151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257141192" name="Oval 14"/>
                        <wps:cNvSpPr>
                          <a:spLocks noChangeArrowheads="1"/>
                        </wps:cNvSpPr>
                        <wps:spPr bwMode="auto">
                          <a:xfrm>
                            <a:off x="1975104" y="794906"/>
                            <a:ext cx="1098042" cy="1022784"/>
                          </a:xfrm>
                          <a:prstGeom prst="ellipse">
                            <a:avLst/>
                          </a:prstGeom>
                          <a:solidFill>
                            <a:srgbClr val="FF0000">
                              <a:alpha val="50999"/>
                            </a:srgbClr>
                          </a:solidFill>
                          <a:ln w="9525">
                            <a:solidFill>
                              <a:srgbClr val="000000"/>
                            </a:solidFill>
                            <a:round/>
                            <a:headEnd/>
                            <a:tailEnd/>
                          </a:ln>
                        </wps:spPr>
                        <wps:bodyPr rot="0" vert="horz" wrap="square" lIns="91440" tIns="45720" rIns="91440" bIns="45720" anchor="t" anchorCtr="0" upright="1">
                          <a:noAutofit/>
                        </wps:bodyPr>
                      </wps:wsp>
                    </wpc:wpc>
                  </a:graphicData>
                </a:graphic>
              </wp:inline>
            </w:drawing>
          </mc:Choice>
          <mc:Fallback>
            <w:pict>
              <v:group w14:anchorId="1AFA5672" id="Canvas 1378059362" o:spid="_x0000_s1026" editas="canvas" style="width:6in;height:227.2pt;mso-position-horizontal-relative:char;mso-position-vertical-relative:line" coordsize="54864,2885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">
                <v:shape id="_x0000_s1027" type="#_x0000_t75" style="position:absolute;width:54864;height:28854;visibility:visible;mso-wrap-style:square">
                  <v:fill o:detectmouseclick="t"/>
                  <v:path o:connecttype="none"/>
                </v:shape>
                <v:oval id="Oval 4" o:spid="_x0000_s1028" style="position:absolute;left:9845;top:3185;width:34861;height:226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"/>
                <v:shape id="Freeform 5" o:spid="_x0000_s1029" style="position:absolute;left:13464;top:3246;width:15171;height:7736;visibility:visible;mso-wrap-style:square;v-text-anchor:top" coordsize="2390,121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" path="m,680v407,269,815,538,1160,470c1505,1082,1865,462,2070,270,2275,78,2332,39,2390,e" filled="f">
                  <v:path arrowok="t" o:connecttype="custom" o:connectlocs="0,431876;736353,730378;1314010,171480;1517142,0" o:connectangles="0,0,0,0"/>
                </v:shape>
                <v:shape id="Freeform 6" o:spid="_x0000_s1030" style="position:absolute;left:9966;top:9153;width:5906;height:7118;visibility:visible;mso-wrap-style:square;v-text-anchor:top" coordsize="930,1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" path="m930,c887,281,845,563,690,750,535,937,267,1028,,1120e" filled="f">
                  <v:path arrowok="t" o:connecttype="custom" o:connectlocs="590550,0;438150,476674;0,711833" o:connectangles="0,0,0"/>
                </v:shape>
                <v:shape id="Freeform 7" o:spid="_x0000_s1031" style="position:absolute;left:14919;top:13154;width:2706;height:10228;visibility:visible;mso-wrap-style:square;v-text-anchor:top" coordsize="425,16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" path="m210,1610c317,1179,425,748,390,480,355,212,177,106,,e" filled="f">
                  <v:path arrowok="t" o:connecttype="custom" o:connectlocs="133664,1022784;248233,304929;0,0" o:connectangles="0,0,0"/>
                </v:shape>
                <v:shape id="Freeform 8" o:spid="_x0000_s1032" style="position:absolute;left:17396;top:8078;width:8321;height:8681;visibility:visible;mso-wrap-style:square;v-text-anchor:top" coordsize="1310,136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" path="m,1300v485,33,970,67,1140,-150c1310,933,1165,466,1020,e" filled="f">
                  <v:path arrowok="t" o:connecttype="custom" o:connectlocs="0,825525;724121,730272;647898,0" o:connectangles="0,0,0"/>
                </v:shape>
                <v:shape id="Freeform 9" o:spid="_x0000_s1033" style="position:absolute;left:21968;top:16462;width:937;height:8825;visibility:visible;mso-wrap-style:square;v-text-anchor:top" coordsize="147,1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" path="m,c66,294,133,588,140,820v7,232,-47,401,-100,570e" filled="f">
                  <v:path arrowok="t" o:connecttype="custom" o:connectlocs="0,0;89263,520642;25504,882551" o:connectangles="0,0,0"/>
                </v:shape>
                <v:shape id="Freeform 10" o:spid="_x0000_s1034" style="position:absolute;left:25146;top:5281;width:12192;height:8384;visibility:visible;mso-wrap-style:square;v-text-anchor:top" coordsize="1920,1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" path="m,1320v335,-45,670,-90,990,-310c1310,790,1765,167,1920,e" filled="f">
                  <v:path arrowok="t" o:connecttype="custom" o:connectlocs="0,838348;628650,641463;1219200,0" o:connectangles="0,0,0"/>
                </v:shape>
                <v:shape id="Freeform 11" o:spid="_x0000_s1035" style="position:absolute;left:24704;top:15250;width:12694;height:8322;visibility:visible;mso-wrap-style:square;v-text-anchor:top" coordsize="2000,13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" path="m,c598,301,1197,602,1530,820v333,218,401,354,470,490e" filled="f">
                  <v:path arrowok="t" o:connecttype="custom" o:connectlocs="0,0;971161,520951;1269492,832251" o:connectangles="0,0,0"/>
                </v:shape>
                <v:shape id="Freeform 12" o:spid="_x0000_s1036" style="position:absolute;left:33207;top:9983;width:2363;height:10480;visibility:visible;mso-wrap-style:square;v-text-anchor:top" coordsize="372,1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" path="m,c154,387,308,775,340,1050v32,275,-59,437,-150,600e" filled="f">
                  <v:path arrowok="t" o:connecttype="custom" o:connectlocs="0,0;215900,666867;120650,1047934" o:connectangles="0,0,0"/>
                </v:shape>
                <v:shape id="Freeform 13" o:spid="_x0000_s1037" style="position:absolute;left:34800;top:12331;width:9586;height:2477;visibility:visible;mso-wrap-style:square;v-text-anchor:top" coordsize="1510,39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" path="m,300v164,45,328,90,580,40c832,290,1171,145,1510,e" filled="f">
                  <v:path arrowok="t" o:connecttype="custom" o:connectlocs="0,190534;368202,215938;958596,0" o:connectangles="0,0,0"/>
                </v:shape>
                <v:oval id="Oval 14" o:spid="_x0000_s1038" style="position:absolute;left:19751;top:7949;width:10980;height:1022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" fillcolor="red">
                  <v:fill opacity="33410f"/>
                </v:oval>
                <w10:anchorlock/>
              </v:group>
            </w:pict>
          </mc:Fallback>
        </mc:AlternateContent>
      </w:r>
    </w:p>
    <w:p w:rsidR="001C3287" w:rsidRPr="00E369EF" w:rsidRDefault="001C3287" w:rsidP="00561CCE"/>
    <w:p w:rsidR="001C3287" w:rsidRPr="00E369EF" w:rsidRDefault="001C3287" w:rsidP="00561CCE"/>
    <w:p w:rsidR="001C3287" w:rsidRPr="00E369EF" w:rsidRDefault="001C3287" w:rsidP="00561CCE">
      <w:r w:rsidRPr="00E369EF">
        <w:t>From Figure () we see that</w:t>
      </w:r>
    </w:p>
    <w:p w:rsidR="001C3287" w:rsidRPr="00E369EF" w:rsidRDefault="001C3287" w:rsidP="00561CCE"/>
    <w:p w:rsidR="001C3287" w:rsidRPr="00E369EF" w:rsidRDefault="001C3287" w:rsidP="00561CCE">
      <w:r w:rsidRPr="00E369EF">
        <w:tab/>
      </w:r>
      <w:r w:rsidRPr="00E369EF">
        <w:rPr>
          <w:noProof/>
          <w:position w:val="-28"/>
        </w:rPr>
        <w:drawing>
          <wp:inline distT="0" distB="0" distL="0" distR="0" wp14:anchorId="21978D65" wp14:editId="4E1810F7">
            <wp:extent cx="866775" cy="428625"/>
            <wp:effectExtent l="0" t="0" r="9525" b="9525"/>
            <wp:docPr id="2097063265" name="Picture 209706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866775" cy="4286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fldChar w:fldCharType="end"/>
      </w:r>
    </w:p>
    <w:p w:rsidR="001C3287" w:rsidRPr="00E369EF" w:rsidRDefault="001C3287" w:rsidP="00561CCE">
      <w:r w:rsidRPr="00E369EF">
        <w:t xml:space="preserve">and using </w:t>
      </w:r>
      <w:r w:rsidRPr="00E369EF">
        <w:fldChar w:fldCharType="begin"/>
      </w:r>
      <w:r w:rsidRPr="00E369EF">
        <w:instrText xml:space="preserve"> GOTOBUTTON ZEqnNum664390  \* MERGEFORMAT </w:instrText>
      </w:r>
      <w:fldSimple w:instr=" REF ZEqnNum664390 \! \* MERGEFORMAT ">
        <w:r w:rsidRPr="00E369EF">
          <w:instrText>(</w:instrText>
        </w:r>
        <w:r>
          <w:instrText>7</w:instrText>
        </w:r>
        <w:r w:rsidRPr="00E369EF">
          <w:instrText>.</w:instrText>
        </w:r>
        <w:r>
          <w:instrText>3</w:instrText>
        </w:r>
        <w:r w:rsidRPr="00E369EF">
          <w:instrText>.</w:instrText>
        </w:r>
        <w:r>
          <w:instrText>1</w:instrText>
        </w:r>
        <w:r w:rsidRPr="00E369EF">
          <w:instrText>)</w:instrText>
        </w:r>
      </w:fldSimple>
      <w:r w:rsidRPr="00E369EF">
        <w:fldChar w:fldCharType="end"/>
      </w:r>
    </w:p>
    <w:p w:rsidR="001C3287" w:rsidRPr="00E369EF" w:rsidRDefault="001C3287" w:rsidP="00561CCE"/>
    <w:p w:rsidR="001C3287" w:rsidRPr="00E369EF" w:rsidRDefault="001C3287" w:rsidP="00561CCE">
      <w:r w:rsidRPr="00E369EF">
        <w:tab/>
      </w:r>
      <w:r w:rsidRPr="00E369EF">
        <w:rPr>
          <w:noProof/>
          <w:position w:val="-28"/>
        </w:rPr>
        <w:drawing>
          <wp:inline distT="0" distB="0" distL="0" distR="0" wp14:anchorId="0C4FB331" wp14:editId="689A2202">
            <wp:extent cx="1714500" cy="457200"/>
            <wp:effectExtent l="0" t="0" r="0" b="0"/>
            <wp:docPr id="972626814" name="Picture 972626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1714500" cy="4572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4</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which is known as the theorem of </w:t>
      </w:r>
      <w:r w:rsidRPr="00E369EF">
        <w:rPr>
          <w:i/>
          <w:iCs/>
        </w:rPr>
        <w:t>total probability</w:t>
      </w:r>
      <w:r w:rsidRPr="00E369EF">
        <w:t>.  We say that a set Ai exhaustively partitions an event B if</w:t>
      </w:r>
    </w:p>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r w:rsidRPr="00E369EF">
        <w:rPr>
          <w:noProof/>
        </w:rPr>
        <mc:AlternateContent>
          <mc:Choice Requires="wps">
            <w:drawing>
              <wp:anchor distT="0" distB="0" distL="114300" distR="114300" simplePos="0" relativeHeight="252023808" behindDoc="0" locked="1" layoutInCell="1" allowOverlap="1" wp14:anchorId="7C17A44E" wp14:editId="32072EA9">
                <wp:simplePos x="0" y="0"/>
                <wp:positionH relativeFrom="column">
                  <wp:posOffset>1280160</wp:posOffset>
                </wp:positionH>
                <wp:positionV relativeFrom="paragraph">
                  <wp:posOffset>103505</wp:posOffset>
                </wp:positionV>
                <wp:extent cx="731520" cy="91440"/>
                <wp:effectExtent l="13335" t="6985" r="7620" b="6350"/>
                <wp:wrapNone/>
                <wp:docPr id="1279356845" name="Freeform 12793568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31520" cy="91440"/>
                        </a:xfrm>
                        <a:custGeom>
                          <a:avLst/>
                          <a:gdLst>
                            <a:gd name="T0" fmla="*/ 0 w 1152"/>
                            <a:gd name="T1" fmla="*/ 0 h 144"/>
                            <a:gd name="T2" fmla="*/ 432 w 1152"/>
                            <a:gd name="T3" fmla="*/ 144 h 144"/>
                            <a:gd name="T4" fmla="*/ 1152 w 1152"/>
                            <a:gd name="T5" fmla="*/ 0 h 144"/>
                          </a:gdLst>
                          <a:ahLst/>
                          <a:cxnLst>
                            <a:cxn ang="0">
                              <a:pos x="T0" y="T1"/>
                            </a:cxn>
                            <a:cxn ang="0">
                              <a:pos x="T2" y="T3"/>
                            </a:cxn>
                            <a:cxn ang="0">
                              <a:pos x="T4" y="T5"/>
                            </a:cxn>
                          </a:cxnLst>
                          <a:rect l="0" t="0" r="r" b="b"/>
                          <a:pathLst>
                            <a:path w="1152" h="144">
                              <a:moveTo>
                                <a:pt x="0" y="0"/>
                              </a:moveTo>
                              <a:cubicBezTo>
                                <a:pt x="120" y="72"/>
                                <a:pt x="240" y="144"/>
                                <a:pt x="432" y="144"/>
                              </a:cubicBezTo>
                              <a:cubicBezTo>
                                <a:pt x="624" y="144"/>
                                <a:pt x="888" y="72"/>
                                <a:pt x="1152" y="0"/>
                              </a:cubicBezTo>
                            </a:path>
                          </a:pathLst>
                        </a:custGeom>
                        <a:noFill/>
                        <a:ln w="0"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B62B7D" id="Freeform 1279356845" o:spid="_x0000_s1026" style="position:absolute;margin-left:100.8pt;margin-top:8.15pt;width:57.6pt;height:7.2pt;z-index:252023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152,1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" path="m,c120,72,240,144,432,144,624,144,888,72,1152,e" filled="f" strokeweight="0">
                <v:shadow color="black" opacity="49150f" offset=".74833mm,.74833mm"/>
                <v:path arrowok="t" o:connecttype="custom" o:connectlocs="0,0;274320,91440;731520,0" o:connectangles="0,0,0"/>
                <w10:anchorlock/>
              </v:shape>
            </w:pict>
          </mc:Fallback>
        </mc:AlternateContent>
      </w:r>
      <w:r w:rsidRPr="00E369EF">
        <w:rPr>
          <w:noProof/>
        </w:rPr>
        <mc:AlternateContent>
          <mc:Choice Requires="wps">
            <w:drawing>
              <wp:anchor distT="0" distB="0" distL="114300" distR="114300" simplePos="0" relativeHeight="252022784" behindDoc="0" locked="1" layoutInCell="1" allowOverlap="1" wp14:anchorId="5895D9A4" wp14:editId="07CB5707">
                <wp:simplePos x="0" y="0"/>
                <wp:positionH relativeFrom="column">
                  <wp:posOffset>1097280</wp:posOffset>
                </wp:positionH>
                <wp:positionV relativeFrom="paragraph">
                  <wp:posOffset>12065</wp:posOffset>
                </wp:positionV>
                <wp:extent cx="1097280" cy="548640"/>
                <wp:effectExtent l="11430" t="10795" r="5715" b="12065"/>
                <wp:wrapNone/>
                <wp:docPr id="1519094523" name="Oval 15190945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7280" cy="548640"/>
                        </a:xfrm>
                        <a:prstGeom prst="ellipse">
                          <a:avLst/>
                        </a:prstGeom>
                        <a:solidFill>
                          <a:srgbClr val="FFFF99"/>
                        </a:solidFill>
                        <a:ln w="0">
                          <a:solidFill>
                            <a:srgbClr val="000000"/>
                          </a:solidFill>
                          <a:round/>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A50376" id="Oval 1519094523" o:spid="_x0000_s1026" style="position:absolute;margin-left:86.4pt;margin-top:.95pt;width:86.4pt;height:43.2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" fillcolor="#ff9" strokeweight="0">
                <w10:anchorlock/>
              </v:oval>
            </w:pict>
          </mc:Fallback>
        </mc:AlternateContent>
      </w:r>
    </w:p>
    <w:p w:rsidR="001C3287" w:rsidRPr="00E369EF" w:rsidRDefault="001C3287" w:rsidP="00561CCE">
      <w:r w:rsidRPr="00E369EF">
        <w:rPr>
          <w:noProof/>
        </w:rPr>
        <mc:AlternateContent>
          <mc:Choice Requires="wps">
            <w:drawing>
              <wp:anchor distT="0" distB="0" distL="114300" distR="114300" simplePos="0" relativeHeight="252024832" behindDoc="0" locked="1" layoutInCell="1" allowOverlap="1" wp14:anchorId="1ED650FB" wp14:editId="1EED71D2">
                <wp:simplePos x="0" y="0"/>
                <wp:positionH relativeFrom="column">
                  <wp:posOffset>1463040</wp:posOffset>
                </wp:positionH>
                <wp:positionV relativeFrom="paragraph">
                  <wp:posOffset>19685</wp:posOffset>
                </wp:positionV>
                <wp:extent cx="91440" cy="365760"/>
                <wp:effectExtent l="5715" t="12700" r="7620" b="12065"/>
                <wp:wrapNone/>
                <wp:docPr id="1053221293" name="Freeform 10532212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1440" cy="365760"/>
                        </a:xfrm>
                        <a:custGeom>
                          <a:avLst/>
                          <a:gdLst>
                            <a:gd name="T0" fmla="*/ 0 w 144"/>
                            <a:gd name="T1" fmla="*/ 0 h 576"/>
                            <a:gd name="T2" fmla="*/ 144 w 144"/>
                            <a:gd name="T3" fmla="*/ 288 h 576"/>
                            <a:gd name="T4" fmla="*/ 0 w 144"/>
                            <a:gd name="T5" fmla="*/ 576 h 576"/>
                          </a:gdLst>
                          <a:ahLst/>
                          <a:cxnLst>
                            <a:cxn ang="0">
                              <a:pos x="T0" y="T1"/>
                            </a:cxn>
                            <a:cxn ang="0">
                              <a:pos x="T2" y="T3"/>
                            </a:cxn>
                            <a:cxn ang="0">
                              <a:pos x="T4" y="T5"/>
                            </a:cxn>
                          </a:cxnLst>
                          <a:rect l="0" t="0" r="r" b="b"/>
                          <a:pathLst>
                            <a:path w="144" h="576">
                              <a:moveTo>
                                <a:pt x="0" y="0"/>
                              </a:moveTo>
                              <a:cubicBezTo>
                                <a:pt x="72" y="96"/>
                                <a:pt x="144" y="192"/>
                                <a:pt x="144" y="288"/>
                              </a:cubicBezTo>
                              <a:cubicBezTo>
                                <a:pt x="144" y="384"/>
                                <a:pt x="72" y="480"/>
                                <a:pt x="0" y="576"/>
                              </a:cubicBezTo>
                            </a:path>
                          </a:pathLst>
                        </a:custGeom>
                        <a:noFill/>
                        <a:ln w="0"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08368" id="Freeform 1053221293" o:spid="_x0000_s1026" style="position:absolute;margin-left:115.2pt;margin-top:1.55pt;width:7.2pt;height:28.8pt;z-index:252024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44,57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" path="m,c72,96,144,192,144,288,144,384,72,480,,576e" filled="f" strokeweight="0">
                <v:shadow color="black" opacity="49150f" offset=".74833mm,.74833mm"/>
                <v:path arrowok="t" o:connecttype="custom" o:connectlocs="0,0;91440,182880;0,365760" o:connectangles="0,0,0"/>
                <w10:anchorlock/>
              </v:shape>
            </w:pict>
          </mc:Fallback>
        </mc:AlternateContent>
      </w:r>
    </w:p>
    <w:p w:rsidR="001C3287" w:rsidRPr="00E369EF" w:rsidRDefault="001C3287" w:rsidP="00561CCE">
      <w:r w:rsidRPr="00E369EF">
        <w:rPr>
          <w:noProof/>
        </w:rPr>
        <mc:AlternateContent>
          <mc:Choice Requires="wps">
            <w:drawing>
              <wp:anchor distT="0" distB="0" distL="114300" distR="114300" simplePos="0" relativeHeight="252025856" behindDoc="0" locked="1" layoutInCell="1" allowOverlap="1" wp14:anchorId="16344774" wp14:editId="6EA5EF86">
                <wp:simplePos x="0" y="0"/>
                <wp:positionH relativeFrom="column">
                  <wp:posOffset>1554480</wp:posOffset>
                </wp:positionH>
                <wp:positionV relativeFrom="paragraph">
                  <wp:posOffset>27305</wp:posOffset>
                </wp:positionV>
                <wp:extent cx="548640" cy="106680"/>
                <wp:effectExtent l="11430" t="5080" r="11430" b="12065"/>
                <wp:wrapNone/>
                <wp:docPr id="1921747162" name="Freeform 1921747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8640" cy="106680"/>
                        </a:xfrm>
                        <a:custGeom>
                          <a:avLst/>
                          <a:gdLst>
                            <a:gd name="T0" fmla="*/ 0 w 864"/>
                            <a:gd name="T1" fmla="*/ 24 h 168"/>
                            <a:gd name="T2" fmla="*/ 432 w 864"/>
                            <a:gd name="T3" fmla="*/ 24 h 168"/>
                            <a:gd name="T4" fmla="*/ 864 w 864"/>
                            <a:gd name="T5" fmla="*/ 168 h 168"/>
                          </a:gdLst>
                          <a:ahLst/>
                          <a:cxnLst>
                            <a:cxn ang="0">
                              <a:pos x="T0" y="T1"/>
                            </a:cxn>
                            <a:cxn ang="0">
                              <a:pos x="T2" y="T3"/>
                            </a:cxn>
                            <a:cxn ang="0">
                              <a:pos x="T4" y="T5"/>
                            </a:cxn>
                          </a:cxnLst>
                          <a:rect l="0" t="0" r="r" b="b"/>
                          <a:pathLst>
                            <a:path w="864" h="168">
                              <a:moveTo>
                                <a:pt x="0" y="24"/>
                              </a:moveTo>
                              <a:cubicBezTo>
                                <a:pt x="144" y="12"/>
                                <a:pt x="288" y="0"/>
                                <a:pt x="432" y="24"/>
                              </a:cubicBezTo>
                              <a:cubicBezTo>
                                <a:pt x="576" y="48"/>
                                <a:pt x="720" y="108"/>
                                <a:pt x="864" y="168"/>
                              </a:cubicBezTo>
                            </a:path>
                          </a:pathLst>
                        </a:custGeom>
                        <a:noFill/>
                        <a:ln w="0" cap="flat" cmpd="sng">
                          <a:solidFill>
                            <a:srgbClr val="000000"/>
                          </a:solidFill>
                          <a:prstDash val="solid"/>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8099" dir="2700000" algn="ctr" rotWithShape="0">
                                  <a:srgbClr val="000000">
                                    <a:alpha val="74998"/>
                                  </a:srgb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8E14FED" id="Freeform 1921747162" o:spid="_x0000_s1026" style="position:absolute;margin-left:122.4pt;margin-top:2.15pt;width:43.2pt;height:8.4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864,16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" path="m,24c144,12,288,,432,24v144,24,288,84,432,144e" filled="f" strokeweight="0">
                <v:shadow color="black" opacity="49150f" offset=".74833mm,.74833mm"/>
                <v:path arrowok="t" o:connecttype="custom" o:connectlocs="0,15240;274320,15240;548640,106680" o:connectangles="0,0,0"/>
                <w10:anchorlock/>
              </v:shape>
            </w:pict>
          </mc:Fallback>
        </mc:AlternateContent>
      </w:r>
    </w:p>
    <w:p w:rsidR="001C3287" w:rsidRPr="00E369EF" w:rsidRDefault="001C3287" w:rsidP="00561CCE"/>
    <w:p w:rsidR="001C3287" w:rsidRPr="00E369EF" w:rsidRDefault="001C3287" w:rsidP="00561CCE"/>
    <w:p w:rsidR="001C3287" w:rsidRPr="00E369EF" w:rsidRDefault="001C3287" w:rsidP="00561CCE"/>
    <w:p w:rsidR="001C3287" w:rsidRPr="005A0E2A" w:rsidRDefault="001C3287" w:rsidP="00561CCE">
      <w:pPr>
        <w:pStyle w:val="Heading3"/>
      </w:pPr>
      <w:bookmarkStart w:id="49" w:name="_Toc280363639"/>
      <w:bookmarkStart w:id="50" w:name="_Toc209781748"/>
      <w:bookmarkStart w:id="51" w:name="_Toc209787488"/>
      <w:bookmarkStart w:id="52" w:name="_Toc229857120"/>
      <w:bookmarkStart w:id="53" w:name="_Toc229926174"/>
      <w:r w:rsidRPr="005A0E2A">
        <w:t>Bayes’ Theorem</w:t>
      </w:r>
      <w:bookmarkEnd w:id="49"/>
      <w:bookmarkEnd w:id="50"/>
      <w:bookmarkEnd w:id="51"/>
      <w:bookmarkEnd w:id="52"/>
      <w:bookmarkEnd w:id="53"/>
    </w:p>
    <w:p w:rsidR="001C3287" w:rsidRPr="00E369EF" w:rsidRDefault="001C3287" w:rsidP="00561CCE"/>
    <w:p w:rsidR="001C3287" w:rsidRDefault="001C3287" w:rsidP="00561CCE">
      <w:r w:rsidRPr="00E369EF">
        <w:t>It is often necessary to reverse the order of conditioning in problem.  The following result enables just that.</w:t>
      </w:r>
    </w:p>
    <w:p w:rsidR="001C3287" w:rsidRDefault="001C3287" w:rsidP="00561CCE"/>
    <w:p w:rsidR="001C3287" w:rsidRDefault="001C3287" w:rsidP="00561CCE"/>
    <w:p w:rsidR="001C3287" w:rsidRDefault="001C3287" w:rsidP="00561CCE"/>
    <w:p w:rsidR="001C3287" w:rsidRPr="00E369EF" w:rsidRDefault="001C3287" w:rsidP="00561CCE">
      <w:r w:rsidRPr="00E369EF">
        <w:t xml:space="preserve">Suppose the events </w:t>
      </w:r>
      <w:r w:rsidRPr="00E369EF">
        <w:rPr>
          <w:noProof/>
          <w:position w:val="-10"/>
        </w:rPr>
        <w:drawing>
          <wp:inline distT="0" distB="0" distL="0" distR="0" wp14:anchorId="6EE2E555" wp14:editId="1184DF40">
            <wp:extent cx="790575" cy="200025"/>
            <wp:effectExtent l="0" t="0" r="0" b="9525"/>
            <wp:docPr id="998484366" name="Picture 998484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790575" cy="200025"/>
                    </a:xfrm>
                    <a:prstGeom prst="rect">
                      <a:avLst/>
                    </a:prstGeom>
                    <a:noFill/>
                    <a:ln>
                      <a:noFill/>
                    </a:ln>
                  </pic:spPr>
                </pic:pic>
              </a:graphicData>
            </a:graphic>
          </wp:inline>
        </w:drawing>
      </w:r>
      <w:r w:rsidRPr="00E369EF">
        <w:t xml:space="preserve">exhaustively partition the event </w:t>
      </w:r>
      <w:r w:rsidRPr="00E369EF">
        <w:rPr>
          <w:noProof/>
          <w:position w:val="-4"/>
        </w:rPr>
        <w:drawing>
          <wp:inline distT="0" distB="0" distL="0" distR="0" wp14:anchorId="317546FC" wp14:editId="7B30F5E1">
            <wp:extent cx="152400" cy="152400"/>
            <wp:effectExtent l="0" t="0" r="0" b="0"/>
            <wp:docPr id="2086172910" name="Picture 208617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369EF">
        <w:t xml:space="preserve">.  Then using the definitions of conditional and total probability we may find the </w:t>
      </w:r>
      <w:r w:rsidRPr="00E369EF">
        <w:rPr>
          <w:i/>
          <w:iCs/>
        </w:rPr>
        <w:t>a posteriori</w:t>
      </w:r>
      <w:r w:rsidRPr="00E369EF">
        <w:t xml:space="preserve"> (after the fact) probability</w:t>
      </w:r>
    </w:p>
    <w:p w:rsidR="001C3287" w:rsidRPr="00E369EF" w:rsidRDefault="001C3287" w:rsidP="00561CCE">
      <w:pPr>
        <w:jc w:val="center"/>
      </w:pPr>
    </w:p>
    <w:p w:rsidR="001C3287" w:rsidRPr="00E369EF" w:rsidRDefault="001C3287" w:rsidP="00561CCE">
      <w:r w:rsidRPr="00E369EF">
        <w:tab/>
      </w:r>
      <w:r w:rsidRPr="00E369EF">
        <w:rPr>
          <w:noProof/>
          <w:position w:val="-66"/>
        </w:rPr>
        <w:drawing>
          <wp:inline distT="0" distB="0" distL="0" distR="0" wp14:anchorId="2055ABC1" wp14:editId="11AADE10">
            <wp:extent cx="2428875" cy="723900"/>
            <wp:effectExtent l="0" t="0" r="9525" b="0"/>
            <wp:docPr id="1378707131" name="Picture 1378707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2428875" cy="7239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which is known as </w:t>
      </w:r>
      <w:r w:rsidRPr="00E369EF">
        <w:rPr>
          <w:i/>
          <w:iCs/>
        </w:rPr>
        <w:t>Bayes’ Rule</w:t>
      </w:r>
      <w:r w:rsidRPr="00E369EF">
        <w:t>.  Note also that if A has occurred (</w:t>
      </w:r>
      <w:r w:rsidRPr="00E369EF">
        <w:rPr>
          <w:noProof/>
          <w:position w:val="-14"/>
        </w:rPr>
        <w:drawing>
          <wp:inline distT="0" distB="0" distL="0" distR="0" wp14:anchorId="6315C235" wp14:editId="54C86683">
            <wp:extent cx="581025" cy="257175"/>
            <wp:effectExtent l="0" t="0" r="9525" b="9525"/>
            <wp:docPr id="637453912" name="Picture 637453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581025" cy="257175"/>
                    </a:xfrm>
                    <a:prstGeom prst="rect">
                      <a:avLst/>
                    </a:prstGeom>
                    <a:noFill/>
                    <a:ln>
                      <a:noFill/>
                    </a:ln>
                  </pic:spPr>
                </pic:pic>
              </a:graphicData>
            </a:graphic>
          </wp:inline>
        </w:drawing>
      </w:r>
      <w:r w:rsidRPr="00E369EF">
        <w:t xml:space="preserve">), and since the </w:t>
      </w:r>
      <w:r w:rsidRPr="00E369EF">
        <w:rPr>
          <w:noProof/>
          <w:position w:val="-10"/>
        </w:rPr>
        <w:drawing>
          <wp:inline distT="0" distB="0" distL="0" distR="0" wp14:anchorId="271181B7" wp14:editId="65A9FFF4">
            <wp:extent cx="161925" cy="200025"/>
            <wp:effectExtent l="0" t="0" r="9525" b="9525"/>
            <wp:docPr id="730671687" name="Picture 730671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E369EF">
        <w:t xml:space="preserve"> exhaustively partition the event A, then </w:t>
      </w:r>
      <w:r w:rsidRPr="00E369EF">
        <w:rPr>
          <w:noProof/>
          <w:position w:val="-28"/>
        </w:rPr>
        <w:drawing>
          <wp:inline distT="0" distB="0" distL="0" distR="0" wp14:anchorId="45CD0F81" wp14:editId="66D895DD">
            <wp:extent cx="790575" cy="428625"/>
            <wp:effectExtent l="0" t="0" r="9525" b="9525"/>
            <wp:docPr id="1751424060" name="Picture 1751424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790575" cy="428625"/>
                    </a:xfrm>
                    <a:prstGeom prst="rect">
                      <a:avLst/>
                    </a:prstGeom>
                    <a:noFill/>
                    <a:ln>
                      <a:noFill/>
                    </a:ln>
                  </pic:spPr>
                </pic:pic>
              </a:graphicData>
            </a:graphic>
          </wp:inline>
        </w:drawing>
      </w:r>
      <w:r w:rsidRPr="00E369EF">
        <w:t>, hence we derive the unit mass property for the conditional probabilities</w:t>
      </w:r>
    </w:p>
    <w:p w:rsidR="001C3287" w:rsidRPr="00E369EF" w:rsidRDefault="001C3287" w:rsidP="00561CCE"/>
    <w:p w:rsidR="001C3287" w:rsidRPr="00E369EF" w:rsidRDefault="001C3287" w:rsidP="00561CCE">
      <w:r w:rsidRPr="00E369EF">
        <w:tab/>
      </w:r>
      <w:r w:rsidRPr="00E369EF">
        <w:rPr>
          <w:noProof/>
          <w:position w:val="-28"/>
        </w:rPr>
        <w:drawing>
          <wp:inline distT="0" distB="0" distL="0" distR="0" wp14:anchorId="1DFA1C80" wp14:editId="1F240C7B">
            <wp:extent cx="990600" cy="428625"/>
            <wp:effectExtent l="0" t="0" r="0" b="9525"/>
            <wp:docPr id="699823082" name="Picture 699823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990600" cy="4286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54" w:name="ZEqnNum718852"/>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6</w:instrText>
      </w:r>
      <w:r w:rsidRPr="00E369EF">
        <w:rPr>
          <w:noProof/>
        </w:rPr>
        <w:fldChar w:fldCharType="end"/>
      </w:r>
      <w:r w:rsidRPr="00E369EF">
        <w:instrText>)</w:instrText>
      </w:r>
      <w:bookmarkEnd w:id="54"/>
      <w:r w:rsidRPr="00E369EF">
        <w:fldChar w:fldCharType="end"/>
      </w:r>
    </w:p>
    <w:p w:rsidR="001C3287" w:rsidRPr="00E369EF" w:rsidRDefault="001C3287" w:rsidP="00561CCE"/>
    <w:p w:rsidR="001C3287" w:rsidRPr="00E369EF" w:rsidRDefault="001C3287" w:rsidP="00561CCE"/>
    <w:p w:rsidR="001C3287" w:rsidRPr="00E369EF" w:rsidRDefault="001C3287" w:rsidP="00561CCE">
      <w:r w:rsidRPr="00E369EF">
        <w:t xml:space="preserve">Example </w:t>
      </w:r>
      <w:fldSimple w:instr=" STYLEREF 1 \s ">
        <w:r>
          <w:rPr>
            <w:noProof/>
          </w:rPr>
          <w:t>7</w:t>
        </w:r>
      </w:fldSimple>
      <w:r w:rsidRPr="00E369EF">
        <w:t>.</w:t>
      </w:r>
      <w:fldSimple w:instr=" SEQ Example \* ARABIC \s 1 ">
        <w:r>
          <w:rPr>
            <w:noProof/>
          </w:rPr>
          <w:t>1</w:t>
        </w:r>
      </w:fldSimple>
      <w:r w:rsidRPr="00E369EF">
        <w:t>: Binary Communication System</w:t>
      </w:r>
    </w:p>
    <w:p w:rsidR="001C3287" w:rsidRPr="00E369EF" w:rsidRDefault="001C3287" w:rsidP="00561CCE"/>
    <w:p w:rsidR="001C3287" w:rsidRPr="00E369EF" w:rsidRDefault="001C3287" w:rsidP="00561CCE">
      <w:r w:rsidRPr="00E369EF">
        <w:t>In a communication system the output of the channel encoder</w:t>
      </w:r>
      <w:r w:rsidRPr="00E369EF">
        <w:rPr>
          <w:noProof/>
          <w:position w:val="-6"/>
        </w:rPr>
        <w:drawing>
          <wp:inline distT="0" distB="0" distL="0" distR="0" wp14:anchorId="44FF8414" wp14:editId="197AD25A">
            <wp:extent cx="123825" cy="142875"/>
            <wp:effectExtent l="0" t="0" r="9525" b="9525"/>
            <wp:docPr id="1236740116" name="Picture 1236740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51"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is a discrete time symbol that is an element of an input alphabet</w:t>
      </w:r>
      <w:r w:rsidRPr="00E369EF">
        <w:rPr>
          <w:noProof/>
          <w:position w:val="-4"/>
        </w:rPr>
        <w:drawing>
          <wp:inline distT="0" distB="0" distL="0" distR="0" wp14:anchorId="17E48D6E" wp14:editId="36127A6C">
            <wp:extent cx="180975" cy="161925"/>
            <wp:effectExtent l="0" t="0" r="9525" b="9525"/>
            <wp:docPr id="898978258" name="Picture 89897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52"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 xml:space="preserve">, and the output </w:t>
      </w:r>
      <w:r w:rsidRPr="00E369EF">
        <w:rPr>
          <w:noProof/>
          <w:position w:val="-10"/>
        </w:rPr>
        <w:drawing>
          <wp:inline distT="0" distB="0" distL="0" distR="0" wp14:anchorId="7DEF4351" wp14:editId="5EF68292">
            <wp:extent cx="142875" cy="161925"/>
            <wp:effectExtent l="0" t="0" r="9525" b="9525"/>
            <wp:docPr id="1692762522" name="Picture 1692762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53"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369EF">
        <w:t xml:space="preserve"> of the decoder is a discrete time symbol that is a member of the output alphabet</w:t>
      </w:r>
      <w:r w:rsidRPr="00E369EF">
        <w:rPr>
          <w:noProof/>
          <w:position w:val="-8"/>
        </w:rPr>
        <w:drawing>
          <wp:inline distT="0" distB="0" distL="0" distR="0" wp14:anchorId="31FBF687" wp14:editId="2A2D6A91">
            <wp:extent cx="161925" cy="190500"/>
            <wp:effectExtent l="0" t="0" r="9525" b="0"/>
            <wp:docPr id="2079289385" name="Picture 2079289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54" cstate="print">
                      <a:extLst>
                        <a:ext uri="{28A0092B-C50C-407E-A947-70E740481C1C}">
                          <a14:useLocalDpi xmlns:a14="http://schemas.microsoft.com/office/drawing/2010/main" val="0"/>
                        </a:ext>
                      </a:extLst>
                    </a:blip>
                    <a:srcRect/>
                    <a:stretch>
                      <a:fillRect/>
                    </a:stretch>
                  </pic:blipFill>
                  <pic:spPr bwMode="auto">
                    <a:xfrm>
                      <a:off x="0" y="0"/>
                      <a:ext cx="161925" cy="190500"/>
                    </a:xfrm>
                    <a:prstGeom prst="rect">
                      <a:avLst/>
                    </a:prstGeom>
                    <a:noFill/>
                    <a:ln>
                      <a:noFill/>
                    </a:ln>
                  </pic:spPr>
                </pic:pic>
              </a:graphicData>
            </a:graphic>
          </wp:inline>
        </w:drawing>
      </w:r>
      <w:r w:rsidRPr="00E369EF">
        <w:t xml:space="preserve">.  In a binary system the input and output alphabets are </w:t>
      </w:r>
      <w:r w:rsidRPr="00E369EF">
        <w:rPr>
          <w:noProof/>
          <w:position w:val="-14"/>
        </w:rPr>
        <w:drawing>
          <wp:inline distT="0" distB="0" distL="0" distR="0" wp14:anchorId="2B5E0821" wp14:editId="516AB074">
            <wp:extent cx="342900" cy="257175"/>
            <wp:effectExtent l="0" t="0" r="0" b="9525"/>
            <wp:docPr id="1816106195" name="Picture 1816106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55" cstate="print">
                      <a:extLst>
                        <a:ext uri="{28A0092B-C50C-407E-A947-70E740481C1C}">
                          <a14:useLocalDpi xmlns:a14="http://schemas.microsoft.com/office/drawing/2010/main" val="0"/>
                        </a:ext>
                      </a:extLst>
                    </a:blip>
                    <a:srcRect/>
                    <a:stretch>
                      <a:fillRect/>
                    </a:stretch>
                  </pic:blipFill>
                  <pic:spPr bwMode="auto">
                    <a:xfrm>
                      <a:off x="0" y="0"/>
                      <a:ext cx="342900" cy="257175"/>
                    </a:xfrm>
                    <a:prstGeom prst="rect">
                      <a:avLst/>
                    </a:prstGeom>
                    <a:noFill/>
                    <a:ln>
                      <a:noFill/>
                    </a:ln>
                  </pic:spPr>
                </pic:pic>
              </a:graphicData>
            </a:graphic>
          </wp:inline>
        </w:drawing>
      </w:r>
      <w:r w:rsidRPr="00E369EF">
        <w:t>.  The sample space then is the set of all binary ordered pairs</w:t>
      </w:r>
      <w:r w:rsidRPr="00E369EF">
        <w:rPr>
          <w:noProof/>
          <w:position w:val="-14"/>
        </w:rPr>
        <w:drawing>
          <wp:inline distT="0" distB="0" distL="0" distR="0" wp14:anchorId="05004383" wp14:editId="762AA53E">
            <wp:extent cx="1524000" cy="257175"/>
            <wp:effectExtent l="0" t="0" r="0" b="9525"/>
            <wp:docPr id="801438445" name="Picture 801438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524000" cy="257175"/>
                    </a:xfrm>
                    <a:prstGeom prst="rect">
                      <a:avLst/>
                    </a:prstGeom>
                    <a:noFill/>
                    <a:ln>
                      <a:noFill/>
                    </a:ln>
                  </pic:spPr>
                </pic:pic>
              </a:graphicData>
            </a:graphic>
          </wp:inline>
        </w:drawing>
      </w:r>
      <w:r w:rsidRPr="00E369EF">
        <w:t xml:space="preserve">.  Suppose a “1” and a “0” are transmitted with </w:t>
      </w:r>
      <w:r w:rsidRPr="00E369EF">
        <w:rPr>
          <w:i/>
          <w:iCs/>
        </w:rPr>
        <w:t>apriori</w:t>
      </w:r>
      <w:r w:rsidRPr="00E369EF">
        <w:t xml:space="preserve"> probabilities </w:t>
      </w:r>
      <w:r w:rsidRPr="00E369EF">
        <w:rPr>
          <w:noProof/>
          <w:position w:val="-10"/>
        </w:rPr>
        <w:drawing>
          <wp:inline distT="0" distB="0" distL="0" distR="0" wp14:anchorId="5D12459D" wp14:editId="21058F40">
            <wp:extent cx="152400" cy="161925"/>
            <wp:effectExtent l="0" t="0" r="0" b="9525"/>
            <wp:docPr id="1961954289" name="Picture 1961954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57"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 xml:space="preserve"> and </w:t>
      </w:r>
      <w:r w:rsidRPr="00E369EF">
        <w:rPr>
          <w:noProof/>
          <w:position w:val="-10"/>
        </w:rPr>
        <w:drawing>
          <wp:inline distT="0" distB="0" distL="0" distR="0" wp14:anchorId="6D553D59" wp14:editId="7A1F7AE3">
            <wp:extent cx="333375" cy="200025"/>
            <wp:effectExtent l="0" t="0" r="9525" b="9525"/>
            <wp:docPr id="997429218" name="Picture 997429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58"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E369EF">
        <w:t xml:space="preserve">, respectively.  Also, the probability of a transmitted “1” being received as a “0” is </w:t>
      </w:r>
      <w:r w:rsidRPr="00E369EF">
        <w:rPr>
          <w:noProof/>
          <w:position w:val="-6"/>
        </w:rPr>
        <w:drawing>
          <wp:inline distT="0" distB="0" distL="0" distR="0" wp14:anchorId="24BA4489" wp14:editId="18E40F2B">
            <wp:extent cx="123825" cy="142875"/>
            <wp:effectExtent l="0" t="0" r="9525" b="9525"/>
            <wp:docPr id="1327272028" name="Picture 132727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pic:cNvPicPr>
                      <a:picLocks noChangeAspect="1" noChangeArrowheads="1"/>
                    </pic:cNvPicPr>
                  </pic:nvPicPr>
                  <pic:blipFill>
                    <a:blip r:embed="rId15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 and the converse probability is </w:t>
      </w:r>
      <w:r w:rsidRPr="00E369EF">
        <w:rPr>
          <w:noProof/>
          <w:position w:val="-6"/>
        </w:rPr>
        <w:drawing>
          <wp:inline distT="0" distB="0" distL="0" distR="0" wp14:anchorId="00269E78" wp14:editId="649A1DC2">
            <wp:extent cx="142875" cy="180975"/>
            <wp:effectExtent l="0" t="0" r="9525" b="9525"/>
            <wp:docPr id="253118648" name="Picture 25311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160"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E369EF">
        <w:t xml:space="preserve">.  Note that </w:t>
      </w:r>
      <w:r w:rsidRPr="00E369EF">
        <w:rPr>
          <w:noProof/>
          <w:position w:val="-10"/>
        </w:rPr>
        <w:drawing>
          <wp:inline distT="0" distB="0" distL="0" distR="0" wp14:anchorId="07749637" wp14:editId="1EB36BB6">
            <wp:extent cx="866775" cy="200025"/>
            <wp:effectExtent l="0" t="0" r="9525" b="9525"/>
            <wp:docPr id="273456121" name="Picture 273456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866775" cy="200025"/>
                    </a:xfrm>
                    <a:prstGeom prst="rect">
                      <a:avLst/>
                    </a:prstGeom>
                    <a:noFill/>
                    <a:ln>
                      <a:noFill/>
                    </a:ln>
                  </pic:spPr>
                </pic:pic>
              </a:graphicData>
            </a:graphic>
          </wp:inline>
        </w:drawing>
      </w:r>
      <w:r w:rsidRPr="00E369EF">
        <w:t xml:space="preserve">, otherwise one would just complement the output.  In otherwords the transition or channel probabilities are </w:t>
      </w:r>
      <w:r w:rsidRPr="00E369EF">
        <w:rPr>
          <w:noProof/>
          <w:position w:val="-14"/>
        </w:rPr>
        <w:drawing>
          <wp:inline distT="0" distB="0" distL="0" distR="0" wp14:anchorId="6437F3A4" wp14:editId="518AC234">
            <wp:extent cx="1257300" cy="257175"/>
            <wp:effectExtent l="0" t="0" r="0" b="9525"/>
            <wp:docPr id="882839981" name="Picture 882839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bwMode="auto">
                    <a:xfrm>
                      <a:off x="0" y="0"/>
                      <a:ext cx="1257300" cy="257175"/>
                    </a:xfrm>
                    <a:prstGeom prst="rect">
                      <a:avLst/>
                    </a:prstGeom>
                    <a:noFill/>
                    <a:ln>
                      <a:noFill/>
                    </a:ln>
                  </pic:spPr>
                </pic:pic>
              </a:graphicData>
            </a:graphic>
          </wp:inline>
        </w:drawing>
      </w:r>
      <w:r w:rsidRPr="00E369EF">
        <w:t xml:space="preserve">and </w:t>
      </w:r>
      <w:r w:rsidRPr="00E369EF">
        <w:rPr>
          <w:noProof/>
          <w:position w:val="-14"/>
        </w:rPr>
        <w:drawing>
          <wp:inline distT="0" distB="0" distL="0" distR="0" wp14:anchorId="534926BF" wp14:editId="38604FC5">
            <wp:extent cx="1266825" cy="257175"/>
            <wp:effectExtent l="0" t="0" r="0" b="9525"/>
            <wp:docPr id="905579804" name="Picture 905579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pic:cNvPicPr>
                      <a:picLocks noChangeAspect="1" noChangeArrowheads="1"/>
                    </pic:cNvPicPr>
                  </pic:nvPicPr>
                  <pic:blipFill>
                    <a:blip r:embed="rId163" cstate="print">
                      <a:extLst>
                        <a:ext uri="{28A0092B-C50C-407E-A947-70E740481C1C}">
                          <a14:useLocalDpi xmlns:a14="http://schemas.microsoft.com/office/drawing/2010/main" val="0"/>
                        </a:ext>
                      </a:extLst>
                    </a:blip>
                    <a:srcRect/>
                    <a:stretch>
                      <a:fillRect/>
                    </a:stretch>
                  </pic:blipFill>
                  <pic:spPr bwMode="auto">
                    <a:xfrm>
                      <a:off x="0" y="0"/>
                      <a:ext cx="1266825" cy="257175"/>
                    </a:xfrm>
                    <a:prstGeom prst="rect">
                      <a:avLst/>
                    </a:prstGeom>
                    <a:noFill/>
                    <a:ln>
                      <a:noFill/>
                    </a:ln>
                  </pic:spPr>
                </pic:pic>
              </a:graphicData>
            </a:graphic>
          </wp:inline>
        </w:drawing>
      </w:r>
      <w:r w:rsidRPr="00E369EF">
        <w:t>. We evaluate the following probabilities:</w:t>
      </w:r>
    </w:p>
    <w:p w:rsidR="001C3287" w:rsidRPr="00E369EF" w:rsidRDefault="001C3287" w:rsidP="00561CCE"/>
    <w:p w:rsidR="001C3287" w:rsidRPr="00E369EF" w:rsidRDefault="001C3287" w:rsidP="00561CCE">
      <w:r w:rsidRPr="00E369EF">
        <w:t xml:space="preserve">Denote the error event </w:t>
      </w:r>
      <w:r w:rsidRPr="00E369EF">
        <w:rPr>
          <w:noProof/>
          <w:position w:val="-12"/>
        </w:rPr>
        <w:drawing>
          <wp:inline distT="0" distB="0" distL="0" distR="0" wp14:anchorId="61E0FEFF" wp14:editId="0FA372F4">
            <wp:extent cx="828675" cy="228600"/>
            <wp:effectExtent l="0" t="0" r="9525" b="0"/>
            <wp:docPr id="1664772022" name="Picture 166477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828675" cy="228600"/>
                    </a:xfrm>
                    <a:prstGeom prst="rect">
                      <a:avLst/>
                    </a:prstGeom>
                    <a:noFill/>
                    <a:ln>
                      <a:noFill/>
                    </a:ln>
                  </pic:spPr>
                </pic:pic>
              </a:graphicData>
            </a:graphic>
          </wp:inline>
        </w:drawing>
      </w:r>
      <w:r w:rsidRPr="00E369EF">
        <w:t xml:space="preserve">, where </w:t>
      </w:r>
      <w:r w:rsidRPr="00E369EF">
        <w:rPr>
          <w:noProof/>
          <w:position w:val="-14"/>
        </w:rPr>
        <w:drawing>
          <wp:inline distT="0" distB="0" distL="0" distR="0" wp14:anchorId="0C7DA6DA" wp14:editId="4B76B31D">
            <wp:extent cx="200025" cy="238125"/>
            <wp:effectExtent l="0" t="0" r="9525" b="9525"/>
            <wp:docPr id="1685578052" name="Picture 168557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E369EF">
        <w:t xml:space="preserve">represents the event that </w:t>
      </w:r>
      <w:r w:rsidRPr="00E369EF">
        <w:rPr>
          <w:noProof/>
          <w:position w:val="-6"/>
        </w:rPr>
        <w:drawing>
          <wp:inline distT="0" distB="0" distL="0" distR="0" wp14:anchorId="23C24909" wp14:editId="6F78AE84">
            <wp:extent cx="85725" cy="161925"/>
            <wp:effectExtent l="0" t="0" r="9525" b="9525"/>
            <wp:docPr id="427741069" name="Picture 427741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166" cstate="print">
                      <a:extLst>
                        <a:ext uri="{28A0092B-C50C-407E-A947-70E740481C1C}">
                          <a14:useLocalDpi xmlns:a14="http://schemas.microsoft.com/office/drawing/2010/main" val="0"/>
                        </a:ext>
                      </a:extLst>
                    </a:blip>
                    <a:srcRect/>
                    <a:stretch>
                      <a:fillRect/>
                    </a:stretch>
                  </pic:blipFill>
                  <pic:spPr bwMode="auto">
                    <a:xfrm>
                      <a:off x="0" y="0"/>
                      <a:ext cx="85725" cy="161925"/>
                    </a:xfrm>
                    <a:prstGeom prst="rect">
                      <a:avLst/>
                    </a:prstGeom>
                    <a:noFill/>
                    <a:ln>
                      <a:noFill/>
                    </a:ln>
                  </pic:spPr>
                </pic:pic>
              </a:graphicData>
            </a:graphic>
          </wp:inline>
        </w:drawing>
      </w:r>
      <w:r w:rsidRPr="00E369EF">
        <w:t xml:space="preserve">was decoded as </w:t>
      </w:r>
      <w:r w:rsidRPr="00E369EF">
        <w:rPr>
          <w:noProof/>
          <w:position w:val="-10"/>
        </w:rPr>
        <w:drawing>
          <wp:inline distT="0" distB="0" distL="0" distR="0" wp14:anchorId="03CBEC67" wp14:editId="4138D4DB">
            <wp:extent cx="152400" cy="190500"/>
            <wp:effectExtent l="0" t="0" r="0" b="0"/>
            <wp:docPr id="1376819441" name="Picture 137681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167" cstate="print">
                      <a:extLst>
                        <a:ext uri="{28A0092B-C50C-407E-A947-70E740481C1C}">
                          <a14:useLocalDpi xmlns:a14="http://schemas.microsoft.com/office/drawing/2010/main" val="0"/>
                        </a:ext>
                      </a:extLst>
                    </a:blip>
                    <a:srcRect/>
                    <a:stretch>
                      <a:fillRect/>
                    </a:stretch>
                  </pic:blipFill>
                  <pic:spPr bwMode="auto">
                    <a:xfrm>
                      <a:off x="0" y="0"/>
                      <a:ext cx="152400" cy="190500"/>
                    </a:xfrm>
                    <a:prstGeom prst="rect">
                      <a:avLst/>
                    </a:prstGeom>
                    <a:noFill/>
                    <a:ln>
                      <a:noFill/>
                    </a:ln>
                  </pic:spPr>
                </pic:pic>
              </a:graphicData>
            </a:graphic>
          </wp:inline>
        </w:drawing>
      </w:r>
      <w:r w:rsidRPr="00E369EF">
        <w:t xml:space="preserve">  Therefore,</w:t>
      </w:r>
    </w:p>
    <w:p w:rsidR="001C3287" w:rsidRPr="00E369EF" w:rsidRDefault="001C3287" w:rsidP="00561CCE"/>
    <w:p w:rsidR="001C3287" w:rsidRPr="00E369EF" w:rsidRDefault="001C3287" w:rsidP="00561CCE">
      <w:pPr>
        <w:jc w:val="center"/>
      </w:pPr>
      <w:r w:rsidRPr="00E369EF">
        <w:rPr>
          <w:noProof/>
          <w:position w:val="-72"/>
        </w:rPr>
        <w:drawing>
          <wp:inline distT="0" distB="0" distL="0" distR="0" wp14:anchorId="3C4A9A32" wp14:editId="150A3254">
            <wp:extent cx="3810000" cy="990600"/>
            <wp:effectExtent l="0" t="0" r="0" b="0"/>
            <wp:docPr id="1031416135" name="Picture 1031416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3810000" cy="990600"/>
                    </a:xfrm>
                    <a:prstGeom prst="rect">
                      <a:avLst/>
                    </a:prstGeom>
                    <a:noFill/>
                    <a:ln>
                      <a:noFill/>
                    </a:ln>
                  </pic:spPr>
                </pic:pic>
              </a:graphicData>
            </a:graphic>
          </wp:inline>
        </w:drawing>
      </w:r>
    </w:p>
    <w:p w:rsidR="001C3287" w:rsidRPr="00E369EF" w:rsidRDefault="001C3287" w:rsidP="00561CCE">
      <w:pPr>
        <w:jc w:val="center"/>
      </w:pPr>
    </w:p>
    <w:p w:rsidR="001C3287" w:rsidRPr="00E369EF" w:rsidRDefault="001C3287" w:rsidP="00561CCE">
      <w:r w:rsidRPr="00E369EF">
        <w:t xml:space="preserve">The event corresponding to a correct reception is </w:t>
      </w:r>
      <w:r w:rsidRPr="00E369EF">
        <w:rPr>
          <w:noProof/>
          <w:position w:val="-12"/>
        </w:rPr>
        <w:drawing>
          <wp:inline distT="0" distB="0" distL="0" distR="0" wp14:anchorId="433982E7" wp14:editId="105FAF36">
            <wp:extent cx="828675" cy="228600"/>
            <wp:effectExtent l="0" t="0" r="9525" b="0"/>
            <wp:docPr id="538533598" name="Picture 538533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828675" cy="228600"/>
                    </a:xfrm>
                    <a:prstGeom prst="rect">
                      <a:avLst/>
                    </a:prstGeom>
                    <a:noFill/>
                    <a:ln>
                      <a:noFill/>
                    </a:ln>
                  </pic:spPr>
                </pic:pic>
              </a:graphicData>
            </a:graphic>
          </wp:inline>
        </w:drawing>
      </w:r>
      <w:r w:rsidRPr="00E369EF">
        <w:t xml:space="preserve">, the probability of which can be computed directly by the method above using </w:t>
      </w:r>
      <w:r w:rsidRPr="00E369EF">
        <w:fldChar w:fldCharType="begin"/>
      </w:r>
      <w:r w:rsidRPr="00E369EF">
        <w:instrText xml:space="preserve"> GOTOBUTTON ZEqnNum718852  \* MERGEFORMAT </w:instrText>
      </w:r>
      <w:fldSimple w:instr=" REF ZEqnNum718852 \! \* MERGEFORMAT ">
        <w:r w:rsidRPr="00E369EF">
          <w:instrText>(</w:instrText>
        </w:r>
        <w:r>
          <w:instrText>7</w:instrText>
        </w:r>
        <w:r w:rsidRPr="00E369EF">
          <w:instrText>.</w:instrText>
        </w:r>
        <w:r>
          <w:instrText>3</w:instrText>
        </w:r>
        <w:r w:rsidRPr="00E369EF">
          <w:instrText>.</w:instrText>
        </w:r>
        <w:r>
          <w:instrText>6</w:instrText>
        </w:r>
        <w:r w:rsidRPr="00E369EF">
          <w:instrText>)</w:instrText>
        </w:r>
      </w:fldSimple>
      <w:r w:rsidRPr="00E369EF">
        <w:fldChar w:fldCharType="end"/>
      </w:r>
      <w:r w:rsidRPr="00E369EF">
        <w:t xml:space="preserve"> to give </w:t>
      </w:r>
      <w:r w:rsidRPr="00E369EF">
        <w:rPr>
          <w:noProof/>
          <w:position w:val="-14"/>
        </w:rPr>
        <w:drawing>
          <wp:inline distT="0" distB="0" distL="0" distR="0" wp14:anchorId="41D1758C" wp14:editId="1B9747EA">
            <wp:extent cx="1409700" cy="257175"/>
            <wp:effectExtent l="0" t="0" r="0" b="9525"/>
            <wp:docPr id="1036728082" name="Picture 103672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1409700" cy="257175"/>
                    </a:xfrm>
                    <a:prstGeom prst="rect">
                      <a:avLst/>
                    </a:prstGeom>
                    <a:noFill/>
                    <a:ln>
                      <a:noFill/>
                    </a:ln>
                  </pic:spPr>
                </pic:pic>
              </a:graphicData>
            </a:graphic>
          </wp:inline>
        </w:drawing>
      </w:r>
      <w:r w:rsidRPr="00E369EF">
        <w:t xml:space="preserve">and </w:t>
      </w:r>
      <w:r w:rsidRPr="00E369EF">
        <w:rPr>
          <w:noProof/>
          <w:position w:val="-14"/>
        </w:rPr>
        <w:drawing>
          <wp:inline distT="0" distB="0" distL="0" distR="0" wp14:anchorId="15AE9D80" wp14:editId="66DCE188">
            <wp:extent cx="1476375" cy="257175"/>
            <wp:effectExtent l="0" t="0" r="0" b="9525"/>
            <wp:docPr id="1093600887" name="Picture 1093600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1476375" cy="257175"/>
                    </a:xfrm>
                    <a:prstGeom prst="rect">
                      <a:avLst/>
                    </a:prstGeom>
                    <a:noFill/>
                    <a:ln>
                      <a:noFill/>
                    </a:ln>
                  </pic:spPr>
                </pic:pic>
              </a:graphicData>
            </a:graphic>
          </wp:inline>
        </w:drawing>
      </w:r>
      <w:r w:rsidRPr="00E369EF">
        <w:t xml:space="preserve"> , or by noting that </w:t>
      </w:r>
      <w:r w:rsidRPr="00E369EF">
        <w:rPr>
          <w:noProof/>
          <w:position w:val="-4"/>
        </w:rPr>
        <w:drawing>
          <wp:inline distT="0" distB="0" distL="0" distR="0" wp14:anchorId="42C51ACA" wp14:editId="1EA17EF1">
            <wp:extent cx="142875" cy="161925"/>
            <wp:effectExtent l="0" t="0" r="9525" b="9525"/>
            <wp:docPr id="1297699270" name="Picture 1297699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369EF">
        <w:t xml:space="preserve">and </w:t>
      </w:r>
      <w:r w:rsidRPr="00E369EF">
        <w:rPr>
          <w:noProof/>
          <w:position w:val="-6"/>
        </w:rPr>
        <w:drawing>
          <wp:inline distT="0" distB="0" distL="0" distR="0" wp14:anchorId="348FA8EF" wp14:editId="0650BA4F">
            <wp:extent cx="142875" cy="180975"/>
            <wp:effectExtent l="0" t="0" r="9525" b="9525"/>
            <wp:docPr id="1580107346" name="Picture 1580107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r w:rsidRPr="00E369EF">
        <w:t xml:space="preserve">are complementary, in which case </w:t>
      </w:r>
      <w:r w:rsidRPr="00E369EF">
        <w:rPr>
          <w:noProof/>
          <w:position w:val="-14"/>
        </w:rPr>
        <w:drawing>
          <wp:inline distT="0" distB="0" distL="0" distR="0" wp14:anchorId="6208283D" wp14:editId="6DFC8732">
            <wp:extent cx="1038225" cy="257175"/>
            <wp:effectExtent l="0" t="0" r="9525" b="9525"/>
            <wp:docPr id="1787023909" name="Picture 1787023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038225" cy="257175"/>
                    </a:xfrm>
                    <a:prstGeom prst="rect">
                      <a:avLst/>
                    </a:prstGeom>
                    <a:noFill/>
                    <a:ln>
                      <a:noFill/>
                    </a:ln>
                  </pic:spPr>
                </pic:pic>
              </a:graphicData>
            </a:graphic>
          </wp:inline>
        </w:drawing>
      </w:r>
      <w:r w:rsidRPr="00E369EF">
        <w:t xml:space="preserve">.  Using Bayes’ rule, the </w:t>
      </w:r>
      <w:r w:rsidRPr="00E369EF">
        <w:rPr>
          <w:i/>
          <w:iCs/>
        </w:rPr>
        <w:t>aposteriori</w:t>
      </w:r>
      <w:r w:rsidRPr="00E369EF">
        <w:t xml:space="preserve"> (after the fact) probabilities may be computed as</w:t>
      </w:r>
    </w:p>
    <w:p w:rsidR="001C3287" w:rsidRPr="00E369EF" w:rsidRDefault="001C3287" w:rsidP="00561CCE"/>
    <w:p w:rsidR="001C3287" w:rsidRPr="00E369EF" w:rsidRDefault="001C3287" w:rsidP="00561CCE">
      <w:r w:rsidRPr="00E369EF">
        <w:tab/>
      </w:r>
      <w:r w:rsidRPr="00E369EF">
        <w:rPr>
          <w:noProof/>
          <w:position w:val="-252"/>
        </w:rPr>
        <w:drawing>
          <wp:inline distT="0" distB="0" distL="0" distR="0" wp14:anchorId="0BDB7D9B" wp14:editId="7E6E611F">
            <wp:extent cx="4457700" cy="3305175"/>
            <wp:effectExtent l="0" t="0" r="0" b="9525"/>
            <wp:docPr id="253018558" name="Picture 25301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175" cstate="print">
                      <a:extLst>
                        <a:ext uri="{28A0092B-C50C-407E-A947-70E740481C1C}">
                          <a14:useLocalDpi xmlns:a14="http://schemas.microsoft.com/office/drawing/2010/main" val="0"/>
                        </a:ext>
                      </a:extLst>
                    </a:blip>
                    <a:srcRect/>
                    <a:stretch>
                      <a:fillRect/>
                    </a:stretch>
                  </pic:blipFill>
                  <pic:spPr bwMode="auto">
                    <a:xfrm>
                      <a:off x="0" y="0"/>
                      <a:ext cx="4457700" cy="3305175"/>
                    </a:xfrm>
                    <a:prstGeom prst="rect">
                      <a:avLst/>
                    </a:prstGeom>
                    <a:noFill/>
                    <a:ln>
                      <a:noFill/>
                    </a:ln>
                  </pic:spPr>
                </pic:pic>
              </a:graphicData>
            </a:graphic>
          </wp:inline>
        </w:drawing>
      </w:r>
    </w:p>
    <w:p w:rsidR="001C3287" w:rsidRPr="00E369EF" w:rsidRDefault="001C3287" w:rsidP="00561CCE"/>
    <w:p w:rsidR="001C3287" w:rsidRPr="00E369EF" w:rsidRDefault="001C3287" w:rsidP="00561CCE">
      <w:r w:rsidRPr="00E369EF">
        <w:t xml:space="preserve">These probabilities tell us, given we have received Y, is it more likely that X was “1” or “0”.  </w:t>
      </w:r>
    </w:p>
    <w:p w:rsidR="001C3287" w:rsidRPr="00E369EF" w:rsidRDefault="001C3287" w:rsidP="00561CCE"/>
    <w:p w:rsidR="001C3287" w:rsidRPr="00E369EF" w:rsidRDefault="001C3287" w:rsidP="00561CCE">
      <w:r w:rsidRPr="00E369EF">
        <w:t xml:space="preserve">In the special case of a </w:t>
      </w:r>
      <w:r w:rsidRPr="00E369EF">
        <w:rPr>
          <w:i/>
          <w:iCs/>
        </w:rPr>
        <w:t>binary symmetric channel</w:t>
      </w:r>
      <w:r w:rsidRPr="00E369EF">
        <w:t xml:space="preserve"> (BSC), </w:t>
      </w:r>
      <w:r w:rsidRPr="00E369EF">
        <w:rPr>
          <w:noProof/>
          <w:position w:val="-10"/>
        </w:rPr>
        <w:drawing>
          <wp:inline distT="0" distB="0" distL="0" distR="0" wp14:anchorId="6B90DCD8" wp14:editId="2F752A9A">
            <wp:extent cx="1143000" cy="200025"/>
            <wp:effectExtent l="0" t="0" r="0" b="9525"/>
            <wp:docPr id="1677797048" name="Picture 1677797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1143000" cy="200025"/>
                    </a:xfrm>
                    <a:prstGeom prst="rect">
                      <a:avLst/>
                    </a:prstGeom>
                    <a:noFill/>
                    <a:ln>
                      <a:noFill/>
                    </a:ln>
                  </pic:spPr>
                </pic:pic>
              </a:graphicData>
            </a:graphic>
          </wp:inline>
        </w:drawing>
      </w:r>
      <w:r w:rsidRPr="00E369EF">
        <w:t xml:space="preserve">, we have </w:t>
      </w:r>
      <w:r w:rsidRPr="00E369EF">
        <w:rPr>
          <w:noProof/>
          <w:position w:val="-14"/>
        </w:rPr>
        <w:drawing>
          <wp:inline distT="0" distB="0" distL="0" distR="0" wp14:anchorId="3CF03195" wp14:editId="65AB0096">
            <wp:extent cx="1743075" cy="257175"/>
            <wp:effectExtent l="0" t="0" r="9525" b="9525"/>
            <wp:docPr id="1881150386" name="Picture 1881150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1743075" cy="257175"/>
                    </a:xfrm>
                    <a:prstGeom prst="rect">
                      <a:avLst/>
                    </a:prstGeom>
                    <a:noFill/>
                    <a:ln>
                      <a:noFill/>
                    </a:ln>
                  </pic:spPr>
                </pic:pic>
              </a:graphicData>
            </a:graphic>
          </wp:inline>
        </w:drawing>
      </w:r>
      <w:r w:rsidRPr="00E369EF">
        <w:t xml:space="preserve">and </w:t>
      </w:r>
      <w:r w:rsidRPr="00E369EF">
        <w:rPr>
          <w:noProof/>
          <w:position w:val="-14"/>
        </w:rPr>
        <w:drawing>
          <wp:inline distT="0" distB="0" distL="0" distR="0" wp14:anchorId="6C426410" wp14:editId="4A05B764">
            <wp:extent cx="1895475" cy="257175"/>
            <wp:effectExtent l="0" t="0" r="9525" b="9525"/>
            <wp:docPr id="1510189447" name="Picture 1510189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178" cstate="print">
                      <a:extLst>
                        <a:ext uri="{28A0092B-C50C-407E-A947-70E740481C1C}">
                          <a14:useLocalDpi xmlns:a14="http://schemas.microsoft.com/office/drawing/2010/main" val="0"/>
                        </a:ext>
                      </a:extLst>
                    </a:blip>
                    <a:srcRect/>
                    <a:stretch>
                      <a:fillRect/>
                    </a:stretch>
                  </pic:blipFill>
                  <pic:spPr bwMode="auto">
                    <a:xfrm>
                      <a:off x="0" y="0"/>
                      <a:ext cx="1895475" cy="257175"/>
                    </a:xfrm>
                    <a:prstGeom prst="rect">
                      <a:avLst/>
                    </a:prstGeom>
                    <a:noFill/>
                    <a:ln>
                      <a:noFill/>
                    </a:ln>
                  </pic:spPr>
                </pic:pic>
              </a:graphicData>
            </a:graphic>
          </wp:inline>
        </w:drawing>
      </w:r>
      <w:r w:rsidRPr="00E369EF">
        <w:t>.  Thus, the input “1” is more likely than “0” given that a “1” was observed at the output of the channel.  This is simply a statement that the probability of error is smaller than the probability of correct decoding.  One may view the BSC as a modulo two mapping</w:t>
      </w:r>
    </w:p>
    <w:p w:rsidR="001C3287" w:rsidRPr="00E369EF" w:rsidRDefault="001C3287" w:rsidP="00561CCE"/>
    <w:p w:rsidR="001C3287" w:rsidRPr="00E369EF" w:rsidRDefault="001C3287" w:rsidP="00561CCE">
      <w:r w:rsidRPr="00E369EF">
        <w:tab/>
      </w:r>
      <w:r w:rsidRPr="00E369EF">
        <w:rPr>
          <w:noProof/>
          <w:position w:val="-12"/>
        </w:rPr>
        <w:drawing>
          <wp:inline distT="0" distB="0" distL="0" distR="0" wp14:anchorId="585961A6" wp14:editId="780413D7">
            <wp:extent cx="828675" cy="228600"/>
            <wp:effectExtent l="0" t="0" r="9525" b="0"/>
            <wp:docPr id="1256830223" name="Picture 1256830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179" cstate="print">
                      <a:extLst>
                        <a:ext uri="{28A0092B-C50C-407E-A947-70E740481C1C}">
                          <a14:useLocalDpi xmlns:a14="http://schemas.microsoft.com/office/drawing/2010/main" val="0"/>
                        </a:ext>
                      </a:extLst>
                    </a:blip>
                    <a:srcRect/>
                    <a:stretch>
                      <a:fillRect/>
                    </a:stretch>
                  </pic:blipFill>
                  <pic:spPr bwMode="auto">
                    <a:xfrm>
                      <a:off x="0" y="0"/>
                      <a:ext cx="828675" cy="228600"/>
                    </a:xfrm>
                    <a:prstGeom prst="rect">
                      <a:avLst/>
                    </a:prstGeom>
                    <a:noFill/>
                    <a:ln>
                      <a:noFill/>
                    </a:ln>
                  </pic:spPr>
                </pic:pic>
              </a:graphicData>
            </a:graphic>
          </wp:inline>
        </w:drawing>
      </w:r>
    </w:p>
    <w:p w:rsidR="001C3287" w:rsidRPr="00E369EF" w:rsidRDefault="001C3287" w:rsidP="00561CCE"/>
    <w:p w:rsidR="001C3287" w:rsidRPr="00E369EF" w:rsidRDefault="001C3287" w:rsidP="00561CCE">
      <w:r w:rsidRPr="00E369EF">
        <w:t xml:space="preserve">where </w:t>
      </w:r>
      <w:r w:rsidRPr="00E369EF">
        <w:rPr>
          <w:noProof/>
          <w:position w:val="-12"/>
        </w:rPr>
        <w:drawing>
          <wp:inline distT="0" distB="0" distL="0" distR="0" wp14:anchorId="4F7A0695" wp14:editId="175B5620">
            <wp:extent cx="190500" cy="228600"/>
            <wp:effectExtent l="0" t="0" r="0" b="0"/>
            <wp:docPr id="1833497005" name="Picture 1833497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5"/>
                    <pic:cNvPicPr>
                      <a:picLocks noChangeAspect="1" noChangeArrowheads="1"/>
                    </pic:cNvPicPr>
                  </pic:nvPicPr>
                  <pic:blipFill>
                    <a:blip r:embed="rId180" cstate="print">
                      <a:extLst>
                        <a:ext uri="{28A0092B-C50C-407E-A947-70E740481C1C}">
                          <a14:useLocalDpi xmlns:a14="http://schemas.microsoft.com/office/drawing/2010/main" val="0"/>
                        </a:ext>
                      </a:extLst>
                    </a:blip>
                    <a:srcRect/>
                    <a:stretch>
                      <a:fillRect/>
                    </a:stretch>
                  </pic:blipFill>
                  <pic:spPr bwMode="auto">
                    <a:xfrm>
                      <a:off x="0" y="0"/>
                      <a:ext cx="190500" cy="228600"/>
                    </a:xfrm>
                    <a:prstGeom prst="rect">
                      <a:avLst/>
                    </a:prstGeom>
                    <a:noFill/>
                    <a:ln>
                      <a:noFill/>
                    </a:ln>
                  </pic:spPr>
                </pic:pic>
              </a:graphicData>
            </a:graphic>
          </wp:inline>
        </w:drawing>
      </w:r>
      <w:r w:rsidRPr="00E369EF">
        <w:t xml:space="preserve">is a Bernouli random variable taking values “0” and “1” with equal probabilities.  </w:t>
      </w:r>
    </w:p>
    <w:p w:rsidR="001C3287" w:rsidRPr="00E369EF" w:rsidRDefault="001C3287" w:rsidP="00561CCE"/>
    <w:p w:rsidR="001C3287" w:rsidRPr="00E369EF" w:rsidRDefault="001C3287" w:rsidP="00561CCE">
      <w:r w:rsidRPr="00E369EF">
        <w:t xml:space="preserve">Figure </w:t>
      </w:r>
      <w:fldSimple w:instr=" STYLEREF 1 \s ">
        <w:r>
          <w:rPr>
            <w:noProof/>
          </w:rPr>
          <w:t>7</w:t>
        </w:r>
      </w:fldSimple>
      <w:r w:rsidRPr="00E369EF">
        <w:noBreakHyphen/>
      </w:r>
      <w:fldSimple w:instr=" SEQ Figure \* ARABIC \s 1 ">
        <w:r>
          <w:rPr>
            <w:noProof/>
          </w:rPr>
          <w:t>1</w:t>
        </w:r>
      </w:fldSimple>
      <w:r w:rsidRPr="00E369EF">
        <w:rPr>
          <w:noProof/>
        </w:rPr>
        <mc:AlternateContent>
          <mc:Choice Requires="wpc">
            <w:drawing>
              <wp:anchor distT="0" distB="0" distL="114300" distR="114300" simplePos="0" relativeHeight="252021760" behindDoc="0" locked="1" layoutInCell="1" allowOverlap="0" wp14:anchorId="2603D4DB" wp14:editId="7C09971E">
                <wp:simplePos x="0" y="0"/>
                <wp:positionH relativeFrom="column">
                  <wp:align>center</wp:align>
                </wp:positionH>
                <wp:positionV relativeFrom="paragraph">
                  <wp:posOffset>0</wp:posOffset>
                </wp:positionV>
                <wp:extent cx="2047875" cy="1312545"/>
                <wp:effectExtent l="2540" t="0" r="0" b="0"/>
                <wp:wrapTopAndBottom/>
                <wp:docPr id="183370892" name="Canvas 14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522311921" name="Line 148"/>
                        <wps:cNvCnPr>
                          <a:cxnSpLocks noChangeShapeType="1"/>
                        </wps:cNvCnPr>
                        <wps:spPr bwMode="auto">
                          <a:xfrm>
                            <a:off x="505874" y="242386"/>
                            <a:ext cx="1066602"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473681976" name="Line 149"/>
                        <wps:cNvCnPr>
                          <a:cxnSpLocks noChangeShapeType="1"/>
                        </wps:cNvCnPr>
                        <wps:spPr bwMode="auto">
                          <a:xfrm>
                            <a:off x="505874" y="973357"/>
                            <a:ext cx="1066602" cy="762"/>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55287784" name="Line 150"/>
                        <wps:cNvCnPr>
                          <a:cxnSpLocks noChangeShapeType="1"/>
                        </wps:cNvCnPr>
                        <wps:spPr bwMode="auto">
                          <a:xfrm>
                            <a:off x="505874" y="242386"/>
                            <a:ext cx="1066602" cy="7309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37579750" name="Line 151"/>
                        <wps:cNvCnPr>
                          <a:cxnSpLocks noChangeShapeType="1"/>
                        </wps:cNvCnPr>
                        <wps:spPr bwMode="auto">
                          <a:xfrm flipV="1">
                            <a:off x="505874" y="242386"/>
                            <a:ext cx="1066602" cy="7309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606588147" name="Picture 152"/>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352740" y="150158"/>
                            <a:ext cx="128754" cy="17607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54448342" name="Picture 153"/>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390833" y="883414"/>
                            <a:ext cx="90661" cy="1669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52790180" name="Picture 154"/>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1605235" y="883414"/>
                            <a:ext cx="90661" cy="1669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2799785" name="Picture 155"/>
                          <pic:cNvPicPr>
                            <a:picLocks noChangeAspect="1" noChangeArrowheads="1"/>
                          </pic:cNvPicPr>
                        </pic:nvPicPr>
                        <pic:blipFill>
                          <a:blip r:embed="rId181" cstate="print">
                            <a:extLst>
                              <a:ext uri="{28A0092B-C50C-407E-A947-70E740481C1C}">
                                <a14:useLocalDpi xmlns:a14="http://schemas.microsoft.com/office/drawing/2010/main" val="0"/>
                              </a:ext>
                            </a:extLst>
                          </a:blip>
                          <a:srcRect/>
                          <a:stretch>
                            <a:fillRect/>
                          </a:stretch>
                        </pic:blipFill>
                        <pic:spPr bwMode="auto">
                          <a:xfrm>
                            <a:off x="1605235" y="150158"/>
                            <a:ext cx="128754" cy="17607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3949629" name="Picture 156"/>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919563" y="420746"/>
                            <a:ext cx="129516" cy="13643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75438831" name="Picture 157"/>
                          <pic:cNvPicPr>
                            <a:picLocks noChangeAspect="1" noChangeArrowheads="1"/>
                          </pic:cNvPicPr>
                        </pic:nvPicPr>
                        <pic:blipFill>
                          <a:blip r:embed="rId183" cstate="print">
                            <a:extLst>
                              <a:ext uri="{28A0092B-C50C-407E-A947-70E740481C1C}">
                                <a14:useLocalDpi xmlns:a14="http://schemas.microsoft.com/office/drawing/2010/main" val="0"/>
                              </a:ext>
                            </a:extLst>
                          </a:blip>
                          <a:srcRect/>
                          <a:stretch>
                            <a:fillRect/>
                          </a:stretch>
                        </pic:blipFill>
                        <pic:spPr bwMode="auto">
                          <a:xfrm>
                            <a:off x="895183" y="673804"/>
                            <a:ext cx="128754" cy="138724"/>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14:sizeRelH relativeFrom="page">
                  <wp14:pctWidth>0</wp14:pctWidth>
                </wp14:sizeRelH>
                <wp14:sizeRelV relativeFrom="page">
                  <wp14:pctHeight>0</wp14:pctHeight>
                </wp14:sizeRelV>
              </wp:anchor>
            </w:drawing>
          </mc:Choice>
          <mc:Fallback>
            <w:pict>
              <v:group w14:anchorId="6971703F" id="Canvas 146" o:spid="_x0000_s1026" editas="canvas" style="position:absolute;margin-left:0;margin-top:0;width:161.25pt;height:103.35pt;z-index:252021760;mso-position-horizontal:center" coordsize="20478,13125"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" o:allowoverlap="f">
                <v:shape id="_x0000_s1027" type="#_x0000_t75" style="position:absolute;width:20478;height:13125;visibility:visible;mso-wrap-style:square">
                  <v:fill o:detectmouseclick="t"/>
                  <v:path o:connecttype="none"/>
                </v:shape>
                <v:line id="Line 148" o:spid="_x0000_s1028" style="position:absolute;visibility:visible;mso-wrap-style:square" from="5058,2423" to="15724,242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">
                  <v:stroke endarrow="block"/>
                </v:line>
                <v:line id="Line 149" o:spid="_x0000_s1029" style="position:absolute;visibility:visible;mso-wrap-style:square" from="5058,9733" to="15724,974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">
                  <v:stroke endarrow="block"/>
                </v:line>
                <v:line id="Line 150" o:spid="_x0000_s1030" style="position:absolute;visibility:visible;mso-wrap-style:square" from="5058,2423" to="15724,9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">
                  <v:stroke endarrow="block"/>
                </v:line>
                <v:line id="Line 151" o:spid="_x0000_s1031" style="position:absolute;flip:y;visibility:visible;mso-wrap-style:square" from="5058,2423" to="15724,973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">
                  <v:stroke endarrow="block"/>
                </v:line>
                <v:shape id="Picture 152" o:spid="_x0000_s1032" type="#_x0000_t75" style="position:absolute;left:3527;top:1501;width:1287;height:1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">
                  <v:imagedata r:id="rId184" o:title=""/>
                </v:shape>
                <v:shape id="Picture 153" o:spid="_x0000_s1033" type="#_x0000_t75" style="position:absolute;left:3908;top:8834;width:906;height:1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">
                  <v:imagedata r:id="rId185" o:title=""/>
                </v:shape>
                <v:shape id="Picture 154" o:spid="_x0000_s1034" type="#_x0000_t75" style="position:absolute;left:16052;top:8834;width:906;height:166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">
                  <v:imagedata r:id="rId185" o:title=""/>
                </v:shape>
                <v:shape id="Picture 155" o:spid="_x0000_s1035" type="#_x0000_t75" style="position:absolute;left:16052;top:1501;width:1287;height:176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">
                  <v:imagedata r:id="rId184" o:title=""/>
                </v:shape>
                <v:shape id="Picture 156" o:spid="_x0000_s1036" type="#_x0000_t75" style="position:absolute;left:9195;top:4207;width:1295;height:136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">
                  <v:imagedata r:id="rId186" o:title=""/>
                </v:shape>
                <v:shape id="Picture 157" o:spid="_x0000_s1037" type="#_x0000_t75" style="position:absolute;left:8951;top:6738;width:1288;height:138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">
                  <v:imagedata r:id="rId186" o:title=""/>
                </v:shape>
                <w10:wrap type="topAndBottom"/>
                <w10:anchorlock/>
              </v:group>
            </w:pict>
          </mc:Fallback>
        </mc:AlternateContent>
      </w:r>
      <w:r w:rsidRPr="00E369EF">
        <w:t>: Binary Symmetric Channel</w:t>
      </w:r>
    </w:p>
    <w:p w:rsidR="001C3287" w:rsidRPr="00E369EF" w:rsidRDefault="001C3287" w:rsidP="00561CCE"/>
    <w:p w:rsidR="001C3287" w:rsidRPr="005A0E2A" w:rsidRDefault="001C3287" w:rsidP="00561CCE">
      <w:pPr>
        <w:pStyle w:val="Heading3"/>
      </w:pPr>
      <w:bookmarkStart w:id="55" w:name="_Toc280363640"/>
      <w:bookmarkStart w:id="56" w:name="_Toc209781749"/>
      <w:bookmarkStart w:id="57" w:name="_Toc209787489"/>
      <w:bookmarkStart w:id="58" w:name="_Toc229857121"/>
      <w:bookmarkStart w:id="59" w:name="_Toc229926175"/>
      <w:r w:rsidRPr="005A0E2A">
        <w:t>Independence</w:t>
      </w:r>
      <w:bookmarkEnd w:id="55"/>
      <w:bookmarkEnd w:id="56"/>
      <w:bookmarkEnd w:id="57"/>
      <w:bookmarkEnd w:id="58"/>
      <w:bookmarkEnd w:id="59"/>
    </w:p>
    <w:p w:rsidR="001C3287" w:rsidRPr="00E369EF" w:rsidRDefault="001C3287" w:rsidP="00561CCE"/>
    <w:p w:rsidR="001C3287" w:rsidRPr="00E369EF" w:rsidRDefault="001C3287" w:rsidP="00561CCE">
      <w:r w:rsidRPr="00E369EF">
        <w:t xml:space="preserve">The events </w:t>
      </w:r>
      <w:r w:rsidRPr="00E369EF">
        <w:rPr>
          <w:noProof/>
          <w:position w:val="-16"/>
        </w:rPr>
        <w:drawing>
          <wp:inline distT="0" distB="0" distL="0" distR="0" wp14:anchorId="16F757A2" wp14:editId="29E98D63">
            <wp:extent cx="447675" cy="314325"/>
            <wp:effectExtent l="0" t="0" r="9525" b="9525"/>
            <wp:docPr id="1100143828" name="Picture 1100143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447675" cy="314325"/>
                    </a:xfrm>
                    <a:prstGeom prst="rect">
                      <a:avLst/>
                    </a:prstGeom>
                    <a:noFill/>
                    <a:ln>
                      <a:noFill/>
                    </a:ln>
                  </pic:spPr>
                </pic:pic>
              </a:graphicData>
            </a:graphic>
          </wp:inline>
        </w:drawing>
      </w:r>
      <w:r w:rsidRPr="00E369EF">
        <w:t xml:space="preserve">are said to be </w:t>
      </w:r>
      <w:r w:rsidRPr="00E369EF">
        <w:rPr>
          <w:i/>
          <w:iCs/>
        </w:rPr>
        <w:t>independent</w:t>
      </w:r>
      <w:r w:rsidRPr="00E369EF">
        <w:t xml:space="preserve"> if all combinations of the probabilities have the property</w:t>
      </w:r>
    </w:p>
    <w:p w:rsidR="001C3287" w:rsidRPr="00E369EF" w:rsidRDefault="001C3287" w:rsidP="00561CCE"/>
    <w:p w:rsidR="001C3287" w:rsidRPr="00E369EF" w:rsidRDefault="001C3287" w:rsidP="00561CCE">
      <w:pPr>
        <w:jc w:val="center"/>
      </w:pPr>
      <w:r w:rsidRPr="00E369EF">
        <w:rPr>
          <w:noProof/>
          <w:position w:val="-68"/>
        </w:rPr>
        <w:drawing>
          <wp:inline distT="0" distB="0" distL="0" distR="0" wp14:anchorId="7FE1D6E4" wp14:editId="15FDF76B">
            <wp:extent cx="2257425" cy="942975"/>
            <wp:effectExtent l="0" t="0" r="9525" b="9525"/>
            <wp:docPr id="240168408" name="Picture 240168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7"/>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2257425" cy="942975"/>
                    </a:xfrm>
                    <a:prstGeom prst="rect">
                      <a:avLst/>
                    </a:prstGeom>
                    <a:noFill/>
                    <a:ln>
                      <a:noFill/>
                    </a:ln>
                  </pic:spPr>
                </pic:pic>
              </a:graphicData>
            </a:graphic>
          </wp:inline>
        </w:drawing>
      </w:r>
    </w:p>
    <w:p w:rsidR="001C3287" w:rsidRPr="00E369EF" w:rsidRDefault="001C3287" w:rsidP="00561CCE"/>
    <w:p w:rsidR="001C3287" w:rsidRPr="00E369EF" w:rsidRDefault="001C3287" w:rsidP="00561CCE">
      <w:r w:rsidRPr="00E369EF">
        <w:t xml:space="preserve">and is a test for independence.  In terms of conditional probability this condition is equivalent to </w:t>
      </w:r>
    </w:p>
    <w:p w:rsidR="001C3287" w:rsidRPr="00E369EF" w:rsidRDefault="001C3287" w:rsidP="00561CCE"/>
    <w:p w:rsidR="001C3287" w:rsidRPr="00E369EF" w:rsidRDefault="001C3287" w:rsidP="00561CCE">
      <w:r w:rsidRPr="00E369EF">
        <w:tab/>
      </w:r>
      <w:r w:rsidRPr="00E369EF">
        <w:rPr>
          <w:noProof/>
          <w:position w:val="-30"/>
        </w:rPr>
        <w:drawing>
          <wp:inline distT="0" distB="0" distL="0" distR="0" wp14:anchorId="4B0990D2" wp14:editId="4905B708">
            <wp:extent cx="2600325" cy="447675"/>
            <wp:effectExtent l="0" t="0" r="9525" b="9525"/>
            <wp:docPr id="1238144086" name="Picture 1238144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189" cstate="print">
                      <a:extLst>
                        <a:ext uri="{28A0092B-C50C-407E-A947-70E740481C1C}">
                          <a14:useLocalDpi xmlns:a14="http://schemas.microsoft.com/office/drawing/2010/main" val="0"/>
                        </a:ext>
                      </a:extLst>
                    </a:blip>
                    <a:srcRect/>
                    <a:stretch>
                      <a:fillRect/>
                    </a:stretch>
                  </pic:blipFill>
                  <pic:spPr bwMode="auto">
                    <a:xfrm>
                      <a:off x="0" y="0"/>
                      <a:ext cx="2600325" cy="4476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p w:rsidR="001C3287" w:rsidRPr="005A0E2A" w:rsidRDefault="001C3287" w:rsidP="00561CCE">
      <w:pPr>
        <w:pStyle w:val="Heading2"/>
      </w:pPr>
      <w:bookmarkStart w:id="60" w:name="_Toc280363641"/>
      <w:bookmarkStart w:id="61" w:name="_Toc209781750"/>
      <w:bookmarkStart w:id="62" w:name="_Toc209787490"/>
      <w:bookmarkStart w:id="63" w:name="_Toc229857122"/>
      <w:bookmarkStart w:id="64" w:name="_Toc229926176"/>
      <w:r w:rsidRPr="005A0E2A">
        <w:t>Concept of a Random Variable</w:t>
      </w:r>
      <w:bookmarkEnd w:id="60"/>
      <w:bookmarkEnd w:id="61"/>
      <w:bookmarkEnd w:id="62"/>
      <w:bookmarkEnd w:id="63"/>
      <w:bookmarkEnd w:id="64"/>
    </w:p>
    <w:p w:rsidR="001C3287" w:rsidRPr="00E369EF" w:rsidRDefault="001C3287" w:rsidP="00561CCE">
      <w:r w:rsidRPr="00E369EF">
        <w:fldChar w:fldCharType="begin"/>
      </w:r>
      <w:r w:rsidRPr="00E369EF">
        <w:instrText xml:space="preserve"> MACROBUTTON MTEditEquationSection2 Equation Section (Next)</w:instrText>
      </w:r>
      <w:r w:rsidRPr="00E369EF">
        <w:fldChar w:fldCharType="begin"/>
      </w:r>
      <w:r w:rsidRPr="00E369EF">
        <w:instrText xml:space="preserve"> SEQ MTEqn \r \h \* MERGEFORMAT </w:instrText>
      </w:r>
      <w:r w:rsidRPr="00E369EF">
        <w:fldChar w:fldCharType="end"/>
      </w:r>
      <w:r w:rsidRPr="00E369EF">
        <w:fldChar w:fldCharType="begin"/>
      </w:r>
      <w:r w:rsidRPr="00E369EF">
        <w:instrText xml:space="preserve"> SEQ MTSec \h \* MERGEFORMAT </w:instrText>
      </w:r>
      <w:r w:rsidRPr="00E369EF">
        <w:fldChar w:fldCharType="end"/>
      </w:r>
      <w:r w:rsidRPr="00E369EF">
        <w:fldChar w:fldCharType="end"/>
      </w:r>
    </w:p>
    <w:p w:rsidR="001C3287" w:rsidRPr="00E369EF" w:rsidRDefault="001C3287" w:rsidP="00561CCE"/>
    <w:p w:rsidR="001C3287" w:rsidRPr="00E369EF" w:rsidRDefault="001C3287" w:rsidP="00561CCE">
      <w:r w:rsidRPr="00E369EF">
        <w:t xml:space="preserve">A random experiment is described by its possible outcomes.  Each outcome has a probability of occurrence that is inherent to the nature of the random experiment.  Each outcome may be assigned a number on the real line.  If the outcome occurs frequently or infrequently, the number occurs frequently or infrequently and its probability is high or low.  In this way we map outcomes in a probability space or sense to functions defined on a particular domain.  </w:t>
      </w:r>
    </w:p>
    <w:p w:rsidR="001C3287" w:rsidRPr="00E369EF" w:rsidRDefault="001C3287" w:rsidP="00561CCE"/>
    <w:p w:rsidR="001C3287" w:rsidRPr="00E369EF" w:rsidRDefault="001C3287" w:rsidP="00561CCE">
      <w:r w:rsidRPr="00E369EF">
        <w:t xml:space="preserve">Define the set of all possible outcomes, the sample space, as </w:t>
      </w:r>
      <w:r w:rsidRPr="00E369EF">
        <w:rPr>
          <w:noProof/>
          <w:position w:val="-4"/>
        </w:rPr>
        <w:drawing>
          <wp:inline distT="0" distB="0" distL="0" distR="0" wp14:anchorId="7B4B9993" wp14:editId="1E4F9D48">
            <wp:extent cx="161925" cy="161925"/>
            <wp:effectExtent l="0" t="0" r="9525" b="9525"/>
            <wp:docPr id="114124034" name="Picture 11412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sidRPr="00E369EF">
        <w:t xml:space="preserve">.  Define each individual outcome, or sample point, as </w:t>
      </w:r>
      <w:r w:rsidRPr="00E369EF">
        <w:rPr>
          <w:noProof/>
          <w:position w:val="-10"/>
        </w:rPr>
        <w:drawing>
          <wp:inline distT="0" distB="0" distL="0" distR="0" wp14:anchorId="6F5196D0" wp14:editId="2813AA97">
            <wp:extent cx="409575" cy="200025"/>
            <wp:effectExtent l="0" t="0" r="9525" b="9525"/>
            <wp:docPr id="1101343487" name="Picture 1101343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09575" cy="200025"/>
                    </a:xfrm>
                    <a:prstGeom prst="rect">
                      <a:avLst/>
                    </a:prstGeom>
                    <a:noFill/>
                    <a:ln>
                      <a:noFill/>
                    </a:ln>
                  </pic:spPr>
                </pic:pic>
              </a:graphicData>
            </a:graphic>
          </wp:inline>
        </w:drawing>
      </w:r>
      <w:r w:rsidRPr="00E369EF">
        <w:t>.  The number on the real line assigned to</w:t>
      </w:r>
      <w:r w:rsidRPr="00E369EF">
        <w:rPr>
          <w:noProof/>
          <w:position w:val="-10"/>
        </w:rPr>
        <w:drawing>
          <wp:inline distT="0" distB="0" distL="0" distR="0" wp14:anchorId="15843475" wp14:editId="0BDD1891">
            <wp:extent cx="152400" cy="200025"/>
            <wp:effectExtent l="0" t="0" r="0" b="9525"/>
            <wp:docPr id="959371811" name="Picture 95937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191" cstate="print">
                      <a:extLst>
                        <a:ext uri="{28A0092B-C50C-407E-A947-70E740481C1C}">
                          <a14:useLocalDpi xmlns:a14="http://schemas.microsoft.com/office/drawing/2010/main" val="0"/>
                        </a:ext>
                      </a:extLst>
                    </a:blip>
                    <a:srcRect/>
                    <a:stretch>
                      <a:fillRect/>
                    </a:stretch>
                  </pic:blipFill>
                  <pic:spPr bwMode="auto">
                    <a:xfrm>
                      <a:off x="0" y="0"/>
                      <a:ext cx="152400" cy="200025"/>
                    </a:xfrm>
                    <a:prstGeom prst="rect">
                      <a:avLst/>
                    </a:prstGeom>
                    <a:noFill/>
                    <a:ln>
                      <a:noFill/>
                    </a:ln>
                  </pic:spPr>
                </pic:pic>
              </a:graphicData>
            </a:graphic>
          </wp:inline>
        </w:drawing>
      </w:r>
      <w:r w:rsidRPr="00E369EF">
        <w:t xml:space="preserve">is </w:t>
      </w:r>
      <w:bookmarkStart w:id="65" w:name="OLE_LINK46"/>
      <w:bookmarkStart w:id="66" w:name="OLE_LINK47"/>
      <w:r w:rsidRPr="00E369EF">
        <w:t>a number</w:t>
      </w:r>
      <w:r w:rsidRPr="00E369EF">
        <w:rPr>
          <w:noProof/>
          <w:position w:val="-10"/>
        </w:rPr>
        <w:drawing>
          <wp:inline distT="0" distB="0" distL="0" distR="0" wp14:anchorId="3C041EA9" wp14:editId="051904C7">
            <wp:extent cx="381000" cy="200025"/>
            <wp:effectExtent l="0" t="0" r="0" b="9525"/>
            <wp:docPr id="119375324" name="Picture 11937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bookmarkEnd w:id="65"/>
      <w:bookmarkEnd w:id="66"/>
      <w:r w:rsidRPr="00E369EF">
        <w:t>.  The numbers</w:t>
      </w:r>
      <w:r w:rsidRPr="00E369EF">
        <w:rPr>
          <w:noProof/>
          <w:position w:val="-10"/>
        </w:rPr>
        <w:drawing>
          <wp:inline distT="0" distB="0" distL="0" distR="0" wp14:anchorId="2BD8EF6E" wp14:editId="3C661E16">
            <wp:extent cx="381000" cy="200025"/>
            <wp:effectExtent l="0" t="0" r="0" b="9525"/>
            <wp:docPr id="1749663251" name="Picture 174966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3"/>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E369EF">
        <w:t xml:space="preserve"> or simply</w:t>
      </w:r>
      <w:r w:rsidRPr="00E369EF">
        <w:rPr>
          <w:noProof/>
          <w:position w:val="-4"/>
        </w:rPr>
        <w:drawing>
          <wp:inline distT="0" distB="0" distL="0" distR="0" wp14:anchorId="349D04A4" wp14:editId="06C7C878">
            <wp:extent cx="180975" cy="161925"/>
            <wp:effectExtent l="0" t="0" r="9525" b="9525"/>
            <wp:docPr id="1306737748" name="Picture 1306737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 xml:space="preserve">on the real line is a </w:t>
      </w:r>
      <w:r w:rsidRPr="00E369EF">
        <w:rPr>
          <w:i/>
          <w:iCs/>
        </w:rPr>
        <w:t>random variable</w:t>
      </w:r>
      <w:r w:rsidRPr="00E369EF">
        <w:t xml:space="preserve">.  Define an event </w:t>
      </w:r>
      <w:bookmarkStart w:id="67" w:name="OLE_LINK44"/>
      <w:bookmarkStart w:id="68" w:name="OLE_LINK45"/>
      <w:r w:rsidRPr="00E369EF">
        <w:rPr>
          <w:noProof/>
          <w:position w:val="-6"/>
        </w:rPr>
        <w:drawing>
          <wp:inline distT="0" distB="0" distL="0" distR="0" wp14:anchorId="3962629C" wp14:editId="0E6DCB4C">
            <wp:extent cx="161925" cy="180975"/>
            <wp:effectExtent l="0" t="0" r="9525" b="9525"/>
            <wp:docPr id="1776215449" name="Picture 1776215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161925" cy="180975"/>
                    </a:xfrm>
                    <a:prstGeom prst="rect">
                      <a:avLst/>
                    </a:prstGeom>
                    <a:noFill/>
                    <a:ln>
                      <a:noFill/>
                    </a:ln>
                  </pic:spPr>
                </pic:pic>
              </a:graphicData>
            </a:graphic>
          </wp:inline>
        </w:drawing>
      </w:r>
      <w:bookmarkEnd w:id="67"/>
      <w:bookmarkEnd w:id="68"/>
      <w:r w:rsidRPr="00E369EF">
        <w:t xml:space="preserve">as a collection of outcomes </w:t>
      </w:r>
      <w:r w:rsidRPr="00E369EF">
        <w:rPr>
          <w:noProof/>
          <w:position w:val="-14"/>
        </w:rPr>
        <w:drawing>
          <wp:inline distT="0" distB="0" distL="0" distR="0" wp14:anchorId="251CE72C" wp14:editId="60DD3E2D">
            <wp:extent cx="295275" cy="257175"/>
            <wp:effectExtent l="0" t="0" r="9525" b="9525"/>
            <wp:docPr id="1763747196" name="Picture 176374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295275" cy="257175"/>
                    </a:xfrm>
                    <a:prstGeom prst="rect">
                      <a:avLst/>
                    </a:prstGeom>
                    <a:noFill/>
                    <a:ln>
                      <a:noFill/>
                    </a:ln>
                  </pic:spPr>
                </pic:pic>
              </a:graphicData>
            </a:graphic>
          </wp:inline>
        </w:drawing>
      </w:r>
      <w:r w:rsidRPr="00E369EF">
        <w:t xml:space="preserve">each of which is assigned a real number </w:t>
      </w:r>
      <w:r w:rsidRPr="00E369EF">
        <w:rPr>
          <w:noProof/>
          <w:position w:val="-12"/>
        </w:rPr>
        <w:drawing>
          <wp:inline distT="0" distB="0" distL="0" distR="0" wp14:anchorId="22A73138" wp14:editId="03180844">
            <wp:extent cx="419100" cy="228600"/>
            <wp:effectExtent l="0" t="0" r="0" b="0"/>
            <wp:docPr id="78186712" name="Picture 78186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E369EF">
        <w:t xml:space="preserve">.    To such an event we may assign a probability.  In particular we may define the event </w:t>
      </w:r>
      <w:r w:rsidRPr="00E369EF">
        <w:rPr>
          <w:noProof/>
          <w:position w:val="-16"/>
        </w:rPr>
        <w:drawing>
          <wp:inline distT="0" distB="0" distL="0" distR="0" wp14:anchorId="4C01C0CA" wp14:editId="7A4DE60A">
            <wp:extent cx="1447800" cy="276225"/>
            <wp:effectExtent l="0" t="0" r="0" b="9525"/>
            <wp:docPr id="45149602" name="Picture 45149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447800" cy="276225"/>
                    </a:xfrm>
                    <a:prstGeom prst="rect">
                      <a:avLst/>
                    </a:prstGeom>
                    <a:noFill/>
                    <a:ln>
                      <a:noFill/>
                    </a:ln>
                  </pic:spPr>
                </pic:pic>
              </a:graphicData>
            </a:graphic>
          </wp:inline>
        </w:drawing>
      </w:r>
      <w:r w:rsidRPr="00E369EF">
        <w:t>as the set of all outcomes that map to a number</w:t>
      </w:r>
      <w:r w:rsidRPr="00E369EF">
        <w:rPr>
          <w:noProof/>
          <w:position w:val="-10"/>
        </w:rPr>
        <w:drawing>
          <wp:inline distT="0" distB="0" distL="0" distR="0" wp14:anchorId="197F0A9E" wp14:editId="39C701FA">
            <wp:extent cx="381000" cy="200025"/>
            <wp:effectExtent l="0" t="0" r="0" b="9525"/>
            <wp:docPr id="466140218" name="Picture 466140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E369EF">
        <w:t xml:space="preserve">less than another number </w:t>
      </w:r>
      <w:r w:rsidRPr="00E369EF">
        <w:rPr>
          <w:noProof/>
          <w:position w:val="-6"/>
        </w:rPr>
        <w:drawing>
          <wp:inline distT="0" distB="0" distL="0" distR="0" wp14:anchorId="22A39E9A" wp14:editId="7A08380F">
            <wp:extent cx="123825" cy="142875"/>
            <wp:effectExtent l="0" t="0" r="9525" b="9525"/>
            <wp:docPr id="103178775" name="Picture 103178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In the sequel all RVs are real unless otherwise noted.</w:t>
      </w:r>
    </w:p>
    <w:p w:rsidR="001C3287" w:rsidRPr="00E369EF" w:rsidRDefault="001C3287" w:rsidP="00561CCE"/>
    <w:p w:rsidR="001C3287" w:rsidRPr="005A0E2A" w:rsidRDefault="001C3287" w:rsidP="00561CCE">
      <w:pPr>
        <w:pStyle w:val="Heading2"/>
      </w:pPr>
      <w:bookmarkStart w:id="69" w:name="_Toc280363642"/>
      <w:bookmarkStart w:id="70" w:name="_Toc209781751"/>
      <w:bookmarkStart w:id="71" w:name="_Toc209787491"/>
      <w:bookmarkStart w:id="72" w:name="_Toc229857123"/>
      <w:bookmarkStart w:id="73" w:name="_Toc229926177"/>
      <w:r w:rsidRPr="005A0E2A">
        <w:t>Statistical Characterization of a Random Variable</w:t>
      </w:r>
      <w:bookmarkEnd w:id="69"/>
      <w:bookmarkEnd w:id="70"/>
      <w:bookmarkEnd w:id="71"/>
      <w:bookmarkEnd w:id="72"/>
      <w:bookmarkEnd w:id="73"/>
    </w:p>
    <w:p w:rsidR="001C3287" w:rsidRPr="00E369EF" w:rsidRDefault="001C3287" w:rsidP="00561CCE">
      <w:r w:rsidRPr="00E369EF">
        <w:fldChar w:fldCharType="begin"/>
      </w:r>
      <w:r w:rsidRPr="00E369EF">
        <w:instrText xml:space="preserve"> MACROBUTTON MTEditEquationSection2 Equation Section (Next)</w:instrText>
      </w:r>
      <w:r w:rsidRPr="00E369EF">
        <w:fldChar w:fldCharType="begin"/>
      </w:r>
      <w:r w:rsidRPr="00E369EF">
        <w:instrText xml:space="preserve"> SEQ MTEqn \r \h \* MERGEFORMAT </w:instrText>
      </w:r>
      <w:r w:rsidRPr="00E369EF">
        <w:fldChar w:fldCharType="end"/>
      </w:r>
      <w:r w:rsidRPr="00E369EF">
        <w:fldChar w:fldCharType="begin"/>
      </w:r>
      <w:r w:rsidRPr="00E369EF">
        <w:instrText xml:space="preserve"> SEQ MTSec \h \* MERGEFORMAT </w:instrText>
      </w:r>
      <w:r w:rsidRPr="00E369EF">
        <w:fldChar w:fldCharType="end"/>
      </w:r>
      <w:r w:rsidRPr="00E369EF">
        <w:fldChar w:fldCharType="end"/>
      </w:r>
    </w:p>
    <w:p w:rsidR="001C3287" w:rsidRPr="00E369EF" w:rsidRDefault="001C3287" w:rsidP="00561CCE"/>
    <w:p w:rsidR="001C3287" w:rsidRPr="00E369EF" w:rsidRDefault="001C3287" w:rsidP="00561CCE">
      <w:r w:rsidRPr="00E369EF">
        <w:t xml:space="preserve">The numbers assigned to each outcome, i.e. the values of the random variable define the domain of the RV.  For this domain, there is a probability associated with the RV falling in a specific interval.  The probability of such occurrences are described by distribution functions which map regions to probabilities. </w:t>
      </w:r>
    </w:p>
    <w:p w:rsidR="001C3287" w:rsidRPr="00E369EF" w:rsidRDefault="001C3287" w:rsidP="00561CCE"/>
    <w:p w:rsidR="001C3287" w:rsidRPr="005A0E2A" w:rsidRDefault="001C3287" w:rsidP="00561CCE">
      <w:pPr>
        <w:pStyle w:val="Heading3"/>
      </w:pPr>
      <w:bookmarkStart w:id="74" w:name="_Toc280363643"/>
      <w:bookmarkStart w:id="75" w:name="_Toc209781752"/>
      <w:bookmarkStart w:id="76" w:name="_Toc209787492"/>
      <w:bookmarkStart w:id="77" w:name="_Toc229857124"/>
      <w:bookmarkStart w:id="78" w:name="_Toc229926178"/>
      <w:r w:rsidRPr="005A0E2A">
        <w:t>Cumulative Distribution Function</w:t>
      </w:r>
      <w:bookmarkEnd w:id="74"/>
      <w:bookmarkEnd w:id="75"/>
      <w:bookmarkEnd w:id="76"/>
      <w:bookmarkEnd w:id="77"/>
      <w:bookmarkEnd w:id="78"/>
      <w:r w:rsidRPr="005A0E2A">
        <w:t xml:space="preserve"> </w:t>
      </w:r>
    </w:p>
    <w:p w:rsidR="001C3287" w:rsidRPr="00E369EF" w:rsidRDefault="001C3287" w:rsidP="00561CCE"/>
    <w:p w:rsidR="001C3287" w:rsidRPr="00E369EF" w:rsidRDefault="001C3287" w:rsidP="00561CCE">
      <w:r w:rsidRPr="00E369EF">
        <w:t>The first descriptor of the RV</w:t>
      </w:r>
      <w:r w:rsidRPr="00E369EF">
        <w:rPr>
          <w:noProof/>
          <w:position w:val="-10"/>
        </w:rPr>
        <w:drawing>
          <wp:inline distT="0" distB="0" distL="0" distR="0" wp14:anchorId="285B878B" wp14:editId="5A6BAF25">
            <wp:extent cx="381000" cy="200025"/>
            <wp:effectExtent l="0" t="0" r="0" b="9525"/>
            <wp:docPr id="1708395017" name="Picture 1708395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E369EF">
        <w:t xml:space="preserve"> is the </w:t>
      </w:r>
      <w:r w:rsidRPr="00E369EF">
        <w:rPr>
          <w:i/>
          <w:iCs/>
        </w:rPr>
        <w:t>cumulative distribution function</w:t>
      </w:r>
      <w:r w:rsidRPr="00E369EF">
        <w:t xml:space="preserve"> (CDF) </w:t>
      </w:r>
      <w:r w:rsidRPr="00E369EF">
        <w:rPr>
          <w:noProof/>
          <w:position w:val="-12"/>
        </w:rPr>
        <w:drawing>
          <wp:inline distT="0" distB="0" distL="0" distR="0" wp14:anchorId="702AFB80" wp14:editId="3BFF4E45">
            <wp:extent cx="409575" cy="228600"/>
            <wp:effectExtent l="0" t="0" r="9525" b="0"/>
            <wp:docPr id="1231656685" name="Picture 123165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E369EF">
        <w:t>defined as the probability of the event consisting of the subset of outcomes</w:t>
      </w:r>
      <w:r w:rsidRPr="00E369EF">
        <w:rPr>
          <w:noProof/>
          <w:position w:val="-12"/>
        </w:rPr>
        <w:drawing>
          <wp:inline distT="0" distB="0" distL="0" distR="0" wp14:anchorId="4C6A6EC7" wp14:editId="2A28AD99">
            <wp:extent cx="428625" cy="228600"/>
            <wp:effectExtent l="0" t="0" r="9525" b="0"/>
            <wp:docPr id="972336870" name="Picture 972336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E369EF">
        <w:t xml:space="preserve"> such that</w:t>
      </w:r>
      <w:r w:rsidRPr="00E369EF">
        <w:rPr>
          <w:noProof/>
          <w:position w:val="-12"/>
        </w:rPr>
        <w:drawing>
          <wp:inline distT="0" distB="0" distL="0" distR="0" wp14:anchorId="7598903C" wp14:editId="78E23CD6">
            <wp:extent cx="419100" cy="228600"/>
            <wp:effectExtent l="0" t="0" r="0" b="0"/>
            <wp:docPr id="984550089" name="Picture 984550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r w:rsidRPr="00E369EF">
        <w:t xml:space="preserve"> is less than some number</w:t>
      </w:r>
      <w:r w:rsidRPr="00E369EF">
        <w:rPr>
          <w:noProof/>
          <w:position w:val="-6"/>
        </w:rPr>
        <w:drawing>
          <wp:inline distT="0" distB="0" distL="0" distR="0" wp14:anchorId="1A44E54A" wp14:editId="601D11FC">
            <wp:extent cx="123825" cy="142875"/>
            <wp:effectExtent l="0" t="0" r="9525" b="9525"/>
            <wp:docPr id="980406895" name="Picture 980406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on the real line, </w:t>
      </w:r>
    </w:p>
    <w:p w:rsidR="001C3287" w:rsidRPr="00E369EF" w:rsidRDefault="001C3287" w:rsidP="00561CCE"/>
    <w:p w:rsidR="001C3287" w:rsidRPr="00E369EF" w:rsidRDefault="001C3287" w:rsidP="00561CCE">
      <w:r w:rsidRPr="00E369EF">
        <w:tab/>
      </w:r>
      <w:r w:rsidRPr="00E369EF">
        <w:rPr>
          <w:noProof/>
          <w:position w:val="-58"/>
        </w:rPr>
        <w:drawing>
          <wp:inline distT="0" distB="0" distL="0" distR="0" wp14:anchorId="5647E309" wp14:editId="1EDDBF17">
            <wp:extent cx="2676525" cy="838200"/>
            <wp:effectExtent l="0" t="0" r="9525" b="0"/>
            <wp:docPr id="1139246627" name="Picture 1139246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2676525" cy="8382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79" w:name="ZEqnNum227599"/>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w:instrText>
      </w:r>
      <w:r w:rsidRPr="00E369EF">
        <w:rPr>
          <w:noProof/>
        </w:rPr>
        <w:fldChar w:fldCharType="end"/>
      </w:r>
      <w:r w:rsidRPr="00E369EF">
        <w:instrText>)</w:instrText>
      </w:r>
      <w:bookmarkEnd w:id="79"/>
      <w:r w:rsidRPr="00E369EF">
        <w:fldChar w:fldCharType="end"/>
      </w:r>
    </w:p>
    <w:p w:rsidR="001C3287" w:rsidRPr="00E369EF" w:rsidRDefault="001C3287" w:rsidP="00561CCE"/>
    <w:p w:rsidR="001C3287" w:rsidRPr="00E369EF" w:rsidRDefault="001C3287" w:rsidP="00561CCE">
      <w:r w:rsidRPr="00E369EF">
        <w:t>The distribution function has the interpretation as a “running sum” of the probabilities of outcomes less than or equal to a certain value.  If the sample space is discrete, then the CDF will exhibit a staircase appearance with steps occurring at each sample point and the height of the step equal to the probability of the sample point.</w:t>
      </w:r>
    </w:p>
    <w:p w:rsidR="001C3287" w:rsidRPr="00E369EF" w:rsidRDefault="001C3287" w:rsidP="00561CCE"/>
    <w:p w:rsidR="001C3287" w:rsidRPr="00E369EF" w:rsidRDefault="001C3287" w:rsidP="00561CCE">
      <w:r w:rsidRPr="00E369EF">
        <w:t>From this relationship many properties follow of which we list the most important.</w:t>
      </w:r>
    </w:p>
    <w:p w:rsidR="001C3287" w:rsidRPr="00E369EF" w:rsidRDefault="001C3287" w:rsidP="00561CCE"/>
    <w:p w:rsidR="001C3287" w:rsidRPr="00E369EF" w:rsidRDefault="001C3287" w:rsidP="00561CCE">
      <w:r w:rsidRPr="00E369EF">
        <w:t xml:space="preserve">1. Since the events </w:t>
      </w:r>
      <w:r w:rsidRPr="00E369EF">
        <w:rPr>
          <w:noProof/>
          <w:position w:val="-16"/>
        </w:rPr>
        <w:drawing>
          <wp:inline distT="0" distB="0" distL="0" distR="0" wp14:anchorId="3BF8A1A2" wp14:editId="4C5D9A3E">
            <wp:extent cx="581025" cy="276225"/>
            <wp:effectExtent l="0" t="0" r="9525" b="9525"/>
            <wp:docPr id="1947940488" name="Picture 1947940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7"/>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581025" cy="276225"/>
                    </a:xfrm>
                    <a:prstGeom prst="rect">
                      <a:avLst/>
                    </a:prstGeom>
                    <a:noFill/>
                    <a:ln>
                      <a:noFill/>
                    </a:ln>
                  </pic:spPr>
                </pic:pic>
              </a:graphicData>
            </a:graphic>
          </wp:inline>
        </w:drawing>
      </w:r>
      <w:r w:rsidRPr="00E369EF">
        <w:t xml:space="preserve">and </w:t>
      </w:r>
      <w:r w:rsidRPr="00E369EF">
        <w:rPr>
          <w:noProof/>
          <w:position w:val="-16"/>
        </w:rPr>
        <w:drawing>
          <wp:inline distT="0" distB="0" distL="0" distR="0" wp14:anchorId="3DF326EC" wp14:editId="342902E1">
            <wp:extent cx="876300" cy="276225"/>
            <wp:effectExtent l="0" t="0" r="0" b="9525"/>
            <wp:docPr id="622087466" name="Picture 622087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202" cstate="print">
                      <a:extLst>
                        <a:ext uri="{28A0092B-C50C-407E-A947-70E740481C1C}">
                          <a14:useLocalDpi xmlns:a14="http://schemas.microsoft.com/office/drawing/2010/main" val="0"/>
                        </a:ext>
                      </a:extLst>
                    </a:blip>
                    <a:srcRect/>
                    <a:stretch>
                      <a:fillRect/>
                    </a:stretch>
                  </pic:blipFill>
                  <pic:spPr bwMode="auto">
                    <a:xfrm>
                      <a:off x="0" y="0"/>
                      <a:ext cx="876300" cy="276225"/>
                    </a:xfrm>
                    <a:prstGeom prst="rect">
                      <a:avLst/>
                    </a:prstGeom>
                    <a:noFill/>
                    <a:ln>
                      <a:noFill/>
                    </a:ln>
                  </pic:spPr>
                </pic:pic>
              </a:graphicData>
            </a:graphic>
          </wp:inline>
        </w:drawing>
      </w:r>
      <w:r w:rsidRPr="00E369EF">
        <w:t xml:space="preserve">are disjoint with the exception of the point </w:t>
      </w:r>
      <w:r w:rsidRPr="00E369EF">
        <w:rPr>
          <w:noProof/>
          <w:position w:val="-12"/>
        </w:rPr>
        <w:drawing>
          <wp:inline distT="0" distB="0" distL="0" distR="0" wp14:anchorId="24602EBB" wp14:editId="18ED903B">
            <wp:extent cx="428625" cy="228600"/>
            <wp:effectExtent l="0" t="0" r="9525" b="0"/>
            <wp:docPr id="1538715343" name="Picture 1538715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9"/>
                    <pic:cNvPicPr>
                      <a:picLocks noChangeAspect="1" noChangeArrowheads="1"/>
                    </pic:cNvPicPr>
                  </pic:nvPicPr>
                  <pic:blipFill>
                    <a:blip r:embed="rId203" cstate="print">
                      <a:extLst>
                        <a:ext uri="{28A0092B-C50C-407E-A947-70E740481C1C}">
                          <a14:useLocalDpi xmlns:a14="http://schemas.microsoft.com/office/drawing/2010/main" val="0"/>
                        </a:ext>
                      </a:extLst>
                    </a:blip>
                    <a:srcRect/>
                    <a:stretch>
                      <a:fillRect/>
                    </a:stretch>
                  </pic:blipFill>
                  <pic:spPr bwMode="auto">
                    <a:xfrm>
                      <a:off x="0" y="0"/>
                      <a:ext cx="428625" cy="228600"/>
                    </a:xfrm>
                    <a:prstGeom prst="rect">
                      <a:avLst/>
                    </a:prstGeom>
                    <a:noFill/>
                    <a:ln>
                      <a:noFill/>
                    </a:ln>
                  </pic:spPr>
                </pic:pic>
              </a:graphicData>
            </a:graphic>
          </wp:inline>
        </w:drawing>
      </w:r>
      <w:r w:rsidRPr="00E369EF">
        <w:t xml:space="preserve"> for </w:t>
      </w:r>
      <w:r w:rsidRPr="00E369EF">
        <w:rPr>
          <w:noProof/>
          <w:position w:val="-12"/>
        </w:rPr>
        <w:drawing>
          <wp:inline distT="0" distB="0" distL="0" distR="0" wp14:anchorId="6CC2E82B" wp14:editId="0C51B76E">
            <wp:extent cx="447675" cy="228600"/>
            <wp:effectExtent l="0" t="0" r="9525" b="0"/>
            <wp:docPr id="1971913846" name="Picture 197191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204" cstate="print">
                      <a:extLst>
                        <a:ext uri="{28A0092B-C50C-407E-A947-70E740481C1C}">
                          <a14:useLocalDpi xmlns:a14="http://schemas.microsoft.com/office/drawing/2010/main" val="0"/>
                        </a:ext>
                      </a:extLst>
                    </a:blip>
                    <a:srcRect/>
                    <a:stretch>
                      <a:fillRect/>
                    </a:stretch>
                  </pic:blipFill>
                  <pic:spPr bwMode="auto">
                    <a:xfrm>
                      <a:off x="0" y="0"/>
                      <a:ext cx="447675" cy="228600"/>
                    </a:xfrm>
                    <a:prstGeom prst="rect">
                      <a:avLst/>
                    </a:prstGeom>
                    <a:noFill/>
                    <a:ln>
                      <a:noFill/>
                    </a:ln>
                  </pic:spPr>
                </pic:pic>
              </a:graphicData>
            </a:graphic>
          </wp:inline>
        </w:drawing>
      </w:r>
      <w:r w:rsidRPr="00E369EF">
        <w:t xml:space="preserve">, there union is the event </w:t>
      </w:r>
      <w:r w:rsidRPr="00E369EF">
        <w:rPr>
          <w:noProof/>
          <w:position w:val="-16"/>
        </w:rPr>
        <w:drawing>
          <wp:inline distT="0" distB="0" distL="0" distR="0" wp14:anchorId="35F6A98A" wp14:editId="52D2DDE9">
            <wp:extent cx="1295400" cy="276225"/>
            <wp:effectExtent l="0" t="0" r="0" b="9525"/>
            <wp:docPr id="248420167" name="Picture 248420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pic:cNvPicPr>
                      <a:picLocks noChangeAspect="1" noChangeArrowheads="1"/>
                    </pic:cNvPicPr>
                  </pic:nvPicPr>
                  <pic:blipFill>
                    <a:blip r:embed="rId205" cstate="print">
                      <a:extLst>
                        <a:ext uri="{28A0092B-C50C-407E-A947-70E740481C1C}">
                          <a14:useLocalDpi xmlns:a14="http://schemas.microsoft.com/office/drawing/2010/main" val="0"/>
                        </a:ext>
                      </a:extLst>
                    </a:blip>
                    <a:srcRect/>
                    <a:stretch>
                      <a:fillRect/>
                    </a:stretch>
                  </pic:blipFill>
                  <pic:spPr bwMode="auto">
                    <a:xfrm>
                      <a:off x="0" y="0"/>
                      <a:ext cx="1295400" cy="276225"/>
                    </a:xfrm>
                    <a:prstGeom prst="rect">
                      <a:avLst/>
                    </a:prstGeom>
                    <a:noFill/>
                    <a:ln>
                      <a:noFill/>
                    </a:ln>
                  </pic:spPr>
                </pic:pic>
              </a:graphicData>
            </a:graphic>
          </wp:inline>
        </w:drawing>
      </w:r>
      <w:r w:rsidRPr="00E369EF">
        <w:t xml:space="preserve">.  Applying the definition </w:t>
      </w:r>
      <w:r w:rsidRPr="00E369EF">
        <w:fldChar w:fldCharType="begin"/>
      </w:r>
      <w:r w:rsidRPr="00E369EF">
        <w:instrText xml:space="preserve"> GOTOBUTTON ZEqnNum227599  \* MERGEFORMAT </w:instrText>
      </w:r>
      <w:fldSimple w:instr=" REF ZEqnNum227599 \! \* MERGEFORMAT ">
        <w:r w:rsidRPr="00E369EF">
          <w:instrText>(</w:instrText>
        </w:r>
        <w:r>
          <w:instrText>7</w:instrText>
        </w:r>
        <w:r w:rsidRPr="00E369EF">
          <w:instrText>.</w:instrText>
        </w:r>
        <w:r>
          <w:instrText>5</w:instrText>
        </w:r>
        <w:r w:rsidRPr="00E369EF">
          <w:instrText>.</w:instrText>
        </w:r>
        <w:r>
          <w:instrText>1</w:instrText>
        </w:r>
        <w:r w:rsidRPr="00E369EF">
          <w:instrText>)</w:instrText>
        </w:r>
      </w:fldSimple>
      <w:r w:rsidRPr="00E369EF">
        <w:fldChar w:fldCharType="end"/>
      </w:r>
      <w:r w:rsidRPr="00E369EF">
        <w:t xml:space="preserve"> results in</w:t>
      </w:r>
    </w:p>
    <w:p w:rsidR="001C3287" w:rsidRPr="00E369EF" w:rsidRDefault="001C3287" w:rsidP="00561CCE"/>
    <w:p w:rsidR="001C3287" w:rsidRPr="00E369EF" w:rsidRDefault="001C3287" w:rsidP="00561CCE">
      <w:r w:rsidRPr="00E369EF">
        <w:tab/>
      </w:r>
      <w:r w:rsidRPr="00E369EF">
        <w:rPr>
          <w:noProof/>
          <w:position w:val="-16"/>
        </w:rPr>
        <w:drawing>
          <wp:inline distT="0" distB="0" distL="0" distR="0" wp14:anchorId="7E98181F" wp14:editId="2BE24D5B">
            <wp:extent cx="2752725" cy="276225"/>
            <wp:effectExtent l="0" t="0" r="9525" b="9525"/>
            <wp:docPr id="1547681670" name="Picture 154768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06" cstate="print">
                      <a:extLst>
                        <a:ext uri="{28A0092B-C50C-407E-A947-70E740481C1C}">
                          <a14:useLocalDpi xmlns:a14="http://schemas.microsoft.com/office/drawing/2010/main" val="0"/>
                        </a:ext>
                      </a:extLst>
                    </a:blip>
                    <a:srcRect/>
                    <a:stretch>
                      <a:fillRect/>
                    </a:stretch>
                  </pic:blipFill>
                  <pic:spPr bwMode="auto">
                    <a:xfrm>
                      <a:off x="0" y="0"/>
                      <a:ext cx="2752725" cy="2762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80" w:name="ZEqnNum434111"/>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2</w:instrText>
      </w:r>
      <w:r w:rsidRPr="00E369EF">
        <w:rPr>
          <w:noProof/>
        </w:rPr>
        <w:fldChar w:fldCharType="end"/>
      </w:r>
      <w:r w:rsidRPr="00E369EF">
        <w:instrText>)</w:instrText>
      </w:r>
      <w:bookmarkEnd w:id="80"/>
      <w:r w:rsidRPr="00E369EF">
        <w:fldChar w:fldCharType="end"/>
      </w:r>
    </w:p>
    <w:p w:rsidR="001C3287" w:rsidRPr="00E369EF" w:rsidRDefault="001C3287" w:rsidP="00561CCE"/>
    <w:p w:rsidR="001C3287" w:rsidRPr="00E369EF" w:rsidRDefault="001C3287" w:rsidP="00561CCE">
      <w:r w:rsidRPr="00E369EF">
        <w:t xml:space="preserve">If the sample space is continuous, the probability term in </w:t>
      </w:r>
      <w:r w:rsidRPr="00E369EF">
        <w:fldChar w:fldCharType="begin"/>
      </w:r>
      <w:r w:rsidRPr="00E369EF">
        <w:instrText xml:space="preserve"> GOTOBUTTON ZEqnNum434111  \* MERGEFORMAT </w:instrText>
      </w:r>
      <w:fldSimple w:instr=" REF ZEqnNum434111 \! \* MERGEFORMAT ">
        <w:r w:rsidRPr="00E369EF">
          <w:instrText>(</w:instrText>
        </w:r>
        <w:r>
          <w:instrText>7</w:instrText>
        </w:r>
        <w:r w:rsidRPr="00E369EF">
          <w:instrText>.</w:instrText>
        </w:r>
        <w:r>
          <w:instrText>5</w:instrText>
        </w:r>
        <w:r w:rsidRPr="00E369EF">
          <w:instrText>.</w:instrText>
        </w:r>
        <w:r>
          <w:instrText>2</w:instrText>
        </w:r>
        <w:r w:rsidRPr="00E369EF">
          <w:instrText>)</w:instrText>
        </w:r>
      </w:fldSimple>
      <w:r w:rsidRPr="00E369EF">
        <w:fldChar w:fldCharType="end"/>
      </w:r>
      <w:r w:rsidRPr="00E369EF">
        <w:t xml:space="preserve"> is zero because the number of sample points is infinite.  A precise reason requires measure theory.</w:t>
      </w:r>
    </w:p>
    <w:p w:rsidR="001C3287" w:rsidRPr="00E369EF" w:rsidRDefault="001C3287" w:rsidP="00561CCE"/>
    <w:p w:rsidR="001C3287" w:rsidRPr="00E369EF" w:rsidRDefault="001C3287" w:rsidP="00561CCE">
      <w:r w:rsidRPr="00E369EF">
        <w:t xml:space="preserve">2. Since probabilities are always nonnegative it follows from </w:t>
      </w:r>
      <w:r w:rsidRPr="00E369EF">
        <w:fldChar w:fldCharType="begin"/>
      </w:r>
      <w:r w:rsidRPr="00E369EF">
        <w:instrText xml:space="preserve"> GOTOBUTTON ZEqnNum434111  \* MERGEFORMAT </w:instrText>
      </w:r>
      <w:fldSimple w:instr=" REF ZEqnNum434111 \! \* MERGEFORMAT ">
        <w:r w:rsidRPr="00E369EF">
          <w:instrText>(</w:instrText>
        </w:r>
        <w:r>
          <w:instrText>7</w:instrText>
        </w:r>
        <w:r w:rsidRPr="00E369EF">
          <w:instrText>.</w:instrText>
        </w:r>
        <w:r>
          <w:instrText>5</w:instrText>
        </w:r>
        <w:r w:rsidRPr="00E369EF">
          <w:instrText>.</w:instrText>
        </w:r>
        <w:r>
          <w:instrText>2</w:instrText>
        </w:r>
        <w:r w:rsidRPr="00E369EF">
          <w:instrText>)</w:instrText>
        </w:r>
      </w:fldSimple>
      <w:r w:rsidRPr="00E369EF">
        <w:fldChar w:fldCharType="end"/>
      </w:r>
      <w:r w:rsidRPr="00E369EF">
        <w:t xml:space="preserve"> that </w:t>
      </w:r>
      <w:r w:rsidRPr="00E369EF">
        <w:rPr>
          <w:noProof/>
          <w:position w:val="-12"/>
        </w:rPr>
        <w:drawing>
          <wp:inline distT="0" distB="0" distL="0" distR="0" wp14:anchorId="23BE6BB6" wp14:editId="5B36DBD0">
            <wp:extent cx="409575" cy="228600"/>
            <wp:effectExtent l="0" t="0" r="9525" b="0"/>
            <wp:docPr id="534110017" name="Picture 53411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3"/>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E369EF">
        <w:t xml:space="preserve"> is monotonically nondecreasing, i.e.</w:t>
      </w:r>
    </w:p>
    <w:p w:rsidR="001C3287" w:rsidRPr="00E369EF" w:rsidRDefault="001C3287" w:rsidP="00561CCE"/>
    <w:p w:rsidR="001C3287" w:rsidRPr="00E369EF" w:rsidRDefault="001C3287" w:rsidP="00561CCE">
      <w:r w:rsidRPr="00E369EF">
        <w:tab/>
      </w:r>
      <w:r w:rsidRPr="00E369EF">
        <w:rPr>
          <w:noProof/>
          <w:position w:val="-12"/>
        </w:rPr>
        <w:drawing>
          <wp:inline distT="0" distB="0" distL="0" distR="0" wp14:anchorId="629BAB54" wp14:editId="09089D85">
            <wp:extent cx="885825" cy="228600"/>
            <wp:effectExtent l="0" t="0" r="9525" b="0"/>
            <wp:docPr id="952542641" name="Picture 952542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885825" cy="2286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3. Since</w:t>
      </w:r>
      <w:r w:rsidRPr="00E369EF">
        <w:rPr>
          <w:noProof/>
          <w:position w:val="-4"/>
        </w:rPr>
        <w:drawing>
          <wp:inline distT="0" distB="0" distL="0" distR="0" wp14:anchorId="2A8FAF4A" wp14:editId="654477A8">
            <wp:extent cx="180975" cy="161925"/>
            <wp:effectExtent l="0" t="0" r="9525" b="9525"/>
            <wp:docPr id="1491840233" name="Picture 149184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5"/>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 xml:space="preserve">must lie somewhere on the real line, i.e. </w:t>
      </w:r>
      <w:r w:rsidRPr="00E369EF">
        <w:rPr>
          <w:noProof/>
          <w:position w:val="-16"/>
        </w:rPr>
        <w:drawing>
          <wp:inline distT="0" distB="0" distL="0" distR="0" wp14:anchorId="0EAF56B4" wp14:editId="779DF5BA">
            <wp:extent cx="1752600" cy="295275"/>
            <wp:effectExtent l="0" t="0" r="0" b="9525"/>
            <wp:docPr id="1310629794" name="Picture 1310629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208" cstate="print">
                      <a:extLst>
                        <a:ext uri="{28A0092B-C50C-407E-A947-70E740481C1C}">
                          <a14:useLocalDpi xmlns:a14="http://schemas.microsoft.com/office/drawing/2010/main" val="0"/>
                        </a:ext>
                      </a:extLst>
                    </a:blip>
                    <a:srcRect/>
                    <a:stretch>
                      <a:fillRect/>
                    </a:stretch>
                  </pic:blipFill>
                  <pic:spPr bwMode="auto">
                    <a:xfrm>
                      <a:off x="0" y="0"/>
                      <a:ext cx="1752600" cy="295275"/>
                    </a:xfrm>
                    <a:prstGeom prst="rect">
                      <a:avLst/>
                    </a:prstGeom>
                    <a:noFill/>
                    <a:ln>
                      <a:noFill/>
                    </a:ln>
                  </pic:spPr>
                </pic:pic>
              </a:graphicData>
            </a:graphic>
          </wp:inline>
        </w:drawing>
      </w:r>
      <w:r w:rsidRPr="00E369EF">
        <w:t xml:space="preserve"> we have</w:t>
      </w:r>
    </w:p>
    <w:p w:rsidR="001C3287" w:rsidRPr="00E369EF" w:rsidRDefault="001C3287" w:rsidP="00561CCE"/>
    <w:p w:rsidR="001C3287" w:rsidRPr="00E369EF" w:rsidRDefault="001C3287" w:rsidP="00561CCE">
      <w:r w:rsidRPr="00E369EF">
        <w:tab/>
      </w:r>
      <w:r w:rsidRPr="00E369EF">
        <w:rPr>
          <w:noProof/>
          <w:position w:val="-20"/>
        </w:rPr>
        <w:drawing>
          <wp:inline distT="0" distB="0" distL="0" distR="0" wp14:anchorId="01E8E592" wp14:editId="5EBBD566">
            <wp:extent cx="2257425" cy="304800"/>
            <wp:effectExtent l="0" t="0" r="9525" b="0"/>
            <wp:docPr id="824591743" name="Picture 824591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7"/>
                    <pic:cNvPicPr>
                      <a:picLocks noChangeAspect="1" noChangeArrowheads="1"/>
                    </pic:cNvPicPr>
                  </pic:nvPicPr>
                  <pic:blipFill>
                    <a:blip r:embed="rId209" cstate="print">
                      <a:extLst>
                        <a:ext uri="{28A0092B-C50C-407E-A947-70E740481C1C}">
                          <a14:useLocalDpi xmlns:a14="http://schemas.microsoft.com/office/drawing/2010/main" val="0"/>
                        </a:ext>
                      </a:extLst>
                    </a:blip>
                    <a:srcRect/>
                    <a:stretch>
                      <a:fillRect/>
                    </a:stretch>
                  </pic:blipFill>
                  <pic:spPr bwMode="auto">
                    <a:xfrm>
                      <a:off x="0" y="0"/>
                      <a:ext cx="2257425" cy="3048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81" w:name="ZEqnNum753110"/>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4</w:instrText>
      </w:r>
      <w:r w:rsidRPr="00E369EF">
        <w:rPr>
          <w:noProof/>
        </w:rPr>
        <w:fldChar w:fldCharType="end"/>
      </w:r>
      <w:r w:rsidRPr="00E369EF">
        <w:instrText>)</w:instrText>
      </w:r>
      <w:bookmarkEnd w:id="81"/>
      <w:r w:rsidRPr="00E369EF">
        <w:fldChar w:fldCharType="end"/>
      </w:r>
    </w:p>
    <w:p w:rsidR="001C3287" w:rsidRPr="00E369EF" w:rsidRDefault="001C3287" w:rsidP="00561CCE"/>
    <w:p w:rsidR="001C3287" w:rsidRPr="00E369EF" w:rsidRDefault="001C3287" w:rsidP="00561CCE">
      <w:r w:rsidRPr="00E369EF">
        <w:t xml:space="preserve">The complement of </w:t>
      </w:r>
      <w:r w:rsidRPr="00E369EF">
        <w:fldChar w:fldCharType="begin"/>
      </w:r>
      <w:r w:rsidRPr="00E369EF">
        <w:instrText xml:space="preserve"> GOTOBUTTON ZEqnNum753110  \* MERGEFORMAT </w:instrText>
      </w:r>
      <w:fldSimple w:instr=" REF ZEqnNum753110 \! \* MERGEFORMAT ">
        <w:r w:rsidRPr="00E369EF">
          <w:instrText>(</w:instrText>
        </w:r>
        <w:r>
          <w:instrText>7</w:instrText>
        </w:r>
        <w:r w:rsidRPr="00E369EF">
          <w:instrText>.</w:instrText>
        </w:r>
        <w:r>
          <w:instrText>5</w:instrText>
        </w:r>
        <w:r w:rsidRPr="00E369EF">
          <w:instrText>.</w:instrText>
        </w:r>
        <w:r>
          <w:instrText>4</w:instrText>
        </w:r>
        <w:r w:rsidRPr="00E369EF">
          <w:instrText>)</w:instrText>
        </w:r>
      </w:fldSimple>
      <w:r w:rsidRPr="00E369EF">
        <w:fldChar w:fldCharType="end"/>
      </w:r>
      <w:r w:rsidRPr="00E369EF">
        <w:t xml:space="preserve"> yields</w:t>
      </w:r>
    </w:p>
    <w:p w:rsidR="001C3287" w:rsidRPr="00E369EF" w:rsidRDefault="001C3287" w:rsidP="00561CCE"/>
    <w:p w:rsidR="001C3287" w:rsidRPr="00E369EF" w:rsidRDefault="001C3287" w:rsidP="00561CCE">
      <w:r w:rsidRPr="00E369EF">
        <w:tab/>
      </w:r>
      <w:r w:rsidRPr="00E369EF">
        <w:rPr>
          <w:noProof/>
          <w:position w:val="-20"/>
        </w:rPr>
        <w:drawing>
          <wp:inline distT="0" distB="0" distL="0" distR="0" wp14:anchorId="66F68F35" wp14:editId="1BE0DD57">
            <wp:extent cx="847725" cy="276225"/>
            <wp:effectExtent l="0" t="0" r="9525" b="9525"/>
            <wp:docPr id="156684578" name="Picture 156684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210" cstate="print">
                      <a:extLst>
                        <a:ext uri="{28A0092B-C50C-407E-A947-70E740481C1C}">
                          <a14:useLocalDpi xmlns:a14="http://schemas.microsoft.com/office/drawing/2010/main" val="0"/>
                        </a:ext>
                      </a:extLst>
                    </a:blip>
                    <a:srcRect/>
                    <a:stretch>
                      <a:fillRect/>
                    </a:stretch>
                  </pic:blipFill>
                  <pic:spPr bwMode="auto">
                    <a:xfrm>
                      <a:off x="0" y="0"/>
                      <a:ext cx="847725" cy="2762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fldChar w:fldCharType="end"/>
      </w:r>
    </w:p>
    <w:p w:rsidR="001C3287" w:rsidRPr="00E369EF" w:rsidRDefault="001C3287" w:rsidP="00561CCE"/>
    <w:p w:rsidR="001C3287" w:rsidRPr="005A0E2A" w:rsidRDefault="001C3287" w:rsidP="00561CCE">
      <w:pPr>
        <w:pStyle w:val="Heading3"/>
      </w:pPr>
      <w:bookmarkStart w:id="82" w:name="_Toc280363644"/>
      <w:bookmarkStart w:id="83" w:name="_Toc209781753"/>
      <w:bookmarkStart w:id="84" w:name="_Toc209787493"/>
      <w:bookmarkStart w:id="85" w:name="_Toc229857125"/>
      <w:bookmarkStart w:id="86" w:name="_Toc229926179"/>
      <w:r w:rsidRPr="005A0E2A">
        <w:t>Probability Density Function</w:t>
      </w:r>
      <w:bookmarkEnd w:id="82"/>
      <w:bookmarkEnd w:id="83"/>
      <w:bookmarkEnd w:id="84"/>
      <w:bookmarkEnd w:id="85"/>
      <w:bookmarkEnd w:id="86"/>
    </w:p>
    <w:p w:rsidR="001C3287" w:rsidRPr="00E369EF" w:rsidRDefault="001C3287" w:rsidP="00561CCE"/>
    <w:p w:rsidR="001C3287" w:rsidRPr="00E369EF" w:rsidRDefault="001C3287" w:rsidP="00561CCE">
      <w:r w:rsidRPr="00E369EF">
        <w:t>The second descriptor of the RV</w:t>
      </w:r>
      <w:r w:rsidRPr="00E369EF">
        <w:rPr>
          <w:noProof/>
          <w:position w:val="-4"/>
        </w:rPr>
        <w:drawing>
          <wp:inline distT="0" distB="0" distL="0" distR="0" wp14:anchorId="1C981A77" wp14:editId="123C0221">
            <wp:extent cx="180975" cy="161925"/>
            <wp:effectExtent l="0" t="0" r="9525" b="9525"/>
            <wp:docPr id="2069578313" name="Picture 2069578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 xml:space="preserve">is the </w:t>
      </w:r>
      <w:r w:rsidRPr="00E369EF">
        <w:rPr>
          <w:i/>
          <w:iCs/>
        </w:rPr>
        <w:t>probability density function</w:t>
      </w:r>
      <w:r w:rsidRPr="00E369EF">
        <w:t xml:space="preserve"> (pdf)</w:t>
      </w:r>
      <w:r w:rsidRPr="00E369EF">
        <w:rPr>
          <w:noProof/>
          <w:position w:val="-12"/>
        </w:rPr>
        <w:drawing>
          <wp:inline distT="0" distB="0" distL="0" distR="0" wp14:anchorId="232A56A0" wp14:editId="2A49F92A">
            <wp:extent cx="409575" cy="228600"/>
            <wp:effectExtent l="0" t="0" r="9525" b="0"/>
            <wp:docPr id="1441127202" name="Picture 144112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E369EF">
        <w:t>defined by</w:t>
      </w:r>
    </w:p>
    <w:p w:rsidR="001C3287" w:rsidRPr="00E369EF" w:rsidRDefault="001C3287" w:rsidP="00561CCE"/>
    <w:p w:rsidR="001C3287" w:rsidRPr="00E369EF" w:rsidRDefault="001C3287" w:rsidP="00561CCE">
      <w:r w:rsidRPr="00E369EF">
        <w:tab/>
      </w:r>
      <w:r w:rsidRPr="00E369EF">
        <w:rPr>
          <w:noProof/>
          <w:position w:val="-36"/>
        </w:rPr>
        <w:drawing>
          <wp:inline distT="0" distB="0" distL="0" distR="0" wp14:anchorId="72E88D35" wp14:editId="5E7E18FF">
            <wp:extent cx="1743075" cy="542925"/>
            <wp:effectExtent l="0" t="0" r="9525" b="9525"/>
            <wp:docPr id="712413206" name="Picture 712413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1743075" cy="5429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87" w:name="ZEqnNum425080"/>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6</w:instrText>
      </w:r>
      <w:r w:rsidRPr="00E369EF">
        <w:rPr>
          <w:noProof/>
        </w:rPr>
        <w:fldChar w:fldCharType="end"/>
      </w:r>
      <w:r w:rsidRPr="00E369EF">
        <w:instrText>)</w:instrText>
      </w:r>
      <w:bookmarkEnd w:id="87"/>
      <w:r w:rsidRPr="00E369EF">
        <w:fldChar w:fldCharType="end"/>
      </w:r>
    </w:p>
    <w:p w:rsidR="001C3287" w:rsidRPr="00E369EF" w:rsidRDefault="001C3287" w:rsidP="00561CCE"/>
    <w:p w:rsidR="001C3287" w:rsidRPr="00E369EF" w:rsidRDefault="001C3287" w:rsidP="00561CCE">
      <w:r w:rsidRPr="00E369EF">
        <w:t xml:space="preserve">The interpretation of the pdf is in the Riemann integral sense a function that gives “probability per infinitesimal sample interval.”  </w:t>
      </w:r>
    </w:p>
    <w:p w:rsidR="001C3287" w:rsidRPr="00E369EF" w:rsidRDefault="001C3287" w:rsidP="00561CCE"/>
    <w:p w:rsidR="001C3287" w:rsidRPr="00E369EF" w:rsidRDefault="001C3287" w:rsidP="00561CCE">
      <w:r w:rsidRPr="00E369EF">
        <w:t xml:space="preserve">From </w:t>
      </w:r>
      <w:r w:rsidRPr="00E369EF">
        <w:fldChar w:fldCharType="begin"/>
      </w:r>
      <w:r w:rsidRPr="00E369EF">
        <w:instrText xml:space="preserve"> GOTOBUTTON ZEqnNum434111  \* MERGEFORMAT </w:instrText>
      </w:r>
      <w:fldSimple w:instr=" REF ZEqnNum434111 \! \* MERGEFORMAT ">
        <w:r w:rsidRPr="00E369EF">
          <w:instrText>(</w:instrText>
        </w:r>
        <w:r>
          <w:instrText>7</w:instrText>
        </w:r>
        <w:r w:rsidRPr="00E369EF">
          <w:instrText>.</w:instrText>
        </w:r>
        <w:r>
          <w:instrText>5</w:instrText>
        </w:r>
        <w:r w:rsidRPr="00E369EF">
          <w:instrText>.</w:instrText>
        </w:r>
        <w:r>
          <w:instrText>2</w:instrText>
        </w:r>
        <w:r w:rsidRPr="00E369EF">
          <w:instrText>)</w:instrText>
        </w:r>
      </w:fldSimple>
      <w:r w:rsidRPr="00E369EF">
        <w:fldChar w:fldCharType="end"/>
      </w:r>
      <w:r w:rsidRPr="00E369EF">
        <w:t xml:space="preserve"> the pdf is related to the CDF by </w:t>
      </w:r>
    </w:p>
    <w:p w:rsidR="001C3287" w:rsidRPr="00E369EF" w:rsidRDefault="001C3287" w:rsidP="00561CCE"/>
    <w:p w:rsidR="001C3287" w:rsidRPr="00E369EF" w:rsidRDefault="001C3287" w:rsidP="00561CCE">
      <w:r w:rsidRPr="00E369EF">
        <w:tab/>
      </w:r>
      <w:r w:rsidRPr="00E369EF">
        <w:rPr>
          <w:noProof/>
          <w:position w:val="-34"/>
        </w:rPr>
        <w:drawing>
          <wp:inline distT="0" distB="0" distL="0" distR="0" wp14:anchorId="2691DA50" wp14:editId="4470E336">
            <wp:extent cx="1762125" cy="495300"/>
            <wp:effectExtent l="0" t="0" r="9525" b="0"/>
            <wp:docPr id="1252683533" name="Picture 1252683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213" cstate="print">
                      <a:extLst>
                        <a:ext uri="{28A0092B-C50C-407E-A947-70E740481C1C}">
                          <a14:useLocalDpi xmlns:a14="http://schemas.microsoft.com/office/drawing/2010/main" val="0"/>
                        </a:ext>
                      </a:extLst>
                    </a:blip>
                    <a:srcRect/>
                    <a:stretch>
                      <a:fillRect/>
                    </a:stretch>
                  </pic:blipFill>
                  <pic:spPr bwMode="auto">
                    <a:xfrm>
                      <a:off x="0" y="0"/>
                      <a:ext cx="1762125" cy="4953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88" w:name="ZEqnNum837760"/>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7</w:instrText>
      </w:r>
      <w:r w:rsidRPr="00E369EF">
        <w:rPr>
          <w:noProof/>
        </w:rPr>
        <w:fldChar w:fldCharType="end"/>
      </w:r>
      <w:r w:rsidRPr="00E369EF">
        <w:instrText>)</w:instrText>
      </w:r>
      <w:bookmarkEnd w:id="88"/>
      <w:r w:rsidRPr="00E369EF">
        <w:fldChar w:fldCharType="end"/>
      </w:r>
    </w:p>
    <w:p w:rsidR="001C3287" w:rsidRPr="00E369EF" w:rsidRDefault="001C3287" w:rsidP="00561CCE"/>
    <w:p w:rsidR="001C3287" w:rsidRPr="00E369EF" w:rsidRDefault="001C3287" w:rsidP="00561CCE"/>
    <w:p w:rsidR="001C3287" w:rsidRPr="00E369EF" w:rsidRDefault="001C3287" w:rsidP="00561CCE">
      <w:r w:rsidRPr="00E369EF">
        <w:t>which is the first fundamental theorem of calculus.  Therefore it follows</w:t>
      </w:r>
    </w:p>
    <w:p w:rsidR="001C3287" w:rsidRPr="00E369EF" w:rsidRDefault="001C3287" w:rsidP="00561CCE"/>
    <w:p w:rsidR="001C3287" w:rsidRPr="00E369EF" w:rsidRDefault="001C3287" w:rsidP="00561CCE">
      <w:r w:rsidRPr="00E369EF">
        <w:tab/>
      </w:r>
      <w:r w:rsidRPr="00E369EF">
        <w:rPr>
          <w:noProof/>
          <w:position w:val="-24"/>
        </w:rPr>
        <w:drawing>
          <wp:inline distT="0" distB="0" distL="0" distR="0" wp14:anchorId="39C978A4" wp14:editId="0126063F">
            <wp:extent cx="1019175" cy="390525"/>
            <wp:effectExtent l="0" t="0" r="0" b="9525"/>
            <wp:docPr id="273886154" name="Picture 273886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
                    <pic:cNvPicPr>
                      <a:picLocks noChangeAspect="1" noChangeArrowheads="1"/>
                    </pic:cNvPicPr>
                  </pic:nvPicPr>
                  <pic:blipFill>
                    <a:blip r:embed="rId214" cstate="print">
                      <a:extLst>
                        <a:ext uri="{28A0092B-C50C-407E-A947-70E740481C1C}">
                          <a14:useLocalDpi xmlns:a14="http://schemas.microsoft.com/office/drawing/2010/main" val="0"/>
                        </a:ext>
                      </a:extLst>
                    </a:blip>
                    <a:srcRect/>
                    <a:stretch>
                      <a:fillRect/>
                    </a:stretch>
                  </pic:blipFill>
                  <pic:spPr bwMode="auto">
                    <a:xfrm>
                      <a:off x="0" y="0"/>
                      <a:ext cx="1019175" cy="3905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89" w:name="ZEqnNum763760"/>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8</w:instrText>
      </w:r>
      <w:r w:rsidRPr="00E369EF">
        <w:rPr>
          <w:noProof/>
        </w:rPr>
        <w:fldChar w:fldCharType="end"/>
      </w:r>
      <w:r w:rsidRPr="00E369EF">
        <w:instrText>)</w:instrText>
      </w:r>
      <w:bookmarkEnd w:id="89"/>
      <w:r w:rsidRPr="00E369EF">
        <w:fldChar w:fldCharType="end"/>
      </w:r>
    </w:p>
    <w:p w:rsidR="001C3287" w:rsidRPr="00E369EF" w:rsidRDefault="001C3287" w:rsidP="00561CCE"/>
    <w:p w:rsidR="001C3287" w:rsidRPr="00E369EF" w:rsidRDefault="001C3287" w:rsidP="00561CCE">
      <w:r w:rsidRPr="00E369EF">
        <w:t xml:space="preserve">The interpretation of the pdf is that it gives the “probability per unit length” of the RV </w:t>
      </w:r>
      <w:r w:rsidRPr="00E369EF">
        <w:rPr>
          <w:noProof/>
          <w:position w:val="-4"/>
        </w:rPr>
        <w:drawing>
          <wp:inline distT="0" distB="0" distL="0" distR="0" wp14:anchorId="2ACA4A1F" wp14:editId="2D8A59AF">
            <wp:extent cx="180975" cy="161925"/>
            <wp:effectExtent l="0" t="0" r="9525" b="9525"/>
            <wp:docPr id="1931301148" name="Picture 1931301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falling in an infinitesimal interval</w:t>
      </w:r>
      <w:r w:rsidRPr="00E369EF">
        <w:rPr>
          <w:noProof/>
          <w:position w:val="-6"/>
        </w:rPr>
        <w:drawing>
          <wp:inline distT="0" distB="0" distL="0" distR="0" wp14:anchorId="2F9F6C6C" wp14:editId="120F4544">
            <wp:extent cx="190500" cy="180975"/>
            <wp:effectExtent l="0" t="0" r="0" b="9525"/>
            <wp:docPr id="1486294767" name="Picture 1486294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pic:cNvPicPr>
                      <a:picLocks noChangeAspect="1" noChangeArrowheads="1"/>
                    </pic:cNvPicPr>
                  </pic:nvPicPr>
                  <pic:blipFill>
                    <a:blip r:embed="rId215" cstate="print">
                      <a:extLst>
                        <a:ext uri="{28A0092B-C50C-407E-A947-70E740481C1C}">
                          <a14:useLocalDpi xmlns:a14="http://schemas.microsoft.com/office/drawing/2010/main" val="0"/>
                        </a:ext>
                      </a:extLst>
                    </a:blip>
                    <a:srcRect/>
                    <a:stretch>
                      <a:fillRect/>
                    </a:stretch>
                  </pic:blipFill>
                  <pic:spPr bwMode="auto">
                    <a:xfrm>
                      <a:off x="0" y="0"/>
                      <a:ext cx="190500" cy="180975"/>
                    </a:xfrm>
                    <a:prstGeom prst="rect">
                      <a:avLst/>
                    </a:prstGeom>
                    <a:noFill/>
                    <a:ln>
                      <a:noFill/>
                    </a:ln>
                  </pic:spPr>
                </pic:pic>
              </a:graphicData>
            </a:graphic>
          </wp:inline>
        </w:drawing>
      </w:r>
      <w:r w:rsidRPr="00E369EF">
        <w:t xml:space="preserve">.  This can be seen by taking </w:t>
      </w:r>
      <w:r w:rsidRPr="00E369EF">
        <w:rPr>
          <w:noProof/>
          <w:position w:val="-12"/>
        </w:rPr>
        <w:drawing>
          <wp:inline distT="0" distB="0" distL="0" distR="0" wp14:anchorId="6EE0EB40" wp14:editId="45ADD885">
            <wp:extent cx="390525" cy="228600"/>
            <wp:effectExtent l="0" t="0" r="9525" b="0"/>
            <wp:docPr id="1755427233" name="Picture 1755427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216" cstate="print">
                      <a:extLst>
                        <a:ext uri="{28A0092B-C50C-407E-A947-70E740481C1C}">
                          <a14:useLocalDpi xmlns:a14="http://schemas.microsoft.com/office/drawing/2010/main" val="0"/>
                        </a:ext>
                      </a:extLst>
                    </a:blip>
                    <a:srcRect/>
                    <a:stretch>
                      <a:fillRect/>
                    </a:stretch>
                  </pic:blipFill>
                  <pic:spPr bwMode="auto">
                    <a:xfrm>
                      <a:off x="0" y="0"/>
                      <a:ext cx="390525" cy="228600"/>
                    </a:xfrm>
                    <a:prstGeom prst="rect">
                      <a:avLst/>
                    </a:prstGeom>
                    <a:noFill/>
                    <a:ln>
                      <a:noFill/>
                    </a:ln>
                  </pic:spPr>
                </pic:pic>
              </a:graphicData>
            </a:graphic>
          </wp:inline>
        </w:drawing>
      </w:r>
      <w:r w:rsidRPr="00E369EF">
        <w:t xml:space="preserve"> and </w:t>
      </w:r>
      <w:r w:rsidRPr="00E369EF">
        <w:rPr>
          <w:noProof/>
          <w:position w:val="-12"/>
        </w:rPr>
        <w:drawing>
          <wp:inline distT="0" distB="0" distL="0" distR="0" wp14:anchorId="39583584" wp14:editId="0809E292">
            <wp:extent cx="647700" cy="228600"/>
            <wp:effectExtent l="0" t="0" r="0" b="0"/>
            <wp:docPr id="1728314022" name="Picture 1728314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7"/>
                    <pic:cNvPicPr>
                      <a:picLocks noChangeAspect="1" noChangeArrowheads="1"/>
                    </pic:cNvPicPr>
                  </pic:nvPicPr>
                  <pic:blipFill>
                    <a:blip r:embed="rId217"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sidRPr="00E369EF">
        <w:t xml:space="preserve">in </w:t>
      </w:r>
      <w:r w:rsidRPr="00E369EF">
        <w:fldChar w:fldCharType="begin"/>
      </w:r>
      <w:r w:rsidRPr="00E369EF">
        <w:instrText xml:space="preserve"> GOTOBUTTON ZEqnNum837760  \* MERGEFORMAT </w:instrText>
      </w:r>
      <w:fldSimple w:instr=" REF ZEqnNum837760 \! \* MERGEFORMAT ">
        <w:r w:rsidRPr="00E369EF">
          <w:instrText>(</w:instrText>
        </w:r>
        <w:r>
          <w:instrText>7</w:instrText>
        </w:r>
        <w:r w:rsidRPr="00E369EF">
          <w:instrText>.</w:instrText>
        </w:r>
        <w:r>
          <w:instrText>5</w:instrText>
        </w:r>
        <w:r w:rsidRPr="00E369EF">
          <w:instrText>.</w:instrText>
        </w:r>
        <w:r>
          <w:instrText>7</w:instrText>
        </w:r>
        <w:r w:rsidRPr="00E369EF">
          <w:instrText>)</w:instrText>
        </w:r>
      </w:fldSimple>
      <w:r w:rsidRPr="00E369EF">
        <w:fldChar w:fldCharType="end"/>
      </w:r>
      <w:r w:rsidRPr="00E369EF">
        <w:t xml:space="preserve"> and using the definition of a pdf </w:t>
      </w:r>
      <w:r w:rsidRPr="00E369EF">
        <w:fldChar w:fldCharType="begin"/>
      </w:r>
      <w:r w:rsidRPr="00E369EF">
        <w:instrText xml:space="preserve"> GOTOBUTTON ZEqnNum425080  \* MERGEFORMAT </w:instrText>
      </w:r>
      <w:fldSimple w:instr=" REF ZEqnNum425080 \! \* MERGEFORMAT ">
        <w:r w:rsidRPr="00E369EF">
          <w:instrText>(</w:instrText>
        </w:r>
        <w:r>
          <w:instrText>7</w:instrText>
        </w:r>
        <w:r w:rsidRPr="00E369EF">
          <w:instrText>.</w:instrText>
        </w:r>
        <w:r>
          <w:instrText>5</w:instrText>
        </w:r>
        <w:r w:rsidRPr="00E369EF">
          <w:instrText>.</w:instrText>
        </w:r>
        <w:r>
          <w:instrText>6</w:instrText>
        </w:r>
        <w:r w:rsidRPr="00E369EF">
          <w:instrText>)</w:instrText>
        </w:r>
      </w:fldSimple>
      <w:r w:rsidRPr="00E369EF">
        <w:fldChar w:fldCharType="end"/>
      </w:r>
      <w:r w:rsidRPr="00E369EF">
        <w:t xml:space="preserve"> to yield</w:t>
      </w:r>
    </w:p>
    <w:p w:rsidR="001C3287" w:rsidRPr="00E369EF" w:rsidRDefault="001C3287" w:rsidP="00561CCE"/>
    <w:p w:rsidR="001C3287" w:rsidRPr="00E369EF" w:rsidRDefault="001C3287" w:rsidP="00561CCE">
      <w:r w:rsidRPr="00E369EF">
        <w:tab/>
      </w:r>
      <w:r w:rsidRPr="00E369EF">
        <w:rPr>
          <w:noProof/>
          <w:position w:val="-32"/>
        </w:rPr>
        <w:drawing>
          <wp:inline distT="0" distB="0" distL="0" distR="0" wp14:anchorId="7E45B7CD" wp14:editId="53A93F96">
            <wp:extent cx="2628900" cy="495300"/>
            <wp:effectExtent l="0" t="0" r="0" b="0"/>
            <wp:docPr id="1160033481" name="Picture 1160033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8"/>
                    <pic:cNvPicPr>
                      <a:picLocks noChangeAspect="1" noChangeArrowheads="1"/>
                    </pic:cNvPicPr>
                  </pic:nvPicPr>
                  <pic:blipFill>
                    <a:blip r:embed="rId218" cstate="print">
                      <a:extLst>
                        <a:ext uri="{28A0092B-C50C-407E-A947-70E740481C1C}">
                          <a14:useLocalDpi xmlns:a14="http://schemas.microsoft.com/office/drawing/2010/main" val="0"/>
                        </a:ext>
                      </a:extLst>
                    </a:blip>
                    <a:srcRect/>
                    <a:stretch>
                      <a:fillRect/>
                    </a:stretch>
                  </pic:blipFill>
                  <pic:spPr bwMode="auto">
                    <a:xfrm>
                      <a:off x="0" y="0"/>
                      <a:ext cx="2628900" cy="4953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90" w:name="ZEqnNum141784"/>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9</w:instrText>
      </w:r>
      <w:r w:rsidRPr="00E369EF">
        <w:rPr>
          <w:noProof/>
        </w:rPr>
        <w:fldChar w:fldCharType="end"/>
      </w:r>
      <w:r w:rsidRPr="00E369EF">
        <w:instrText>)</w:instrText>
      </w:r>
      <w:bookmarkEnd w:id="90"/>
      <w:r w:rsidRPr="00E369EF">
        <w:fldChar w:fldCharType="end"/>
      </w:r>
    </w:p>
    <w:p w:rsidR="001C3287" w:rsidRPr="00E369EF" w:rsidRDefault="001C3287" w:rsidP="00561CCE"/>
    <w:p w:rsidR="001C3287" w:rsidRPr="00E369EF" w:rsidRDefault="001C3287" w:rsidP="00561CCE">
      <w:r w:rsidRPr="00E369EF">
        <w:t xml:space="preserve">From </w:t>
      </w:r>
      <w:r w:rsidRPr="00E369EF">
        <w:fldChar w:fldCharType="begin"/>
      </w:r>
      <w:r w:rsidRPr="00E369EF">
        <w:instrText xml:space="preserve"> GOTOBUTTON ZEqnNum837760  \* MERGEFORMAT </w:instrText>
      </w:r>
      <w:fldSimple w:instr=" REF ZEqnNum837760 \! \* MERGEFORMAT ">
        <w:r w:rsidRPr="00E369EF">
          <w:instrText>(</w:instrText>
        </w:r>
        <w:r>
          <w:instrText>7</w:instrText>
        </w:r>
        <w:r w:rsidRPr="00E369EF">
          <w:instrText>.</w:instrText>
        </w:r>
        <w:r>
          <w:instrText>5</w:instrText>
        </w:r>
        <w:r w:rsidRPr="00E369EF">
          <w:instrText>.</w:instrText>
        </w:r>
        <w:r>
          <w:instrText>7</w:instrText>
        </w:r>
        <w:r w:rsidRPr="00E369EF">
          <w:instrText>)</w:instrText>
        </w:r>
      </w:fldSimple>
      <w:r w:rsidRPr="00E369EF">
        <w:fldChar w:fldCharType="end"/>
      </w:r>
      <w:r w:rsidRPr="00E369EF">
        <w:t xml:space="preserve"> and the properties of the CDF there follows</w:t>
      </w:r>
    </w:p>
    <w:p w:rsidR="001C3287" w:rsidRPr="00E369EF" w:rsidRDefault="001C3287" w:rsidP="00561CCE"/>
    <w:p w:rsidR="001C3287" w:rsidRPr="00E369EF" w:rsidRDefault="001C3287" w:rsidP="00561CCE">
      <w:r w:rsidRPr="00E369EF">
        <w:tab/>
      </w:r>
      <w:r w:rsidRPr="00E369EF">
        <w:rPr>
          <w:noProof/>
          <w:position w:val="-30"/>
        </w:rPr>
        <w:drawing>
          <wp:inline distT="0" distB="0" distL="0" distR="0" wp14:anchorId="1EF950F6" wp14:editId="5DA39D52">
            <wp:extent cx="885825" cy="457200"/>
            <wp:effectExtent l="0" t="0" r="9525" b="0"/>
            <wp:docPr id="1760423359" name="Picture 1760423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219" cstate="print">
                      <a:extLst>
                        <a:ext uri="{28A0092B-C50C-407E-A947-70E740481C1C}">
                          <a14:useLocalDpi xmlns:a14="http://schemas.microsoft.com/office/drawing/2010/main" val="0"/>
                        </a:ext>
                      </a:extLst>
                    </a:blip>
                    <a:srcRect/>
                    <a:stretch>
                      <a:fillRect/>
                    </a:stretch>
                  </pic:blipFill>
                  <pic:spPr bwMode="auto">
                    <a:xfrm>
                      <a:off x="0" y="0"/>
                      <a:ext cx="885825" cy="4572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10</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and from </w:t>
      </w:r>
      <w:r w:rsidRPr="00E369EF">
        <w:fldChar w:fldCharType="begin"/>
      </w:r>
      <w:r w:rsidRPr="00E369EF">
        <w:instrText xml:space="preserve"> GOTOBUTTON ZEqnNum763760  \* MERGEFORMAT </w:instrText>
      </w:r>
      <w:fldSimple w:instr=" REF ZEqnNum763760 \! \* MERGEFORMAT ">
        <w:r w:rsidRPr="00E369EF">
          <w:instrText>(</w:instrText>
        </w:r>
        <w:r>
          <w:instrText>7</w:instrText>
        </w:r>
        <w:r w:rsidRPr="00E369EF">
          <w:instrText>.</w:instrText>
        </w:r>
        <w:r>
          <w:instrText>5</w:instrText>
        </w:r>
        <w:r w:rsidRPr="00E369EF">
          <w:instrText>.</w:instrText>
        </w:r>
        <w:r>
          <w:instrText>8</w:instrText>
        </w:r>
        <w:r w:rsidRPr="00E369EF">
          <w:instrText>)</w:instrText>
        </w:r>
      </w:fldSimple>
      <w:r w:rsidRPr="00E369EF">
        <w:fldChar w:fldCharType="end"/>
      </w:r>
      <w:r w:rsidRPr="00E369EF">
        <w:t xml:space="preserve"> and the monotonicity of the CDF </w:t>
      </w:r>
    </w:p>
    <w:p w:rsidR="001C3287" w:rsidRPr="00E369EF" w:rsidRDefault="001C3287" w:rsidP="00561CCE"/>
    <w:p w:rsidR="001C3287" w:rsidRPr="00E369EF" w:rsidRDefault="001C3287" w:rsidP="00561CCE">
      <w:r w:rsidRPr="00E369EF">
        <w:tab/>
      </w:r>
      <w:r w:rsidRPr="00E369EF">
        <w:rPr>
          <w:noProof/>
          <w:position w:val="-12"/>
        </w:rPr>
        <w:drawing>
          <wp:inline distT="0" distB="0" distL="0" distR="0" wp14:anchorId="68D73637" wp14:editId="2347DD9C">
            <wp:extent cx="619125" cy="228600"/>
            <wp:effectExtent l="0" t="0" r="9525" b="0"/>
            <wp:docPr id="1778901063" name="Picture 1778901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0"/>
                    <pic:cNvPicPr>
                      <a:picLocks noChangeAspect="1" noChangeArrowheads="1"/>
                    </pic:cNvPicPr>
                  </pic:nvPicPr>
                  <pic:blipFill>
                    <a:blip r:embed="rId220" cstate="print">
                      <a:extLst>
                        <a:ext uri="{28A0092B-C50C-407E-A947-70E740481C1C}">
                          <a14:useLocalDpi xmlns:a14="http://schemas.microsoft.com/office/drawing/2010/main" val="0"/>
                        </a:ext>
                      </a:extLst>
                    </a:blip>
                    <a:srcRect/>
                    <a:stretch>
                      <a:fillRect/>
                    </a:stretch>
                  </pic:blipFill>
                  <pic:spPr bwMode="auto">
                    <a:xfrm>
                      <a:off x="0" y="0"/>
                      <a:ext cx="619125" cy="2286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11</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Both the CDF and pdf contain exactly the same information about the random variable.</w:t>
      </w:r>
      <w:r w:rsidRPr="00E369EF">
        <w:br/>
      </w:r>
    </w:p>
    <w:p w:rsidR="001C3287" w:rsidRPr="00E369EF" w:rsidRDefault="001C3287" w:rsidP="00561CCE">
      <w:r w:rsidRPr="00E369EF">
        <w:t xml:space="preserve">Conceptually, a PDF can be understood as the limit of a normalized histogram which collects </w:t>
      </w:r>
      <w:r w:rsidRPr="00E369EF">
        <w:rPr>
          <w:noProof/>
          <w:position w:val="-6"/>
        </w:rPr>
      </w:r>
      <w:r w:rsidR="001C3287" w:rsidRPr="00E369EF">
        <w:rPr>
          <w:noProof/>
          <w:position w:val="-6"/>
        </w:rPr>
        <w:object w:dxaOrig="279" w:dyaOrig="279" w14:anchorId="170D664B">
          <v:shape id="_x0000_i1026" type="#_x0000_t75" alt="" style="width:13pt;height:13pt;mso-width-percent:0;mso-height-percent:0;mso-width-percent:0;mso-height-percent:0" o:ole="">
            <v:imagedata r:id="rId221" o:title=""/>
          </v:shape>
          <o:OLEObject Type="Embed" ProgID="Equation.DSMT4" ShapeID="_x0000_i1026" DrawAspect="Content" ObjectID="_1840548055" r:id="rId222"/>
        </w:object>
      </w:r>
      <w:r w:rsidRPr="00E369EF">
        <w:t xml:space="preserve">trials of the random variable </w:t>
      </w:r>
      <w:r w:rsidRPr="00E369EF">
        <w:rPr>
          <w:noProof/>
          <w:position w:val="-4"/>
        </w:rPr>
      </w:r>
      <w:r w:rsidR="001C3287" w:rsidRPr="00E369EF">
        <w:rPr>
          <w:noProof/>
          <w:position w:val="-4"/>
        </w:rPr>
        <w:object w:dxaOrig="279" w:dyaOrig="260" w14:anchorId="18003460">
          <v:shape id="_x0000_i1027" type="#_x0000_t75" alt="" style="width:13pt;height:13pt;mso-width-percent:0;mso-height-percent:0;mso-width-percent:0;mso-height-percent:0" o:ole="">
            <v:imagedata r:id="rId223" o:title=""/>
          </v:shape>
          <o:OLEObject Type="Embed" ProgID="Equation.DSMT4" ShapeID="_x0000_i1027" DrawAspect="Content" ObjectID="_1840548056" r:id="rId224"/>
        </w:object>
      </w:r>
      <w:r w:rsidRPr="00E369EF">
        <w:t xml:space="preserve"> into </w:t>
      </w:r>
      <w:r w:rsidRPr="00E369EF">
        <w:rPr>
          <w:noProof/>
          <w:position w:val="-4"/>
        </w:rPr>
      </w:r>
      <w:r w:rsidR="001C3287" w:rsidRPr="00E369EF">
        <w:rPr>
          <w:noProof/>
          <w:position w:val="-4"/>
        </w:rPr>
        <w:object w:dxaOrig="320" w:dyaOrig="260" w14:anchorId="4321279C">
          <v:shape id="_x0000_i1028" type="#_x0000_t75" alt="" style="width:13pt;height:13pt;mso-width-percent:0;mso-height-percent:0;mso-width-percent:0;mso-height-percent:0" o:ole="">
            <v:imagedata r:id="rId225" o:title=""/>
          </v:shape>
          <o:OLEObject Type="Embed" ProgID="Equation.DSMT4" ShapeID="_x0000_i1028" DrawAspect="Content" ObjectID="_1840548057" r:id="rId226"/>
        </w:object>
      </w:r>
      <w:r w:rsidRPr="00E369EF">
        <w:t xml:space="preserve">bins of width </w:t>
      </w:r>
      <w:r w:rsidRPr="00E369EF">
        <w:rPr>
          <w:noProof/>
          <w:position w:val="-4"/>
        </w:rPr>
      </w:r>
      <w:r w:rsidR="001C3287" w:rsidRPr="00E369EF">
        <w:rPr>
          <w:noProof/>
          <w:position w:val="-4"/>
        </w:rPr>
        <w:object w:dxaOrig="220" w:dyaOrig="260" w14:anchorId="1FBDE401">
          <v:shape id="_x0000_i1029" type="#_x0000_t75" alt="" style="width:13pt;height:13pt;mso-width-percent:0;mso-height-percent:0;mso-width-percent:0;mso-height-percent:0" o:ole="">
            <v:imagedata r:id="rId227" o:title=""/>
          </v:shape>
          <o:OLEObject Type="Embed" ProgID="Equation.DSMT4" ShapeID="_x0000_i1029" DrawAspect="Content" ObjectID="_1840548058" r:id="rId228"/>
        </w:object>
      </w:r>
      <w:r w:rsidRPr="00E369EF">
        <w:t xml:space="preserve"> .  The probability of an of an outcome contained in the i</w:t>
      </w:r>
      <w:r w:rsidRPr="00E369EF">
        <w:rPr>
          <w:vertAlign w:val="superscript"/>
        </w:rPr>
        <w:t>th</w:t>
      </w:r>
      <w:r w:rsidRPr="00E369EF">
        <w:t xml:space="preserve"> bin is equal to the area of the bin normalized by the total number of trials,</w:t>
      </w:r>
    </w:p>
    <w:p w:rsidR="001C3287" w:rsidRPr="00E369EF" w:rsidRDefault="001C3287" w:rsidP="00561CCE"/>
    <w:p w:rsidR="001C3287" w:rsidRPr="00E369EF" w:rsidRDefault="001C3287" w:rsidP="00561CCE">
      <w:r w:rsidRPr="00E369EF">
        <w:tab/>
      </w:r>
      <w:r w:rsidRPr="00E369EF">
        <w:rPr>
          <w:noProof/>
          <w:position w:val="-24"/>
        </w:rPr>
      </w:r>
      <w:r w:rsidR="001C3287" w:rsidRPr="00E369EF">
        <w:rPr>
          <w:noProof/>
          <w:position w:val="-24"/>
        </w:rPr>
        <w:object w:dxaOrig="2600" w:dyaOrig="620" w14:anchorId="14EC2F91">
          <v:shape id="_x0000_i1030" type="#_x0000_t75" alt="" style="width:132pt;height:33pt;mso-width-percent:0;mso-height-percent:0;mso-width-percent:0;mso-height-percent:0" o:ole="">
            <v:imagedata r:id="rId229" o:title=""/>
          </v:shape>
          <o:OLEObject Type="Embed" ProgID="Equation.DSMT4" ShapeID="_x0000_i1030" DrawAspect="Content" ObjectID="_1840548059" r:id="rId230"/>
        </w:object>
      </w:r>
      <w:r w:rsidRPr="00E369EF">
        <w:t>,</w:t>
      </w:r>
    </w:p>
    <w:p w:rsidR="001C3287" w:rsidRPr="00E369EF" w:rsidRDefault="001C3287" w:rsidP="00561CCE">
      <w:r w:rsidRPr="00E369EF">
        <w:t xml:space="preserve"> </w:t>
      </w:r>
    </w:p>
    <w:p w:rsidR="001C3287" w:rsidRPr="00E369EF" w:rsidRDefault="001C3287" w:rsidP="00561CCE"/>
    <w:p w:rsidR="001C3287" w:rsidRPr="00E369EF" w:rsidRDefault="001C3287" w:rsidP="00561CCE">
      <w:r w:rsidRPr="00E369EF">
        <w:t xml:space="preserve">where </w:t>
      </w:r>
      <w:r w:rsidRPr="00E369EF">
        <w:rPr>
          <w:noProof/>
          <w:position w:val="-12"/>
        </w:rPr>
      </w:r>
      <w:r w:rsidR="001C3287" w:rsidRPr="00E369EF">
        <w:rPr>
          <w:noProof/>
          <w:position w:val="-12"/>
        </w:rPr>
        <w:object w:dxaOrig="300" w:dyaOrig="360" w14:anchorId="72A1A918">
          <v:shape id="_x0000_i1031" type="#_x0000_t75" alt="" style="width:13pt;height:20pt;mso-width-percent:0;mso-height-percent:0;mso-width-percent:0;mso-height-percent:0" o:ole="">
            <v:imagedata r:id="rId231" o:title=""/>
          </v:shape>
          <o:OLEObject Type="Embed" ProgID="Equation.DSMT4" ShapeID="_x0000_i1031" DrawAspect="Content" ObjectID="_1840548060" r:id="rId232"/>
        </w:object>
      </w:r>
      <w:r w:rsidRPr="00E369EF">
        <w:t>is the number of samples in the i</w:t>
      </w:r>
      <w:r w:rsidRPr="00E369EF">
        <w:rPr>
          <w:vertAlign w:val="superscript"/>
        </w:rPr>
        <w:t>th</w:t>
      </w:r>
      <w:r w:rsidRPr="00E369EF">
        <w:t xml:space="preserve"> bin.  The total area must sum to unity so we must also divide the histogram by the bin width, ie</w:t>
      </w:r>
    </w:p>
    <w:p w:rsidR="001C3287" w:rsidRPr="00E369EF" w:rsidRDefault="001C3287" w:rsidP="00561CCE">
      <w:r w:rsidRPr="00E369EF">
        <w:tab/>
      </w:r>
      <w:r w:rsidRPr="00E369EF">
        <w:rPr>
          <w:noProof/>
          <w:position w:val="-4"/>
        </w:rPr>
      </w:r>
      <w:r w:rsidR="001C3287" w:rsidRPr="00E369EF">
        <w:rPr>
          <w:noProof/>
          <w:position w:val="-4"/>
        </w:rPr>
        <w:object w:dxaOrig="180" w:dyaOrig="279" w14:anchorId="54584812">
          <v:shape id="_x0000_i1032" type="#_x0000_t75" alt="" style="width:6pt;height:13pt;mso-width-percent:0;mso-height-percent:0;mso-width-percent:0;mso-height-percent:0" o:ole="">
            <v:imagedata r:id="rId233" o:title=""/>
          </v:shape>
          <o:OLEObject Type="Embed" ProgID="Equation.DSMT4" ShapeID="_x0000_i1032" DrawAspect="Content" ObjectID="_1840548061" r:id="rId234"/>
        </w:object>
      </w:r>
    </w:p>
    <w:p w:rsidR="001C3287" w:rsidRPr="00E369EF" w:rsidRDefault="001C3287" w:rsidP="00561CCE">
      <w:pPr>
        <w:jc w:val="center"/>
      </w:pPr>
      <w:r w:rsidRPr="00E369EF">
        <w:rPr>
          <w:noProof/>
          <w:position w:val="-28"/>
        </w:rPr>
      </w:r>
      <w:r w:rsidR="001C3287" w:rsidRPr="00E369EF">
        <w:rPr>
          <w:noProof/>
          <w:position w:val="-28"/>
        </w:rPr>
        <w:object w:dxaOrig="2460" w:dyaOrig="680" w14:anchorId="6109B07B">
          <v:shape id="_x0000_i1033" type="#_x0000_t75" alt="" style="width:124pt;height:33pt;mso-width-percent:0;mso-height-percent:0;mso-width-percent:0;mso-height-percent:0" o:ole="">
            <v:imagedata r:id="rId235" o:title=""/>
          </v:shape>
          <o:OLEObject Type="Embed" ProgID="Equation.DSMT4" ShapeID="_x0000_i1033" DrawAspect="Content" ObjectID="_1840548062" r:id="rId236"/>
        </w:object>
      </w:r>
    </w:p>
    <w:p w:rsidR="001C3287" w:rsidRPr="00E369EF" w:rsidRDefault="001C3287" w:rsidP="00561CCE">
      <w:r w:rsidRPr="00E369EF">
        <w:br/>
        <w:t xml:space="preserve"> In the limit as N goes to infinity and the bin size goes to zero, the normalized histogram approaches the PDF.</w:t>
      </w:r>
    </w:p>
    <w:p w:rsidR="001C3287" w:rsidRPr="00E369EF" w:rsidRDefault="001C3287" w:rsidP="00561CCE">
      <w:r w:rsidRPr="00E369EF">
        <w:rPr>
          <w:noProof/>
        </w:rPr>
        <w:drawing>
          <wp:inline distT="0" distB="0" distL="0" distR="0" wp14:anchorId="4429024A" wp14:editId="74499E5B">
            <wp:extent cx="5476875" cy="4210050"/>
            <wp:effectExtent l="0" t="0" r="0" b="0"/>
            <wp:docPr id="203857496" name="Picture 203857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5476875" cy="4210050"/>
                    </a:xfrm>
                    <a:prstGeom prst="rect">
                      <a:avLst/>
                    </a:prstGeom>
                    <a:noFill/>
                    <a:ln>
                      <a:noFill/>
                    </a:ln>
                  </pic:spPr>
                </pic:pic>
              </a:graphicData>
            </a:graphic>
          </wp:inline>
        </w:drawing>
      </w:r>
    </w:p>
    <w:p w:rsidR="001C3287" w:rsidRPr="00E369EF" w:rsidRDefault="001C3287" w:rsidP="00561CCE"/>
    <w:p w:rsidR="001C3287" w:rsidRPr="00E369EF" w:rsidRDefault="001C3287" w:rsidP="00561CCE"/>
    <w:p w:rsidR="001C3287" w:rsidRPr="00E369EF" w:rsidRDefault="001C3287" w:rsidP="00561CCE"/>
    <w:p w:rsidR="001C3287" w:rsidRPr="005A0E2A" w:rsidRDefault="001C3287" w:rsidP="00561CCE">
      <w:pPr>
        <w:pStyle w:val="Heading3"/>
      </w:pPr>
      <w:bookmarkStart w:id="91" w:name="_Toc280363645"/>
      <w:bookmarkStart w:id="92" w:name="_Toc209781754"/>
      <w:bookmarkStart w:id="93" w:name="_Toc209787494"/>
      <w:bookmarkStart w:id="94" w:name="_Toc229857126"/>
      <w:bookmarkStart w:id="95" w:name="_Toc229926180"/>
      <w:r w:rsidRPr="005A0E2A">
        <w:t>Conditional Density Functions</w:t>
      </w:r>
      <w:bookmarkEnd w:id="91"/>
      <w:bookmarkEnd w:id="92"/>
      <w:bookmarkEnd w:id="93"/>
      <w:bookmarkEnd w:id="94"/>
      <w:bookmarkEnd w:id="95"/>
    </w:p>
    <w:p w:rsidR="001C3287" w:rsidRPr="00E369EF" w:rsidRDefault="001C3287" w:rsidP="00561CCE"/>
    <w:p w:rsidR="001C3287" w:rsidRPr="00E369EF" w:rsidRDefault="001C3287" w:rsidP="00561CCE">
      <w:r w:rsidRPr="00E369EF">
        <w:t xml:space="preserve">From Bayes’ Rule for events </w:t>
      </w:r>
      <w:r w:rsidRPr="00E369EF">
        <w:rPr>
          <w:noProof/>
          <w:position w:val="-6"/>
        </w:rPr>
      </w:r>
      <w:r w:rsidR="001C3287" w:rsidRPr="00E369EF">
        <w:rPr>
          <w:noProof/>
          <w:position w:val="-6"/>
        </w:rPr>
        <w:object w:dxaOrig="279" w:dyaOrig="279" w14:anchorId="474D0238">
          <v:shape id="_x0000_i1034" type="#_x0000_t75" alt="" style="width:13pt;height:13pt;mso-width-percent:0;mso-height-percent:0;mso-width-percent:0;mso-height-percent:0" o:ole="">
            <v:imagedata r:id="rId238" o:title=""/>
          </v:shape>
          <o:OLEObject Type="Embed" ProgID="Equation.DSMT4" ShapeID="_x0000_i1034" DrawAspect="Content" ObjectID="_1840548064" r:id="rId239"/>
        </w:object>
      </w:r>
      <w:r w:rsidRPr="00E369EF">
        <w:t xml:space="preserve">and </w:t>
      </w:r>
      <w:r w:rsidRPr="00E369EF">
        <w:rPr>
          <w:noProof/>
          <w:position w:val="-6"/>
        </w:rPr>
      </w:r>
      <w:r w:rsidR="001C3287" w:rsidRPr="00E369EF">
        <w:rPr>
          <w:noProof/>
          <w:position w:val="-6"/>
        </w:rPr>
        <w:object w:dxaOrig="240" w:dyaOrig="279" w14:anchorId="6B4C47A0">
          <v:shape id="_x0000_i1035" type="#_x0000_t75" alt="" style="width:13pt;height:13pt;mso-width-percent:0;mso-height-percent:0;mso-width-percent:0;mso-height-percent:0" o:ole="">
            <v:imagedata r:id="rId240" o:title=""/>
          </v:shape>
          <o:OLEObject Type="Embed" ProgID="Equation.DSMT4" ShapeID="_x0000_i1035" DrawAspect="Content" ObjectID="_1840548065" r:id="rId241"/>
        </w:object>
      </w:r>
      <w:r w:rsidRPr="00E369EF">
        <w:t>we know that</w:t>
      </w:r>
    </w:p>
    <w:p w:rsidR="001C3287" w:rsidRPr="00E369EF" w:rsidRDefault="001C3287" w:rsidP="00561CCE"/>
    <w:p w:rsidR="001C3287" w:rsidRPr="00E369EF" w:rsidRDefault="001C3287" w:rsidP="00561CCE">
      <w:r w:rsidRPr="00E369EF">
        <w:tab/>
      </w:r>
      <w:r w:rsidRPr="00E369EF">
        <w:rPr>
          <w:noProof/>
          <w:position w:val="-32"/>
        </w:rPr>
      </w:r>
      <w:r w:rsidR="001C3287" w:rsidRPr="00E369EF">
        <w:rPr>
          <w:noProof/>
          <w:position w:val="-32"/>
        </w:rPr>
        <w:object w:dxaOrig="2680" w:dyaOrig="740" w14:anchorId="7B100EFC">
          <v:shape id="_x0000_i1036" type="#_x0000_t75" alt="" style="width:138pt;height:39pt;mso-width-percent:0;mso-height-percent:0;mso-width-percent:0;mso-height-percent:0" o:ole="">
            <v:imagedata r:id="rId242" o:title=""/>
          </v:shape>
          <o:OLEObject Type="Embed" ProgID="Equation.DSMT4" ShapeID="_x0000_i1036" DrawAspect="Content" ObjectID="_1840548066" r:id="rId243"/>
        </w:objec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12</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We now extend this rule to its counterpart for distributions.  Consider the event </w:t>
      </w:r>
      <w:r w:rsidRPr="00E369EF">
        <w:rPr>
          <w:noProof/>
          <w:position w:val="-4"/>
        </w:rPr>
      </w:r>
      <w:r w:rsidR="001C3287" w:rsidRPr="00E369EF">
        <w:rPr>
          <w:noProof/>
          <w:position w:val="-4"/>
        </w:rPr>
        <w:object w:dxaOrig="220" w:dyaOrig="260" w14:anchorId="72BC7E10">
          <v:shape id="_x0000_i1037" type="#_x0000_t75" alt="" style="width:13pt;height:13pt;mso-width-percent:0;mso-height-percent:0;mso-width-percent:0;mso-height-percent:0" o:ole="">
            <v:imagedata r:id="rId244" o:title=""/>
          </v:shape>
          <o:OLEObject Type="Embed" ProgID="Equation.DSMT4" ShapeID="_x0000_i1037" DrawAspect="Content" ObjectID="_1840548067" r:id="rId245"/>
        </w:object>
      </w:r>
      <w:r w:rsidRPr="00E369EF">
        <w:t xml:space="preserve"> and the random variable </w:t>
      </w:r>
      <w:r w:rsidRPr="00E369EF">
        <w:rPr>
          <w:noProof/>
          <w:position w:val="-12"/>
        </w:rPr>
      </w:r>
      <w:r w:rsidR="001C3287" w:rsidRPr="00E369EF">
        <w:rPr>
          <w:noProof/>
          <w:position w:val="-12"/>
        </w:rPr>
        <w:object w:dxaOrig="700" w:dyaOrig="360" w14:anchorId="7A2D42DB">
          <v:shape id="_x0000_i1038" type="#_x0000_t75" alt="" style="width:33pt;height:20pt;mso-width-percent:0;mso-height-percent:0;mso-width-percent:0;mso-height-percent:0" o:ole="">
            <v:imagedata r:id="rId246" o:title=""/>
          </v:shape>
          <o:OLEObject Type="Embed" ProgID="Equation.DSMT4" ShapeID="_x0000_i1038" DrawAspect="Content" ObjectID="_1840548068" r:id="rId247"/>
        </w:object>
      </w:r>
      <w:r w:rsidRPr="00E369EF">
        <w:t>.   Typically,</w:t>
      </w:r>
      <w:r w:rsidRPr="00E369EF">
        <w:rPr>
          <w:noProof/>
          <w:position w:val="-4"/>
        </w:rPr>
      </w:r>
      <w:r w:rsidR="001C3287" w:rsidRPr="00E369EF">
        <w:rPr>
          <w:noProof/>
          <w:position w:val="-4"/>
        </w:rPr>
        <w:object w:dxaOrig="220" w:dyaOrig="260" w14:anchorId="59E48E5E">
          <v:shape id="_x0000_i1039" type="#_x0000_t75" alt="" style="width:13pt;height:13pt;mso-width-percent:0;mso-height-percent:0;mso-width-percent:0;mso-height-percent:0" o:ole="">
            <v:imagedata r:id="rId248" o:title=""/>
          </v:shape>
          <o:OLEObject Type="Embed" ProgID="Equation.DSMT4" ShapeID="_x0000_i1039" DrawAspect="Content" ObjectID="_1840548069" r:id="rId249"/>
        </w:object>
      </w:r>
      <w:r w:rsidRPr="00E369EF">
        <w:t xml:space="preserve">is related to </w:t>
      </w:r>
      <w:r w:rsidRPr="00E369EF">
        <w:rPr>
          <w:noProof/>
          <w:position w:val="-4"/>
        </w:rPr>
      </w:r>
      <w:r w:rsidR="001C3287" w:rsidRPr="00E369EF">
        <w:rPr>
          <w:noProof/>
          <w:position w:val="-4"/>
        </w:rPr>
        <w:object w:dxaOrig="220" w:dyaOrig="260" w14:anchorId="3A37449F">
          <v:shape id="_x0000_i1040" type="#_x0000_t75" alt="" style="width:13pt;height:13pt;mso-width-percent:0;mso-height-percent:0;mso-width-percent:0;mso-height-percent:0" o:ole="">
            <v:imagedata r:id="rId250" o:title=""/>
          </v:shape>
          <o:OLEObject Type="Embed" ProgID="Equation.DSMT4" ShapeID="_x0000_i1040" DrawAspect="Content" ObjectID="_1840548070" r:id="rId251"/>
        </w:object>
      </w:r>
      <w:r w:rsidRPr="00E369EF">
        <w:t xml:space="preserve">through a model which influences the probability law of the conditional outcome of Y given that E has occurred.  The </w:t>
      </w:r>
      <w:r w:rsidRPr="00E369EF">
        <w:rPr>
          <w:i/>
        </w:rPr>
        <w:t>conditional probability</w:t>
      </w:r>
      <w:r w:rsidRPr="00E369EF">
        <w:t xml:space="preserve"> or </w:t>
      </w:r>
      <w:r w:rsidRPr="00E369EF">
        <w:rPr>
          <w:i/>
        </w:rPr>
        <w:t xml:space="preserve">a posteriori </w:t>
      </w:r>
      <w:r w:rsidRPr="00E369EF">
        <w:t xml:space="preserve">(after the outcome of the random variable has been observed) probability of event </w:t>
      </w:r>
      <w:r w:rsidRPr="00E369EF">
        <w:rPr>
          <w:noProof/>
          <w:position w:val="-4"/>
        </w:rPr>
      </w:r>
      <w:r w:rsidR="001C3287" w:rsidRPr="00E369EF">
        <w:rPr>
          <w:noProof/>
          <w:position w:val="-4"/>
        </w:rPr>
        <w:object w:dxaOrig="220" w:dyaOrig="260" w14:anchorId="268F5033">
          <v:shape id="_x0000_i1041" type="#_x0000_t75" alt="" style="width:13pt;height:13pt;mso-width-percent:0;mso-height-percent:0;mso-width-percent:0;mso-height-percent:0" o:ole="">
            <v:imagedata r:id="rId252" o:title=""/>
          </v:shape>
          <o:OLEObject Type="Embed" ProgID="Equation.DSMT4" ShapeID="_x0000_i1041" DrawAspect="Content" ObjectID="_1840548071" r:id="rId253"/>
        </w:object>
      </w:r>
      <w:r w:rsidRPr="00E369EF">
        <w:t>given that</w:t>
      </w:r>
      <w:r w:rsidRPr="00E369EF">
        <w:rPr>
          <w:noProof/>
          <w:position w:val="-10"/>
        </w:rPr>
      </w:r>
      <w:r w:rsidR="001C3287" w:rsidRPr="00E369EF">
        <w:rPr>
          <w:noProof/>
          <w:position w:val="-10"/>
        </w:rPr>
        <w:object w:dxaOrig="600" w:dyaOrig="320" w14:anchorId="3CA36E30">
          <v:shape id="_x0000_i1042" type="#_x0000_t75" alt="" style="width:33pt;height:13pt;mso-width-percent:0;mso-height-percent:0;mso-width-percent:0;mso-height-percent:0" o:ole="">
            <v:imagedata r:id="rId254" o:title=""/>
          </v:shape>
          <o:OLEObject Type="Embed" ProgID="Equation.DSMT4" ShapeID="_x0000_i1042" DrawAspect="Content" ObjectID="_1840548072" r:id="rId255"/>
        </w:object>
      </w:r>
      <w:r w:rsidRPr="00E369EF">
        <w:t xml:space="preserve"> is</w:t>
      </w:r>
    </w:p>
    <w:p w:rsidR="001C3287" w:rsidRPr="00E369EF" w:rsidRDefault="001C3287" w:rsidP="00561CCE"/>
    <w:p w:rsidR="001C3287" w:rsidRPr="00E369EF" w:rsidRDefault="001C3287" w:rsidP="00561CCE">
      <w:r w:rsidRPr="00E369EF">
        <w:tab/>
      </w:r>
      <w:r w:rsidRPr="00E369EF">
        <w:rPr>
          <w:noProof/>
          <w:position w:val="-30"/>
        </w:rPr>
      </w:r>
      <w:r w:rsidR="001C3287" w:rsidRPr="00E369EF">
        <w:rPr>
          <w:noProof/>
          <w:position w:val="-30"/>
        </w:rPr>
        <w:object w:dxaOrig="2740" w:dyaOrig="740" w14:anchorId="427A479A">
          <v:shape id="_x0000_i1043" type="#_x0000_t75" alt="" style="width:138pt;height:39pt;mso-width-percent:0;mso-height-percent:0;mso-width-percent:0;mso-height-percent:0" o:ole="">
            <v:imagedata r:id="rId256" o:title=""/>
          </v:shape>
          <o:OLEObject Type="Embed" ProgID="Equation.DSMT4" ShapeID="_x0000_i1043" DrawAspect="Content" ObjectID="_1840548073" r:id="rId257"/>
        </w:objec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13</w:instrText>
      </w:r>
      <w:r w:rsidRPr="00E369EF">
        <w:rPr>
          <w:noProof/>
        </w:rPr>
        <w:fldChar w:fldCharType="end"/>
      </w:r>
      <w:r w:rsidRPr="00E369EF">
        <w:instrText>)</w:instrText>
      </w:r>
      <w:r w:rsidRPr="00E369EF">
        <w:fldChar w:fldCharType="end"/>
      </w:r>
    </w:p>
    <w:p w:rsidR="001C3287" w:rsidRPr="00E369EF" w:rsidRDefault="001C3287" w:rsidP="00561CCE"/>
    <w:p w:rsidR="001C3287" w:rsidRDefault="001C3287" w:rsidP="00561CCE">
      <w:r w:rsidRPr="00E369EF">
        <w:t xml:space="preserve">where we have used limiting arguments to resolve the continuity of </w:t>
      </w:r>
      <w:r w:rsidRPr="00E369EF">
        <w:rPr>
          <w:noProof/>
          <w:position w:val="-4"/>
        </w:rPr>
      </w:r>
      <w:r w:rsidR="001C3287" w:rsidRPr="00E369EF">
        <w:rPr>
          <w:noProof/>
          <w:position w:val="-4"/>
        </w:rPr>
        <w:object w:dxaOrig="220" w:dyaOrig="260" w14:anchorId="3D9F0B05">
          <v:shape id="_x0000_i1044" type="#_x0000_t75" alt="" style="width:13pt;height:13pt;mso-width-percent:0;mso-height-percent:0;mso-width-percent:0;mso-height-percent:0" o:ole="">
            <v:imagedata r:id="rId258" o:title=""/>
          </v:shape>
          <o:OLEObject Type="Embed" ProgID="Equation.DSMT4" ShapeID="_x0000_i1044" DrawAspect="Content" ObjectID="_1840548074" r:id="rId259"/>
        </w:object>
      </w:r>
      <w:r w:rsidRPr="00E369EF">
        <w:t xml:space="preserve">.  This type of conditional probability enables us to infer on the basis of the outcome </w:t>
      </w:r>
      <w:r w:rsidRPr="00E369EF">
        <w:rPr>
          <w:noProof/>
          <w:position w:val="-10"/>
        </w:rPr>
      </w:r>
      <w:r w:rsidR="001C3287" w:rsidRPr="00E369EF">
        <w:rPr>
          <w:noProof/>
          <w:position w:val="-10"/>
        </w:rPr>
        <w:object w:dxaOrig="600" w:dyaOrig="320" w14:anchorId="75583BE0">
          <v:shape id="_x0000_i1045" type="#_x0000_t75" alt="" style="width:33pt;height:13pt;mso-width-percent:0;mso-height-percent:0;mso-width-percent:0;mso-height-percent:0" o:ole="">
            <v:imagedata r:id="rId260" o:title=""/>
          </v:shape>
          <o:OLEObject Type="Embed" ProgID="Equation.DSMT4" ShapeID="_x0000_i1045" DrawAspect="Content" ObjectID="_1840548075" r:id="rId261"/>
        </w:object>
      </w:r>
      <w:r w:rsidRPr="00E369EF">
        <w:t xml:space="preserve">, or equivalently, the data point, observation or measurement </w:t>
      </w:r>
      <w:r w:rsidRPr="00E369EF">
        <w:rPr>
          <w:noProof/>
          <w:position w:val="-10"/>
        </w:rPr>
      </w:r>
      <w:r w:rsidR="001C3287" w:rsidRPr="00E369EF">
        <w:rPr>
          <w:noProof/>
          <w:position w:val="-10"/>
        </w:rPr>
        <w:object w:dxaOrig="220" w:dyaOrig="260" w14:anchorId="2B4CEED9">
          <v:shape id="_x0000_i1046" type="#_x0000_t75" alt="" style="width:13pt;height:13pt;mso-width-percent:0;mso-height-percent:0;mso-width-percent:0;mso-height-percent:0" o:ole="">
            <v:imagedata r:id="rId262" o:title=""/>
          </v:shape>
          <o:OLEObject Type="Embed" ProgID="Equation.DSMT4" ShapeID="_x0000_i1046" DrawAspect="Content" ObjectID="_1840548076" r:id="rId263"/>
        </w:object>
      </w:r>
      <w:r w:rsidRPr="00E369EF">
        <w:t>drawn from law</w:t>
      </w:r>
      <w:r w:rsidRPr="00E369EF">
        <w:rPr>
          <w:noProof/>
          <w:position w:val="-12"/>
        </w:rPr>
      </w:r>
      <w:r w:rsidR="001C3287" w:rsidRPr="00E369EF">
        <w:rPr>
          <w:noProof/>
          <w:position w:val="-12"/>
        </w:rPr>
        <w:object w:dxaOrig="320" w:dyaOrig="360" w14:anchorId="10BE9E2C">
          <v:shape id="_x0000_i1047" type="#_x0000_t75" alt="" style="width:13pt;height:20pt;mso-width-percent:0;mso-height-percent:0;mso-width-percent:0;mso-height-percent:0" o:ole="">
            <v:imagedata r:id="rId264" o:title=""/>
          </v:shape>
          <o:OLEObject Type="Embed" ProgID="Equation.DSMT4" ShapeID="_x0000_i1047" DrawAspect="Content" ObjectID="_1840548077" r:id="rId265"/>
        </w:object>
      </w:r>
      <w:r w:rsidRPr="00E369EF">
        <w:t xml:space="preserve">, the probability that the event </w:t>
      </w:r>
      <w:r w:rsidRPr="00E369EF">
        <w:rPr>
          <w:noProof/>
          <w:position w:val="-4"/>
        </w:rPr>
      </w:r>
      <w:r w:rsidR="001C3287" w:rsidRPr="00E369EF">
        <w:rPr>
          <w:noProof/>
          <w:position w:val="-4"/>
        </w:rPr>
        <w:object w:dxaOrig="279" w:dyaOrig="260" w14:anchorId="11F45DA3">
          <v:shape id="_x0000_i1048" type="#_x0000_t75" alt="" style="width:13pt;height:13pt;mso-width-percent:0;mso-height-percent:0;mso-width-percent:0;mso-height-percent:0" o:ole="">
            <v:imagedata r:id="rId266" o:title=""/>
          </v:shape>
          <o:OLEObject Type="Embed" ProgID="Equation.DSMT4" ShapeID="_x0000_i1048" DrawAspect="Content" ObjectID="_1840548078" r:id="rId267"/>
        </w:object>
      </w:r>
      <w:r w:rsidRPr="00E369EF">
        <w:t xml:space="preserve">was responsible for the outcome.  The </w:t>
      </w:r>
      <w:r w:rsidRPr="00E369EF">
        <w:rPr>
          <w:i/>
        </w:rPr>
        <w:t>apriori</w:t>
      </w:r>
      <w:r w:rsidRPr="00E369EF">
        <w:t xml:space="preserve"> (before any Y is observed) probability,</w:t>
      </w:r>
      <w:r w:rsidRPr="00E369EF">
        <w:rPr>
          <w:noProof/>
          <w:position w:val="-14"/>
        </w:rPr>
      </w:r>
      <w:r w:rsidR="001C3287" w:rsidRPr="00E369EF">
        <w:rPr>
          <w:noProof/>
          <w:position w:val="-14"/>
        </w:rPr>
        <w:object w:dxaOrig="660" w:dyaOrig="400" w14:anchorId="5DA24BB7">
          <v:shape id="_x0000_i1049" type="#_x0000_t75" alt="" style="width:33pt;height:20pt;mso-width-percent:0;mso-height-percent:0;mso-width-percent:0;mso-height-percent:0" o:ole="">
            <v:imagedata r:id="rId268" o:title=""/>
          </v:shape>
          <o:OLEObject Type="Embed" ProgID="Equation.DSMT4" ShapeID="_x0000_i1049" DrawAspect="Content" ObjectID="_1840548079" r:id="rId269"/>
        </w:object>
      </w:r>
      <w:r w:rsidRPr="00E369EF">
        <w:t xml:space="preserve">, represents how likely X is to occur devoid of Y.  </w:t>
      </w:r>
    </w:p>
    <w:p w:rsidR="001C3287" w:rsidRDefault="001C3287" w:rsidP="00561CCE"/>
    <w:p w:rsidR="001C3287" w:rsidRDefault="001C3287" w:rsidP="00561CCE"/>
    <w:p w:rsidR="001C3287" w:rsidRDefault="001C3287" w:rsidP="00561CCE"/>
    <w:p w:rsidR="001C3287" w:rsidRDefault="001C3287" w:rsidP="00561CCE"/>
    <w:p w:rsidR="001C3287" w:rsidRPr="00E369EF" w:rsidRDefault="001C3287" w:rsidP="00561CCE"/>
    <w:p w:rsidR="001C3287" w:rsidRPr="00E369EF" w:rsidRDefault="001C3287" w:rsidP="00561CCE"/>
    <w:p w:rsidR="001C3287" w:rsidRPr="00E369EF" w:rsidRDefault="001C3287" w:rsidP="00561CCE">
      <w:r w:rsidRPr="00E369EF">
        <w:t xml:space="preserve">If </w:t>
      </w:r>
      <w:r w:rsidRPr="00E369EF">
        <w:rPr>
          <w:noProof/>
          <w:position w:val="-4"/>
        </w:rPr>
      </w:r>
      <w:r w:rsidR="001C3287" w:rsidRPr="00E369EF">
        <w:rPr>
          <w:noProof/>
          <w:position w:val="-4"/>
        </w:rPr>
        <w:object w:dxaOrig="220" w:dyaOrig="260" w14:anchorId="3F435CF1">
          <v:shape id="_x0000_i1050" type="#_x0000_t75" alt="" style="width:13pt;height:13pt;mso-width-percent:0;mso-height-percent:0;mso-width-percent:0;mso-height-percent:0" o:ole="">
            <v:imagedata r:id="rId270" o:title=""/>
          </v:shape>
          <o:OLEObject Type="Embed" ProgID="Equation.DSMT4" ShapeID="_x0000_i1050" DrawAspect="Content" ObjectID="_1840548080" r:id="rId271"/>
        </w:object>
      </w:r>
      <w:r w:rsidRPr="00E369EF">
        <w:t xml:space="preserve">and </w:t>
      </w:r>
      <w:r w:rsidRPr="00E369EF">
        <w:rPr>
          <w:noProof/>
          <w:position w:val="-4"/>
        </w:rPr>
      </w:r>
      <w:r w:rsidR="001C3287" w:rsidRPr="00E369EF">
        <w:rPr>
          <w:noProof/>
          <w:position w:val="-4"/>
        </w:rPr>
        <w:object w:dxaOrig="240" w:dyaOrig="300" w14:anchorId="4BEE7E89">
          <v:shape id="_x0000_i1051" type="#_x0000_t75" alt="" style="width:13pt;height:13pt;mso-width-percent:0;mso-height-percent:0;mso-width-percent:0;mso-height-percent:0" o:ole="">
            <v:imagedata r:id="rId272" o:title=""/>
          </v:shape>
          <o:OLEObject Type="Embed" ProgID="Equation.DSMT4" ShapeID="_x0000_i1051" DrawAspect="Content" ObjectID="_1840548081" r:id="rId273"/>
        </w:object>
      </w:r>
      <w:r w:rsidRPr="00E369EF">
        <w:t xml:space="preserve">partition the sample space for </w:t>
      </w:r>
      <w:r w:rsidRPr="00E369EF">
        <w:rPr>
          <w:noProof/>
          <w:position w:val="-4"/>
        </w:rPr>
      </w:r>
      <w:r w:rsidR="001C3287" w:rsidRPr="00E369EF">
        <w:rPr>
          <w:noProof/>
          <w:position w:val="-4"/>
        </w:rPr>
        <w:object w:dxaOrig="220" w:dyaOrig="260" w14:anchorId="1BBDF6B2">
          <v:shape id="_x0000_i1052" type="#_x0000_t75" alt="" style="width:13pt;height:13pt;mso-width-percent:0;mso-height-percent:0;mso-width-percent:0;mso-height-percent:0" o:ole="">
            <v:imagedata r:id="rId274" o:title=""/>
          </v:shape>
          <o:OLEObject Type="Embed" ProgID="Equation.DSMT4" ShapeID="_x0000_i1052" DrawAspect="Content" ObjectID="_1840548082" r:id="rId275"/>
        </w:object>
      </w:r>
      <w:r w:rsidRPr="00E369EF">
        <w:t>then the denominator of () can be written as</w:t>
      </w:r>
    </w:p>
    <w:p w:rsidR="001C3287" w:rsidRPr="00E369EF" w:rsidRDefault="001C3287" w:rsidP="00561CCE"/>
    <w:p w:rsidR="001C3287" w:rsidRPr="00E369EF" w:rsidRDefault="001C3287" w:rsidP="00561CCE">
      <w:r w:rsidRPr="00E369EF">
        <w:tab/>
      </w:r>
      <w:r w:rsidRPr="00E369EF">
        <w:rPr>
          <w:noProof/>
          <w:position w:val="-16"/>
        </w:rPr>
      </w:r>
      <w:r w:rsidR="001C3287" w:rsidRPr="00E369EF">
        <w:rPr>
          <w:noProof/>
          <w:position w:val="-16"/>
        </w:rPr>
        <w:object w:dxaOrig="3540" w:dyaOrig="440" w14:anchorId="61A379E7">
          <v:shape id="_x0000_i1053" type="#_x0000_t75" alt="" style="width:176pt;height:20pt;mso-width-percent:0;mso-height-percent:0;mso-width-percent:0;mso-height-percent:0" o:ole="">
            <v:imagedata r:id="rId276" o:title=""/>
          </v:shape>
          <o:OLEObject Type="Embed" ProgID="Equation.DSMT4" ShapeID="_x0000_i1053" DrawAspect="Content" ObjectID="_1840548083" r:id="rId277"/>
        </w:objec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14</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which is the law of total probability a random variable and its event dependent conditional pdf.  Using () we can write () only in terms of the conditional pdfs which are dependent on apriori constrained event sets, and hence are conditionally determinable.  </w:t>
      </w:r>
    </w:p>
    <w:p w:rsidR="001C3287" w:rsidRPr="00E369EF" w:rsidRDefault="001C3287" w:rsidP="00561CCE"/>
    <w:p w:rsidR="001C3287" w:rsidRPr="00E369EF" w:rsidRDefault="001C3287" w:rsidP="00561CCE">
      <w:r w:rsidRPr="00E369EF">
        <w:t xml:space="preserve">Multiplying both sides of () by </w:t>
      </w:r>
      <w:r w:rsidRPr="00E369EF">
        <w:rPr>
          <w:noProof/>
          <w:position w:val="-12"/>
        </w:rPr>
      </w:r>
      <w:r w:rsidR="001C3287" w:rsidRPr="00E369EF">
        <w:rPr>
          <w:noProof/>
          <w:position w:val="-12"/>
        </w:rPr>
        <w:object w:dxaOrig="639" w:dyaOrig="360" w14:anchorId="2B58F6C4">
          <v:shape id="_x0000_i1054" type="#_x0000_t75" alt="" style="width:33pt;height:20pt;mso-width-percent:0;mso-height-percent:0;mso-width-percent:0;mso-height-percent:0" o:ole="">
            <v:imagedata r:id="rId278" o:title=""/>
          </v:shape>
          <o:OLEObject Type="Embed" ProgID="Equation.DSMT4" ShapeID="_x0000_i1054" DrawAspect="Content" ObjectID="_1840548084" r:id="rId279"/>
        </w:object>
      </w:r>
      <w:r w:rsidRPr="00E369EF">
        <w:t xml:space="preserve">and integrating we arrive at the average probability of </w:t>
      </w:r>
      <w:r w:rsidRPr="00E369EF">
        <w:rPr>
          <w:noProof/>
          <w:position w:val="-4"/>
        </w:rPr>
      </w:r>
      <w:r w:rsidR="001C3287" w:rsidRPr="00E369EF">
        <w:rPr>
          <w:noProof/>
          <w:position w:val="-4"/>
        </w:rPr>
        <w:object w:dxaOrig="279" w:dyaOrig="260" w14:anchorId="7C192C45">
          <v:shape id="_x0000_i1055" type="#_x0000_t75" alt="" style="width:13pt;height:13pt;mso-width-percent:0;mso-height-percent:0;mso-width-percent:0;mso-height-percent:0" o:ole="">
            <v:imagedata r:id="rId280" o:title=""/>
          </v:shape>
          <o:OLEObject Type="Embed" ProgID="Equation.DSMT4" ShapeID="_x0000_i1055" DrawAspect="Content" ObjectID="_1840548085" r:id="rId281"/>
        </w:object>
      </w:r>
      <w:r w:rsidRPr="00E369EF">
        <w:t>,</w:t>
      </w:r>
    </w:p>
    <w:p w:rsidR="001C3287" w:rsidRPr="00E369EF" w:rsidRDefault="001C3287" w:rsidP="00561CCE"/>
    <w:p w:rsidR="001C3287" w:rsidRPr="00E369EF" w:rsidRDefault="001C3287" w:rsidP="00561CCE">
      <w:r w:rsidRPr="00E369EF">
        <w:tab/>
      </w:r>
      <w:r w:rsidRPr="00E369EF">
        <w:rPr>
          <w:noProof/>
          <w:position w:val="-16"/>
        </w:rPr>
      </w:r>
      <w:r w:rsidR="001C3287" w:rsidRPr="00E369EF">
        <w:rPr>
          <w:noProof/>
          <w:position w:val="-16"/>
        </w:rPr>
        <w:object w:dxaOrig="4160" w:dyaOrig="440" w14:anchorId="4436BEBE">
          <v:shape id="_x0000_i1056" type="#_x0000_t75" alt="" style="width:210pt;height:20pt;mso-width-percent:0;mso-height-percent:0;mso-width-percent:0;mso-height-percent:0" o:ole="">
            <v:imagedata r:id="rId282" o:title=""/>
          </v:shape>
          <o:OLEObject Type="Embed" ProgID="Equation.DSMT4" ShapeID="_x0000_i1056" DrawAspect="Content" ObjectID="_1840548086" r:id="rId283"/>
        </w:objec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15</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where we have used the fact that </w:t>
      </w:r>
      <w:r w:rsidRPr="00E369EF">
        <w:rPr>
          <w:noProof/>
          <w:position w:val="-14"/>
        </w:rPr>
      </w:r>
      <w:r w:rsidR="001C3287" w:rsidRPr="00E369EF">
        <w:rPr>
          <w:noProof/>
          <w:position w:val="-14"/>
        </w:rPr>
        <w:object w:dxaOrig="800" w:dyaOrig="380" w14:anchorId="56926879">
          <v:shape id="_x0000_i1057" type="#_x0000_t75" alt="" style="width:39pt;height:20pt;mso-width-percent:0;mso-height-percent:0;mso-width-percent:0;mso-height-percent:0" o:ole="">
            <v:imagedata r:id="rId284" o:title=""/>
          </v:shape>
          <o:OLEObject Type="Embed" ProgID="Equation.DSMT4" ShapeID="_x0000_i1057" DrawAspect="Content" ObjectID="_1840548087" r:id="rId285"/>
        </w:object>
      </w:r>
      <w:r w:rsidRPr="00E369EF">
        <w:t xml:space="preserve">is a density function, hence </w:t>
      </w:r>
      <w:r w:rsidRPr="00E369EF">
        <w:rPr>
          <w:noProof/>
          <w:position w:val="-16"/>
        </w:rPr>
      </w:r>
      <w:r w:rsidR="001C3287" w:rsidRPr="00E369EF">
        <w:rPr>
          <w:noProof/>
          <w:position w:val="-16"/>
        </w:rPr>
        <w:object w:dxaOrig="1480" w:dyaOrig="440" w14:anchorId="38D1761C">
          <v:shape id="_x0000_i1058" type="#_x0000_t75" alt="" style="width:1in;height:20pt;mso-width-percent:0;mso-height-percent:0;mso-width-percent:0;mso-height-percent:0" o:ole="">
            <v:imagedata r:id="rId286" o:title=""/>
          </v:shape>
          <o:OLEObject Type="Embed" ProgID="Equation.DSMT4" ShapeID="_x0000_i1058" DrawAspect="Content" ObjectID="_1840548088" r:id="rId287"/>
        </w:object>
      </w:r>
      <w:r w:rsidRPr="00E369EF">
        <w:t xml:space="preserve">.  </w:t>
      </w:r>
    </w:p>
    <w:p w:rsidR="001C3287" w:rsidRPr="00E369EF" w:rsidRDefault="001C3287" w:rsidP="00561CCE"/>
    <w:p w:rsidR="001C3287" w:rsidRPr="00E369EF" w:rsidRDefault="001C3287" w:rsidP="00561CCE">
      <w:r w:rsidRPr="00E369EF">
        <w:t xml:space="preserve">Though for continuous random variables, () is not well defined because the event </w:t>
      </w:r>
      <w:r w:rsidRPr="00E369EF">
        <w:rPr>
          <w:noProof/>
          <w:position w:val="-6"/>
        </w:rPr>
      </w:r>
      <w:r w:rsidR="001C3287" w:rsidRPr="00E369EF">
        <w:rPr>
          <w:noProof/>
          <w:position w:val="-6"/>
        </w:rPr>
        <w:object w:dxaOrig="639" w:dyaOrig="279" w14:anchorId="413E7669">
          <v:shape id="_x0000_i1059" type="#_x0000_t75" alt="" style="width:33pt;height:13pt;mso-width-percent:0;mso-height-percent:0;mso-width-percent:0;mso-height-percent:0" o:ole="">
            <v:imagedata r:id="rId288" o:title=""/>
          </v:shape>
          <o:OLEObject Type="Embed" ProgID="Equation.DSMT4" ShapeID="_x0000_i1059" DrawAspect="Content" ObjectID="_1840548089" r:id="rId289"/>
        </w:object>
      </w:r>
      <w:r w:rsidRPr="00E369EF">
        <w:t xml:space="preserve">has probability zero, we can use limiting arguments to define the Bayes’ rule for the conditional pdf of </w:t>
      </w:r>
      <w:r w:rsidRPr="00E369EF">
        <w:rPr>
          <w:noProof/>
          <w:position w:val="-6"/>
        </w:rPr>
      </w:r>
      <w:r w:rsidR="001C3287" w:rsidRPr="00E369EF">
        <w:rPr>
          <w:noProof/>
          <w:position w:val="-6"/>
        </w:rPr>
        <w:object w:dxaOrig="639" w:dyaOrig="279" w14:anchorId="13C73D21">
          <v:shape id="_x0000_i1060" type="#_x0000_t75" alt="" style="width:33pt;height:13pt;mso-width-percent:0;mso-height-percent:0;mso-width-percent:0;mso-height-percent:0" o:ole="">
            <v:imagedata r:id="rId290" o:title=""/>
          </v:shape>
          <o:OLEObject Type="Embed" ProgID="Equation.DSMT4" ShapeID="_x0000_i1060" DrawAspect="Content" ObjectID="_1840548090" r:id="rId291"/>
        </w:object>
      </w:r>
      <w:r w:rsidRPr="00E369EF">
        <w:t xml:space="preserve">given </w:t>
      </w:r>
      <w:r w:rsidRPr="00E369EF">
        <w:rPr>
          <w:noProof/>
          <w:position w:val="-10"/>
        </w:rPr>
      </w:r>
      <w:r w:rsidR="001C3287" w:rsidRPr="00E369EF">
        <w:rPr>
          <w:noProof/>
          <w:position w:val="-10"/>
        </w:rPr>
        <w:object w:dxaOrig="600" w:dyaOrig="320" w14:anchorId="2FFF2E1B">
          <v:shape id="_x0000_i1061" type="#_x0000_t75" alt="" style="width:33pt;height:13pt;mso-width-percent:0;mso-height-percent:0;mso-width-percent:0;mso-height-percent:0" o:ole="">
            <v:imagedata r:id="rId292" o:title=""/>
          </v:shape>
          <o:OLEObject Type="Embed" ProgID="Equation.DSMT4" ShapeID="_x0000_i1061" DrawAspect="Content" ObjectID="_1840548091" r:id="rId293"/>
        </w:object>
      </w:r>
      <w:r w:rsidRPr="00E369EF">
        <w:t>as</w:t>
      </w:r>
    </w:p>
    <w:p w:rsidR="001C3287" w:rsidRPr="00E369EF" w:rsidRDefault="001C3287" w:rsidP="00561CCE"/>
    <w:p w:rsidR="001C3287" w:rsidRPr="00E369EF" w:rsidRDefault="001C3287" w:rsidP="00561CCE">
      <w:r w:rsidRPr="00E369EF">
        <w:tab/>
      </w:r>
      <w:r w:rsidRPr="00E369EF">
        <w:rPr>
          <w:noProof/>
          <w:position w:val="-30"/>
        </w:rPr>
      </w:r>
      <w:r w:rsidR="001C3287" w:rsidRPr="00E369EF">
        <w:rPr>
          <w:noProof/>
          <w:position w:val="-30"/>
        </w:rPr>
        <w:object w:dxaOrig="3580" w:dyaOrig="720" w14:anchorId="546D90F5">
          <v:shape id="_x0000_i1062" type="#_x0000_t75" alt="" style="width:176pt;height:39pt;mso-width-percent:0;mso-height-percent:0;mso-width-percent:0;mso-height-percent:0" o:ole="">
            <v:imagedata r:id="rId294" o:title=""/>
          </v:shape>
          <o:OLEObject Type="Embed" ProgID="Equation.DSMT4" ShapeID="_x0000_i1062" DrawAspect="Content" ObjectID="_1840548092" r:id="rId295"/>
        </w:objec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16</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and analogously to (), </w:t>
      </w:r>
    </w:p>
    <w:p w:rsidR="001C3287" w:rsidRPr="00E369EF" w:rsidRDefault="001C3287" w:rsidP="00561CCE"/>
    <w:p w:rsidR="001C3287" w:rsidRPr="00E369EF" w:rsidRDefault="001C3287" w:rsidP="00561CCE">
      <w:r w:rsidRPr="00E369EF">
        <w:tab/>
      </w:r>
      <w:r w:rsidRPr="00E369EF">
        <w:rPr>
          <w:noProof/>
          <w:position w:val="-16"/>
        </w:rPr>
      </w:r>
      <w:r w:rsidR="001C3287" w:rsidRPr="00E369EF">
        <w:rPr>
          <w:noProof/>
          <w:position w:val="-16"/>
        </w:rPr>
        <w:object w:dxaOrig="2560" w:dyaOrig="440" w14:anchorId="73FE9A7C">
          <v:shape id="_x0000_i1063" type="#_x0000_t75" alt="" style="width:131pt;height:20pt;mso-width-percent:0;mso-height-percent:0;mso-width-percent:0;mso-height-percent:0" o:ole="">
            <v:imagedata r:id="rId296" o:title=""/>
          </v:shape>
          <o:OLEObject Type="Embed" ProgID="Equation.DSMT4" ShapeID="_x0000_i1063" DrawAspect="Content" ObjectID="_1840548093" r:id="rId297"/>
        </w:objec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17</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The conditional mean and variance are</w:t>
      </w:r>
    </w:p>
    <w:p w:rsidR="001C3287" w:rsidRPr="00E369EF" w:rsidRDefault="001C3287" w:rsidP="00561CCE"/>
    <w:p w:rsidR="001C3287" w:rsidRPr="00E369EF" w:rsidRDefault="001C3287" w:rsidP="00561CCE">
      <w:r w:rsidRPr="00E369EF">
        <w:tab/>
      </w:r>
      <w:r w:rsidRPr="00E369EF">
        <w:rPr>
          <w:noProof/>
          <w:position w:val="-16"/>
        </w:rPr>
      </w:r>
      <w:r w:rsidR="001C3287" w:rsidRPr="00E369EF">
        <w:rPr>
          <w:noProof/>
          <w:position w:val="-16"/>
        </w:rPr>
        <w:object w:dxaOrig="2360" w:dyaOrig="440" w14:anchorId="13DF4FAD">
          <v:shape id="_x0000_i1064" type="#_x0000_t75" alt="" style="width:118pt;height:20pt;mso-width-percent:0;mso-height-percent:0;mso-width-percent:0;mso-height-percent:0" o:ole="">
            <v:imagedata r:id="rId298" o:title=""/>
          </v:shape>
          <o:OLEObject Type="Embed" ProgID="Equation.DSMT4" ShapeID="_x0000_i1064" DrawAspect="Content" ObjectID="_1840548094" r:id="rId299"/>
        </w:objec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18</w:instrText>
      </w:r>
      <w:r w:rsidRPr="00E369EF">
        <w:rPr>
          <w:noProof/>
        </w:rPr>
        <w:fldChar w:fldCharType="end"/>
      </w:r>
      <w:r w:rsidRPr="00E369EF">
        <w:instrText>)</w:instrText>
      </w:r>
      <w:r w:rsidRPr="00E369EF">
        <w:fldChar w:fldCharType="end"/>
      </w:r>
    </w:p>
    <w:p w:rsidR="001C3287" w:rsidRPr="00E369EF" w:rsidRDefault="001C3287" w:rsidP="00561CCE">
      <w:r w:rsidRPr="00E369EF">
        <w:t>and,</w:t>
      </w:r>
    </w:p>
    <w:p w:rsidR="001C3287" w:rsidRPr="00E369EF" w:rsidRDefault="001C3287" w:rsidP="00561CCE"/>
    <w:p w:rsidR="001C3287" w:rsidRPr="00E369EF" w:rsidRDefault="001C3287" w:rsidP="00561CCE">
      <w:r w:rsidRPr="00E369EF">
        <w:tab/>
      </w:r>
      <w:r w:rsidRPr="00E369EF">
        <w:rPr>
          <w:noProof/>
          <w:position w:val="-24"/>
        </w:rPr>
      </w:r>
      <w:r w:rsidR="001C3287" w:rsidRPr="00E369EF">
        <w:rPr>
          <w:noProof/>
          <w:position w:val="-24"/>
        </w:rPr>
        <w:object w:dxaOrig="5120" w:dyaOrig="600" w14:anchorId="1D723E5A">
          <v:shape id="_x0000_i1065" type="#_x0000_t75" alt="" style="width:255pt;height:33pt;mso-width-percent:0;mso-height-percent:0;mso-width-percent:0;mso-height-percent:0" o:ole="">
            <v:imagedata r:id="rId300" o:title=""/>
          </v:shape>
          <o:OLEObject Type="Embed" ProgID="Equation.DSMT4" ShapeID="_x0000_i1065" DrawAspect="Content" ObjectID="_1840548095" r:id="rId301"/>
        </w:objec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19</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respectively.</w:t>
      </w:r>
    </w:p>
    <w:p w:rsidR="001C3287" w:rsidRPr="00E369EF" w:rsidRDefault="001C3287" w:rsidP="00561CCE"/>
    <w:p w:rsidR="001C3287" w:rsidRDefault="001C3287" w:rsidP="00561CCE">
      <w:r w:rsidRPr="00E369EF">
        <w:t>It is often necessary to apply ()</w:t>
      </w:r>
      <w:r>
        <w:t xml:space="preserve"> for three variables (or more)  x,y,and z which we can do</w:t>
      </w:r>
      <w:r w:rsidRPr="00E369EF">
        <w:t xml:space="preserve"> recursively</w:t>
      </w:r>
      <w:r>
        <w:t xml:space="preserve"> according to the so called chain rule</w:t>
      </w:r>
    </w:p>
    <w:p w:rsidR="001C3287" w:rsidRDefault="001C3287" w:rsidP="00561CCE"/>
    <w:p w:rsidR="001C3287" w:rsidRDefault="001C3287" w:rsidP="00561CCE">
      <w:pPr>
        <w:jc w:val="center"/>
      </w:pPr>
      <w:r>
        <w:rPr>
          <w:noProof/>
          <w:position w:val="-54"/>
        </w:rPr>
        <w:drawing>
          <wp:inline distT="0" distB="0" distL="0" distR="0" wp14:anchorId="10D8F485" wp14:editId="6E29493D">
            <wp:extent cx="2168144" cy="650240"/>
            <wp:effectExtent l="0" t="0" r="0" b="0"/>
            <wp:docPr id="1823734046" name="Picture 1823734046" descr="{&quot;mathml&quot;:&quot;&lt;math style=\&quot;font-family:stix;font-size:12px;\&quot; xmlns=\&quot;http://www.w3.org/1998/Math/MathML\&quot;&gt;&lt;mtable columnspacing=\&quot;0px\&quot; columnalign=\&quot;right center left\&quot;&gt;&lt;mtr&gt;&lt;mtd&gt;&lt;mi&gt;p&lt;/mi&gt;&lt;mfenced&gt;&lt;mrow&gt;&lt;mi&gt;x&lt;/mi&gt;&lt;mo&gt;,&lt;/mo&gt;&lt;mi&gt;y&lt;/mi&gt;&lt;mo&gt;,&lt;/mo&gt;&lt;mi&gt;z&lt;/mi&gt;&lt;/mrow&gt;&lt;/mfenced&gt;&lt;/mtd&gt;&lt;mtd&gt;&lt;mo&gt;=&lt;/mo&gt;&lt;/mtd&gt;&lt;mtd&gt;&lt;mi&gt;p&lt;/mi&gt;&lt;mfenced&gt;&lt;mrow&gt;&lt;mi&gt;x&lt;/mi&gt;&lt;mo&gt;|&lt;/mo&gt;&lt;mi&gt;b&lt;/mi&gt;&lt;/mrow&gt;&lt;/mfenced&gt;&lt;mi&gt;p&lt;/mi&gt;&lt;mfenced&gt;&lt;mi&gt;b&lt;/mi&gt;&lt;/mfenced&gt;&lt;/mtd&gt;&lt;/mtr&gt;&lt;mtr&gt;&lt;mtd/&gt;&lt;mtd&gt;&lt;mo&gt;=&lt;/mo&gt;&lt;/mtd&gt;&lt;mtd&gt;&lt;mi&gt;p&lt;/mi&gt;&lt;mfenced&gt;&lt;mrow&gt;&lt;mi&gt;x&lt;/mi&gt;&lt;mo&gt;|&lt;/mo&gt;&lt;mi&gt;y&lt;/mi&gt;&lt;mo&gt;,&lt;/mo&gt;&lt;mi&gt;z&lt;/mi&gt;&lt;/mrow&gt;&lt;/mfenced&gt;&lt;mi&gt;p&lt;/mi&gt;&lt;mfenced&gt;&lt;mrow&gt;&lt;mi&gt;y&lt;/mi&gt;&lt;mo&gt;,&lt;/mo&gt;&lt;mi&gt;z&lt;/mi&gt;&lt;/mrow&gt;&lt;/mfenced&gt;&lt;/mtd&gt;&lt;/mtr&gt;&lt;mtr&gt;&lt;mtd/&gt;&lt;mtd&gt;&lt;mo&gt;=&lt;/mo&gt;&lt;/mtd&gt;&lt;mtd&gt;&lt;mi&gt;p&lt;/mi&gt;&lt;mfenced&gt;&lt;mrow&gt;&lt;mi&gt;x&lt;/mi&gt;&lt;mo&gt;|&lt;/mo&gt;&lt;mi&gt;y&lt;/mi&gt;&lt;mo&gt;,&lt;/mo&gt;&lt;mi&gt;z&lt;/mi&gt;&lt;/mrow&gt;&lt;/mfenced&gt;&lt;mi&gt;p&lt;/mi&gt;&lt;mfenced&gt;&lt;mrow&gt;&lt;mi&gt;y&lt;/mi&gt;&lt;mo&gt;|&lt;/mo&gt;&lt;mi&gt;z&lt;/mi&gt;&lt;/mrow&gt;&lt;/mfenced&gt;&lt;mi&gt;p&lt;/mi&gt;&lt;mfenced&gt;&lt;mi&gt;z&lt;/mi&gt;&lt;/mfenced&gt;&lt;/mtd&gt;&lt;/mtr&gt;&lt;/mtable&gt;&lt;/math&gt;&quot;,&quot;origin&quot;:&quot;MathType Legacy&quot;,&quot;version&quot;:&quot;v3.18.2&quot;}" title="table row cell p open parentheses x comma y comma z close parentheses end cell equals cell p open parentheses x vertical line b close parentheses p open parentheses b close parentheses end cell row blank equals cell p open parentheses x vertical line y comma z close parentheses p open parentheses y comma z close parentheses end cell row blank equals cell p open parentheses x vertical line y comma z close parentheses p open parentheses y vertical line z close parentheses p open parentheses z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i&gt;p&lt;/mi&gt;&lt;mfenced&gt;&lt;mrow&gt;&lt;mi&gt;x&lt;/mi&gt;&lt;mo&gt;,&lt;/mo&gt;&lt;mi&gt;y&lt;/mi&gt;&lt;mo&gt;,&lt;/mo&gt;&lt;mi&gt;z&lt;/mi&gt;&lt;/mrow&gt;&lt;/mfenced&gt;&lt;/mtd&gt;&lt;mtd&gt;&lt;mo&gt;=&lt;/mo&gt;&lt;/mtd&gt;&lt;mtd&gt;&lt;mi&gt;p&lt;/mi&gt;&lt;mfenced&gt;&lt;mrow&gt;&lt;mi&gt;x&lt;/mi&gt;&lt;mo&gt;|&lt;/mo&gt;&lt;mi&gt;b&lt;/mi&gt;&lt;/mrow&gt;&lt;/mfenced&gt;&lt;mi&gt;p&lt;/mi&gt;&lt;mfenced&gt;&lt;mi&gt;b&lt;/mi&gt;&lt;/mfenced&gt;&lt;/mtd&gt;&lt;/mtr&gt;&lt;mtr&gt;&lt;mtd/&gt;&lt;mtd&gt;&lt;mo&gt;=&lt;/mo&gt;&lt;/mtd&gt;&lt;mtd&gt;&lt;mi&gt;p&lt;/mi&gt;&lt;mfenced&gt;&lt;mrow&gt;&lt;mi&gt;x&lt;/mi&gt;&lt;mo&gt;|&lt;/mo&gt;&lt;mi&gt;y&lt;/mi&gt;&lt;mo&gt;,&lt;/mo&gt;&lt;mi&gt;z&lt;/mi&gt;&lt;/mrow&gt;&lt;/mfenced&gt;&lt;mi&gt;p&lt;/mi&gt;&lt;mfenced&gt;&lt;mrow&gt;&lt;mi&gt;y&lt;/mi&gt;&lt;mo&gt;,&lt;/mo&gt;&lt;mi&gt;z&lt;/mi&gt;&lt;/mrow&gt;&lt;/mfenced&gt;&lt;/mtd&gt;&lt;/mtr&gt;&lt;mtr&gt;&lt;mtd/&gt;&lt;mtd&gt;&lt;mo&gt;=&lt;/mo&gt;&lt;/mtd&gt;&lt;mtd&gt;&lt;mi&gt;p&lt;/mi&gt;&lt;mfenced&gt;&lt;mrow&gt;&lt;mi&gt;x&lt;/mi&gt;&lt;mo&gt;|&lt;/mo&gt;&lt;mi&gt;y&lt;/mi&gt;&lt;mo&gt;,&lt;/mo&gt;&lt;mi&gt;z&lt;/mi&gt;&lt;/mrow&gt;&lt;/mfenced&gt;&lt;mi&gt;p&lt;/mi&gt;&lt;mfenced&gt;&lt;mrow&gt;&lt;mi&gt;y&lt;/mi&gt;&lt;mo&gt;|&lt;/mo&gt;&lt;mi&gt;z&lt;/mi&gt;&lt;/mrow&gt;&lt;/mfenced&gt;&lt;mi&gt;p&lt;/mi&gt;&lt;mfenced&gt;&lt;mi&gt;z&lt;/mi&gt;&lt;/mfenced&gt;&lt;/mtd&gt;&lt;/mtr&gt;&lt;/mtable&gt;&lt;/math&gt;&quot;,&quot;origin&quot;:&quot;MathType Legacy&quot;,&quot;version&quot;:&quot;v3.18.2&quot;}" title="table row cell p open parentheses x comma y comma z close parentheses end cell equals cell p open parentheses x vertical line b close parentheses p open parentheses b close parentheses end cell row blank equals cell p open parentheses x vertical line y comma z close parentheses p open parentheses y comma z close parentheses end cell row blank equals cell p open parentheses x vertical line y comma z close parentheses p open parentheses y vertical line z close parentheses p open parentheses z close parentheses end cell end table"/>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2168144" cy="650240"/>
                    </a:xfrm>
                    <a:prstGeom prst="rect">
                      <a:avLst/>
                    </a:prstGeom>
                  </pic:spPr>
                </pic:pic>
              </a:graphicData>
            </a:graphic>
          </wp:inline>
        </w:drawing>
      </w:r>
    </w:p>
    <w:p w:rsidR="001C3287" w:rsidRDefault="001C3287" w:rsidP="00561CCE">
      <w:r w:rsidRPr="00E369EF">
        <w:t xml:space="preserve"> </w:t>
      </w:r>
    </w:p>
    <w:p w:rsidR="001C3287" w:rsidRDefault="001C3287" w:rsidP="00561CCE"/>
    <w:p w:rsidR="001C3287" w:rsidRPr="00E369EF" w:rsidRDefault="001C3287" w:rsidP="00561CCE">
      <w:r w:rsidRPr="00E369EF">
        <w:t xml:space="preserve"> </w:t>
      </w:r>
      <w:r>
        <w:t>C</w:t>
      </w:r>
      <w:r w:rsidRPr="00E369EF">
        <w:t>onditioning on the additional RV Z gives</w:t>
      </w:r>
    </w:p>
    <w:p w:rsidR="001C3287" w:rsidRPr="00E369EF" w:rsidRDefault="001C3287" w:rsidP="00561CCE"/>
    <w:p w:rsidR="001C3287" w:rsidRPr="00E369EF" w:rsidRDefault="001C3287" w:rsidP="00561CCE">
      <w:r w:rsidRPr="00E369EF">
        <w:tab/>
      </w:r>
      <w:r w:rsidRPr="00E369EF">
        <w:rPr>
          <w:noProof/>
          <w:position w:val="-16"/>
        </w:rPr>
      </w:r>
      <w:r w:rsidR="001C3287" w:rsidRPr="00E369EF">
        <w:rPr>
          <w:noProof/>
          <w:position w:val="-16"/>
        </w:rPr>
        <w:object w:dxaOrig="3720" w:dyaOrig="440" w14:anchorId="40EB8878">
          <v:shape id="_x0000_i1066" type="#_x0000_t75" alt="" style="width:183pt;height:20pt;mso-width-percent:0;mso-height-percent:0;mso-width-percent:0;mso-height-percent:0" o:ole="">
            <v:imagedata r:id="rId303" o:title=""/>
          </v:shape>
          <o:OLEObject Type="Embed" ProgID="Equation.DSMT4" ShapeID="_x0000_i1066" DrawAspect="Content" ObjectID="_1840548096" r:id="rId304"/>
        </w:objec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20</w:instrText>
      </w:r>
      <w:r w:rsidRPr="00E369EF">
        <w:rPr>
          <w:noProof/>
        </w:rPr>
        <w:fldChar w:fldCharType="end"/>
      </w:r>
      <w:r w:rsidRPr="00E369EF">
        <w:instrText>)</w:instrText>
      </w:r>
      <w:r w:rsidRPr="00E369EF">
        <w:fldChar w:fldCharType="end"/>
      </w:r>
    </w:p>
    <w:p w:rsidR="001C3287" w:rsidRPr="00E369EF" w:rsidRDefault="001C3287" w:rsidP="00561CCE">
      <w:pPr>
        <w:rPr>
          <w:lang w:val="es-ES"/>
        </w:rPr>
      </w:pPr>
    </w:p>
    <w:p w:rsidR="001C3287" w:rsidRPr="00E369EF" w:rsidRDefault="001C3287" w:rsidP="00561CCE">
      <w:pPr>
        <w:rPr>
          <w:lang w:val="es-ES"/>
        </w:rPr>
      </w:pPr>
    </w:p>
    <w:p w:rsidR="001C3287" w:rsidRPr="00E369EF" w:rsidRDefault="001C3287" w:rsidP="00561CCE">
      <w:r w:rsidRPr="00E369EF">
        <w:t xml:space="preserve">Example </w:t>
      </w:r>
      <w:fldSimple w:instr=" STYLEREF 1 \s ">
        <w:r>
          <w:rPr>
            <w:noProof/>
          </w:rPr>
          <w:t>7</w:t>
        </w:r>
      </w:fldSimple>
      <w:r w:rsidRPr="00E369EF">
        <w:t>.</w:t>
      </w:r>
      <w:fldSimple w:instr=" SEQ Example \* ARABIC \s 1 ">
        <w:r>
          <w:rPr>
            <w:noProof/>
          </w:rPr>
          <w:t>2</w:t>
        </w:r>
      </w:fldSimple>
      <w:r w:rsidRPr="00E369EF">
        <w:t xml:space="preserve"> – Bernoulli-Gaussian Mixture</w:t>
      </w:r>
    </w:p>
    <w:p w:rsidR="001C3287" w:rsidRPr="00E369EF" w:rsidRDefault="001C3287" w:rsidP="00561CCE"/>
    <w:p w:rsidR="001C3287" w:rsidRPr="00E369EF" w:rsidRDefault="001C3287" w:rsidP="00561CCE">
      <w:r w:rsidRPr="00E369EF">
        <w:t xml:space="preserve">Consider a binary communication system where the received random variable is defined by </w:t>
      </w:r>
      <w:r w:rsidRPr="00E369EF">
        <w:rPr>
          <w:noProof/>
          <w:position w:val="-6"/>
        </w:rPr>
      </w:r>
      <w:r w:rsidR="001C3287" w:rsidRPr="00E369EF">
        <w:rPr>
          <w:noProof/>
          <w:position w:val="-6"/>
        </w:rPr>
        <w:object w:dxaOrig="1160" w:dyaOrig="279" w14:anchorId="5D8999E4">
          <v:shape id="_x0000_i1067" type="#_x0000_t75" alt="" style="width:59pt;height:13pt;mso-width-percent:0;mso-height-percent:0;mso-width-percent:0;mso-height-percent:0" o:ole="">
            <v:imagedata r:id="rId305" o:title=""/>
          </v:shape>
          <o:OLEObject Type="Embed" ProgID="Equation.DSMT4" ShapeID="_x0000_i1067" DrawAspect="Content" ObjectID="_1840548097" r:id="rId306"/>
        </w:object>
      </w:r>
      <w:r w:rsidRPr="00E369EF">
        <w:t xml:space="preserve">, where </w:t>
      </w:r>
      <w:r w:rsidRPr="00E369EF">
        <w:rPr>
          <w:noProof/>
          <w:position w:val="-6"/>
        </w:rPr>
      </w:r>
      <w:r w:rsidR="001C3287" w:rsidRPr="00E369EF">
        <w:rPr>
          <w:noProof/>
          <w:position w:val="-6"/>
        </w:rPr>
        <w:object w:dxaOrig="200" w:dyaOrig="220" w14:anchorId="262CABA3">
          <v:shape id="_x0000_i1068" type="#_x0000_t75" alt="" style="width:6pt;height:13pt;mso-width-percent:0;mso-height-percent:0;mso-width-percent:0;mso-height-percent:0" o:ole="">
            <v:imagedata r:id="rId307" o:title=""/>
          </v:shape>
          <o:OLEObject Type="Embed" ProgID="Equation.DSMT4" ShapeID="_x0000_i1068" DrawAspect="Content" ObjectID="_1840548098" r:id="rId308"/>
        </w:object>
      </w:r>
      <w:r w:rsidRPr="00E369EF">
        <w:t xml:space="preserve">is a constant, </w:t>
      </w:r>
      <w:r w:rsidRPr="00E369EF">
        <w:rPr>
          <w:noProof/>
          <w:position w:val="-4"/>
        </w:rPr>
      </w:r>
      <w:r w:rsidR="001C3287" w:rsidRPr="00E369EF">
        <w:rPr>
          <w:noProof/>
          <w:position w:val="-4"/>
        </w:rPr>
        <w:object w:dxaOrig="240" w:dyaOrig="260" w14:anchorId="052DB587">
          <v:shape id="_x0000_i1069" type="#_x0000_t75" alt="" style="width:13pt;height:13pt;mso-width-percent:0;mso-height-percent:0;mso-width-percent:0;mso-height-percent:0" o:ole="">
            <v:imagedata r:id="rId309" o:title=""/>
          </v:shape>
          <o:OLEObject Type="Embed" ProgID="Equation.DSMT4" ShapeID="_x0000_i1069" DrawAspect="Content" ObjectID="_1840548099" r:id="rId310"/>
        </w:object>
      </w:r>
      <w:r w:rsidRPr="00E369EF">
        <w:t>is a Bernoulli RV with</w:t>
      </w:r>
      <w:r w:rsidRPr="00E369EF">
        <w:rPr>
          <w:noProof/>
          <w:position w:val="-14"/>
        </w:rPr>
      </w:r>
      <w:r w:rsidR="001C3287" w:rsidRPr="00E369EF">
        <w:rPr>
          <w:noProof/>
          <w:position w:val="-14"/>
        </w:rPr>
        <w:object w:dxaOrig="1320" w:dyaOrig="400" w14:anchorId="349EAB1A">
          <v:shape id="_x0000_i1070" type="#_x0000_t75" alt="" style="width:66pt;height:20pt;mso-width-percent:0;mso-height-percent:0;mso-width-percent:0;mso-height-percent:0" o:ole="">
            <v:imagedata r:id="rId311" o:title=""/>
          </v:shape>
          <o:OLEObject Type="Embed" ProgID="Equation.DSMT4" ShapeID="_x0000_i1070" DrawAspect="Content" ObjectID="_1840548100" r:id="rId312"/>
        </w:object>
      </w:r>
      <w:r w:rsidRPr="00E369EF">
        <w:t xml:space="preserve">and </w:t>
      </w:r>
      <w:r w:rsidRPr="00E369EF">
        <w:rPr>
          <w:noProof/>
          <w:position w:val="-14"/>
        </w:rPr>
      </w:r>
      <w:r w:rsidR="001C3287" w:rsidRPr="00E369EF">
        <w:rPr>
          <w:noProof/>
          <w:position w:val="-14"/>
        </w:rPr>
        <w:object w:dxaOrig="1760" w:dyaOrig="400" w14:anchorId="731BAD90">
          <v:shape id="_x0000_i1071" type="#_x0000_t75" alt="" style="width:84pt;height:20pt;mso-width-percent:0;mso-height-percent:0;mso-width-percent:0;mso-height-percent:0" o:ole="">
            <v:imagedata r:id="rId313" o:title=""/>
          </v:shape>
          <o:OLEObject Type="Embed" ProgID="Equation.DSMT4" ShapeID="_x0000_i1071" DrawAspect="Content" ObjectID="_1840548101" r:id="rId314"/>
        </w:object>
      </w:r>
      <w:r w:rsidRPr="00E369EF">
        <w:t xml:space="preserve">, and </w:t>
      </w:r>
      <w:r w:rsidRPr="00E369EF">
        <w:rPr>
          <w:noProof/>
          <w:position w:val="-16"/>
        </w:rPr>
      </w:r>
      <w:r w:rsidR="001C3287" w:rsidRPr="00E369EF">
        <w:rPr>
          <w:noProof/>
          <w:position w:val="-16"/>
        </w:rPr>
        <w:object w:dxaOrig="1460" w:dyaOrig="440" w14:anchorId="7B4D106C">
          <v:shape id="_x0000_i1072" type="#_x0000_t75" alt="" style="width:1in;height:20pt;mso-width-percent:0;mso-height-percent:0;mso-width-percent:0;mso-height-percent:0" o:ole="">
            <v:imagedata r:id="rId315" o:title=""/>
          </v:shape>
          <o:OLEObject Type="Embed" ProgID="Equation.DSMT4" ShapeID="_x0000_i1072" DrawAspect="Content" ObjectID="_1840548102" r:id="rId316"/>
        </w:object>
      </w:r>
      <w:r w:rsidRPr="00E369EF">
        <w:t>.  We have,</w:t>
      </w:r>
    </w:p>
    <w:p w:rsidR="001C3287" w:rsidRPr="00E369EF" w:rsidRDefault="001C3287" w:rsidP="00561CCE"/>
    <w:p w:rsidR="001C3287" w:rsidRPr="00E369EF" w:rsidRDefault="001C3287" w:rsidP="00561CCE">
      <w:pPr>
        <w:jc w:val="center"/>
      </w:pPr>
      <w:r w:rsidRPr="00E369EF">
        <w:rPr>
          <w:noProof/>
          <w:position w:val="-12"/>
        </w:rPr>
      </w:r>
      <w:r w:rsidR="001C3287" w:rsidRPr="00E369EF">
        <w:rPr>
          <w:noProof/>
          <w:position w:val="-12"/>
        </w:rPr>
        <w:object w:dxaOrig="3220" w:dyaOrig="360" w14:anchorId="6EF1D29F">
          <v:shape id="_x0000_i1073" type="#_x0000_t75" alt="" style="width:163pt;height:20pt;mso-width-percent:0;mso-height-percent:0;mso-width-percent:0;mso-height-percent:0" o:ole="">
            <v:imagedata r:id="rId317" o:title=""/>
          </v:shape>
          <o:OLEObject Type="Embed" ProgID="Equation.DSMT4" ShapeID="_x0000_i1073" DrawAspect="Content" ObjectID="_1840548103" r:id="rId318"/>
        </w:object>
      </w:r>
    </w:p>
    <w:p w:rsidR="001C3287" w:rsidRPr="00E369EF" w:rsidRDefault="001C3287" w:rsidP="00561CCE">
      <w:r w:rsidRPr="00E369EF">
        <w:tab/>
      </w:r>
      <w:r w:rsidRPr="00E369EF">
        <w:rPr>
          <w:noProof/>
          <w:position w:val="-16"/>
        </w:rPr>
      </w:r>
      <w:r w:rsidR="001C3287" w:rsidRPr="00E369EF">
        <w:rPr>
          <w:noProof/>
          <w:position w:val="-16"/>
        </w:rPr>
        <w:object w:dxaOrig="2260" w:dyaOrig="440" w14:anchorId="4136B99E">
          <v:shape id="_x0000_i1074" type="#_x0000_t75" alt="" style="width:111pt;height:20pt;mso-width-percent:0;mso-height-percent:0;mso-width-percent:0;mso-height-percent:0" o:ole="">
            <v:imagedata r:id="rId319" o:title=""/>
          </v:shape>
          <o:OLEObject Type="Embed" ProgID="Equation.DSMT4" ShapeID="_x0000_i1074" DrawAspect="Content" ObjectID="_1840548104" r:id="rId320"/>
        </w:object>
      </w:r>
    </w:p>
    <w:p w:rsidR="001C3287" w:rsidRPr="00E369EF" w:rsidRDefault="001C3287" w:rsidP="00561CCE">
      <w:pPr>
        <w:jc w:val="center"/>
      </w:pPr>
      <w:r w:rsidRPr="00E369EF">
        <w:rPr>
          <w:noProof/>
          <w:position w:val="-16"/>
        </w:rPr>
      </w:r>
      <w:r w:rsidR="001C3287" w:rsidRPr="00E369EF">
        <w:rPr>
          <w:noProof/>
          <w:position w:val="-16"/>
        </w:rPr>
        <w:object w:dxaOrig="4280" w:dyaOrig="440" w14:anchorId="050560EE">
          <v:shape id="_x0000_i1075" type="#_x0000_t75" alt="" style="width:3in;height:20pt;mso-width-percent:0;mso-height-percent:0;mso-width-percent:0;mso-height-percent:0" o:ole="">
            <v:imagedata r:id="rId321" o:title=""/>
          </v:shape>
          <o:OLEObject Type="Embed" ProgID="Equation.DSMT4" ShapeID="_x0000_i1075" DrawAspect="Content" ObjectID="_1840548105" r:id="rId322"/>
        </w:object>
      </w:r>
      <w:r w:rsidRPr="00E369EF">
        <w:t xml:space="preserve"> (not Gaussian)</w:t>
      </w:r>
    </w:p>
    <w:p w:rsidR="001C3287" w:rsidRPr="00E369EF" w:rsidRDefault="001C3287" w:rsidP="00561CCE">
      <w:r w:rsidRPr="00E369EF">
        <w:tab/>
      </w:r>
      <w:r w:rsidRPr="00E369EF">
        <w:rPr>
          <w:noProof/>
          <w:position w:val="-36"/>
        </w:rPr>
      </w:r>
      <w:r w:rsidR="001C3287" w:rsidRPr="00E369EF">
        <w:rPr>
          <w:noProof/>
          <w:position w:val="-36"/>
        </w:rPr>
        <w:object w:dxaOrig="4900" w:dyaOrig="840" w14:anchorId="3407A215">
          <v:shape id="_x0000_i1076" type="#_x0000_t75" alt="" style="width:242pt;height:39pt;mso-width-percent:0;mso-height-percent:0;mso-width-percent:0;mso-height-percent:0" o:ole="">
            <v:imagedata r:id="rId323" o:title=""/>
          </v:shape>
          <o:OLEObject Type="Embed" ProgID="Equation.DSMT4" ShapeID="_x0000_i1076" DrawAspect="Content" ObjectID="_1840548106" r:id="rId324"/>
        </w:object>
      </w:r>
    </w:p>
    <w:p w:rsidR="001C3287" w:rsidRPr="00E369EF" w:rsidRDefault="001C3287" w:rsidP="00561CCE">
      <w:pPr>
        <w:jc w:val="center"/>
      </w:pPr>
      <w:r w:rsidRPr="00E369EF">
        <w:rPr>
          <w:noProof/>
          <w:position w:val="-36"/>
        </w:rPr>
      </w:r>
      <w:r w:rsidR="001C3287" w:rsidRPr="00E369EF">
        <w:rPr>
          <w:noProof/>
          <w:position w:val="-36"/>
        </w:rPr>
        <w:object w:dxaOrig="5060" w:dyaOrig="840" w14:anchorId="29B42A07">
          <v:shape id="_x0000_i1077" type="#_x0000_t75" alt="" style="width:256pt;height:39pt;mso-width-percent:0;mso-height-percent:0;mso-width-percent:0;mso-height-percent:0" o:ole="">
            <v:imagedata r:id="rId325" o:title=""/>
          </v:shape>
          <o:OLEObject Type="Embed" ProgID="Equation.DSMT4" ShapeID="_x0000_i1077" DrawAspect="Content" ObjectID="_1840548107" r:id="rId326"/>
        </w:object>
      </w:r>
    </w:p>
    <w:p w:rsidR="001C3287" w:rsidRPr="00E369EF" w:rsidRDefault="001C3287" w:rsidP="00561CCE">
      <w:pPr>
        <w:jc w:val="center"/>
      </w:pPr>
    </w:p>
    <w:p w:rsidR="001C3287" w:rsidRPr="00E369EF" w:rsidRDefault="001C3287" w:rsidP="00561CCE">
      <w:r w:rsidRPr="00E369EF">
        <w:t xml:space="preserve">If </w:t>
      </w:r>
      <w:r w:rsidRPr="00E369EF">
        <w:rPr>
          <w:noProof/>
          <w:position w:val="-6"/>
        </w:rPr>
      </w:r>
      <w:r w:rsidR="001C3287" w:rsidRPr="00E369EF">
        <w:rPr>
          <w:noProof/>
          <w:position w:val="-6"/>
        </w:rPr>
        <w:object w:dxaOrig="800" w:dyaOrig="279" w14:anchorId="13816EC8">
          <v:shape id="_x0000_i1078" type="#_x0000_t75" alt="" style="width:39pt;height:13pt;mso-width-percent:0;mso-height-percent:0;mso-width-percent:0;mso-height-percent:0" o:ole="">
            <v:imagedata r:id="rId327" o:title=""/>
          </v:shape>
          <o:OLEObject Type="Embed" ProgID="Equation.DSMT4" ShapeID="_x0000_i1078" DrawAspect="Content" ObjectID="_1840548108" r:id="rId328"/>
        </w:object>
      </w:r>
      <w:r w:rsidRPr="00E369EF">
        <w:t xml:space="preserve">, </w:t>
      </w:r>
      <w:r w:rsidRPr="00E369EF">
        <w:rPr>
          <w:noProof/>
          <w:position w:val="-12"/>
        </w:rPr>
      </w:r>
      <w:r w:rsidR="001C3287" w:rsidRPr="00E369EF">
        <w:rPr>
          <w:noProof/>
          <w:position w:val="-12"/>
        </w:rPr>
        <w:object w:dxaOrig="1440" w:dyaOrig="380" w14:anchorId="40BEBAB6">
          <v:shape id="_x0000_i1079" type="#_x0000_t75" alt="" style="width:1in;height:20pt;mso-width-percent:0;mso-height-percent:0;mso-width-percent:0;mso-height-percent:0" o:ole="">
            <v:imagedata r:id="rId329" o:title=""/>
          </v:shape>
          <o:OLEObject Type="Embed" ProgID="Equation.DSMT4" ShapeID="_x0000_i1079" DrawAspect="Content" ObjectID="_1840548109" r:id="rId330"/>
        </w:object>
      </w:r>
      <w:r w:rsidRPr="00E369EF">
        <w:t>, and</w:t>
      </w:r>
      <w:r w:rsidRPr="00E369EF">
        <w:rPr>
          <w:noProof/>
          <w:position w:val="-6"/>
        </w:rPr>
      </w:r>
      <w:r w:rsidR="001C3287" w:rsidRPr="00E369EF">
        <w:rPr>
          <w:noProof/>
          <w:position w:val="-6"/>
        </w:rPr>
        <w:object w:dxaOrig="820" w:dyaOrig="279" w14:anchorId="59E684DD">
          <v:shape id="_x0000_i1080" type="#_x0000_t75" alt="" style="width:39pt;height:13pt;mso-width-percent:0;mso-height-percent:0;mso-width-percent:0;mso-height-percent:0" o:ole="">
            <v:imagedata r:id="rId331" o:title=""/>
          </v:shape>
          <o:OLEObject Type="Embed" ProgID="Equation.DSMT4" ShapeID="_x0000_i1080" DrawAspect="Content" ObjectID="_1840548110" r:id="rId332"/>
        </w:object>
      </w:r>
      <w:r w:rsidRPr="00E369EF">
        <w:t>,</w:t>
      </w:r>
    </w:p>
    <w:p w:rsidR="001C3287" w:rsidRPr="00E369EF" w:rsidRDefault="001C3287" w:rsidP="00561CCE"/>
    <w:p w:rsidR="001C3287" w:rsidRPr="00E369EF" w:rsidRDefault="001C3287" w:rsidP="00561CCE">
      <w:r w:rsidRPr="00E369EF">
        <w:tab/>
      </w:r>
      <w:r w:rsidRPr="00E369EF">
        <w:rPr>
          <w:noProof/>
          <w:position w:val="-92"/>
        </w:rPr>
      </w:r>
      <w:r w:rsidR="001C3287" w:rsidRPr="00E369EF">
        <w:rPr>
          <w:noProof/>
          <w:position w:val="-92"/>
        </w:rPr>
        <w:object w:dxaOrig="5980" w:dyaOrig="1960" w14:anchorId="0F28D7C0">
          <v:shape id="_x0000_i1081" type="#_x0000_t75" alt="" style="width:300pt;height:98pt;mso-width-percent:0;mso-height-percent:0;mso-width-percent:0;mso-height-percent:0" o:ole="">
            <v:imagedata r:id="rId333" o:title=""/>
          </v:shape>
          <o:OLEObject Type="Embed" ProgID="Equation.DSMT4" ShapeID="_x0000_i1081" DrawAspect="Content" ObjectID="_1840548111" r:id="rId334"/>
        </w:object>
      </w:r>
    </w:p>
    <w:p w:rsidR="001C3287" w:rsidRPr="00E369EF" w:rsidRDefault="001C3287" w:rsidP="00561CCE"/>
    <w:p w:rsidR="001C3287" w:rsidRPr="00E369EF" w:rsidRDefault="001C3287" w:rsidP="00561CCE">
      <w:r w:rsidRPr="00E369EF">
        <w:t xml:space="preserve">Based on choosing the maximum MAP probability it is more likely a “1”  was transmitted given that </w:t>
      </w:r>
      <w:r w:rsidRPr="00E369EF">
        <w:rPr>
          <w:noProof/>
          <w:position w:val="-6"/>
        </w:rPr>
      </w:r>
      <w:r w:rsidR="001C3287" w:rsidRPr="00E369EF">
        <w:rPr>
          <w:noProof/>
          <w:position w:val="-6"/>
        </w:rPr>
        <w:object w:dxaOrig="820" w:dyaOrig="279" w14:anchorId="162D9AA9">
          <v:shape id="_x0000_i1082" type="#_x0000_t75" alt="" style="width:39pt;height:13pt;mso-width-percent:0;mso-height-percent:0;mso-width-percent:0;mso-height-percent:0" o:ole="">
            <v:imagedata r:id="rId335" o:title=""/>
          </v:shape>
          <o:OLEObject Type="Embed" ProgID="Equation.DSMT4" ShapeID="_x0000_i1082" DrawAspect="Content" ObjectID="_1840548112" r:id="rId336"/>
        </w:object>
      </w:r>
      <w:r w:rsidRPr="00E369EF">
        <w:t xml:space="preserve">. We can also compute other probabilities based on the MAP criterion such as the probability of making an error for that </w:t>
      </w:r>
      <w:r w:rsidRPr="00E369EF">
        <w:rPr>
          <w:noProof/>
          <w:position w:val="-6"/>
        </w:rPr>
      </w:r>
      <w:r w:rsidR="001C3287" w:rsidRPr="00E369EF">
        <w:rPr>
          <w:noProof/>
          <w:position w:val="-6"/>
        </w:rPr>
        <w:object w:dxaOrig="600" w:dyaOrig="279" w14:anchorId="1A703182">
          <v:shape id="_x0000_i1083" type="#_x0000_t75" alt="" style="width:33pt;height:13pt;mso-width-percent:0;mso-height-percent:0;mso-width-percent:0;mso-height-percent:0" o:ole="">
            <v:imagedata r:id="rId337" o:title=""/>
          </v:shape>
          <o:OLEObject Type="Embed" ProgID="Equation.DSMT4" ShapeID="_x0000_i1083" DrawAspect="Content" ObjectID="_1840548113" r:id="rId338"/>
        </w:object>
      </w:r>
      <w:r w:rsidRPr="00E369EF">
        <w:t>.</w:t>
      </w:r>
    </w:p>
    <w:p w:rsidR="001C3287" w:rsidRPr="005A0E2A" w:rsidRDefault="001C3287" w:rsidP="00561CCE">
      <w:pPr>
        <w:pStyle w:val="Heading2"/>
      </w:pPr>
      <w:bookmarkStart w:id="96" w:name="_Toc280363646"/>
      <w:bookmarkStart w:id="97" w:name="_Toc209781755"/>
      <w:bookmarkStart w:id="98" w:name="_Toc209787495"/>
      <w:bookmarkStart w:id="99" w:name="_Toc229857127"/>
      <w:bookmarkStart w:id="100" w:name="_Toc229926181"/>
      <w:r w:rsidRPr="005A0E2A">
        <w:t>Functions and Transformations of Random Variables</w:t>
      </w:r>
      <w:bookmarkEnd w:id="96"/>
      <w:bookmarkEnd w:id="97"/>
      <w:bookmarkEnd w:id="98"/>
      <w:bookmarkEnd w:id="99"/>
      <w:bookmarkEnd w:id="100"/>
    </w:p>
    <w:p w:rsidR="001C3287" w:rsidRPr="00E369EF" w:rsidRDefault="001C3287" w:rsidP="00561CCE">
      <w:r w:rsidRPr="00E369EF">
        <w:fldChar w:fldCharType="begin"/>
      </w:r>
      <w:r w:rsidRPr="00E369EF">
        <w:instrText xml:space="preserve"> MACROBUTTON MTEditEquationSection2 Equation Section (Next)</w:instrText>
      </w:r>
      <w:r w:rsidRPr="00E369EF">
        <w:fldChar w:fldCharType="begin"/>
      </w:r>
      <w:r w:rsidRPr="00E369EF">
        <w:instrText xml:space="preserve"> SEQ MTEqn \r \h \* MERGEFORMAT </w:instrText>
      </w:r>
      <w:r w:rsidRPr="00E369EF">
        <w:fldChar w:fldCharType="end"/>
      </w:r>
      <w:r w:rsidRPr="00E369EF">
        <w:fldChar w:fldCharType="begin"/>
      </w:r>
      <w:r w:rsidRPr="00E369EF">
        <w:instrText xml:space="preserve"> SEQ MTSec \h \* MERGEFORMAT </w:instrText>
      </w:r>
      <w:r w:rsidRPr="00E369EF">
        <w:fldChar w:fldCharType="end"/>
      </w:r>
      <w:r w:rsidRPr="00E369EF">
        <w:fldChar w:fldCharType="end"/>
      </w:r>
    </w:p>
    <w:p w:rsidR="001C3287" w:rsidRPr="00E369EF" w:rsidRDefault="001C3287" w:rsidP="00561CCE"/>
    <w:p w:rsidR="001C3287" w:rsidRPr="00E369EF" w:rsidRDefault="001C3287" w:rsidP="00561CCE">
      <w:r w:rsidRPr="00E369EF">
        <w:t xml:space="preserve">Often it is necessary to determine the pdf of a RV </w:t>
      </w:r>
      <w:r w:rsidRPr="00E369EF">
        <w:rPr>
          <w:noProof/>
          <w:position w:val="-10"/>
        </w:rPr>
        <w:drawing>
          <wp:inline distT="0" distB="0" distL="0" distR="0" wp14:anchorId="665C871B" wp14:editId="06B80A21">
            <wp:extent cx="352425" cy="200025"/>
            <wp:effectExtent l="0" t="0" r="9525" b="9525"/>
            <wp:docPr id="874778370" name="Picture 874778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E369EF">
        <w:t>that is the result of an invertible functional operation</w:t>
      </w:r>
      <w:r w:rsidRPr="00E369EF">
        <w:rPr>
          <w:noProof/>
          <w:position w:val="-10"/>
        </w:rPr>
        <w:drawing>
          <wp:inline distT="0" distB="0" distL="0" distR="0" wp14:anchorId="5D693601" wp14:editId="2849B009">
            <wp:extent cx="381000" cy="200025"/>
            <wp:effectExtent l="0" t="0" r="0" b="9525"/>
            <wp:docPr id="78340304" name="Picture 78340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E369EF">
        <w:t>on another random variable</w:t>
      </w:r>
      <w:r w:rsidRPr="00E369EF">
        <w:rPr>
          <w:noProof/>
          <w:position w:val="-10"/>
        </w:rPr>
        <w:drawing>
          <wp:inline distT="0" distB="0" distL="0" distR="0" wp14:anchorId="2DF323C9" wp14:editId="63B099AE">
            <wp:extent cx="381000" cy="200025"/>
            <wp:effectExtent l="0" t="0" r="0" b="9525"/>
            <wp:docPr id="983921608" name="Picture 98392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381000" cy="200025"/>
                    </a:xfrm>
                    <a:prstGeom prst="rect">
                      <a:avLst/>
                    </a:prstGeom>
                    <a:noFill/>
                    <a:ln>
                      <a:noFill/>
                    </a:ln>
                  </pic:spPr>
                </pic:pic>
              </a:graphicData>
            </a:graphic>
          </wp:inline>
        </w:drawing>
      </w:r>
      <w:r w:rsidRPr="00E369EF">
        <w:t xml:space="preserve"> such that </w:t>
      </w:r>
    </w:p>
    <w:p w:rsidR="001C3287" w:rsidRPr="00E369EF" w:rsidRDefault="001C3287" w:rsidP="00561CCE"/>
    <w:p w:rsidR="001C3287" w:rsidRPr="00E369EF" w:rsidRDefault="001C3287" w:rsidP="00561CCE">
      <w:r w:rsidRPr="00E369EF">
        <w:tab/>
      </w:r>
      <w:r w:rsidRPr="00E369EF">
        <w:rPr>
          <w:noProof/>
          <w:position w:val="-14"/>
        </w:rPr>
        <w:drawing>
          <wp:inline distT="0" distB="0" distL="0" distR="0" wp14:anchorId="090482E1" wp14:editId="0D1D9CFA">
            <wp:extent cx="1057275" cy="257175"/>
            <wp:effectExtent l="0" t="0" r="9525" b="9525"/>
            <wp:docPr id="1890769979" name="Picture 1890769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1057275" cy="2571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By invertible we mean that for every </w:t>
      </w:r>
      <w:r w:rsidRPr="00E369EF">
        <w:rPr>
          <w:noProof/>
          <w:position w:val="-12"/>
        </w:rPr>
        <w:drawing>
          <wp:inline distT="0" distB="0" distL="0" distR="0" wp14:anchorId="441BCEE1" wp14:editId="79DC6015">
            <wp:extent cx="152400" cy="228600"/>
            <wp:effectExtent l="0" t="0" r="0" b="0"/>
            <wp:docPr id="1124483768" name="Picture 112448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rsidRPr="00E369EF">
        <w:t xml:space="preserve"> there exists a value </w:t>
      </w:r>
      <w:r w:rsidRPr="00E369EF">
        <w:rPr>
          <w:noProof/>
          <w:position w:val="-12"/>
        </w:rPr>
        <w:drawing>
          <wp:inline distT="0" distB="0" distL="0" distR="0" wp14:anchorId="165EF75F" wp14:editId="5444C702">
            <wp:extent cx="609600" cy="228600"/>
            <wp:effectExtent l="0" t="0" r="0" b="0"/>
            <wp:docPr id="959576391" name="Picture 959576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609600" cy="228600"/>
                    </a:xfrm>
                    <a:prstGeom prst="rect">
                      <a:avLst/>
                    </a:prstGeom>
                    <a:noFill/>
                    <a:ln>
                      <a:noFill/>
                    </a:ln>
                  </pic:spPr>
                </pic:pic>
              </a:graphicData>
            </a:graphic>
          </wp:inline>
        </w:drawing>
      </w:r>
      <w:r w:rsidRPr="00E369EF">
        <w:t>.  We must consider two regions, or intervals on the real line in the one dimensional case.  The first is the interval</w:t>
      </w:r>
      <w:r w:rsidRPr="00E369EF">
        <w:rPr>
          <w:noProof/>
          <w:position w:val="-12"/>
        </w:rPr>
        <w:drawing>
          <wp:inline distT="0" distB="0" distL="0" distR="0" wp14:anchorId="6D938D36" wp14:editId="509D49A0">
            <wp:extent cx="228600" cy="238125"/>
            <wp:effectExtent l="0" t="0" r="0" b="9525"/>
            <wp:docPr id="2106031513" name="Picture 210603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228600" cy="238125"/>
                    </a:xfrm>
                    <a:prstGeom prst="rect">
                      <a:avLst/>
                    </a:prstGeom>
                    <a:noFill/>
                    <a:ln>
                      <a:noFill/>
                    </a:ln>
                  </pic:spPr>
                </pic:pic>
              </a:graphicData>
            </a:graphic>
          </wp:inline>
        </w:drawing>
      </w:r>
      <w:r w:rsidRPr="00E369EF">
        <w:t xml:space="preserve"> such that </w:t>
      </w:r>
      <w:r w:rsidRPr="00E369EF">
        <w:rPr>
          <w:noProof/>
          <w:position w:val="-12"/>
        </w:rPr>
        <w:drawing>
          <wp:inline distT="0" distB="0" distL="0" distR="0" wp14:anchorId="3D1E6674" wp14:editId="524D361F">
            <wp:extent cx="504825" cy="238125"/>
            <wp:effectExtent l="0" t="0" r="9525" b="9525"/>
            <wp:docPr id="1181077085" name="Picture 118107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504825" cy="238125"/>
                    </a:xfrm>
                    <a:prstGeom prst="rect">
                      <a:avLst/>
                    </a:prstGeom>
                    <a:noFill/>
                    <a:ln>
                      <a:noFill/>
                    </a:ln>
                  </pic:spPr>
                </pic:pic>
              </a:graphicData>
            </a:graphic>
          </wp:inline>
        </w:drawing>
      </w:r>
      <w:r w:rsidRPr="00E369EF">
        <w:t>.  The second is the interval</w:t>
      </w:r>
      <w:r w:rsidRPr="00E369EF">
        <w:rPr>
          <w:noProof/>
          <w:position w:val="-14"/>
        </w:rPr>
        <w:drawing>
          <wp:inline distT="0" distB="0" distL="0" distR="0" wp14:anchorId="77223620" wp14:editId="768354EB">
            <wp:extent cx="228600" cy="257175"/>
            <wp:effectExtent l="0" t="0" r="0" b="9525"/>
            <wp:docPr id="1267283337" name="Picture 1267283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228600" cy="257175"/>
                    </a:xfrm>
                    <a:prstGeom prst="rect">
                      <a:avLst/>
                    </a:prstGeom>
                    <a:noFill/>
                    <a:ln>
                      <a:noFill/>
                    </a:ln>
                  </pic:spPr>
                </pic:pic>
              </a:graphicData>
            </a:graphic>
          </wp:inline>
        </w:drawing>
      </w:r>
      <w:r w:rsidRPr="00E369EF">
        <w:t xml:space="preserve"> such that derived RV </w:t>
      </w:r>
      <w:r w:rsidRPr="00E369EF">
        <w:rPr>
          <w:noProof/>
          <w:position w:val="-12"/>
        </w:rPr>
        <w:drawing>
          <wp:inline distT="0" distB="0" distL="0" distR="0" wp14:anchorId="275DBFC5" wp14:editId="5292C0E8">
            <wp:extent cx="942975" cy="238125"/>
            <wp:effectExtent l="0" t="0" r="9525" b="9525"/>
            <wp:docPr id="1906030596" name="Picture 1906030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942975" cy="238125"/>
                    </a:xfrm>
                    <a:prstGeom prst="rect">
                      <a:avLst/>
                    </a:prstGeom>
                    <a:noFill/>
                    <a:ln>
                      <a:noFill/>
                    </a:ln>
                  </pic:spPr>
                </pic:pic>
              </a:graphicData>
            </a:graphic>
          </wp:inline>
        </w:drawing>
      </w:r>
      <w:r w:rsidRPr="00E369EF">
        <w:t xml:space="preserve">.  Because these two regions correspond to the same event, i.e. are the result of the same underlying set of outcomes </w:t>
      </w:r>
      <w:r w:rsidRPr="00E369EF">
        <w:rPr>
          <w:noProof/>
          <w:position w:val="-10"/>
        </w:rPr>
        <w:drawing>
          <wp:inline distT="0" distB="0" distL="0" distR="0" wp14:anchorId="62FF640A" wp14:editId="7AADB2B7">
            <wp:extent cx="409575" cy="200025"/>
            <wp:effectExtent l="0" t="0" r="9525" b="9525"/>
            <wp:docPr id="81791904" name="Picture 81791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90" cstate="print">
                      <a:extLst>
                        <a:ext uri="{28A0092B-C50C-407E-A947-70E740481C1C}">
                          <a14:useLocalDpi xmlns:a14="http://schemas.microsoft.com/office/drawing/2010/main" val="0"/>
                        </a:ext>
                      </a:extLst>
                    </a:blip>
                    <a:srcRect/>
                    <a:stretch>
                      <a:fillRect/>
                    </a:stretch>
                  </pic:blipFill>
                  <pic:spPr bwMode="auto">
                    <a:xfrm>
                      <a:off x="0" y="0"/>
                      <a:ext cx="409575" cy="200025"/>
                    </a:xfrm>
                    <a:prstGeom prst="rect">
                      <a:avLst/>
                    </a:prstGeom>
                    <a:noFill/>
                    <a:ln>
                      <a:noFill/>
                    </a:ln>
                  </pic:spPr>
                </pic:pic>
              </a:graphicData>
            </a:graphic>
          </wp:inline>
        </w:drawing>
      </w:r>
      <w:r w:rsidRPr="00E369EF">
        <w:t xml:space="preserve"> of a random experiment, the probabilities of these two events must be equal.  We then have the fundamental equation governing functions of a random variable</w:t>
      </w:r>
    </w:p>
    <w:p w:rsidR="001C3287" w:rsidRPr="00E369EF" w:rsidRDefault="001C3287" w:rsidP="00561CCE"/>
    <w:p w:rsidR="001C3287" w:rsidRPr="00E369EF" w:rsidRDefault="001C3287" w:rsidP="00561CCE">
      <w:r w:rsidRPr="00E369EF">
        <w:tab/>
      </w:r>
      <w:r w:rsidRPr="00E369EF">
        <w:rPr>
          <w:noProof/>
          <w:position w:val="-16"/>
        </w:rPr>
        <w:drawing>
          <wp:inline distT="0" distB="0" distL="0" distR="0" wp14:anchorId="74AE0393" wp14:editId="52CC0A39">
            <wp:extent cx="2095500" cy="276225"/>
            <wp:effectExtent l="0" t="0" r="0" b="9525"/>
            <wp:docPr id="1692636358" name="Picture 1692636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2095500" cy="2762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101" w:name="ZEqnNum349916"/>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2</w:instrText>
      </w:r>
      <w:r w:rsidRPr="00E369EF">
        <w:rPr>
          <w:noProof/>
        </w:rPr>
        <w:fldChar w:fldCharType="end"/>
      </w:r>
      <w:r w:rsidRPr="00E369EF">
        <w:instrText>)</w:instrText>
      </w:r>
      <w:bookmarkEnd w:id="101"/>
      <w:r w:rsidRPr="00E369EF">
        <w:fldChar w:fldCharType="end"/>
      </w:r>
    </w:p>
    <w:p w:rsidR="001C3287" w:rsidRPr="00E369EF" w:rsidRDefault="001C3287" w:rsidP="00561CCE"/>
    <w:p w:rsidR="001C3287" w:rsidRPr="00E369EF" w:rsidRDefault="001C3287" w:rsidP="00561CCE">
      <w:r w:rsidRPr="00E369EF">
        <w:t>From here we may use this relationship directly to find the CDF and then differentiate to find the pdf, or we may find the pdf directly by finding the scale or stretching factor relating the two intervals.</w:t>
      </w:r>
    </w:p>
    <w:p w:rsidR="001C3287" w:rsidRPr="00E369EF" w:rsidRDefault="001C3287" w:rsidP="00561CCE"/>
    <w:p w:rsidR="001C3287" w:rsidRPr="00E369EF" w:rsidRDefault="001C3287" w:rsidP="00561CCE"/>
    <w:p w:rsidR="001C3287" w:rsidRPr="005A0E2A" w:rsidRDefault="001C3287" w:rsidP="00561CCE">
      <w:pPr>
        <w:pStyle w:val="Heading3"/>
      </w:pPr>
      <w:bookmarkStart w:id="102" w:name="_Toc280363647"/>
      <w:bookmarkStart w:id="103" w:name="_Toc209781756"/>
      <w:bookmarkStart w:id="104" w:name="_Toc209787496"/>
      <w:bookmarkStart w:id="105" w:name="_Toc229857128"/>
      <w:bookmarkStart w:id="106" w:name="_Toc229926182"/>
      <w:r w:rsidRPr="005A0E2A">
        <w:t>Linear Transformations</w:t>
      </w:r>
      <w:bookmarkEnd w:id="102"/>
      <w:bookmarkEnd w:id="103"/>
      <w:bookmarkEnd w:id="104"/>
      <w:bookmarkEnd w:id="105"/>
      <w:bookmarkEnd w:id="106"/>
    </w:p>
    <w:p w:rsidR="001C3287" w:rsidRPr="00E369EF" w:rsidRDefault="001C3287" w:rsidP="00561CCE"/>
    <w:p w:rsidR="001C3287" w:rsidRPr="00E369EF" w:rsidRDefault="001C3287" w:rsidP="00561CCE">
      <w:r w:rsidRPr="00E369EF">
        <w:t>Density functions resulting from linear transformations, or more specifically, affine transformations of the form</w:t>
      </w:r>
    </w:p>
    <w:p w:rsidR="001C3287" w:rsidRPr="00E369EF" w:rsidRDefault="001C3287" w:rsidP="00561CCE"/>
    <w:p w:rsidR="001C3287" w:rsidRPr="00E369EF" w:rsidRDefault="001C3287" w:rsidP="00561CCE">
      <w:r w:rsidRPr="00E369EF">
        <w:tab/>
      </w:r>
      <w:r w:rsidRPr="00E369EF">
        <w:rPr>
          <w:noProof/>
          <w:position w:val="-6"/>
        </w:rPr>
        <w:drawing>
          <wp:inline distT="0" distB="0" distL="0" distR="0" wp14:anchorId="78B1153B" wp14:editId="3C88612F">
            <wp:extent cx="695325" cy="180975"/>
            <wp:effectExtent l="0" t="0" r="9525" b="9525"/>
            <wp:docPr id="1427283318" name="Picture 1427283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695325" cy="1809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107" w:name="ZEqnNum911831"/>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3</w:instrText>
      </w:r>
      <w:r w:rsidRPr="00E369EF">
        <w:rPr>
          <w:noProof/>
        </w:rPr>
        <w:fldChar w:fldCharType="end"/>
      </w:r>
      <w:r w:rsidRPr="00E369EF">
        <w:instrText>)</w:instrText>
      </w:r>
      <w:bookmarkEnd w:id="107"/>
      <w:r w:rsidRPr="00E369EF">
        <w:fldChar w:fldCharType="end"/>
      </w:r>
    </w:p>
    <w:p w:rsidR="001C3287" w:rsidRPr="00E369EF" w:rsidRDefault="001C3287" w:rsidP="00561CCE"/>
    <w:p w:rsidR="001C3287" w:rsidRPr="00E369EF" w:rsidRDefault="001C3287" w:rsidP="00561CCE">
      <w:r w:rsidRPr="00E369EF">
        <w:t>are easy to determine because the mapping is one-to-one, monotonic, and the probability scale factor is a constant.  For such transformations it is instructive to use the first method.  Diagrammed in Figure () is the mapping between two equivalent regions with corresponding probabilities</w:t>
      </w:r>
    </w:p>
    <w:p w:rsidR="001C3287" w:rsidRPr="00E369EF" w:rsidRDefault="001C3287" w:rsidP="00561CCE">
      <w:r w:rsidRPr="00E369EF">
        <w:t xml:space="preserve"> </w:t>
      </w:r>
      <w:r w:rsidRPr="00E369EF">
        <w:rPr>
          <w:noProof/>
        </w:rPr>
        <mc:AlternateContent>
          <mc:Choice Requires="wpc">
            <w:drawing>
              <wp:inline distT="0" distB="0" distL="0" distR="0" wp14:anchorId="57051F5D" wp14:editId="7A912413">
                <wp:extent cx="5486400" cy="2504440"/>
                <wp:effectExtent l="0" t="0" r="0" b="2540"/>
                <wp:docPr id="2072926938"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152779840" name="Group 17"/>
                        <wpg:cNvGrpSpPr>
                          <a:grpSpLocks/>
                        </wpg:cNvGrpSpPr>
                        <wpg:grpSpPr bwMode="auto">
                          <a:xfrm>
                            <a:off x="1548384" y="253797"/>
                            <a:ext cx="2229612" cy="2012088"/>
                            <a:chOff x="4687" y="8369"/>
                            <a:chExt cx="2926" cy="2639"/>
                          </a:xfrm>
                        </wpg:grpSpPr>
                        <wps:wsp>
                          <wps:cNvPr id="716918094" name="Line 18"/>
                          <wps:cNvCnPr>
                            <a:cxnSpLocks noChangeShapeType="1"/>
                          </wps:cNvCnPr>
                          <wps:spPr bwMode="auto">
                            <a:xfrm>
                              <a:off x="6355" y="8369"/>
                              <a:ext cx="1" cy="263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1746612945" name="Line 19"/>
                          <wps:cNvCnPr>
                            <a:cxnSpLocks noChangeShapeType="1"/>
                          </wps:cNvCnPr>
                          <wps:spPr bwMode="auto">
                            <a:xfrm>
                              <a:off x="4688" y="9978"/>
                              <a:ext cx="2925"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77293237" name="Line 20"/>
                          <wps:cNvCnPr>
                            <a:cxnSpLocks noChangeShapeType="1"/>
                          </wps:cNvCnPr>
                          <wps:spPr bwMode="auto">
                            <a:xfrm>
                              <a:off x="6347" y="8938"/>
                              <a:ext cx="201" cy="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08690064" name="Line 21"/>
                          <wps:cNvCnPr>
                            <a:cxnSpLocks noChangeShapeType="1"/>
                          </wps:cNvCnPr>
                          <wps:spPr bwMode="auto">
                            <a:xfrm>
                              <a:off x="6559" y="8944"/>
                              <a:ext cx="1" cy="102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225605141" name="Rectangle 22"/>
                          <wps:cNvSpPr>
                            <a:spLocks noChangeArrowheads="1"/>
                          </wps:cNvSpPr>
                          <wps:spPr bwMode="auto">
                            <a:xfrm>
                              <a:off x="4687" y="9949"/>
                              <a:ext cx="1869" cy="59"/>
                            </a:xfrm>
                            <a:prstGeom prst="rect">
                              <a:avLst/>
                            </a:prstGeom>
                            <a:solidFill>
                              <a:srgbClr val="FF6600"/>
                            </a:solidFill>
                            <a:ln w="9525">
                              <a:solidFill>
                                <a:srgbClr val="FF6600"/>
                              </a:solidFill>
                              <a:miter lim="800000"/>
                              <a:headEnd/>
                              <a:tailEnd/>
                            </a:ln>
                          </wps:spPr>
                          <wps:bodyPr rot="0" vert="horz" wrap="square" lIns="91440" tIns="45720" rIns="91440" bIns="45720" anchor="t" anchorCtr="0" upright="1">
                            <a:noAutofit/>
                          </wps:bodyPr>
                        </wps:wsp>
                        <wps:wsp>
                          <wps:cNvPr id="869326641" name="Rectangle 23"/>
                          <wps:cNvSpPr>
                            <a:spLocks noChangeArrowheads="1"/>
                          </wps:cNvSpPr>
                          <wps:spPr bwMode="auto">
                            <a:xfrm>
                              <a:off x="6320" y="8932"/>
                              <a:ext cx="72" cy="2076"/>
                            </a:xfrm>
                            <a:prstGeom prst="rect">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wps:wsp>
                          <wps:cNvPr id="987411408" name="Line 24"/>
                          <wps:cNvCnPr>
                            <a:cxnSpLocks noChangeShapeType="1"/>
                          </wps:cNvCnPr>
                          <wps:spPr bwMode="auto">
                            <a:xfrm flipH="1">
                              <a:off x="5738" y="8436"/>
                              <a:ext cx="1050" cy="2277"/>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pic:pic xmlns:pic="http://schemas.openxmlformats.org/drawingml/2006/picture">
                        <pic:nvPicPr>
                          <pic:cNvPr id="1323118141" name="Picture 25"/>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3793998" y="1421418"/>
                            <a:ext cx="177546" cy="164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0023520" name="Picture 26"/>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2765298" y="81551"/>
                            <a:ext cx="140208" cy="1646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6966710" name="Picture 27"/>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2930652" y="1497634"/>
                            <a:ext cx="127254" cy="13947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85239628" name="Picture 28"/>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2155698" y="621156"/>
                            <a:ext cx="647700" cy="20273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87560863" name="Picture 29"/>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3165348" y="176820"/>
                            <a:ext cx="699516" cy="1768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49585636" name="Picture 30"/>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2181606" y="1509828"/>
                            <a:ext cx="204978" cy="22940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44410555" name="Picture 31"/>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2588514" y="1579946"/>
                            <a:ext cx="191262" cy="229409"/>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301D416E" id="Canvas 15" o:spid="_x0000_s1026" editas="canvas" style="width:6in;height:197.2pt;mso-position-horizontal-relative:char;mso-position-vertical-relative:line" coordsize="54864,25044"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">
                <v:shape id="_x0000_s1027" type="#_x0000_t75" style="position:absolute;width:54864;height:25044;visibility:visible;mso-wrap-style:square">
                  <v:fill o:detectmouseclick="t"/>
                  <v:path o:connecttype="none"/>
                </v:shape>
                <v:group id="Group 17" o:spid="_x0000_s1028" style="position:absolute;left:15483;top:2537;width:22296;height:20121" coordorigin="4687,8369" coordsize="2926,26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">
                  <v:line id="Line 18" o:spid="_x0000_s1029" style="position:absolute;visibility:visible;mso-wrap-style:square" from="6355,8369" to="6356,11004"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">
                    <v:stroke startarrow="block"/>
                  </v:line>
                  <v:line id="Line 19" o:spid="_x0000_s1030" style="position:absolute;visibility:visible;mso-wrap-style:square" from="4688,9978" to="7613,997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">
                    <v:stroke endarrow="block"/>
                  </v:line>
                  <v:line id="Line 20" o:spid="_x0000_s1031" style="position:absolute;visibility:visible;mso-wrap-style:square" from="6347,8938" to="6548,893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">
                    <v:stroke dashstyle="dash"/>
                  </v:line>
                  <v:line id="Line 21" o:spid="_x0000_s1032" style="position:absolute;visibility:visible;mso-wrap-style:square" from="6559,8944" to="6560,997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">
                    <v:stroke dashstyle="dash"/>
                  </v:line>
                  <v:rect id="Rectangle 22" o:spid="_x0000_s1033" style="position:absolute;left:4687;top:9949;width:1869;height:5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" fillcolor="#f60" strokecolor="#f60"/>
                  <v:rect id="Rectangle 23" o:spid="_x0000_s1034" style="position:absolute;left:6320;top:8932;width:72;height:207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" fillcolor="black"/>
                  <v:line id="Line 24" o:spid="_x0000_s1035" style="position:absolute;flip:x;visibility:visible;mso-wrap-style:square" from="5738,8436" to="6788,107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" strokeweight="1.5pt"/>
                </v:group>
                <v:shape id="Picture 25" o:spid="_x0000_s1036" type="#_x0000_t75" style="position:absolute;left:37939;top:14214;width:1776;height:16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">
                  <v:imagedata r:id="rId357" o:title=""/>
                </v:shape>
                <v:shape id="Picture 26" o:spid="_x0000_s1037" type="#_x0000_t75" style="position:absolute;left:27652;top:815;width:1403;height:164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">
                  <v:imagedata r:id="rId358" o:title=""/>
                </v:shape>
                <v:shape id="Picture 27" o:spid="_x0000_s1038" type="#_x0000_t75" style="position:absolute;left:29306;top:14976;width:1273;height:13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">
                  <v:imagedata r:id="rId359" o:title=""/>
                </v:shape>
                <v:shape id="Picture 28" o:spid="_x0000_s1039" type="#_x0000_t75" style="position:absolute;left:21556;top:6211;width:6477;height:20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">
                  <v:imagedata r:id="rId360" o:title=""/>
                </v:shape>
                <v:shape id="Picture 29" o:spid="_x0000_s1040" type="#_x0000_t75" style="position:absolute;left:31653;top:1768;width:6995;height:176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">
                  <v:imagedata r:id="rId361" o:title=""/>
                </v:shape>
                <v:shape id="Picture 30" o:spid="_x0000_s1041" type="#_x0000_t75" style="position:absolute;left:21816;top:15098;width:2049;height:22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">
                  <v:imagedata r:id="rId362" o:title=""/>
                </v:shape>
                <v:shape id="Picture 31" o:spid="_x0000_s1042" type="#_x0000_t75" style="position:absolute;left:25885;top:15799;width:1912;height:229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">
                  <v:imagedata r:id="rId363" o:title=""/>
                </v:shape>
                <w10:anchorlock/>
              </v:group>
            </w:pict>
          </mc:Fallback>
        </mc:AlternateContent>
      </w:r>
    </w:p>
    <w:p w:rsidR="001C3287" w:rsidRPr="00E369EF" w:rsidRDefault="001C3287" w:rsidP="00561CCE">
      <w:r w:rsidRPr="00E369EF">
        <w:tab/>
      </w:r>
      <w:r w:rsidRPr="00E369EF">
        <w:rPr>
          <w:noProof/>
          <w:position w:val="-32"/>
        </w:rPr>
        <w:drawing>
          <wp:inline distT="0" distB="0" distL="0" distR="0" wp14:anchorId="2D21DF52" wp14:editId="07810E5B">
            <wp:extent cx="4048125" cy="485775"/>
            <wp:effectExtent l="0" t="0" r="9525" b="9525"/>
            <wp:docPr id="163219446" name="Picture 163219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364" cstate="print">
                      <a:extLst>
                        <a:ext uri="{28A0092B-C50C-407E-A947-70E740481C1C}">
                          <a14:useLocalDpi xmlns:a14="http://schemas.microsoft.com/office/drawing/2010/main" val="0"/>
                        </a:ext>
                      </a:extLst>
                    </a:blip>
                    <a:srcRect/>
                    <a:stretch>
                      <a:fillRect/>
                    </a:stretch>
                  </pic:blipFill>
                  <pic:spPr bwMode="auto">
                    <a:xfrm>
                      <a:off x="0" y="0"/>
                      <a:ext cx="4048125" cy="4857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108" w:name="ZEqnNum711656"/>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4</w:instrText>
      </w:r>
      <w:r w:rsidRPr="00E369EF">
        <w:rPr>
          <w:noProof/>
        </w:rPr>
        <w:fldChar w:fldCharType="end"/>
      </w:r>
      <w:r w:rsidRPr="00E369EF">
        <w:instrText>)</w:instrText>
      </w:r>
      <w:bookmarkEnd w:id="108"/>
      <w:r w:rsidRPr="00E369EF">
        <w:fldChar w:fldCharType="end"/>
      </w:r>
    </w:p>
    <w:p w:rsidR="001C3287" w:rsidRPr="00E369EF" w:rsidRDefault="001C3287" w:rsidP="00561CCE"/>
    <w:p w:rsidR="001C3287" w:rsidRPr="00E369EF" w:rsidRDefault="001C3287" w:rsidP="00561CCE">
      <w:r>
        <w:t>By equivalent regions it is meant that the regions are derived from the same probabilistic event</w:t>
      </w:r>
      <w:r w:rsidRPr="00E369EF">
        <w:t xml:space="preserve"> The pdf of </w:t>
      </w:r>
      <w:r w:rsidRPr="00E369EF">
        <w:rPr>
          <w:noProof/>
          <w:position w:val="-4"/>
        </w:rPr>
        <w:drawing>
          <wp:inline distT="0" distB="0" distL="0" distR="0" wp14:anchorId="7D106A0F" wp14:editId="79C1B9B5">
            <wp:extent cx="142875" cy="161925"/>
            <wp:effectExtent l="0" t="0" r="9525" b="9525"/>
            <wp:docPr id="1807894571" name="Picture 1807894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365"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369EF">
        <w:t xml:space="preserve">is found by differentiating </w:t>
      </w:r>
      <w:r w:rsidRPr="00E369EF">
        <w:fldChar w:fldCharType="begin"/>
      </w:r>
      <w:r w:rsidRPr="00E369EF">
        <w:instrText xml:space="preserve"> GOTOBUTTON ZEqnNum711656  \* MERGEFORMAT </w:instrText>
      </w:r>
      <w:fldSimple w:instr=" REF ZEqnNum711656 \! \* MERGEFORMAT ">
        <w:r w:rsidRPr="00E369EF">
          <w:instrText>(</w:instrText>
        </w:r>
        <w:r>
          <w:instrText>7</w:instrText>
        </w:r>
        <w:r w:rsidRPr="00E369EF">
          <w:instrText>.</w:instrText>
        </w:r>
        <w:r>
          <w:instrText>6</w:instrText>
        </w:r>
        <w:r w:rsidRPr="00E369EF">
          <w:instrText>.</w:instrText>
        </w:r>
        <w:r>
          <w:instrText>4</w:instrText>
        </w:r>
        <w:r w:rsidRPr="00E369EF">
          <w:instrText>)</w:instrText>
        </w:r>
      </w:fldSimple>
      <w:r w:rsidRPr="00E369EF">
        <w:fldChar w:fldCharType="end"/>
      </w:r>
      <w:r w:rsidRPr="00E369EF">
        <w:t xml:space="preserve"> wrt</w:t>
      </w:r>
      <w:r w:rsidRPr="00E369EF">
        <w:rPr>
          <w:noProof/>
          <w:position w:val="-10"/>
        </w:rPr>
        <w:drawing>
          <wp:inline distT="0" distB="0" distL="0" distR="0" wp14:anchorId="17FE4320" wp14:editId="1061EB89">
            <wp:extent cx="142875" cy="161925"/>
            <wp:effectExtent l="0" t="0" r="9525" b="9525"/>
            <wp:docPr id="666888140" name="Picture 66688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366"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369EF">
        <w:t xml:space="preserve">yielding </w:t>
      </w:r>
    </w:p>
    <w:p w:rsidR="001C3287" w:rsidRPr="00E369EF" w:rsidRDefault="001C3287" w:rsidP="00561CCE"/>
    <w:p w:rsidR="001C3287" w:rsidRPr="00E369EF" w:rsidRDefault="001C3287" w:rsidP="00561CCE">
      <w:r w:rsidRPr="00E369EF">
        <w:tab/>
      </w:r>
      <w:r w:rsidRPr="00E369EF">
        <w:rPr>
          <w:noProof/>
          <w:position w:val="-68"/>
        </w:rPr>
        <w:drawing>
          <wp:inline distT="0" distB="0" distL="0" distR="0" wp14:anchorId="17959022" wp14:editId="5FC72604">
            <wp:extent cx="1381125" cy="942975"/>
            <wp:effectExtent l="0" t="0" r="9525" b="9525"/>
            <wp:docPr id="467787888" name="Picture 467787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367" cstate="print">
                      <a:extLst>
                        <a:ext uri="{28A0092B-C50C-407E-A947-70E740481C1C}">
                          <a14:useLocalDpi xmlns:a14="http://schemas.microsoft.com/office/drawing/2010/main" val="0"/>
                        </a:ext>
                      </a:extLst>
                    </a:blip>
                    <a:srcRect/>
                    <a:stretch>
                      <a:fillRect/>
                    </a:stretch>
                  </pic:blipFill>
                  <pic:spPr bwMode="auto">
                    <a:xfrm>
                      <a:off x="0" y="0"/>
                      <a:ext cx="1381125" cy="9429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where the absolute value is needed because the intervals are affected identically regardless of the direction of the line.  We see then that the slope of the line has the effect of dilating and then scaling</w:t>
      </w:r>
      <w:r w:rsidRPr="00E369EF">
        <w:rPr>
          <w:noProof/>
          <w:position w:val="-12"/>
        </w:rPr>
        <w:drawing>
          <wp:inline distT="0" distB="0" distL="0" distR="0" wp14:anchorId="760A5419" wp14:editId="05492B76">
            <wp:extent cx="409575" cy="228600"/>
            <wp:effectExtent l="0" t="0" r="9525" b="0"/>
            <wp:docPr id="180538842" name="Picture 180538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E369EF">
        <w:t xml:space="preserve">for </w:t>
      </w:r>
      <w:r w:rsidRPr="00E369EF">
        <w:rPr>
          <w:noProof/>
          <w:position w:val="-6"/>
        </w:rPr>
        <w:drawing>
          <wp:inline distT="0" distB="0" distL="0" distR="0" wp14:anchorId="63150264" wp14:editId="38099CD5">
            <wp:extent cx="333375" cy="180975"/>
            <wp:effectExtent l="0" t="0" r="9525" b="9525"/>
            <wp:docPr id="500131074" name="Picture 50013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368" cstate="print">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r w:rsidRPr="00E369EF">
        <w:t xml:space="preserve">and contracting and then amplifying </w:t>
      </w:r>
      <w:r w:rsidRPr="00E369EF">
        <w:rPr>
          <w:noProof/>
          <w:position w:val="-12"/>
        </w:rPr>
        <w:drawing>
          <wp:inline distT="0" distB="0" distL="0" distR="0" wp14:anchorId="63D25D6F" wp14:editId="18576529">
            <wp:extent cx="409575" cy="228600"/>
            <wp:effectExtent l="0" t="0" r="9525" b="0"/>
            <wp:docPr id="592723120" name="Picture 592723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E369EF">
        <w:t xml:space="preserve"> for </w:t>
      </w:r>
      <w:r w:rsidRPr="00E369EF">
        <w:rPr>
          <w:noProof/>
          <w:position w:val="-6"/>
        </w:rPr>
        <w:drawing>
          <wp:inline distT="0" distB="0" distL="0" distR="0" wp14:anchorId="6BD096B5" wp14:editId="3C327C2A">
            <wp:extent cx="333375" cy="180975"/>
            <wp:effectExtent l="0" t="0" r="9525" b="9525"/>
            <wp:docPr id="1760721042" name="Picture 1760721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369" cstate="print">
                      <a:extLst>
                        <a:ext uri="{28A0092B-C50C-407E-A947-70E740481C1C}">
                          <a14:useLocalDpi xmlns:a14="http://schemas.microsoft.com/office/drawing/2010/main" val="0"/>
                        </a:ext>
                      </a:extLst>
                    </a:blip>
                    <a:srcRect/>
                    <a:stretch>
                      <a:fillRect/>
                    </a:stretch>
                  </pic:blipFill>
                  <pic:spPr bwMode="auto">
                    <a:xfrm>
                      <a:off x="0" y="0"/>
                      <a:ext cx="333375" cy="180975"/>
                    </a:xfrm>
                    <a:prstGeom prst="rect">
                      <a:avLst/>
                    </a:prstGeom>
                    <a:noFill/>
                    <a:ln>
                      <a:noFill/>
                    </a:ln>
                  </pic:spPr>
                </pic:pic>
              </a:graphicData>
            </a:graphic>
          </wp:inline>
        </w:drawing>
      </w:r>
      <w:r w:rsidRPr="00E369EF">
        <w:t xml:space="preserve">.  The affine component </w:t>
      </w:r>
      <w:r w:rsidRPr="00E369EF">
        <w:rPr>
          <w:noProof/>
          <w:position w:val="-6"/>
        </w:rPr>
        <w:drawing>
          <wp:inline distT="0" distB="0" distL="0" distR="0" wp14:anchorId="77D22C00" wp14:editId="54EEE68C">
            <wp:extent cx="123825" cy="180975"/>
            <wp:effectExtent l="0" t="0" r="9525" b="9525"/>
            <wp:docPr id="1630512827" name="Picture 1630512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370"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E369EF">
        <w:t>has the effect of shifting</w:t>
      </w:r>
      <w:r w:rsidRPr="00E369EF">
        <w:rPr>
          <w:noProof/>
          <w:position w:val="-12"/>
        </w:rPr>
        <w:drawing>
          <wp:inline distT="0" distB="0" distL="0" distR="0" wp14:anchorId="6C0F6DEF" wp14:editId="26F96B4D">
            <wp:extent cx="409575" cy="228600"/>
            <wp:effectExtent l="0" t="0" r="9525" b="0"/>
            <wp:docPr id="2118094205" name="Picture 2118094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E369EF">
        <w:t>along the real line, in other words it shifts the mean of</w:t>
      </w:r>
      <w:r w:rsidRPr="00E369EF">
        <w:rPr>
          <w:noProof/>
          <w:position w:val="-12"/>
        </w:rPr>
        <w:drawing>
          <wp:inline distT="0" distB="0" distL="0" distR="0" wp14:anchorId="49963E04" wp14:editId="23D5FF83">
            <wp:extent cx="409575" cy="228600"/>
            <wp:effectExtent l="0" t="0" r="9525" b="0"/>
            <wp:docPr id="1455802918" name="Picture 1455802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211" cstate="print">
                      <a:extLst>
                        <a:ext uri="{28A0092B-C50C-407E-A947-70E740481C1C}">
                          <a14:useLocalDpi xmlns:a14="http://schemas.microsoft.com/office/drawing/2010/main" val="0"/>
                        </a:ext>
                      </a:extLst>
                    </a:blip>
                    <a:srcRect/>
                    <a:stretch>
                      <a:fillRect/>
                    </a:stretch>
                  </pic:blipFill>
                  <pic:spPr bwMode="auto">
                    <a:xfrm>
                      <a:off x="0" y="0"/>
                      <a:ext cx="409575" cy="228600"/>
                    </a:xfrm>
                    <a:prstGeom prst="rect">
                      <a:avLst/>
                    </a:prstGeom>
                    <a:noFill/>
                    <a:ln>
                      <a:noFill/>
                    </a:ln>
                  </pic:spPr>
                </pic:pic>
              </a:graphicData>
            </a:graphic>
          </wp:inline>
        </w:drawing>
      </w:r>
      <w:r w:rsidRPr="00E369EF">
        <w:t>. Intuitively this is appealing because from figure () we see that a large slope expands the interval</w:t>
      </w:r>
      <w:r w:rsidRPr="00E369EF">
        <w:rPr>
          <w:noProof/>
          <w:position w:val="-12"/>
        </w:rPr>
        <w:drawing>
          <wp:inline distT="0" distB="0" distL="0" distR="0" wp14:anchorId="63B8192F" wp14:editId="28AAFCB0">
            <wp:extent cx="200025" cy="238125"/>
            <wp:effectExtent l="0" t="0" r="9525" b="9525"/>
            <wp:docPr id="534787745" name="Picture 534787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371" cstate="print">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E369EF">
        <w:t>which must coincide with a scaling of the resulting pdf to ensure it still integrates to one.  This effect is illustrated in figure () and corresponds to the parameters in figure ().</w:t>
      </w:r>
    </w:p>
    <w:p w:rsidR="001C3287" w:rsidRPr="00E369EF" w:rsidRDefault="001C3287" w:rsidP="00561CCE"/>
    <w:p w:rsidR="001C3287" w:rsidRPr="00E369EF" w:rsidRDefault="001C3287" w:rsidP="00561CCE">
      <w:r w:rsidRPr="00E369EF">
        <w:rPr>
          <w:noProof/>
        </w:rPr>
        <mc:AlternateContent>
          <mc:Choice Requires="wpc">
            <w:drawing>
              <wp:anchor distT="0" distB="0" distL="114300" distR="114300" simplePos="0" relativeHeight="251992064" behindDoc="0" locked="1" layoutInCell="1" allowOverlap="1" wp14:anchorId="42ACB2E5" wp14:editId="7657D58D">
                <wp:simplePos x="0" y="0"/>
                <wp:positionH relativeFrom="character">
                  <wp:posOffset>0</wp:posOffset>
                </wp:positionH>
                <wp:positionV relativeFrom="line">
                  <wp:posOffset>0</wp:posOffset>
                </wp:positionV>
                <wp:extent cx="5797550" cy="2567940"/>
                <wp:effectExtent l="0" t="0" r="3175" b="3810"/>
                <wp:wrapNone/>
                <wp:docPr id="1801355059" name="Canvas 7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g:wgp>
                        <wpg:cNvPr id="1816779102" name="Group 78"/>
                        <wpg:cNvGrpSpPr>
                          <a:grpSpLocks/>
                        </wpg:cNvGrpSpPr>
                        <wpg:grpSpPr bwMode="auto">
                          <a:xfrm>
                            <a:off x="1953854" y="149352"/>
                            <a:ext cx="2405739" cy="2165604"/>
                            <a:chOff x="4436" y="11481"/>
                            <a:chExt cx="3157" cy="2842"/>
                          </a:xfrm>
                        </wpg:grpSpPr>
                        <wps:wsp>
                          <wps:cNvPr id="1139708199" name="AutoShape 79"/>
                          <wps:cNvSpPr>
                            <a:spLocks noChangeArrowheads="1"/>
                          </wps:cNvSpPr>
                          <wps:spPr bwMode="auto">
                            <a:xfrm>
                              <a:off x="5247" y="12543"/>
                              <a:ext cx="1358" cy="909"/>
                            </a:xfrm>
                            <a:prstGeom prst="triangle">
                              <a:avLst>
                                <a:gd name="adj" fmla="val 50000"/>
                              </a:avLst>
                            </a:prstGeom>
                            <a:gradFill rotWithShape="1">
                              <a:gsLst>
                                <a:gs pos="0">
                                  <a:srgbClr val="FF6600">
                                    <a:alpha val="53999"/>
                                  </a:srgbClr>
                                </a:gs>
                                <a:gs pos="100000">
                                  <a:srgbClr val="FF6600">
                                    <a:gamma/>
                                    <a:tint val="89020"/>
                                    <a:invGamma/>
                                    <a:alpha val="53999"/>
                                  </a:srgbClr>
                                </a:gs>
                              </a:gsLst>
                              <a:lin ang="5400000" scaled="1"/>
                            </a:gradFill>
                            <a:ln w="9525">
                              <a:solidFill>
                                <a:srgbClr val="FF6600"/>
                              </a:solidFill>
                              <a:miter lim="800000"/>
                              <a:headEnd/>
                              <a:tailEnd/>
                            </a:ln>
                          </wps:spPr>
                          <wps:bodyPr rot="0" vert="horz" wrap="square" lIns="91440" tIns="45720" rIns="91440" bIns="45720" anchor="t" anchorCtr="0" upright="1">
                            <a:noAutofit/>
                          </wps:bodyPr>
                        </wps:wsp>
                        <wps:wsp>
                          <wps:cNvPr id="243583025" name="Line 80"/>
                          <wps:cNvCnPr>
                            <a:cxnSpLocks noChangeShapeType="1"/>
                          </wps:cNvCnPr>
                          <wps:spPr bwMode="auto">
                            <a:xfrm>
                              <a:off x="5922" y="11668"/>
                              <a:ext cx="1" cy="2515"/>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s:wsp>
                          <wps:cNvPr id="585597238" name="Line 81"/>
                          <wps:cNvCnPr>
                            <a:cxnSpLocks noChangeShapeType="1"/>
                          </wps:cNvCnPr>
                          <wps:spPr bwMode="auto">
                            <a:xfrm>
                              <a:off x="4488" y="13452"/>
                              <a:ext cx="2938" cy="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10389556" name="AutoShape 82"/>
                          <wps:cNvSpPr>
                            <a:spLocks noChangeArrowheads="1"/>
                          </wps:cNvSpPr>
                          <wps:spPr bwMode="auto">
                            <a:xfrm rot="5400000">
                              <a:off x="5364" y="12689"/>
                              <a:ext cx="1633" cy="518"/>
                            </a:xfrm>
                            <a:prstGeom prst="triangle">
                              <a:avLst>
                                <a:gd name="adj" fmla="val 50000"/>
                              </a:avLst>
                            </a:prstGeom>
                            <a:gradFill rotWithShape="1">
                              <a:gsLst>
                                <a:gs pos="0">
                                  <a:srgbClr val="000000">
                                    <a:alpha val="56000"/>
                                  </a:srgbClr>
                                </a:gs>
                                <a:gs pos="100000">
                                  <a:srgbClr val="000000">
                                    <a:gamma/>
                                    <a:tint val="28627"/>
                                    <a:invGamma/>
                                    <a:alpha val="56000"/>
                                  </a:srgbClr>
                                </a:gs>
                              </a:gsLst>
                              <a:lin ang="5400000" scaled="1"/>
                            </a:gradFill>
                            <a:ln w="9525">
                              <a:solidFill>
                                <a:srgbClr val="000000"/>
                              </a:solidFill>
                              <a:miter lim="800000"/>
                              <a:headEnd/>
                              <a:tailEnd/>
                            </a:ln>
                          </wps:spPr>
                          <wps:bodyPr rot="0" vert="horz" wrap="square" lIns="91440" tIns="45720" rIns="91440" bIns="45720" anchor="t" anchorCtr="0" upright="1">
                            <a:noAutofit/>
                          </wps:bodyPr>
                        </wps:wsp>
                        <wps:wsp>
                          <wps:cNvPr id="1318567907" name="Line 83"/>
                          <wps:cNvCnPr>
                            <a:cxnSpLocks noChangeShapeType="1"/>
                          </wps:cNvCnPr>
                          <wps:spPr bwMode="auto">
                            <a:xfrm>
                              <a:off x="5918" y="12948"/>
                              <a:ext cx="519" cy="1"/>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36845834" name="Text Box 84"/>
                          <wps:cNvSpPr txBox="1">
                            <a:spLocks noChangeArrowheads="1"/>
                          </wps:cNvSpPr>
                          <wps:spPr bwMode="auto">
                            <a:xfrm>
                              <a:off x="4436" y="12268"/>
                              <a:ext cx="1263" cy="6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3287" w:rsidRPr="006D2508" w:rsidRDefault="001C3287" w:rsidP="00561CCE">
                                <w:pPr>
                                  <w:rPr>
                                    <w:sz w:val="20"/>
                                    <w:szCs w:val="20"/>
                                  </w:rPr>
                                </w:pPr>
                                <w:r w:rsidRPr="006D2508">
                                  <w:rPr>
                                    <w:sz w:val="20"/>
                                    <w:szCs w:val="20"/>
                                  </w:rPr>
                                  <w:t>shaded areas are equal</w:t>
                                </w:r>
                                <w:r>
                                  <w:rPr>
                                    <w:sz w:val="20"/>
                                    <w:szCs w:val="20"/>
                                  </w:rPr>
                                  <w:t xml:space="preserve"> to 1</w:t>
                                </w:r>
                              </w:p>
                            </w:txbxContent>
                          </wps:txbx>
                          <wps:bodyPr rot="0" vert="horz" wrap="square" lIns="91440" tIns="45720" rIns="91440" bIns="45720" anchor="t" anchorCtr="0" upright="1">
                            <a:noAutofit/>
                          </wps:bodyPr>
                        </wps:wsp>
                        <wps:wsp>
                          <wps:cNvPr id="480442332" name="Line 85"/>
                          <wps:cNvCnPr>
                            <a:cxnSpLocks noChangeShapeType="1"/>
                          </wps:cNvCnPr>
                          <wps:spPr bwMode="auto">
                            <a:xfrm>
                              <a:off x="5280" y="12717"/>
                              <a:ext cx="413" cy="52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57336849" name="Line 86"/>
                          <wps:cNvCnPr>
                            <a:cxnSpLocks noChangeShapeType="1"/>
                          </wps:cNvCnPr>
                          <wps:spPr bwMode="auto">
                            <a:xfrm>
                              <a:off x="5418" y="12629"/>
                              <a:ext cx="719" cy="7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641617269" name="Picture 87"/>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5742" y="12836"/>
                              <a:ext cx="170" cy="23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03939504" name="Picture 88"/>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7423" y="13367"/>
                              <a:ext cx="170" cy="18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37588351" name="Picture 89"/>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5824" y="11481"/>
                              <a:ext cx="186" cy="2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04126996" name="Picture 90"/>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5774" y="12387"/>
                              <a:ext cx="118" cy="2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46766540" name="Picture 91"/>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6488" y="12682"/>
                              <a:ext cx="202" cy="51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51897417" name="Picture 92"/>
                            <pic:cNvPicPr>
                              <a:picLocks noChangeAspect="1" noChangeArrowheads="1"/>
                            </pic:cNvPicPr>
                          </pic:nvPicPr>
                          <pic:blipFill>
                            <a:blip r:embed="rId376" cstate="print">
                              <a:extLst>
                                <a:ext uri="{28A0092B-C50C-407E-A947-70E740481C1C}">
                                  <a14:useLocalDpi xmlns:a14="http://schemas.microsoft.com/office/drawing/2010/main" val="0"/>
                                </a:ext>
                              </a:extLst>
                            </a:blip>
                            <a:srcRect/>
                            <a:stretch>
                              <a:fillRect/>
                            </a:stretch>
                          </pic:blipFill>
                          <pic:spPr bwMode="auto">
                            <a:xfrm>
                              <a:off x="5105" y="13461"/>
                              <a:ext cx="254" cy="21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6588900" name="Picture 93"/>
                            <pic:cNvPicPr>
                              <a:picLocks noChangeAspect="1" noChangeArrowheads="1"/>
                            </pic:cNvPicPr>
                          </pic:nvPicPr>
                          <pic:blipFill>
                            <a:blip r:embed="rId374" cstate="print">
                              <a:extLst>
                                <a:ext uri="{28A0092B-C50C-407E-A947-70E740481C1C}">
                                  <a14:useLocalDpi xmlns:a14="http://schemas.microsoft.com/office/drawing/2010/main" val="0"/>
                                </a:ext>
                              </a:extLst>
                            </a:blip>
                            <a:srcRect/>
                            <a:stretch>
                              <a:fillRect/>
                            </a:stretch>
                          </pic:blipFill>
                          <pic:spPr bwMode="auto">
                            <a:xfrm>
                              <a:off x="6555" y="13461"/>
                              <a:ext cx="118" cy="215"/>
                            </a:xfrm>
                            <a:prstGeom prst="rect">
                              <a:avLst/>
                            </a:prstGeom>
                            <a:noFill/>
                            <a:extLst>
                              <a:ext uri="{909E8E84-426E-40DD-AFC4-6F175D3DCCD1}">
                                <a14:hiddenFill xmlns:a14="http://schemas.microsoft.com/office/drawing/2010/main">
                                  <a:solidFill>
                                    <a:srgbClr val="FFFFFF"/>
                                  </a:solidFill>
                                </a14:hiddenFill>
                              </a:ext>
                            </a:extLst>
                          </pic:spPr>
                        </pic:pic>
                        <wps:wsp>
                          <wps:cNvPr id="1312060625" name="Text Box 94"/>
                          <wps:cNvSpPr txBox="1">
                            <a:spLocks noChangeArrowheads="1"/>
                          </wps:cNvSpPr>
                          <wps:spPr bwMode="auto">
                            <a:xfrm>
                              <a:off x="5560" y="13529"/>
                              <a:ext cx="473" cy="79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3287" w:rsidRDefault="001C3287" w:rsidP="00561CCE">
                                <w:r>
                                  <w:t>a(b-1)</w:t>
                                </w:r>
                              </w:p>
                            </w:txbxContent>
                          </wps:txbx>
                          <wps:bodyPr rot="0" vert="vert" wrap="square" lIns="91440" tIns="45720" rIns="91440" bIns="45720" anchor="t" anchorCtr="0" upright="1">
                            <a:noAutofit/>
                          </wps:bodyPr>
                        </wps:wsp>
                        <wps:wsp>
                          <wps:cNvPr id="527309118" name="Text Box 95"/>
                          <wps:cNvSpPr txBox="1">
                            <a:spLocks noChangeArrowheads="1"/>
                          </wps:cNvSpPr>
                          <wps:spPr bwMode="auto">
                            <a:xfrm>
                              <a:off x="5561" y="11785"/>
                              <a:ext cx="472" cy="7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C3287" w:rsidRDefault="001C3287" w:rsidP="00561CCE">
                                <w:r>
                                  <w:t>a(b+1)</w:t>
                                </w:r>
                              </w:p>
                            </w:txbxContent>
                          </wps:txbx>
                          <wps:bodyPr rot="0" vert="vert" wrap="square" lIns="91440" tIns="45720" rIns="91440" bIns="45720" anchor="t" anchorCtr="0" upright="1">
                            <a:noAutofit/>
                          </wps:bodyPr>
                        </wps:wsp>
                      </wpg:wgp>
                    </wpc:wpc>
                  </a:graphicData>
                </a:graphic>
                <wp14:sizeRelH relativeFrom="page">
                  <wp14:pctWidth>0</wp14:pctWidth>
                </wp14:sizeRelH>
                <wp14:sizeRelV relativeFrom="page">
                  <wp14:pctHeight>0</wp14:pctHeight>
                </wp14:sizeRelV>
              </wp:anchor>
            </w:drawing>
          </mc:Choice>
          <mc:Fallback>
            <w:pict>
              <v:group w14:anchorId="42ACB2E5" id="Canvas 76" o:spid="_x0000_s1026" editas="canvas" style="position:absolute;margin-left:0;margin-top:0;width:456.5pt;height:202.2pt;z-index:251992064;mso-position-horizontal-relative:char;mso-position-vertical-relative:line" coordsize="57975,25679"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">
                <v:shape id="_x0000_s1027" type="#_x0000_t75" style="position:absolute;width:57975;height:25679;visibility:visible;mso-wrap-style:square">
                  <v:fill o:detectmouseclick="t"/>
                  <v:path o:connecttype="none"/>
                </v:shape>
                <v:group id="Group 78" o:spid="_x0000_s1028" style="position:absolute;left:19538;top:1493;width:24057;height:21656" coordorigin="4436,11481" coordsize="3157,284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&#13;&#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79" o:spid="_x0000_s1029" type="#_x0000_t5" style="position:absolute;left:5247;top:12543;width:1358;height:90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" fillcolor="#f60" strokecolor="#f60">
                    <v:fill opacity="35388f" color2="#ff771c" o:opacity2="35388f" rotate="t" focus="100%" type="gradient"/>
                  </v:shape>
                  <v:line id="Line 80" o:spid="_x0000_s1030" style="position:absolute;visibility:visible;mso-wrap-style:square" from="5922,11668" to="5923,141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">
                    <v:stroke startarrow="block"/>
                  </v:line>
                  <v:line id="Line 81" o:spid="_x0000_s1031" style="position:absolute;visibility:visible;mso-wrap-style:square" from="4488,13452" to="7426,1345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">
                    <v:stroke endarrow="block"/>
                  </v:line>
                  <v:shape id="AutoShape 82" o:spid="_x0000_s1032" type="#_x0000_t5" style="position:absolute;left:5364;top:12689;width:1633;height:518;rotation:9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" fillcolor="black">
                    <v:fill opacity="36700f" color2="#b6b6b6" o:opacity2="36700f" rotate="t" focus="100%" type="gradient"/>
                  </v:shape>
                  <v:line id="Line 83" o:spid="_x0000_s1033" style="position:absolute;visibility:visible;mso-wrap-style:square" from="5918,12948" to="6437,1294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">
                    <v:stroke dashstyle="dash"/>
                  </v:line>
                  <v:shapetype id="_x0000_t202" coordsize="21600,21600" o:spt="202" path="m,l,21600r21600,l21600,xe">
                    <v:stroke joinstyle="miter"/>
                    <v:path gradientshapeok="t" o:connecttype="rect"/>
                  </v:shapetype>
                  <v:shape id="Text Box 84" o:spid="_x0000_s1034" type="#_x0000_t202" style="position:absolute;left:4436;top:12268;width:1263;height:6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" filled="f" stroked="f">
                    <v:textbox>
                      <w:txbxContent>
                        <w:p w:rsidR="001C3287" w:rsidRPr="006D2508" w:rsidRDefault="001C3287" w:rsidP="00561CCE">
                          <w:pPr>
                            <w:rPr>
                              <w:sz w:val="20"/>
                              <w:szCs w:val="20"/>
                            </w:rPr>
                          </w:pPr>
                          <w:r w:rsidRPr="006D2508">
                            <w:rPr>
                              <w:sz w:val="20"/>
                              <w:szCs w:val="20"/>
                            </w:rPr>
                            <w:t>shaded areas are equal</w:t>
                          </w:r>
                          <w:r>
                            <w:rPr>
                              <w:sz w:val="20"/>
                              <w:szCs w:val="20"/>
                            </w:rPr>
                            <w:t xml:space="preserve"> to 1</w:t>
                          </w:r>
                        </w:p>
                      </w:txbxContent>
                    </v:textbox>
                  </v:shape>
                  <v:line id="Line 85" o:spid="_x0000_s1035" style="position:absolute;visibility:visible;mso-wrap-style:square" from="5280,12717" to="5693,1324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">
                    <v:stroke endarrow="block"/>
                  </v:line>
                  <v:line id="Line 86" o:spid="_x0000_s1036" style="position:absolute;visibility:visible;mso-wrap-style:square" from="5418,12629" to="6137,12705"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">
                    <v:stroke endarrow="block"/>
                  </v:line>
                  <v:shape id="Picture 87" o:spid="_x0000_s1037" type="#_x0000_t75" style="position:absolute;left:5742;top:12836;width:170;height:23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">
                    <v:imagedata r:id="rId377" o:title=""/>
                  </v:shape>
                  <v:shape id="Picture 88" o:spid="_x0000_s1038" type="#_x0000_t75" style="position:absolute;left:7423;top:13367;width:170;height:1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">
                    <v:imagedata r:id="rId359" o:title=""/>
                  </v:shape>
                  <v:shape id="Picture 89" o:spid="_x0000_s1039" type="#_x0000_t75" style="position:absolute;left:5824;top:11481;width:186;height:2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">
                    <v:imagedata r:id="rId378" o:title=""/>
                  </v:shape>
                  <v:shape id="Picture 90" o:spid="_x0000_s1040" type="#_x0000_t75" style="position:absolute;left:5774;top:12387;width:118;height:2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">
                    <v:imagedata r:id="rId379" o:title=""/>
                  </v:shape>
                  <v:shape id="Picture 91" o:spid="_x0000_s1041" type="#_x0000_t75" style="position:absolute;left:6488;top:12682;width:202;height:51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">
                    <v:imagedata r:id="rId380" o:title=""/>
                  </v:shape>
                  <v:shape id="Picture 92" o:spid="_x0000_s1042" type="#_x0000_t75" style="position:absolute;left:5105;top:13461;width:254;height:2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">
                    <v:imagedata r:id="rId381" o:title=""/>
                  </v:shape>
                  <v:shape id="Picture 93" o:spid="_x0000_s1043" type="#_x0000_t75" style="position:absolute;left:6555;top:13461;width:118;height:2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">
                    <v:imagedata r:id="rId379" o:title=""/>
                  </v:shape>
                  <v:shape id="Text Box 94" o:spid="_x0000_s1044" type="#_x0000_t202" style="position:absolute;left:5560;top:13529;width:473;height:79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" filled="f" stroked="f">
                    <v:textbox style="layout-flow:vertical">
                      <w:txbxContent>
                        <w:p w:rsidR="001C3287" w:rsidRDefault="001C3287" w:rsidP="00561CCE">
                          <w:r>
                            <w:t>a(b-1)</w:t>
                          </w:r>
                        </w:p>
                      </w:txbxContent>
                    </v:textbox>
                  </v:shape>
                  <v:shape id="Text Box 95" o:spid="_x0000_s1045" type="#_x0000_t202" style="position:absolute;left:5561;top:11785;width:472;height:7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" filled="f" stroked="f">
                    <v:textbox style="layout-flow:vertical">
                      <w:txbxContent>
                        <w:p w:rsidR="001C3287" w:rsidRDefault="001C3287" w:rsidP="00561CCE">
                          <w:r>
                            <w:t>a(b+1)</w:t>
                          </w:r>
                        </w:p>
                      </w:txbxContent>
                    </v:textbox>
                  </v:shape>
                </v:group>
                <w10:wrap anchory="line"/>
                <w10:anchorlock/>
              </v:group>
            </w:pict>
          </mc:Fallback>
        </mc:AlternateContent>
      </w:r>
      <w:r w:rsidRPr="00E369EF">
        <w:rPr>
          <w:noProof/>
        </w:rPr>
        <w:drawing>
          <wp:inline distT="0" distB="0" distL="0" distR="0" wp14:anchorId="22A884AD" wp14:editId="35F69D77">
            <wp:extent cx="5762625" cy="2552700"/>
            <wp:effectExtent l="0" t="0" r="0" b="0"/>
            <wp:docPr id="972178999" name="Picture 972178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2" cstate="print">
                      <a:extLst>
                        <a:ext uri="{28A0092B-C50C-407E-A947-70E740481C1C}">
                          <a14:useLocalDpi xmlns:a14="http://schemas.microsoft.com/office/drawing/2010/main" val="0"/>
                        </a:ext>
                      </a:extLst>
                    </a:blip>
                    <a:srcRect t="-99953" b="99953"/>
                    <a:stretch>
                      <a:fillRect/>
                    </a:stretch>
                  </pic:blipFill>
                  <pic:spPr bwMode="auto">
                    <a:xfrm>
                      <a:off x="0" y="0"/>
                      <a:ext cx="5762625" cy="2552700"/>
                    </a:xfrm>
                    <a:prstGeom prst="rect">
                      <a:avLst/>
                    </a:prstGeom>
                    <a:noFill/>
                    <a:ln>
                      <a:noFill/>
                    </a:ln>
                  </pic:spPr>
                </pic:pic>
              </a:graphicData>
            </a:graphic>
          </wp:inline>
        </w:drawing>
      </w:r>
    </w:p>
    <w:p w:rsidR="001C3287" w:rsidRPr="00E369EF" w:rsidRDefault="001C3287" w:rsidP="00561CCE"/>
    <w:p w:rsidR="001C3287" w:rsidRPr="005A0E2A" w:rsidRDefault="001C3287" w:rsidP="00561CCE">
      <w:pPr>
        <w:pStyle w:val="Heading3"/>
      </w:pPr>
      <w:bookmarkStart w:id="109" w:name="_Toc280363648"/>
      <w:bookmarkStart w:id="110" w:name="_Toc209781757"/>
      <w:bookmarkStart w:id="111" w:name="_Toc209787497"/>
      <w:bookmarkStart w:id="112" w:name="_Toc229857129"/>
      <w:bookmarkStart w:id="113" w:name="_Toc229926183"/>
      <w:r w:rsidRPr="005A0E2A">
        <w:t>General Transformations</w:t>
      </w:r>
      <w:bookmarkEnd w:id="109"/>
      <w:bookmarkEnd w:id="110"/>
      <w:bookmarkEnd w:id="111"/>
      <w:bookmarkEnd w:id="112"/>
      <w:bookmarkEnd w:id="113"/>
    </w:p>
    <w:p w:rsidR="001C3287" w:rsidRPr="00E369EF" w:rsidRDefault="001C3287" w:rsidP="00561CCE"/>
    <w:p w:rsidR="001C3287" w:rsidRPr="00E369EF" w:rsidRDefault="001C3287" w:rsidP="00561CCE">
      <w:r w:rsidRPr="00E369EF">
        <w:t>Taking</w:t>
      </w:r>
      <w:r w:rsidRPr="00E369EF">
        <w:rPr>
          <w:noProof/>
          <w:position w:val="-12"/>
        </w:rPr>
        <w:drawing>
          <wp:inline distT="0" distB="0" distL="0" distR="0" wp14:anchorId="5103B60C" wp14:editId="166BBFB5">
            <wp:extent cx="1247775" cy="238125"/>
            <wp:effectExtent l="0" t="0" r="9525" b="9525"/>
            <wp:docPr id="1044401396" name="Picture 1044401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1247775" cy="238125"/>
                    </a:xfrm>
                    <a:prstGeom prst="rect">
                      <a:avLst/>
                    </a:prstGeom>
                    <a:noFill/>
                    <a:ln>
                      <a:noFill/>
                    </a:ln>
                  </pic:spPr>
                </pic:pic>
              </a:graphicData>
            </a:graphic>
          </wp:inline>
        </w:drawing>
      </w:r>
      <w:r w:rsidRPr="00E369EF">
        <w:t xml:space="preserve"> and</w:t>
      </w:r>
      <w:r w:rsidRPr="00E369EF">
        <w:rPr>
          <w:noProof/>
          <w:position w:val="-12"/>
        </w:rPr>
        <w:drawing>
          <wp:inline distT="0" distB="0" distL="0" distR="0" wp14:anchorId="3EA631F6" wp14:editId="08D76E7B">
            <wp:extent cx="1190625" cy="238125"/>
            <wp:effectExtent l="0" t="0" r="9525" b="9525"/>
            <wp:docPr id="1829377518" name="Picture 182937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1190625" cy="238125"/>
                    </a:xfrm>
                    <a:prstGeom prst="rect">
                      <a:avLst/>
                    </a:prstGeom>
                    <a:noFill/>
                    <a:ln>
                      <a:noFill/>
                    </a:ln>
                  </pic:spPr>
                </pic:pic>
              </a:graphicData>
            </a:graphic>
          </wp:inline>
        </w:drawing>
      </w:r>
      <w:r w:rsidRPr="00E369EF">
        <w:t xml:space="preserve">in </w:t>
      </w:r>
      <w:r w:rsidRPr="00E369EF">
        <w:fldChar w:fldCharType="begin"/>
      </w:r>
      <w:r w:rsidRPr="00E369EF">
        <w:instrText xml:space="preserve"> GOTOBUTTON ZEqnNum349916  \* MERGEFORMAT </w:instrText>
      </w:r>
      <w:fldSimple w:instr=" REF ZEqnNum349916 \! \* MERGEFORMAT ">
        <w:r w:rsidRPr="00E369EF">
          <w:instrText>(</w:instrText>
        </w:r>
        <w:r>
          <w:instrText>7</w:instrText>
        </w:r>
        <w:r w:rsidRPr="00E369EF">
          <w:instrText>.</w:instrText>
        </w:r>
        <w:r>
          <w:instrText>6</w:instrText>
        </w:r>
        <w:r w:rsidRPr="00E369EF">
          <w:instrText>.</w:instrText>
        </w:r>
        <w:r>
          <w:instrText>2</w:instrText>
        </w:r>
        <w:r w:rsidRPr="00E369EF">
          <w:instrText>)</w:instrText>
        </w:r>
      </w:fldSimple>
      <w:r w:rsidRPr="00E369EF">
        <w:fldChar w:fldCharType="end"/>
      </w:r>
      <w:r w:rsidRPr="00E369EF">
        <w:t xml:space="preserve"> and using the probability per length interpretation of a pdf given in </w:t>
      </w:r>
      <w:r w:rsidRPr="00E369EF">
        <w:fldChar w:fldCharType="begin"/>
      </w:r>
      <w:r w:rsidRPr="00E369EF">
        <w:instrText xml:space="preserve"> GOTOBUTTON ZEqnNum141784  \* MERGEFORMAT </w:instrText>
      </w:r>
      <w:fldSimple w:instr=" REF ZEqnNum141784 \! \* MERGEFORMAT ">
        <w:r w:rsidRPr="00E369EF">
          <w:instrText>(</w:instrText>
        </w:r>
        <w:r>
          <w:instrText>7</w:instrText>
        </w:r>
        <w:r w:rsidRPr="00E369EF">
          <w:instrText>.</w:instrText>
        </w:r>
        <w:r>
          <w:instrText>5</w:instrText>
        </w:r>
        <w:r w:rsidRPr="00E369EF">
          <w:instrText>.</w:instrText>
        </w:r>
        <w:r>
          <w:instrText>9</w:instrText>
        </w:r>
        <w:r w:rsidRPr="00E369EF">
          <w:instrText>)</w:instrText>
        </w:r>
      </w:fldSimple>
      <w:r w:rsidRPr="00E369EF">
        <w:fldChar w:fldCharType="end"/>
      </w:r>
      <w:r w:rsidRPr="00E369EF">
        <w:t>, yields</w:t>
      </w:r>
    </w:p>
    <w:p w:rsidR="001C3287" w:rsidRPr="00E369EF" w:rsidRDefault="001C3287" w:rsidP="00561CCE"/>
    <w:p w:rsidR="001C3287" w:rsidRPr="00E369EF" w:rsidRDefault="001C3287" w:rsidP="00561CCE">
      <w:r w:rsidRPr="00E369EF">
        <w:tab/>
      </w:r>
      <w:r w:rsidRPr="00E369EF">
        <w:rPr>
          <w:noProof/>
          <w:position w:val="-12"/>
        </w:rPr>
        <w:drawing>
          <wp:inline distT="0" distB="0" distL="0" distR="0" wp14:anchorId="4BB61C6E" wp14:editId="246D8732">
            <wp:extent cx="1057275" cy="238125"/>
            <wp:effectExtent l="0" t="0" r="9525" b="9525"/>
            <wp:docPr id="291790237" name="Picture 291790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1057275" cy="2381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fldChar w:fldCharType="end"/>
      </w:r>
    </w:p>
    <w:p w:rsidR="001C3287" w:rsidRPr="00E369EF" w:rsidRDefault="001C3287" w:rsidP="00561CCE">
      <w:r w:rsidRPr="00E369EF">
        <w:t>The ratio</w:t>
      </w:r>
      <w:r w:rsidRPr="00E369EF">
        <w:rPr>
          <w:noProof/>
          <w:position w:val="-24"/>
        </w:rPr>
        <w:drawing>
          <wp:inline distT="0" distB="0" distL="0" distR="0" wp14:anchorId="18E85DD6" wp14:editId="256497F6">
            <wp:extent cx="161925" cy="390525"/>
            <wp:effectExtent l="0" t="0" r="9525" b="9525"/>
            <wp:docPr id="355751535" name="Picture 355751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386" cstate="print">
                      <a:extLst>
                        <a:ext uri="{28A0092B-C50C-407E-A947-70E740481C1C}">
                          <a14:useLocalDpi xmlns:a14="http://schemas.microsoft.com/office/drawing/2010/main" val="0"/>
                        </a:ext>
                      </a:extLst>
                    </a:blip>
                    <a:srcRect/>
                    <a:stretch>
                      <a:fillRect/>
                    </a:stretch>
                  </pic:blipFill>
                  <pic:spPr bwMode="auto">
                    <a:xfrm>
                      <a:off x="0" y="0"/>
                      <a:ext cx="161925" cy="390525"/>
                    </a:xfrm>
                    <a:prstGeom prst="rect">
                      <a:avLst/>
                    </a:prstGeom>
                    <a:noFill/>
                    <a:ln>
                      <a:noFill/>
                    </a:ln>
                  </pic:spPr>
                </pic:pic>
              </a:graphicData>
            </a:graphic>
          </wp:inline>
        </w:drawing>
      </w:r>
      <w:r w:rsidRPr="00E369EF">
        <w:t xml:space="preserve"> gives the dilation factor of the image of</w:t>
      </w:r>
      <w:r w:rsidRPr="00E369EF">
        <w:rPr>
          <w:noProof/>
          <w:position w:val="-6"/>
        </w:rPr>
        <w:drawing>
          <wp:inline distT="0" distB="0" distL="0" distR="0" wp14:anchorId="1F267B35" wp14:editId="225154A2">
            <wp:extent cx="123825" cy="142875"/>
            <wp:effectExtent l="0" t="0" r="9525" b="9525"/>
            <wp:docPr id="1821743412" name="Picture 182174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123825" cy="142875"/>
                    </a:xfrm>
                    <a:prstGeom prst="rect">
                      <a:avLst/>
                    </a:prstGeom>
                    <a:noFill/>
                    <a:ln>
                      <a:noFill/>
                    </a:ln>
                  </pic:spPr>
                </pic:pic>
              </a:graphicData>
            </a:graphic>
          </wp:inline>
        </w:drawing>
      </w:r>
      <w:r w:rsidRPr="00E369EF">
        <w:t xml:space="preserve">under the mapping </w:t>
      </w:r>
      <w:r w:rsidRPr="00E369EF">
        <w:rPr>
          <w:noProof/>
          <w:position w:val="-10"/>
        </w:rPr>
        <w:drawing>
          <wp:inline distT="0" distB="0" distL="0" distR="0" wp14:anchorId="25287D0E" wp14:editId="1D525063">
            <wp:extent cx="333375" cy="200025"/>
            <wp:effectExtent l="0" t="0" r="9525" b="9525"/>
            <wp:docPr id="1086528046" name="Picture 1086528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E369EF">
        <w:t xml:space="preserve">and from figure () is seen to be </w:t>
      </w:r>
      <w:r w:rsidRPr="00E369EF">
        <w:rPr>
          <w:noProof/>
          <w:position w:val="-14"/>
        </w:rPr>
        <w:drawing>
          <wp:inline distT="0" distB="0" distL="0" distR="0" wp14:anchorId="79E2B8AF" wp14:editId="09D3FFCC">
            <wp:extent cx="1028700" cy="276225"/>
            <wp:effectExtent l="0" t="0" r="0" b="9525"/>
            <wp:docPr id="881290874" name="Picture 881290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388" cstate="print">
                      <a:extLst>
                        <a:ext uri="{28A0092B-C50C-407E-A947-70E740481C1C}">
                          <a14:useLocalDpi xmlns:a14="http://schemas.microsoft.com/office/drawing/2010/main" val="0"/>
                        </a:ext>
                      </a:extLst>
                    </a:blip>
                    <a:srcRect/>
                    <a:stretch>
                      <a:fillRect/>
                    </a:stretch>
                  </pic:blipFill>
                  <pic:spPr bwMode="auto">
                    <a:xfrm>
                      <a:off x="0" y="0"/>
                      <a:ext cx="1028700" cy="276225"/>
                    </a:xfrm>
                    <a:prstGeom prst="rect">
                      <a:avLst/>
                    </a:prstGeom>
                    <a:noFill/>
                    <a:ln>
                      <a:noFill/>
                    </a:ln>
                  </pic:spPr>
                </pic:pic>
              </a:graphicData>
            </a:graphic>
          </wp:inline>
        </w:drawing>
      </w:r>
      <w:r w:rsidRPr="00E369EF">
        <w:t>, where we have assumed</w:t>
      </w:r>
      <w:r w:rsidRPr="00E369EF">
        <w:rPr>
          <w:noProof/>
          <w:position w:val="-10"/>
        </w:rPr>
        <w:drawing>
          <wp:inline distT="0" distB="0" distL="0" distR="0" wp14:anchorId="2508F014" wp14:editId="62EF073B">
            <wp:extent cx="333375" cy="200025"/>
            <wp:effectExtent l="0" t="0" r="9525" b="9525"/>
            <wp:docPr id="1753386483" name="Picture 1753386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E369EF">
        <w:t xml:space="preserve">is monotonically increasing and </w:t>
      </w:r>
      <w:r w:rsidRPr="00E369EF">
        <w:rPr>
          <w:noProof/>
          <w:position w:val="-10"/>
        </w:rPr>
        <w:drawing>
          <wp:inline distT="0" distB="0" distL="0" distR="0" wp14:anchorId="06F545B8" wp14:editId="0A804ACF">
            <wp:extent cx="352425" cy="200025"/>
            <wp:effectExtent l="0" t="0" r="9525" b="9525"/>
            <wp:docPr id="1915500103" name="Picture 1915500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389"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rsidRPr="00E369EF">
        <w:t xml:space="preserve"> is the derivative of the inverse function.  Though we know for our discussion of linear transformations that the result is identical for monotonic decreasing functions.  The pdf of </w:t>
      </w:r>
      <w:r w:rsidRPr="00E369EF">
        <w:rPr>
          <w:noProof/>
          <w:position w:val="-4"/>
        </w:rPr>
        <w:drawing>
          <wp:inline distT="0" distB="0" distL="0" distR="0" wp14:anchorId="76C2AC0E" wp14:editId="254F9285">
            <wp:extent cx="142875" cy="161925"/>
            <wp:effectExtent l="0" t="0" r="9525" b="9525"/>
            <wp:docPr id="2112050696" name="Picture 2112050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365"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369EF">
        <w:t>can then be written as</w:t>
      </w:r>
    </w:p>
    <w:p w:rsidR="001C3287" w:rsidRPr="00E369EF" w:rsidRDefault="001C3287" w:rsidP="00561CCE"/>
    <w:p w:rsidR="001C3287" w:rsidRPr="00E369EF" w:rsidRDefault="001C3287" w:rsidP="00561CCE">
      <w:r w:rsidRPr="00E369EF">
        <w:tab/>
      </w:r>
      <w:r w:rsidRPr="00E369EF">
        <w:rPr>
          <w:noProof/>
          <w:position w:val="-14"/>
        </w:rPr>
        <w:drawing>
          <wp:inline distT="0" distB="0" distL="0" distR="0" wp14:anchorId="78B4AE56" wp14:editId="46911805">
            <wp:extent cx="1419225" cy="257175"/>
            <wp:effectExtent l="0" t="0" r="9525" b="9525"/>
            <wp:docPr id="1139980003" name="Picture 113998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390" cstate="print">
                      <a:extLst>
                        <a:ext uri="{28A0092B-C50C-407E-A947-70E740481C1C}">
                          <a14:useLocalDpi xmlns:a14="http://schemas.microsoft.com/office/drawing/2010/main" val="0"/>
                        </a:ext>
                      </a:extLst>
                    </a:blip>
                    <a:srcRect/>
                    <a:stretch>
                      <a:fillRect/>
                    </a:stretch>
                  </pic:blipFill>
                  <pic:spPr bwMode="auto">
                    <a:xfrm>
                      <a:off x="0" y="0"/>
                      <a:ext cx="1419225" cy="2571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rPr>
          <w:noProof/>
        </w:rPr>
        <w:drawing>
          <wp:anchor distT="0" distB="0" distL="114300" distR="114300" simplePos="0" relativeHeight="252013568" behindDoc="0" locked="1" layoutInCell="1" allowOverlap="1" wp14:anchorId="47535E8B" wp14:editId="645ED575">
            <wp:simplePos x="0" y="0"/>
            <wp:positionH relativeFrom="column">
              <wp:posOffset>3340100</wp:posOffset>
            </wp:positionH>
            <wp:positionV relativeFrom="paragraph">
              <wp:posOffset>248920</wp:posOffset>
            </wp:positionV>
            <wp:extent cx="609600" cy="190500"/>
            <wp:effectExtent l="0" t="0" r="0" b="0"/>
            <wp:wrapNone/>
            <wp:docPr id="341082356"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609600" cy="190500"/>
                    </a:xfrm>
                    <a:prstGeom prst="rect">
                      <a:avLst/>
                    </a:prstGeom>
                    <a:noFill/>
                  </pic:spPr>
                </pic:pic>
              </a:graphicData>
            </a:graphic>
            <wp14:sizeRelH relativeFrom="page">
              <wp14:pctWidth>0</wp14:pctWidth>
            </wp14:sizeRelH>
            <wp14:sizeRelV relativeFrom="page">
              <wp14:pctHeight>0</wp14:pctHeight>
            </wp14:sizeRelV>
          </wp:anchor>
        </w:drawing>
      </w:r>
      <w:r w:rsidRPr="00E369EF">
        <w:t>If</w:t>
      </w:r>
      <w:r w:rsidRPr="00E369EF">
        <w:rPr>
          <w:noProof/>
          <w:position w:val="-10"/>
        </w:rPr>
        <w:drawing>
          <wp:inline distT="0" distB="0" distL="0" distR="0" wp14:anchorId="252FD6FA" wp14:editId="3756F6C2">
            <wp:extent cx="333375" cy="200025"/>
            <wp:effectExtent l="0" t="0" r="9525" b="9525"/>
            <wp:docPr id="1555612514" name="Picture 1555612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387"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E369EF">
        <w:t>is not monotonic, then the single interval</w:t>
      </w:r>
      <w:r w:rsidRPr="00E369EF">
        <w:rPr>
          <w:noProof/>
          <w:position w:val="-12"/>
        </w:rPr>
        <w:drawing>
          <wp:inline distT="0" distB="0" distL="0" distR="0" wp14:anchorId="1E454453" wp14:editId="625AE171">
            <wp:extent cx="200025" cy="238125"/>
            <wp:effectExtent l="0" t="0" r="9525" b="9525"/>
            <wp:docPr id="977123410" name="Picture 977123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392" cstate="print">
                      <a:extLst>
                        <a:ext uri="{28A0092B-C50C-407E-A947-70E740481C1C}">
                          <a14:useLocalDpi xmlns:a14="http://schemas.microsoft.com/office/drawing/2010/main" val="0"/>
                        </a:ext>
                      </a:extLst>
                    </a:blip>
                    <a:srcRect/>
                    <a:stretch>
                      <a:fillRect/>
                    </a:stretch>
                  </pic:blipFill>
                  <pic:spPr bwMode="auto">
                    <a:xfrm>
                      <a:off x="0" y="0"/>
                      <a:ext cx="200025" cy="238125"/>
                    </a:xfrm>
                    <a:prstGeom prst="rect">
                      <a:avLst/>
                    </a:prstGeom>
                    <a:noFill/>
                    <a:ln>
                      <a:noFill/>
                    </a:ln>
                  </pic:spPr>
                </pic:pic>
              </a:graphicData>
            </a:graphic>
          </wp:inline>
        </w:drawing>
      </w:r>
      <w:r w:rsidRPr="00E369EF">
        <w:t xml:space="preserve">will map to multiple intervals </w:t>
      </w:r>
      <w:r w:rsidRPr="00E369EF">
        <w:rPr>
          <w:noProof/>
          <w:position w:val="-18"/>
        </w:rPr>
        <w:drawing>
          <wp:inline distT="0" distB="0" distL="0" distR="0" wp14:anchorId="53879C38" wp14:editId="1480E6F7">
            <wp:extent cx="285750" cy="285750"/>
            <wp:effectExtent l="0" t="0" r="0" b="0"/>
            <wp:docPr id="1939956935" name="Picture 1939956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393" cstate="print">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sidRPr="00E369EF">
        <w:t xml:space="preserve">around the numbers on the x-axis </w:t>
      </w:r>
      <w:r w:rsidRPr="00E369EF">
        <w:rPr>
          <w:noProof/>
          <w:position w:val="-12"/>
        </w:rPr>
        <w:drawing>
          <wp:inline distT="0" distB="0" distL="0" distR="0" wp14:anchorId="3029444F" wp14:editId="3A2E557A">
            <wp:extent cx="647700" cy="228600"/>
            <wp:effectExtent l="0" t="0" r="0" b="0"/>
            <wp:docPr id="1105758272" name="Picture 1105758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394" cstate="print">
                      <a:extLst>
                        <a:ext uri="{28A0092B-C50C-407E-A947-70E740481C1C}">
                          <a14:useLocalDpi xmlns:a14="http://schemas.microsoft.com/office/drawing/2010/main" val="0"/>
                        </a:ext>
                      </a:extLst>
                    </a:blip>
                    <a:srcRect/>
                    <a:stretch>
                      <a:fillRect/>
                    </a:stretch>
                  </pic:blipFill>
                  <pic:spPr bwMode="auto">
                    <a:xfrm>
                      <a:off x="0" y="0"/>
                      <a:ext cx="647700" cy="228600"/>
                    </a:xfrm>
                    <a:prstGeom prst="rect">
                      <a:avLst/>
                    </a:prstGeom>
                    <a:noFill/>
                    <a:ln>
                      <a:noFill/>
                    </a:ln>
                  </pic:spPr>
                </pic:pic>
              </a:graphicData>
            </a:graphic>
          </wp:inline>
        </w:drawing>
      </w:r>
      <w:r w:rsidRPr="00E369EF">
        <w:t>which are the</w:t>
      </w:r>
      <w:r w:rsidRPr="00E369EF">
        <w:rPr>
          <w:noProof/>
          <w:position w:val="-4"/>
        </w:rPr>
        <w:drawing>
          <wp:inline distT="0" distB="0" distL="0" distR="0" wp14:anchorId="1E920DCD" wp14:editId="64283B33">
            <wp:extent cx="152400" cy="161925"/>
            <wp:effectExtent l="0" t="0" r="0" b="9525"/>
            <wp:docPr id="1730805138" name="Picture 1730805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395" cstate="print">
                      <a:extLst>
                        <a:ext uri="{28A0092B-C50C-407E-A947-70E740481C1C}">
                          <a14:useLocalDpi xmlns:a14="http://schemas.microsoft.com/office/drawing/2010/main" val="0"/>
                        </a:ext>
                      </a:extLst>
                    </a:blip>
                    <a:srcRect/>
                    <a:stretch>
                      <a:fillRect/>
                    </a:stretch>
                  </pic:blipFill>
                  <pic:spPr bwMode="auto">
                    <a:xfrm>
                      <a:off x="0" y="0"/>
                      <a:ext cx="152400" cy="161925"/>
                    </a:xfrm>
                    <a:prstGeom prst="rect">
                      <a:avLst/>
                    </a:prstGeom>
                    <a:noFill/>
                    <a:ln>
                      <a:noFill/>
                    </a:ln>
                  </pic:spPr>
                </pic:pic>
              </a:graphicData>
            </a:graphic>
          </wp:inline>
        </w:drawing>
      </w:r>
      <w:r w:rsidRPr="00E369EF">
        <w:t>roots to the equation</w:t>
      </w:r>
      <w:r w:rsidRPr="00E369EF">
        <w:rPr>
          <w:noProof/>
          <w:position w:val="-10"/>
        </w:rPr>
        <w:drawing>
          <wp:inline distT="0" distB="0" distL="0" distR="0" wp14:anchorId="76740989" wp14:editId="5C9ED031">
            <wp:extent cx="571500" cy="200025"/>
            <wp:effectExtent l="0" t="0" r="0" b="9525"/>
            <wp:docPr id="935637506" name="Picture 93563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396" cstate="print">
                      <a:extLst>
                        <a:ext uri="{28A0092B-C50C-407E-A947-70E740481C1C}">
                          <a14:useLocalDpi xmlns:a14="http://schemas.microsoft.com/office/drawing/2010/main" val="0"/>
                        </a:ext>
                      </a:extLst>
                    </a:blip>
                    <a:srcRect/>
                    <a:stretch>
                      <a:fillRect/>
                    </a:stretch>
                  </pic:blipFill>
                  <pic:spPr bwMode="auto">
                    <a:xfrm>
                      <a:off x="0" y="0"/>
                      <a:ext cx="571500" cy="200025"/>
                    </a:xfrm>
                    <a:prstGeom prst="rect">
                      <a:avLst/>
                    </a:prstGeom>
                    <a:noFill/>
                    <a:ln>
                      <a:noFill/>
                    </a:ln>
                  </pic:spPr>
                </pic:pic>
              </a:graphicData>
            </a:graphic>
          </wp:inline>
        </w:drawing>
      </w:r>
      <w:r w:rsidRPr="00E369EF">
        <w:t>.  Because these regions are disjoint, we may add their associated probabilities and obtain the completely general formula</w:t>
      </w:r>
    </w:p>
    <w:p w:rsidR="001C3287" w:rsidRPr="00E369EF" w:rsidRDefault="001C3287" w:rsidP="00561CCE"/>
    <w:p w:rsidR="001C3287" w:rsidRPr="00E369EF" w:rsidRDefault="001C3287" w:rsidP="00561CCE">
      <w:r w:rsidRPr="00E369EF">
        <w:tab/>
      </w:r>
      <w:r w:rsidRPr="00E369EF">
        <w:rPr>
          <w:noProof/>
          <w:position w:val="-28"/>
        </w:rPr>
        <w:drawing>
          <wp:inline distT="0" distB="0" distL="0" distR="0" wp14:anchorId="53A5D891" wp14:editId="1C721AAE">
            <wp:extent cx="1819275" cy="457200"/>
            <wp:effectExtent l="0" t="0" r="9525" b="0"/>
            <wp:docPr id="972079867" name="Picture 972079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397" cstate="print">
                      <a:extLst>
                        <a:ext uri="{28A0092B-C50C-407E-A947-70E740481C1C}">
                          <a14:useLocalDpi xmlns:a14="http://schemas.microsoft.com/office/drawing/2010/main" val="0"/>
                        </a:ext>
                      </a:extLst>
                    </a:blip>
                    <a:srcRect/>
                    <a:stretch>
                      <a:fillRect/>
                    </a:stretch>
                  </pic:blipFill>
                  <pic:spPr bwMode="auto">
                    <a:xfrm>
                      <a:off x="0" y="0"/>
                      <a:ext cx="1819275" cy="4572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8</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p w:rsidR="001C3287" w:rsidRPr="00E369EF" w:rsidRDefault="001C3287" w:rsidP="00561CCE">
      <w:r w:rsidRPr="00E369EF">
        <w:rPr>
          <w:noProof/>
        </w:rPr>
        <w:drawing>
          <wp:anchor distT="0" distB="0" distL="114300" distR="114300" simplePos="0" relativeHeight="252012544" behindDoc="0" locked="1" layoutInCell="1" allowOverlap="1" wp14:anchorId="60763D2E" wp14:editId="331601DA">
            <wp:simplePos x="0" y="0"/>
            <wp:positionH relativeFrom="column">
              <wp:posOffset>3683000</wp:posOffset>
            </wp:positionH>
            <wp:positionV relativeFrom="paragraph">
              <wp:posOffset>83185</wp:posOffset>
            </wp:positionV>
            <wp:extent cx="609600" cy="190500"/>
            <wp:effectExtent l="0" t="0" r="0" b="0"/>
            <wp:wrapNone/>
            <wp:docPr id="747439149"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609600" cy="190500"/>
                    </a:xfrm>
                    <a:prstGeom prst="rect">
                      <a:avLst/>
                    </a:prstGeom>
                    <a:noFill/>
                  </pic:spPr>
                </pic:pic>
              </a:graphicData>
            </a:graphic>
            <wp14:sizeRelH relativeFrom="page">
              <wp14:pctWidth>0</wp14:pctWidth>
            </wp14:sizeRelH>
            <wp14:sizeRelV relativeFrom="page">
              <wp14:pctHeight>0</wp14:pctHeight>
            </wp14:sizeRelV>
          </wp:anchor>
        </w:drawing>
      </w:r>
    </w:p>
    <w:p w:rsidR="001C3287" w:rsidRPr="00E369EF" w:rsidRDefault="001C3287" w:rsidP="00561CCE"/>
    <w:p w:rsidR="001C3287" w:rsidRPr="00E369EF" w:rsidRDefault="001C3287" w:rsidP="00561CCE"/>
    <w:p w:rsidR="001C3287" w:rsidRPr="00E369EF" w:rsidRDefault="001C3287" w:rsidP="00561CCE">
      <w:r w:rsidRPr="00E369EF">
        <w:rPr>
          <w:noProof/>
        </w:rPr>
        <mc:AlternateContent>
          <mc:Choice Requires="wps">
            <w:drawing>
              <wp:anchor distT="0" distB="0" distL="114300" distR="114300" simplePos="0" relativeHeight="251998208" behindDoc="0" locked="1" layoutInCell="1" allowOverlap="1" wp14:anchorId="6E51D080" wp14:editId="53B8A334">
                <wp:simplePos x="0" y="0"/>
                <wp:positionH relativeFrom="column">
                  <wp:posOffset>3942080</wp:posOffset>
                </wp:positionH>
                <wp:positionV relativeFrom="paragraph">
                  <wp:posOffset>112395</wp:posOffset>
                </wp:positionV>
                <wp:extent cx="2286000" cy="1188720"/>
                <wp:effectExtent l="8255" t="13970" r="10795" b="6985"/>
                <wp:wrapNone/>
                <wp:docPr id="653303020" name="Freeform 6533030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286000" cy="1188720"/>
                        </a:xfrm>
                        <a:custGeom>
                          <a:avLst/>
                          <a:gdLst>
                            <a:gd name="T0" fmla="*/ 0 w 3600"/>
                            <a:gd name="T1" fmla="*/ 0 h 1872"/>
                            <a:gd name="T2" fmla="*/ 1872 w 3600"/>
                            <a:gd name="T3" fmla="*/ 1296 h 1872"/>
                            <a:gd name="T4" fmla="*/ 3600 w 3600"/>
                            <a:gd name="T5" fmla="*/ 1872 h 1872"/>
                          </a:gdLst>
                          <a:ahLst/>
                          <a:cxnLst>
                            <a:cxn ang="0">
                              <a:pos x="T0" y="T1"/>
                            </a:cxn>
                            <a:cxn ang="0">
                              <a:pos x="T2" y="T3"/>
                            </a:cxn>
                            <a:cxn ang="0">
                              <a:pos x="T4" y="T5"/>
                            </a:cxn>
                          </a:cxnLst>
                          <a:rect l="0" t="0" r="r" b="b"/>
                          <a:pathLst>
                            <a:path w="3600" h="1872">
                              <a:moveTo>
                                <a:pt x="0" y="0"/>
                              </a:moveTo>
                              <a:cubicBezTo>
                                <a:pt x="636" y="492"/>
                                <a:pt x="1272" y="984"/>
                                <a:pt x="1872" y="1296"/>
                              </a:cubicBezTo>
                              <a:cubicBezTo>
                                <a:pt x="2472" y="1608"/>
                                <a:pt x="3036" y="1740"/>
                                <a:pt x="3600" y="187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44F3206" id="Freeform 653303020" o:spid="_x0000_s1026" style="position:absolute;margin-left:310.4pt;margin-top:8.85pt;width:180pt;height:93.6pt;flip:x;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00,18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" path="m,c636,492,1272,984,1872,1296v600,312,1164,444,1728,576e" filled="f">
                <v:path arrowok="t" o:connecttype="custom" o:connectlocs="0,0;1188720,822960;2286000,1188720" o:connectangles="0,0,0"/>
                <w10:anchorlock/>
              </v:shape>
            </w:pict>
          </mc:Fallback>
        </mc:AlternateContent>
      </w:r>
      <w:r w:rsidRPr="00E369EF">
        <w:rPr>
          <w:noProof/>
        </w:rPr>
        <mc:AlternateContent>
          <mc:Choice Requires="wps">
            <w:drawing>
              <wp:anchor distT="0" distB="0" distL="114300" distR="114300" simplePos="0" relativeHeight="251997184" behindDoc="0" locked="1" layoutInCell="1" allowOverlap="1" wp14:anchorId="6D59E086" wp14:editId="2C075E55">
                <wp:simplePos x="0" y="0"/>
                <wp:positionH relativeFrom="column">
                  <wp:posOffset>1656080</wp:posOffset>
                </wp:positionH>
                <wp:positionV relativeFrom="paragraph">
                  <wp:posOffset>111760</wp:posOffset>
                </wp:positionV>
                <wp:extent cx="2286000" cy="1188720"/>
                <wp:effectExtent l="8255" t="13335" r="10795" b="7620"/>
                <wp:wrapNone/>
                <wp:docPr id="1686459513" name="Freeform 16864595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286000" cy="1188720"/>
                        </a:xfrm>
                        <a:custGeom>
                          <a:avLst/>
                          <a:gdLst>
                            <a:gd name="T0" fmla="*/ 0 w 3600"/>
                            <a:gd name="T1" fmla="*/ 0 h 1872"/>
                            <a:gd name="T2" fmla="*/ 1872 w 3600"/>
                            <a:gd name="T3" fmla="*/ 1296 h 1872"/>
                            <a:gd name="T4" fmla="*/ 3600 w 3600"/>
                            <a:gd name="T5" fmla="*/ 1872 h 1872"/>
                          </a:gdLst>
                          <a:ahLst/>
                          <a:cxnLst>
                            <a:cxn ang="0">
                              <a:pos x="T0" y="T1"/>
                            </a:cxn>
                            <a:cxn ang="0">
                              <a:pos x="T2" y="T3"/>
                            </a:cxn>
                            <a:cxn ang="0">
                              <a:pos x="T4" y="T5"/>
                            </a:cxn>
                          </a:cxnLst>
                          <a:rect l="0" t="0" r="r" b="b"/>
                          <a:pathLst>
                            <a:path w="3600" h="1872">
                              <a:moveTo>
                                <a:pt x="0" y="0"/>
                              </a:moveTo>
                              <a:cubicBezTo>
                                <a:pt x="636" y="492"/>
                                <a:pt x="1272" y="984"/>
                                <a:pt x="1872" y="1296"/>
                              </a:cubicBezTo>
                              <a:cubicBezTo>
                                <a:pt x="2472" y="1608"/>
                                <a:pt x="3036" y="1740"/>
                                <a:pt x="3600" y="1872"/>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9D72C2" id="Freeform 1686459513" o:spid="_x0000_s1026" style="position:absolute;margin-left:130.4pt;margin-top:8.8pt;width:180pt;height:93.6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3600,187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" path="m,c636,492,1272,984,1872,1296v600,312,1164,444,1728,576e" filled="f">
                <v:path arrowok="t" o:connecttype="custom" o:connectlocs="0,0;1188720,822960;2286000,1188720" o:connectangles="0,0,0"/>
                <w10:anchorlock/>
              </v:shape>
            </w:pict>
          </mc:Fallback>
        </mc:AlternateContent>
      </w:r>
      <w:r w:rsidRPr="00E369EF">
        <w:rPr>
          <w:noProof/>
        </w:rPr>
        <mc:AlternateContent>
          <mc:Choice Requires="wps">
            <w:drawing>
              <wp:anchor distT="0" distB="0" distL="114300" distR="114300" simplePos="0" relativeHeight="251994112" behindDoc="0" locked="1" layoutInCell="1" allowOverlap="1" wp14:anchorId="31BA9AB4" wp14:editId="5ECDAB3A">
                <wp:simplePos x="0" y="0"/>
                <wp:positionH relativeFrom="column">
                  <wp:posOffset>3942080</wp:posOffset>
                </wp:positionH>
                <wp:positionV relativeFrom="paragraph">
                  <wp:posOffset>-274320</wp:posOffset>
                </wp:positionV>
                <wp:extent cx="0" cy="3657600"/>
                <wp:effectExtent l="55880" t="17780" r="58420" b="10795"/>
                <wp:wrapNone/>
                <wp:docPr id="1962165958" name="Straight Connector 19621659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657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5E83E" id="Straight Connector 1962165958" o:spid="_x0000_s1026" style="position:absolute;flip:y;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4pt,-21.6pt" to="310.4pt,266.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">
                <v:stroke endarrow="block"/>
                <w10:anchorlock/>
              </v:line>
            </w:pict>
          </mc:Fallback>
        </mc:AlternateContent>
      </w:r>
    </w:p>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r w:rsidRPr="00E369EF">
        <w:rPr>
          <w:noProof/>
        </w:rPr>
        <w:drawing>
          <wp:anchor distT="0" distB="0" distL="114300" distR="114300" simplePos="0" relativeHeight="252009472" behindDoc="0" locked="1" layoutInCell="1" allowOverlap="1" wp14:anchorId="132EC6FC" wp14:editId="04946F24">
            <wp:simplePos x="0" y="0"/>
            <wp:positionH relativeFrom="column">
              <wp:posOffset>4025900</wp:posOffset>
            </wp:positionH>
            <wp:positionV relativeFrom="paragraph">
              <wp:posOffset>158750</wp:posOffset>
            </wp:positionV>
            <wp:extent cx="127000" cy="177800"/>
            <wp:effectExtent l="0" t="0" r="6350" b="0"/>
            <wp:wrapNone/>
            <wp:docPr id="930460001"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398" cstate="print">
                      <a:extLst>
                        <a:ext uri="{28A0092B-C50C-407E-A947-70E740481C1C}">
                          <a14:useLocalDpi xmlns:a14="http://schemas.microsoft.com/office/drawing/2010/main" val="0"/>
                        </a:ext>
                      </a:extLst>
                    </a:blip>
                    <a:srcRect/>
                    <a:stretch>
                      <a:fillRect/>
                    </a:stretch>
                  </pic:blipFill>
                  <pic:spPr bwMode="auto">
                    <a:xfrm>
                      <a:off x="0" y="0"/>
                      <a:ext cx="127000" cy="177800"/>
                    </a:xfrm>
                    <a:prstGeom prst="rect">
                      <a:avLst/>
                    </a:prstGeom>
                    <a:noFill/>
                  </pic:spPr>
                </pic:pic>
              </a:graphicData>
            </a:graphic>
            <wp14:sizeRelH relativeFrom="page">
              <wp14:pctWidth>0</wp14:pctWidth>
            </wp14:sizeRelH>
            <wp14:sizeRelV relativeFrom="page">
              <wp14:pctHeight>0</wp14:pctHeight>
            </wp14:sizeRelV>
          </wp:anchor>
        </w:drawing>
      </w:r>
      <w:r w:rsidRPr="00E369EF">
        <w:rPr>
          <w:noProof/>
        </w:rPr>
        <mc:AlternateContent>
          <mc:Choice Requires="wpg">
            <w:drawing>
              <wp:anchor distT="0" distB="0" distL="114300" distR="114300" simplePos="0" relativeHeight="252007424" behindDoc="0" locked="1" layoutInCell="1" allowOverlap="1" wp14:anchorId="4D787764" wp14:editId="218923D4">
                <wp:simplePos x="0" y="0"/>
                <wp:positionH relativeFrom="column">
                  <wp:posOffset>3949700</wp:posOffset>
                </wp:positionH>
                <wp:positionV relativeFrom="paragraph">
                  <wp:posOffset>144145</wp:posOffset>
                </wp:positionV>
                <wp:extent cx="1231900" cy="180340"/>
                <wp:effectExtent l="6350" t="3810" r="0" b="6350"/>
                <wp:wrapNone/>
                <wp:docPr id="1594734824" name="Group 15947348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231900" cy="180340"/>
                          <a:chOff x="4460" y="12141"/>
                          <a:chExt cx="1880" cy="284"/>
                        </a:xfrm>
                      </wpg:grpSpPr>
                      <wps:wsp>
                        <wps:cNvPr id="1734409027" name="AutoShape 121"/>
                        <wps:cNvSpPr>
                          <a:spLocks noChangeArrowheads="1"/>
                        </wps:cNvSpPr>
                        <wps:spPr bwMode="auto">
                          <a:xfrm flipH="1" flipV="1">
                            <a:off x="4460" y="12145"/>
                            <a:ext cx="500" cy="280"/>
                          </a:xfrm>
                          <a:prstGeom prst="rtTriangle">
                            <a:avLst/>
                          </a:prstGeom>
                          <a:solidFill>
                            <a:srgbClr val="FF6600">
                              <a:alpha val="33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7805987" name="Rectangle 122"/>
                        <wps:cNvSpPr>
                          <a:spLocks noChangeArrowheads="1"/>
                        </wps:cNvSpPr>
                        <wps:spPr bwMode="auto">
                          <a:xfrm>
                            <a:off x="4960" y="12141"/>
                            <a:ext cx="1380" cy="280"/>
                          </a:xfrm>
                          <a:prstGeom prst="rect">
                            <a:avLst/>
                          </a:prstGeom>
                          <a:solidFill>
                            <a:srgbClr val="FF6600">
                              <a:alpha val="33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16D8607" id="Group 1594734824" o:spid="_x0000_s1026" style="position:absolute;margin-left:311pt;margin-top:11.35pt;width:97pt;height:14.2pt;flip:x;z-index:252007424" coordorigin="4460,12141" coordsize="1880,2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">
                <v:shapetype id="_x0000_t6" coordsize="21600,21600" o:spt="6" path="m,l,21600r21600,xe">
                  <v:stroke joinstyle="miter"/>
                  <v:path gradientshapeok="t" o:connecttype="custom" o:connectlocs="0,0;0,10800;0,21600;10800,21600;21600,21600;10800,10800" textboxrect="1800,12600,12600,19800"/>
                </v:shapetype>
                <v:shape id="AutoShape 121" o:spid="_x0000_s1027" type="#_x0000_t6" style="position:absolute;left:4460;top:12145;width:500;height:28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" fillcolor="#f60" stroked="f">
                  <v:fill opacity="21588f"/>
                </v:shape>
                <v:rect id="Rectangle 122" o:spid="_x0000_s1028" style="position:absolute;left:4960;top:12141;width:1380;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" fillcolor="#f60" stroked="f">
                  <v:fill opacity="21588f"/>
                </v:rect>
                <w10:anchorlock/>
              </v:group>
            </w:pict>
          </mc:Fallback>
        </mc:AlternateContent>
      </w:r>
      <w:r w:rsidRPr="00E369EF">
        <w:rPr>
          <w:noProof/>
        </w:rPr>
        <mc:AlternateContent>
          <mc:Choice Requires="wpg">
            <w:drawing>
              <wp:anchor distT="0" distB="0" distL="114300" distR="114300" simplePos="0" relativeHeight="252006400" behindDoc="0" locked="1" layoutInCell="1" allowOverlap="1" wp14:anchorId="25303018" wp14:editId="44B1C569">
                <wp:simplePos x="0" y="0"/>
                <wp:positionH relativeFrom="column">
                  <wp:posOffset>2705100</wp:posOffset>
                </wp:positionH>
                <wp:positionV relativeFrom="paragraph">
                  <wp:posOffset>141605</wp:posOffset>
                </wp:positionV>
                <wp:extent cx="1231900" cy="180340"/>
                <wp:effectExtent l="0" t="1270" r="6350" b="8890"/>
                <wp:wrapNone/>
                <wp:docPr id="1660757886" name="Group 16607578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31900" cy="180340"/>
                          <a:chOff x="4460" y="12141"/>
                          <a:chExt cx="1880" cy="284"/>
                        </a:xfrm>
                      </wpg:grpSpPr>
                      <wps:wsp>
                        <wps:cNvPr id="1923578662" name="AutoShape 118"/>
                        <wps:cNvSpPr>
                          <a:spLocks noChangeArrowheads="1"/>
                        </wps:cNvSpPr>
                        <wps:spPr bwMode="auto">
                          <a:xfrm flipH="1" flipV="1">
                            <a:off x="4460" y="12145"/>
                            <a:ext cx="500" cy="280"/>
                          </a:xfrm>
                          <a:prstGeom prst="rtTriangle">
                            <a:avLst/>
                          </a:prstGeom>
                          <a:solidFill>
                            <a:srgbClr val="FF6600">
                              <a:alpha val="33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56067393" name="Rectangle 119"/>
                        <wps:cNvSpPr>
                          <a:spLocks noChangeArrowheads="1"/>
                        </wps:cNvSpPr>
                        <wps:spPr bwMode="auto">
                          <a:xfrm>
                            <a:off x="4960" y="12141"/>
                            <a:ext cx="1380" cy="280"/>
                          </a:xfrm>
                          <a:prstGeom prst="rect">
                            <a:avLst/>
                          </a:prstGeom>
                          <a:solidFill>
                            <a:srgbClr val="FF6600">
                              <a:alpha val="33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9940CF" id="Group 1660757886" o:spid="_x0000_s1026" style="position:absolute;margin-left:213pt;margin-top:11.15pt;width:97pt;height:14.2pt;z-index:252006400" coordorigin="4460,12141" coordsize="1880,28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">
                <v:shape id="AutoShape 118" o:spid="_x0000_s1027" type="#_x0000_t6" style="position:absolute;left:4460;top:12145;width:500;height:280;flip:x y;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" fillcolor="#f60" stroked="f">
                  <v:fill opacity="21588f"/>
                </v:shape>
                <v:rect id="Rectangle 119" o:spid="_x0000_s1028" style="position:absolute;left:4960;top:12141;width:1380;height:2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" fillcolor="#f60" stroked="f">
                  <v:fill opacity="21588f"/>
                </v:rect>
                <w10:anchorlock/>
              </v:group>
            </w:pict>
          </mc:Fallback>
        </mc:AlternateContent>
      </w:r>
      <w:r w:rsidRPr="00E369EF">
        <w:rPr>
          <w:noProof/>
        </w:rPr>
        <mc:AlternateContent>
          <mc:Choice Requires="wpg">
            <w:drawing>
              <wp:anchor distT="0" distB="0" distL="114300" distR="114300" simplePos="0" relativeHeight="252003328" behindDoc="0" locked="1" layoutInCell="1" allowOverlap="1" wp14:anchorId="72EF2BED" wp14:editId="5C751AAF">
                <wp:simplePos x="0" y="0"/>
                <wp:positionH relativeFrom="column">
                  <wp:posOffset>2753360</wp:posOffset>
                </wp:positionH>
                <wp:positionV relativeFrom="paragraph">
                  <wp:posOffset>132715</wp:posOffset>
                </wp:positionV>
                <wp:extent cx="1188720" cy="2560320"/>
                <wp:effectExtent l="10160" t="11430" r="10795" b="9525"/>
                <wp:wrapNone/>
                <wp:docPr id="571232887" name="Group 57123288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1188720" cy="2560320"/>
                          <a:chOff x="6648" y="2689"/>
                          <a:chExt cx="1872" cy="4032"/>
                        </a:xfrm>
                      </wpg:grpSpPr>
                      <wps:wsp>
                        <wps:cNvPr id="1041419201" name="Line 107"/>
                        <wps:cNvCnPr/>
                        <wps:spPr bwMode="auto">
                          <a:xfrm flipH="1">
                            <a:off x="8088" y="2976"/>
                            <a:ext cx="0" cy="374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804858612" name="Line 108"/>
                        <wps:cNvCnPr/>
                        <wps:spPr bwMode="auto">
                          <a:xfrm flipH="1">
                            <a:off x="8520" y="2689"/>
                            <a:ext cx="0" cy="4032"/>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51555244" name="Line 109"/>
                        <wps:cNvCnPr/>
                        <wps:spPr bwMode="auto">
                          <a:xfrm flipH="1">
                            <a:off x="6648" y="2976"/>
                            <a:ext cx="144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156825039" name="Line 110"/>
                        <wps:cNvCnPr/>
                        <wps:spPr bwMode="auto">
                          <a:xfrm flipH="1">
                            <a:off x="6648" y="2689"/>
                            <a:ext cx="1872"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49B067AD" id="Group 571232887" o:spid="_x0000_s1026" style="position:absolute;margin-left:216.8pt;margin-top:10.45pt;width:93.6pt;height:201.6pt;flip:x;z-index:252003328" coordorigin="6648,2689" coordsize="1872,403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">
                <v:line id="Line 107" o:spid="_x0000_s1027" style="position:absolute;flip:x;visibility:visible;mso-wrap-style:square" from="8088,2976" to="8088,672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">
                  <v:stroke dashstyle="dash"/>
                </v:line>
                <v:line id="Line 108" o:spid="_x0000_s1028" style="position:absolute;flip:x;visibility:visible;mso-wrap-style:square" from="8520,2689" to="8520,6721"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">
                  <v:stroke dashstyle="dash"/>
                </v:line>
                <v:line id="Line 109" o:spid="_x0000_s1029" style="position:absolute;flip:x;visibility:visible;mso-wrap-style:square" from="6648,2976" to="8088,297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">
                  <v:stroke dashstyle="dash"/>
                </v:line>
                <v:line id="Line 110" o:spid="_x0000_s1030" style="position:absolute;flip:x;visibility:visible;mso-wrap-style:square" from="6648,2689" to="8520,2689"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">
                  <v:stroke dashstyle="dash"/>
                </v:line>
                <w10:anchorlock/>
              </v:group>
            </w:pict>
          </mc:Fallback>
        </mc:AlternateContent>
      </w:r>
      <w:r w:rsidRPr="00E369EF">
        <w:rPr>
          <w:noProof/>
        </w:rPr>
        <mc:AlternateContent>
          <mc:Choice Requires="wps">
            <w:drawing>
              <wp:anchor distT="0" distB="0" distL="114300" distR="114300" simplePos="0" relativeHeight="252002304" behindDoc="0" locked="1" layoutInCell="1" allowOverlap="1" wp14:anchorId="138D8185" wp14:editId="36AE8BE8">
                <wp:simplePos x="0" y="0"/>
                <wp:positionH relativeFrom="column">
                  <wp:posOffset>3942080</wp:posOffset>
                </wp:positionH>
                <wp:positionV relativeFrom="paragraph">
                  <wp:posOffset>132715</wp:posOffset>
                </wp:positionV>
                <wp:extent cx="1188720" cy="0"/>
                <wp:effectExtent l="8255" t="11430" r="12700" b="7620"/>
                <wp:wrapNone/>
                <wp:docPr id="1151937852" name="Straight Connector 11519378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8872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2C1EE" id="Straight Connector 1151937852" o:spid="_x0000_s1026" style="position:absolute;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4pt,10.45pt" to="404pt,10.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">
                <v:stroke dashstyle="dash"/>
                <w10:anchorlock/>
              </v:line>
            </w:pict>
          </mc:Fallback>
        </mc:AlternateContent>
      </w:r>
      <w:r w:rsidRPr="00E369EF">
        <w:rPr>
          <w:noProof/>
        </w:rPr>
        <mc:AlternateContent>
          <mc:Choice Requires="wps">
            <w:drawing>
              <wp:anchor distT="0" distB="0" distL="114300" distR="114300" simplePos="0" relativeHeight="252000256" behindDoc="0" locked="1" layoutInCell="1" allowOverlap="1" wp14:anchorId="613A0CC9" wp14:editId="0B095C21">
                <wp:simplePos x="0" y="0"/>
                <wp:positionH relativeFrom="column">
                  <wp:posOffset>5130800</wp:posOffset>
                </wp:positionH>
                <wp:positionV relativeFrom="paragraph">
                  <wp:posOffset>132715</wp:posOffset>
                </wp:positionV>
                <wp:extent cx="0" cy="2560320"/>
                <wp:effectExtent l="6350" t="11430" r="12700" b="9525"/>
                <wp:wrapNone/>
                <wp:docPr id="721634093" name="Straight Connector 7216340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6032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7C978D" id="Straight Connector 721634093" o:spid="_x0000_s1026" style="position:absolute;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4pt,10.45pt" to="404pt,212.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">
                <v:stroke dashstyle="dash"/>
                <w10:anchorlock/>
              </v:line>
            </w:pict>
          </mc:Fallback>
        </mc:AlternateContent>
      </w:r>
    </w:p>
    <w:p w:rsidR="001C3287" w:rsidRPr="00E369EF" w:rsidRDefault="001C3287" w:rsidP="00561CCE">
      <w:r w:rsidRPr="00E369EF">
        <w:rPr>
          <w:noProof/>
        </w:rPr>
        <mc:AlternateContent>
          <mc:Choice Requires="wps">
            <w:drawing>
              <wp:anchor distT="0" distB="0" distL="114300" distR="114300" simplePos="0" relativeHeight="252011520" behindDoc="0" locked="1" layoutInCell="1" allowOverlap="1" wp14:anchorId="0120210E" wp14:editId="48A0B901">
                <wp:simplePos x="0" y="0"/>
                <wp:positionH relativeFrom="column">
                  <wp:posOffset>5003800</wp:posOffset>
                </wp:positionH>
                <wp:positionV relativeFrom="paragraph">
                  <wp:posOffset>88900</wp:posOffset>
                </wp:positionV>
                <wp:extent cx="292100" cy="203200"/>
                <wp:effectExtent l="41275" t="57150" r="9525" b="6350"/>
                <wp:wrapNone/>
                <wp:docPr id="270248107" name="Straight Connector 270248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92100" cy="203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58BB12" id="Straight Connector 270248107" o:spid="_x0000_s1026" style="position:absolute;flip:x y;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4pt,7pt" to="417pt,2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">
                <v:stroke endarrow="block"/>
                <w10:anchorlock/>
              </v:line>
            </w:pict>
          </mc:Fallback>
        </mc:AlternateContent>
      </w:r>
      <w:r w:rsidRPr="00E369EF">
        <w:rPr>
          <w:noProof/>
        </w:rPr>
        <w:drawing>
          <wp:anchor distT="0" distB="0" distL="114300" distR="114300" simplePos="0" relativeHeight="252010496" behindDoc="0" locked="1" layoutInCell="1" allowOverlap="1" wp14:anchorId="58E62791" wp14:editId="1088C091">
            <wp:simplePos x="0" y="0"/>
            <wp:positionH relativeFrom="column">
              <wp:posOffset>5397500</wp:posOffset>
            </wp:positionH>
            <wp:positionV relativeFrom="paragraph">
              <wp:posOffset>147955</wp:posOffset>
            </wp:positionV>
            <wp:extent cx="698500" cy="431800"/>
            <wp:effectExtent l="0" t="0" r="6350" b="6350"/>
            <wp:wrapNone/>
            <wp:docPr id="1697843767"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399" cstate="print">
                      <a:extLst>
                        <a:ext uri="{28A0092B-C50C-407E-A947-70E740481C1C}">
                          <a14:useLocalDpi xmlns:a14="http://schemas.microsoft.com/office/drawing/2010/main" val="0"/>
                        </a:ext>
                      </a:extLst>
                    </a:blip>
                    <a:srcRect/>
                    <a:stretch>
                      <a:fillRect/>
                    </a:stretch>
                  </pic:blipFill>
                  <pic:spPr bwMode="auto">
                    <a:xfrm>
                      <a:off x="0" y="0"/>
                      <a:ext cx="698500" cy="431800"/>
                    </a:xfrm>
                    <a:prstGeom prst="rect">
                      <a:avLst/>
                    </a:prstGeom>
                    <a:noFill/>
                  </pic:spPr>
                </pic:pic>
              </a:graphicData>
            </a:graphic>
            <wp14:sizeRelH relativeFrom="page">
              <wp14:pctWidth>0</wp14:pctWidth>
            </wp14:sizeRelH>
            <wp14:sizeRelV relativeFrom="page">
              <wp14:pctHeight>0</wp14:pctHeight>
            </wp14:sizeRelV>
          </wp:anchor>
        </w:drawing>
      </w:r>
      <w:r w:rsidRPr="00E369EF">
        <w:rPr>
          <w:noProof/>
        </w:rPr>
        <mc:AlternateContent>
          <mc:Choice Requires="wps">
            <w:drawing>
              <wp:anchor distT="0" distB="0" distL="114300" distR="114300" simplePos="0" relativeHeight="252001280" behindDoc="0" locked="1" layoutInCell="1" allowOverlap="1" wp14:anchorId="69503AD0" wp14:editId="45ED29FC">
                <wp:simplePos x="0" y="0"/>
                <wp:positionH relativeFrom="column">
                  <wp:posOffset>3942080</wp:posOffset>
                </wp:positionH>
                <wp:positionV relativeFrom="paragraph">
                  <wp:posOffset>137160</wp:posOffset>
                </wp:positionV>
                <wp:extent cx="914400" cy="0"/>
                <wp:effectExtent l="8255" t="10160" r="10795" b="8890"/>
                <wp:wrapNone/>
                <wp:docPr id="120430156" name="Straight Connector 12043015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B8C18B" id="Straight Connector 120430156" o:spid="_x0000_s1026" style="position:absolute;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0.4pt,10.8pt" to="382.4pt,10.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">
                <v:stroke dashstyle="dash"/>
                <w10:anchorlock/>
              </v:line>
            </w:pict>
          </mc:Fallback>
        </mc:AlternateContent>
      </w:r>
      <w:r w:rsidRPr="00E369EF">
        <w:rPr>
          <w:noProof/>
        </w:rPr>
        <mc:AlternateContent>
          <mc:Choice Requires="wps">
            <w:drawing>
              <wp:anchor distT="0" distB="0" distL="114300" distR="114300" simplePos="0" relativeHeight="251999232" behindDoc="0" locked="1" layoutInCell="1" allowOverlap="1" wp14:anchorId="36707C05" wp14:editId="14528CA2">
                <wp:simplePos x="0" y="0"/>
                <wp:positionH relativeFrom="column">
                  <wp:posOffset>4856480</wp:posOffset>
                </wp:positionH>
                <wp:positionV relativeFrom="paragraph">
                  <wp:posOffset>137160</wp:posOffset>
                </wp:positionV>
                <wp:extent cx="0" cy="2377440"/>
                <wp:effectExtent l="8255" t="10160" r="10795" b="12700"/>
                <wp:wrapNone/>
                <wp:docPr id="1531070965" name="Straight Connector 1531070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77440"/>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E93FD8" id="Straight Connector 1531070965" o:spid="_x0000_s1026" style="position:absolute;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2.4pt,10.8pt" to="382.4pt,19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">
                <v:stroke dashstyle="dash"/>
                <w10:anchorlock/>
              </v:line>
            </w:pict>
          </mc:Fallback>
        </mc:AlternateContent>
      </w:r>
    </w:p>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r w:rsidRPr="00E369EF">
        <w:rPr>
          <w:noProof/>
        </w:rPr>
        <mc:AlternateContent>
          <mc:Choice Requires="wps">
            <w:drawing>
              <wp:anchor distT="0" distB="0" distL="114300" distR="114300" simplePos="0" relativeHeight="251996160" behindDoc="0" locked="1" layoutInCell="1" allowOverlap="1" wp14:anchorId="3DE9DAE6" wp14:editId="4F7F7E4C">
                <wp:simplePos x="0" y="0"/>
                <wp:positionH relativeFrom="column">
                  <wp:posOffset>3942080</wp:posOffset>
                </wp:positionH>
                <wp:positionV relativeFrom="paragraph">
                  <wp:posOffset>76835</wp:posOffset>
                </wp:positionV>
                <wp:extent cx="2651760" cy="1325880"/>
                <wp:effectExtent l="8255" t="10795" r="6985" b="6350"/>
                <wp:wrapNone/>
                <wp:docPr id="1079660553" name="Freeform 10796605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flipH="1">
                          <a:off x="0" y="0"/>
                          <a:ext cx="2651760" cy="1325880"/>
                        </a:xfrm>
                        <a:custGeom>
                          <a:avLst/>
                          <a:gdLst>
                            <a:gd name="T0" fmla="*/ 0 w 4176"/>
                            <a:gd name="T1" fmla="*/ 2016 h 2088"/>
                            <a:gd name="T2" fmla="*/ 1152 w 4176"/>
                            <a:gd name="T3" fmla="*/ 1872 h 2088"/>
                            <a:gd name="T4" fmla="*/ 2592 w 4176"/>
                            <a:gd name="T5" fmla="*/ 720 h 2088"/>
                            <a:gd name="T6" fmla="*/ 3600 w 4176"/>
                            <a:gd name="T7" fmla="*/ 144 h 2088"/>
                            <a:gd name="T8" fmla="*/ 4176 w 4176"/>
                            <a:gd name="T9" fmla="*/ 0 h 2088"/>
                          </a:gdLst>
                          <a:ahLst/>
                          <a:cxnLst>
                            <a:cxn ang="0">
                              <a:pos x="T0" y="T1"/>
                            </a:cxn>
                            <a:cxn ang="0">
                              <a:pos x="T2" y="T3"/>
                            </a:cxn>
                            <a:cxn ang="0">
                              <a:pos x="T4" y="T5"/>
                            </a:cxn>
                            <a:cxn ang="0">
                              <a:pos x="T6" y="T7"/>
                            </a:cxn>
                            <a:cxn ang="0">
                              <a:pos x="T8" y="T9"/>
                            </a:cxn>
                          </a:cxnLst>
                          <a:rect l="0" t="0" r="r" b="b"/>
                          <a:pathLst>
                            <a:path w="4176" h="2088">
                              <a:moveTo>
                                <a:pt x="0" y="2016"/>
                              </a:moveTo>
                              <a:cubicBezTo>
                                <a:pt x="360" y="2052"/>
                                <a:pt x="720" y="2088"/>
                                <a:pt x="1152" y="1872"/>
                              </a:cubicBezTo>
                              <a:cubicBezTo>
                                <a:pt x="1584" y="1656"/>
                                <a:pt x="2184" y="1008"/>
                                <a:pt x="2592" y="720"/>
                              </a:cubicBezTo>
                              <a:cubicBezTo>
                                <a:pt x="3000" y="432"/>
                                <a:pt x="3336" y="264"/>
                                <a:pt x="3600" y="144"/>
                              </a:cubicBezTo>
                              <a:cubicBezTo>
                                <a:pt x="3864" y="24"/>
                                <a:pt x="4020" y="12"/>
                                <a:pt x="4176"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8BA94F" id="Freeform 1079660553" o:spid="_x0000_s1026" style="position:absolute;margin-left:310.4pt;margin-top:6.05pt;width:208.8pt;height:104.4pt;flip:x;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176,20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" path="m,2016v360,36,720,72,1152,-144c1584,1656,2184,1008,2592,720,3000,432,3336,264,3600,144,3864,24,4020,12,4176,e" filled="f">
                <v:path arrowok="t" o:connecttype="custom" o:connectlocs="0,1280160;731520,1188720;1645920,457200;2286000,91440;2651760,0" o:connectangles="0,0,0,0,0"/>
                <w10:anchorlock/>
              </v:shape>
            </w:pict>
          </mc:Fallback>
        </mc:AlternateContent>
      </w:r>
      <w:r w:rsidRPr="00E369EF">
        <w:rPr>
          <w:noProof/>
        </w:rPr>
        <mc:AlternateContent>
          <mc:Choice Requires="wps">
            <w:drawing>
              <wp:anchor distT="0" distB="0" distL="114300" distR="114300" simplePos="0" relativeHeight="251995136" behindDoc="0" locked="1" layoutInCell="1" allowOverlap="1" wp14:anchorId="691D1428" wp14:editId="1B9B279D">
                <wp:simplePos x="0" y="0"/>
                <wp:positionH relativeFrom="column">
                  <wp:posOffset>1290320</wp:posOffset>
                </wp:positionH>
                <wp:positionV relativeFrom="paragraph">
                  <wp:posOffset>76200</wp:posOffset>
                </wp:positionV>
                <wp:extent cx="2651760" cy="1325880"/>
                <wp:effectExtent l="13970" t="10160" r="10795" b="6985"/>
                <wp:wrapNone/>
                <wp:docPr id="1807443163" name="Freeform 1807443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651760" cy="1325880"/>
                        </a:xfrm>
                        <a:custGeom>
                          <a:avLst/>
                          <a:gdLst>
                            <a:gd name="T0" fmla="*/ 0 w 4176"/>
                            <a:gd name="T1" fmla="*/ 2016 h 2088"/>
                            <a:gd name="T2" fmla="*/ 1152 w 4176"/>
                            <a:gd name="T3" fmla="*/ 1872 h 2088"/>
                            <a:gd name="T4" fmla="*/ 2592 w 4176"/>
                            <a:gd name="T5" fmla="*/ 720 h 2088"/>
                            <a:gd name="T6" fmla="*/ 3600 w 4176"/>
                            <a:gd name="T7" fmla="*/ 144 h 2088"/>
                            <a:gd name="T8" fmla="*/ 4176 w 4176"/>
                            <a:gd name="T9" fmla="*/ 0 h 2088"/>
                          </a:gdLst>
                          <a:ahLst/>
                          <a:cxnLst>
                            <a:cxn ang="0">
                              <a:pos x="T0" y="T1"/>
                            </a:cxn>
                            <a:cxn ang="0">
                              <a:pos x="T2" y="T3"/>
                            </a:cxn>
                            <a:cxn ang="0">
                              <a:pos x="T4" y="T5"/>
                            </a:cxn>
                            <a:cxn ang="0">
                              <a:pos x="T6" y="T7"/>
                            </a:cxn>
                            <a:cxn ang="0">
                              <a:pos x="T8" y="T9"/>
                            </a:cxn>
                          </a:cxnLst>
                          <a:rect l="0" t="0" r="r" b="b"/>
                          <a:pathLst>
                            <a:path w="4176" h="2088">
                              <a:moveTo>
                                <a:pt x="0" y="2016"/>
                              </a:moveTo>
                              <a:cubicBezTo>
                                <a:pt x="360" y="2052"/>
                                <a:pt x="720" y="2088"/>
                                <a:pt x="1152" y="1872"/>
                              </a:cubicBezTo>
                              <a:cubicBezTo>
                                <a:pt x="1584" y="1656"/>
                                <a:pt x="2184" y="1008"/>
                                <a:pt x="2592" y="720"/>
                              </a:cubicBezTo>
                              <a:cubicBezTo>
                                <a:pt x="3000" y="432"/>
                                <a:pt x="3336" y="264"/>
                                <a:pt x="3600" y="144"/>
                              </a:cubicBezTo>
                              <a:cubicBezTo>
                                <a:pt x="3864" y="24"/>
                                <a:pt x="4020" y="12"/>
                                <a:pt x="4176"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E3183A" id="Freeform 1807443163" o:spid="_x0000_s1026" style="position:absolute;margin-left:101.6pt;margin-top:6pt;width:208.8pt;height:104.4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176,20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" path="m,2016v360,36,720,72,1152,-144c1584,1656,2184,1008,2592,720,3000,432,3336,264,3600,144,3864,24,4020,12,4176,e" filled="f">
                <v:path arrowok="t" o:connecttype="custom" o:connectlocs="0,1280160;731520,1188720;1645920,457200;2286000,91440;2651760,0" o:connectangles="0,0,0,0,0"/>
                <w10:anchorlock/>
              </v:shape>
            </w:pict>
          </mc:Fallback>
        </mc:AlternateContent>
      </w:r>
    </w:p>
    <w:p w:rsidR="001C3287" w:rsidRPr="00E369EF" w:rsidRDefault="001C3287" w:rsidP="00561CCE"/>
    <w:p w:rsidR="001C3287" w:rsidRPr="00E369EF" w:rsidRDefault="001C3287" w:rsidP="00561CCE">
      <w:r w:rsidRPr="00E369EF">
        <w:rPr>
          <w:noProof/>
        </w:rPr>
        <mc:AlternateContent>
          <mc:Choice Requires="wpg">
            <w:drawing>
              <wp:anchor distT="0" distB="0" distL="114300" distR="114300" simplePos="0" relativeHeight="252005376" behindDoc="0" locked="1" layoutInCell="1" allowOverlap="1" wp14:anchorId="2A4B66C9" wp14:editId="29B30211">
                <wp:simplePos x="0" y="0"/>
                <wp:positionH relativeFrom="column">
                  <wp:posOffset>4851400</wp:posOffset>
                </wp:positionH>
                <wp:positionV relativeFrom="paragraph">
                  <wp:posOffset>91440</wp:posOffset>
                </wp:positionV>
                <wp:extent cx="292100" cy="978535"/>
                <wp:effectExtent l="3175" t="4445" r="0" b="7620"/>
                <wp:wrapNone/>
                <wp:docPr id="1086937321" name="Group 10869373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92100" cy="978535"/>
                          <a:chOff x="4500" y="17462"/>
                          <a:chExt cx="460" cy="1541"/>
                        </a:xfrm>
                      </wpg:grpSpPr>
                      <wps:wsp>
                        <wps:cNvPr id="1710228092" name="AutoShape 115"/>
                        <wps:cNvSpPr>
                          <a:spLocks noChangeArrowheads="1"/>
                        </wps:cNvSpPr>
                        <wps:spPr bwMode="auto">
                          <a:xfrm flipH="1">
                            <a:off x="4500" y="17462"/>
                            <a:ext cx="460" cy="420"/>
                          </a:xfrm>
                          <a:prstGeom prst="rtTriangle">
                            <a:avLst/>
                          </a:prstGeom>
                          <a:solidFill>
                            <a:srgbClr val="FF6600">
                              <a:alpha val="23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1761810" name="Rectangle 116"/>
                        <wps:cNvSpPr>
                          <a:spLocks noChangeArrowheads="1"/>
                        </wps:cNvSpPr>
                        <wps:spPr bwMode="auto">
                          <a:xfrm>
                            <a:off x="4520" y="17883"/>
                            <a:ext cx="440" cy="1120"/>
                          </a:xfrm>
                          <a:prstGeom prst="rect">
                            <a:avLst/>
                          </a:prstGeom>
                          <a:solidFill>
                            <a:srgbClr val="FF6600">
                              <a:alpha val="23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AA18FF2" id="Group 1086937321" o:spid="_x0000_s1026" style="position:absolute;margin-left:382pt;margin-top:7.2pt;width:23pt;height:77.05pt;flip:x;z-index:252005376" coordorigin="4500,17462" coordsize="460,15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">
                <v:shape id="AutoShape 115" o:spid="_x0000_s1027" type="#_x0000_t6" style="position:absolute;left:4500;top:17462;width:460;height:42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" fillcolor="#f60" stroked="f">
                  <v:fill opacity="15163f"/>
                </v:shape>
                <v:rect id="Rectangle 116" o:spid="_x0000_s1028" style="position:absolute;left:4520;top:17883;width:440;height:11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" fillcolor="#f60" stroked="f">
                  <v:fill opacity="15163f"/>
                </v:rect>
                <w10:anchorlock/>
              </v:group>
            </w:pict>
          </mc:Fallback>
        </mc:AlternateContent>
      </w:r>
      <w:r w:rsidRPr="00E369EF">
        <w:rPr>
          <w:noProof/>
        </w:rPr>
        <mc:AlternateContent>
          <mc:Choice Requires="wpg">
            <w:drawing>
              <wp:anchor distT="0" distB="0" distL="114300" distR="114300" simplePos="0" relativeHeight="252004352" behindDoc="0" locked="1" layoutInCell="1" allowOverlap="1" wp14:anchorId="5362FFDF" wp14:editId="17FEE29C">
                <wp:simplePos x="0" y="0"/>
                <wp:positionH relativeFrom="column">
                  <wp:posOffset>2743200</wp:posOffset>
                </wp:positionH>
                <wp:positionV relativeFrom="paragraph">
                  <wp:posOffset>78105</wp:posOffset>
                </wp:positionV>
                <wp:extent cx="292100" cy="978535"/>
                <wp:effectExtent l="0" t="635" r="3175" b="1905"/>
                <wp:wrapNone/>
                <wp:docPr id="294078872" name="Group 2940788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2100" cy="978535"/>
                          <a:chOff x="4500" y="17462"/>
                          <a:chExt cx="460" cy="1541"/>
                        </a:xfrm>
                      </wpg:grpSpPr>
                      <wps:wsp>
                        <wps:cNvPr id="2056414209" name="AutoShape 112"/>
                        <wps:cNvSpPr>
                          <a:spLocks noChangeArrowheads="1"/>
                        </wps:cNvSpPr>
                        <wps:spPr bwMode="auto">
                          <a:xfrm flipH="1">
                            <a:off x="4500" y="17462"/>
                            <a:ext cx="460" cy="420"/>
                          </a:xfrm>
                          <a:prstGeom prst="rtTriangle">
                            <a:avLst/>
                          </a:prstGeom>
                          <a:solidFill>
                            <a:srgbClr val="FF6600">
                              <a:alpha val="23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4058917" name="Rectangle 113"/>
                        <wps:cNvSpPr>
                          <a:spLocks noChangeArrowheads="1"/>
                        </wps:cNvSpPr>
                        <wps:spPr bwMode="auto">
                          <a:xfrm>
                            <a:off x="4520" y="17883"/>
                            <a:ext cx="440" cy="1120"/>
                          </a:xfrm>
                          <a:prstGeom prst="rect">
                            <a:avLst/>
                          </a:prstGeom>
                          <a:solidFill>
                            <a:srgbClr val="FF6600">
                              <a:alpha val="23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5CB6D41" id="Group 294078872" o:spid="_x0000_s1026" style="position:absolute;margin-left:3in;margin-top:6.15pt;width:23pt;height:77.05pt;z-index:252004352" coordorigin="4500,17462" coordsize="460,154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">
                <v:shape id="AutoShape 112" o:spid="_x0000_s1027" type="#_x0000_t6" style="position:absolute;left:4500;top:17462;width:460;height:420;flip:x;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" fillcolor="#f60" stroked="f">
                  <v:fill opacity="15163f"/>
                </v:shape>
                <v:rect id="Rectangle 113" o:spid="_x0000_s1028" style="position:absolute;left:4520;top:17883;width:440;height:11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" fillcolor="#f60" stroked="f">
                  <v:fill opacity="15163f"/>
                </v:rect>
                <w10:anchorlock/>
              </v:group>
            </w:pict>
          </mc:Fallback>
        </mc:AlternateContent>
      </w:r>
    </w:p>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r w:rsidRPr="00E369EF">
        <w:rPr>
          <w:noProof/>
        </w:rPr>
        <w:drawing>
          <wp:anchor distT="0" distB="0" distL="114300" distR="114300" simplePos="0" relativeHeight="252014592" behindDoc="0" locked="1" layoutInCell="1" allowOverlap="1" wp14:anchorId="284830EC" wp14:editId="748994B0">
            <wp:simplePos x="0" y="0"/>
            <wp:positionH relativeFrom="column">
              <wp:posOffset>6972300</wp:posOffset>
            </wp:positionH>
            <wp:positionV relativeFrom="paragraph">
              <wp:posOffset>97790</wp:posOffset>
            </wp:positionV>
            <wp:extent cx="165100" cy="152400"/>
            <wp:effectExtent l="0" t="0" r="6350" b="0"/>
            <wp:wrapNone/>
            <wp:docPr id="1185841442"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400" cstate="print">
                      <a:extLst>
                        <a:ext uri="{28A0092B-C50C-407E-A947-70E740481C1C}">
                          <a14:useLocalDpi xmlns:a14="http://schemas.microsoft.com/office/drawing/2010/main" val="0"/>
                        </a:ext>
                      </a:extLst>
                    </a:blip>
                    <a:srcRect/>
                    <a:stretch>
                      <a:fillRect/>
                    </a:stretch>
                  </pic:blipFill>
                  <pic:spPr bwMode="auto">
                    <a:xfrm>
                      <a:off x="0" y="0"/>
                      <a:ext cx="165100" cy="152400"/>
                    </a:xfrm>
                    <a:prstGeom prst="rect">
                      <a:avLst/>
                    </a:prstGeom>
                    <a:noFill/>
                  </pic:spPr>
                </pic:pic>
              </a:graphicData>
            </a:graphic>
            <wp14:sizeRelH relativeFrom="page">
              <wp14:pctWidth>0</wp14:pctWidth>
            </wp14:sizeRelH>
            <wp14:sizeRelV relativeFrom="page">
              <wp14:pctHeight>0</wp14:pctHeight>
            </wp14:sizeRelV>
          </wp:anchor>
        </w:drawing>
      </w:r>
    </w:p>
    <w:p w:rsidR="001C3287" w:rsidRPr="00E369EF" w:rsidRDefault="001C3287" w:rsidP="00561CCE">
      <w:r w:rsidRPr="00E369EF">
        <w:rPr>
          <w:noProof/>
        </w:rPr>
        <w:drawing>
          <wp:anchor distT="0" distB="0" distL="114300" distR="114300" simplePos="0" relativeHeight="252008448" behindDoc="0" locked="1" layoutInCell="1" allowOverlap="1" wp14:anchorId="5D1A24AA" wp14:editId="4EFD69D8">
            <wp:simplePos x="0" y="0"/>
            <wp:positionH relativeFrom="column">
              <wp:posOffset>4914900</wp:posOffset>
            </wp:positionH>
            <wp:positionV relativeFrom="paragraph">
              <wp:posOffset>68580</wp:posOffset>
            </wp:positionV>
            <wp:extent cx="152400" cy="165100"/>
            <wp:effectExtent l="0" t="0" r="0" b="6350"/>
            <wp:wrapNone/>
            <wp:docPr id="125767597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401" cstate="print">
                      <a:extLst>
                        <a:ext uri="{28A0092B-C50C-407E-A947-70E740481C1C}">
                          <a14:useLocalDpi xmlns:a14="http://schemas.microsoft.com/office/drawing/2010/main" val="0"/>
                        </a:ext>
                      </a:extLst>
                    </a:blip>
                    <a:srcRect/>
                    <a:stretch>
                      <a:fillRect/>
                    </a:stretch>
                  </pic:blipFill>
                  <pic:spPr bwMode="auto">
                    <a:xfrm>
                      <a:off x="0" y="0"/>
                      <a:ext cx="152400" cy="165100"/>
                    </a:xfrm>
                    <a:prstGeom prst="rect">
                      <a:avLst/>
                    </a:prstGeom>
                    <a:noFill/>
                  </pic:spPr>
                </pic:pic>
              </a:graphicData>
            </a:graphic>
            <wp14:sizeRelH relativeFrom="page">
              <wp14:pctWidth>0</wp14:pctWidth>
            </wp14:sizeRelH>
            <wp14:sizeRelV relativeFrom="page">
              <wp14:pctHeight>0</wp14:pctHeight>
            </wp14:sizeRelV>
          </wp:anchor>
        </w:drawing>
      </w:r>
      <w:r w:rsidRPr="00E369EF">
        <w:rPr>
          <w:noProof/>
        </w:rPr>
        <mc:AlternateContent>
          <mc:Choice Requires="wps">
            <w:drawing>
              <wp:anchor distT="0" distB="0" distL="114300" distR="114300" simplePos="0" relativeHeight="251993088" behindDoc="0" locked="1" layoutInCell="1" allowOverlap="1" wp14:anchorId="6AD2665F" wp14:editId="24AE41BA">
                <wp:simplePos x="0" y="0"/>
                <wp:positionH relativeFrom="column">
                  <wp:posOffset>1198880</wp:posOffset>
                </wp:positionH>
                <wp:positionV relativeFrom="paragraph">
                  <wp:posOffset>5715</wp:posOffset>
                </wp:positionV>
                <wp:extent cx="5669280" cy="0"/>
                <wp:effectExtent l="8255" t="55245" r="18415" b="59055"/>
                <wp:wrapNone/>
                <wp:docPr id="840619377" name="Straight Connector 8406193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6928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375075" id="Straight Connector 840619377" o:spid="_x0000_s1026" style="position:absolute;z-index:25199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4.4pt,.45pt" to="540.8pt,.4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">
                <v:stroke endarrow="block"/>
                <w10:anchorlock/>
              </v:line>
            </w:pict>
          </mc:Fallback>
        </mc:AlternateContent>
      </w:r>
    </w:p>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5A0E2A" w:rsidRDefault="001C3287" w:rsidP="00561CCE">
      <w:pPr>
        <w:pStyle w:val="Heading3"/>
      </w:pPr>
      <w:bookmarkStart w:id="114" w:name="_Toc280363649"/>
      <w:bookmarkStart w:id="115" w:name="_Toc209781758"/>
      <w:bookmarkStart w:id="116" w:name="_Toc209787498"/>
      <w:bookmarkStart w:id="117" w:name="_Toc229857130"/>
      <w:bookmarkStart w:id="118" w:name="_Toc229926184"/>
      <w:r w:rsidRPr="005A0E2A">
        <w:t>Convolution Method</w:t>
      </w:r>
      <w:bookmarkEnd w:id="114"/>
      <w:bookmarkEnd w:id="115"/>
      <w:bookmarkEnd w:id="116"/>
      <w:bookmarkEnd w:id="117"/>
      <w:bookmarkEnd w:id="118"/>
      <w:r w:rsidRPr="005A0E2A">
        <w:t xml:space="preserve"> </w:t>
      </w:r>
    </w:p>
    <w:p w:rsidR="001C3287" w:rsidRPr="00E369EF" w:rsidRDefault="001C3287" w:rsidP="00561CCE"/>
    <w:p w:rsidR="001C3287" w:rsidRPr="00E369EF" w:rsidRDefault="001C3287" w:rsidP="00561CCE"/>
    <w:p w:rsidR="001C3287" w:rsidRPr="00E369EF" w:rsidRDefault="001C3287" w:rsidP="00561CCE">
      <w:r w:rsidRPr="00E369EF">
        <w:t xml:space="preserve">If </w:t>
      </w:r>
      <w:r w:rsidRPr="00E369EF">
        <w:rPr>
          <w:noProof/>
          <w:position w:val="-4"/>
        </w:rPr>
        <w:drawing>
          <wp:inline distT="0" distB="0" distL="0" distR="0" wp14:anchorId="4C1C2FBF" wp14:editId="70608E8C">
            <wp:extent cx="180975" cy="161925"/>
            <wp:effectExtent l="0" t="0" r="9525" b="9525"/>
            <wp:docPr id="341559879" name="Picture 341559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 xml:space="preserve">and </w:t>
      </w:r>
      <w:r w:rsidRPr="00E369EF">
        <w:rPr>
          <w:noProof/>
          <w:position w:val="-4"/>
        </w:rPr>
        <w:drawing>
          <wp:inline distT="0" distB="0" distL="0" distR="0" wp14:anchorId="43497ABC" wp14:editId="74F64B18">
            <wp:extent cx="142875" cy="161925"/>
            <wp:effectExtent l="0" t="0" r="9525" b="9525"/>
            <wp:docPr id="625768322" name="Picture 62576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365"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369EF">
        <w:t xml:space="preserve">are independent random variables then the pdf of their sum </w:t>
      </w:r>
      <w:r w:rsidRPr="00E369EF">
        <w:rPr>
          <w:noProof/>
          <w:position w:val="-4"/>
        </w:rPr>
        <w:drawing>
          <wp:inline distT="0" distB="0" distL="0" distR="0" wp14:anchorId="27ABDEE4" wp14:editId="07929E62">
            <wp:extent cx="657225" cy="161925"/>
            <wp:effectExtent l="0" t="0" r="9525" b="9525"/>
            <wp:docPr id="965740823" name="Picture 965740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402" cstate="print">
                      <a:extLst>
                        <a:ext uri="{28A0092B-C50C-407E-A947-70E740481C1C}">
                          <a14:useLocalDpi xmlns:a14="http://schemas.microsoft.com/office/drawing/2010/main" val="0"/>
                        </a:ext>
                      </a:extLst>
                    </a:blip>
                    <a:srcRect/>
                    <a:stretch>
                      <a:fillRect/>
                    </a:stretch>
                  </pic:blipFill>
                  <pic:spPr bwMode="auto">
                    <a:xfrm>
                      <a:off x="0" y="0"/>
                      <a:ext cx="657225" cy="161925"/>
                    </a:xfrm>
                    <a:prstGeom prst="rect">
                      <a:avLst/>
                    </a:prstGeom>
                    <a:noFill/>
                    <a:ln>
                      <a:noFill/>
                    </a:ln>
                  </pic:spPr>
                </pic:pic>
              </a:graphicData>
            </a:graphic>
          </wp:inline>
        </w:drawing>
      </w:r>
      <w:r w:rsidRPr="00E369EF">
        <w:t xml:space="preserve"> is the convolution </w:t>
      </w:r>
      <w:r w:rsidRPr="00E369EF">
        <w:rPr>
          <w:noProof/>
          <w:position w:val="-12"/>
        </w:rPr>
        <w:drawing>
          <wp:inline distT="0" distB="0" distL="0" distR="0" wp14:anchorId="1ED2C901" wp14:editId="1775F612">
            <wp:extent cx="1333500" cy="228600"/>
            <wp:effectExtent l="0" t="0" r="0" b="0"/>
            <wp:docPr id="1475778486" name="Picture 1475778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403" cstate="print">
                      <a:extLst>
                        <a:ext uri="{28A0092B-C50C-407E-A947-70E740481C1C}">
                          <a14:useLocalDpi xmlns:a14="http://schemas.microsoft.com/office/drawing/2010/main" val="0"/>
                        </a:ext>
                      </a:extLst>
                    </a:blip>
                    <a:srcRect/>
                    <a:stretch>
                      <a:fillRect/>
                    </a:stretch>
                  </pic:blipFill>
                  <pic:spPr bwMode="auto">
                    <a:xfrm>
                      <a:off x="0" y="0"/>
                      <a:ext cx="1333500" cy="228600"/>
                    </a:xfrm>
                    <a:prstGeom prst="rect">
                      <a:avLst/>
                    </a:prstGeom>
                    <a:noFill/>
                    <a:ln>
                      <a:noFill/>
                    </a:ln>
                  </pic:spPr>
                </pic:pic>
              </a:graphicData>
            </a:graphic>
          </wp:inline>
        </w:drawing>
      </w:r>
      <w:r w:rsidRPr="00E369EF">
        <w:t xml:space="preserve">.  This result follows by integrating over the region in the plane </w:t>
      </w:r>
      <w:r w:rsidRPr="00E369EF">
        <w:rPr>
          <w:noProof/>
          <w:position w:val="-4"/>
        </w:rPr>
        <w:drawing>
          <wp:inline distT="0" distB="0" distL="0" distR="0" wp14:anchorId="236DC7B0" wp14:editId="459278CA">
            <wp:extent cx="638175" cy="161925"/>
            <wp:effectExtent l="0" t="0" r="9525" b="9525"/>
            <wp:docPr id="1917607530" name="Picture 1917607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404" cstate="print">
                      <a:extLst>
                        <a:ext uri="{28A0092B-C50C-407E-A947-70E740481C1C}">
                          <a14:useLocalDpi xmlns:a14="http://schemas.microsoft.com/office/drawing/2010/main" val="0"/>
                        </a:ext>
                      </a:extLst>
                    </a:blip>
                    <a:srcRect/>
                    <a:stretch>
                      <a:fillRect/>
                    </a:stretch>
                  </pic:blipFill>
                  <pic:spPr bwMode="auto">
                    <a:xfrm>
                      <a:off x="0" y="0"/>
                      <a:ext cx="638175" cy="161925"/>
                    </a:xfrm>
                    <a:prstGeom prst="rect">
                      <a:avLst/>
                    </a:prstGeom>
                    <a:noFill/>
                    <a:ln>
                      <a:noFill/>
                    </a:ln>
                  </pic:spPr>
                </pic:pic>
              </a:graphicData>
            </a:graphic>
          </wp:inline>
        </w:drawing>
      </w:r>
      <w:r w:rsidRPr="00E369EF">
        <w:t>as follows:</w:t>
      </w:r>
    </w:p>
    <w:p w:rsidR="001C3287" w:rsidRPr="00E369EF" w:rsidRDefault="001C3287" w:rsidP="00561CCE"/>
    <w:p w:rsidR="001C3287" w:rsidRPr="00E369EF" w:rsidRDefault="001C3287" w:rsidP="00561CCE">
      <w:pPr>
        <w:jc w:val="center"/>
      </w:pPr>
      <w:r w:rsidRPr="00E369EF">
        <w:rPr>
          <w:noProof/>
          <w:position w:val="-126"/>
        </w:rPr>
        <w:drawing>
          <wp:inline distT="0" distB="0" distL="0" distR="0" wp14:anchorId="1F30ACA9" wp14:editId="295C899E">
            <wp:extent cx="3162300" cy="1676400"/>
            <wp:effectExtent l="0" t="0" r="0" b="0"/>
            <wp:docPr id="580715899" name="Picture 580715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405" cstate="print">
                      <a:extLst>
                        <a:ext uri="{28A0092B-C50C-407E-A947-70E740481C1C}">
                          <a14:useLocalDpi xmlns:a14="http://schemas.microsoft.com/office/drawing/2010/main" val="0"/>
                        </a:ext>
                      </a:extLst>
                    </a:blip>
                    <a:srcRect/>
                    <a:stretch>
                      <a:fillRect/>
                    </a:stretch>
                  </pic:blipFill>
                  <pic:spPr bwMode="auto">
                    <a:xfrm>
                      <a:off x="0" y="0"/>
                      <a:ext cx="3162300" cy="1676400"/>
                    </a:xfrm>
                    <a:prstGeom prst="rect">
                      <a:avLst/>
                    </a:prstGeom>
                    <a:noFill/>
                    <a:ln>
                      <a:noFill/>
                    </a:ln>
                  </pic:spPr>
                </pic:pic>
              </a:graphicData>
            </a:graphic>
          </wp:inline>
        </w:drawing>
      </w:r>
    </w:p>
    <w:p w:rsidR="001C3287" w:rsidRPr="00E369EF" w:rsidRDefault="001C3287" w:rsidP="00561CCE">
      <w:pPr>
        <w:jc w:val="center"/>
      </w:pPr>
    </w:p>
    <w:p w:rsidR="001C3287" w:rsidRPr="00E369EF" w:rsidRDefault="001C3287" w:rsidP="00561CCE">
      <w:r w:rsidRPr="00E369EF">
        <w:t>to yield</w:t>
      </w:r>
    </w:p>
    <w:p w:rsidR="001C3287" w:rsidRPr="00E369EF" w:rsidRDefault="001C3287" w:rsidP="00561CCE"/>
    <w:p w:rsidR="001C3287" w:rsidRPr="00E369EF" w:rsidRDefault="001C3287" w:rsidP="00561CCE">
      <w:r w:rsidRPr="00E369EF">
        <w:tab/>
      </w:r>
      <w:r w:rsidRPr="00E369EF">
        <w:rPr>
          <w:noProof/>
          <w:position w:val="-30"/>
        </w:rPr>
        <w:drawing>
          <wp:inline distT="0" distB="0" distL="0" distR="0" wp14:anchorId="5E182B0B" wp14:editId="60382B1F">
            <wp:extent cx="1743075" cy="457200"/>
            <wp:effectExtent l="0" t="0" r="9525" b="0"/>
            <wp:docPr id="133286912" name="Picture 133286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406" cstate="print">
                      <a:extLst>
                        <a:ext uri="{28A0092B-C50C-407E-A947-70E740481C1C}">
                          <a14:useLocalDpi xmlns:a14="http://schemas.microsoft.com/office/drawing/2010/main" val="0"/>
                        </a:ext>
                      </a:extLst>
                    </a:blip>
                    <a:srcRect/>
                    <a:stretch>
                      <a:fillRect/>
                    </a:stretch>
                  </pic:blipFill>
                  <pic:spPr bwMode="auto">
                    <a:xfrm>
                      <a:off x="0" y="0"/>
                      <a:ext cx="1743075" cy="4572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9</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As an example, we find the pdf of the sum of two uniform distributions</w:t>
      </w:r>
    </w:p>
    <w:p w:rsidR="001C3287" w:rsidRPr="00E369EF" w:rsidRDefault="001C3287" w:rsidP="00561CCE"/>
    <w:p w:rsidR="001C3287" w:rsidRPr="00E369EF" w:rsidRDefault="001C3287" w:rsidP="00561CCE">
      <w:r w:rsidRPr="00E369EF">
        <w:rPr>
          <w:noProof/>
        </w:rPr>
        <mc:AlternateContent>
          <mc:Choice Requires="wpc">
            <w:drawing>
              <wp:inline distT="0" distB="0" distL="0" distR="0" wp14:anchorId="65DB3434" wp14:editId="256E96F8">
                <wp:extent cx="6457950" cy="2104390"/>
                <wp:effectExtent l="0" t="0" r="0" b="635"/>
                <wp:docPr id="1908923486"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770152058" name="AutoShape 34"/>
                        <wps:cNvSpPr>
                          <a:spLocks noChangeArrowheads="1"/>
                        </wps:cNvSpPr>
                        <wps:spPr bwMode="auto">
                          <a:xfrm flipV="1">
                            <a:off x="4381500" y="1328006"/>
                            <a:ext cx="933450" cy="121143"/>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wpg:cNvPr id="1901844770" name="Group 35"/>
                        <wpg:cNvGrpSpPr>
                          <a:grpSpLocks/>
                        </wpg:cNvGrpSpPr>
                        <wpg:grpSpPr bwMode="auto">
                          <a:xfrm>
                            <a:off x="108204" y="401526"/>
                            <a:ext cx="1733550" cy="1257148"/>
                            <a:chOff x="2997" y="1367"/>
                            <a:chExt cx="2275" cy="1650"/>
                          </a:xfrm>
                        </wpg:grpSpPr>
                        <wps:wsp>
                          <wps:cNvPr id="1267923504" name="Line 36"/>
                          <wps:cNvCnPr>
                            <a:cxnSpLocks noChangeShapeType="1"/>
                          </wps:cNvCnPr>
                          <wps:spPr bwMode="auto">
                            <a:xfrm>
                              <a:off x="3297" y="1367"/>
                              <a:ext cx="0" cy="165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380531208" name="Line 37"/>
                          <wps:cNvCnPr>
                            <a:cxnSpLocks noChangeShapeType="1"/>
                          </wps:cNvCnPr>
                          <wps:spPr bwMode="auto">
                            <a:xfrm>
                              <a:off x="2997" y="2783"/>
                              <a:ext cx="227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wgp>
                      <wpg:wgp>
                        <wpg:cNvPr id="296386335" name="Group 38"/>
                        <wpg:cNvGrpSpPr>
                          <a:grpSpLocks/>
                        </wpg:cNvGrpSpPr>
                        <wpg:grpSpPr bwMode="auto">
                          <a:xfrm>
                            <a:off x="4139946" y="375621"/>
                            <a:ext cx="1733550" cy="1257148"/>
                            <a:chOff x="2997" y="1367"/>
                            <a:chExt cx="2275" cy="1650"/>
                          </a:xfrm>
                        </wpg:grpSpPr>
                        <wps:wsp>
                          <wps:cNvPr id="148776132" name="Line 39"/>
                          <wps:cNvCnPr>
                            <a:cxnSpLocks noChangeShapeType="1"/>
                          </wps:cNvCnPr>
                          <wps:spPr bwMode="auto">
                            <a:xfrm>
                              <a:off x="3297" y="1367"/>
                              <a:ext cx="0" cy="165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048612608" name="Line 40"/>
                          <wps:cNvCnPr>
                            <a:cxnSpLocks noChangeShapeType="1"/>
                          </wps:cNvCnPr>
                          <wps:spPr bwMode="auto">
                            <a:xfrm>
                              <a:off x="2997" y="2783"/>
                              <a:ext cx="227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wgp>
                      <wps:wsp>
                        <wps:cNvPr id="1820109867" name="Rectangle 41"/>
                        <wps:cNvSpPr>
                          <a:spLocks noChangeArrowheads="1"/>
                        </wps:cNvSpPr>
                        <wps:spPr bwMode="auto">
                          <a:xfrm>
                            <a:off x="342900" y="1068195"/>
                            <a:ext cx="291846" cy="40609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42993877" name="Line 42"/>
                        <wps:cNvCnPr>
                          <a:cxnSpLocks noChangeShapeType="1"/>
                        </wps:cNvCnPr>
                        <wps:spPr bwMode="auto">
                          <a:xfrm>
                            <a:off x="4635246" y="1328006"/>
                            <a:ext cx="762" cy="127239"/>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758324547" name="Line 43"/>
                        <wps:cNvCnPr>
                          <a:cxnSpLocks noChangeShapeType="1"/>
                        </wps:cNvCnPr>
                        <wps:spPr bwMode="auto">
                          <a:xfrm>
                            <a:off x="5080254" y="1328006"/>
                            <a:ext cx="762" cy="133334"/>
                          </a:xfrm>
                          <a:prstGeom prst="line">
                            <a:avLst/>
                          </a:prstGeom>
                          <a:noFill/>
                          <a:ln w="9525">
                            <a:solidFill>
                              <a:srgbClr val="000000"/>
                            </a:solidFill>
                            <a:prstDash val="dash"/>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583755265" name="Picture 44"/>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584454" y="1476578"/>
                            <a:ext cx="126492" cy="14019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328010797" name="Picture 45"/>
                          <pic:cNvPicPr>
                            <a:picLocks noChangeAspect="1" noChangeArrowheads="1"/>
                          </pic:cNvPicPr>
                        </pic:nvPicPr>
                        <pic:blipFill>
                          <a:blip r:embed="rId375" cstate="print">
                            <a:extLst>
                              <a:ext uri="{28A0092B-C50C-407E-A947-70E740481C1C}">
                                <a14:useLocalDpi xmlns:a14="http://schemas.microsoft.com/office/drawing/2010/main" val="0"/>
                              </a:ext>
                            </a:extLst>
                          </a:blip>
                          <a:srcRect/>
                          <a:stretch>
                            <a:fillRect/>
                          </a:stretch>
                        </pic:blipFill>
                        <pic:spPr bwMode="auto">
                          <a:xfrm>
                            <a:off x="641604" y="926480"/>
                            <a:ext cx="124206" cy="32304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01127500" name="Picture 46"/>
                          <pic:cNvPicPr>
                            <a:picLocks noChangeAspect="1" noChangeArrowheads="1"/>
                          </pic:cNvPicPr>
                        </pic:nvPicPr>
                        <pic:blipFill>
                          <a:blip r:embed="rId408" cstate="print">
                            <a:extLst>
                              <a:ext uri="{28A0092B-C50C-407E-A947-70E740481C1C}">
                                <a14:useLocalDpi xmlns:a14="http://schemas.microsoft.com/office/drawing/2010/main" val="0"/>
                              </a:ext>
                            </a:extLst>
                          </a:blip>
                          <a:srcRect/>
                          <a:stretch>
                            <a:fillRect/>
                          </a:stretch>
                        </pic:blipFill>
                        <pic:spPr bwMode="auto">
                          <a:xfrm>
                            <a:off x="4057650" y="1065909"/>
                            <a:ext cx="186690" cy="323049"/>
                          </a:xfrm>
                          <a:prstGeom prst="rect">
                            <a:avLst/>
                          </a:prstGeom>
                          <a:noFill/>
                          <a:extLst>
                            <a:ext uri="{909E8E84-426E-40DD-AFC4-6F175D3DCCD1}">
                              <a14:hiddenFill xmlns:a14="http://schemas.microsoft.com/office/drawing/2010/main">
                                <a:solidFill>
                                  <a:srgbClr val="FFFFFF"/>
                                </a:solidFill>
                              </a14:hiddenFill>
                            </a:ext>
                          </a:extLst>
                        </pic:spPr>
                      </pic:pic>
                      <wps:wsp>
                        <wps:cNvPr id="1960541032" name="Line 47"/>
                        <wps:cNvCnPr>
                          <a:cxnSpLocks noChangeShapeType="1"/>
                        </wps:cNvCnPr>
                        <wps:spPr bwMode="auto">
                          <a:xfrm>
                            <a:off x="4318254" y="1278482"/>
                            <a:ext cx="177546" cy="76191"/>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466121687" name="Picture 48"/>
                          <pic:cNvPicPr>
                            <a:picLocks noChangeAspect="1"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5346954" y="996576"/>
                            <a:ext cx="757428" cy="323811"/>
                          </a:xfrm>
                          <a:prstGeom prst="rect">
                            <a:avLst/>
                          </a:prstGeom>
                          <a:noFill/>
                          <a:extLst>
                            <a:ext uri="{909E8E84-426E-40DD-AFC4-6F175D3DCCD1}">
                              <a14:hiddenFill xmlns:a14="http://schemas.microsoft.com/office/drawing/2010/main">
                                <a:solidFill>
                                  <a:srgbClr val="FFFFFF"/>
                                </a:solidFill>
                              </a14:hiddenFill>
                            </a:ext>
                          </a:extLst>
                        </pic:spPr>
                      </pic:pic>
                      <wps:wsp>
                        <wps:cNvPr id="539303111" name="Line 49"/>
                        <wps:cNvCnPr>
                          <a:cxnSpLocks noChangeShapeType="1"/>
                        </wps:cNvCnPr>
                        <wps:spPr bwMode="auto">
                          <a:xfrm flipH="1">
                            <a:off x="5200650" y="1234291"/>
                            <a:ext cx="190500" cy="139429"/>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11990449" name="Picture 50"/>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4597146" y="1470483"/>
                            <a:ext cx="127254" cy="13942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70229943" name="Picture 51"/>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5208270" y="1438482"/>
                            <a:ext cx="341376" cy="177525"/>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64081501" name="Picture 52"/>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5035296" y="1457530"/>
                            <a:ext cx="109728" cy="15238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51627842" name="Picture 53"/>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5086350" y="1009528"/>
                            <a:ext cx="114300" cy="32228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139293904" name="Picture 54"/>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1670304" y="960004"/>
                            <a:ext cx="202692" cy="2506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42516460" name="Picture 55"/>
                          <pic:cNvPicPr>
                            <a:picLocks noChangeAspect="1" noChangeArrowheads="1"/>
                          </pic:cNvPicPr>
                        </pic:nvPicPr>
                        <pic:blipFill>
                          <a:blip r:embed="rId413" cstate="print">
                            <a:extLst>
                              <a:ext uri="{28A0092B-C50C-407E-A947-70E740481C1C}">
                                <a14:useLocalDpi xmlns:a14="http://schemas.microsoft.com/office/drawing/2010/main" val="0"/>
                              </a:ext>
                            </a:extLst>
                          </a:blip>
                          <a:srcRect/>
                          <a:stretch>
                            <a:fillRect/>
                          </a:stretch>
                        </pic:blipFill>
                        <pic:spPr bwMode="auto">
                          <a:xfrm>
                            <a:off x="3652266" y="949337"/>
                            <a:ext cx="278130" cy="23009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8366185" name="Picture 56"/>
                          <pic:cNvPicPr>
                            <a:picLocks noChangeAspect="1" noChangeArrowheads="1"/>
                          </pic:cNvPicPr>
                        </pic:nvPicPr>
                        <pic:blipFill>
                          <a:blip r:embed="rId414" cstate="print">
                            <a:extLst>
                              <a:ext uri="{28A0092B-C50C-407E-A947-70E740481C1C}">
                                <a14:useLocalDpi xmlns:a14="http://schemas.microsoft.com/office/drawing/2010/main" val="0"/>
                              </a:ext>
                            </a:extLst>
                          </a:blip>
                          <a:srcRect/>
                          <a:stretch>
                            <a:fillRect/>
                          </a:stretch>
                        </pic:blipFill>
                        <pic:spPr bwMode="auto">
                          <a:xfrm>
                            <a:off x="209550" y="212572"/>
                            <a:ext cx="406146" cy="23085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4681759" name="Picture 57"/>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4204716" y="188191"/>
                            <a:ext cx="380238" cy="23085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4376946" name="Picture 58"/>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1866900" y="1425530"/>
                            <a:ext cx="127254" cy="140191"/>
                          </a:xfrm>
                          <a:prstGeom prst="rect">
                            <a:avLst/>
                          </a:prstGeom>
                          <a:noFill/>
                          <a:extLst>
                            <a:ext uri="{909E8E84-426E-40DD-AFC4-6F175D3DCCD1}">
                              <a14:hiddenFill xmlns:a14="http://schemas.microsoft.com/office/drawing/2010/main">
                                <a:solidFill>
                                  <a:srgbClr val="FFFFFF"/>
                                </a:solidFill>
                              </a14:hiddenFill>
                            </a:ext>
                          </a:extLst>
                        </pic:spPr>
                      </pic:pic>
                      <wpg:wgp>
                        <wpg:cNvPr id="957971855" name="Group 59"/>
                        <wpg:cNvGrpSpPr>
                          <a:grpSpLocks/>
                        </wpg:cNvGrpSpPr>
                        <wpg:grpSpPr bwMode="auto">
                          <a:xfrm>
                            <a:off x="2082546" y="184382"/>
                            <a:ext cx="1885950" cy="1467435"/>
                            <a:chOff x="5430" y="1082"/>
                            <a:chExt cx="2475" cy="1926"/>
                          </a:xfrm>
                        </wpg:grpSpPr>
                        <wpg:grpSp>
                          <wpg:cNvPr id="1457021249" name="Group 60"/>
                          <wpg:cNvGrpSpPr>
                            <a:grpSpLocks/>
                          </wpg:cNvGrpSpPr>
                          <wpg:grpSpPr bwMode="auto">
                            <a:xfrm>
                              <a:off x="5430" y="1358"/>
                              <a:ext cx="2275" cy="1650"/>
                              <a:chOff x="2997" y="1367"/>
                              <a:chExt cx="2275" cy="1650"/>
                            </a:xfrm>
                          </wpg:grpSpPr>
                          <wps:wsp>
                            <wps:cNvPr id="1085539562" name="Line 61"/>
                            <wps:cNvCnPr>
                              <a:cxnSpLocks noChangeShapeType="1"/>
                            </wps:cNvCnPr>
                            <wps:spPr bwMode="auto">
                              <a:xfrm>
                                <a:off x="3297" y="1367"/>
                                <a:ext cx="0" cy="1650"/>
                              </a:xfrm>
                              <a:prstGeom prst="line">
                                <a:avLst/>
                              </a:prstGeom>
                              <a:noFill/>
                              <a:ln w="9525">
                                <a:solidFill>
                                  <a:srgbClr val="000000"/>
                                </a:solidFill>
                                <a:round/>
                                <a:headEnd type="arrow" w="med" len="med"/>
                                <a:tailEnd/>
                              </a:ln>
                              <a:extLst>
                                <a:ext uri="{909E8E84-426E-40DD-AFC4-6F175D3DCCD1}">
                                  <a14:hiddenFill xmlns:a14="http://schemas.microsoft.com/office/drawing/2010/main">
                                    <a:noFill/>
                                  </a14:hiddenFill>
                                </a:ext>
                              </a:extLst>
                            </wps:spPr>
                            <wps:bodyPr/>
                          </wps:wsp>
                          <wps:wsp>
                            <wps:cNvPr id="1505725856" name="Line 62"/>
                            <wps:cNvCnPr>
                              <a:cxnSpLocks noChangeShapeType="1"/>
                            </wps:cNvCnPr>
                            <wps:spPr bwMode="auto">
                              <a:xfrm>
                                <a:off x="2997" y="2783"/>
                                <a:ext cx="2275" cy="0"/>
                              </a:xfrm>
                              <a:prstGeom prst="line">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wpg:grpSp>
                        <wps:wsp>
                          <wps:cNvPr id="595385236" name="Rectangle 63"/>
                          <wps:cNvSpPr>
                            <a:spLocks noChangeArrowheads="1"/>
                          </wps:cNvSpPr>
                          <wps:spPr bwMode="auto">
                            <a:xfrm>
                              <a:off x="5730" y="2500"/>
                              <a:ext cx="908" cy="267"/>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pic:pic xmlns:pic="http://schemas.openxmlformats.org/drawingml/2006/picture">
                          <pic:nvPicPr>
                            <pic:cNvPr id="839204187" name="Picture 64"/>
                            <pic:cNvPicPr>
                              <a:picLocks noChangeAspect="1" noChangeArrowheads="1"/>
                            </pic:cNvPicPr>
                          </pic:nvPicPr>
                          <pic:blipFill>
                            <a:blip r:embed="rId372" cstate="print">
                              <a:extLst>
                                <a:ext uri="{28A0092B-C50C-407E-A947-70E740481C1C}">
                                  <a14:useLocalDpi xmlns:a14="http://schemas.microsoft.com/office/drawing/2010/main" val="0"/>
                                </a:ext>
                              </a:extLst>
                            </a:blip>
                            <a:srcRect/>
                            <a:stretch>
                              <a:fillRect/>
                            </a:stretch>
                          </pic:blipFill>
                          <pic:spPr bwMode="auto">
                            <a:xfrm>
                              <a:off x="6622" y="2778"/>
                              <a:ext cx="142" cy="20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409714766" name="Picture 65"/>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6680" y="2231"/>
                              <a:ext cx="150" cy="424"/>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2057871" name="Picture 66"/>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5555" y="1082"/>
                              <a:ext cx="517" cy="30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056735829" name="Picture 67"/>
                            <pic:cNvPicPr>
                              <a:picLocks noChangeAspect="1" noChangeArrowheads="1"/>
                            </pic:cNvPicPr>
                          </pic:nvPicPr>
                          <pic:blipFill>
                            <a:blip r:embed="rId373" cstate="print">
                              <a:extLst>
                                <a:ext uri="{28A0092B-C50C-407E-A947-70E740481C1C}">
                                  <a14:useLocalDpi xmlns:a14="http://schemas.microsoft.com/office/drawing/2010/main" val="0"/>
                                </a:ext>
                              </a:extLst>
                            </a:blip>
                            <a:srcRect/>
                            <a:stretch>
                              <a:fillRect/>
                            </a:stretch>
                          </pic:blipFill>
                          <pic:spPr bwMode="auto">
                            <a:xfrm>
                              <a:off x="7722" y="2678"/>
                              <a:ext cx="183" cy="217"/>
                            </a:xfrm>
                            <a:prstGeom prst="rect">
                              <a:avLst/>
                            </a:prstGeom>
                            <a:noFill/>
                            <a:extLst>
                              <a:ext uri="{909E8E84-426E-40DD-AFC4-6F175D3DCCD1}">
                                <a14:hiddenFill xmlns:a14="http://schemas.microsoft.com/office/drawing/2010/main">
                                  <a:solidFill>
                                    <a:srgbClr val="FFFFFF"/>
                                  </a:solidFill>
                                </a14:hiddenFill>
                              </a:ext>
                            </a:extLst>
                          </pic:spPr>
                        </pic:pic>
                      </wpg:wgp>
                      <pic:pic xmlns:pic="http://schemas.openxmlformats.org/drawingml/2006/picture">
                        <pic:nvPicPr>
                          <pic:cNvPr id="1395271601" name="Picture 68"/>
                          <pic:cNvPicPr>
                            <a:picLocks noChangeAspect="1" noChangeArrowheads="1"/>
                          </pic:cNvPicPr>
                        </pic:nvPicPr>
                        <pic:blipFill>
                          <a:blip r:embed="rId417" cstate="print">
                            <a:extLst>
                              <a:ext uri="{28A0092B-C50C-407E-A947-70E740481C1C}">
                                <a14:useLocalDpi xmlns:a14="http://schemas.microsoft.com/office/drawing/2010/main" val="0"/>
                              </a:ext>
                            </a:extLst>
                          </a:blip>
                          <a:srcRect/>
                          <a:stretch>
                            <a:fillRect/>
                          </a:stretch>
                        </pic:blipFill>
                        <pic:spPr bwMode="auto">
                          <a:xfrm>
                            <a:off x="5886450" y="1400387"/>
                            <a:ext cx="127254" cy="127239"/>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72297699" name="Picture 69"/>
                          <pic:cNvPicPr>
                            <a:picLocks noChangeAspect="1" noChangeArrowheads="1"/>
                          </pic:cNvPicPr>
                        </pic:nvPicPr>
                        <pic:blipFill>
                          <a:blip r:embed="rId418" cstate="print">
                            <a:extLst>
                              <a:ext uri="{28A0092B-C50C-407E-A947-70E740481C1C}">
                                <a14:useLocalDpi xmlns:a14="http://schemas.microsoft.com/office/drawing/2010/main" val="0"/>
                              </a:ext>
                            </a:extLst>
                          </a:blip>
                          <a:srcRect/>
                          <a:stretch>
                            <a:fillRect/>
                          </a:stretch>
                        </pic:blipFill>
                        <pic:spPr bwMode="auto">
                          <a:xfrm>
                            <a:off x="2730246" y="22095"/>
                            <a:ext cx="560070" cy="178286"/>
                          </a:xfrm>
                          <a:prstGeom prst="rect">
                            <a:avLst/>
                          </a:prstGeom>
                          <a:noFill/>
                          <a:extLst>
                            <a:ext uri="{909E8E84-426E-40DD-AFC4-6F175D3DCCD1}">
                              <a14:hiddenFill xmlns:a14="http://schemas.microsoft.com/office/drawing/2010/main">
                                <a:solidFill>
                                  <a:srgbClr val="FFFFFF"/>
                                </a:solidFill>
                              </a14:hiddenFill>
                            </a:ext>
                          </a:extLst>
                        </pic:spPr>
                      </pic:pic>
                    </wpc:wpc>
                  </a:graphicData>
                </a:graphic>
              </wp:inline>
            </w:drawing>
          </mc:Choice>
          <mc:Fallback>
            <w:pict>
              <v:group w14:anchorId="5451DDA8" id="Canvas 32" o:spid="_x0000_s1026" editas="canvas" style="width:508.5pt;height:165.7pt;mso-position-horizontal-relative:char;mso-position-vertical-relative:line" coordsize="64579,21043" o:gfxdata="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">
                <v:shape id="_x0000_s1027" type="#_x0000_t75" style="position:absolute;width:64579;height:21043;visibility:visible;mso-wrap-style:square">
                  <v:fill o:detectmouseclick="t"/>
                  <v:path o:connecttype="none"/>
                </v:shape>
                <v:shape id="AutoShape 34" o:spid="_x0000_s1028" style="position:absolute;left:43815;top:13280;width:9334;height:1211;flip:y;visibility:visible;mso-wrap-style:square;v-text-anchor:top" coordsize="21600,216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" path="m,l5400,21600r10800,l21600,,,xe">
                  <v:stroke joinstyle="miter"/>
                  <v:path o:connecttype="custom" o:connectlocs="816769,60571;466725,121143;116681,60571;466725,0" o:connectangles="0,0,0,0" textboxrect="4500,4500,17100,17100"/>
                </v:shape>
                <v:group id="Group 35" o:spid="_x0000_s1029" style="position:absolute;left:1082;top:4015;width:17335;height:12571" coordorigin="2997,1367" coordsize="2275,1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">
                  <v:line id="Line 36" o:spid="_x0000_s1030" style="position:absolute;visibility:visible;mso-wrap-style:square" from="3297,1367" to="3297,30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">
                    <v:stroke startarrow="open"/>
                  </v:line>
                  <v:line id="Line 37" o:spid="_x0000_s1031" style="position:absolute;visibility:visible;mso-wrap-style:square" from="2997,2783" to="5272,27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">
                    <v:stroke endarrow="open"/>
                  </v:line>
                </v:group>
                <v:group id="Group 38" o:spid="_x0000_s1032" style="position:absolute;left:41399;top:3756;width:17335;height:12571" coordorigin="2997,1367" coordsize="2275,1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">
                  <v:line id="Line 39" o:spid="_x0000_s1033" style="position:absolute;visibility:visible;mso-wrap-style:square" from="3297,1367" to="3297,30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">
                    <v:stroke startarrow="open"/>
                  </v:line>
                  <v:line id="Line 40" o:spid="_x0000_s1034" style="position:absolute;visibility:visible;mso-wrap-style:square" from="2997,2783" to="5272,27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">
                    <v:stroke endarrow="open"/>
                  </v:line>
                </v:group>
                <v:rect id="Rectangle 41" o:spid="_x0000_s1035" style="position:absolute;left:3429;top:10681;width:2918;height:406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"/>
                <v:line id="Line 42" o:spid="_x0000_s1036" style="position:absolute;visibility:visible;mso-wrap-style:square" from="46352,13280" to="46360,14552"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">
                  <v:stroke dashstyle="dash"/>
                </v:line>
                <v:line id="Line 43" o:spid="_x0000_s1037" style="position:absolute;visibility:visible;mso-wrap-style:square" from="50802,13280" to="50810,1461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">
                  <v:stroke dashstyle="dash"/>
                </v:line>
                <v:shape id="Picture 44" o:spid="_x0000_s1038" type="#_x0000_t75" style="position:absolute;left:5844;top:14765;width:1265;height:14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">
                  <v:imagedata r:id="rId419" o:title=""/>
                </v:shape>
                <v:shape id="Picture 45" o:spid="_x0000_s1039" type="#_x0000_t75" style="position:absolute;left:6416;top:9264;width:1242;height:323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">
                  <v:imagedata r:id="rId380" o:title=""/>
                </v:shape>
                <v:shape id="Picture 46" o:spid="_x0000_s1040" type="#_x0000_t75" style="position:absolute;left:40576;top:10659;width:1867;height:323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">
                  <v:imagedata r:id="rId420" o:title=""/>
                </v:shape>
                <v:line id="Line 47" o:spid="_x0000_s1041" style="position:absolute;visibility:visible;mso-wrap-style:square" from="43182,12784" to="44958,13546"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">
                  <v:stroke endarrow="block"/>
                </v:line>
                <v:shape id="Picture 48" o:spid="_x0000_s1042" type="#_x0000_t75" style="position:absolute;left:53469;top:9965;width:7574;height:323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">
                  <v:imagedata r:id="rId421" o:title=""/>
                </v:shape>
                <v:line id="Line 49" o:spid="_x0000_s1043" style="position:absolute;flip:x;visibility:visible;mso-wrap-style:square" from="52006,12342" to="53911,1373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">
                  <v:stroke endarrow="block"/>
                </v:line>
                <v:shape id="Picture 50" o:spid="_x0000_s1044" type="#_x0000_t75" style="position:absolute;left:45971;top:14704;width:1273;height:139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">
                  <v:imagedata r:id="rId419" o:title=""/>
                </v:shape>
                <v:shape id="Picture 51" o:spid="_x0000_s1045" type="#_x0000_t75" style="position:absolute;left:52082;top:14384;width:3414;height:177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">
                  <v:imagedata r:id="rId422" o:title=""/>
                </v:shape>
                <v:shape id="Picture 52" o:spid="_x0000_s1046" type="#_x0000_t75" style="position:absolute;left:50352;top:14575;width:1098;height:15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">
                  <v:imagedata r:id="rId377" o:title=""/>
                </v:shape>
                <v:shape id="Picture 53" o:spid="_x0000_s1047" type="#_x0000_t75" style="position:absolute;left:50863;top:10095;width:1143;height:322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">
                  <v:imagedata r:id="rId423" o:title=""/>
                </v:shape>
                <v:shape id="Picture 54" o:spid="_x0000_s1048" type="#_x0000_t75" style="position:absolute;left:16703;top:9600;width:2026;height:250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">
                  <v:imagedata r:id="rId424" o:title=""/>
                </v:shape>
                <v:shape id="Picture 55" o:spid="_x0000_s1049" type="#_x0000_t75" style="position:absolute;left:36522;top:9493;width:2781;height:230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">
                  <v:imagedata r:id="rId425" o:title=""/>
                </v:shape>
                <v:shape id="Picture 56" o:spid="_x0000_s1050" type="#_x0000_t75" style="position:absolute;left:2095;top:2125;width:4061;height:23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">
                  <v:imagedata r:id="rId426" o:title=""/>
                </v:shape>
                <v:shape id="Picture 57" o:spid="_x0000_s1051" type="#_x0000_t75" style="position:absolute;left:42047;top:1881;width:3802;height:2309;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">
                  <v:imagedata r:id="rId427" o:title=""/>
                </v:shape>
                <v:shape id="Picture 58" o:spid="_x0000_s1052" type="#_x0000_t75" style="position:absolute;left:18669;top:14255;width:1272;height:14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">
                  <v:imagedata r:id="rId359" o:title=""/>
                </v:shape>
                <v:group id="Group 59" o:spid="_x0000_s1053" style="position:absolute;left:20825;top:1843;width:18859;height:14675" coordorigin="5430,1082" coordsize="2475,192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">
                  <v:group id="Group 60" o:spid="_x0000_s1054" style="position:absolute;left:5430;top:1358;width:2275;height:1650" coordorigin="2997,1367" coordsize="2275,165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">
                    <v:line id="Line 61" o:spid="_x0000_s1055" style="position:absolute;visibility:visible;mso-wrap-style:square" from="3297,1367" to="3297,3017"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">
                      <v:stroke startarrow="open"/>
                    </v:line>
                    <v:line id="Line 62" o:spid="_x0000_s1056" style="position:absolute;visibility:visible;mso-wrap-style:square" from="2997,2783" to="5272,2783"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">
                      <v:stroke endarrow="open"/>
                    </v:line>
                  </v:group>
                  <v:rect id="Rectangle 63" o:spid="_x0000_s1057" style="position:absolute;left:5730;top:2500;width:908;height:26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"/>
                  <v:shape id="Picture 64" o:spid="_x0000_s1058" type="#_x0000_t75" style="position:absolute;left:6622;top:2778;width:142;height:20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">
                    <v:imagedata r:id="rId377" o:title=""/>
                  </v:shape>
                  <v:shape id="Picture 65" o:spid="_x0000_s1059" type="#_x0000_t75" style="position:absolute;left:6680;top:2231;width:150;height:42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">
                    <v:imagedata r:id="rId423" o:title=""/>
                  </v:shape>
                  <v:shape id="Picture 66" o:spid="_x0000_s1060" type="#_x0000_t75" style="position:absolute;left:5555;top:1082;width:517;height:30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">
                    <v:imagedata r:id="rId428" o:title=""/>
                  </v:shape>
                  <v:shape id="Picture 67" o:spid="_x0000_s1061" type="#_x0000_t75" style="position:absolute;left:7722;top:2678;width:183;height:21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">
                    <v:imagedata r:id="rId378" o:title=""/>
                  </v:shape>
                </v:group>
                <v:shape id="Picture 68" o:spid="_x0000_s1062" type="#_x0000_t75" style="position:absolute;left:58864;top:14003;width:1273;height:127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">
                  <v:imagedata r:id="rId429" o:title=""/>
                </v:shape>
                <v:shape id="Picture 69" o:spid="_x0000_s1063" type="#_x0000_t75" style="position:absolute;left:27302;top:220;width:5601;height:178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">
                  <v:imagedata r:id="rId430" o:title=""/>
                </v:shape>
                <w10:anchorlock/>
              </v:group>
            </w:pict>
          </mc:Fallback>
        </mc:AlternateContent>
      </w:r>
    </w:p>
    <w:p w:rsidR="001C3287" w:rsidRPr="00E369EF" w:rsidRDefault="001C3287" w:rsidP="00561CCE">
      <w:r w:rsidRPr="00E369EF">
        <w:t xml:space="preserve">Intuitively this result is correct, because the sum pdf should have mean equal to the sum of the constituent means </w:t>
      </w:r>
      <w:r w:rsidRPr="00E369EF">
        <w:rPr>
          <w:noProof/>
          <w:position w:val="-10"/>
        </w:rPr>
        <w:drawing>
          <wp:inline distT="0" distB="0" distL="0" distR="0" wp14:anchorId="1EA26709" wp14:editId="57578DEC">
            <wp:extent cx="609600" cy="200025"/>
            <wp:effectExtent l="0" t="0" r="0" b="9525"/>
            <wp:docPr id="1111424462" name="Picture 1111424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431" cstate="print">
                      <a:extLst>
                        <a:ext uri="{28A0092B-C50C-407E-A947-70E740481C1C}">
                          <a14:useLocalDpi xmlns:a14="http://schemas.microsoft.com/office/drawing/2010/main" val="0"/>
                        </a:ext>
                      </a:extLst>
                    </a:blip>
                    <a:srcRect/>
                    <a:stretch>
                      <a:fillRect/>
                    </a:stretch>
                  </pic:blipFill>
                  <pic:spPr bwMode="auto">
                    <a:xfrm>
                      <a:off x="0" y="0"/>
                      <a:ext cx="609600" cy="200025"/>
                    </a:xfrm>
                    <a:prstGeom prst="rect">
                      <a:avLst/>
                    </a:prstGeom>
                    <a:noFill/>
                    <a:ln>
                      <a:noFill/>
                    </a:ln>
                  </pic:spPr>
                </pic:pic>
              </a:graphicData>
            </a:graphic>
          </wp:inline>
        </w:drawing>
      </w:r>
      <w:r w:rsidRPr="00E369EF">
        <w:t xml:space="preserve">, the domain of the sum pdf should be </w:t>
      </w:r>
      <w:r w:rsidRPr="00E369EF">
        <w:rPr>
          <w:noProof/>
          <w:position w:val="-10"/>
        </w:rPr>
        <w:drawing>
          <wp:inline distT="0" distB="0" distL="0" distR="0" wp14:anchorId="54EC85C7" wp14:editId="10D5047A">
            <wp:extent cx="771525" cy="200025"/>
            <wp:effectExtent l="0" t="0" r="9525" b="9525"/>
            <wp:docPr id="871208691" name="Picture 871208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432" cstate="print">
                      <a:extLst>
                        <a:ext uri="{28A0092B-C50C-407E-A947-70E740481C1C}">
                          <a14:useLocalDpi xmlns:a14="http://schemas.microsoft.com/office/drawing/2010/main" val="0"/>
                        </a:ext>
                      </a:extLst>
                    </a:blip>
                    <a:srcRect/>
                    <a:stretch>
                      <a:fillRect/>
                    </a:stretch>
                  </pic:blipFill>
                  <pic:spPr bwMode="auto">
                    <a:xfrm>
                      <a:off x="0" y="0"/>
                      <a:ext cx="771525" cy="200025"/>
                    </a:xfrm>
                    <a:prstGeom prst="rect">
                      <a:avLst/>
                    </a:prstGeom>
                    <a:noFill/>
                    <a:ln>
                      <a:noFill/>
                    </a:ln>
                  </pic:spPr>
                </pic:pic>
              </a:graphicData>
            </a:graphic>
          </wp:inline>
        </w:drawing>
      </w:r>
      <w:r w:rsidRPr="00E369EF">
        <w:t>, the maximum should be over the range of no overlap, it should increase monotonically from zero because the probability of both x and y is small but increasing as the length of the interval increases all the way up until they do not overlap, and the symmetry.</w:t>
      </w:r>
    </w:p>
    <w:p w:rsidR="001C3287" w:rsidRPr="00E369EF" w:rsidRDefault="001C3287" w:rsidP="00561CCE"/>
    <w:p w:rsidR="001C3287" w:rsidRPr="005A0E2A" w:rsidRDefault="001C3287" w:rsidP="00561CCE">
      <w:pPr>
        <w:pStyle w:val="Heading2"/>
      </w:pPr>
      <w:bookmarkStart w:id="119" w:name="_Toc280363650"/>
      <w:bookmarkStart w:id="120" w:name="_Toc209781759"/>
      <w:bookmarkStart w:id="121" w:name="_Toc209787499"/>
      <w:bookmarkStart w:id="122" w:name="_Toc229857131"/>
      <w:bookmarkStart w:id="123" w:name="_Toc229926185"/>
      <w:r w:rsidRPr="005A0E2A">
        <w:t>Characteristic Functions</w:t>
      </w:r>
      <w:bookmarkEnd w:id="119"/>
      <w:bookmarkEnd w:id="120"/>
      <w:bookmarkEnd w:id="121"/>
      <w:bookmarkEnd w:id="122"/>
      <w:bookmarkEnd w:id="123"/>
    </w:p>
    <w:p w:rsidR="001C3287" w:rsidRPr="00E369EF" w:rsidRDefault="001C3287" w:rsidP="00561CCE">
      <w:r w:rsidRPr="00E369EF">
        <w:fldChar w:fldCharType="begin"/>
      </w:r>
      <w:r w:rsidRPr="00E369EF">
        <w:instrText xml:space="preserve"> MACROBUTTON MTEditEquationSection2 Equation Section (Next)</w:instrText>
      </w:r>
      <w:r w:rsidRPr="00E369EF">
        <w:fldChar w:fldCharType="begin"/>
      </w:r>
      <w:r w:rsidRPr="00E369EF">
        <w:instrText xml:space="preserve"> SEQ MTEqn \r \h \* MERGEFORMAT </w:instrText>
      </w:r>
      <w:r w:rsidRPr="00E369EF">
        <w:fldChar w:fldCharType="end"/>
      </w:r>
      <w:r w:rsidRPr="00E369EF">
        <w:fldChar w:fldCharType="begin"/>
      </w:r>
      <w:r w:rsidRPr="00E369EF">
        <w:instrText xml:space="preserve"> SEQ MTSec \h \* MERGEFORMAT </w:instrText>
      </w:r>
      <w:r w:rsidRPr="00E369EF">
        <w:fldChar w:fldCharType="end"/>
      </w:r>
      <w:r w:rsidRPr="00E369EF">
        <w:fldChar w:fldCharType="end"/>
      </w:r>
    </w:p>
    <w:p w:rsidR="001C3287" w:rsidRPr="00E369EF" w:rsidRDefault="001C3287" w:rsidP="00561CCE"/>
    <w:p w:rsidR="001C3287" w:rsidRPr="00E369EF" w:rsidRDefault="001C3287" w:rsidP="00561CCE">
      <w:r w:rsidRPr="00E369EF">
        <w:t xml:space="preserve">Because of the one to one correspondence between functions and their Laplace transform (in the region of convergence), the use of characteristic functions allows us to apply the results of complex variable theory to simplify many operations and calculations.  </w:t>
      </w:r>
    </w:p>
    <w:p w:rsidR="001C3287" w:rsidRPr="00E369EF" w:rsidRDefault="001C3287" w:rsidP="00561CCE"/>
    <w:p w:rsidR="001C3287" w:rsidRPr="00E369EF" w:rsidRDefault="001C3287" w:rsidP="00561CCE">
      <w:r w:rsidRPr="00E369EF">
        <w:t>The characteristic function of a RV</w:t>
      </w:r>
      <w:r w:rsidRPr="00E369EF">
        <w:rPr>
          <w:noProof/>
          <w:position w:val="-4"/>
        </w:rPr>
        <w:drawing>
          <wp:inline distT="0" distB="0" distL="0" distR="0" wp14:anchorId="57198659" wp14:editId="0943EFDC">
            <wp:extent cx="180975" cy="161925"/>
            <wp:effectExtent l="0" t="0" r="9525" b="9525"/>
            <wp:docPr id="1148652192" name="Picture 114865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is defined as</w:t>
      </w:r>
    </w:p>
    <w:p w:rsidR="001C3287" w:rsidRPr="00E369EF" w:rsidRDefault="001C3287" w:rsidP="00561CCE"/>
    <w:p w:rsidR="001C3287" w:rsidRPr="00E369EF" w:rsidRDefault="001C3287" w:rsidP="00561CCE">
      <w:r w:rsidRPr="00E369EF">
        <w:tab/>
      </w:r>
      <w:r w:rsidRPr="00E369EF">
        <w:rPr>
          <w:noProof/>
          <w:position w:val="-56"/>
        </w:rPr>
        <w:drawing>
          <wp:inline distT="0" distB="0" distL="0" distR="0" wp14:anchorId="0E557123" wp14:editId="7EE2179D">
            <wp:extent cx="1514475" cy="790575"/>
            <wp:effectExtent l="0" t="0" r="9525" b="9525"/>
            <wp:docPr id="1041877587" name="Picture 1041877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433" cstate="print">
                      <a:extLst>
                        <a:ext uri="{28A0092B-C50C-407E-A947-70E740481C1C}">
                          <a14:useLocalDpi xmlns:a14="http://schemas.microsoft.com/office/drawing/2010/main" val="0"/>
                        </a:ext>
                      </a:extLst>
                    </a:blip>
                    <a:srcRect/>
                    <a:stretch>
                      <a:fillRect/>
                    </a:stretch>
                  </pic:blipFill>
                  <pic:spPr bwMode="auto">
                    <a:xfrm>
                      <a:off x="0" y="0"/>
                      <a:ext cx="1514475" cy="7905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124" w:name="ZEqnNum853707"/>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w:instrText>
      </w:r>
      <w:r w:rsidRPr="00E369EF">
        <w:rPr>
          <w:noProof/>
        </w:rPr>
        <w:fldChar w:fldCharType="end"/>
      </w:r>
      <w:r w:rsidRPr="00E369EF">
        <w:instrText>)</w:instrText>
      </w:r>
      <w:bookmarkEnd w:id="124"/>
      <w:r w:rsidRPr="00E369EF">
        <w:fldChar w:fldCharType="end"/>
      </w:r>
    </w:p>
    <w:p w:rsidR="001C3287" w:rsidRPr="00E369EF" w:rsidRDefault="001C3287" w:rsidP="00561CCE"/>
    <w:p w:rsidR="001C3287" w:rsidRPr="00E369EF" w:rsidRDefault="001C3287" w:rsidP="00561CCE">
      <w:r w:rsidRPr="00E369EF">
        <w:t xml:space="preserve">which is recognized as the conjugate Fourier transform of the density function.  Therefore all properties of Fourier analysis apply to the characteristic function, such as the convolution-multiplication duality.  Formally expanding the exponential in </w:t>
      </w:r>
      <w:r w:rsidRPr="00E369EF">
        <w:fldChar w:fldCharType="begin"/>
      </w:r>
      <w:r w:rsidRPr="00E369EF">
        <w:instrText xml:space="preserve"> GOTOBUTTON ZEqnNum853707  \* MERGEFORMAT </w:instrText>
      </w:r>
      <w:fldSimple w:instr=" REF ZEqnNum853707 \! \* MERGEFORMAT ">
        <w:r w:rsidRPr="00E369EF">
          <w:instrText>(</w:instrText>
        </w:r>
        <w:r>
          <w:instrText>7</w:instrText>
        </w:r>
        <w:r w:rsidRPr="00E369EF">
          <w:instrText>.</w:instrText>
        </w:r>
        <w:r>
          <w:instrText>7</w:instrText>
        </w:r>
        <w:r w:rsidRPr="00E369EF">
          <w:instrText>.</w:instrText>
        </w:r>
        <w:r>
          <w:instrText>1</w:instrText>
        </w:r>
        <w:r w:rsidRPr="00E369EF">
          <w:instrText>)</w:instrText>
        </w:r>
      </w:fldSimple>
      <w:r w:rsidRPr="00E369EF">
        <w:fldChar w:fldCharType="end"/>
      </w:r>
      <w:r w:rsidRPr="00E369EF">
        <w:t xml:space="preserve"> in a Taylor series about the point </w:t>
      </w:r>
      <w:r w:rsidRPr="00E369EF">
        <w:rPr>
          <w:noProof/>
          <w:position w:val="-6"/>
        </w:rPr>
        <w:drawing>
          <wp:inline distT="0" distB="0" distL="0" distR="0" wp14:anchorId="42B0E250" wp14:editId="16E6EFB5">
            <wp:extent cx="381000" cy="180975"/>
            <wp:effectExtent l="0" t="0" r="0" b="9525"/>
            <wp:docPr id="1377693153" name="Picture 1377693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381000" cy="180975"/>
                    </a:xfrm>
                    <a:prstGeom prst="rect">
                      <a:avLst/>
                    </a:prstGeom>
                    <a:noFill/>
                    <a:ln>
                      <a:noFill/>
                    </a:ln>
                  </pic:spPr>
                </pic:pic>
              </a:graphicData>
            </a:graphic>
          </wp:inline>
        </w:drawing>
      </w:r>
      <w:r w:rsidRPr="00E369EF">
        <w:t xml:space="preserve"> yields an expression in terms of the moments</w:t>
      </w:r>
    </w:p>
    <w:p w:rsidR="001C3287" w:rsidRPr="00E369EF" w:rsidRDefault="001C3287" w:rsidP="00561CCE"/>
    <w:p w:rsidR="001C3287" w:rsidRPr="00E369EF" w:rsidRDefault="001C3287" w:rsidP="00561CCE">
      <w:r w:rsidRPr="00E369EF">
        <w:tab/>
      </w:r>
      <w:r w:rsidRPr="00E369EF">
        <w:rPr>
          <w:noProof/>
          <w:position w:val="-62"/>
        </w:rPr>
      </w:r>
      <w:r w:rsidR="001C3287" w:rsidRPr="00E369EF">
        <w:rPr>
          <w:noProof/>
          <w:position w:val="-62"/>
        </w:rPr>
        <w:object w:dxaOrig="3920" w:dyaOrig="1359" w14:anchorId="3486A1A9">
          <v:shape id="_x0000_i1084" type="#_x0000_t75" alt="" style="width:196pt;height:66pt;mso-width-percent:0;mso-height-percent:0;mso-width-percent:0;mso-height-percent:0" o:ole="">
            <v:imagedata r:id="rId435" o:title=""/>
          </v:shape>
          <o:OLEObject Type="Embed" ProgID="Equation.DSMT4" ShapeID="_x0000_i1084" DrawAspect="Content" ObjectID="_1840548115" r:id="rId436"/>
        </w:object>
      </w:r>
      <w:r w:rsidRPr="00E369EF">
        <w:t xml:space="preserve"> </w:t>
      </w:r>
    </w:p>
    <w:p w:rsidR="001C3287" w:rsidRPr="00E369EF" w:rsidRDefault="001C3287" w:rsidP="00561CCE"/>
    <w:p w:rsidR="001C3287" w:rsidRPr="00E369EF" w:rsidRDefault="001C3287" w:rsidP="00561CCE">
      <w:r w:rsidRPr="00E369EF">
        <w:t>The derivatives of the CF are</w:t>
      </w:r>
    </w:p>
    <w:p w:rsidR="001C3287" w:rsidRPr="00E369EF" w:rsidRDefault="001C3287" w:rsidP="00561CCE"/>
    <w:p w:rsidR="001C3287" w:rsidRPr="00E369EF" w:rsidRDefault="001C3287" w:rsidP="00561CCE">
      <w:r w:rsidRPr="00E369EF">
        <w:tab/>
      </w:r>
      <w:r w:rsidRPr="00E369EF">
        <w:rPr>
          <w:noProof/>
          <w:position w:val="-30"/>
        </w:rPr>
      </w:r>
      <w:r w:rsidR="001C3287" w:rsidRPr="00E369EF">
        <w:rPr>
          <w:noProof/>
          <w:position w:val="-30"/>
        </w:rPr>
        <w:object w:dxaOrig="2820" w:dyaOrig="720" w14:anchorId="628464DE">
          <v:shape id="_x0000_i1085" type="#_x0000_t75" alt="" style="width:2in;height:39pt;mso-width-percent:0;mso-height-percent:0;mso-width-percent:0;mso-height-percent:0" o:ole="">
            <v:imagedata r:id="rId437" o:title=""/>
          </v:shape>
          <o:OLEObject Type="Embed" ProgID="Equation.DSMT4" ShapeID="_x0000_i1085" DrawAspect="Content" ObjectID="_1840548116" r:id="rId438"/>
        </w:object>
      </w:r>
      <w:r w:rsidRPr="00E369EF">
        <w:t xml:space="preserve"> </w: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Which are evaluated at w=0 to yield the kth moment</w:t>
      </w:r>
    </w:p>
    <w:p w:rsidR="001C3287" w:rsidRPr="00E369EF" w:rsidRDefault="001C3287" w:rsidP="00561CCE"/>
    <w:p w:rsidR="001C3287" w:rsidRPr="00E369EF" w:rsidRDefault="001C3287" w:rsidP="00561CCE">
      <w:r w:rsidRPr="00E369EF">
        <w:tab/>
      </w:r>
      <w:r w:rsidRPr="00E369EF">
        <w:rPr>
          <w:noProof/>
          <w:position w:val="-16"/>
        </w:rPr>
      </w:r>
      <w:r w:rsidR="001C3287" w:rsidRPr="00E369EF">
        <w:rPr>
          <w:noProof/>
          <w:position w:val="-16"/>
        </w:rPr>
        <w:object w:dxaOrig="1920" w:dyaOrig="440" w14:anchorId="07B0705C">
          <v:shape id="_x0000_i1086" type="#_x0000_t75" alt="" style="width:98pt;height:20pt;mso-width-percent:0;mso-height-percent:0;mso-width-percent:0;mso-height-percent:0" o:ole="">
            <v:imagedata r:id="rId439" o:title=""/>
          </v:shape>
          <o:OLEObject Type="Embed" ProgID="Equation.DSMT4" ShapeID="_x0000_i1086" DrawAspect="Content" ObjectID="_1840548117" r:id="rId440"/>
        </w:object>
      </w:r>
      <w:r w:rsidRPr="00E369EF">
        <w:t xml:space="preserve"> </w: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3</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Let</w:t>
      </w:r>
      <w:r w:rsidRPr="00E369EF">
        <w:rPr>
          <w:noProof/>
          <w:position w:val="-16"/>
        </w:rPr>
        <w:drawing>
          <wp:inline distT="0" distB="0" distL="0" distR="0" wp14:anchorId="40BE6A96" wp14:editId="640BD0EF">
            <wp:extent cx="923925" cy="295275"/>
            <wp:effectExtent l="0" t="0" r="9525" b="9525"/>
            <wp:docPr id="264085738" name="Picture 264085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441" cstate="print">
                      <a:extLst>
                        <a:ext uri="{28A0092B-C50C-407E-A947-70E740481C1C}">
                          <a14:useLocalDpi xmlns:a14="http://schemas.microsoft.com/office/drawing/2010/main" val="0"/>
                        </a:ext>
                      </a:extLst>
                    </a:blip>
                    <a:srcRect/>
                    <a:stretch>
                      <a:fillRect/>
                    </a:stretch>
                  </pic:blipFill>
                  <pic:spPr bwMode="auto">
                    <a:xfrm>
                      <a:off x="0" y="0"/>
                      <a:ext cx="923925" cy="295275"/>
                    </a:xfrm>
                    <a:prstGeom prst="rect">
                      <a:avLst/>
                    </a:prstGeom>
                    <a:noFill/>
                    <a:ln>
                      <a:noFill/>
                    </a:ln>
                  </pic:spPr>
                </pic:pic>
              </a:graphicData>
            </a:graphic>
          </wp:inline>
        </w:drawing>
      </w:r>
      <w:r w:rsidRPr="00E369EF">
        <w:t>be the k</w:t>
      </w:r>
      <w:r w:rsidRPr="00E369EF">
        <w:rPr>
          <w:vertAlign w:val="superscript"/>
        </w:rPr>
        <w:t>th</w:t>
      </w:r>
      <w:r w:rsidRPr="00E369EF">
        <w:t xml:space="preserve"> moment of X, then the convenient expression for the k</w:t>
      </w:r>
      <w:r w:rsidRPr="00E369EF">
        <w:rPr>
          <w:vertAlign w:val="superscript"/>
        </w:rPr>
        <w:t>th</w:t>
      </w:r>
      <w:r w:rsidRPr="00E369EF">
        <w:t xml:space="preserve"> moment</w:t>
      </w:r>
    </w:p>
    <w:p w:rsidR="001C3287" w:rsidRPr="00E369EF" w:rsidRDefault="001C3287" w:rsidP="00561CCE"/>
    <w:p w:rsidR="001C3287" w:rsidRPr="00E369EF" w:rsidRDefault="001C3287" w:rsidP="00561CCE">
      <w:r w:rsidRPr="00E369EF">
        <w:tab/>
      </w:r>
      <w:r w:rsidRPr="00E369EF">
        <w:rPr>
          <w:noProof/>
          <w:position w:val="-28"/>
        </w:rPr>
        <w:drawing>
          <wp:inline distT="0" distB="0" distL="0" distR="0" wp14:anchorId="345B55DD" wp14:editId="2EF9CE7C">
            <wp:extent cx="1019175" cy="447675"/>
            <wp:effectExtent l="0" t="0" r="9525" b="9525"/>
            <wp:docPr id="1852345320" name="Picture 1852345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442" cstate="print">
                      <a:extLst>
                        <a:ext uri="{28A0092B-C50C-407E-A947-70E740481C1C}">
                          <a14:useLocalDpi xmlns:a14="http://schemas.microsoft.com/office/drawing/2010/main" val="0"/>
                        </a:ext>
                      </a:extLst>
                    </a:blip>
                    <a:srcRect/>
                    <a:stretch>
                      <a:fillRect/>
                    </a:stretch>
                  </pic:blipFill>
                  <pic:spPr bwMode="auto">
                    <a:xfrm>
                      <a:off x="0" y="0"/>
                      <a:ext cx="1019175" cy="44767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4</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The kth </w:t>
      </w:r>
      <w:r w:rsidRPr="00E369EF">
        <w:rPr>
          <w:i/>
          <w:iCs/>
        </w:rPr>
        <w:t>central moment</w:t>
      </w:r>
      <w:r w:rsidRPr="00E369EF">
        <w:t xml:space="preserve"> is defined as </w:t>
      </w:r>
      <w:r w:rsidRPr="00E369EF">
        <w:rPr>
          <w:noProof/>
          <w:position w:val="-14"/>
        </w:rPr>
        <w:drawing>
          <wp:inline distT="0" distB="0" distL="0" distR="0" wp14:anchorId="407344A9" wp14:editId="211DEA87">
            <wp:extent cx="1133475" cy="266700"/>
            <wp:effectExtent l="0" t="0" r="9525" b="0"/>
            <wp:docPr id="1498160908" name="Picture 1498160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1133475" cy="266700"/>
                    </a:xfrm>
                    <a:prstGeom prst="rect">
                      <a:avLst/>
                    </a:prstGeom>
                    <a:noFill/>
                    <a:ln>
                      <a:noFill/>
                    </a:ln>
                  </pic:spPr>
                </pic:pic>
              </a:graphicData>
            </a:graphic>
          </wp:inline>
        </w:drawing>
      </w:r>
      <w:r w:rsidRPr="00E369EF">
        <w:t>. The first moment is the mean given the special designation</w:t>
      </w:r>
      <w:r w:rsidRPr="00E369EF">
        <w:rPr>
          <w:noProof/>
          <w:position w:val="-10"/>
        </w:rPr>
        <w:drawing>
          <wp:inline distT="0" distB="0" distL="0" distR="0" wp14:anchorId="13BAFC6F" wp14:editId="0772FB6E">
            <wp:extent cx="142875" cy="161925"/>
            <wp:effectExtent l="0" t="0" r="9525" b="9525"/>
            <wp:docPr id="364410059" name="Picture 364410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142875" cy="161925"/>
                    </a:xfrm>
                    <a:prstGeom prst="rect">
                      <a:avLst/>
                    </a:prstGeom>
                    <a:noFill/>
                    <a:ln>
                      <a:noFill/>
                    </a:ln>
                  </pic:spPr>
                </pic:pic>
              </a:graphicData>
            </a:graphic>
          </wp:inline>
        </w:drawing>
      </w:r>
      <w:r w:rsidRPr="00E369EF">
        <w:t xml:space="preserve">, the second central moment is the variance denoted </w:t>
      </w:r>
      <w:r w:rsidRPr="00E369EF">
        <w:rPr>
          <w:noProof/>
          <w:position w:val="-6"/>
        </w:rPr>
        <w:drawing>
          <wp:inline distT="0" distB="0" distL="0" distR="0" wp14:anchorId="61245AEA" wp14:editId="4AC0A670">
            <wp:extent cx="200025" cy="200025"/>
            <wp:effectExtent l="0" t="0" r="9525" b="9525"/>
            <wp:docPr id="1865973358" name="Picture 1865973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200025" cy="200025"/>
                    </a:xfrm>
                    <a:prstGeom prst="rect">
                      <a:avLst/>
                    </a:prstGeom>
                    <a:noFill/>
                    <a:ln>
                      <a:noFill/>
                    </a:ln>
                  </pic:spPr>
                </pic:pic>
              </a:graphicData>
            </a:graphic>
          </wp:inline>
        </w:drawing>
      </w:r>
      <w:r w:rsidRPr="00E369EF">
        <w:t>.</w:t>
      </w:r>
    </w:p>
    <w:p w:rsidR="001C3287" w:rsidRPr="00E369EF" w:rsidRDefault="001C3287" w:rsidP="00561CCE"/>
    <w:p w:rsidR="001C3287" w:rsidRPr="00E369EF" w:rsidRDefault="001C3287" w:rsidP="00561CCE">
      <w:r w:rsidRPr="00E369EF">
        <w:t>The Taylor series in terms of moments assuming they exist is</w:t>
      </w:r>
    </w:p>
    <w:p w:rsidR="001C3287" w:rsidRPr="00E369EF" w:rsidRDefault="001C3287" w:rsidP="00561CCE"/>
    <w:p w:rsidR="001C3287" w:rsidRPr="00E369EF" w:rsidRDefault="001C3287" w:rsidP="00561CCE">
      <w:r w:rsidRPr="00E369EF">
        <w:tab/>
      </w:r>
      <w:r w:rsidRPr="00E369EF">
        <w:rPr>
          <w:noProof/>
          <w:position w:val="-28"/>
        </w:rPr>
      </w:r>
      <w:r w:rsidR="001C3287" w:rsidRPr="00E369EF">
        <w:rPr>
          <w:noProof/>
          <w:position w:val="-28"/>
        </w:rPr>
        <w:object w:dxaOrig="1939" w:dyaOrig="680" w14:anchorId="5BBDF1F3">
          <v:shape id="_x0000_i1087" type="#_x0000_t75" alt="" style="width:98pt;height:33pt;mso-width-percent:0;mso-height-percent:0;mso-width-percent:0;mso-height-percent:0" o:ole="">
            <v:imagedata r:id="rId446" o:title=""/>
          </v:shape>
          <o:OLEObject Type="Embed" ProgID="Equation.DSMT4" ShapeID="_x0000_i1087" DrawAspect="Content" ObjectID="_1840548118" r:id="rId447"/>
        </w:object>
      </w:r>
      <w:r w:rsidRPr="00E369EF">
        <w:t xml:space="preserve"> </w: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The cumulants of  a RV X are defined by the cumulant generating function </w:t>
      </w:r>
    </w:p>
    <w:p w:rsidR="001C3287" w:rsidRPr="00E369EF" w:rsidRDefault="001C3287" w:rsidP="00561CCE"/>
    <w:p w:rsidR="001C3287" w:rsidRPr="00E369EF" w:rsidRDefault="001C3287" w:rsidP="00561CCE">
      <w:r w:rsidRPr="00E369EF">
        <w:tab/>
      </w:r>
      <w:r w:rsidRPr="00E369EF">
        <w:rPr>
          <w:noProof/>
          <w:position w:val="-16"/>
        </w:rPr>
      </w:r>
      <w:r w:rsidR="001C3287" w:rsidRPr="00E369EF">
        <w:rPr>
          <w:noProof/>
          <w:position w:val="-16"/>
        </w:rPr>
        <w:object w:dxaOrig="2000" w:dyaOrig="440" w14:anchorId="5F7CEDCA">
          <v:shape id="_x0000_i1088" type="#_x0000_t75" alt="" style="width:98pt;height:20pt;mso-width-percent:0;mso-height-percent:0;mso-width-percent:0;mso-height-percent:0" o:ole="">
            <v:imagedata r:id="rId448" o:title=""/>
          </v:shape>
          <o:OLEObject Type="Embed" ProgID="Equation.DSMT4" ShapeID="_x0000_i1088" DrawAspect="Content" ObjectID="_1840548119" r:id="rId449"/>
        </w:object>
      </w:r>
      <w:r w:rsidRPr="00E369EF">
        <w:t xml:space="preserve"> </w:t>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6</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Uniqueness theorem</w:t>
      </w:r>
    </w:p>
    <w:p w:rsidR="001C3287" w:rsidRPr="00E369EF" w:rsidRDefault="001C3287" w:rsidP="00561CCE"/>
    <w:p w:rsidR="001C3287" w:rsidRPr="00E369EF" w:rsidRDefault="001C3287" w:rsidP="00561CCE">
      <w:r w:rsidRPr="00E369EF">
        <w:t>Distribution is uniquely determined by its CF (Levy) and hence so is the PDF.</w:t>
      </w:r>
    </w:p>
    <w:p w:rsidR="001C3287" w:rsidRPr="00E369EF" w:rsidRDefault="001C3287" w:rsidP="00561CCE"/>
    <w:p w:rsidR="001C3287" w:rsidRPr="00E369EF" w:rsidRDefault="001C3287" w:rsidP="00561CCE">
      <w:r w:rsidRPr="00E369EF">
        <w:t>Continutity theorem.</w:t>
      </w:r>
    </w:p>
    <w:p w:rsidR="001C3287" w:rsidRPr="00E369EF" w:rsidRDefault="001C3287" w:rsidP="00561CCE"/>
    <w:p w:rsidR="001C3287" w:rsidRPr="00E369EF" w:rsidRDefault="001C3287" w:rsidP="00561CCE">
      <w:r w:rsidRPr="00E369EF">
        <w:t>Sequnces Phin fn and Fn converge t</w:t>
      </w:r>
    </w:p>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5A0E2A" w:rsidRDefault="001C3287" w:rsidP="00561CCE">
      <w:pPr>
        <w:pStyle w:val="Heading3"/>
      </w:pPr>
      <w:bookmarkStart w:id="125" w:name="_Toc280363651"/>
      <w:bookmarkStart w:id="126" w:name="_Toc209781760"/>
      <w:bookmarkStart w:id="127" w:name="_Toc209787500"/>
      <w:bookmarkStart w:id="128" w:name="_Toc229857132"/>
      <w:bookmarkStart w:id="129" w:name="_Toc229926186"/>
      <w:r w:rsidRPr="005A0E2A">
        <w:t>Determination of Sum Densities</w:t>
      </w:r>
      <w:bookmarkEnd w:id="125"/>
      <w:bookmarkEnd w:id="126"/>
      <w:bookmarkEnd w:id="127"/>
      <w:bookmarkEnd w:id="128"/>
      <w:bookmarkEnd w:id="129"/>
    </w:p>
    <w:p w:rsidR="001C3287" w:rsidRPr="00E369EF" w:rsidRDefault="001C3287" w:rsidP="00561CCE"/>
    <w:p w:rsidR="001C3287" w:rsidRPr="00E369EF" w:rsidRDefault="001C3287" w:rsidP="00561CCE">
      <w:r w:rsidRPr="00E369EF">
        <w:t>For independent random variables the sum pdf is the convolution of the individual pdfs.  By using the Fourier convolution theorem we may multiply characteristic functions and then inverse transform to obtain the desired pdf, thus</w:t>
      </w:r>
    </w:p>
    <w:p w:rsidR="001C3287" w:rsidRPr="00E369EF" w:rsidRDefault="001C3287" w:rsidP="00561CCE"/>
    <w:p w:rsidR="001C3287" w:rsidRPr="00E369EF" w:rsidRDefault="001C3287" w:rsidP="00561CCE">
      <w:r w:rsidRPr="00E369EF">
        <w:tab/>
      </w:r>
      <w:r w:rsidRPr="00E369EF">
        <w:rPr>
          <w:noProof/>
          <w:position w:val="-14"/>
        </w:rPr>
        <w:drawing>
          <wp:inline distT="0" distB="0" distL="0" distR="0" wp14:anchorId="6C7BF9EC" wp14:editId="6B2FBD35">
            <wp:extent cx="1714500" cy="266700"/>
            <wp:effectExtent l="0" t="0" r="0" b="0"/>
            <wp:docPr id="6420529" name="Picture 6420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450" cstate="print">
                      <a:extLst>
                        <a:ext uri="{28A0092B-C50C-407E-A947-70E740481C1C}">
                          <a14:useLocalDpi xmlns:a14="http://schemas.microsoft.com/office/drawing/2010/main" val="0"/>
                        </a:ext>
                      </a:extLst>
                    </a:blip>
                    <a:srcRect/>
                    <a:stretch>
                      <a:fillRect/>
                    </a:stretch>
                  </pic:blipFill>
                  <pic:spPr bwMode="auto">
                    <a:xfrm>
                      <a:off x="0" y="0"/>
                      <a:ext cx="1714500" cy="266700"/>
                    </a:xfrm>
                    <a:prstGeom prst="rect">
                      <a:avLst/>
                    </a:prstGeom>
                    <a:noFill/>
                    <a:ln>
                      <a:noFill/>
                    </a:ln>
                  </pic:spPr>
                </pic:pic>
              </a:graphicData>
            </a:graphic>
          </wp:inline>
        </w:drawing>
      </w:r>
      <w:r w:rsidRPr="00E369EF">
        <w:tab/>
        <w:t xml:space="preserve"> </w:t>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p w:rsidR="001C3287" w:rsidRPr="00E369EF" w:rsidRDefault="001C3287" w:rsidP="00561CCE"/>
    <w:p w:rsidR="001C3287" w:rsidRPr="005A0E2A" w:rsidRDefault="001C3287" w:rsidP="00561CCE">
      <w:pPr>
        <w:pStyle w:val="Heading2"/>
      </w:pPr>
      <w:bookmarkStart w:id="130" w:name="_Toc280363652"/>
      <w:bookmarkStart w:id="131" w:name="_Toc209781761"/>
      <w:bookmarkStart w:id="132" w:name="_Toc209787501"/>
      <w:bookmarkStart w:id="133" w:name="_Toc229857133"/>
      <w:bookmarkStart w:id="134" w:name="_Toc229926187"/>
      <w:r w:rsidRPr="005A0E2A">
        <w:t>Statistical Inequalities</w:t>
      </w:r>
      <w:bookmarkEnd w:id="130"/>
      <w:bookmarkEnd w:id="131"/>
      <w:bookmarkEnd w:id="132"/>
      <w:bookmarkEnd w:id="133"/>
      <w:bookmarkEnd w:id="134"/>
    </w:p>
    <w:p w:rsidR="001C3287" w:rsidRPr="00E369EF" w:rsidRDefault="001C3287" w:rsidP="00561CCE">
      <w:r w:rsidRPr="00E369EF">
        <w:fldChar w:fldCharType="begin"/>
      </w:r>
      <w:r w:rsidRPr="00E369EF">
        <w:instrText xml:space="preserve"> MACROBUTTON MTEditEquationSection2 Equation Section (Next)</w:instrText>
      </w:r>
      <w:r w:rsidRPr="00E369EF">
        <w:fldChar w:fldCharType="begin"/>
      </w:r>
      <w:r w:rsidRPr="00E369EF">
        <w:instrText xml:space="preserve"> SEQ MTEqn \r \h \* MERGEFORMAT </w:instrText>
      </w:r>
      <w:r w:rsidRPr="00E369EF">
        <w:fldChar w:fldCharType="end"/>
      </w:r>
      <w:r w:rsidRPr="00E369EF">
        <w:fldChar w:fldCharType="begin"/>
      </w:r>
      <w:r w:rsidRPr="00E369EF">
        <w:instrText xml:space="preserve"> SEQ MTSec \h \* MERGEFORMAT </w:instrText>
      </w:r>
      <w:r w:rsidRPr="00E369EF">
        <w:fldChar w:fldCharType="end"/>
      </w:r>
      <w:r w:rsidRPr="00E369EF">
        <w:fldChar w:fldCharType="end"/>
      </w:r>
    </w:p>
    <w:p w:rsidR="001C3287" w:rsidRPr="00E369EF" w:rsidRDefault="001C3287" w:rsidP="00561CCE"/>
    <w:p w:rsidR="001C3287" w:rsidRPr="005A0E2A" w:rsidRDefault="001C3287" w:rsidP="00561CCE">
      <w:pPr>
        <w:pStyle w:val="Heading3"/>
      </w:pPr>
      <w:bookmarkStart w:id="135" w:name="_Toc280363653"/>
      <w:bookmarkStart w:id="136" w:name="_Toc209781762"/>
      <w:bookmarkStart w:id="137" w:name="_Toc209787502"/>
      <w:bookmarkStart w:id="138" w:name="_Toc229857134"/>
      <w:bookmarkStart w:id="139" w:name="_Toc229926188"/>
      <w:r w:rsidRPr="005A0E2A">
        <w:t>Markov’s inequality</w:t>
      </w:r>
      <w:bookmarkEnd w:id="135"/>
      <w:bookmarkEnd w:id="136"/>
      <w:bookmarkEnd w:id="137"/>
      <w:bookmarkEnd w:id="138"/>
      <w:bookmarkEnd w:id="139"/>
    </w:p>
    <w:p w:rsidR="001C3287" w:rsidRPr="00E369EF" w:rsidRDefault="001C3287" w:rsidP="00561CCE"/>
    <w:p w:rsidR="001C3287" w:rsidRPr="00E369EF" w:rsidRDefault="001C3287" w:rsidP="00561CCE">
      <w:r w:rsidRPr="00E369EF">
        <w:t xml:space="preserve">For a </w:t>
      </w:r>
      <w:r w:rsidRPr="00E369EF">
        <w:rPr>
          <w:i/>
          <w:iCs/>
        </w:rPr>
        <w:t>nonnegative</w:t>
      </w:r>
      <w:r w:rsidRPr="00E369EF">
        <w:t xml:space="preserve"> RV</w:t>
      </w:r>
      <w:r w:rsidRPr="00E369EF">
        <w:rPr>
          <w:noProof/>
          <w:position w:val="-4"/>
        </w:rPr>
        <w:drawing>
          <wp:inline distT="0" distB="0" distL="0" distR="0" wp14:anchorId="217A7871" wp14:editId="726B46F6">
            <wp:extent cx="180975" cy="161925"/>
            <wp:effectExtent l="0" t="0" r="9525" b="9525"/>
            <wp:docPr id="794557213" name="Picture 79455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80975" cy="161925"/>
                    </a:xfrm>
                    <a:prstGeom prst="rect">
                      <a:avLst/>
                    </a:prstGeom>
                    <a:noFill/>
                    <a:ln>
                      <a:noFill/>
                    </a:ln>
                  </pic:spPr>
                </pic:pic>
              </a:graphicData>
            </a:graphic>
          </wp:inline>
        </w:drawing>
      </w:r>
      <w:r w:rsidRPr="00E369EF">
        <w:t>we have the following bound</w:t>
      </w:r>
    </w:p>
    <w:p w:rsidR="001C3287" w:rsidRPr="00E369EF" w:rsidRDefault="001C3287" w:rsidP="00561CCE"/>
    <w:p w:rsidR="001C3287" w:rsidRPr="00E369EF" w:rsidRDefault="001C3287" w:rsidP="00561CCE">
      <w:pPr>
        <w:jc w:val="center"/>
      </w:pPr>
      <w:r w:rsidRPr="00E369EF">
        <w:rPr>
          <w:noProof/>
          <w:position w:val="-32"/>
        </w:rPr>
        <w:drawing>
          <wp:inline distT="0" distB="0" distL="0" distR="0" wp14:anchorId="188E4940" wp14:editId="259CD5B9">
            <wp:extent cx="4562475" cy="495300"/>
            <wp:effectExtent l="0" t="0" r="9525" b="0"/>
            <wp:docPr id="1030432417" name="Picture 1030432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451" cstate="print">
                      <a:extLst>
                        <a:ext uri="{28A0092B-C50C-407E-A947-70E740481C1C}">
                          <a14:useLocalDpi xmlns:a14="http://schemas.microsoft.com/office/drawing/2010/main" val="0"/>
                        </a:ext>
                      </a:extLst>
                    </a:blip>
                    <a:srcRect/>
                    <a:stretch>
                      <a:fillRect/>
                    </a:stretch>
                  </pic:blipFill>
                  <pic:spPr bwMode="auto">
                    <a:xfrm>
                      <a:off x="0" y="0"/>
                      <a:ext cx="4562475" cy="495300"/>
                    </a:xfrm>
                    <a:prstGeom prst="rect">
                      <a:avLst/>
                    </a:prstGeom>
                    <a:noFill/>
                    <a:ln>
                      <a:noFill/>
                    </a:ln>
                  </pic:spPr>
                </pic:pic>
              </a:graphicData>
            </a:graphic>
          </wp:inline>
        </w:drawing>
      </w:r>
    </w:p>
    <w:p w:rsidR="001C3287" w:rsidRPr="00E369EF" w:rsidRDefault="001C3287" w:rsidP="00561CCE">
      <w:r w:rsidRPr="00E369EF">
        <w:t>or</w:t>
      </w:r>
    </w:p>
    <w:p w:rsidR="001C3287" w:rsidRPr="00E369EF" w:rsidRDefault="001C3287" w:rsidP="00561CCE"/>
    <w:p w:rsidR="001C3287" w:rsidRPr="00E369EF" w:rsidRDefault="001C3287" w:rsidP="00561CCE">
      <w:r w:rsidRPr="00E369EF">
        <w:tab/>
      </w:r>
      <w:r w:rsidRPr="00E369EF">
        <w:rPr>
          <w:noProof/>
          <w:position w:val="-24"/>
        </w:rPr>
        <w:drawing>
          <wp:inline distT="0" distB="0" distL="0" distR="0" wp14:anchorId="0CBFD9E6" wp14:editId="37170F2B">
            <wp:extent cx="1247775" cy="457200"/>
            <wp:effectExtent l="0" t="0" r="9525" b="0"/>
            <wp:docPr id="1381426968" name="Picture 1381426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452" cstate="print">
                      <a:extLst>
                        <a:ext uri="{28A0092B-C50C-407E-A947-70E740481C1C}">
                          <a14:useLocalDpi xmlns:a14="http://schemas.microsoft.com/office/drawing/2010/main" val="0"/>
                        </a:ext>
                      </a:extLst>
                    </a:blip>
                    <a:srcRect/>
                    <a:stretch>
                      <a:fillRect/>
                    </a:stretch>
                  </pic:blipFill>
                  <pic:spPr bwMode="auto">
                    <a:xfrm>
                      <a:off x="0" y="0"/>
                      <a:ext cx="1247775" cy="457200"/>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8</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1</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which gives a bound on what fraction of a poputlation can exceed a.  Since the mean is a constant, as a increases the corresponding probability of exceeding it must decrease.  As </w:t>
      </w:r>
      <w:r w:rsidRPr="00E369EF">
        <w:rPr>
          <w:noProof/>
          <w:position w:val="-4"/>
        </w:rPr>
        <w:drawing>
          <wp:inline distT="0" distB="0" distL="0" distR="0" wp14:anchorId="0AADAA75" wp14:editId="43710912">
            <wp:extent cx="457200" cy="123825"/>
            <wp:effectExtent l="0" t="0" r="0" b="9525"/>
            <wp:docPr id="315317945" name="Picture 315317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453" cstate="print">
                      <a:extLst>
                        <a:ext uri="{28A0092B-C50C-407E-A947-70E740481C1C}">
                          <a14:useLocalDpi xmlns:a14="http://schemas.microsoft.com/office/drawing/2010/main" val="0"/>
                        </a:ext>
                      </a:extLst>
                    </a:blip>
                    <a:srcRect/>
                    <a:stretch>
                      <a:fillRect/>
                    </a:stretch>
                  </pic:blipFill>
                  <pic:spPr bwMode="auto">
                    <a:xfrm>
                      <a:off x="0" y="0"/>
                      <a:ext cx="457200" cy="123825"/>
                    </a:xfrm>
                    <a:prstGeom prst="rect">
                      <a:avLst/>
                    </a:prstGeom>
                    <a:noFill/>
                    <a:ln>
                      <a:noFill/>
                    </a:ln>
                  </pic:spPr>
                </pic:pic>
              </a:graphicData>
            </a:graphic>
          </wp:inline>
        </w:drawing>
      </w:r>
      <w:r w:rsidRPr="00E369EF">
        <w:t>the ratio on the right goes to zero, therefore since probability cannot be negative, it too must go to zero identically.</w:t>
      </w:r>
    </w:p>
    <w:p w:rsidR="001C3287" w:rsidRPr="00E369EF" w:rsidRDefault="001C3287" w:rsidP="00561CCE"/>
    <w:p w:rsidR="001C3287" w:rsidRPr="00E369EF" w:rsidRDefault="001C3287" w:rsidP="00561CCE">
      <w:r w:rsidRPr="00E369EF">
        <w:t xml:space="preserve">An alternative proof is by the indicator function </w:t>
      </w:r>
    </w:p>
    <w:p w:rsidR="001C3287" w:rsidRPr="00E369EF" w:rsidRDefault="001C3287" w:rsidP="00561CCE"/>
    <w:p w:rsidR="001C3287" w:rsidRPr="00E369EF" w:rsidRDefault="001C3287" w:rsidP="00561CCE">
      <w:r w:rsidRPr="00E369EF">
        <w:tab/>
      </w:r>
      <w:r w:rsidRPr="00E369EF">
        <w:rPr>
          <w:noProof/>
          <w:position w:val="-30"/>
        </w:rPr>
        <w:drawing>
          <wp:inline distT="0" distB="0" distL="0" distR="0" wp14:anchorId="6275C4B7" wp14:editId="5B087DC4">
            <wp:extent cx="923925" cy="466725"/>
            <wp:effectExtent l="0" t="0" r="9525" b="9525"/>
            <wp:docPr id="501925395" name="Picture 501925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923925" cy="466725"/>
                    </a:xfrm>
                    <a:prstGeom prst="rect">
                      <a:avLst/>
                    </a:prstGeom>
                    <a:noFill/>
                    <a:ln>
                      <a:noFill/>
                    </a:ln>
                  </pic:spPr>
                </pic:pic>
              </a:graphicData>
            </a:graphic>
          </wp:inline>
        </w:drawing>
      </w:r>
      <w:r w:rsidRPr="00E369EF">
        <w:tab/>
        <w:t xml:space="preserve"> </w:t>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8</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2</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Thus</w:t>
      </w:r>
    </w:p>
    <w:p w:rsidR="001C3287" w:rsidRPr="00E369EF" w:rsidRDefault="001C3287" w:rsidP="00561CCE"/>
    <w:p w:rsidR="001C3287" w:rsidRPr="00E369EF" w:rsidRDefault="001C3287" w:rsidP="00561CCE">
      <w:r w:rsidRPr="00E369EF">
        <w:tab/>
      </w:r>
      <w:r w:rsidRPr="00E369EF">
        <w:rPr>
          <w:b/>
          <w:bCs/>
          <w:noProof/>
          <w:position w:val="-14"/>
          <w:sz w:val="20"/>
          <w:szCs w:val="20"/>
        </w:rPr>
        <w:drawing>
          <wp:inline distT="0" distB="0" distL="0" distR="0" wp14:anchorId="6FCDA782" wp14:editId="3FA0283A">
            <wp:extent cx="2238375" cy="266700"/>
            <wp:effectExtent l="0" t="0" r="9525" b="0"/>
            <wp:docPr id="57894595" name="Picture 57894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2238375" cy="266700"/>
                    </a:xfrm>
                    <a:prstGeom prst="rect">
                      <a:avLst/>
                    </a:prstGeom>
                    <a:noFill/>
                    <a:ln>
                      <a:noFill/>
                    </a:ln>
                  </pic:spPr>
                </pic:pic>
              </a:graphicData>
            </a:graphic>
          </wp:inline>
        </w:drawing>
      </w:r>
      <w:r w:rsidRPr="00E369EF">
        <w:tab/>
        <w:t xml:space="preserve"> </w:t>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bookmarkStart w:id="140" w:name="ZEqnNum559307"/>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8</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3</w:instrText>
      </w:r>
      <w:r w:rsidRPr="00E369EF">
        <w:rPr>
          <w:noProof/>
        </w:rPr>
        <w:fldChar w:fldCharType="end"/>
      </w:r>
      <w:r w:rsidRPr="00E369EF">
        <w:instrText>)</w:instrText>
      </w:r>
      <w:bookmarkEnd w:id="140"/>
      <w:r w:rsidRPr="00E369EF">
        <w:fldChar w:fldCharType="end"/>
      </w:r>
    </w:p>
    <w:p w:rsidR="001C3287" w:rsidRPr="00E369EF" w:rsidRDefault="001C3287" w:rsidP="00561CCE"/>
    <w:p w:rsidR="001C3287" w:rsidRPr="00E369EF" w:rsidRDefault="001C3287" w:rsidP="00561CCE">
      <w:r w:rsidRPr="00E369EF">
        <w:t>.  Then for any a&gt;0,</w:t>
      </w:r>
    </w:p>
    <w:p w:rsidR="001C3287" w:rsidRPr="00E369EF" w:rsidRDefault="001C3287" w:rsidP="00561CCE"/>
    <w:p w:rsidR="001C3287" w:rsidRPr="00E369EF" w:rsidRDefault="001C3287" w:rsidP="00561CCE">
      <w:r w:rsidRPr="00E369EF">
        <w:tab/>
      </w:r>
      <w:r w:rsidRPr="00E369EF">
        <w:rPr>
          <w:noProof/>
          <w:position w:val="-60"/>
        </w:rPr>
        <w:drawing>
          <wp:inline distT="0" distB="0" distL="0" distR="0" wp14:anchorId="7E34189A" wp14:editId="2FA0BC7D">
            <wp:extent cx="1228725" cy="847725"/>
            <wp:effectExtent l="0" t="0" r="9525" b="9525"/>
            <wp:docPr id="205596129" name="Picture 20559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456" cstate="print">
                      <a:extLst>
                        <a:ext uri="{28A0092B-C50C-407E-A947-70E740481C1C}">
                          <a14:useLocalDpi xmlns:a14="http://schemas.microsoft.com/office/drawing/2010/main" val="0"/>
                        </a:ext>
                      </a:extLst>
                    </a:blip>
                    <a:srcRect/>
                    <a:stretch>
                      <a:fillRect/>
                    </a:stretch>
                  </pic:blipFill>
                  <pic:spPr bwMode="auto">
                    <a:xfrm>
                      <a:off x="0" y="0"/>
                      <a:ext cx="1228725" cy="847725"/>
                    </a:xfrm>
                    <a:prstGeom prst="rect">
                      <a:avLst/>
                    </a:prstGeom>
                    <a:noFill/>
                    <a:ln>
                      <a:noFill/>
                    </a:ln>
                  </pic:spPr>
                </pic:pic>
              </a:graphicData>
            </a:graphic>
          </wp:inline>
        </w:drawing>
      </w:r>
    </w:p>
    <w:p w:rsidR="001C3287" w:rsidRPr="00E369EF" w:rsidRDefault="001C3287" w:rsidP="00561CCE"/>
    <w:p w:rsidR="001C3287" w:rsidRPr="00E369EF" w:rsidRDefault="001C3287" w:rsidP="00561CCE">
      <w:r w:rsidRPr="00E369EF">
        <w:t xml:space="preserve">where the first line is true because if abs(X)&gt;a, then I*a=a&lt;abs(X), the second line is obvious, and the third follows from </w:t>
      </w:r>
      <w:r w:rsidRPr="00E369EF">
        <w:fldChar w:fldCharType="begin"/>
      </w:r>
      <w:r w:rsidRPr="00E369EF">
        <w:instrText xml:space="preserve"> GOTOBUTTON ZEqnNum559307  \* MERGEFORMAT </w:instrText>
      </w:r>
      <w:fldSimple w:instr=" REF ZEqnNum559307 \! \* MERGEFORMAT ">
        <w:r w:rsidRPr="00E369EF">
          <w:instrText>(</w:instrText>
        </w:r>
        <w:r>
          <w:instrText>7</w:instrText>
        </w:r>
        <w:r w:rsidRPr="00E369EF">
          <w:instrText>.</w:instrText>
        </w:r>
        <w:r>
          <w:instrText>8</w:instrText>
        </w:r>
        <w:r w:rsidRPr="00E369EF">
          <w:instrText>.</w:instrText>
        </w:r>
        <w:r>
          <w:instrText>3</w:instrText>
        </w:r>
        <w:r w:rsidRPr="00E369EF">
          <w:instrText>)</w:instrText>
        </w:r>
      </w:fldSimple>
      <w:r w:rsidRPr="00E369EF">
        <w:fldChar w:fldCharType="end"/>
      </w:r>
      <w:r w:rsidRPr="00E369EF">
        <w:t>.</w:t>
      </w:r>
    </w:p>
    <w:p w:rsidR="001C3287" w:rsidRPr="00E369EF" w:rsidRDefault="001C3287" w:rsidP="00561CCE"/>
    <w:p w:rsidR="001C3287" w:rsidRPr="00E369EF" w:rsidRDefault="001C3287" w:rsidP="00561CCE"/>
    <w:p w:rsidR="001C3287" w:rsidRPr="005A0E2A" w:rsidRDefault="001C3287" w:rsidP="00561CCE">
      <w:pPr>
        <w:pStyle w:val="Heading3"/>
      </w:pPr>
      <w:bookmarkStart w:id="141" w:name="_Toc280363654"/>
      <w:bookmarkStart w:id="142" w:name="_Toc209781763"/>
      <w:bookmarkStart w:id="143" w:name="_Toc209787503"/>
      <w:bookmarkStart w:id="144" w:name="_Toc229857135"/>
      <w:bookmarkStart w:id="145" w:name="_Toc229926189"/>
      <w:r w:rsidRPr="005A0E2A">
        <w:t>Chebyshev’s Inequality</w:t>
      </w:r>
      <w:bookmarkEnd w:id="141"/>
      <w:bookmarkEnd w:id="142"/>
      <w:bookmarkEnd w:id="143"/>
      <w:bookmarkEnd w:id="144"/>
      <w:bookmarkEnd w:id="145"/>
    </w:p>
    <w:p w:rsidR="001C3287" w:rsidRPr="00E369EF" w:rsidRDefault="001C3287" w:rsidP="00561CCE"/>
    <w:p w:rsidR="001C3287" w:rsidRPr="00E369EF" w:rsidRDefault="001C3287" w:rsidP="00561CCE">
      <w:r w:rsidRPr="00E369EF">
        <w:t xml:space="preserve">For an arbitrary RV Y with mean mu and variance </w:t>
      </w:r>
      <w:r w:rsidRPr="00E369EF">
        <w:rPr>
          <w:noProof/>
          <w:position w:val="-6"/>
        </w:rPr>
        <w:drawing>
          <wp:inline distT="0" distB="0" distL="0" distR="0" wp14:anchorId="446BDA81" wp14:editId="78AA718F">
            <wp:extent cx="200025" cy="219075"/>
            <wp:effectExtent l="0" t="0" r="9525" b="9525"/>
            <wp:docPr id="1188198502" name="Picture 11881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457" cstate="print">
                      <a:extLst>
                        <a:ext uri="{28A0092B-C50C-407E-A947-70E740481C1C}">
                          <a14:useLocalDpi xmlns:a14="http://schemas.microsoft.com/office/drawing/2010/main" val="0"/>
                        </a:ext>
                      </a:extLst>
                    </a:blip>
                    <a:srcRect/>
                    <a:stretch>
                      <a:fillRect/>
                    </a:stretch>
                  </pic:blipFill>
                  <pic:spPr bwMode="auto">
                    <a:xfrm>
                      <a:off x="0" y="0"/>
                      <a:ext cx="200025" cy="219075"/>
                    </a:xfrm>
                    <a:prstGeom prst="rect">
                      <a:avLst/>
                    </a:prstGeom>
                    <a:noFill/>
                    <a:ln>
                      <a:noFill/>
                    </a:ln>
                  </pic:spPr>
                </pic:pic>
              </a:graphicData>
            </a:graphic>
          </wp:inline>
        </w:drawing>
      </w:r>
      <w:r w:rsidRPr="00E369EF">
        <w:t xml:space="preserve">, for b&gt;0 </w:t>
      </w:r>
    </w:p>
    <w:p w:rsidR="001C3287" w:rsidRPr="00E369EF" w:rsidRDefault="001C3287" w:rsidP="00561CCE"/>
    <w:p w:rsidR="001C3287" w:rsidRPr="00E369EF" w:rsidRDefault="001C3287" w:rsidP="00561CCE">
      <w:r w:rsidRPr="00E369EF">
        <w:tab/>
      </w:r>
      <w:r w:rsidRPr="00E369EF">
        <w:rPr>
          <w:noProof/>
          <w:position w:val="-24"/>
        </w:rPr>
        <w:drawing>
          <wp:inline distT="0" distB="0" distL="0" distR="0" wp14:anchorId="3DD36DF7" wp14:editId="732E6FAC">
            <wp:extent cx="1266825" cy="428625"/>
            <wp:effectExtent l="0" t="0" r="9525" b="9525"/>
            <wp:docPr id="2067741083" name="Picture 206774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bwMode="auto">
                    <a:xfrm>
                      <a:off x="0" y="0"/>
                      <a:ext cx="1266825" cy="428625"/>
                    </a:xfrm>
                    <a:prstGeom prst="rect">
                      <a:avLst/>
                    </a:prstGeom>
                    <a:noFill/>
                    <a:ln>
                      <a:noFill/>
                    </a:ln>
                  </pic:spPr>
                </pic:pic>
              </a:graphicData>
            </a:graphic>
          </wp:inline>
        </w:drawing>
      </w:r>
      <w:r w:rsidRPr="00E369EF">
        <w:tab/>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8</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4</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r w:rsidRPr="00E369EF">
        <w:t xml:space="preserve">The proof can be had from Markov’s Inequality by taking </w:t>
      </w:r>
      <w:r w:rsidRPr="00E369EF">
        <w:rPr>
          <w:noProof/>
          <w:position w:val="-10"/>
        </w:rPr>
        <w:drawing>
          <wp:inline distT="0" distB="0" distL="0" distR="0" wp14:anchorId="577F1C9C" wp14:editId="42796191">
            <wp:extent cx="809625" cy="228600"/>
            <wp:effectExtent l="0" t="0" r="9525" b="0"/>
            <wp:docPr id="1789343703" name="Picture 1789343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459" cstate="print">
                      <a:extLst>
                        <a:ext uri="{28A0092B-C50C-407E-A947-70E740481C1C}">
                          <a14:useLocalDpi xmlns:a14="http://schemas.microsoft.com/office/drawing/2010/main" val="0"/>
                        </a:ext>
                      </a:extLst>
                    </a:blip>
                    <a:srcRect/>
                    <a:stretch>
                      <a:fillRect/>
                    </a:stretch>
                  </pic:blipFill>
                  <pic:spPr bwMode="auto">
                    <a:xfrm>
                      <a:off x="0" y="0"/>
                      <a:ext cx="809625" cy="228600"/>
                    </a:xfrm>
                    <a:prstGeom prst="rect">
                      <a:avLst/>
                    </a:prstGeom>
                    <a:noFill/>
                    <a:ln>
                      <a:noFill/>
                    </a:ln>
                  </pic:spPr>
                </pic:pic>
              </a:graphicData>
            </a:graphic>
          </wp:inline>
        </w:drawing>
      </w:r>
      <w:r w:rsidRPr="00E369EF">
        <w:t xml:space="preserve">and </w:t>
      </w:r>
      <w:r w:rsidRPr="00E369EF">
        <w:rPr>
          <w:noProof/>
          <w:position w:val="-4"/>
        </w:rPr>
        <w:drawing>
          <wp:inline distT="0" distB="0" distL="0" distR="0" wp14:anchorId="45A0C9CC" wp14:editId="446A73F2">
            <wp:extent cx="419100" cy="190500"/>
            <wp:effectExtent l="0" t="0" r="0" b="0"/>
            <wp:docPr id="1071819059" name="Picture 1071819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460" cstate="print">
                      <a:extLst>
                        <a:ext uri="{28A0092B-C50C-407E-A947-70E740481C1C}">
                          <a14:useLocalDpi xmlns:a14="http://schemas.microsoft.com/office/drawing/2010/main" val="0"/>
                        </a:ext>
                      </a:extLst>
                    </a:blip>
                    <a:srcRect/>
                    <a:stretch>
                      <a:fillRect/>
                    </a:stretch>
                  </pic:blipFill>
                  <pic:spPr bwMode="auto">
                    <a:xfrm>
                      <a:off x="0" y="0"/>
                      <a:ext cx="419100" cy="190500"/>
                    </a:xfrm>
                    <a:prstGeom prst="rect">
                      <a:avLst/>
                    </a:prstGeom>
                    <a:noFill/>
                    <a:ln>
                      <a:noFill/>
                    </a:ln>
                  </pic:spPr>
                </pic:pic>
              </a:graphicData>
            </a:graphic>
          </wp:inline>
        </w:drawing>
      </w:r>
      <w:r w:rsidRPr="00E369EF">
        <w:t>, where mu and sigma are the mean and variance of Y.  Alternatively, we may proceed as in Markov’s inequality to obtain</w:t>
      </w:r>
    </w:p>
    <w:p w:rsidR="001C3287" w:rsidRPr="00E369EF" w:rsidRDefault="001C3287" w:rsidP="00561CCE"/>
    <w:p w:rsidR="001C3287" w:rsidRPr="00E369EF" w:rsidRDefault="001C3287" w:rsidP="00561CCE">
      <w:r w:rsidRPr="00E369EF">
        <w:tab/>
      </w:r>
      <w:r w:rsidRPr="00E369EF">
        <w:rPr>
          <w:noProof/>
          <w:position w:val="-34"/>
        </w:rPr>
        <w:drawing>
          <wp:inline distT="0" distB="0" distL="0" distR="0" wp14:anchorId="42EEE6C7" wp14:editId="62182E4B">
            <wp:extent cx="5038725" cy="495300"/>
            <wp:effectExtent l="0" t="0" r="9525" b="0"/>
            <wp:docPr id="1034718707" name="Picture 103471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461" cstate="print">
                      <a:extLst>
                        <a:ext uri="{28A0092B-C50C-407E-A947-70E740481C1C}">
                          <a14:useLocalDpi xmlns:a14="http://schemas.microsoft.com/office/drawing/2010/main" val="0"/>
                        </a:ext>
                      </a:extLst>
                    </a:blip>
                    <a:srcRect/>
                    <a:stretch>
                      <a:fillRect/>
                    </a:stretch>
                  </pic:blipFill>
                  <pic:spPr bwMode="auto">
                    <a:xfrm>
                      <a:off x="0" y="0"/>
                      <a:ext cx="5038725" cy="495300"/>
                    </a:xfrm>
                    <a:prstGeom prst="rect">
                      <a:avLst/>
                    </a:prstGeom>
                    <a:noFill/>
                    <a:ln>
                      <a:noFill/>
                    </a:ln>
                  </pic:spPr>
                </pic:pic>
              </a:graphicData>
            </a:graphic>
          </wp:inline>
        </w:drawing>
      </w:r>
    </w:p>
    <w:p w:rsidR="001C3287" w:rsidRPr="00E369EF" w:rsidRDefault="001C3287" w:rsidP="00561CCE"/>
    <w:p w:rsidR="001C3287" w:rsidRPr="00E369EF" w:rsidRDefault="001C3287" w:rsidP="00561CCE"/>
    <w:p w:rsidR="001C3287" w:rsidRPr="00E369EF" w:rsidRDefault="001C3287" w:rsidP="00561CCE">
      <w:r w:rsidRPr="00E369EF">
        <w:t>A more insightful proof again uses the indicator function and we proceed as in the Markov case</w:t>
      </w:r>
    </w:p>
    <w:p w:rsidR="001C3287" w:rsidRPr="00E369EF" w:rsidRDefault="001C3287" w:rsidP="00561CCE"/>
    <w:p w:rsidR="001C3287" w:rsidRPr="00E369EF" w:rsidRDefault="001C3287" w:rsidP="00561CCE">
      <w:r w:rsidRPr="00E369EF">
        <w:tab/>
      </w:r>
      <w:r w:rsidRPr="00E369EF">
        <w:rPr>
          <w:noProof/>
          <w:position w:val="-90"/>
        </w:rPr>
        <w:drawing>
          <wp:inline distT="0" distB="0" distL="0" distR="0" wp14:anchorId="54B4D075" wp14:editId="37ADF0D8">
            <wp:extent cx="3009900" cy="1114425"/>
            <wp:effectExtent l="0" t="0" r="0" b="9525"/>
            <wp:docPr id="517770289" name="Picture 517770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462" cstate="print">
                      <a:extLst>
                        <a:ext uri="{28A0092B-C50C-407E-A947-70E740481C1C}">
                          <a14:useLocalDpi xmlns:a14="http://schemas.microsoft.com/office/drawing/2010/main" val="0"/>
                        </a:ext>
                      </a:extLst>
                    </a:blip>
                    <a:srcRect/>
                    <a:stretch>
                      <a:fillRect/>
                    </a:stretch>
                  </pic:blipFill>
                  <pic:spPr bwMode="auto">
                    <a:xfrm>
                      <a:off x="0" y="0"/>
                      <a:ext cx="3009900" cy="1114425"/>
                    </a:xfrm>
                    <a:prstGeom prst="rect">
                      <a:avLst/>
                    </a:prstGeom>
                    <a:noFill/>
                    <a:ln>
                      <a:noFill/>
                    </a:ln>
                  </pic:spPr>
                </pic:pic>
              </a:graphicData>
            </a:graphic>
          </wp:inline>
        </w:drawing>
      </w:r>
    </w:p>
    <w:p w:rsidR="001C3287" w:rsidRPr="00E369EF" w:rsidRDefault="001C3287" w:rsidP="00561CCE"/>
    <w:p w:rsidR="001C3287" w:rsidRPr="00E369EF" w:rsidRDefault="001C3287" w:rsidP="00561CCE">
      <w:r w:rsidRPr="00E369EF">
        <w:t>To understand the inequality geometrically we plot the indicator function and the parabola as functions of X which is shown in figure ().</w:t>
      </w:r>
    </w:p>
    <w:p w:rsidR="001C3287" w:rsidRPr="00E369EF" w:rsidRDefault="001C3287" w:rsidP="00561CCE"/>
    <w:p w:rsidR="001C3287" w:rsidRPr="00E369EF" w:rsidRDefault="001C3287" w:rsidP="00561CCE">
      <w:r w:rsidRPr="00E369EF">
        <w:rPr>
          <w:noProof/>
        </w:rPr>
        <mc:AlternateContent>
          <mc:Choice Requires="wpg">
            <w:drawing>
              <wp:anchor distT="0" distB="0" distL="114300" distR="114300" simplePos="0" relativeHeight="252020736" behindDoc="0" locked="1" layoutInCell="1" allowOverlap="1" wp14:anchorId="26FD6E3B" wp14:editId="637A8627">
                <wp:simplePos x="0" y="0"/>
                <wp:positionH relativeFrom="column">
                  <wp:posOffset>3644900</wp:posOffset>
                </wp:positionH>
                <wp:positionV relativeFrom="paragraph">
                  <wp:posOffset>71120</wp:posOffset>
                </wp:positionV>
                <wp:extent cx="2006600" cy="1130300"/>
                <wp:effectExtent l="6350" t="2540" r="6350" b="635"/>
                <wp:wrapNone/>
                <wp:docPr id="145535762" name="Group 1455357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006600" cy="1130300"/>
                          <a:chOff x="1640" y="4160"/>
                          <a:chExt cx="3160" cy="1780"/>
                        </a:xfrm>
                      </wpg:grpSpPr>
                      <wps:wsp>
                        <wps:cNvPr id="1649083968" name="Rectangle 144"/>
                        <wps:cNvSpPr>
                          <a:spLocks noChangeArrowheads="1"/>
                        </wps:cNvSpPr>
                        <wps:spPr bwMode="auto">
                          <a:xfrm>
                            <a:off x="1640" y="4160"/>
                            <a:ext cx="2580" cy="1780"/>
                          </a:xfrm>
                          <a:prstGeom prst="rect">
                            <a:avLst/>
                          </a:prstGeom>
                          <a:solidFill>
                            <a:srgbClr val="FF6600">
                              <a:alpha val="3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8228678" name="AutoShape 145"/>
                        <wps:cNvSpPr>
                          <a:spLocks noChangeArrowheads="1"/>
                        </wps:cNvSpPr>
                        <wps:spPr bwMode="auto">
                          <a:xfrm>
                            <a:off x="4220" y="4160"/>
                            <a:ext cx="580" cy="1780"/>
                          </a:xfrm>
                          <a:prstGeom prst="rtTriangle">
                            <a:avLst/>
                          </a:prstGeom>
                          <a:solidFill>
                            <a:srgbClr val="FF6600">
                              <a:alpha val="3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BA4E869" id="Group 145535762" o:spid="_x0000_s1026" style="position:absolute;margin-left:287pt;margin-top:5.6pt;width:158pt;height:89pt;flip:x;z-index:252020736" coordorigin="1640,4160" coordsize="3160,1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">
                <v:rect id="Rectangle 144" o:spid="_x0000_s1027" style="position:absolute;left:1640;top:4160;width:2580;height:17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" fillcolor="#f60" stroked="f">
                  <v:fill opacity="19789f"/>
                </v:rect>
                <v:shape id="AutoShape 145" o:spid="_x0000_s1028" type="#_x0000_t6" style="position:absolute;left:4220;top:4160;width:580;height:17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" fillcolor="#f60" stroked="f">
                  <v:fill opacity="19789f"/>
                </v:shape>
                <w10:anchorlock/>
              </v:group>
            </w:pict>
          </mc:Fallback>
        </mc:AlternateContent>
      </w:r>
      <w:r w:rsidRPr="00E369EF">
        <w:rPr>
          <w:noProof/>
        </w:rPr>
        <mc:AlternateContent>
          <mc:Choice Requires="wpg">
            <w:drawing>
              <wp:anchor distT="0" distB="0" distL="114300" distR="114300" simplePos="0" relativeHeight="252019712" behindDoc="0" locked="1" layoutInCell="1" allowOverlap="1" wp14:anchorId="6E797343" wp14:editId="4447BD29">
                <wp:simplePos x="0" y="0"/>
                <wp:positionH relativeFrom="column">
                  <wp:posOffset>-101600</wp:posOffset>
                </wp:positionH>
                <wp:positionV relativeFrom="paragraph">
                  <wp:posOffset>83820</wp:posOffset>
                </wp:positionV>
                <wp:extent cx="2006600" cy="1130300"/>
                <wp:effectExtent l="3175" t="5715" r="0" b="6985"/>
                <wp:wrapNone/>
                <wp:docPr id="1069936572" name="Group 10699365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0" cy="1130300"/>
                          <a:chOff x="1640" y="4160"/>
                          <a:chExt cx="3160" cy="1780"/>
                        </a:xfrm>
                      </wpg:grpSpPr>
                      <wps:wsp>
                        <wps:cNvPr id="162630405" name="Rectangle 141"/>
                        <wps:cNvSpPr>
                          <a:spLocks noChangeArrowheads="1"/>
                        </wps:cNvSpPr>
                        <wps:spPr bwMode="auto">
                          <a:xfrm>
                            <a:off x="1640" y="4160"/>
                            <a:ext cx="2580" cy="1780"/>
                          </a:xfrm>
                          <a:prstGeom prst="rect">
                            <a:avLst/>
                          </a:prstGeom>
                          <a:solidFill>
                            <a:srgbClr val="FF6600">
                              <a:alpha val="3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6845929" name="AutoShape 142"/>
                        <wps:cNvSpPr>
                          <a:spLocks noChangeArrowheads="1"/>
                        </wps:cNvSpPr>
                        <wps:spPr bwMode="auto">
                          <a:xfrm>
                            <a:off x="4220" y="4160"/>
                            <a:ext cx="580" cy="1780"/>
                          </a:xfrm>
                          <a:prstGeom prst="rtTriangle">
                            <a:avLst/>
                          </a:prstGeom>
                          <a:solidFill>
                            <a:srgbClr val="FF6600">
                              <a:alpha val="30000"/>
                            </a:srgb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8568DD1" id="Group 1069936572" o:spid="_x0000_s1026" style="position:absolute;margin-left:-8pt;margin-top:6.6pt;width:158pt;height:89pt;z-index:252019712" coordorigin="1640,4160" coordsize="3160,17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">
                <v:rect id="Rectangle 141" o:spid="_x0000_s1027" style="position:absolute;left:1640;top:4160;width:2580;height:17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" fillcolor="#f60" stroked="f">
                  <v:fill opacity="19789f"/>
                </v:rect>
                <v:shape id="AutoShape 142" o:spid="_x0000_s1028" type="#_x0000_t6" style="position:absolute;left:4220;top:4160;width:580;height:178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" fillcolor="#f60" stroked="f">
                  <v:fill opacity="19789f"/>
                </v:shape>
                <w10:anchorlock/>
              </v:group>
            </w:pict>
          </mc:Fallback>
        </mc:AlternateContent>
      </w:r>
      <w:r w:rsidRPr="00E369EF">
        <w:rPr>
          <w:noProof/>
        </w:rPr>
        <mc:AlternateContent>
          <mc:Choice Requires="wpg">
            <w:drawing>
              <wp:anchor distT="0" distB="0" distL="114300" distR="114300" simplePos="0" relativeHeight="252018688" behindDoc="0" locked="1" layoutInCell="1" allowOverlap="1" wp14:anchorId="0F30B66C" wp14:editId="5AD30F9F">
                <wp:simplePos x="0" y="0"/>
                <wp:positionH relativeFrom="column">
                  <wp:posOffset>1600200</wp:posOffset>
                </wp:positionH>
                <wp:positionV relativeFrom="paragraph">
                  <wp:posOffset>147320</wp:posOffset>
                </wp:positionV>
                <wp:extent cx="2336800" cy="1879600"/>
                <wp:effectExtent l="9525" t="12065" r="6350" b="13335"/>
                <wp:wrapNone/>
                <wp:docPr id="787458433" name="Group 7874584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36800" cy="1879600"/>
                          <a:chOff x="4280" y="4140"/>
                          <a:chExt cx="3680" cy="2960"/>
                        </a:xfrm>
                      </wpg:grpSpPr>
                      <wps:wsp>
                        <wps:cNvPr id="1234989345" name="Freeform 138"/>
                        <wps:cNvSpPr>
                          <a:spLocks/>
                        </wps:cNvSpPr>
                        <wps:spPr bwMode="auto">
                          <a:xfrm>
                            <a:off x="4280" y="4140"/>
                            <a:ext cx="1840" cy="2960"/>
                          </a:xfrm>
                          <a:custGeom>
                            <a:avLst/>
                            <a:gdLst>
                              <a:gd name="T0" fmla="*/ 1840 w 1840"/>
                              <a:gd name="T1" fmla="*/ 2960 h 2960"/>
                              <a:gd name="T2" fmla="*/ 1180 w 1840"/>
                              <a:gd name="T3" fmla="*/ 2620 h 2960"/>
                              <a:gd name="T4" fmla="*/ 480 w 1840"/>
                              <a:gd name="T5" fmla="*/ 1640 h 2960"/>
                              <a:gd name="T6" fmla="*/ 0 w 1840"/>
                              <a:gd name="T7" fmla="*/ 0 h 2960"/>
                            </a:gdLst>
                            <a:ahLst/>
                            <a:cxnLst>
                              <a:cxn ang="0">
                                <a:pos x="T0" y="T1"/>
                              </a:cxn>
                              <a:cxn ang="0">
                                <a:pos x="T2" y="T3"/>
                              </a:cxn>
                              <a:cxn ang="0">
                                <a:pos x="T4" y="T5"/>
                              </a:cxn>
                              <a:cxn ang="0">
                                <a:pos x="T6" y="T7"/>
                              </a:cxn>
                            </a:cxnLst>
                            <a:rect l="0" t="0" r="r" b="b"/>
                            <a:pathLst>
                              <a:path w="1840" h="2960">
                                <a:moveTo>
                                  <a:pt x="1840" y="2960"/>
                                </a:moveTo>
                                <a:cubicBezTo>
                                  <a:pt x="1623" y="2900"/>
                                  <a:pt x="1407" y="2840"/>
                                  <a:pt x="1180" y="2620"/>
                                </a:cubicBezTo>
                                <a:cubicBezTo>
                                  <a:pt x="953" y="2400"/>
                                  <a:pt x="677" y="2077"/>
                                  <a:pt x="480" y="1640"/>
                                </a:cubicBezTo>
                                <a:cubicBezTo>
                                  <a:pt x="283" y="1203"/>
                                  <a:pt x="141" y="601"/>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501100539" name="Freeform 139"/>
                        <wps:cNvSpPr>
                          <a:spLocks/>
                        </wps:cNvSpPr>
                        <wps:spPr bwMode="auto">
                          <a:xfrm flipH="1">
                            <a:off x="6120" y="4140"/>
                            <a:ext cx="1840" cy="2960"/>
                          </a:xfrm>
                          <a:custGeom>
                            <a:avLst/>
                            <a:gdLst>
                              <a:gd name="T0" fmla="*/ 1840 w 1840"/>
                              <a:gd name="T1" fmla="*/ 2960 h 2960"/>
                              <a:gd name="T2" fmla="*/ 1180 w 1840"/>
                              <a:gd name="T3" fmla="*/ 2620 h 2960"/>
                              <a:gd name="T4" fmla="*/ 480 w 1840"/>
                              <a:gd name="T5" fmla="*/ 1640 h 2960"/>
                              <a:gd name="T6" fmla="*/ 0 w 1840"/>
                              <a:gd name="T7" fmla="*/ 0 h 2960"/>
                            </a:gdLst>
                            <a:ahLst/>
                            <a:cxnLst>
                              <a:cxn ang="0">
                                <a:pos x="T0" y="T1"/>
                              </a:cxn>
                              <a:cxn ang="0">
                                <a:pos x="T2" y="T3"/>
                              </a:cxn>
                              <a:cxn ang="0">
                                <a:pos x="T4" y="T5"/>
                              </a:cxn>
                              <a:cxn ang="0">
                                <a:pos x="T6" y="T7"/>
                              </a:cxn>
                            </a:cxnLst>
                            <a:rect l="0" t="0" r="r" b="b"/>
                            <a:pathLst>
                              <a:path w="1840" h="2960">
                                <a:moveTo>
                                  <a:pt x="1840" y="2960"/>
                                </a:moveTo>
                                <a:cubicBezTo>
                                  <a:pt x="1623" y="2900"/>
                                  <a:pt x="1407" y="2840"/>
                                  <a:pt x="1180" y="2620"/>
                                </a:cubicBezTo>
                                <a:cubicBezTo>
                                  <a:pt x="953" y="2400"/>
                                  <a:pt x="677" y="2077"/>
                                  <a:pt x="480" y="1640"/>
                                </a:cubicBezTo>
                                <a:cubicBezTo>
                                  <a:pt x="283" y="1203"/>
                                  <a:pt x="141" y="601"/>
                                  <a:pt x="0" y="0"/>
                                </a:cubicBez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9DE441" id="Group 787458433" o:spid="_x0000_s1026" style="position:absolute;margin-left:126pt;margin-top:11.6pt;width:184pt;height:148pt;z-index:252018688" coordorigin="4280,4140" coordsize="3680,296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">
                <v:shape id="Freeform 138" o:spid="_x0000_s1027" style="position:absolute;left:4280;top:4140;width:1840;height:2960;visibility:visible;mso-wrap-style:square;v-text-anchor:top" coordsize="1840,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" path="m1840,2960v-217,-60,-433,-120,-660,-340c953,2400,677,2077,480,1640,283,1203,141,601,,e" filled="f">
                  <v:path arrowok="t" o:connecttype="custom" o:connectlocs="1840,2960;1180,2620;480,1640;0,0" o:connectangles="0,0,0,0"/>
                </v:shape>
                <v:shape id="Freeform 139" o:spid="_x0000_s1028" style="position:absolute;left:6120;top:4140;width:1840;height:2960;flip:x;visibility:visible;mso-wrap-style:square;v-text-anchor:top" coordsize="1840,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" path="m1840,2960v-217,-60,-433,-120,-660,-340c953,2400,677,2077,480,1640,283,1203,141,601,,e" filled="f">
                  <v:path arrowok="t" o:connecttype="custom" o:connectlocs="1840,2960;1180,2620;480,1640;0,0" o:connectangles="0,0,0,0"/>
                </v:shape>
                <w10:anchorlock/>
              </v:group>
            </w:pict>
          </mc:Fallback>
        </mc:AlternateContent>
      </w:r>
    </w:p>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r w:rsidRPr="00E369EF">
        <w:rPr>
          <w:noProof/>
        </w:rPr>
        <mc:AlternateContent>
          <mc:Choice Requires="wpg">
            <w:drawing>
              <wp:anchor distT="0" distB="0" distL="114300" distR="114300" simplePos="0" relativeHeight="252017664" behindDoc="0" locked="1" layoutInCell="1" allowOverlap="1" wp14:anchorId="6E0B1E0D" wp14:editId="3B8CCA04">
                <wp:simplePos x="0" y="0"/>
                <wp:positionH relativeFrom="column">
                  <wp:posOffset>3644900</wp:posOffset>
                </wp:positionH>
                <wp:positionV relativeFrom="paragraph">
                  <wp:posOffset>149860</wp:posOffset>
                </wp:positionV>
                <wp:extent cx="2006600" cy="838200"/>
                <wp:effectExtent l="6350" t="8890" r="6350" b="10160"/>
                <wp:wrapNone/>
                <wp:docPr id="1692494167" name="Group 1692494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a:off x="0" y="0"/>
                          <a:ext cx="2006600" cy="838200"/>
                          <a:chOff x="560" y="5940"/>
                          <a:chExt cx="3160" cy="1320"/>
                        </a:xfrm>
                      </wpg:grpSpPr>
                      <wps:wsp>
                        <wps:cNvPr id="1506791914" name="Line 135"/>
                        <wps:cNvCnPr/>
                        <wps:spPr bwMode="auto">
                          <a:xfrm>
                            <a:off x="3720" y="5940"/>
                            <a:ext cx="0" cy="1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66416727" name="Line 136"/>
                        <wps:cNvCnPr/>
                        <wps:spPr bwMode="auto">
                          <a:xfrm>
                            <a:off x="560" y="5940"/>
                            <a:ext cx="3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A64909B" id="Group 1692494167" o:spid="_x0000_s1026" style="position:absolute;margin-left:287pt;margin-top:11.8pt;width:158pt;height:66pt;flip:x;z-index:252017664" coordorigin="560,5940" coordsize="3160,1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">
                <v:line id="Line 135" o:spid="_x0000_s1027" style="position:absolute;visibility:visible;mso-wrap-style:square" from="3720,5940" to="3720,72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"/>
                <v:line id="Line 136" o:spid="_x0000_s1028" style="position:absolute;visibility:visible;mso-wrap-style:square" from="560,5940" to="3700,59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"/>
                <w10:anchorlock/>
              </v:group>
            </w:pict>
          </mc:Fallback>
        </mc:AlternateContent>
      </w:r>
      <w:r w:rsidRPr="00E369EF">
        <w:rPr>
          <w:noProof/>
        </w:rPr>
        <mc:AlternateContent>
          <mc:Choice Requires="wpg">
            <w:drawing>
              <wp:anchor distT="0" distB="0" distL="114300" distR="114300" simplePos="0" relativeHeight="252016640" behindDoc="0" locked="1" layoutInCell="1" allowOverlap="1" wp14:anchorId="232EC782" wp14:editId="54A887B7">
                <wp:simplePos x="0" y="0"/>
                <wp:positionH relativeFrom="column">
                  <wp:posOffset>-101600</wp:posOffset>
                </wp:positionH>
                <wp:positionV relativeFrom="paragraph">
                  <wp:posOffset>162560</wp:posOffset>
                </wp:positionV>
                <wp:extent cx="2006600" cy="838200"/>
                <wp:effectExtent l="12700" t="12065" r="9525" b="6985"/>
                <wp:wrapNone/>
                <wp:docPr id="1982804167" name="Group 1982804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006600" cy="838200"/>
                          <a:chOff x="560" y="5940"/>
                          <a:chExt cx="3160" cy="1320"/>
                        </a:xfrm>
                      </wpg:grpSpPr>
                      <wps:wsp>
                        <wps:cNvPr id="766779035" name="Line 132"/>
                        <wps:cNvCnPr/>
                        <wps:spPr bwMode="auto">
                          <a:xfrm>
                            <a:off x="3720" y="5940"/>
                            <a:ext cx="0" cy="132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01724441" name="Line 133"/>
                        <wps:cNvCnPr/>
                        <wps:spPr bwMode="auto">
                          <a:xfrm>
                            <a:off x="560" y="5940"/>
                            <a:ext cx="31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4F852F6" id="Group 1982804167" o:spid="_x0000_s1026" style="position:absolute;margin-left:-8pt;margin-top:12.8pt;width:158pt;height:66pt;z-index:252016640" coordorigin="560,5940" coordsize="3160,132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">
                <v:line id="Line 132" o:spid="_x0000_s1027" style="position:absolute;visibility:visible;mso-wrap-style:square" from="3720,5940" to="3720,726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"/>
                <v:line id="Line 133" o:spid="_x0000_s1028" style="position:absolute;visibility:visible;mso-wrap-style:square" from="560,5940" to="3700,5940"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"/>
                <w10:anchorlock/>
              </v:group>
            </w:pict>
          </mc:Fallback>
        </mc:AlternateContent>
      </w:r>
    </w:p>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p w:rsidR="001C3287" w:rsidRPr="00E369EF" w:rsidRDefault="001C3287" w:rsidP="00561CCE">
      <w:r w:rsidRPr="00E369EF">
        <w:rPr>
          <w:noProof/>
        </w:rPr>
        <mc:AlternateContent>
          <mc:Choice Requires="wps">
            <w:drawing>
              <wp:anchor distT="0" distB="0" distL="114300" distR="114300" simplePos="0" relativeHeight="252015616" behindDoc="0" locked="1" layoutInCell="1" allowOverlap="1" wp14:anchorId="606B47E0" wp14:editId="0EB158C2">
                <wp:simplePos x="0" y="0"/>
                <wp:positionH relativeFrom="column">
                  <wp:posOffset>254000</wp:posOffset>
                </wp:positionH>
                <wp:positionV relativeFrom="paragraph">
                  <wp:posOffset>111760</wp:posOffset>
                </wp:positionV>
                <wp:extent cx="5041900" cy="0"/>
                <wp:effectExtent l="6350" t="8890" r="9525" b="10160"/>
                <wp:wrapNone/>
                <wp:docPr id="715846208" name="Straight Connector 7158462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41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945909" id="Straight Connector 715846208" o:spid="_x0000_s1026" style="position:absolute;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pt,8.8pt" to="417pt,8.8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">
                <w10:anchorlock/>
              </v:line>
            </w:pict>
          </mc:Fallback>
        </mc:AlternateContent>
      </w:r>
    </w:p>
    <w:p w:rsidR="001C3287" w:rsidRPr="00E369EF" w:rsidRDefault="001C3287" w:rsidP="00561CCE"/>
    <w:p w:rsidR="001C3287" w:rsidRPr="00E369EF" w:rsidRDefault="001C3287" w:rsidP="00561CCE">
      <w:r w:rsidRPr="00E369EF">
        <w:t>The figure illustrates that the bound is quite loose especially for large deviations from the mean because of the quadratic increase relative to 1.</w:t>
      </w:r>
    </w:p>
    <w:p w:rsidR="001C3287" w:rsidRPr="00E369EF" w:rsidRDefault="001C3287" w:rsidP="00561CCE"/>
    <w:p w:rsidR="001C3287" w:rsidRPr="00E369EF" w:rsidRDefault="001C3287" w:rsidP="00561CCE">
      <w:r w:rsidRPr="00E369EF">
        <w:t>From the figure or from complementary probabilities it is also readily apparanet that the complementary bound is</w:t>
      </w:r>
    </w:p>
    <w:p w:rsidR="001C3287" w:rsidRPr="00E369EF" w:rsidRDefault="001C3287" w:rsidP="00561CCE"/>
    <w:p w:rsidR="001C3287" w:rsidRPr="00E369EF" w:rsidRDefault="001C3287" w:rsidP="00561CCE">
      <w:r w:rsidRPr="00E369EF">
        <w:tab/>
      </w:r>
      <w:r w:rsidRPr="00E369EF">
        <w:rPr>
          <w:noProof/>
          <w:position w:val="-24"/>
        </w:rPr>
        <w:drawing>
          <wp:inline distT="0" distB="0" distL="0" distR="0" wp14:anchorId="44A6D208" wp14:editId="4ED468A7">
            <wp:extent cx="1476375" cy="428625"/>
            <wp:effectExtent l="0" t="0" r="9525" b="9525"/>
            <wp:docPr id="935407040" name="Picture 935407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463" cstate="print">
                      <a:extLst>
                        <a:ext uri="{28A0092B-C50C-407E-A947-70E740481C1C}">
                          <a14:useLocalDpi xmlns:a14="http://schemas.microsoft.com/office/drawing/2010/main" val="0"/>
                        </a:ext>
                      </a:extLst>
                    </a:blip>
                    <a:srcRect/>
                    <a:stretch>
                      <a:fillRect/>
                    </a:stretch>
                  </pic:blipFill>
                  <pic:spPr bwMode="auto">
                    <a:xfrm>
                      <a:off x="0" y="0"/>
                      <a:ext cx="1476375" cy="428625"/>
                    </a:xfrm>
                    <a:prstGeom prst="rect">
                      <a:avLst/>
                    </a:prstGeom>
                    <a:noFill/>
                    <a:ln>
                      <a:noFill/>
                    </a:ln>
                  </pic:spPr>
                </pic:pic>
              </a:graphicData>
            </a:graphic>
          </wp:inline>
        </w:drawing>
      </w:r>
      <w:r w:rsidRPr="00E369EF">
        <w:tab/>
        <w:t xml:space="preserve"> </w:t>
      </w:r>
      <w:r w:rsidRPr="00E369EF">
        <w:fldChar w:fldCharType="begin"/>
      </w:r>
      <w:r w:rsidRPr="00E369EF">
        <w:instrText xml:space="preserve"> MACROBUTTON MTPlaceRef \* MERGEFORMAT </w:instrText>
      </w:r>
      <w:r w:rsidRPr="00E369EF">
        <w:fldChar w:fldCharType="begin"/>
      </w:r>
      <w:r w:rsidRPr="00E369EF">
        <w:instrText xml:space="preserve"> SEQ MTEqn \h \* MERGEFORMAT </w:instrText>
      </w:r>
      <w:r w:rsidRPr="00E369EF">
        <w:fldChar w:fldCharType="end"/>
      </w:r>
      <w:r w:rsidRPr="00E369EF">
        <w:instrText>(</w:instrText>
      </w:r>
      <w:r w:rsidRPr="00E369EF">
        <w:rPr>
          <w:noProof/>
        </w:rPr>
        <w:fldChar w:fldCharType="begin"/>
      </w:r>
      <w:r w:rsidRPr="00E369EF">
        <w:rPr>
          <w:noProof/>
        </w:rPr>
        <w:instrText xml:space="preserve"> SEQ MTChap \c \* Arabic \* MERGEFORMAT </w:instrText>
      </w:r>
      <w:r w:rsidRPr="00E369EF">
        <w:rPr>
          <w:noProof/>
        </w:rPr>
        <w:fldChar w:fldCharType="separate"/>
      </w:r>
      <w:r>
        <w:rPr>
          <w:noProof/>
        </w:rPr>
        <w:instrText>7</w:instrText>
      </w:r>
      <w:r w:rsidRPr="00E369EF">
        <w:rPr>
          <w:noProof/>
        </w:rPr>
        <w:fldChar w:fldCharType="end"/>
      </w:r>
      <w:r w:rsidRPr="00E369EF">
        <w:instrText>.</w:instrText>
      </w:r>
      <w:r w:rsidRPr="00E369EF">
        <w:rPr>
          <w:noProof/>
        </w:rPr>
        <w:fldChar w:fldCharType="begin"/>
      </w:r>
      <w:r w:rsidRPr="00E369EF">
        <w:rPr>
          <w:noProof/>
        </w:rPr>
        <w:instrText xml:space="preserve"> SEQ MTSec \c \* Arabic \* MERGEFORMAT </w:instrText>
      </w:r>
      <w:r w:rsidRPr="00E369EF">
        <w:rPr>
          <w:noProof/>
        </w:rPr>
        <w:fldChar w:fldCharType="separate"/>
      </w:r>
      <w:r>
        <w:rPr>
          <w:noProof/>
        </w:rPr>
        <w:instrText>8</w:instrText>
      </w:r>
      <w:r w:rsidRPr="00E369EF">
        <w:rPr>
          <w:noProof/>
        </w:rPr>
        <w:fldChar w:fldCharType="end"/>
      </w:r>
      <w:r w:rsidRPr="00E369EF">
        <w:instrText>.</w:instrText>
      </w:r>
      <w:r w:rsidRPr="00E369EF">
        <w:rPr>
          <w:noProof/>
        </w:rPr>
        <w:fldChar w:fldCharType="begin"/>
      </w:r>
      <w:r w:rsidRPr="00E369EF">
        <w:rPr>
          <w:noProof/>
        </w:rPr>
        <w:instrText xml:space="preserve"> SEQ MTEqn \c \* Arabic \* MERGEFORMAT </w:instrText>
      </w:r>
      <w:r w:rsidRPr="00E369EF">
        <w:rPr>
          <w:noProof/>
        </w:rPr>
        <w:fldChar w:fldCharType="separate"/>
      </w:r>
      <w:r>
        <w:rPr>
          <w:noProof/>
        </w:rPr>
        <w:instrText>5</w:instrText>
      </w:r>
      <w:r w:rsidRPr="00E369EF">
        <w:rPr>
          <w:noProof/>
        </w:rPr>
        <w:fldChar w:fldCharType="end"/>
      </w:r>
      <w:r w:rsidRPr="00E369EF">
        <w:instrText>)</w:instrText>
      </w:r>
      <w:r w:rsidRPr="00E369EF">
        <w:fldChar w:fldCharType="end"/>
      </w:r>
    </w:p>
    <w:p w:rsidR="001C3287" w:rsidRPr="00E369EF" w:rsidRDefault="001C3287" w:rsidP="00561CCE"/>
    <w:p w:rsidR="001C3287" w:rsidRPr="00E369EF" w:rsidRDefault="001C3287" w:rsidP="00561CCE"/>
    <w:p w:rsidR="001C3287" w:rsidRPr="00E369EF" w:rsidRDefault="001C3287" w:rsidP="00561CCE">
      <w:r w:rsidRPr="00E369EF">
        <w:t>DRAW INVERSE DIAGRAM</w:t>
      </w:r>
      <w:r w:rsidRPr="00E369EF">
        <w:tab/>
      </w:r>
    </w:p>
    <w:p w:rsidR="001C3287" w:rsidRPr="00E369EF" w:rsidRDefault="001C3287" w:rsidP="00561CCE"/>
    <w:p w:rsidR="001C3287" w:rsidRPr="00E369EF" w:rsidRDefault="001C3287" w:rsidP="00561CCE"/>
    <w:p w:rsidR="001C3287" w:rsidRPr="005A0E2A" w:rsidRDefault="001C3287" w:rsidP="00561CCE">
      <w:pPr>
        <w:pStyle w:val="Heading3"/>
      </w:pPr>
      <w:bookmarkStart w:id="146" w:name="_Toc280363655"/>
      <w:bookmarkStart w:id="147" w:name="_Toc209781764"/>
      <w:bookmarkStart w:id="148" w:name="_Toc209787504"/>
      <w:bookmarkStart w:id="149" w:name="_Toc229857136"/>
      <w:bookmarkStart w:id="150" w:name="_Toc229926190"/>
      <w:r w:rsidRPr="005A0E2A">
        <w:t>Chernoff’s Bound</w:t>
      </w:r>
      <w:bookmarkEnd w:id="146"/>
      <w:bookmarkEnd w:id="147"/>
      <w:bookmarkEnd w:id="148"/>
      <w:bookmarkEnd w:id="149"/>
      <w:bookmarkEnd w:id="150"/>
    </w:p>
    <w:p w:rsidR="001C3287" w:rsidRPr="005A0E2A" w:rsidRDefault="001C3287" w:rsidP="00561CCE">
      <w:pPr>
        <w:pStyle w:val="Heading2"/>
      </w:pPr>
      <w:bookmarkStart w:id="151" w:name="_Toc280363656"/>
      <w:bookmarkStart w:id="152" w:name="_Toc209781765"/>
      <w:bookmarkStart w:id="153" w:name="_Toc209787505"/>
      <w:bookmarkStart w:id="154" w:name="_Toc229857137"/>
      <w:bookmarkStart w:id="155" w:name="_Toc229926191"/>
      <w:r w:rsidRPr="005A0E2A">
        <w:t>Important Distributions</w:t>
      </w:r>
      <w:bookmarkEnd w:id="151"/>
      <w:bookmarkEnd w:id="152"/>
      <w:bookmarkEnd w:id="153"/>
      <w:bookmarkEnd w:id="154"/>
      <w:bookmarkEnd w:id="155"/>
    </w:p>
    <w:p w:rsidR="001C3287" w:rsidRPr="00E369EF" w:rsidRDefault="001C3287" w:rsidP="00561CCE">
      <w:r w:rsidRPr="00E369EF">
        <w:fldChar w:fldCharType="begin"/>
      </w:r>
      <w:r w:rsidRPr="00E369EF">
        <w:instrText xml:space="preserve"> MACROBUTTON MTEditEquationSection2 Equation Section (Next)</w:instrText>
      </w:r>
      <w:r w:rsidRPr="00E369EF">
        <w:fldChar w:fldCharType="begin"/>
      </w:r>
      <w:r w:rsidRPr="00E369EF">
        <w:instrText xml:space="preserve"> SEQ MTEqn \r \h \* MERGEFORMAT </w:instrText>
      </w:r>
      <w:r w:rsidRPr="00E369EF">
        <w:fldChar w:fldCharType="end"/>
      </w:r>
      <w:r w:rsidRPr="00E369EF">
        <w:fldChar w:fldCharType="begin"/>
      </w:r>
      <w:r w:rsidRPr="00E369EF">
        <w:instrText xml:space="preserve"> SEQ MTSec \h \* MERGEFORMAT </w:instrText>
      </w:r>
      <w:r w:rsidRPr="00E369EF">
        <w:fldChar w:fldCharType="end"/>
      </w:r>
      <w:r w:rsidRPr="00E369EF">
        <w:fldChar w:fldCharType="end"/>
      </w:r>
    </w:p>
    <w:p w:rsidR="001C3287" w:rsidRPr="00E369EF" w:rsidRDefault="001C3287" w:rsidP="00561CCE"/>
    <w:p w:rsidR="001C3287" w:rsidRPr="005A0E2A" w:rsidRDefault="001C3287" w:rsidP="00561CCE">
      <w:pPr>
        <w:pStyle w:val="Heading3"/>
      </w:pPr>
      <w:bookmarkStart w:id="156" w:name="_Toc280363657"/>
      <w:bookmarkStart w:id="157" w:name="_Toc209781766"/>
      <w:bookmarkStart w:id="158" w:name="_Toc209787506"/>
      <w:bookmarkStart w:id="159" w:name="_Toc229857138"/>
      <w:bookmarkStart w:id="160" w:name="_Toc229926192"/>
      <w:r w:rsidRPr="005A0E2A">
        <w:t>Continuous</w:t>
      </w:r>
      <w:bookmarkEnd w:id="156"/>
      <w:bookmarkEnd w:id="157"/>
      <w:bookmarkEnd w:id="158"/>
      <w:bookmarkEnd w:id="159"/>
      <w:bookmarkEnd w:id="160"/>
    </w:p>
    <w:p w:rsidR="001C3287" w:rsidRPr="00E369EF" w:rsidRDefault="001C3287" w:rsidP="00561CCE"/>
    <w:p w:rsidR="001C3287" w:rsidRPr="00E369EF" w:rsidRDefault="001C3287" w:rsidP="00561CCE"/>
    <w:p w:rsidR="001C3287" w:rsidRPr="00E369EF" w:rsidRDefault="001C3287" w:rsidP="00561CCE"/>
    <w:p w:rsidR="001C3287" w:rsidRPr="005A0E2A" w:rsidRDefault="001C3287" w:rsidP="00FB0A18">
      <w:pPr>
        <w:pStyle w:val="Heading4"/>
      </w:pPr>
      <w:bookmarkStart w:id="161" w:name="_Toc280363658"/>
      <w:r w:rsidRPr="005A0E2A">
        <w:t>Uniform</w:t>
      </w:r>
      <w:bookmarkEnd w:id="161"/>
    </w:p>
    <w:p w:rsidR="001C3287" w:rsidRPr="005A0E2A" w:rsidRDefault="001C3287" w:rsidP="00FB0A18">
      <w:pPr>
        <w:pStyle w:val="Heading4"/>
      </w:pPr>
      <w:bookmarkStart w:id="162" w:name="_Toc280363659"/>
      <w:r w:rsidRPr="005A0E2A">
        <w:t>Exponential</w:t>
      </w:r>
      <w:bookmarkEnd w:id="162"/>
    </w:p>
    <w:p w:rsidR="001C3287" w:rsidRPr="005A0E2A" w:rsidRDefault="001C3287" w:rsidP="00FB0A18">
      <w:pPr>
        <w:pStyle w:val="Heading4"/>
      </w:pPr>
      <w:bookmarkStart w:id="163" w:name="_Toc280363660"/>
      <w:r w:rsidRPr="005A0E2A">
        <w:t>Raleigh</w:t>
      </w:r>
      <w:bookmarkEnd w:id="163"/>
    </w:p>
    <w:p w:rsidR="001C3287" w:rsidRPr="005A0E2A" w:rsidRDefault="001C3287" w:rsidP="00FB0A18">
      <w:pPr>
        <w:pStyle w:val="Heading4"/>
      </w:pPr>
      <w:bookmarkStart w:id="164" w:name="_Toc280363661"/>
      <w:r w:rsidRPr="005A0E2A">
        <w:t>Chi-Squared</w:t>
      </w:r>
      <w:bookmarkEnd w:id="164"/>
    </w:p>
    <w:p w:rsidR="001C3287" w:rsidRPr="00E369EF" w:rsidRDefault="001C3287" w:rsidP="00561CCE"/>
    <w:p w:rsidR="001C3287" w:rsidRPr="005A0E2A" w:rsidRDefault="001C3287" w:rsidP="00561CCE">
      <w:pPr>
        <w:pStyle w:val="Heading3"/>
      </w:pPr>
      <w:bookmarkStart w:id="165" w:name="_Toc280363662"/>
      <w:bookmarkStart w:id="166" w:name="_Toc209781767"/>
      <w:bookmarkStart w:id="167" w:name="_Toc209787507"/>
      <w:bookmarkStart w:id="168" w:name="_Toc229857139"/>
      <w:bookmarkStart w:id="169" w:name="_Toc229926193"/>
      <w:r w:rsidRPr="005A0E2A">
        <w:t>Discrete</w:t>
      </w:r>
      <w:bookmarkEnd w:id="165"/>
      <w:bookmarkEnd w:id="166"/>
      <w:bookmarkEnd w:id="167"/>
      <w:bookmarkEnd w:id="168"/>
      <w:bookmarkEnd w:id="169"/>
      <w:r w:rsidRPr="005A0E2A">
        <w:t xml:space="preserve"> </w:t>
      </w:r>
    </w:p>
    <w:p w:rsidR="001C3287" w:rsidRPr="005A0E2A" w:rsidRDefault="001C3287" w:rsidP="00FB0A18">
      <w:pPr>
        <w:pStyle w:val="Heading4"/>
      </w:pPr>
      <w:bookmarkStart w:id="170" w:name="_Toc280363663"/>
      <w:r w:rsidRPr="005A0E2A">
        <w:t>Bernoulli</w:t>
      </w:r>
      <w:bookmarkEnd w:id="170"/>
    </w:p>
    <w:p w:rsidR="001C3287" w:rsidRPr="005A0E2A" w:rsidRDefault="001C3287" w:rsidP="00FB0A18">
      <w:pPr>
        <w:pStyle w:val="Heading4"/>
      </w:pPr>
      <w:bookmarkStart w:id="171" w:name="_Toc280363664"/>
      <w:r w:rsidRPr="005A0E2A">
        <w:t>Binomial</w:t>
      </w:r>
      <w:bookmarkEnd w:id="171"/>
    </w:p>
    <w:p w:rsidR="001C3287" w:rsidRPr="005A0E2A" w:rsidRDefault="001C3287" w:rsidP="00FB0A18">
      <w:pPr>
        <w:pStyle w:val="Heading4"/>
      </w:pPr>
      <w:bookmarkStart w:id="172" w:name="_Toc280363665"/>
      <w:r w:rsidRPr="005A0E2A">
        <w:t>Geometric</w:t>
      </w:r>
      <w:bookmarkEnd w:id="172"/>
    </w:p>
    <w:p w:rsidR="001C3287" w:rsidRPr="005A0E2A" w:rsidRDefault="001C3287" w:rsidP="00FB0A18">
      <w:pPr>
        <w:pStyle w:val="Heading4"/>
      </w:pPr>
      <w:bookmarkStart w:id="173" w:name="_Toc280363666"/>
      <w:r w:rsidRPr="005A0E2A">
        <w:t>Poisson</w:t>
      </w:r>
      <w:bookmarkEnd w:id="173"/>
    </w:p>
    <w:p w:rsidR="001C3287" w:rsidRPr="00E369EF" w:rsidRDefault="001C3287" w:rsidP="00561CCE"/>
    <w:p w:rsidR="001C3287" w:rsidRPr="005A0E2A" w:rsidRDefault="001C3287" w:rsidP="00561CCE">
      <w:pPr>
        <w:pStyle w:val="Heading3"/>
      </w:pPr>
      <w:bookmarkStart w:id="174" w:name="_Toc280363667"/>
      <w:bookmarkStart w:id="175" w:name="_Toc209781768"/>
      <w:bookmarkStart w:id="176" w:name="_Toc209787508"/>
      <w:bookmarkStart w:id="177" w:name="_Toc229857140"/>
      <w:bookmarkStart w:id="178" w:name="_Toc229926194"/>
      <w:r w:rsidRPr="005A0E2A">
        <w:t>Table of Distributions</w:t>
      </w:r>
      <w:bookmarkEnd w:id="174"/>
      <w:bookmarkEnd w:id="175"/>
      <w:bookmarkEnd w:id="176"/>
      <w:bookmarkEnd w:id="177"/>
      <w:bookmarkEnd w:id="178"/>
    </w:p>
    <w:p w:rsidR="001C3287" w:rsidRPr="00E369EF" w:rsidRDefault="001C3287" w:rsidP="00561CCE"/>
    <w:tbl>
      <w:tblPr>
        <w:tblW w:w="11687" w:type="dxa"/>
        <w:tblInd w:w="-1445" w:type="dxa"/>
        <w:tblLook w:val="01E0" w:firstRow="1" w:lastRow="1" w:firstColumn="1" w:lastColumn="1" w:noHBand="0" w:noVBand="0"/>
      </w:tblPr>
      <w:tblGrid>
        <w:gridCol w:w="1376"/>
        <w:gridCol w:w="2056"/>
        <w:gridCol w:w="4656"/>
        <w:gridCol w:w="936"/>
        <w:gridCol w:w="763"/>
        <w:gridCol w:w="1083"/>
        <w:gridCol w:w="1070"/>
        <w:gridCol w:w="1482"/>
      </w:tblGrid>
      <w:tr w:rsidR="001C3287" w:rsidRPr="00E369EF" w:rsidTr="000C3B08">
        <w:trPr>
          <w:trHeight w:val="486"/>
        </w:trPr>
        <w:tc>
          <w:tcPr>
            <w:tcW w:w="1092"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Name</w:t>
            </w:r>
          </w:p>
        </w:tc>
        <w:tc>
          <w:tcPr>
            <w:tcW w:w="1898" w:type="dxa"/>
            <w:tcBorders>
              <w:top w:val="single" w:sz="4" w:space="0" w:color="auto"/>
              <w:left w:val="single" w:sz="4" w:space="0" w:color="auto"/>
              <w:bottom w:val="single" w:sz="4" w:space="0" w:color="auto"/>
              <w:right w:val="single" w:sz="4" w:space="0" w:color="auto"/>
            </w:tcBorders>
          </w:tcPr>
          <w:p w:rsidR="001C3287" w:rsidRPr="00E369EF" w:rsidRDefault="001C3287" w:rsidP="00003BD5">
            <w:r w:rsidRPr="00E369EF">
              <w:t>Designation (PDF,CDF)</w:t>
            </w:r>
          </w:p>
        </w:tc>
        <w:tc>
          <w:tcPr>
            <w:tcW w:w="4318"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PDF</w:t>
            </w:r>
          </w:p>
        </w:tc>
        <w:tc>
          <w:tcPr>
            <w:tcW w:w="864"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CDF</w:t>
            </w:r>
          </w:p>
        </w:tc>
        <w:tc>
          <w:tcPr>
            <w:tcW w:w="620"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Mean</w:t>
            </w:r>
          </w:p>
        </w:tc>
        <w:tc>
          <w:tcPr>
            <w:tcW w:w="86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Variance</w:t>
            </w:r>
          </w:p>
        </w:tc>
        <w:tc>
          <w:tcPr>
            <w:tcW w:w="85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Moment Function</w:t>
            </w:r>
          </w:p>
        </w:tc>
        <w:tc>
          <w:tcPr>
            <w:tcW w:w="1173" w:type="dxa"/>
            <w:tcBorders>
              <w:top w:val="single" w:sz="4" w:space="0" w:color="auto"/>
              <w:left w:val="single" w:sz="4" w:space="0" w:color="auto"/>
              <w:bottom w:val="single" w:sz="4" w:space="0" w:color="auto"/>
              <w:right w:val="single" w:sz="4" w:space="0" w:color="auto"/>
            </w:tcBorders>
          </w:tcPr>
          <w:p w:rsidR="001C3287" w:rsidRPr="00E369EF" w:rsidRDefault="001C3287" w:rsidP="00003BD5">
            <w:r w:rsidRPr="00E369EF">
              <w:t>Characterstic Function</w:t>
            </w:r>
          </w:p>
        </w:tc>
      </w:tr>
      <w:tr w:rsidR="001C3287" w:rsidRPr="00E369EF" w:rsidTr="000C3B08">
        <w:trPr>
          <w:trHeight w:val="699"/>
        </w:trPr>
        <w:tc>
          <w:tcPr>
            <w:tcW w:w="1092"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Exponential</w:t>
            </w:r>
          </w:p>
        </w:tc>
        <w:tc>
          <w:tcPr>
            <w:tcW w:w="1898" w:type="dxa"/>
            <w:tcBorders>
              <w:top w:val="single" w:sz="4" w:space="0" w:color="auto"/>
              <w:left w:val="single" w:sz="4" w:space="0" w:color="auto"/>
              <w:bottom w:val="single" w:sz="4" w:space="0" w:color="auto"/>
              <w:right w:val="single" w:sz="4" w:space="0" w:color="auto"/>
            </w:tcBorders>
          </w:tcPr>
          <w:p w:rsidR="001C3287" w:rsidRPr="00E369EF" w:rsidRDefault="001C3287" w:rsidP="00003BD5">
            <w:pPr>
              <w:jc w:val="center"/>
            </w:pPr>
            <w:r w:rsidRPr="00E369EF">
              <w:rPr>
                <w:noProof/>
                <w:position w:val="-10"/>
              </w:rPr>
              <w:drawing>
                <wp:inline distT="0" distB="0" distL="0" distR="0" wp14:anchorId="45BFB026" wp14:editId="65D587B5">
                  <wp:extent cx="342900" cy="200025"/>
                  <wp:effectExtent l="0" t="0" r="0" b="9525"/>
                  <wp:docPr id="2084636559" name="Picture 2084636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464" cstate="print">
                            <a:extLst>
                              <a:ext uri="{28A0092B-C50C-407E-A947-70E740481C1C}">
                                <a14:useLocalDpi xmlns:a14="http://schemas.microsoft.com/office/drawing/2010/main" val="0"/>
                              </a:ext>
                            </a:extLst>
                          </a:blip>
                          <a:srcRect/>
                          <a:stretch>
                            <a:fillRect/>
                          </a:stretch>
                        </pic:blipFill>
                        <pic:spPr bwMode="auto">
                          <a:xfrm>
                            <a:off x="0" y="0"/>
                            <a:ext cx="342900" cy="200025"/>
                          </a:xfrm>
                          <a:prstGeom prst="rect">
                            <a:avLst/>
                          </a:prstGeom>
                          <a:noFill/>
                          <a:ln>
                            <a:noFill/>
                          </a:ln>
                        </pic:spPr>
                      </pic:pic>
                    </a:graphicData>
                  </a:graphic>
                </wp:inline>
              </w:drawing>
            </w:r>
          </w:p>
        </w:tc>
        <w:tc>
          <w:tcPr>
            <w:tcW w:w="4318"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rPr>
                <w:noProof/>
                <w:position w:val="-10"/>
              </w:rPr>
              <w:drawing>
                <wp:inline distT="0" distB="0" distL="0" distR="0" wp14:anchorId="4BC405CB" wp14:editId="3A1F0AD2">
                  <wp:extent cx="638175" cy="228600"/>
                  <wp:effectExtent l="0" t="0" r="9525" b="0"/>
                  <wp:docPr id="244663778" name="Picture 24466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465" cstate="print">
                            <a:extLst>
                              <a:ext uri="{28A0092B-C50C-407E-A947-70E740481C1C}">
                                <a14:useLocalDpi xmlns:a14="http://schemas.microsoft.com/office/drawing/2010/main" val="0"/>
                              </a:ext>
                            </a:extLst>
                          </a:blip>
                          <a:srcRect/>
                          <a:stretch>
                            <a:fillRect/>
                          </a:stretch>
                        </pic:blipFill>
                        <pic:spPr bwMode="auto">
                          <a:xfrm>
                            <a:off x="0" y="0"/>
                            <a:ext cx="638175" cy="228600"/>
                          </a:xfrm>
                          <a:prstGeom prst="rect">
                            <a:avLst/>
                          </a:prstGeom>
                          <a:noFill/>
                          <a:ln>
                            <a:noFill/>
                          </a:ln>
                        </pic:spPr>
                      </pic:pic>
                    </a:graphicData>
                  </a:graphic>
                </wp:inline>
              </w:drawing>
            </w:r>
          </w:p>
        </w:tc>
        <w:tc>
          <w:tcPr>
            <w:tcW w:w="864"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rPr>
                <w:noProof/>
                <w:position w:val="-6"/>
              </w:rPr>
              <w:drawing>
                <wp:inline distT="0" distB="0" distL="0" distR="0" wp14:anchorId="53EEFE78" wp14:editId="12A515D1">
                  <wp:extent cx="457200" cy="200025"/>
                  <wp:effectExtent l="0" t="0" r="0" b="9525"/>
                  <wp:docPr id="878641432" name="Picture 878641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457200" cy="200025"/>
                          </a:xfrm>
                          <a:prstGeom prst="rect">
                            <a:avLst/>
                          </a:prstGeom>
                          <a:noFill/>
                          <a:ln>
                            <a:noFill/>
                          </a:ln>
                        </pic:spPr>
                      </pic:pic>
                    </a:graphicData>
                  </a:graphic>
                </wp:inline>
              </w:drawing>
            </w:r>
          </w:p>
        </w:tc>
        <w:tc>
          <w:tcPr>
            <w:tcW w:w="620"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rPr>
                <w:noProof/>
                <w:position w:val="-6"/>
              </w:rPr>
              <w:drawing>
                <wp:inline distT="0" distB="0" distL="0" distR="0" wp14:anchorId="6242ACB2" wp14:editId="32E8043A">
                  <wp:extent cx="276225" cy="180975"/>
                  <wp:effectExtent l="0" t="0" r="9525" b="9525"/>
                  <wp:docPr id="1550420600" name="Picture 1550420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467" cstate="print">
                            <a:extLst>
                              <a:ext uri="{28A0092B-C50C-407E-A947-70E740481C1C}">
                                <a14:useLocalDpi xmlns:a14="http://schemas.microsoft.com/office/drawing/2010/main" val="0"/>
                              </a:ext>
                            </a:extLst>
                          </a:blip>
                          <a:srcRect/>
                          <a:stretch>
                            <a:fillRect/>
                          </a:stretch>
                        </pic:blipFill>
                        <pic:spPr bwMode="auto">
                          <a:xfrm>
                            <a:off x="0" y="0"/>
                            <a:ext cx="276225" cy="180975"/>
                          </a:xfrm>
                          <a:prstGeom prst="rect">
                            <a:avLst/>
                          </a:prstGeom>
                          <a:noFill/>
                          <a:ln>
                            <a:noFill/>
                          </a:ln>
                        </pic:spPr>
                      </pic:pic>
                    </a:graphicData>
                  </a:graphic>
                </wp:inline>
              </w:drawing>
            </w:r>
          </w:p>
        </w:tc>
        <w:tc>
          <w:tcPr>
            <w:tcW w:w="86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rPr>
                <w:noProof/>
                <w:position w:val="-6"/>
              </w:rPr>
              <w:drawing>
                <wp:inline distT="0" distB="0" distL="0" distR="0" wp14:anchorId="09F6FD90" wp14:editId="636A44A4">
                  <wp:extent cx="333375" cy="200025"/>
                  <wp:effectExtent l="0" t="0" r="9525" b="9525"/>
                  <wp:docPr id="448425998" name="Picture 448425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468"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p>
        </w:tc>
        <w:tc>
          <w:tcPr>
            <w:tcW w:w="85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1173" w:type="dxa"/>
            <w:tcBorders>
              <w:top w:val="single" w:sz="4" w:space="0" w:color="auto"/>
              <w:left w:val="single" w:sz="4" w:space="0" w:color="auto"/>
              <w:bottom w:val="single" w:sz="4" w:space="0" w:color="auto"/>
              <w:right w:val="single" w:sz="4" w:space="0" w:color="auto"/>
            </w:tcBorders>
          </w:tcPr>
          <w:p w:rsidR="001C3287" w:rsidRPr="00E369EF" w:rsidRDefault="001C3287" w:rsidP="00003BD5">
            <w:r w:rsidRPr="00E369EF">
              <w:rPr>
                <w:noProof/>
                <w:position w:val="-28"/>
              </w:rPr>
              <w:drawing>
                <wp:inline distT="0" distB="0" distL="0" distR="0" wp14:anchorId="7ED844C8" wp14:editId="49D39A80">
                  <wp:extent cx="619125" cy="419100"/>
                  <wp:effectExtent l="0" t="0" r="9525" b="0"/>
                  <wp:docPr id="706046564" name="Picture 706046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469" cstate="print">
                            <a:extLst>
                              <a:ext uri="{28A0092B-C50C-407E-A947-70E740481C1C}">
                                <a14:useLocalDpi xmlns:a14="http://schemas.microsoft.com/office/drawing/2010/main" val="0"/>
                              </a:ext>
                            </a:extLst>
                          </a:blip>
                          <a:srcRect/>
                          <a:stretch>
                            <a:fillRect/>
                          </a:stretch>
                        </pic:blipFill>
                        <pic:spPr bwMode="auto">
                          <a:xfrm>
                            <a:off x="0" y="0"/>
                            <a:ext cx="619125" cy="419100"/>
                          </a:xfrm>
                          <a:prstGeom prst="rect">
                            <a:avLst/>
                          </a:prstGeom>
                          <a:noFill/>
                          <a:ln>
                            <a:noFill/>
                          </a:ln>
                        </pic:spPr>
                      </pic:pic>
                    </a:graphicData>
                  </a:graphic>
                </wp:inline>
              </w:drawing>
            </w:r>
          </w:p>
        </w:tc>
      </w:tr>
      <w:tr w:rsidR="001C3287" w:rsidRPr="00E369EF" w:rsidTr="000C3B08">
        <w:trPr>
          <w:trHeight w:val="699"/>
        </w:trPr>
        <w:tc>
          <w:tcPr>
            <w:tcW w:w="1092"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Poisson</w:t>
            </w:r>
          </w:p>
        </w:tc>
        <w:tc>
          <w:tcPr>
            <w:tcW w:w="1898" w:type="dxa"/>
            <w:tcBorders>
              <w:top w:val="single" w:sz="4" w:space="0" w:color="auto"/>
              <w:left w:val="single" w:sz="4" w:space="0" w:color="auto"/>
              <w:bottom w:val="single" w:sz="4" w:space="0" w:color="auto"/>
              <w:right w:val="single" w:sz="4" w:space="0" w:color="auto"/>
            </w:tcBorders>
          </w:tcPr>
          <w:p w:rsidR="001C3287" w:rsidRPr="00E369EF" w:rsidRDefault="001C3287" w:rsidP="00003BD5">
            <w:pPr>
              <w:jc w:val="center"/>
            </w:pPr>
          </w:p>
        </w:tc>
        <w:tc>
          <w:tcPr>
            <w:tcW w:w="4318"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rPr>
                <w:noProof/>
                <w:position w:val="-24"/>
              </w:rPr>
              <w:drawing>
                <wp:inline distT="0" distB="0" distL="0" distR="0" wp14:anchorId="55DB0547" wp14:editId="4E665A65">
                  <wp:extent cx="419100" cy="419100"/>
                  <wp:effectExtent l="0" t="0" r="0" b="0"/>
                  <wp:docPr id="756946081" name="Picture 756946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inline>
              </w:drawing>
            </w:r>
          </w:p>
        </w:tc>
        <w:tc>
          <w:tcPr>
            <w:tcW w:w="864"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620"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rPr>
                <w:noProof/>
                <w:position w:val="-6"/>
              </w:rPr>
              <w:drawing>
                <wp:inline distT="0" distB="0" distL="0" distR="0" wp14:anchorId="47A6BA38" wp14:editId="6242D4E7">
                  <wp:extent cx="142875" cy="180975"/>
                  <wp:effectExtent l="0" t="0" r="9525" b="9525"/>
                  <wp:docPr id="431292232" name="Picture 43129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c>
        <w:tc>
          <w:tcPr>
            <w:tcW w:w="86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rPr>
                <w:noProof/>
                <w:position w:val="-6"/>
              </w:rPr>
              <w:drawing>
                <wp:inline distT="0" distB="0" distL="0" distR="0" wp14:anchorId="38EE8499" wp14:editId="3161C3E4">
                  <wp:extent cx="142875" cy="180975"/>
                  <wp:effectExtent l="0" t="0" r="9525" b="9525"/>
                  <wp:docPr id="848404632" name="Picture 848404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471" cstate="print">
                            <a:extLst>
                              <a:ext uri="{28A0092B-C50C-407E-A947-70E740481C1C}">
                                <a14:useLocalDpi xmlns:a14="http://schemas.microsoft.com/office/drawing/2010/main" val="0"/>
                              </a:ext>
                            </a:extLst>
                          </a:blip>
                          <a:srcRect/>
                          <a:stretch>
                            <a:fillRect/>
                          </a:stretch>
                        </pic:blipFill>
                        <pic:spPr bwMode="auto">
                          <a:xfrm>
                            <a:off x="0" y="0"/>
                            <a:ext cx="142875" cy="180975"/>
                          </a:xfrm>
                          <a:prstGeom prst="rect">
                            <a:avLst/>
                          </a:prstGeom>
                          <a:noFill/>
                          <a:ln>
                            <a:noFill/>
                          </a:ln>
                        </pic:spPr>
                      </pic:pic>
                    </a:graphicData>
                  </a:graphic>
                </wp:inline>
              </w:drawing>
            </w:r>
          </w:p>
        </w:tc>
        <w:tc>
          <w:tcPr>
            <w:tcW w:w="85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rPr>
                <w:noProof/>
                <w:position w:val="-6"/>
              </w:rPr>
              <w:drawing>
                <wp:inline distT="0" distB="0" distL="0" distR="0" wp14:anchorId="0EA4C14C" wp14:editId="61982E50">
                  <wp:extent cx="419100" cy="228600"/>
                  <wp:effectExtent l="0" t="0" r="0" b="0"/>
                  <wp:docPr id="2142687198" name="Picture 214268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472" cstate="print">
                            <a:extLst>
                              <a:ext uri="{28A0092B-C50C-407E-A947-70E740481C1C}">
                                <a14:useLocalDpi xmlns:a14="http://schemas.microsoft.com/office/drawing/2010/main" val="0"/>
                              </a:ext>
                            </a:extLst>
                          </a:blip>
                          <a:srcRect/>
                          <a:stretch>
                            <a:fillRect/>
                          </a:stretch>
                        </pic:blipFill>
                        <pic:spPr bwMode="auto">
                          <a:xfrm>
                            <a:off x="0" y="0"/>
                            <a:ext cx="419100" cy="228600"/>
                          </a:xfrm>
                          <a:prstGeom prst="rect">
                            <a:avLst/>
                          </a:prstGeom>
                          <a:noFill/>
                          <a:ln>
                            <a:noFill/>
                          </a:ln>
                        </pic:spPr>
                      </pic:pic>
                    </a:graphicData>
                  </a:graphic>
                </wp:inline>
              </w:drawing>
            </w:r>
          </w:p>
        </w:tc>
        <w:tc>
          <w:tcPr>
            <w:tcW w:w="1173" w:type="dxa"/>
            <w:tcBorders>
              <w:top w:val="single" w:sz="4" w:space="0" w:color="auto"/>
              <w:left w:val="single" w:sz="4" w:space="0" w:color="auto"/>
              <w:bottom w:val="single" w:sz="4" w:space="0" w:color="auto"/>
              <w:right w:val="single" w:sz="4" w:space="0" w:color="auto"/>
            </w:tcBorders>
          </w:tcPr>
          <w:p w:rsidR="001C3287" w:rsidRPr="00E369EF" w:rsidRDefault="001C3287" w:rsidP="00003BD5"/>
        </w:tc>
      </w:tr>
      <w:tr w:rsidR="001C3287" w:rsidRPr="00E369EF" w:rsidTr="000C3B08">
        <w:trPr>
          <w:trHeight w:val="242"/>
        </w:trPr>
        <w:tc>
          <w:tcPr>
            <w:tcW w:w="1092"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1898" w:type="dxa"/>
            <w:tcBorders>
              <w:top w:val="single" w:sz="4" w:space="0" w:color="auto"/>
              <w:left w:val="single" w:sz="4" w:space="0" w:color="auto"/>
              <w:bottom w:val="single" w:sz="4" w:space="0" w:color="auto"/>
              <w:right w:val="single" w:sz="4" w:space="0" w:color="auto"/>
            </w:tcBorders>
          </w:tcPr>
          <w:p w:rsidR="001C3287" w:rsidRPr="00E369EF" w:rsidRDefault="001C3287" w:rsidP="00003BD5">
            <w:pPr>
              <w:jc w:val="center"/>
            </w:pPr>
          </w:p>
        </w:tc>
        <w:tc>
          <w:tcPr>
            <w:tcW w:w="4318"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864"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620"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86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85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1173" w:type="dxa"/>
            <w:tcBorders>
              <w:top w:val="single" w:sz="4" w:space="0" w:color="auto"/>
              <w:left w:val="single" w:sz="4" w:space="0" w:color="auto"/>
              <w:bottom w:val="single" w:sz="4" w:space="0" w:color="auto"/>
              <w:right w:val="single" w:sz="4" w:space="0" w:color="auto"/>
            </w:tcBorders>
          </w:tcPr>
          <w:p w:rsidR="001C3287" w:rsidRPr="00E369EF" w:rsidRDefault="001C3287" w:rsidP="00003BD5"/>
        </w:tc>
      </w:tr>
      <w:tr w:rsidR="001C3287" w:rsidRPr="00E369EF" w:rsidTr="000C3B08">
        <w:trPr>
          <w:trHeight w:val="668"/>
        </w:trPr>
        <w:tc>
          <w:tcPr>
            <w:tcW w:w="1092"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Rayleigh</w:t>
            </w:r>
          </w:p>
        </w:tc>
        <w:tc>
          <w:tcPr>
            <w:tcW w:w="1898" w:type="dxa"/>
            <w:tcBorders>
              <w:top w:val="single" w:sz="4" w:space="0" w:color="auto"/>
              <w:left w:val="single" w:sz="4" w:space="0" w:color="auto"/>
              <w:bottom w:val="single" w:sz="4" w:space="0" w:color="auto"/>
              <w:right w:val="single" w:sz="4" w:space="0" w:color="auto"/>
            </w:tcBorders>
          </w:tcPr>
          <w:p w:rsidR="001C3287" w:rsidRPr="00E369EF" w:rsidRDefault="001C3287" w:rsidP="00003BD5">
            <w:pPr>
              <w:jc w:val="center"/>
            </w:pPr>
            <w:r w:rsidRPr="00E369EF">
              <w:rPr>
                <w:noProof/>
                <w:position w:val="-10"/>
              </w:rPr>
              <w:drawing>
                <wp:inline distT="0" distB="0" distL="0" distR="0" wp14:anchorId="2635ABA0" wp14:editId="7405D690">
                  <wp:extent cx="333375" cy="190500"/>
                  <wp:effectExtent l="0" t="0" r="9525" b="0"/>
                  <wp:docPr id="1275842028" name="Picture 1275842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333375" cy="190500"/>
                          </a:xfrm>
                          <a:prstGeom prst="rect">
                            <a:avLst/>
                          </a:prstGeom>
                          <a:noFill/>
                          <a:ln>
                            <a:noFill/>
                          </a:ln>
                        </pic:spPr>
                      </pic:pic>
                    </a:graphicData>
                  </a:graphic>
                </wp:inline>
              </w:drawing>
            </w:r>
          </w:p>
        </w:tc>
        <w:tc>
          <w:tcPr>
            <w:tcW w:w="4318"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rPr>
                <w:noProof/>
                <w:position w:val="-24"/>
              </w:rPr>
              <w:drawing>
                <wp:inline distT="0" distB="0" distL="0" distR="0" wp14:anchorId="1F05506B" wp14:editId="29EAE753">
                  <wp:extent cx="638175" cy="390525"/>
                  <wp:effectExtent l="0" t="0" r="0" b="9525"/>
                  <wp:docPr id="1313393264" name="Picture 1313393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pic:cNvPicPr>
                            <a:picLocks noChangeAspect="1" noChangeArrowheads="1"/>
                          </pic:cNvPicPr>
                        </pic:nvPicPr>
                        <pic:blipFill>
                          <a:blip r:embed="rId474" cstate="print">
                            <a:extLst>
                              <a:ext uri="{28A0092B-C50C-407E-A947-70E740481C1C}">
                                <a14:useLocalDpi xmlns:a14="http://schemas.microsoft.com/office/drawing/2010/main" val="0"/>
                              </a:ext>
                            </a:extLst>
                          </a:blip>
                          <a:srcRect/>
                          <a:stretch>
                            <a:fillRect/>
                          </a:stretch>
                        </pic:blipFill>
                        <pic:spPr bwMode="auto">
                          <a:xfrm>
                            <a:off x="0" y="0"/>
                            <a:ext cx="638175" cy="390525"/>
                          </a:xfrm>
                          <a:prstGeom prst="rect">
                            <a:avLst/>
                          </a:prstGeom>
                          <a:noFill/>
                          <a:ln>
                            <a:noFill/>
                          </a:ln>
                        </pic:spPr>
                      </pic:pic>
                    </a:graphicData>
                  </a:graphic>
                </wp:inline>
              </w:drawing>
            </w:r>
          </w:p>
        </w:tc>
        <w:tc>
          <w:tcPr>
            <w:tcW w:w="864"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620"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86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85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1173" w:type="dxa"/>
            <w:tcBorders>
              <w:top w:val="single" w:sz="4" w:space="0" w:color="auto"/>
              <w:left w:val="single" w:sz="4" w:space="0" w:color="auto"/>
              <w:bottom w:val="single" w:sz="4" w:space="0" w:color="auto"/>
              <w:right w:val="single" w:sz="4" w:space="0" w:color="auto"/>
            </w:tcBorders>
          </w:tcPr>
          <w:p w:rsidR="001C3287" w:rsidRPr="00E369EF" w:rsidRDefault="001C3287" w:rsidP="00003BD5"/>
        </w:tc>
      </w:tr>
      <w:tr w:rsidR="001C3287" w:rsidRPr="00E369EF" w:rsidTr="000C3B08">
        <w:trPr>
          <w:trHeight w:val="714"/>
        </w:trPr>
        <w:tc>
          <w:tcPr>
            <w:tcW w:w="1092"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Ricean</w:t>
            </w:r>
          </w:p>
        </w:tc>
        <w:tc>
          <w:tcPr>
            <w:tcW w:w="1898" w:type="dxa"/>
            <w:tcBorders>
              <w:top w:val="single" w:sz="4" w:space="0" w:color="auto"/>
              <w:left w:val="single" w:sz="4" w:space="0" w:color="auto"/>
              <w:bottom w:val="single" w:sz="4" w:space="0" w:color="auto"/>
              <w:right w:val="single" w:sz="4" w:space="0" w:color="auto"/>
            </w:tcBorders>
          </w:tcPr>
          <w:p w:rsidR="001C3287" w:rsidRPr="00E369EF" w:rsidRDefault="001C3287" w:rsidP="00003BD5">
            <w:pPr>
              <w:jc w:val="center"/>
            </w:pPr>
            <w:r w:rsidRPr="00E369EF">
              <w:rPr>
                <w:noProof/>
                <w:position w:val="-10"/>
              </w:rPr>
              <w:drawing>
                <wp:inline distT="0" distB="0" distL="0" distR="0" wp14:anchorId="33B91573" wp14:editId="5E789C64">
                  <wp:extent cx="523875" cy="200025"/>
                  <wp:effectExtent l="0" t="0" r="9525" b="9525"/>
                  <wp:docPr id="407540550" name="Picture 407540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9"/>
                          <pic:cNvPicPr>
                            <a:picLocks noChangeAspect="1" noChangeArrowheads="1"/>
                          </pic:cNvPicPr>
                        </pic:nvPicPr>
                        <pic:blipFill>
                          <a:blip r:embed="rId475" cstate="print">
                            <a:extLst>
                              <a:ext uri="{28A0092B-C50C-407E-A947-70E740481C1C}">
                                <a14:useLocalDpi xmlns:a14="http://schemas.microsoft.com/office/drawing/2010/main" val="0"/>
                              </a:ext>
                            </a:extLst>
                          </a:blip>
                          <a:srcRect/>
                          <a:stretch>
                            <a:fillRect/>
                          </a:stretch>
                        </pic:blipFill>
                        <pic:spPr bwMode="auto">
                          <a:xfrm>
                            <a:off x="0" y="0"/>
                            <a:ext cx="523875" cy="200025"/>
                          </a:xfrm>
                          <a:prstGeom prst="rect">
                            <a:avLst/>
                          </a:prstGeom>
                          <a:noFill/>
                          <a:ln>
                            <a:noFill/>
                          </a:ln>
                        </pic:spPr>
                      </pic:pic>
                    </a:graphicData>
                  </a:graphic>
                </wp:inline>
              </w:drawing>
            </w:r>
          </w:p>
        </w:tc>
        <w:tc>
          <w:tcPr>
            <w:tcW w:w="4318"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rPr>
                <w:noProof/>
                <w:position w:val="-28"/>
              </w:rPr>
              <w:drawing>
                <wp:inline distT="0" distB="0" distL="0" distR="0" wp14:anchorId="54148A55" wp14:editId="330BCF33">
                  <wp:extent cx="1219200" cy="428625"/>
                  <wp:effectExtent l="0" t="0" r="0" b="0"/>
                  <wp:docPr id="388392284" name="Picture 38839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pic:cNvPicPr>
                            <a:picLocks noChangeAspect="1" noChangeArrowheads="1"/>
                          </pic:cNvPicPr>
                        </pic:nvPicPr>
                        <pic:blipFill>
                          <a:blip r:embed="rId476" cstate="print">
                            <a:extLst>
                              <a:ext uri="{28A0092B-C50C-407E-A947-70E740481C1C}">
                                <a14:useLocalDpi xmlns:a14="http://schemas.microsoft.com/office/drawing/2010/main" val="0"/>
                              </a:ext>
                            </a:extLst>
                          </a:blip>
                          <a:srcRect/>
                          <a:stretch>
                            <a:fillRect/>
                          </a:stretch>
                        </pic:blipFill>
                        <pic:spPr bwMode="auto">
                          <a:xfrm>
                            <a:off x="0" y="0"/>
                            <a:ext cx="1219200" cy="428625"/>
                          </a:xfrm>
                          <a:prstGeom prst="rect">
                            <a:avLst/>
                          </a:prstGeom>
                          <a:noFill/>
                          <a:ln>
                            <a:noFill/>
                          </a:ln>
                        </pic:spPr>
                      </pic:pic>
                    </a:graphicData>
                  </a:graphic>
                </wp:inline>
              </w:drawing>
            </w:r>
          </w:p>
        </w:tc>
        <w:tc>
          <w:tcPr>
            <w:tcW w:w="864"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620"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86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85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1173" w:type="dxa"/>
            <w:tcBorders>
              <w:top w:val="single" w:sz="4" w:space="0" w:color="auto"/>
              <w:left w:val="single" w:sz="4" w:space="0" w:color="auto"/>
              <w:bottom w:val="single" w:sz="4" w:space="0" w:color="auto"/>
              <w:right w:val="single" w:sz="4" w:space="0" w:color="auto"/>
            </w:tcBorders>
          </w:tcPr>
          <w:p w:rsidR="001C3287" w:rsidRPr="00E369EF" w:rsidRDefault="001C3287" w:rsidP="00003BD5"/>
        </w:tc>
      </w:tr>
      <w:tr w:rsidR="001C3287" w:rsidRPr="00E369EF" w:rsidTr="000C3B08">
        <w:trPr>
          <w:trHeight w:val="821"/>
        </w:trPr>
        <w:tc>
          <w:tcPr>
            <w:tcW w:w="1092"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r w:rsidRPr="00E369EF">
              <w:t>Normalized noncentral Chi-square</w:t>
            </w:r>
          </w:p>
        </w:tc>
        <w:tc>
          <w:tcPr>
            <w:tcW w:w="1898" w:type="dxa"/>
            <w:tcBorders>
              <w:top w:val="single" w:sz="4" w:space="0" w:color="auto"/>
              <w:left w:val="single" w:sz="4" w:space="0" w:color="auto"/>
              <w:bottom w:val="single" w:sz="4" w:space="0" w:color="auto"/>
              <w:right w:val="single" w:sz="4" w:space="0" w:color="auto"/>
            </w:tcBorders>
          </w:tcPr>
          <w:p w:rsidR="001C3287" w:rsidRPr="00E369EF" w:rsidRDefault="001C3287" w:rsidP="00003BD5">
            <w:pPr>
              <w:jc w:val="center"/>
              <w:rPr>
                <w:position w:val="-10"/>
              </w:rPr>
            </w:pPr>
            <w:r w:rsidRPr="00E369EF">
              <w:rPr>
                <w:noProof/>
                <w:position w:val="-14"/>
              </w:rPr>
            </w:r>
            <w:r w:rsidR="001C3287" w:rsidRPr="00E369EF">
              <w:rPr>
                <w:noProof/>
                <w:position w:val="-14"/>
              </w:rPr>
              <w:object w:dxaOrig="1780" w:dyaOrig="380" w14:anchorId="671895B7">
                <v:shape id="_x0000_i1089" type="#_x0000_t75" alt="" style="width:92pt;height:20pt;mso-width-percent:0;mso-height-percent:0;mso-width-percent:0;mso-height-percent:0" o:ole="">
                  <v:imagedata r:id="rId477" o:title=""/>
                </v:shape>
                <o:OLEObject Type="Embed" ProgID="Equation.DSMT4" ShapeID="_x0000_i1089" DrawAspect="Content" ObjectID="_1840548120" r:id="rId478"/>
              </w:object>
            </w:r>
          </w:p>
        </w:tc>
        <w:tc>
          <w:tcPr>
            <w:tcW w:w="4318"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rPr>
                <w:position w:val="-28"/>
              </w:rPr>
            </w:pPr>
            <w:r w:rsidRPr="00E369EF">
              <w:rPr>
                <w:noProof/>
                <w:position w:val="-28"/>
              </w:rPr>
            </w:r>
            <w:r w:rsidR="001C3287" w:rsidRPr="00E369EF">
              <w:rPr>
                <w:noProof/>
                <w:position w:val="-28"/>
              </w:rPr>
              <w:object w:dxaOrig="4480" w:dyaOrig="740" w14:anchorId="3ACD9406">
                <v:shape id="_x0000_i1090" type="#_x0000_t75" alt="" style="width:222pt;height:39pt;mso-width-percent:0;mso-height-percent:0;mso-width-percent:0;mso-height-percent:0" o:ole="">
                  <v:imagedata r:id="rId479" o:title=""/>
                </v:shape>
                <o:OLEObject Type="Embed" ProgID="Equation.DSMT4" ShapeID="_x0000_i1090" DrawAspect="Content" ObjectID="_1840548121" r:id="rId480"/>
              </w:object>
            </w:r>
          </w:p>
        </w:tc>
        <w:tc>
          <w:tcPr>
            <w:tcW w:w="864"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620"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86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856" w:type="dxa"/>
            <w:tcBorders>
              <w:top w:val="single" w:sz="4" w:space="0" w:color="auto"/>
              <w:left w:val="single" w:sz="4" w:space="0" w:color="auto"/>
              <w:bottom w:val="single" w:sz="4" w:space="0" w:color="auto"/>
              <w:right w:val="single" w:sz="4" w:space="0" w:color="auto"/>
            </w:tcBorders>
            <w:vAlign w:val="center"/>
          </w:tcPr>
          <w:p w:rsidR="001C3287" w:rsidRPr="00E369EF" w:rsidRDefault="001C3287" w:rsidP="00003BD5">
            <w:pPr>
              <w:jc w:val="center"/>
            </w:pPr>
          </w:p>
        </w:tc>
        <w:tc>
          <w:tcPr>
            <w:tcW w:w="1173" w:type="dxa"/>
            <w:tcBorders>
              <w:top w:val="single" w:sz="4" w:space="0" w:color="auto"/>
              <w:left w:val="single" w:sz="4" w:space="0" w:color="auto"/>
              <w:bottom w:val="single" w:sz="4" w:space="0" w:color="auto"/>
              <w:right w:val="single" w:sz="4" w:space="0" w:color="auto"/>
            </w:tcBorders>
          </w:tcPr>
          <w:p w:rsidR="001C3287" w:rsidRPr="00E369EF" w:rsidRDefault="001C3287" w:rsidP="00003BD5"/>
        </w:tc>
      </w:tr>
    </w:tbl>
    <w:p w:rsidR="001C3287" w:rsidRPr="00E369EF" w:rsidRDefault="001C3287" w:rsidP="00561CCE"/>
    <w:p w:rsidR="001C3287" w:rsidRDefault="001C3287" w:rsidP="00561CCE">
      <w:pPr>
        <w:sectPr w:rsidR="001C3287">
          <w:headerReference w:type="default" r:id="rId481"/>
          <w:pgSz w:w="12240" w:h="15840"/>
          <w:pgMar w:top="1440" w:right="1440" w:bottom="1440" w:left="1440" w:header="720" w:footer="720" w:gutter="0"/>
          <w:cols w:space="720"/>
          <w:docGrid w:linePitch="360"/>
        </w:sectPr>
      </w:pPr>
    </w:p>
    <w:p w:rsidR="00DD28E4" w:rsidRPr="00E369EF" w:rsidRDefault="00DD28E4" w:rsidP="00561CCE"/>
    <w:sectPr w:rsidR="00DD28E4" w:rsidRPr="00E369EF">
      <w:headerReference w:type="default" r:id="rId4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61CCE" w:rsidRDefault="00561CCE" w:rsidP="00561CCE">
      <w:r>
        <w:separator/>
      </w:r>
    </w:p>
  </w:endnote>
  <w:endnote w:type="continuationSeparator" w:id="0">
    <w:p w:rsidR="00561CCE" w:rsidRDefault="00561CCE" w:rsidP="00561C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61CCE" w:rsidRDefault="00561CCE" w:rsidP="00561CCE">
      <w:r>
        <w:separator/>
      </w:r>
    </w:p>
  </w:footnote>
  <w:footnote w:type="continuationSeparator" w:id="0">
    <w:p w:rsidR="00561CCE" w:rsidRDefault="00561CCE" w:rsidP="00561C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b/>
        <w:bCs/>
      </w:rPr>
      <w:id w:val="-1350171667"/>
      <w:docPartObj>
        <w:docPartGallery w:val="Page Numbers (Top of Page)"/>
        <w:docPartUnique/>
      </w:docPartObj>
    </w:sdtPr>
    <w:sdtEndPr>
      <w:rPr>
        <w:noProof/>
      </w:rPr>
    </w:sdtEndPr>
    <w:sdtContent>
      <w:p w:rsidR="001C3287" w:rsidRPr="00802217" w:rsidRDefault="001C3287" w:rsidP="00802217">
        <w:pPr>
          <w:pBdr>
            <w:bottom w:val="single" w:sz="4" w:space="1" w:color="auto"/>
          </w:pBdr>
          <w:rPr>
            <w:b/>
            <w:bCs/>
          </w:rPr>
        </w:pPr>
        <w:r w:rsidRPr="00802217">
          <w:rPr>
            <w:b/>
            <w:bCs/>
          </w:rPr>
          <w:fldChar w:fldCharType="begin"/>
        </w:r>
        <w:r w:rsidRPr="00802217">
          <w:instrText xml:space="preserve"> REF _Ref149015985 \r \h </w:instrText>
        </w:r>
        <w:r w:rsidRPr="00802217">
          <w:rPr>
            <w:b/>
            <w:bCs/>
          </w:rPr>
        </w:r>
        <w:r w:rsidRPr="00802217">
          <w:rPr>
            <w:b/>
            <w:bCs/>
          </w:rPr>
          <w:fldChar w:fldCharType="separate"/>
        </w:r>
        <w:r>
          <w:t>7.0</w:t>
        </w:r>
        <w:r w:rsidRPr="00802217">
          <w:rPr>
            <w:b/>
            <w:bCs/>
          </w:rPr>
          <w:fldChar w:fldCharType="end"/>
        </w:r>
        <w:r w:rsidRPr="00802217">
          <w:t xml:space="preserve"> </w:t>
        </w:r>
        <w:r w:rsidRPr="00802217">
          <w:rPr>
            <w:b/>
            <w:bCs/>
            <w:caps/>
            <w:smallCaps/>
          </w:rPr>
          <w:fldChar w:fldCharType="begin"/>
        </w:r>
        <w:r w:rsidRPr="00802217">
          <w:rPr>
            <w:smallCaps/>
          </w:rPr>
          <w:instrText xml:space="preserve"> REF _Ref149015985 \h  \* MERGEFORMAT </w:instrText>
        </w:r>
        <w:r w:rsidRPr="00802217">
          <w:rPr>
            <w:b/>
            <w:bCs/>
            <w:caps/>
            <w:smallCaps/>
          </w:rPr>
        </w:r>
        <w:r w:rsidRPr="00802217">
          <w:rPr>
            <w:b/>
            <w:bCs/>
            <w:caps/>
            <w:smallCaps/>
          </w:rPr>
          <w:fldChar w:fldCharType="separate"/>
        </w:r>
        <w:r w:rsidRPr="00862CD0">
          <w:rPr>
            <w:smallCaps/>
          </w:rPr>
          <w:t>Probability and Random Variables</w:t>
        </w:r>
        <w:r w:rsidRPr="00802217">
          <w:rPr>
            <w:b/>
            <w:bCs/>
            <w:caps/>
            <w:smallCaps/>
          </w:rPr>
          <w:fldChar w:fldCharType="end"/>
        </w:r>
        <w:r w:rsidRPr="00802217">
          <w:t xml:space="preserve">                                                                                </w:t>
        </w:r>
        <w:r w:rsidRPr="00802217">
          <w:rPr>
            <w:b/>
            <w:bCs/>
          </w:rPr>
          <w:fldChar w:fldCharType="begin"/>
        </w:r>
        <w:r w:rsidRPr="00802217">
          <w:instrText xml:space="preserve"> PAGE   \* MERGEFORMAT </w:instrText>
        </w:r>
        <w:r w:rsidRPr="00802217">
          <w:rPr>
            <w:b/>
            <w:bCs/>
          </w:rPr>
          <w:fldChar w:fldCharType="separate"/>
        </w:r>
        <w:r w:rsidRPr="00802217">
          <w:rPr>
            <w:noProof/>
          </w:rPr>
          <w:t>2</w:t>
        </w:r>
        <w:r w:rsidRPr="00802217">
          <w:rPr>
            <w:b/>
            <w:bCs/>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61CCE" w:rsidRDefault="00561C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B1AF6A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450B8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00C121D7"/>
    <w:multiLevelType w:val="multilevel"/>
    <w:tmpl w:val="E07699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01193E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016C445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0249635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040B3E36"/>
    <w:multiLevelType w:val="multilevel"/>
    <w:tmpl w:val="B67AFC1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04986B9F"/>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04F14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50C5A97"/>
    <w:multiLevelType w:val="multilevel"/>
    <w:tmpl w:val="45DC96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05B04FE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06C42FDF"/>
    <w:multiLevelType w:val="hybridMultilevel"/>
    <w:tmpl w:val="63181D62"/>
    <w:lvl w:ilvl="0" w:tplc="04090011">
      <w:start w:val="1"/>
      <w:numFmt w:val="decimal"/>
      <w:lvlText w:val="%1)"/>
      <w:lvlJc w:val="left"/>
      <w:pPr>
        <w:tabs>
          <w:tab w:val="num" w:pos="720"/>
        </w:tabs>
        <w:ind w:left="720" w:hanging="360"/>
      </w:pPr>
      <w:rPr>
        <w:rFonts w:hint="default"/>
      </w:rPr>
    </w:lvl>
    <w:lvl w:ilvl="1" w:tplc="70A6EB52">
      <w:start w:val="1"/>
      <w:numFmt w:val="decimal"/>
      <w:lvlText w:val="%2)"/>
      <w:lvlJc w:val="left"/>
      <w:pPr>
        <w:tabs>
          <w:tab w:val="num" w:pos="360"/>
        </w:tabs>
        <w:ind w:left="-1080" w:firstLine="108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07381A42"/>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3" w15:restartNumberingAfterBreak="0">
    <w:nsid w:val="07700FAC"/>
    <w:multiLevelType w:val="multilevel"/>
    <w:tmpl w:val="EF8203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 w15:restartNumberingAfterBreak="0">
    <w:nsid w:val="09022FBA"/>
    <w:multiLevelType w:val="hybridMultilevel"/>
    <w:tmpl w:val="51DCDEBC"/>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09967110"/>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09A40883"/>
    <w:multiLevelType w:val="multilevel"/>
    <w:tmpl w:val="7B78323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09B768B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 w15:restartNumberingAfterBreak="0">
    <w:nsid w:val="0B3F10AC"/>
    <w:multiLevelType w:val="multilevel"/>
    <w:tmpl w:val="88B037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 w15:restartNumberingAfterBreak="0">
    <w:nsid w:val="0C7771E1"/>
    <w:multiLevelType w:val="multilevel"/>
    <w:tmpl w:val="357A0C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 w15:restartNumberingAfterBreak="0">
    <w:nsid w:val="0C9E2A91"/>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0CC809A0"/>
    <w:multiLevelType w:val="hybridMultilevel"/>
    <w:tmpl w:val="EE387A66"/>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2" w15:restartNumberingAfterBreak="0">
    <w:nsid w:val="0D05285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 w15:restartNumberingAfterBreak="0">
    <w:nsid w:val="0D2D385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 w15:restartNumberingAfterBreak="0">
    <w:nsid w:val="0D4F35E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 w15:restartNumberingAfterBreak="0">
    <w:nsid w:val="0DC85A3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6" w15:restartNumberingAfterBreak="0">
    <w:nsid w:val="0DC903D4"/>
    <w:multiLevelType w:val="multilevel"/>
    <w:tmpl w:val="0A4089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7" w15:restartNumberingAfterBreak="0">
    <w:nsid w:val="0E4B72E4"/>
    <w:multiLevelType w:val="multilevel"/>
    <w:tmpl w:val="C778DD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0E6F597F"/>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0E71334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0E934A7C"/>
    <w:multiLevelType w:val="multilevel"/>
    <w:tmpl w:val="5E4C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11354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0FCA741E"/>
    <w:multiLevelType w:val="hybridMultilevel"/>
    <w:tmpl w:val="F0B2A154"/>
    <w:lvl w:ilvl="0" w:tplc="8F5AE59C">
      <w:start w:val="1"/>
      <w:numFmt w:val="lowerLetter"/>
      <w:lvlText w:val="(%1)"/>
      <w:lvlJc w:val="left"/>
      <w:pPr>
        <w:tabs>
          <w:tab w:val="num" w:pos="720"/>
        </w:tabs>
        <w:ind w:left="720" w:hanging="360"/>
      </w:pPr>
      <w:rPr>
        <w:rFonts w:hint="default"/>
        <w:i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104C54BC"/>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4" w15:restartNumberingAfterBreak="0">
    <w:nsid w:val="10C21851"/>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5" w15:restartNumberingAfterBreak="0">
    <w:nsid w:val="10E26D6B"/>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6" w15:restartNumberingAfterBreak="0">
    <w:nsid w:val="11354556"/>
    <w:multiLevelType w:val="multilevel"/>
    <w:tmpl w:val="8E168E2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7" w15:restartNumberingAfterBreak="0">
    <w:nsid w:val="120B740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8" w15:restartNumberingAfterBreak="0">
    <w:nsid w:val="12D5243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9" w15:restartNumberingAfterBreak="0">
    <w:nsid w:val="136F2B40"/>
    <w:multiLevelType w:val="multilevel"/>
    <w:tmpl w:val="FB7A15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0" w15:restartNumberingAfterBreak="0">
    <w:nsid w:val="13D1611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1" w15:restartNumberingAfterBreak="0">
    <w:nsid w:val="143A2EC2"/>
    <w:multiLevelType w:val="multilevel"/>
    <w:tmpl w:val="F77C06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2" w15:restartNumberingAfterBreak="0">
    <w:nsid w:val="145A6D21"/>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15075B21"/>
    <w:multiLevelType w:val="hybridMultilevel"/>
    <w:tmpl w:val="2D7447DA"/>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4" w15:restartNumberingAfterBreak="0">
    <w:nsid w:val="16EA488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5"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6" w15:restartNumberingAfterBreak="0">
    <w:nsid w:val="18453431"/>
    <w:multiLevelType w:val="multilevel"/>
    <w:tmpl w:val="F3E6767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7" w15:restartNumberingAfterBreak="0">
    <w:nsid w:val="18CF773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8" w15:restartNumberingAfterBreak="0">
    <w:nsid w:val="1AC7023F"/>
    <w:multiLevelType w:val="multilevel"/>
    <w:tmpl w:val="BA2CC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9" w15:restartNumberingAfterBreak="0">
    <w:nsid w:val="1BEA065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1C466892"/>
    <w:multiLevelType w:val="multilevel"/>
    <w:tmpl w:val="11C61C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1" w15:restartNumberingAfterBreak="0">
    <w:nsid w:val="1C7F67C0"/>
    <w:multiLevelType w:val="hybridMultilevel"/>
    <w:tmpl w:val="1CCE6BBA"/>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52" w15:restartNumberingAfterBreak="0">
    <w:nsid w:val="1CB041C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3" w15:restartNumberingAfterBreak="0">
    <w:nsid w:val="1D4D4CA5"/>
    <w:multiLevelType w:val="hybridMultilevel"/>
    <w:tmpl w:val="F1166598"/>
    <w:lvl w:ilvl="0" w:tplc="AD62B052">
      <w:start w:val="1"/>
      <w:numFmt w:val="decimal"/>
      <w:lvlText w:val="%1."/>
      <w:lvlJc w:val="left"/>
      <w:pPr>
        <w:tabs>
          <w:tab w:val="num" w:pos="720"/>
        </w:tabs>
        <w:ind w:left="720" w:hanging="360"/>
      </w:pPr>
      <w:rPr>
        <w:b w:val="0"/>
        <w:bCs w:val="0"/>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54" w15:restartNumberingAfterBreak="0">
    <w:nsid w:val="1D98187A"/>
    <w:multiLevelType w:val="multilevel"/>
    <w:tmpl w:val="8E1C5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B6049"/>
    <w:multiLevelType w:val="multilevel"/>
    <w:tmpl w:val="36CA5E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6" w15:restartNumberingAfterBreak="0">
    <w:nsid w:val="1F564F0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7" w15:restartNumberingAfterBreak="0">
    <w:nsid w:val="20384600"/>
    <w:multiLevelType w:val="multilevel"/>
    <w:tmpl w:val="56DE00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8" w15:restartNumberingAfterBreak="0">
    <w:nsid w:val="208663C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9" w15:restartNumberingAfterBreak="0">
    <w:nsid w:val="20FC271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0" w15:restartNumberingAfterBreak="0">
    <w:nsid w:val="215743E0"/>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1" w15:restartNumberingAfterBreak="0">
    <w:nsid w:val="21711359"/>
    <w:multiLevelType w:val="multilevel"/>
    <w:tmpl w:val="C89815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2" w15:restartNumberingAfterBreak="0">
    <w:nsid w:val="225122E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3" w15:restartNumberingAfterBreak="0">
    <w:nsid w:val="225C4E0F"/>
    <w:multiLevelType w:val="multilevel"/>
    <w:tmpl w:val="C70A3D48"/>
    <w:lvl w:ilvl="0">
      <w:start w:val="1"/>
      <w:numFmt w:val="upperLetter"/>
      <w:lvlText w:val="Appendix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4" w15:restartNumberingAfterBreak="0">
    <w:nsid w:val="22A96C96"/>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5" w15:restartNumberingAfterBreak="0">
    <w:nsid w:val="23147FAC"/>
    <w:multiLevelType w:val="multilevel"/>
    <w:tmpl w:val="7C6E1E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6" w15:restartNumberingAfterBreak="0">
    <w:nsid w:val="2353721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7" w15:restartNumberingAfterBreak="0">
    <w:nsid w:val="23C73CE6"/>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8" w15:restartNumberingAfterBreak="0">
    <w:nsid w:val="23E122B4"/>
    <w:multiLevelType w:val="multilevel"/>
    <w:tmpl w:val="27F8A0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9" w15:restartNumberingAfterBreak="0">
    <w:nsid w:val="23FB1EE9"/>
    <w:multiLevelType w:val="multilevel"/>
    <w:tmpl w:val="2810429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0" w15:restartNumberingAfterBreak="0">
    <w:nsid w:val="24614A3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1" w15:restartNumberingAfterBreak="0">
    <w:nsid w:val="247B2CA0"/>
    <w:multiLevelType w:val="multilevel"/>
    <w:tmpl w:val="619059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2" w15:restartNumberingAfterBreak="0">
    <w:nsid w:val="24F20A7F"/>
    <w:multiLevelType w:val="multilevel"/>
    <w:tmpl w:val="DCCAB0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3" w15:restartNumberingAfterBreak="0">
    <w:nsid w:val="252B25F9"/>
    <w:multiLevelType w:val="multilevel"/>
    <w:tmpl w:val="E2F43C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4" w15:restartNumberingAfterBreak="0">
    <w:nsid w:val="2659605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268040B8"/>
    <w:multiLevelType w:val="multilevel"/>
    <w:tmpl w:val="06CE60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6" w15:restartNumberingAfterBreak="0">
    <w:nsid w:val="273F5D8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7" w15:restartNumberingAfterBreak="0">
    <w:nsid w:val="27AE7A68"/>
    <w:multiLevelType w:val="multilevel"/>
    <w:tmpl w:val="463E3C26"/>
    <w:lvl w:ilvl="0">
      <w:start w:val="1"/>
      <w:numFmt w:val="decimal"/>
      <w:lvlText w:val="%1"/>
      <w:lvlJc w:val="left"/>
      <w:pPr>
        <w:tabs>
          <w:tab w:val="num" w:pos="720"/>
        </w:tabs>
        <w:ind w:left="720" w:hanging="432"/>
      </w:pPr>
      <w:rPr>
        <w:rFonts w:hint="default"/>
      </w:rPr>
    </w:lvl>
    <w:lvl w:ilvl="1">
      <w:start w:val="1"/>
      <w:numFmt w:val="decimal"/>
      <w:lvlText w:val="%1.%2"/>
      <w:lvlJc w:val="left"/>
      <w:pPr>
        <w:tabs>
          <w:tab w:val="num" w:pos="864"/>
        </w:tabs>
        <w:ind w:left="864" w:hanging="576"/>
      </w:pPr>
      <w:rPr>
        <w:rFonts w:hint="default"/>
      </w:rPr>
    </w:lvl>
    <w:lvl w:ilvl="2">
      <w:start w:val="1"/>
      <w:numFmt w:val="decimal"/>
      <w:lvlText w:val="%1.%2.%3"/>
      <w:lvlJc w:val="left"/>
      <w:pPr>
        <w:tabs>
          <w:tab w:val="num" w:pos="1008"/>
        </w:tabs>
        <w:ind w:left="1008" w:hanging="720"/>
      </w:pPr>
      <w:rPr>
        <w:rFonts w:hint="default"/>
      </w:rPr>
    </w:lvl>
    <w:lvl w:ilvl="3">
      <w:start w:val="1"/>
      <w:numFmt w:val="decimal"/>
      <w:lvlText w:val="%1.%2.%3.%4"/>
      <w:lvlJc w:val="left"/>
      <w:pPr>
        <w:tabs>
          <w:tab w:val="num" w:pos="1152"/>
        </w:tabs>
        <w:ind w:left="1152" w:hanging="864"/>
      </w:pPr>
      <w:rPr>
        <w:rFonts w:hint="default"/>
      </w:rPr>
    </w:lvl>
    <w:lvl w:ilvl="4">
      <w:start w:val="1"/>
      <w:numFmt w:val="decimal"/>
      <w:lvlText w:val="%1.%2.%3.%4.%5"/>
      <w:lvlJc w:val="left"/>
      <w:pPr>
        <w:tabs>
          <w:tab w:val="num" w:pos="1296"/>
        </w:tabs>
        <w:ind w:left="1296" w:hanging="1008"/>
      </w:pPr>
      <w:rPr>
        <w:rFonts w:hint="default"/>
      </w:rPr>
    </w:lvl>
    <w:lvl w:ilvl="5">
      <w:start w:val="1"/>
      <w:numFmt w:val="decimal"/>
      <w:lvlText w:val="%1.%2.%3.%4.%5.%6"/>
      <w:lvlJc w:val="left"/>
      <w:pPr>
        <w:tabs>
          <w:tab w:val="num" w:pos="1440"/>
        </w:tabs>
        <w:ind w:left="1440" w:hanging="1152"/>
      </w:pPr>
      <w:rPr>
        <w:rFonts w:hint="default"/>
      </w:rPr>
    </w:lvl>
    <w:lvl w:ilvl="6">
      <w:start w:val="1"/>
      <w:numFmt w:val="decimal"/>
      <w:lvlText w:val="%1.%2.%3.%4.%5.%6.%7"/>
      <w:lvlJc w:val="left"/>
      <w:pPr>
        <w:tabs>
          <w:tab w:val="num" w:pos="1584"/>
        </w:tabs>
        <w:ind w:left="1584" w:hanging="1296"/>
      </w:pPr>
      <w:rPr>
        <w:rFonts w:hint="default"/>
      </w:rPr>
    </w:lvl>
    <w:lvl w:ilvl="7">
      <w:start w:val="1"/>
      <w:numFmt w:val="decimal"/>
      <w:lvlText w:val="%1.%2.%3.%4.%5.%6.%7.%8"/>
      <w:lvlJc w:val="left"/>
      <w:pPr>
        <w:tabs>
          <w:tab w:val="num" w:pos="1728"/>
        </w:tabs>
        <w:ind w:left="1728" w:hanging="1440"/>
      </w:pPr>
      <w:rPr>
        <w:rFonts w:hint="default"/>
      </w:rPr>
    </w:lvl>
    <w:lvl w:ilvl="8">
      <w:start w:val="1"/>
      <w:numFmt w:val="decimal"/>
      <w:lvlText w:val="%1.%2.%3.%4.%5.%6.%7.%8.%9"/>
      <w:lvlJc w:val="left"/>
      <w:pPr>
        <w:tabs>
          <w:tab w:val="num" w:pos="1872"/>
        </w:tabs>
        <w:ind w:left="1872" w:hanging="1584"/>
      </w:pPr>
      <w:rPr>
        <w:rFonts w:hint="default"/>
      </w:rPr>
    </w:lvl>
  </w:abstractNum>
  <w:abstractNum w:abstractNumId="78" w15:restartNumberingAfterBreak="0">
    <w:nsid w:val="280923E8"/>
    <w:multiLevelType w:val="multilevel"/>
    <w:tmpl w:val="F2FC2F82"/>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9" w15:restartNumberingAfterBreak="0">
    <w:nsid w:val="282B29D0"/>
    <w:multiLevelType w:val="multilevel"/>
    <w:tmpl w:val="AEAEC6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0" w15:restartNumberingAfterBreak="0">
    <w:nsid w:val="28D10D3D"/>
    <w:multiLevelType w:val="multilevel"/>
    <w:tmpl w:val="3D9A8D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1" w15:restartNumberingAfterBreak="0">
    <w:nsid w:val="2A3B505A"/>
    <w:multiLevelType w:val="multilevel"/>
    <w:tmpl w:val="88AEE71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2" w15:restartNumberingAfterBreak="0">
    <w:nsid w:val="2B6E5E35"/>
    <w:multiLevelType w:val="multilevel"/>
    <w:tmpl w:val="E68AC48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3" w15:restartNumberingAfterBreak="0">
    <w:nsid w:val="2D721A1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4" w15:restartNumberingAfterBreak="0">
    <w:nsid w:val="2D794512"/>
    <w:multiLevelType w:val="multilevel"/>
    <w:tmpl w:val="10328A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5" w15:restartNumberingAfterBreak="0">
    <w:nsid w:val="2E470921"/>
    <w:multiLevelType w:val="hybridMultilevel"/>
    <w:tmpl w:val="F16EC78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86" w15:restartNumberingAfterBreak="0">
    <w:nsid w:val="2F6162C1"/>
    <w:multiLevelType w:val="hybridMultilevel"/>
    <w:tmpl w:val="6B8C67EE"/>
    <w:lvl w:ilvl="0" w:tplc="2BAE2F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1315D8E"/>
    <w:multiLevelType w:val="multilevel"/>
    <w:tmpl w:val="AD66C7E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8" w15:restartNumberingAfterBreak="0">
    <w:nsid w:val="314E47A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9" w15:restartNumberingAfterBreak="0">
    <w:nsid w:val="318048E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0" w15:restartNumberingAfterBreak="0">
    <w:nsid w:val="31B11DF8"/>
    <w:multiLevelType w:val="multilevel"/>
    <w:tmpl w:val="E8EADC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1" w15:restartNumberingAfterBreak="0">
    <w:nsid w:val="32A525D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2" w15:restartNumberingAfterBreak="0">
    <w:nsid w:val="330B62FC"/>
    <w:multiLevelType w:val="multilevel"/>
    <w:tmpl w:val="63D2D340"/>
    <w:lvl w:ilvl="0">
      <w:start w:val="2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3" w15:restartNumberingAfterBreak="0">
    <w:nsid w:val="331208CE"/>
    <w:multiLevelType w:val="multilevel"/>
    <w:tmpl w:val="08367E2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4" w15:restartNumberingAfterBreak="0">
    <w:nsid w:val="33EA56E2"/>
    <w:multiLevelType w:val="multilevel"/>
    <w:tmpl w:val="C52243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5" w15:restartNumberingAfterBreak="0">
    <w:nsid w:val="348053EC"/>
    <w:multiLevelType w:val="multilevel"/>
    <w:tmpl w:val="A56482F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6" w15:restartNumberingAfterBreak="0">
    <w:nsid w:val="352642D3"/>
    <w:multiLevelType w:val="multilevel"/>
    <w:tmpl w:val="CFD81F2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7" w15:restartNumberingAfterBreak="0">
    <w:nsid w:val="355B2706"/>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8" w15:restartNumberingAfterBreak="0">
    <w:nsid w:val="35680A9F"/>
    <w:multiLevelType w:val="multilevel"/>
    <w:tmpl w:val="53AC628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9" w15:restartNumberingAfterBreak="0">
    <w:nsid w:val="357C055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0" w15:restartNumberingAfterBreak="0">
    <w:nsid w:val="35E553E3"/>
    <w:multiLevelType w:val="multilevel"/>
    <w:tmpl w:val="FCC6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6453657"/>
    <w:multiLevelType w:val="multilevel"/>
    <w:tmpl w:val="CE1213F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2" w15:restartNumberingAfterBreak="0">
    <w:nsid w:val="36BE565B"/>
    <w:multiLevelType w:val="multilevel"/>
    <w:tmpl w:val="FF002BF4"/>
    <w:lvl w:ilvl="0">
      <w:start w:val="1"/>
      <w:numFmt w:val="decimal"/>
      <w:lvlText w:val="%1."/>
      <w:lvlJc w:val="left"/>
      <w:pPr>
        <w:ind w:left="360" w:hanging="36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03" w15:restartNumberingAfterBreak="0">
    <w:nsid w:val="37061A2B"/>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4" w15:restartNumberingAfterBreak="0">
    <w:nsid w:val="379E572F"/>
    <w:multiLevelType w:val="multilevel"/>
    <w:tmpl w:val="F38C04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5" w15:restartNumberingAfterBreak="0">
    <w:nsid w:val="381C492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6" w15:restartNumberingAfterBreak="0">
    <w:nsid w:val="38CA603E"/>
    <w:multiLevelType w:val="multilevel"/>
    <w:tmpl w:val="ECEEEC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7" w15:restartNumberingAfterBreak="0">
    <w:nsid w:val="38E60E9A"/>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8" w15:restartNumberingAfterBreak="0">
    <w:nsid w:val="39150B82"/>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9" w15:restartNumberingAfterBreak="0">
    <w:nsid w:val="3923342C"/>
    <w:multiLevelType w:val="multilevel"/>
    <w:tmpl w:val="785272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0" w15:restartNumberingAfterBreak="0">
    <w:nsid w:val="3AC00E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1" w15:restartNumberingAfterBreak="0">
    <w:nsid w:val="3B056521"/>
    <w:multiLevelType w:val="multilevel"/>
    <w:tmpl w:val="CDA02A4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2" w15:restartNumberingAfterBreak="0">
    <w:nsid w:val="3B1A0F23"/>
    <w:multiLevelType w:val="multilevel"/>
    <w:tmpl w:val="50E27248"/>
    <w:styleLink w:val="CurrentList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3" w15:restartNumberingAfterBreak="0">
    <w:nsid w:val="3B415D6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4" w15:restartNumberingAfterBreak="0">
    <w:nsid w:val="3C4322C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5" w15:restartNumberingAfterBreak="0">
    <w:nsid w:val="3CDB6CBB"/>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6" w15:restartNumberingAfterBreak="0">
    <w:nsid w:val="3D494915"/>
    <w:multiLevelType w:val="multilevel"/>
    <w:tmpl w:val="C11020C6"/>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7" w15:restartNumberingAfterBreak="0">
    <w:nsid w:val="3D6F193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8" w15:restartNumberingAfterBreak="0">
    <w:nsid w:val="3DB91F03"/>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9" w15:restartNumberingAfterBreak="0">
    <w:nsid w:val="3E115B56"/>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3F6A0F37"/>
    <w:multiLevelType w:val="multilevel"/>
    <w:tmpl w:val="C792E8D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1" w15:restartNumberingAfterBreak="0">
    <w:nsid w:val="3FB53FB1"/>
    <w:multiLevelType w:val="hybridMultilevel"/>
    <w:tmpl w:val="FC46D2C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22" w15:restartNumberingAfterBreak="0">
    <w:nsid w:val="3FDC2076"/>
    <w:multiLevelType w:val="multilevel"/>
    <w:tmpl w:val="E75A2F6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3" w15:restartNumberingAfterBreak="0">
    <w:nsid w:val="400004F0"/>
    <w:multiLevelType w:val="hybridMultilevel"/>
    <w:tmpl w:val="107475B6"/>
    <w:lvl w:ilvl="0" w:tplc="12B067E0">
      <w:start w:val="1"/>
      <w:numFmt w:val="upperLetter"/>
      <w:lvlText w:val="Appendix %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4" w15:restartNumberingAfterBreak="0">
    <w:nsid w:val="41441920"/>
    <w:multiLevelType w:val="multilevel"/>
    <w:tmpl w:val="21E4A36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5" w15:restartNumberingAfterBreak="0">
    <w:nsid w:val="427E27D9"/>
    <w:multiLevelType w:val="multilevel"/>
    <w:tmpl w:val="CEDED41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6" w15:restartNumberingAfterBreak="0">
    <w:nsid w:val="44633DCB"/>
    <w:multiLevelType w:val="multilevel"/>
    <w:tmpl w:val="B4CEAF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7" w15:restartNumberingAfterBreak="0">
    <w:nsid w:val="446469A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8" w15:restartNumberingAfterBreak="0">
    <w:nsid w:val="4555159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9" w15:restartNumberingAfterBreak="0">
    <w:nsid w:val="458538DE"/>
    <w:multiLevelType w:val="multilevel"/>
    <w:tmpl w:val="93E8C8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0" w15:restartNumberingAfterBreak="0">
    <w:nsid w:val="465F7C60"/>
    <w:multiLevelType w:val="multilevel"/>
    <w:tmpl w:val="8BEAFF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1" w15:restartNumberingAfterBreak="0">
    <w:nsid w:val="47A72808"/>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2" w15:restartNumberingAfterBreak="0">
    <w:nsid w:val="47BF37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3" w15:restartNumberingAfterBreak="0">
    <w:nsid w:val="47E72FFA"/>
    <w:multiLevelType w:val="hybridMultilevel"/>
    <w:tmpl w:val="82FC7BBA"/>
    <w:lvl w:ilvl="0" w:tplc="00110409">
      <w:start w:val="1"/>
      <w:numFmt w:val="decimal"/>
      <w:lvlText w:val="%1)"/>
      <w:lvlJc w:val="left"/>
      <w:pPr>
        <w:tabs>
          <w:tab w:val="num" w:pos="720"/>
        </w:tabs>
        <w:ind w:left="720" w:hanging="360"/>
      </w:pPr>
      <w:rPr>
        <w:rFonts w:hint="default"/>
      </w:r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4" w15:restartNumberingAfterBreak="0">
    <w:nsid w:val="483717DC"/>
    <w:multiLevelType w:val="multilevel"/>
    <w:tmpl w:val="05BE865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5" w15:restartNumberingAfterBreak="0">
    <w:nsid w:val="487855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36" w15:restartNumberingAfterBreak="0">
    <w:nsid w:val="48E07269"/>
    <w:multiLevelType w:val="multilevel"/>
    <w:tmpl w:val="043E17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7" w15:restartNumberingAfterBreak="0">
    <w:nsid w:val="490A3C52"/>
    <w:multiLevelType w:val="multilevel"/>
    <w:tmpl w:val="D1F8955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8" w15:restartNumberingAfterBreak="0">
    <w:nsid w:val="491D2154"/>
    <w:multiLevelType w:val="hybridMultilevel"/>
    <w:tmpl w:val="77848766"/>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39" w15:restartNumberingAfterBreak="0">
    <w:nsid w:val="4922677C"/>
    <w:multiLevelType w:val="multilevel"/>
    <w:tmpl w:val="77767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0" w15:restartNumberingAfterBreak="0">
    <w:nsid w:val="49307D5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1" w15:restartNumberingAfterBreak="0">
    <w:nsid w:val="49795CB4"/>
    <w:multiLevelType w:val="multilevel"/>
    <w:tmpl w:val="46AC97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42" w15:restartNumberingAfterBreak="0">
    <w:nsid w:val="49B97D2C"/>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3" w15:restartNumberingAfterBreak="0">
    <w:nsid w:val="49D81A0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4" w15:restartNumberingAfterBreak="0">
    <w:nsid w:val="4A36331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5" w15:restartNumberingAfterBreak="0">
    <w:nsid w:val="4A3C1E5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6" w15:restartNumberingAfterBreak="0">
    <w:nsid w:val="4AA13F73"/>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7" w15:restartNumberingAfterBreak="0">
    <w:nsid w:val="4BCD363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8" w15:restartNumberingAfterBreak="0">
    <w:nsid w:val="4C911B7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49" w15:restartNumberingAfterBreak="0">
    <w:nsid w:val="4D4F1B81"/>
    <w:multiLevelType w:val="hybridMultilevel"/>
    <w:tmpl w:val="0E7C2AA0"/>
    <w:lvl w:ilvl="0" w:tplc="07F6ABB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15:restartNumberingAfterBreak="0">
    <w:nsid w:val="4D615407"/>
    <w:multiLevelType w:val="multilevel"/>
    <w:tmpl w:val="949A46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1" w15:restartNumberingAfterBreak="0">
    <w:nsid w:val="4DEC2163"/>
    <w:multiLevelType w:val="multilevel"/>
    <w:tmpl w:val="255C7D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2" w15:restartNumberingAfterBreak="0">
    <w:nsid w:val="4DED53F4"/>
    <w:multiLevelType w:val="hybridMultilevel"/>
    <w:tmpl w:val="0C4E8084"/>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153" w15:restartNumberingAfterBreak="0">
    <w:nsid w:val="4F74686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4" w15:restartNumberingAfterBreak="0">
    <w:nsid w:val="4FCE618B"/>
    <w:multiLevelType w:val="multilevel"/>
    <w:tmpl w:val="DEE215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5" w15:restartNumberingAfterBreak="0">
    <w:nsid w:val="50005EA5"/>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6" w15:restartNumberingAfterBreak="0">
    <w:nsid w:val="50493F7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7" w15:restartNumberingAfterBreak="0">
    <w:nsid w:val="50E9328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8" w15:restartNumberingAfterBreak="0">
    <w:nsid w:val="510314F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59" w15:restartNumberingAfterBreak="0">
    <w:nsid w:val="51560C75"/>
    <w:multiLevelType w:val="hybridMultilevel"/>
    <w:tmpl w:val="1662317E"/>
    <w:lvl w:ilvl="0" w:tplc="0409000F">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160" w15:restartNumberingAfterBreak="0">
    <w:nsid w:val="520671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1" w15:restartNumberingAfterBreak="0">
    <w:nsid w:val="521D5AF7"/>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2" w15:restartNumberingAfterBreak="0">
    <w:nsid w:val="5231783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3" w15:restartNumberingAfterBreak="0">
    <w:nsid w:val="52B64942"/>
    <w:multiLevelType w:val="hybridMultilevel"/>
    <w:tmpl w:val="618C8B5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52FB1D11"/>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5" w15:restartNumberingAfterBreak="0">
    <w:nsid w:val="54532B4E"/>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6" w15:restartNumberingAfterBreak="0">
    <w:nsid w:val="545D3A07"/>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7" w15:restartNumberingAfterBreak="0">
    <w:nsid w:val="54D959A0"/>
    <w:multiLevelType w:val="multilevel"/>
    <w:tmpl w:val="19BEE55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8" w15:restartNumberingAfterBreak="0">
    <w:nsid w:val="55197701"/>
    <w:multiLevelType w:val="multilevel"/>
    <w:tmpl w:val="6FF0B82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9" w15:restartNumberingAfterBreak="0">
    <w:nsid w:val="55F31C19"/>
    <w:multiLevelType w:val="multilevel"/>
    <w:tmpl w:val="2380564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0" w15:restartNumberingAfterBreak="0">
    <w:nsid w:val="55F42859"/>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1" w15:restartNumberingAfterBreak="0">
    <w:nsid w:val="566B218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2" w15:restartNumberingAfterBreak="0">
    <w:nsid w:val="567B6445"/>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3" w15:restartNumberingAfterBreak="0">
    <w:nsid w:val="575773BC"/>
    <w:multiLevelType w:val="multilevel"/>
    <w:tmpl w:val="7E64675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4" w15:restartNumberingAfterBreak="0">
    <w:nsid w:val="58143DAD"/>
    <w:multiLevelType w:val="multilevel"/>
    <w:tmpl w:val="CA022F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5" w15:restartNumberingAfterBreak="0">
    <w:nsid w:val="581B3B06"/>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6" w15:restartNumberingAfterBreak="0">
    <w:nsid w:val="5856253F"/>
    <w:multiLevelType w:val="multilevel"/>
    <w:tmpl w:val="27B806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7" w15:restartNumberingAfterBreak="0">
    <w:nsid w:val="58AE4F72"/>
    <w:multiLevelType w:val="multilevel"/>
    <w:tmpl w:val="605C0A0C"/>
    <w:lvl w:ilvl="0">
      <w:start w:val="3"/>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8" w15:restartNumberingAfterBreak="0">
    <w:nsid w:val="58EE62FC"/>
    <w:multiLevelType w:val="multilevel"/>
    <w:tmpl w:val="64688AA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9" w15:restartNumberingAfterBreak="0">
    <w:nsid w:val="59640D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0" w15:restartNumberingAfterBreak="0">
    <w:nsid w:val="59A300DC"/>
    <w:multiLevelType w:val="multilevel"/>
    <w:tmpl w:val="3FCCC8E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1" w15:restartNumberingAfterBreak="0">
    <w:nsid w:val="5A647347"/>
    <w:multiLevelType w:val="multilevel"/>
    <w:tmpl w:val="E7346DA0"/>
    <w:lvl w:ilvl="0">
      <w:start w:val="7"/>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2" w15:restartNumberingAfterBreak="0">
    <w:nsid w:val="5A7B78D1"/>
    <w:multiLevelType w:val="multilevel"/>
    <w:tmpl w:val="369E98B4"/>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3" w15:restartNumberingAfterBreak="0">
    <w:nsid w:val="5A9259B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4" w15:restartNumberingAfterBreak="0">
    <w:nsid w:val="5C5F0119"/>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85" w15:restartNumberingAfterBreak="0">
    <w:nsid w:val="5CD23343"/>
    <w:multiLevelType w:val="multilevel"/>
    <w:tmpl w:val="81C629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6" w15:restartNumberingAfterBreak="0">
    <w:nsid w:val="5CFD2EF4"/>
    <w:multiLevelType w:val="hybridMultilevel"/>
    <w:tmpl w:val="2780A2B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5D3044DC"/>
    <w:multiLevelType w:val="hybridMultilevel"/>
    <w:tmpl w:val="B298E308"/>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88" w15:restartNumberingAfterBreak="0">
    <w:nsid w:val="5E3B54B7"/>
    <w:multiLevelType w:val="hybridMultilevel"/>
    <w:tmpl w:val="F296E38C"/>
    <w:lvl w:ilvl="0" w:tplc="000F0409">
      <w:start w:val="1"/>
      <w:numFmt w:val="decimal"/>
      <w:lvlText w:val="%1."/>
      <w:lvlJc w:val="left"/>
      <w:pPr>
        <w:tabs>
          <w:tab w:val="num" w:pos="360"/>
        </w:tabs>
        <w:ind w:left="360" w:hanging="360"/>
      </w:pPr>
      <w:rPr>
        <w:rFonts w:hint="default"/>
      </w:rPr>
    </w:lvl>
    <w:lvl w:ilvl="1" w:tplc="00190409">
      <w:start w:val="1"/>
      <w:numFmt w:val="lowerLetter"/>
      <w:lvlText w:val="%2."/>
      <w:lvlJc w:val="left"/>
      <w:pPr>
        <w:tabs>
          <w:tab w:val="num" w:pos="1080"/>
        </w:tabs>
        <w:ind w:left="1080" w:hanging="360"/>
      </w:pPr>
    </w:lvl>
    <w:lvl w:ilvl="2" w:tplc="001B0409">
      <w:start w:val="1"/>
      <w:numFmt w:val="lowerRoman"/>
      <w:lvlText w:val="%3."/>
      <w:lvlJc w:val="right"/>
      <w:pPr>
        <w:tabs>
          <w:tab w:val="num" w:pos="1800"/>
        </w:tabs>
        <w:ind w:left="1800" w:hanging="180"/>
      </w:pPr>
    </w:lvl>
    <w:lvl w:ilvl="3" w:tplc="000F0409">
      <w:start w:val="1"/>
      <w:numFmt w:val="decimal"/>
      <w:lvlText w:val="%4."/>
      <w:lvlJc w:val="left"/>
      <w:pPr>
        <w:tabs>
          <w:tab w:val="num" w:pos="2520"/>
        </w:tabs>
        <w:ind w:left="2520" w:hanging="360"/>
      </w:pPr>
    </w:lvl>
    <w:lvl w:ilvl="4" w:tplc="00190409">
      <w:start w:val="1"/>
      <w:numFmt w:val="lowerLetter"/>
      <w:lvlText w:val="%5."/>
      <w:lvlJc w:val="left"/>
      <w:pPr>
        <w:tabs>
          <w:tab w:val="num" w:pos="3240"/>
        </w:tabs>
        <w:ind w:left="3240" w:hanging="360"/>
      </w:pPr>
    </w:lvl>
    <w:lvl w:ilvl="5" w:tplc="001B0409">
      <w:start w:val="1"/>
      <w:numFmt w:val="lowerRoman"/>
      <w:lvlText w:val="%6."/>
      <w:lvlJc w:val="right"/>
      <w:pPr>
        <w:tabs>
          <w:tab w:val="num" w:pos="3960"/>
        </w:tabs>
        <w:ind w:left="3960" w:hanging="180"/>
      </w:pPr>
    </w:lvl>
    <w:lvl w:ilvl="6" w:tplc="000F0409">
      <w:start w:val="1"/>
      <w:numFmt w:val="decimal"/>
      <w:lvlText w:val="%7."/>
      <w:lvlJc w:val="left"/>
      <w:pPr>
        <w:tabs>
          <w:tab w:val="num" w:pos="4680"/>
        </w:tabs>
        <w:ind w:left="4680" w:hanging="360"/>
      </w:pPr>
    </w:lvl>
    <w:lvl w:ilvl="7" w:tplc="00190409">
      <w:start w:val="1"/>
      <w:numFmt w:val="lowerLetter"/>
      <w:lvlText w:val="%8."/>
      <w:lvlJc w:val="left"/>
      <w:pPr>
        <w:tabs>
          <w:tab w:val="num" w:pos="5400"/>
        </w:tabs>
        <w:ind w:left="5400" w:hanging="360"/>
      </w:pPr>
    </w:lvl>
    <w:lvl w:ilvl="8" w:tplc="001B0409">
      <w:start w:val="1"/>
      <w:numFmt w:val="lowerRoman"/>
      <w:lvlText w:val="%9."/>
      <w:lvlJc w:val="right"/>
      <w:pPr>
        <w:tabs>
          <w:tab w:val="num" w:pos="6120"/>
        </w:tabs>
        <w:ind w:left="6120" w:hanging="180"/>
      </w:pPr>
    </w:lvl>
  </w:abstractNum>
  <w:abstractNum w:abstractNumId="189" w15:restartNumberingAfterBreak="0">
    <w:nsid w:val="5E4D0C57"/>
    <w:multiLevelType w:val="multilevel"/>
    <w:tmpl w:val="2140DF9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0" w15:restartNumberingAfterBreak="0">
    <w:nsid w:val="5F1B499F"/>
    <w:multiLevelType w:val="multilevel"/>
    <w:tmpl w:val="438A86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1" w15:restartNumberingAfterBreak="0">
    <w:nsid w:val="5F341C93"/>
    <w:multiLevelType w:val="multilevel"/>
    <w:tmpl w:val="B414FA0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2" w15:restartNumberingAfterBreak="0">
    <w:nsid w:val="5F3545AB"/>
    <w:multiLevelType w:val="multilevel"/>
    <w:tmpl w:val="0750F68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3" w15:restartNumberingAfterBreak="0">
    <w:nsid w:val="5FC376CD"/>
    <w:multiLevelType w:val="multilevel"/>
    <w:tmpl w:val="E9FE3B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4" w15:restartNumberingAfterBreak="0">
    <w:nsid w:val="6037775C"/>
    <w:multiLevelType w:val="multilevel"/>
    <w:tmpl w:val="04090023"/>
    <w:lvl w:ilvl="0">
      <w:start w:val="1"/>
      <w:numFmt w:val="upperRoman"/>
      <w:lvlText w:val="Article %1."/>
      <w:lvlJc w:val="left"/>
      <w:pPr>
        <w:ind w:left="0" w:firstLine="0"/>
      </w:pPr>
      <w:rPr>
        <w:rFonts w:hint="default"/>
      </w:rPr>
    </w:lvl>
    <w:lvl w:ilvl="1">
      <w:start w:val="1"/>
      <w:numFmt w:val="decimalZero"/>
      <w:isLgl/>
      <w:lvlText w:val="Section %1.%2"/>
      <w:lvlJc w:val="left"/>
      <w:pPr>
        <w:ind w:left="0" w:firstLine="0"/>
      </w:pPr>
      <w:rPr>
        <w:rFonts w:hint="default"/>
      </w:rPr>
    </w:lvl>
    <w:lvl w:ilvl="2">
      <w:start w:val="1"/>
      <w:numFmt w:val="lowerLetter"/>
      <w:lvlText w:val="(%3)"/>
      <w:lvlJc w:val="left"/>
      <w:pPr>
        <w:ind w:left="720" w:hanging="432"/>
      </w:pPr>
      <w:rPr>
        <w:rFonts w:hint="default"/>
      </w:rPr>
    </w:lvl>
    <w:lvl w:ilvl="3">
      <w:start w:val="1"/>
      <w:numFmt w:val="lowerRoman"/>
      <w:lvlText w:val="(%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195" w15:restartNumberingAfterBreak="0">
    <w:nsid w:val="61221627"/>
    <w:multiLevelType w:val="hybridMultilevel"/>
    <w:tmpl w:val="8EFAA5B6"/>
    <w:lvl w:ilvl="0" w:tplc="FFFFFFFF">
      <w:start w:val="1"/>
      <w:numFmt w:val="decimal"/>
      <w:lvlText w:val="%1)"/>
      <w:lvlJc w:val="left"/>
      <w:pPr>
        <w:tabs>
          <w:tab w:val="num" w:pos="720"/>
        </w:tabs>
        <w:ind w:left="720" w:hanging="360"/>
      </w:pPr>
      <w:rPr>
        <w:rFonts w:hint="default"/>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96" w15:restartNumberingAfterBreak="0">
    <w:nsid w:val="614A26AC"/>
    <w:multiLevelType w:val="multilevel"/>
    <w:tmpl w:val="9F74ACB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7" w15:restartNumberingAfterBreak="0">
    <w:nsid w:val="61CC1533"/>
    <w:multiLevelType w:val="hybridMultilevel"/>
    <w:tmpl w:val="A9A6B6C4"/>
    <w:lvl w:ilvl="0" w:tplc="47A0212A">
      <w:start w:val="1"/>
      <w:numFmt w:val="decimal"/>
      <w:lvlText w:val="[%1]"/>
      <w:lvlJc w:val="left"/>
      <w:pPr>
        <w:tabs>
          <w:tab w:val="num" w:pos="720"/>
        </w:tabs>
        <w:ind w:left="720" w:hanging="360"/>
      </w:pPr>
      <w:rPr>
        <w:rFonts w:hint="default"/>
      </w:rPr>
    </w:lvl>
    <w:lvl w:ilvl="1" w:tplc="182837F2">
      <w:start w:val="1"/>
      <w:numFmt w:val="upp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8" w15:restartNumberingAfterBreak="0">
    <w:nsid w:val="62465925"/>
    <w:multiLevelType w:val="multilevel"/>
    <w:tmpl w:val="4232F2D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99" w15:restartNumberingAfterBreak="0">
    <w:nsid w:val="627024B0"/>
    <w:multiLevelType w:val="multilevel"/>
    <w:tmpl w:val="5B844CA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0" w15:restartNumberingAfterBreak="0">
    <w:nsid w:val="633E0CEB"/>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1" w15:restartNumberingAfterBreak="0">
    <w:nsid w:val="63645085"/>
    <w:multiLevelType w:val="multilevel"/>
    <w:tmpl w:val="8FC858C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2" w15:restartNumberingAfterBreak="0">
    <w:nsid w:val="63724882"/>
    <w:multiLevelType w:val="hybridMultilevel"/>
    <w:tmpl w:val="84F42E60"/>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3" w15:restartNumberingAfterBreak="0">
    <w:nsid w:val="637C692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4" w15:restartNumberingAfterBreak="0">
    <w:nsid w:val="63D82EC8"/>
    <w:multiLevelType w:val="multilevel"/>
    <w:tmpl w:val="E6F6FEF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5" w15:restartNumberingAfterBreak="0">
    <w:nsid w:val="63E9350A"/>
    <w:multiLevelType w:val="multilevel"/>
    <w:tmpl w:val="FED25DC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6" w15:restartNumberingAfterBreak="0">
    <w:nsid w:val="64513C53"/>
    <w:multiLevelType w:val="multilevel"/>
    <w:tmpl w:val="F47038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7" w15:restartNumberingAfterBreak="0">
    <w:nsid w:val="64816FF6"/>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8" w15:restartNumberingAfterBreak="0">
    <w:nsid w:val="649D1FCB"/>
    <w:multiLevelType w:val="multilevel"/>
    <w:tmpl w:val="E2CEA24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09" w15:restartNumberingAfterBreak="0">
    <w:nsid w:val="64CC2065"/>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0" w15:restartNumberingAfterBreak="0">
    <w:nsid w:val="6515337D"/>
    <w:multiLevelType w:val="multilevel"/>
    <w:tmpl w:val="0C1839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1" w15:restartNumberingAfterBreak="0">
    <w:nsid w:val="653B4C8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2" w15:restartNumberingAfterBreak="0">
    <w:nsid w:val="664D68EB"/>
    <w:multiLevelType w:val="multilevel"/>
    <w:tmpl w:val="9AE83EA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13" w15:restartNumberingAfterBreak="0">
    <w:nsid w:val="66865E59"/>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4" w15:restartNumberingAfterBreak="0">
    <w:nsid w:val="66E64468"/>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5" w15:restartNumberingAfterBreak="0">
    <w:nsid w:val="67A31A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6" w15:restartNumberingAfterBreak="0">
    <w:nsid w:val="6807334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7" w15:restartNumberingAfterBreak="0">
    <w:nsid w:val="686A7532"/>
    <w:multiLevelType w:val="hybridMultilevel"/>
    <w:tmpl w:val="A1B0444C"/>
    <w:lvl w:ilvl="0" w:tplc="00010409">
      <w:start w:val="1"/>
      <w:numFmt w:val="bullet"/>
      <w:lvlText w:val=""/>
      <w:lvlJc w:val="left"/>
      <w:pPr>
        <w:tabs>
          <w:tab w:val="num" w:pos="720"/>
        </w:tabs>
        <w:ind w:left="720" w:hanging="360"/>
      </w:pPr>
      <w:rPr>
        <w:rFonts w:ascii="Symbol" w:hAnsi="Symbol" w:cs="Symbol" w:hint="default"/>
      </w:rPr>
    </w:lvl>
    <w:lvl w:ilvl="1" w:tplc="00030409">
      <w:start w:val="1"/>
      <w:numFmt w:val="bullet"/>
      <w:lvlText w:val="o"/>
      <w:lvlJc w:val="left"/>
      <w:pPr>
        <w:tabs>
          <w:tab w:val="num" w:pos="1440"/>
        </w:tabs>
        <w:ind w:left="1440" w:hanging="360"/>
      </w:pPr>
      <w:rPr>
        <w:rFonts w:ascii="Courier New" w:hAnsi="Courier New" w:cs="Courier New" w:hint="default"/>
      </w:rPr>
    </w:lvl>
    <w:lvl w:ilvl="2" w:tplc="00050409">
      <w:start w:val="1"/>
      <w:numFmt w:val="bullet"/>
      <w:lvlText w:val=""/>
      <w:lvlJc w:val="left"/>
      <w:pPr>
        <w:tabs>
          <w:tab w:val="num" w:pos="2160"/>
        </w:tabs>
        <w:ind w:left="2160" w:hanging="360"/>
      </w:pPr>
      <w:rPr>
        <w:rFonts w:ascii="Wingdings" w:hAnsi="Wingdings" w:cs="Wingdings" w:hint="default"/>
      </w:rPr>
    </w:lvl>
    <w:lvl w:ilvl="3" w:tplc="00010409">
      <w:start w:val="1"/>
      <w:numFmt w:val="bullet"/>
      <w:lvlText w:val=""/>
      <w:lvlJc w:val="left"/>
      <w:pPr>
        <w:tabs>
          <w:tab w:val="num" w:pos="2880"/>
        </w:tabs>
        <w:ind w:left="2880" w:hanging="360"/>
      </w:pPr>
      <w:rPr>
        <w:rFonts w:ascii="Symbol" w:hAnsi="Symbol" w:cs="Symbol" w:hint="default"/>
      </w:rPr>
    </w:lvl>
    <w:lvl w:ilvl="4" w:tplc="00030409">
      <w:start w:val="1"/>
      <w:numFmt w:val="bullet"/>
      <w:lvlText w:val="o"/>
      <w:lvlJc w:val="left"/>
      <w:pPr>
        <w:tabs>
          <w:tab w:val="num" w:pos="3600"/>
        </w:tabs>
        <w:ind w:left="3600" w:hanging="360"/>
      </w:pPr>
      <w:rPr>
        <w:rFonts w:ascii="Courier New" w:hAnsi="Courier New" w:cs="Courier New" w:hint="default"/>
      </w:rPr>
    </w:lvl>
    <w:lvl w:ilvl="5" w:tplc="00050409">
      <w:start w:val="1"/>
      <w:numFmt w:val="bullet"/>
      <w:lvlText w:val=""/>
      <w:lvlJc w:val="left"/>
      <w:pPr>
        <w:tabs>
          <w:tab w:val="num" w:pos="4320"/>
        </w:tabs>
        <w:ind w:left="4320" w:hanging="360"/>
      </w:pPr>
      <w:rPr>
        <w:rFonts w:ascii="Wingdings" w:hAnsi="Wingdings" w:cs="Wingdings" w:hint="default"/>
      </w:rPr>
    </w:lvl>
    <w:lvl w:ilvl="6" w:tplc="00010409">
      <w:start w:val="1"/>
      <w:numFmt w:val="bullet"/>
      <w:lvlText w:val=""/>
      <w:lvlJc w:val="left"/>
      <w:pPr>
        <w:tabs>
          <w:tab w:val="num" w:pos="5040"/>
        </w:tabs>
        <w:ind w:left="5040" w:hanging="360"/>
      </w:pPr>
      <w:rPr>
        <w:rFonts w:ascii="Symbol" w:hAnsi="Symbol" w:cs="Symbol" w:hint="default"/>
      </w:rPr>
    </w:lvl>
    <w:lvl w:ilvl="7" w:tplc="00030409">
      <w:start w:val="1"/>
      <w:numFmt w:val="bullet"/>
      <w:lvlText w:val="o"/>
      <w:lvlJc w:val="left"/>
      <w:pPr>
        <w:tabs>
          <w:tab w:val="num" w:pos="5760"/>
        </w:tabs>
        <w:ind w:left="5760" w:hanging="360"/>
      </w:pPr>
      <w:rPr>
        <w:rFonts w:ascii="Courier New" w:hAnsi="Courier New" w:cs="Courier New" w:hint="default"/>
      </w:rPr>
    </w:lvl>
    <w:lvl w:ilvl="8" w:tplc="00050409">
      <w:start w:val="1"/>
      <w:numFmt w:val="bullet"/>
      <w:lvlText w:val=""/>
      <w:lvlJc w:val="left"/>
      <w:pPr>
        <w:tabs>
          <w:tab w:val="num" w:pos="6480"/>
        </w:tabs>
        <w:ind w:left="6480" w:hanging="360"/>
      </w:pPr>
      <w:rPr>
        <w:rFonts w:ascii="Wingdings" w:hAnsi="Wingdings" w:cs="Wingdings" w:hint="default"/>
      </w:rPr>
    </w:lvl>
  </w:abstractNum>
  <w:abstractNum w:abstractNumId="218" w15:restartNumberingAfterBreak="0">
    <w:nsid w:val="68AD730F"/>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9" w15:restartNumberingAfterBreak="0">
    <w:nsid w:val="68EE2F49"/>
    <w:multiLevelType w:val="multilevel"/>
    <w:tmpl w:val="9AF6429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0" w15:restartNumberingAfterBreak="0">
    <w:nsid w:val="68F53C8F"/>
    <w:multiLevelType w:val="multilevel"/>
    <w:tmpl w:val="006C9E0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1" w15:restartNumberingAfterBreak="0">
    <w:nsid w:val="68F666BF"/>
    <w:multiLevelType w:val="multilevel"/>
    <w:tmpl w:val="15CC7E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2" w15:restartNumberingAfterBreak="0">
    <w:nsid w:val="6A3B24AF"/>
    <w:multiLevelType w:val="hybridMultilevel"/>
    <w:tmpl w:val="ED94F35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3" w15:restartNumberingAfterBreak="0">
    <w:nsid w:val="6A9E7B87"/>
    <w:multiLevelType w:val="hybridMultilevel"/>
    <w:tmpl w:val="E25EB5F0"/>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24" w15:restartNumberingAfterBreak="0">
    <w:nsid w:val="6AD3690E"/>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5" w15:restartNumberingAfterBreak="0">
    <w:nsid w:val="6AF928F5"/>
    <w:multiLevelType w:val="multilevel"/>
    <w:tmpl w:val="26F02E48"/>
    <w:lvl w:ilvl="0">
      <w:start w:val="2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6" w15:restartNumberingAfterBreak="0">
    <w:nsid w:val="6B3C30AB"/>
    <w:multiLevelType w:val="multilevel"/>
    <w:tmpl w:val="B1AA780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7" w15:restartNumberingAfterBreak="0">
    <w:nsid w:val="6B41603C"/>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28" w15:restartNumberingAfterBreak="0">
    <w:nsid w:val="6C320EBB"/>
    <w:multiLevelType w:val="multilevel"/>
    <w:tmpl w:val="9954B4A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9" w15:restartNumberingAfterBreak="0">
    <w:nsid w:val="6C7924CB"/>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0" w15:restartNumberingAfterBreak="0">
    <w:nsid w:val="6EAE6B8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1" w15:restartNumberingAfterBreak="0">
    <w:nsid w:val="6EBF6F8E"/>
    <w:multiLevelType w:val="multilevel"/>
    <w:tmpl w:val="DF0ECEF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2" w15:restartNumberingAfterBreak="0">
    <w:nsid w:val="6FEC72A4"/>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3" w15:restartNumberingAfterBreak="0">
    <w:nsid w:val="710B15AE"/>
    <w:multiLevelType w:val="multilevel"/>
    <w:tmpl w:val="EB20C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4" w15:restartNumberingAfterBreak="0">
    <w:nsid w:val="72F6099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5" w15:restartNumberingAfterBreak="0">
    <w:nsid w:val="730A1CEF"/>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6" w15:restartNumberingAfterBreak="0">
    <w:nsid w:val="73CB1183"/>
    <w:multiLevelType w:val="multilevel"/>
    <w:tmpl w:val="F662C5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7" w15:restartNumberingAfterBreak="0">
    <w:nsid w:val="73DC1923"/>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38" w15:restartNumberingAfterBreak="0">
    <w:nsid w:val="75DC5604"/>
    <w:multiLevelType w:val="multilevel"/>
    <w:tmpl w:val="4760B07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39" w15:restartNumberingAfterBreak="0">
    <w:nsid w:val="75DD7D77"/>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0" w15:restartNumberingAfterBreak="0">
    <w:nsid w:val="75F6385D"/>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1" w15:restartNumberingAfterBreak="0">
    <w:nsid w:val="761D021E"/>
    <w:multiLevelType w:val="hybridMultilevel"/>
    <w:tmpl w:val="E22AF47C"/>
    <w:lvl w:ilvl="0" w:tplc="FFFFFFFF">
      <w:start w:val="1"/>
      <w:numFmt w:val="lowerRoman"/>
      <w:lvlText w:val="%1."/>
      <w:lvlJc w:val="right"/>
      <w:pPr>
        <w:tabs>
          <w:tab w:val="num" w:pos="1800"/>
        </w:tabs>
        <w:ind w:left="1800" w:hanging="360"/>
      </w:pPr>
    </w:lvl>
    <w:lvl w:ilvl="1" w:tplc="FFFFFFFF">
      <w:start w:val="1"/>
      <w:numFmt w:val="lowerLetter"/>
      <w:lvlText w:val="%2."/>
      <w:lvlJc w:val="left"/>
      <w:pPr>
        <w:tabs>
          <w:tab w:val="num" w:pos="2520"/>
        </w:tabs>
        <w:ind w:left="2520" w:hanging="360"/>
      </w:pPr>
    </w:lvl>
    <w:lvl w:ilvl="2" w:tplc="FFFFFFFF">
      <w:start w:val="1"/>
      <w:numFmt w:val="lowerRoman"/>
      <w:lvlText w:val="%3."/>
      <w:lvlJc w:val="right"/>
      <w:pPr>
        <w:tabs>
          <w:tab w:val="num" w:pos="3240"/>
        </w:tabs>
        <w:ind w:left="3240" w:hanging="180"/>
      </w:pPr>
    </w:lvl>
    <w:lvl w:ilvl="3" w:tplc="FFFFFFFF">
      <w:start w:val="1"/>
      <w:numFmt w:val="decimal"/>
      <w:lvlText w:val="%4."/>
      <w:lvlJc w:val="left"/>
      <w:pPr>
        <w:tabs>
          <w:tab w:val="num" w:pos="3960"/>
        </w:tabs>
        <w:ind w:left="3960" w:hanging="360"/>
      </w:pPr>
    </w:lvl>
    <w:lvl w:ilvl="4" w:tplc="FFFFFFFF">
      <w:start w:val="1"/>
      <w:numFmt w:val="lowerLetter"/>
      <w:lvlText w:val="%5."/>
      <w:lvlJc w:val="left"/>
      <w:pPr>
        <w:tabs>
          <w:tab w:val="num" w:pos="4680"/>
        </w:tabs>
        <w:ind w:left="4680" w:hanging="360"/>
      </w:pPr>
    </w:lvl>
    <w:lvl w:ilvl="5" w:tplc="FFFFFFFF">
      <w:start w:val="1"/>
      <w:numFmt w:val="lowerRoman"/>
      <w:lvlText w:val="%6."/>
      <w:lvlJc w:val="right"/>
      <w:pPr>
        <w:tabs>
          <w:tab w:val="num" w:pos="5400"/>
        </w:tabs>
        <w:ind w:left="5400" w:hanging="180"/>
      </w:pPr>
    </w:lvl>
    <w:lvl w:ilvl="6" w:tplc="FFFFFFFF">
      <w:start w:val="1"/>
      <w:numFmt w:val="decimal"/>
      <w:lvlText w:val="%7."/>
      <w:lvlJc w:val="left"/>
      <w:pPr>
        <w:tabs>
          <w:tab w:val="num" w:pos="6120"/>
        </w:tabs>
        <w:ind w:left="6120" w:hanging="360"/>
      </w:pPr>
    </w:lvl>
    <w:lvl w:ilvl="7" w:tplc="FFFFFFFF">
      <w:start w:val="1"/>
      <w:numFmt w:val="lowerLetter"/>
      <w:lvlText w:val="%8."/>
      <w:lvlJc w:val="left"/>
      <w:pPr>
        <w:tabs>
          <w:tab w:val="num" w:pos="6840"/>
        </w:tabs>
        <w:ind w:left="6840" w:hanging="360"/>
      </w:pPr>
    </w:lvl>
    <w:lvl w:ilvl="8" w:tplc="FFFFFFFF">
      <w:start w:val="1"/>
      <w:numFmt w:val="lowerRoman"/>
      <w:lvlText w:val="%9."/>
      <w:lvlJc w:val="right"/>
      <w:pPr>
        <w:tabs>
          <w:tab w:val="num" w:pos="7560"/>
        </w:tabs>
        <w:ind w:left="7560" w:hanging="180"/>
      </w:pPr>
    </w:lvl>
  </w:abstractNum>
  <w:abstractNum w:abstractNumId="242" w15:restartNumberingAfterBreak="0">
    <w:nsid w:val="76917004"/>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3" w15:restartNumberingAfterBreak="0">
    <w:nsid w:val="76B3092B"/>
    <w:multiLevelType w:val="hybridMultilevel"/>
    <w:tmpl w:val="C11020C6"/>
    <w:lvl w:ilvl="0" w:tplc="04090015">
      <w:start w:val="1"/>
      <w:numFmt w:val="upp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4" w15:restartNumberingAfterBreak="0">
    <w:nsid w:val="77AE2128"/>
    <w:multiLevelType w:val="multilevel"/>
    <w:tmpl w:val="5F442A8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5" w15:restartNumberingAfterBreak="0">
    <w:nsid w:val="781A5BED"/>
    <w:multiLevelType w:val="multilevel"/>
    <w:tmpl w:val="749C0E22"/>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6" w15:restartNumberingAfterBreak="0">
    <w:nsid w:val="784A1382"/>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7" w15:restartNumberingAfterBreak="0">
    <w:nsid w:val="78FB7621"/>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8" w15:restartNumberingAfterBreak="0">
    <w:nsid w:val="7904670A"/>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49" w15:restartNumberingAfterBreak="0">
    <w:nsid w:val="791F6486"/>
    <w:multiLevelType w:val="multilevel"/>
    <w:tmpl w:val="7B3ADC12"/>
    <w:lvl w:ilvl="0">
      <w:start w:val="1"/>
      <w:numFmt w:val="decimal"/>
      <w:lvlText w:val="%1.0"/>
      <w:lvlJc w:val="left"/>
      <w:pPr>
        <w:ind w:left="432" w:hanging="432"/>
      </w:p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0" w15:restartNumberingAfterBreak="0">
    <w:nsid w:val="79421E9C"/>
    <w:multiLevelType w:val="multilevel"/>
    <w:tmpl w:val="F518333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1" w15:restartNumberingAfterBreak="0">
    <w:nsid w:val="7A920C06"/>
    <w:multiLevelType w:val="hybridMultilevel"/>
    <w:tmpl w:val="AE44E398"/>
    <w:lvl w:ilvl="0" w:tplc="08E6C966">
      <w:start w:val="1"/>
      <w:numFmt w:val="decimal"/>
      <w:lvlText w:val="%1)"/>
      <w:lvlJc w:val="left"/>
      <w:pPr>
        <w:tabs>
          <w:tab w:val="num" w:pos="1080"/>
        </w:tabs>
        <w:ind w:left="1080" w:hanging="360"/>
      </w:pPr>
      <w:rPr>
        <w:rFonts w:hint="default"/>
      </w:rPr>
    </w:lvl>
    <w:lvl w:ilvl="1" w:tplc="00190409">
      <w:start w:val="1"/>
      <w:numFmt w:val="lowerLetter"/>
      <w:lvlText w:val="%2."/>
      <w:lvlJc w:val="left"/>
      <w:pPr>
        <w:tabs>
          <w:tab w:val="num" w:pos="1800"/>
        </w:tabs>
        <w:ind w:left="1800" w:hanging="360"/>
      </w:pPr>
    </w:lvl>
    <w:lvl w:ilvl="2" w:tplc="001B0409">
      <w:start w:val="1"/>
      <w:numFmt w:val="lowerRoman"/>
      <w:lvlText w:val="%3."/>
      <w:lvlJc w:val="right"/>
      <w:pPr>
        <w:tabs>
          <w:tab w:val="num" w:pos="2520"/>
        </w:tabs>
        <w:ind w:left="2520" w:hanging="180"/>
      </w:pPr>
    </w:lvl>
    <w:lvl w:ilvl="3" w:tplc="000F0409">
      <w:start w:val="1"/>
      <w:numFmt w:val="decimal"/>
      <w:lvlText w:val="%4."/>
      <w:lvlJc w:val="left"/>
      <w:pPr>
        <w:tabs>
          <w:tab w:val="num" w:pos="3240"/>
        </w:tabs>
        <w:ind w:left="3240" w:hanging="360"/>
      </w:pPr>
    </w:lvl>
    <w:lvl w:ilvl="4" w:tplc="00190409">
      <w:start w:val="1"/>
      <w:numFmt w:val="lowerLetter"/>
      <w:lvlText w:val="%5."/>
      <w:lvlJc w:val="left"/>
      <w:pPr>
        <w:tabs>
          <w:tab w:val="num" w:pos="3960"/>
        </w:tabs>
        <w:ind w:left="3960" w:hanging="360"/>
      </w:pPr>
    </w:lvl>
    <w:lvl w:ilvl="5" w:tplc="001B0409">
      <w:start w:val="1"/>
      <w:numFmt w:val="lowerRoman"/>
      <w:lvlText w:val="%6."/>
      <w:lvlJc w:val="right"/>
      <w:pPr>
        <w:tabs>
          <w:tab w:val="num" w:pos="4680"/>
        </w:tabs>
        <w:ind w:left="4680" w:hanging="180"/>
      </w:pPr>
    </w:lvl>
    <w:lvl w:ilvl="6" w:tplc="000F0409">
      <w:start w:val="1"/>
      <w:numFmt w:val="decimal"/>
      <w:lvlText w:val="%7."/>
      <w:lvlJc w:val="left"/>
      <w:pPr>
        <w:tabs>
          <w:tab w:val="num" w:pos="5400"/>
        </w:tabs>
        <w:ind w:left="5400" w:hanging="360"/>
      </w:pPr>
    </w:lvl>
    <w:lvl w:ilvl="7" w:tplc="00190409">
      <w:start w:val="1"/>
      <w:numFmt w:val="lowerLetter"/>
      <w:lvlText w:val="%8."/>
      <w:lvlJc w:val="left"/>
      <w:pPr>
        <w:tabs>
          <w:tab w:val="num" w:pos="6120"/>
        </w:tabs>
        <w:ind w:left="6120" w:hanging="360"/>
      </w:pPr>
    </w:lvl>
    <w:lvl w:ilvl="8" w:tplc="001B0409">
      <w:start w:val="1"/>
      <w:numFmt w:val="lowerRoman"/>
      <w:lvlText w:val="%9."/>
      <w:lvlJc w:val="right"/>
      <w:pPr>
        <w:tabs>
          <w:tab w:val="num" w:pos="6840"/>
        </w:tabs>
        <w:ind w:left="6840" w:hanging="180"/>
      </w:pPr>
    </w:lvl>
  </w:abstractNum>
  <w:abstractNum w:abstractNumId="252" w15:restartNumberingAfterBreak="0">
    <w:nsid w:val="7ACC41FD"/>
    <w:multiLevelType w:val="multilevel"/>
    <w:tmpl w:val="A7F014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3" w15:restartNumberingAfterBreak="0">
    <w:nsid w:val="7B971EBE"/>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4" w15:restartNumberingAfterBreak="0">
    <w:nsid w:val="7BD622D0"/>
    <w:multiLevelType w:val="multilevel"/>
    <w:tmpl w:val="574A2E9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55" w15:restartNumberingAfterBreak="0">
    <w:nsid w:val="7C80005A"/>
    <w:multiLevelType w:val="multilevel"/>
    <w:tmpl w:val="C04CCB0C"/>
    <w:lvl w:ilvl="0">
      <w:start w:val="2"/>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6" w15:restartNumberingAfterBreak="0">
    <w:nsid w:val="7D6C772D"/>
    <w:multiLevelType w:val="multilevel"/>
    <w:tmpl w:val="3E6621CA"/>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7" w15:restartNumberingAfterBreak="0">
    <w:nsid w:val="7DD779F0"/>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8" w15:restartNumberingAfterBreak="0">
    <w:nsid w:val="7E1415D2"/>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59" w15:restartNumberingAfterBreak="0">
    <w:nsid w:val="7E3C1359"/>
    <w:multiLevelType w:val="multilevel"/>
    <w:tmpl w:val="CC16FD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0" w15:restartNumberingAfterBreak="0">
    <w:nsid w:val="7EFF4667"/>
    <w:multiLevelType w:val="multilevel"/>
    <w:tmpl w:val="4DA8B07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61" w15:restartNumberingAfterBreak="0">
    <w:nsid w:val="7F414718"/>
    <w:multiLevelType w:val="multilevel"/>
    <w:tmpl w:val="EFAA06BE"/>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20471023">
    <w:abstractNumId w:val="181"/>
  </w:num>
  <w:num w:numId="2" w16cid:durableId="879516964">
    <w:abstractNumId w:val="11"/>
  </w:num>
  <w:num w:numId="3" w16cid:durableId="1990017871">
    <w:abstractNumId w:val="187"/>
  </w:num>
  <w:num w:numId="4" w16cid:durableId="2066223384">
    <w:abstractNumId w:val="85"/>
  </w:num>
  <w:num w:numId="5" w16cid:durableId="1634091229">
    <w:abstractNumId w:val="159"/>
  </w:num>
  <w:num w:numId="6" w16cid:durableId="2104833734">
    <w:abstractNumId w:val="53"/>
  </w:num>
  <w:num w:numId="7" w16cid:durableId="917593954">
    <w:abstractNumId w:val="77"/>
  </w:num>
  <w:num w:numId="8" w16cid:durableId="197161886">
    <w:abstractNumId w:val="21"/>
  </w:num>
  <w:num w:numId="9" w16cid:durableId="1758285271">
    <w:abstractNumId w:val="0"/>
  </w:num>
  <w:num w:numId="10" w16cid:durableId="2118479688">
    <w:abstractNumId w:val="215"/>
  </w:num>
  <w:num w:numId="11" w16cid:durableId="2096894447">
    <w:abstractNumId w:val="119"/>
  </w:num>
  <w:num w:numId="12" w16cid:durableId="1548373877">
    <w:abstractNumId w:val="239"/>
  </w:num>
  <w:num w:numId="13" w16cid:durableId="1110705193">
    <w:abstractNumId w:val="83"/>
  </w:num>
  <w:num w:numId="14" w16cid:durableId="1084497500">
    <w:abstractNumId w:val="91"/>
  </w:num>
  <w:num w:numId="15" w16cid:durableId="32272989">
    <w:abstractNumId w:val="35"/>
  </w:num>
  <w:num w:numId="16" w16cid:durableId="970598225">
    <w:abstractNumId w:val="107"/>
  </w:num>
  <w:num w:numId="17" w16cid:durableId="1372924079">
    <w:abstractNumId w:val="157"/>
  </w:num>
  <w:num w:numId="18" w16cid:durableId="1750804930">
    <w:abstractNumId w:val="42"/>
  </w:num>
  <w:num w:numId="19" w16cid:durableId="916598728">
    <w:abstractNumId w:val="10"/>
  </w:num>
  <w:num w:numId="20" w16cid:durableId="1297025900">
    <w:abstractNumId w:val="230"/>
  </w:num>
  <w:num w:numId="21" w16cid:durableId="47149617">
    <w:abstractNumId w:val="207"/>
  </w:num>
  <w:num w:numId="22" w16cid:durableId="1872452209">
    <w:abstractNumId w:val="1"/>
  </w:num>
  <w:num w:numId="23" w16cid:durableId="187453684">
    <w:abstractNumId w:val="237"/>
  </w:num>
  <w:num w:numId="24" w16cid:durableId="1692947538">
    <w:abstractNumId w:val="31"/>
  </w:num>
  <w:num w:numId="25" w16cid:durableId="982540083">
    <w:abstractNumId w:val="216"/>
  </w:num>
  <w:num w:numId="26" w16cid:durableId="455566536">
    <w:abstractNumId w:val="49"/>
  </w:num>
  <w:num w:numId="27" w16cid:durableId="558563648">
    <w:abstractNumId w:val="249"/>
  </w:num>
  <w:num w:numId="28" w16cid:durableId="198665103">
    <w:abstractNumId w:val="7"/>
  </w:num>
  <w:num w:numId="29" w16cid:durableId="831986427">
    <w:abstractNumId w:val="60"/>
  </w:num>
  <w:num w:numId="30" w16cid:durableId="222833928">
    <w:abstractNumId w:val="200"/>
  </w:num>
  <w:num w:numId="31" w16cid:durableId="1399940711">
    <w:abstractNumId w:val="128"/>
  </w:num>
  <w:num w:numId="32" w16cid:durableId="1538154018">
    <w:abstractNumId w:val="12"/>
  </w:num>
  <w:num w:numId="33" w16cid:durableId="1955862381">
    <w:abstractNumId w:val="247"/>
  </w:num>
  <w:num w:numId="34" w16cid:durableId="1822503126">
    <w:abstractNumId w:val="59"/>
  </w:num>
  <w:num w:numId="35" w16cid:durableId="2098478614">
    <w:abstractNumId w:val="40"/>
  </w:num>
  <w:num w:numId="36" w16cid:durableId="1303344958">
    <w:abstractNumId w:val="143"/>
  </w:num>
  <w:num w:numId="37" w16cid:durableId="675115516">
    <w:abstractNumId w:val="162"/>
  </w:num>
  <w:num w:numId="38" w16cid:durableId="1339888375">
    <w:abstractNumId w:val="132"/>
  </w:num>
  <w:num w:numId="39" w16cid:durableId="1026367735">
    <w:abstractNumId w:val="3"/>
  </w:num>
  <w:num w:numId="40" w16cid:durableId="802429492">
    <w:abstractNumId w:val="253"/>
  </w:num>
  <w:num w:numId="41" w16cid:durableId="321660658">
    <w:abstractNumId w:val="165"/>
  </w:num>
  <w:num w:numId="42" w16cid:durableId="871186791">
    <w:abstractNumId w:val="240"/>
  </w:num>
  <w:num w:numId="43" w16cid:durableId="185875692">
    <w:abstractNumId w:val="118"/>
  </w:num>
  <w:num w:numId="44" w16cid:durableId="1662466569">
    <w:abstractNumId w:val="38"/>
  </w:num>
  <w:num w:numId="45" w16cid:durableId="717818954">
    <w:abstractNumId w:val="33"/>
  </w:num>
  <w:num w:numId="46" w16cid:durableId="1291059894">
    <w:abstractNumId w:val="214"/>
  </w:num>
  <w:num w:numId="47" w16cid:durableId="259148011">
    <w:abstractNumId w:val="58"/>
  </w:num>
  <w:num w:numId="48" w16cid:durableId="2081292510">
    <w:abstractNumId w:val="15"/>
  </w:num>
  <w:num w:numId="49" w16cid:durableId="1651399747">
    <w:abstractNumId w:val="155"/>
  </w:num>
  <w:num w:numId="50" w16cid:durableId="868371201">
    <w:abstractNumId w:val="114"/>
  </w:num>
  <w:num w:numId="51" w16cid:durableId="53821126">
    <w:abstractNumId w:val="62"/>
  </w:num>
  <w:num w:numId="52" w16cid:durableId="1138572339">
    <w:abstractNumId w:val="8"/>
  </w:num>
  <w:num w:numId="53" w16cid:durableId="6761839">
    <w:abstractNumId w:val="47"/>
  </w:num>
  <w:num w:numId="54" w16cid:durableId="332031517">
    <w:abstractNumId w:val="246"/>
  </w:num>
  <w:num w:numId="55" w16cid:durableId="841965825">
    <w:abstractNumId w:val="99"/>
  </w:num>
  <w:num w:numId="56" w16cid:durableId="767195830">
    <w:abstractNumId w:val="261"/>
  </w:num>
  <w:num w:numId="57" w16cid:durableId="921765328">
    <w:abstractNumId w:val="131"/>
  </w:num>
  <w:num w:numId="58" w16cid:durableId="332952220">
    <w:abstractNumId w:val="232"/>
  </w:num>
  <w:num w:numId="59" w16cid:durableId="797798770">
    <w:abstractNumId w:val="66"/>
  </w:num>
  <w:num w:numId="60" w16cid:durableId="448668485">
    <w:abstractNumId w:val="255"/>
  </w:num>
  <w:num w:numId="61" w16cid:durableId="406000794">
    <w:abstractNumId w:val="224"/>
  </w:num>
  <w:num w:numId="62" w16cid:durableId="803960214">
    <w:abstractNumId w:val="123"/>
  </w:num>
  <w:num w:numId="63" w16cid:durableId="505366066">
    <w:abstractNumId w:val="127"/>
  </w:num>
  <w:num w:numId="64" w16cid:durableId="937981696">
    <w:abstractNumId w:val="88"/>
  </w:num>
  <w:num w:numId="65" w16cid:durableId="1315837815">
    <w:abstractNumId w:val="28"/>
  </w:num>
  <w:num w:numId="66" w16cid:durableId="7489169">
    <w:abstractNumId w:val="117"/>
  </w:num>
  <w:num w:numId="67" w16cid:durableId="833763975">
    <w:abstractNumId w:val="227"/>
  </w:num>
  <w:num w:numId="68" w16cid:durableId="2055427959">
    <w:abstractNumId w:val="64"/>
  </w:num>
  <w:num w:numId="69" w16cid:durableId="511338785">
    <w:abstractNumId w:val="160"/>
  </w:num>
  <w:num w:numId="70" w16cid:durableId="355742332">
    <w:abstractNumId w:val="18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1819835845">
    <w:abstractNumId w:val="112"/>
  </w:num>
  <w:num w:numId="72" w16cid:durableId="291374194">
    <w:abstractNumId w:val="43"/>
  </w:num>
  <w:num w:numId="73" w16cid:durableId="1718316617">
    <w:abstractNumId w:val="45"/>
  </w:num>
  <w:num w:numId="74" w16cid:durableId="141898182">
    <w:abstractNumId w:val="121"/>
  </w:num>
  <w:num w:numId="75" w16cid:durableId="1081178594">
    <w:abstractNumId w:val="241"/>
  </w:num>
  <w:num w:numId="76" w16cid:durableId="1889147153">
    <w:abstractNumId w:val="223"/>
  </w:num>
  <w:num w:numId="77" w16cid:durableId="1224022300">
    <w:abstractNumId w:val="152"/>
  </w:num>
  <w:num w:numId="78" w16cid:durableId="1375690466">
    <w:abstractNumId w:val="217"/>
  </w:num>
  <w:num w:numId="79" w16cid:durableId="879434072">
    <w:abstractNumId w:val="51"/>
  </w:num>
  <w:num w:numId="80" w16cid:durableId="624241700">
    <w:abstractNumId w:val="133"/>
  </w:num>
  <w:num w:numId="81" w16cid:durableId="386609455">
    <w:abstractNumId w:val="251"/>
  </w:num>
  <w:num w:numId="82" w16cid:durableId="1190801711">
    <w:abstractNumId w:val="148"/>
  </w:num>
  <w:num w:numId="83" w16cid:durableId="725880603">
    <w:abstractNumId w:val="220"/>
  </w:num>
  <w:num w:numId="84" w16cid:durableId="1661228007">
    <w:abstractNumId w:val="30"/>
  </w:num>
  <w:num w:numId="85" w16cid:durableId="890310909">
    <w:abstractNumId w:val="100"/>
  </w:num>
  <w:num w:numId="86" w16cid:durableId="229390882">
    <w:abstractNumId w:val="32"/>
  </w:num>
  <w:num w:numId="87" w16cid:durableId="525680821">
    <w:abstractNumId w:val="1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322004801">
    <w:abstractNumId w:val="138"/>
  </w:num>
  <w:num w:numId="89" w16cid:durableId="1211189393">
    <w:abstractNumId w:val="195"/>
  </w:num>
  <w:num w:numId="90" w16cid:durableId="1282882543">
    <w:abstractNumId w:val="188"/>
  </w:num>
  <w:num w:numId="91" w16cid:durableId="709694758">
    <w:abstractNumId w:val="222"/>
  </w:num>
  <w:num w:numId="92" w16cid:durableId="714354463">
    <w:abstractNumId w:val="202"/>
  </w:num>
  <w:num w:numId="93" w16cid:durableId="1764643200">
    <w:abstractNumId w:val="182"/>
  </w:num>
  <w:num w:numId="94" w16cid:durableId="1409498764">
    <w:abstractNumId w:val="186"/>
  </w:num>
  <w:num w:numId="95" w16cid:durableId="423918210">
    <w:abstractNumId w:val="181"/>
    <w:lvlOverride w:ilvl="0">
      <w:lvl w:ilvl="0">
        <w:start w:val="2"/>
        <w:numFmt w:val="decimal"/>
        <w:pStyle w:val="Heading1"/>
        <w:lvlText w:val="%1.0"/>
        <w:lvlJc w:val="left"/>
        <w:pPr>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ascii="Helvetica" w:hAnsi="Helvetica" w:hint="default"/>
        </w:rPr>
      </w:lvl>
    </w:lvlOverride>
    <w:lvlOverride w:ilvl="2">
      <w:lvl w:ilvl="2">
        <w:start w:val="1"/>
        <w:numFmt w:val="decimal"/>
        <w:pStyle w:val="Heading3"/>
        <w:lvlText w:val="%1.%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lvlText w:val="%1.%2.%3.%4.%5.%6"/>
        <w:lvlJc w:val="left"/>
        <w:pPr>
          <w:tabs>
            <w:tab w:val="num" w:pos="1152"/>
          </w:tabs>
          <w:ind w:left="1152" w:hanging="1152"/>
        </w:pPr>
        <w:rPr>
          <w:rFonts w:hint="default"/>
        </w:rPr>
      </w:lvl>
    </w:lvlOverride>
    <w:lvlOverride w:ilvl="6">
      <w:lvl w:ilvl="6">
        <w:start w:val="1"/>
        <w:numFmt w:val="decimal"/>
        <w:lvlText w:val="%1.%2.%3.%4.%5.%6.%7"/>
        <w:lvlJc w:val="left"/>
        <w:pPr>
          <w:tabs>
            <w:tab w:val="num" w:pos="1296"/>
          </w:tabs>
          <w:ind w:left="1296" w:hanging="1296"/>
        </w:pPr>
        <w:rPr>
          <w:rFonts w:hint="default"/>
        </w:rPr>
      </w:lvl>
    </w:lvlOverride>
    <w:lvlOverride w:ilvl="7">
      <w:lvl w:ilvl="7">
        <w:start w:val="1"/>
        <w:numFmt w:val="decimal"/>
        <w:lvlText w:val="%1.%2.%3.%4.%5.%6.%7.%8"/>
        <w:lvlJc w:val="left"/>
        <w:pPr>
          <w:tabs>
            <w:tab w:val="num" w:pos="1440"/>
          </w:tabs>
          <w:ind w:left="1440" w:hanging="1440"/>
        </w:pPr>
        <w:rPr>
          <w:rFonts w:hint="default"/>
        </w:rPr>
      </w:lvl>
    </w:lvlOverride>
    <w:lvlOverride w:ilvl="8">
      <w:lvl w:ilvl="8">
        <w:start w:val="1"/>
        <w:numFmt w:val="decimal"/>
        <w:lvlText w:val="%1.%2.%3.%4.%5.%6.%7.%8.%9"/>
        <w:lvlJc w:val="left"/>
        <w:pPr>
          <w:tabs>
            <w:tab w:val="num" w:pos="1584"/>
          </w:tabs>
          <w:ind w:left="1584" w:hanging="1584"/>
        </w:pPr>
        <w:rPr>
          <w:rFonts w:hint="default"/>
        </w:rPr>
      </w:lvl>
    </w:lvlOverride>
  </w:num>
  <w:num w:numId="96" w16cid:durableId="496195455">
    <w:abstractNumId w:val="177"/>
  </w:num>
  <w:num w:numId="97" w16cid:durableId="1336347500">
    <w:abstractNumId w:val="95"/>
  </w:num>
  <w:num w:numId="98" w16cid:durableId="1616062737">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9" w16cid:durableId="132868281">
    <w:abstractNumId w:val="122"/>
  </w:num>
  <w:num w:numId="100" w16cid:durableId="1556623570">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202668316">
    <w:abstractNumId w:val="18"/>
  </w:num>
  <w:num w:numId="102" w16cid:durableId="94885510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336735812">
    <w:abstractNumId w:val="212"/>
  </w:num>
  <w:num w:numId="104" w16cid:durableId="325473824">
    <w:abstractNumId w:val="2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221908221">
    <w:abstractNumId w:val="69"/>
  </w:num>
  <w:num w:numId="106" w16cid:durableId="1815491776">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2001928682">
    <w:abstractNumId w:val="94"/>
  </w:num>
  <w:num w:numId="108" w16cid:durableId="471406359">
    <w:abstractNumId w:val="9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928995145">
    <w:abstractNumId w:val="190"/>
  </w:num>
  <w:num w:numId="110" w16cid:durableId="418908250">
    <w:abstractNumId w:val="1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 w16cid:durableId="2085755057">
    <w:abstractNumId w:val="98"/>
  </w:num>
  <w:num w:numId="112" w16cid:durableId="2013992830">
    <w:abstractNumId w:val="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 w16cid:durableId="466315286">
    <w:abstractNumId w:val="150"/>
  </w:num>
  <w:num w:numId="114" w16cid:durableId="1955020103">
    <w:abstractNumId w:val="1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881283106">
    <w:abstractNumId w:val="50"/>
  </w:num>
  <w:num w:numId="116" w16cid:durableId="1101070520">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 w16cid:durableId="1724134383">
    <w:abstractNumId w:val="193"/>
  </w:num>
  <w:num w:numId="118" w16cid:durableId="107282450">
    <w:abstractNumId w:val="1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509299035">
    <w:abstractNumId w:val="46"/>
  </w:num>
  <w:num w:numId="120" w16cid:durableId="2037464951">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4135772">
    <w:abstractNumId w:val="55"/>
  </w:num>
  <w:num w:numId="122" w16cid:durableId="1065758259">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10982878">
    <w:abstractNumId w:val="41"/>
  </w:num>
  <w:num w:numId="124" w16cid:durableId="1747418575">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 w16cid:durableId="624508438">
    <w:abstractNumId w:val="104"/>
  </w:num>
  <w:num w:numId="126" w16cid:durableId="216087356">
    <w:abstractNumId w:val="1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44989512">
    <w:abstractNumId w:val="73"/>
  </w:num>
  <w:num w:numId="128" w16cid:durableId="905606675">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687565283">
    <w:abstractNumId w:val="178"/>
  </w:num>
  <w:num w:numId="130" w16cid:durableId="1878663932">
    <w:abstractNumId w:val="1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760057518">
    <w:abstractNumId w:val="48"/>
  </w:num>
  <w:num w:numId="132" w16cid:durableId="1336373645">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186337539">
    <w:abstractNumId w:val="81"/>
  </w:num>
  <w:num w:numId="134" w16cid:durableId="1174106926">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103265402">
    <w:abstractNumId w:val="80"/>
  </w:num>
  <w:num w:numId="136" w16cid:durableId="1899975214">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1418675514">
    <w:abstractNumId w:val="176"/>
  </w:num>
  <w:num w:numId="138" w16cid:durableId="393701154">
    <w:abstractNumId w:val="1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1706834859">
    <w:abstractNumId w:val="185"/>
  </w:num>
  <w:num w:numId="140" w16cid:durableId="1576864629">
    <w:abstractNumId w:val="1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752240119">
    <w:abstractNumId w:val="87"/>
  </w:num>
  <w:num w:numId="142" w16cid:durableId="1510169634">
    <w:abstractNumId w:val="8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774746482">
    <w:abstractNumId w:val="19"/>
  </w:num>
  <w:num w:numId="144" w16cid:durableId="42010427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831721938">
    <w:abstractNumId w:val="260"/>
  </w:num>
  <w:num w:numId="146" w16cid:durableId="1515680730">
    <w:abstractNumId w:val="2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1019089187">
    <w:abstractNumId w:val="16"/>
  </w:num>
  <w:num w:numId="148" w16cid:durableId="783422309">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 w16cid:durableId="669409672">
    <w:abstractNumId w:val="210"/>
  </w:num>
  <w:num w:numId="150" w16cid:durableId="1922988021">
    <w:abstractNumId w:val="2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 w16cid:durableId="510685238">
    <w:abstractNumId w:val="65"/>
  </w:num>
  <w:num w:numId="152" w16cid:durableId="254243096">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1330983213">
    <w:abstractNumId w:val="191"/>
  </w:num>
  <w:num w:numId="154" w16cid:durableId="1243687404">
    <w:abstractNumId w:val="19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401713414">
    <w:abstractNumId w:val="126"/>
  </w:num>
  <w:num w:numId="156" w16cid:durableId="1906909996">
    <w:abstractNumId w:val="1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877737517">
    <w:abstractNumId w:val="124"/>
  </w:num>
  <w:num w:numId="158" w16cid:durableId="1857112924">
    <w:abstractNumId w:val="1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328316202">
    <w:abstractNumId w:val="254"/>
  </w:num>
  <w:num w:numId="160" w16cid:durableId="1034690506">
    <w:abstractNumId w:val="2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1164511733">
    <w:abstractNumId w:val="221"/>
  </w:num>
  <w:num w:numId="162" w16cid:durableId="876701860">
    <w:abstractNumId w:val="2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155099936">
    <w:abstractNumId w:val="204"/>
  </w:num>
  <w:num w:numId="164" w16cid:durableId="955871165">
    <w:abstractNumId w:val="2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944847308">
    <w:abstractNumId w:val="120"/>
  </w:num>
  <w:num w:numId="166" w16cid:durableId="37052921">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1564638942">
    <w:abstractNumId w:val="205"/>
  </w:num>
  <w:num w:numId="168" w16cid:durableId="1796168405">
    <w:abstractNumId w:val="20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9" w16cid:durableId="199317382">
    <w:abstractNumId w:val="130"/>
  </w:num>
  <w:num w:numId="170" w16cid:durableId="2073037479">
    <w:abstractNumId w:val="1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1" w16cid:durableId="69163806">
    <w:abstractNumId w:val="61"/>
  </w:num>
  <w:num w:numId="172" w16cid:durableId="118725498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3" w16cid:durableId="1899438654">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4" w16cid:durableId="2089301658">
    <w:abstractNumId w:val="134"/>
  </w:num>
  <w:num w:numId="175" w16cid:durableId="40400249">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6" w16cid:durableId="710149864">
    <w:abstractNumId w:val="26"/>
  </w:num>
  <w:num w:numId="177" w16cid:durableId="329792155">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1125394823">
    <w:abstractNumId w:val="6"/>
  </w:num>
  <w:num w:numId="179" w16cid:durableId="15214284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970935175">
    <w:abstractNumId w:val="259"/>
  </w:num>
  <w:num w:numId="181" w16cid:durableId="319233827">
    <w:abstractNumId w:val="2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499008904">
    <w:abstractNumId w:val="250"/>
  </w:num>
  <w:num w:numId="183" w16cid:durableId="1117456251">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4" w16cid:durableId="795491624">
    <w:abstractNumId w:val="2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5" w16cid:durableId="1726173275">
    <w:abstractNumId w:val="90"/>
  </w:num>
  <w:num w:numId="186" w16cid:durableId="1770463378">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384253803">
    <w:abstractNumId w:val="244"/>
  </w:num>
  <w:num w:numId="188" w16cid:durableId="916136926">
    <w:abstractNumId w:val="2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106075242">
    <w:abstractNumId w:val="68"/>
  </w:num>
  <w:num w:numId="190" w16cid:durableId="148388680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335883138">
    <w:abstractNumId w:val="219"/>
  </w:num>
  <w:num w:numId="192" w16cid:durableId="1126973537">
    <w:abstractNumId w:val="2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3" w16cid:durableId="2135323453">
    <w:abstractNumId w:val="36"/>
  </w:num>
  <w:num w:numId="194" w16cid:durableId="122417245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5" w16cid:durableId="1972856956">
    <w:abstractNumId w:val="79"/>
  </w:num>
  <w:num w:numId="196" w16cid:durableId="618269435">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1959100202">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540484092">
    <w:abstractNumId w:val="252"/>
  </w:num>
  <w:num w:numId="199" w16cid:durableId="1770197663">
    <w:abstractNumId w:val="2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1547328036">
    <w:abstractNumId w:val="9"/>
  </w:num>
  <w:num w:numId="201" w16cid:durableId="170736939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1431586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1090665728">
    <w:abstractNumId w:val="54"/>
  </w:num>
  <w:num w:numId="204" w16cid:durableId="563302366">
    <w:abstractNumId w:val="149"/>
  </w:num>
  <w:num w:numId="205" w16cid:durableId="426779480">
    <w:abstractNumId w:val="197"/>
  </w:num>
  <w:num w:numId="206" w16cid:durableId="1938950410">
    <w:abstractNumId w:val="179"/>
  </w:num>
  <w:num w:numId="207" w16cid:durableId="1014578713">
    <w:abstractNumId w:val="86"/>
  </w:num>
  <w:num w:numId="208" w16cid:durableId="1552693992">
    <w:abstractNumId w:val="183"/>
  </w:num>
  <w:num w:numId="209" w16cid:durableId="901448924">
    <w:abstractNumId w:val="92"/>
  </w:num>
  <w:num w:numId="210" w16cid:durableId="1902716963">
    <w:abstractNumId w:val="163"/>
  </w:num>
  <w:num w:numId="211" w16cid:durableId="913707850">
    <w:abstractNumId w:val="14"/>
  </w:num>
  <w:num w:numId="212" w16cid:durableId="335117404">
    <w:abstractNumId w:val="243"/>
  </w:num>
  <w:num w:numId="213" w16cid:durableId="653026906">
    <w:abstractNumId w:val="116"/>
  </w:num>
  <w:num w:numId="214" w16cid:durableId="2138529070">
    <w:abstractNumId w:val="63"/>
  </w:num>
  <w:num w:numId="215" w16cid:durableId="315426265">
    <w:abstractNumId w:val="39"/>
  </w:num>
  <w:num w:numId="216" w16cid:durableId="167254490">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427430993">
    <w:abstractNumId w:val="196"/>
  </w:num>
  <w:num w:numId="218" w16cid:durableId="626011043">
    <w:abstractNumId w:val="1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734548265">
    <w:abstractNumId w:val="233"/>
  </w:num>
  <w:num w:numId="220" w16cid:durableId="1755667944">
    <w:abstractNumId w:val="2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298345737">
    <w:abstractNumId w:val="236"/>
  </w:num>
  <w:num w:numId="222" w16cid:durableId="1193572743">
    <w:abstractNumId w:val="2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261577190">
    <w:abstractNumId w:val="93"/>
  </w:num>
  <w:num w:numId="224" w16cid:durableId="563756344">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1553225084">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190188166">
    <w:abstractNumId w:val="154"/>
  </w:num>
  <w:num w:numId="227" w16cid:durableId="1710647295">
    <w:abstractNumId w:val="15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1840651989">
    <w:abstractNumId w:val="106"/>
  </w:num>
  <w:num w:numId="229" w16cid:durableId="209027299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2110539222">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543835738">
    <w:abstractNumId w:val="27"/>
  </w:num>
  <w:num w:numId="232" w16cid:durableId="63499096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53807730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986660731">
    <w:abstractNumId w:val="102"/>
  </w:num>
  <w:num w:numId="235" w16cid:durableId="106392338">
    <w:abstractNumId w:val="139"/>
  </w:num>
  <w:num w:numId="236" w16cid:durableId="651563111">
    <w:abstractNumId w:val="174"/>
  </w:num>
  <w:num w:numId="237" w16cid:durableId="12998554">
    <w:abstractNumId w:val="1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8" w16cid:durableId="368452816">
    <w:abstractNumId w:val="208"/>
  </w:num>
  <w:num w:numId="239" w16cid:durableId="2071489843">
    <w:abstractNumId w:val="20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445389171">
    <w:abstractNumId w:val="206"/>
  </w:num>
  <w:num w:numId="241" w16cid:durableId="327710199">
    <w:abstractNumId w:val="2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866598661">
    <w:abstractNumId w:val="141"/>
  </w:num>
  <w:num w:numId="243" w16cid:durableId="1581058462">
    <w:abstractNumId w:val="1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907809652">
    <w:abstractNumId w:val="84"/>
  </w:num>
  <w:num w:numId="245" w16cid:durableId="193227700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583338380">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1838228271">
    <w:abstractNumId w:val="125"/>
  </w:num>
  <w:num w:numId="248" w16cid:durableId="1751416727">
    <w:abstractNumId w:val="1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1434741408">
    <w:abstractNumId w:val="228"/>
  </w:num>
  <w:num w:numId="250" w16cid:durableId="1106921387">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596862165">
    <w:abstractNumId w:val="2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577056086">
    <w:abstractNumId w:val="173"/>
  </w:num>
  <w:num w:numId="253" w16cid:durableId="2100440222">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468549708">
    <w:abstractNumId w:val="1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58620243">
    <w:abstractNumId w:val="168"/>
  </w:num>
  <w:num w:numId="256" w16cid:durableId="1623880392">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7" w16cid:durableId="1026752925">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8" w16cid:durableId="6297316">
    <w:abstractNumId w:val="1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9" w16cid:durableId="1432503916">
    <w:abstractNumId w:val="198"/>
  </w:num>
  <w:num w:numId="260" w16cid:durableId="1451823359">
    <w:abstractNumId w:val="19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1" w16cid:durableId="1258948488">
    <w:abstractNumId w:val="169"/>
  </w:num>
  <w:num w:numId="262" w16cid:durableId="399444339">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3" w16cid:durableId="820535496">
    <w:abstractNumId w:val="151"/>
  </w:num>
  <w:num w:numId="264" w16cid:durableId="375784667">
    <w:abstractNumId w:val="1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5" w16cid:durableId="458258377">
    <w:abstractNumId w:val="82"/>
  </w:num>
  <w:num w:numId="266" w16cid:durableId="509370573">
    <w:abstractNumId w:val="8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7" w16cid:durableId="1677611290">
    <w:abstractNumId w:val="137"/>
  </w:num>
  <w:num w:numId="268" w16cid:durableId="737049821">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9" w16cid:durableId="99566994">
    <w:abstractNumId w:val="1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0" w16cid:durableId="2112429357">
    <w:abstractNumId w:val="2"/>
  </w:num>
  <w:num w:numId="271" w16cid:durableId="187568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202858037">
    <w:abstractNumId w:val="13"/>
  </w:num>
  <w:num w:numId="273" w16cid:durableId="64666762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4" w16cid:durableId="8653850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5" w16cid:durableId="77218965">
    <w:abstractNumId w:val="129"/>
  </w:num>
  <w:num w:numId="276" w16cid:durableId="1018892952">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7" w16cid:durableId="270938029">
    <w:abstractNumId w:val="1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8" w16cid:durableId="868181136">
    <w:abstractNumId w:val="231"/>
  </w:num>
  <w:num w:numId="279" w16cid:durableId="807165147">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0" w16cid:durableId="248656020">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1" w16cid:durableId="1708795131">
    <w:abstractNumId w:val="2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2" w16cid:durableId="1275676918">
    <w:abstractNumId w:val="189"/>
  </w:num>
  <w:num w:numId="283" w16cid:durableId="1104350584">
    <w:abstractNumId w:val="1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4" w16cid:durableId="1279411783">
    <w:abstractNumId w:val="201"/>
  </w:num>
  <w:num w:numId="285" w16cid:durableId="1388603437">
    <w:abstractNumId w:val="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6" w16cid:durableId="974599169">
    <w:abstractNumId w:val="109"/>
  </w:num>
  <w:num w:numId="287" w16cid:durableId="1254238172">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8" w16cid:durableId="1685088493">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9" w16cid:durableId="1259562366">
    <w:abstractNumId w:val="167"/>
  </w:num>
  <w:num w:numId="290" w16cid:durableId="1471702937">
    <w:abstractNumId w:val="1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1" w16cid:durableId="2115324756">
    <w:abstractNumId w:val="72"/>
  </w:num>
  <w:num w:numId="292" w16cid:durableId="148526268">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3" w16cid:durableId="158081293">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4" w16cid:durableId="1394768921">
    <w:abstractNumId w:val="57"/>
  </w:num>
  <w:num w:numId="295" w16cid:durableId="413935179">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6" w16cid:durableId="955527340">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893930691">
    <w:abstractNumId w:val="101"/>
  </w:num>
  <w:num w:numId="298" w16cid:durableId="429202847">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9" w16cid:durableId="535237879">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0" w16cid:durableId="1961835537">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957028993">
    <w:abstractNumId w:val="238"/>
  </w:num>
  <w:num w:numId="302" w16cid:durableId="1846240804">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3" w16cid:durableId="551117272">
    <w:abstractNumId w:val="75"/>
  </w:num>
  <w:num w:numId="304" w16cid:durableId="177277350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5" w16cid:durableId="1905291773">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1912537960">
    <w:abstractNumId w:val="71"/>
  </w:num>
  <w:num w:numId="307" w16cid:durableId="1776291534">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8" w16cid:durableId="810489354">
    <w:abstractNumId w:val="96"/>
  </w:num>
  <w:num w:numId="309" w16cid:durableId="979113251">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0" w16cid:durableId="187374699">
    <w:abstractNumId w:val="9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1" w16cid:durableId="960839209">
    <w:abstractNumId w:val="180"/>
  </w:num>
  <w:num w:numId="312" w16cid:durableId="2064132890">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3" w16cid:durableId="1178618117">
    <w:abstractNumId w:val="1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4" w16cid:durableId="1049376464">
    <w:abstractNumId w:val="199"/>
  </w:num>
  <w:num w:numId="315" w16cid:durableId="219444326">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6" w16cid:durableId="885024593">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1361516337">
    <w:abstractNumId w:val="19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8" w16cid:durableId="769620011">
    <w:abstractNumId w:val="226"/>
  </w:num>
  <w:num w:numId="319" w16cid:durableId="1274047994">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0" w16cid:durableId="1751265860">
    <w:abstractNumId w:val="111"/>
  </w:num>
  <w:num w:numId="321" w16cid:durableId="616066509">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474882950">
    <w:abstractNumId w:val="1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3" w16cid:durableId="1958947889">
    <w:abstractNumId w:val="225"/>
  </w:num>
  <w:num w:numId="324" w16cid:durableId="902060384">
    <w:abstractNumId w:val="234"/>
  </w:num>
  <w:num w:numId="325" w16cid:durableId="997031869">
    <w:abstractNumId w:val="181"/>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887840136">
    <w:abstractNumId w:val="136"/>
  </w:num>
  <w:num w:numId="327" w16cid:durableId="1880122007">
    <w:abstractNumId w:val="74"/>
  </w:num>
  <w:num w:numId="328" w16cid:durableId="809328759">
    <w:abstractNumId w:val="192"/>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CE"/>
    <w:rsid w:val="000809EF"/>
    <w:rsid w:val="001C3287"/>
    <w:rsid w:val="00561CCE"/>
    <w:rsid w:val="005632B6"/>
    <w:rsid w:val="006175D9"/>
    <w:rsid w:val="007E76FC"/>
    <w:rsid w:val="00802217"/>
    <w:rsid w:val="00807465"/>
    <w:rsid w:val="00915F59"/>
    <w:rsid w:val="00A51DAB"/>
    <w:rsid w:val="00C20D7C"/>
    <w:rsid w:val="00D15289"/>
    <w:rsid w:val="00DD28E4"/>
    <w:rsid w:val="00F00F34"/>
    <w:rsid w:val="00FB0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92"/>
    <o:shapelayout v:ext="edit">
      <o:idmap v:ext="edit" data="1"/>
    </o:shapelayout>
  </w:shapeDefaults>
  <w:decimalSymbol w:val="."/>
  <w:listSeparator w:val=","/>
  <w15:chartTrackingRefBased/>
  <w15:docId w15:val="{1BC27FD6-1C61-B74B-BB07-57E54442A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CCE"/>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561CCE"/>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561CCE"/>
    <w:pPr>
      <w:tabs>
        <w:tab w:val="num" w:pos="1296"/>
      </w:tabs>
      <w:spacing w:before="240" w:after="60"/>
      <w:ind w:left="1296" w:hanging="1296"/>
      <w:outlineLvl w:val="6"/>
    </w:pPr>
  </w:style>
  <w:style w:type="paragraph" w:styleId="Heading8">
    <w:name w:val="heading 8"/>
    <w:basedOn w:val="Normal"/>
    <w:next w:val="Normal"/>
    <w:link w:val="Heading8Char"/>
    <w:qFormat/>
    <w:rsid w:val="00561CCE"/>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561CCE"/>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561CCE"/>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561CCE"/>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561CCE"/>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561CCE"/>
    <w:rPr>
      <w:rFonts w:ascii="Arial" w:eastAsia="Times New Roman" w:hAnsi="Arial" w:cs="Arial"/>
      <w:kern w:val="0"/>
      <w:sz w:val="22"/>
      <w:szCs w:val="22"/>
      <w14:ligatures w14:val="none"/>
    </w:rPr>
  </w:style>
  <w:style w:type="numbering" w:customStyle="1" w:styleId="CurrentList1">
    <w:name w:val="Current List1"/>
    <w:uiPriority w:val="99"/>
    <w:rsid w:val="006175D9"/>
    <w:pPr>
      <w:numPr>
        <w:numId w:val="71"/>
      </w:numPr>
    </w:pPr>
  </w:style>
  <w:style w:type="paragraph" w:styleId="Title">
    <w:name w:val="Title"/>
    <w:basedOn w:val="Normal"/>
    <w:next w:val="Normal"/>
    <w:link w:val="TitleChar"/>
    <w:uiPriority w:val="10"/>
    <w:qFormat/>
    <w:rsid w:val="00D1528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5289"/>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15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5289"/>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15289"/>
    <w:pPr>
      <w:spacing w:before="160"/>
      <w:jc w:val="center"/>
    </w:pPr>
    <w:rPr>
      <w:i/>
      <w:iCs/>
      <w:color w:val="404040" w:themeColor="text1" w:themeTint="BF"/>
    </w:rPr>
  </w:style>
  <w:style w:type="character" w:customStyle="1" w:styleId="QuoteChar">
    <w:name w:val="Quote Char"/>
    <w:basedOn w:val="DefaultParagraphFont"/>
    <w:link w:val="Quote"/>
    <w:uiPriority w:val="29"/>
    <w:rsid w:val="00D15289"/>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D15289"/>
    <w:pPr>
      <w:ind w:left="720"/>
      <w:contextualSpacing/>
    </w:pPr>
  </w:style>
  <w:style w:type="character" w:styleId="IntenseEmphasis">
    <w:name w:val="Intense Emphasis"/>
    <w:basedOn w:val="DefaultParagraphFont"/>
    <w:uiPriority w:val="21"/>
    <w:qFormat/>
    <w:rsid w:val="00D15289"/>
    <w:rPr>
      <w:i/>
      <w:iCs/>
      <w:color w:val="2F5496" w:themeColor="accent1" w:themeShade="BF"/>
    </w:rPr>
  </w:style>
  <w:style w:type="paragraph" w:styleId="IntenseQuote">
    <w:name w:val="Intense Quote"/>
    <w:basedOn w:val="Normal"/>
    <w:next w:val="Normal"/>
    <w:link w:val="IntenseQuoteChar"/>
    <w:uiPriority w:val="30"/>
    <w:qFormat/>
    <w:rsid w:val="00D15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5289"/>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D15289"/>
    <w:rPr>
      <w:b/>
      <w:bCs/>
      <w:smallCaps/>
      <w:color w:val="2F5496" w:themeColor="accent1" w:themeShade="BF"/>
      <w:spacing w:val="5"/>
    </w:rPr>
  </w:style>
  <w:style w:type="paragraph" w:styleId="FootnoteText">
    <w:name w:val="footnote text"/>
    <w:basedOn w:val="Normal"/>
    <w:link w:val="FootnoteTextChar"/>
    <w:semiHidden/>
    <w:rsid w:val="00D15289"/>
    <w:rPr>
      <w:sz w:val="20"/>
      <w:szCs w:val="20"/>
    </w:rPr>
  </w:style>
  <w:style w:type="character" w:customStyle="1" w:styleId="FootnoteTextChar">
    <w:name w:val="Footnote Text Char"/>
    <w:basedOn w:val="DefaultParagraphFont"/>
    <w:link w:val="FootnoteText"/>
    <w:semiHidden/>
    <w:rsid w:val="00D15289"/>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D15289"/>
    <w:rPr>
      <w:vertAlign w:val="superscript"/>
    </w:rPr>
  </w:style>
  <w:style w:type="table" w:styleId="TableGrid">
    <w:name w:val="Table Grid"/>
    <w:basedOn w:val="TableNormal"/>
    <w:uiPriority w:val="59"/>
    <w:rsid w:val="00D15289"/>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nhideWhenUsed/>
    <w:rsid w:val="00D15289"/>
    <w:pPr>
      <w:tabs>
        <w:tab w:val="center" w:pos="4680"/>
        <w:tab w:val="right" w:pos="9360"/>
      </w:tabs>
    </w:pPr>
  </w:style>
  <w:style w:type="character" w:customStyle="1" w:styleId="FooterChar">
    <w:name w:val="Footer Char"/>
    <w:basedOn w:val="DefaultParagraphFont"/>
    <w:link w:val="Footer"/>
    <w:rsid w:val="00D15289"/>
    <w:rPr>
      <w:rFonts w:ascii="Times New Roman" w:eastAsia="Times New Roman" w:hAnsi="Times New Roman" w:cs="Times New Roman"/>
      <w:kern w:val="0"/>
      <w14:ligatures w14:val="none"/>
    </w:rPr>
  </w:style>
  <w:style w:type="character" w:styleId="PageNumber">
    <w:name w:val="page number"/>
    <w:basedOn w:val="DefaultParagraphFont"/>
    <w:uiPriority w:val="99"/>
    <w:rsid w:val="00D15289"/>
  </w:style>
  <w:style w:type="table" w:styleId="TableContemporary">
    <w:name w:val="Table Contemporary"/>
    <w:basedOn w:val="TableNormal"/>
    <w:rsid w:val="00D15289"/>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D15289"/>
    <w:pPr>
      <w:spacing w:before="360" w:after="360"/>
    </w:pPr>
    <w:rPr>
      <w:rFonts w:asciiTheme="minorHAnsi" w:hAnsiTheme="minorHAnsi"/>
      <w:b/>
      <w:bCs/>
      <w:caps/>
      <w:sz w:val="22"/>
      <w:szCs w:val="22"/>
      <w:u w:val="single"/>
    </w:rPr>
  </w:style>
  <w:style w:type="paragraph" w:styleId="Header">
    <w:name w:val="header"/>
    <w:basedOn w:val="Normal"/>
    <w:link w:val="HeaderChar"/>
    <w:unhideWhenUsed/>
    <w:rsid w:val="00D15289"/>
    <w:pPr>
      <w:tabs>
        <w:tab w:val="center" w:pos="4680"/>
        <w:tab w:val="right" w:pos="9360"/>
      </w:tabs>
    </w:pPr>
  </w:style>
  <w:style w:type="character" w:customStyle="1" w:styleId="HeaderChar">
    <w:name w:val="Header Char"/>
    <w:basedOn w:val="DefaultParagraphFont"/>
    <w:link w:val="Header"/>
    <w:rsid w:val="00D15289"/>
    <w:rPr>
      <w:rFonts w:ascii="Times New Roman" w:eastAsia="Times New Roman" w:hAnsi="Times New Roman" w:cs="Times New Roman"/>
      <w:kern w:val="0"/>
      <w14:ligatures w14:val="none"/>
    </w:rPr>
  </w:style>
  <w:style w:type="numbering" w:customStyle="1" w:styleId="CurrentList2">
    <w:name w:val="Current List2"/>
    <w:uiPriority w:val="99"/>
    <w:rsid w:val="00D15289"/>
    <w:pPr>
      <w:numPr>
        <w:numId w:val="73"/>
      </w:numPr>
    </w:pPr>
  </w:style>
  <w:style w:type="character" w:customStyle="1" w:styleId="Heading1Char1">
    <w:name w:val="Heading 1 Char1"/>
    <w:basedOn w:val="DefaultParagraphFont"/>
    <w:rsid w:val="00D15289"/>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D15289"/>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D15289"/>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D15289"/>
    <w:rPr>
      <w:rFonts w:ascii="Times New Roman" w:eastAsia="Times New Roman" w:hAnsi="Times New Roman" w:cs="Arial"/>
      <w:b/>
      <w:bCs/>
      <w:kern w:val="0"/>
      <w14:ligatures w14:val="none"/>
    </w:rPr>
  </w:style>
  <w:style w:type="character" w:customStyle="1" w:styleId="Heading4Char1">
    <w:name w:val="Heading 4 Char1"/>
    <w:basedOn w:val="DefaultParagraphFont"/>
    <w:rsid w:val="00D15289"/>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D15289"/>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D15289"/>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D15289"/>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D15289"/>
    <w:pPr>
      <w:numPr>
        <w:numId w:val="11"/>
      </w:numPr>
    </w:pPr>
  </w:style>
  <w:style w:type="character" w:customStyle="1" w:styleId="Heading1Char3">
    <w:name w:val="Heading 1 Char3"/>
    <w:basedOn w:val="DefaultParagraphFont"/>
    <w:rsid w:val="00D15289"/>
    <w:rPr>
      <w:rFonts w:ascii="Helvetica" w:eastAsia="Times New Roman" w:hAnsi="Helvetica" w:cs="Arial"/>
      <w:b/>
      <w:bCs/>
      <w:kern w:val="32"/>
      <w:sz w:val="28"/>
      <w:szCs w:val="28"/>
    </w:rPr>
  </w:style>
  <w:style w:type="character" w:customStyle="1" w:styleId="Heading2Char2">
    <w:name w:val="Heading 2 Char2"/>
    <w:basedOn w:val="DefaultParagraphFont"/>
    <w:rsid w:val="00D15289"/>
    <w:rPr>
      <w:rFonts w:eastAsia="Times New Roman" w:cs="Arial"/>
      <w:b/>
      <w:bCs/>
      <w:sz w:val="26"/>
      <w:szCs w:val="26"/>
    </w:rPr>
  </w:style>
  <w:style w:type="character" w:customStyle="1" w:styleId="Heading3Char2">
    <w:name w:val="Heading 3 Char2"/>
    <w:basedOn w:val="DefaultParagraphFont"/>
    <w:rsid w:val="00D15289"/>
    <w:rPr>
      <w:rFonts w:eastAsia="Times New Roman" w:cs="Arial"/>
      <w:b/>
      <w:bCs/>
    </w:rPr>
  </w:style>
  <w:style w:type="character" w:customStyle="1" w:styleId="HeaderChar1">
    <w:name w:val="Header Char1"/>
    <w:basedOn w:val="DefaultParagraphFont"/>
    <w:rsid w:val="00D15289"/>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D15289"/>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D15289"/>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D15289"/>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D15289"/>
    <w:rPr>
      <w:rFonts w:ascii="Times New Roman" w:eastAsia="Times New Roman" w:hAnsi="Times New Roman" w:cs="Arial"/>
      <w:b/>
      <w:bCs/>
      <w:kern w:val="0"/>
      <w14:ligatures w14:val="none"/>
    </w:rPr>
  </w:style>
  <w:style w:type="character" w:customStyle="1" w:styleId="Heading4Char2">
    <w:name w:val="Heading 4 Char2"/>
    <w:basedOn w:val="DefaultParagraphFont"/>
    <w:rsid w:val="00D15289"/>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D15289"/>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D15289"/>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D15289"/>
    <w:rPr>
      <w:rFonts w:ascii="Arial" w:eastAsia="Times New Roman" w:hAnsi="Arial" w:cs="Arial"/>
      <w:kern w:val="0"/>
      <w:sz w:val="22"/>
      <w:szCs w:val="22"/>
      <w14:ligatures w14:val="none"/>
    </w:rPr>
  </w:style>
  <w:style w:type="character" w:customStyle="1" w:styleId="HeaderChar2">
    <w:name w:val="Header Char2"/>
    <w:basedOn w:val="DefaultParagraphFont"/>
    <w:rsid w:val="00D15289"/>
    <w:rPr>
      <w:rFonts w:ascii="Times New Roman" w:eastAsia="Times New Roman" w:hAnsi="Times New Roman" w:cs="Times New Roman"/>
      <w:kern w:val="0"/>
      <w14:ligatures w14:val="none"/>
    </w:rPr>
  </w:style>
  <w:style w:type="character" w:customStyle="1" w:styleId="FooterChar2">
    <w:name w:val="Footer Char2"/>
    <w:basedOn w:val="DefaultParagraphFont"/>
    <w:rsid w:val="00D15289"/>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D15289"/>
    <w:rPr>
      <w:rFonts w:ascii="Helvetica" w:eastAsia="Times New Roman" w:hAnsi="Helvetica" w:cs="Arial"/>
      <w:b/>
      <w:bCs/>
      <w:kern w:val="32"/>
      <w:sz w:val="28"/>
      <w:szCs w:val="28"/>
    </w:rPr>
  </w:style>
  <w:style w:type="character" w:customStyle="1" w:styleId="Heading2Char4">
    <w:name w:val="Heading 2 Char4"/>
    <w:basedOn w:val="DefaultParagraphFont"/>
    <w:rsid w:val="00D15289"/>
    <w:rPr>
      <w:rFonts w:eastAsia="Times New Roman" w:cs="Arial"/>
      <w:b/>
      <w:bCs/>
      <w:sz w:val="26"/>
      <w:szCs w:val="26"/>
    </w:rPr>
  </w:style>
  <w:style w:type="character" w:customStyle="1" w:styleId="Heading3Char4">
    <w:name w:val="Heading 3 Char4"/>
    <w:basedOn w:val="DefaultParagraphFont"/>
    <w:rsid w:val="00D15289"/>
    <w:rPr>
      <w:rFonts w:eastAsia="Times New Roman" w:cs="Arial"/>
      <w:b/>
      <w:bCs/>
    </w:rPr>
  </w:style>
  <w:style w:type="character" w:customStyle="1" w:styleId="Heading1Char6">
    <w:name w:val="Heading 1 Char6"/>
    <w:basedOn w:val="DefaultParagraphFont"/>
    <w:rsid w:val="00D15289"/>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D15289"/>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D15289"/>
    <w:rPr>
      <w:rFonts w:ascii="Times New Roman" w:eastAsia="Times New Roman" w:hAnsi="Times New Roman" w:cs="Arial"/>
      <w:b/>
      <w:bCs/>
      <w:kern w:val="0"/>
      <w14:ligatures w14:val="none"/>
    </w:rPr>
  </w:style>
  <w:style w:type="character" w:customStyle="1" w:styleId="Heading4Char3">
    <w:name w:val="Heading 4 Char3"/>
    <w:basedOn w:val="DefaultParagraphFont"/>
    <w:rsid w:val="00D15289"/>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D15289"/>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D15289"/>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D15289"/>
    <w:rPr>
      <w:rFonts w:ascii="Arial" w:eastAsia="Times New Roman" w:hAnsi="Arial" w:cs="Arial"/>
      <w:kern w:val="0"/>
      <w:sz w:val="22"/>
      <w:szCs w:val="22"/>
      <w14:ligatures w14:val="none"/>
    </w:rPr>
  </w:style>
  <w:style w:type="character" w:customStyle="1" w:styleId="HeaderChar3">
    <w:name w:val="Header Char3"/>
    <w:basedOn w:val="DefaultParagraphFont"/>
    <w:rsid w:val="00D15289"/>
    <w:rPr>
      <w:rFonts w:ascii="Times New Roman" w:eastAsia="Times New Roman" w:hAnsi="Times New Roman" w:cs="Times New Roman"/>
      <w:kern w:val="0"/>
      <w14:ligatures w14:val="none"/>
    </w:rPr>
  </w:style>
  <w:style w:type="character" w:customStyle="1" w:styleId="FooterChar3">
    <w:name w:val="Footer Char3"/>
    <w:basedOn w:val="DefaultParagraphFont"/>
    <w:rsid w:val="00D15289"/>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D15289"/>
    <w:rPr>
      <w:rFonts w:ascii="Helvetica" w:eastAsia="Times New Roman" w:hAnsi="Helvetica" w:cs="Arial"/>
      <w:b/>
      <w:bCs/>
      <w:kern w:val="32"/>
      <w:sz w:val="28"/>
      <w:szCs w:val="28"/>
    </w:rPr>
  </w:style>
  <w:style w:type="character" w:customStyle="1" w:styleId="Heading2Char6">
    <w:name w:val="Heading 2 Char6"/>
    <w:basedOn w:val="DefaultParagraphFont"/>
    <w:rsid w:val="00D15289"/>
    <w:rPr>
      <w:rFonts w:eastAsia="Times New Roman" w:cs="Arial"/>
      <w:b/>
      <w:bCs/>
      <w:sz w:val="26"/>
      <w:szCs w:val="26"/>
    </w:rPr>
  </w:style>
  <w:style w:type="character" w:customStyle="1" w:styleId="Heading3Char6">
    <w:name w:val="Heading 3 Char6"/>
    <w:basedOn w:val="DefaultParagraphFont"/>
    <w:rsid w:val="00D15289"/>
    <w:rPr>
      <w:rFonts w:eastAsia="Times New Roman" w:cs="Arial"/>
      <w:b/>
      <w:bCs/>
    </w:rPr>
  </w:style>
  <w:style w:type="paragraph" w:styleId="Caption">
    <w:name w:val="caption"/>
    <w:basedOn w:val="Normal"/>
    <w:next w:val="Normal"/>
    <w:autoRedefine/>
    <w:uiPriority w:val="35"/>
    <w:qFormat/>
    <w:rsid w:val="00D15289"/>
    <w:rPr>
      <w:b/>
      <w:bCs/>
      <w:smallCaps/>
    </w:rPr>
  </w:style>
  <w:style w:type="character" w:customStyle="1" w:styleId="HeaderChar4">
    <w:name w:val="Header Char4"/>
    <w:basedOn w:val="DefaultParagraphFont"/>
    <w:rsid w:val="00D15289"/>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D15289"/>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D15289"/>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D15289"/>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D15289"/>
    <w:rPr>
      <w:rFonts w:ascii="Times New Roman" w:eastAsia="Times New Roman" w:hAnsi="Times New Roman" w:cs="Arial"/>
      <w:b/>
      <w:bCs/>
      <w:kern w:val="0"/>
      <w14:ligatures w14:val="none"/>
    </w:rPr>
  </w:style>
  <w:style w:type="character" w:customStyle="1" w:styleId="Heading4Char4">
    <w:name w:val="Heading 4 Char4"/>
    <w:basedOn w:val="DefaultParagraphFont"/>
    <w:rsid w:val="00D15289"/>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D15289"/>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D15289"/>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D15289"/>
    <w:rPr>
      <w:rFonts w:ascii="Arial" w:eastAsia="Times New Roman" w:hAnsi="Arial" w:cs="Arial"/>
      <w:kern w:val="0"/>
      <w:sz w:val="22"/>
      <w:szCs w:val="22"/>
      <w14:ligatures w14:val="none"/>
    </w:rPr>
  </w:style>
  <w:style w:type="numbering" w:customStyle="1" w:styleId="CurrentList11">
    <w:name w:val="Current List11"/>
    <w:uiPriority w:val="99"/>
    <w:rsid w:val="00D15289"/>
  </w:style>
  <w:style w:type="character" w:customStyle="1" w:styleId="Heading1Char9">
    <w:name w:val="Heading 1 Char9"/>
    <w:basedOn w:val="DefaultParagraphFont"/>
    <w:rsid w:val="00D15289"/>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D15289"/>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D15289"/>
    <w:rPr>
      <w:rFonts w:ascii="Times New Roman" w:eastAsia="Times New Roman" w:hAnsi="Times New Roman" w:cs="Arial"/>
      <w:b/>
      <w:bCs/>
      <w:kern w:val="0"/>
      <w14:ligatures w14:val="none"/>
    </w:rPr>
  </w:style>
  <w:style w:type="character" w:customStyle="1" w:styleId="Heading4Char5">
    <w:name w:val="Heading 4 Char5"/>
    <w:basedOn w:val="DefaultParagraphFont"/>
    <w:rsid w:val="00D15289"/>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D15289"/>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D15289"/>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D15289"/>
    <w:rPr>
      <w:rFonts w:ascii="Arial" w:eastAsia="Times New Roman" w:hAnsi="Arial" w:cs="Arial"/>
      <w:kern w:val="0"/>
      <w:sz w:val="22"/>
      <w:szCs w:val="22"/>
      <w14:ligatures w14:val="none"/>
    </w:rPr>
  </w:style>
  <w:style w:type="character" w:customStyle="1" w:styleId="Heading1Char10">
    <w:name w:val="Heading 1 Char10"/>
    <w:basedOn w:val="DefaultParagraphFont"/>
    <w:rsid w:val="00D15289"/>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D15289"/>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D15289"/>
    <w:rPr>
      <w:rFonts w:ascii="Times New Roman" w:eastAsia="Times New Roman" w:hAnsi="Times New Roman" w:cs="Arial"/>
      <w:b/>
      <w:bCs/>
      <w:kern w:val="0"/>
      <w14:ligatures w14:val="none"/>
    </w:rPr>
  </w:style>
  <w:style w:type="character" w:customStyle="1" w:styleId="Heading4Char6">
    <w:name w:val="Heading 4 Char6"/>
    <w:basedOn w:val="DefaultParagraphFont"/>
    <w:rsid w:val="00D15289"/>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D15289"/>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D15289"/>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D15289"/>
    <w:rPr>
      <w:rFonts w:ascii="Arial" w:eastAsia="Times New Roman" w:hAnsi="Arial" w:cs="Arial"/>
      <w:kern w:val="0"/>
      <w:sz w:val="22"/>
      <w:szCs w:val="22"/>
      <w14:ligatures w14:val="none"/>
    </w:rPr>
  </w:style>
  <w:style w:type="character" w:customStyle="1" w:styleId="HeaderChar5">
    <w:name w:val="Header Char5"/>
    <w:basedOn w:val="DefaultParagraphFont"/>
    <w:rsid w:val="00D15289"/>
    <w:rPr>
      <w:rFonts w:ascii="Times New Roman" w:eastAsia="Times New Roman" w:hAnsi="Times New Roman" w:cs="Times New Roman"/>
      <w:kern w:val="0"/>
      <w14:ligatures w14:val="none"/>
    </w:rPr>
  </w:style>
  <w:style w:type="character" w:customStyle="1" w:styleId="FooterChar5">
    <w:name w:val="Footer Char5"/>
    <w:basedOn w:val="DefaultParagraphFont"/>
    <w:rsid w:val="00D15289"/>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D15289"/>
    <w:rPr>
      <w:rFonts w:ascii="Helvetica" w:eastAsia="Times New Roman" w:hAnsi="Helvetica" w:cs="Arial"/>
      <w:b/>
      <w:bCs/>
      <w:kern w:val="32"/>
      <w:sz w:val="28"/>
      <w:szCs w:val="28"/>
    </w:rPr>
  </w:style>
  <w:style w:type="character" w:customStyle="1" w:styleId="Heading2Char10">
    <w:name w:val="Heading 2 Char10"/>
    <w:basedOn w:val="DefaultParagraphFont"/>
    <w:rsid w:val="00D15289"/>
    <w:rPr>
      <w:rFonts w:eastAsia="Times New Roman" w:cs="Arial"/>
      <w:b/>
      <w:bCs/>
      <w:sz w:val="26"/>
      <w:szCs w:val="26"/>
    </w:rPr>
  </w:style>
  <w:style w:type="character" w:customStyle="1" w:styleId="Heading3Char10">
    <w:name w:val="Heading 3 Char10"/>
    <w:basedOn w:val="DefaultParagraphFont"/>
    <w:rsid w:val="00D15289"/>
    <w:rPr>
      <w:rFonts w:eastAsia="Times New Roman" w:cs="Arial"/>
      <w:b/>
      <w:bCs/>
    </w:rPr>
  </w:style>
  <w:style w:type="character" w:customStyle="1" w:styleId="Heading4Char7">
    <w:name w:val="Heading 4 Char7"/>
    <w:basedOn w:val="DefaultParagraphFont"/>
    <w:rsid w:val="00D15289"/>
    <w:rPr>
      <w:rFonts w:eastAsia="Times New Roman" w:cs="Times New Roman"/>
      <w:b/>
      <w:bCs/>
    </w:rPr>
  </w:style>
  <w:style w:type="character" w:customStyle="1" w:styleId="Heading1Char12">
    <w:name w:val="Heading 1 Char12"/>
    <w:basedOn w:val="DefaultParagraphFont"/>
    <w:rsid w:val="00D15289"/>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D15289"/>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D15289"/>
    <w:rPr>
      <w:rFonts w:ascii="Times New Roman" w:eastAsia="Times New Roman" w:hAnsi="Times New Roman" w:cs="Arial"/>
      <w:b/>
      <w:bCs/>
      <w:kern w:val="0"/>
      <w14:ligatures w14:val="none"/>
    </w:rPr>
  </w:style>
  <w:style w:type="character" w:customStyle="1" w:styleId="Heading4Char8">
    <w:name w:val="Heading 4 Char8"/>
    <w:basedOn w:val="DefaultParagraphFont"/>
    <w:rsid w:val="00D15289"/>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D15289"/>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D15289"/>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D15289"/>
    <w:rPr>
      <w:rFonts w:ascii="Arial" w:eastAsia="Times New Roman" w:hAnsi="Arial" w:cs="Arial"/>
      <w:kern w:val="0"/>
      <w:sz w:val="22"/>
      <w:szCs w:val="22"/>
      <w14:ligatures w14:val="none"/>
    </w:rPr>
  </w:style>
  <w:style w:type="character" w:customStyle="1" w:styleId="Heading1Char13">
    <w:name w:val="Heading 1 Char13"/>
    <w:basedOn w:val="DefaultParagraphFont"/>
    <w:rsid w:val="00D15289"/>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D15289"/>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D15289"/>
    <w:rPr>
      <w:rFonts w:ascii="Times New Roman" w:eastAsia="Times New Roman" w:hAnsi="Times New Roman" w:cs="Arial"/>
      <w:b/>
      <w:bCs/>
      <w:kern w:val="0"/>
      <w14:ligatures w14:val="none"/>
    </w:rPr>
  </w:style>
  <w:style w:type="character" w:customStyle="1" w:styleId="Heading4Char9">
    <w:name w:val="Heading 4 Char9"/>
    <w:basedOn w:val="DefaultParagraphFont"/>
    <w:rsid w:val="00D15289"/>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D15289"/>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D15289"/>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D15289"/>
    <w:rPr>
      <w:rFonts w:ascii="Arial" w:eastAsia="Times New Roman" w:hAnsi="Arial" w:cs="Arial"/>
      <w:kern w:val="0"/>
      <w:sz w:val="22"/>
      <w:szCs w:val="22"/>
      <w14:ligatures w14:val="none"/>
    </w:rPr>
  </w:style>
  <w:style w:type="character" w:customStyle="1" w:styleId="HeaderChar6">
    <w:name w:val="Header Char6"/>
    <w:basedOn w:val="DefaultParagraphFont"/>
    <w:rsid w:val="00D15289"/>
    <w:rPr>
      <w:rFonts w:ascii="Times New Roman" w:eastAsia="Times New Roman" w:hAnsi="Times New Roman" w:cs="Times New Roman"/>
      <w:kern w:val="0"/>
      <w14:ligatures w14:val="none"/>
    </w:rPr>
  </w:style>
  <w:style w:type="character" w:customStyle="1" w:styleId="FooterChar6">
    <w:name w:val="Footer Char6"/>
    <w:basedOn w:val="DefaultParagraphFont"/>
    <w:rsid w:val="00D15289"/>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D15289"/>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D15289"/>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D15289"/>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D15289"/>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D15289"/>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D15289"/>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D15289"/>
    <w:rPr>
      <w:rFonts w:ascii="Arial" w:eastAsia="Times New Roman" w:hAnsi="Arial" w:cs="Arial"/>
      <w:kern w:val="0"/>
      <w:sz w:val="22"/>
      <w:szCs w:val="22"/>
      <w14:ligatures w14:val="none"/>
    </w:rPr>
  </w:style>
  <w:style w:type="character" w:customStyle="1" w:styleId="HeaderChar7">
    <w:name w:val="Header Char7"/>
    <w:basedOn w:val="DefaultParagraphFont"/>
    <w:rsid w:val="00D15289"/>
    <w:rPr>
      <w:rFonts w:ascii="Times New Roman" w:eastAsia="Times New Roman" w:hAnsi="Times New Roman" w:cs="Times New Roman"/>
      <w:kern w:val="0"/>
      <w14:ligatures w14:val="none"/>
    </w:rPr>
  </w:style>
  <w:style w:type="character" w:customStyle="1" w:styleId="FooterChar7">
    <w:name w:val="Footer Char7"/>
    <w:basedOn w:val="DefaultParagraphFont"/>
    <w:rsid w:val="00D15289"/>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D15289"/>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D15289"/>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D15289"/>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D15289"/>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D15289"/>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D15289"/>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D15289"/>
    <w:rPr>
      <w:rFonts w:ascii="Arial" w:eastAsia="Times New Roman" w:hAnsi="Arial" w:cs="Arial"/>
      <w:kern w:val="0"/>
      <w:sz w:val="22"/>
      <w:szCs w:val="22"/>
      <w14:ligatures w14:val="none"/>
    </w:rPr>
  </w:style>
  <w:style w:type="character" w:customStyle="1" w:styleId="HeaderChar8">
    <w:name w:val="Header Char8"/>
    <w:basedOn w:val="DefaultParagraphFont"/>
    <w:rsid w:val="00D15289"/>
    <w:rPr>
      <w:rFonts w:ascii="Times New Roman" w:eastAsia="Times New Roman" w:hAnsi="Times New Roman" w:cs="Times New Roman"/>
      <w:kern w:val="0"/>
      <w14:ligatures w14:val="none"/>
    </w:rPr>
  </w:style>
  <w:style w:type="character" w:customStyle="1" w:styleId="FooterChar8">
    <w:name w:val="Footer Char8"/>
    <w:basedOn w:val="DefaultParagraphFont"/>
    <w:rsid w:val="00D15289"/>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D15289"/>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D15289"/>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D15289"/>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D15289"/>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D15289"/>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D15289"/>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D15289"/>
    <w:rPr>
      <w:rFonts w:ascii="Arial" w:eastAsia="Times New Roman" w:hAnsi="Arial" w:cs="Arial"/>
      <w:kern w:val="0"/>
      <w:sz w:val="22"/>
      <w:szCs w:val="22"/>
      <w14:ligatures w14:val="none"/>
    </w:rPr>
  </w:style>
  <w:style w:type="character" w:customStyle="1" w:styleId="Heading1Char17">
    <w:name w:val="Heading 1 Char17"/>
    <w:basedOn w:val="DefaultParagraphFont"/>
    <w:rsid w:val="00D15289"/>
    <w:rPr>
      <w:rFonts w:ascii="Helvetica" w:eastAsia="Times New Roman" w:hAnsi="Helvetica" w:cs="Arial"/>
      <w:b/>
      <w:bCs/>
      <w:kern w:val="32"/>
      <w:sz w:val="28"/>
      <w:szCs w:val="28"/>
    </w:rPr>
  </w:style>
  <w:style w:type="character" w:customStyle="1" w:styleId="Heading2Char16">
    <w:name w:val="Heading 2 Char16"/>
    <w:basedOn w:val="DefaultParagraphFont"/>
    <w:rsid w:val="00D15289"/>
    <w:rPr>
      <w:rFonts w:eastAsia="Times New Roman" w:cs="Arial"/>
      <w:b/>
      <w:bCs/>
      <w:sz w:val="26"/>
      <w:szCs w:val="26"/>
    </w:rPr>
  </w:style>
  <w:style w:type="character" w:customStyle="1" w:styleId="Heading5Char12">
    <w:name w:val="Heading 5 Char12"/>
    <w:basedOn w:val="DefaultParagraphFont"/>
    <w:rsid w:val="00D15289"/>
    <w:rPr>
      <w:rFonts w:ascii="Helvetica" w:eastAsia="Times New Roman" w:hAnsi="Helvetica" w:cs="Times New Roman"/>
      <w:b/>
      <w:bCs/>
      <w:sz w:val="20"/>
      <w:szCs w:val="20"/>
    </w:rPr>
  </w:style>
  <w:style w:type="character" w:customStyle="1" w:styleId="Heading3Char16">
    <w:name w:val="Heading 3 Char16"/>
    <w:basedOn w:val="DefaultParagraphFont"/>
    <w:rsid w:val="00D15289"/>
    <w:rPr>
      <w:rFonts w:eastAsia="Times New Roman" w:cs="Arial"/>
      <w:b/>
      <w:bCs/>
    </w:rPr>
  </w:style>
  <w:style w:type="character" w:customStyle="1" w:styleId="Heading1Char18">
    <w:name w:val="Heading 1 Char18"/>
    <w:basedOn w:val="DefaultParagraphFont"/>
    <w:rsid w:val="00D15289"/>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D15289"/>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D15289"/>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D15289"/>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D15289"/>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D15289"/>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D15289"/>
    <w:rPr>
      <w:rFonts w:ascii="Arial" w:eastAsia="Times New Roman" w:hAnsi="Arial" w:cs="Arial"/>
      <w:kern w:val="0"/>
      <w:sz w:val="22"/>
      <w:szCs w:val="22"/>
      <w14:ligatures w14:val="none"/>
    </w:rPr>
  </w:style>
  <w:style w:type="character" w:customStyle="1" w:styleId="HeaderChar9">
    <w:name w:val="Header Char9"/>
    <w:basedOn w:val="DefaultParagraphFont"/>
    <w:rsid w:val="00D15289"/>
    <w:rPr>
      <w:rFonts w:ascii="Times New Roman" w:eastAsia="Times New Roman" w:hAnsi="Times New Roman" w:cs="Times New Roman"/>
      <w:kern w:val="0"/>
      <w14:ligatures w14:val="none"/>
    </w:rPr>
  </w:style>
  <w:style w:type="character" w:customStyle="1" w:styleId="FooterChar9">
    <w:name w:val="Footer Char9"/>
    <w:basedOn w:val="DefaultParagraphFont"/>
    <w:rsid w:val="00D15289"/>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D15289"/>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D15289"/>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D15289"/>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D15289"/>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D15289"/>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D15289"/>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D15289"/>
    <w:rPr>
      <w:rFonts w:ascii="Arial" w:eastAsia="Times New Roman" w:hAnsi="Arial" w:cs="Arial"/>
      <w:kern w:val="0"/>
      <w:sz w:val="22"/>
      <w:szCs w:val="22"/>
      <w14:ligatures w14:val="none"/>
    </w:rPr>
  </w:style>
  <w:style w:type="character" w:customStyle="1" w:styleId="HeaderChar10">
    <w:name w:val="Header Char10"/>
    <w:basedOn w:val="DefaultParagraphFont"/>
    <w:rsid w:val="00D15289"/>
    <w:rPr>
      <w:rFonts w:ascii="Times New Roman" w:eastAsia="Times New Roman" w:hAnsi="Times New Roman" w:cs="Times New Roman"/>
      <w:kern w:val="0"/>
      <w14:ligatures w14:val="none"/>
    </w:rPr>
  </w:style>
  <w:style w:type="character" w:customStyle="1" w:styleId="FooterChar10">
    <w:name w:val="Footer Char10"/>
    <w:basedOn w:val="DefaultParagraphFont"/>
    <w:rsid w:val="00D15289"/>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D15289"/>
    <w:rPr>
      <w:rFonts w:ascii="Helvetica" w:eastAsia="Times New Roman" w:hAnsi="Helvetica" w:cs="Arial"/>
      <w:b/>
      <w:bCs/>
      <w:kern w:val="32"/>
      <w:sz w:val="28"/>
      <w:szCs w:val="28"/>
    </w:rPr>
  </w:style>
  <w:style w:type="character" w:customStyle="1" w:styleId="Heading2Char19">
    <w:name w:val="Heading 2 Char19"/>
    <w:basedOn w:val="DefaultParagraphFont"/>
    <w:rsid w:val="00D15289"/>
    <w:rPr>
      <w:rFonts w:eastAsia="Times New Roman" w:cs="Arial"/>
      <w:b/>
      <w:bCs/>
      <w:sz w:val="26"/>
      <w:szCs w:val="26"/>
    </w:rPr>
  </w:style>
  <w:style w:type="character" w:customStyle="1" w:styleId="Heading5Char15">
    <w:name w:val="Heading 5 Char15"/>
    <w:basedOn w:val="DefaultParagraphFont"/>
    <w:rsid w:val="00D15289"/>
    <w:rPr>
      <w:rFonts w:ascii="Helvetica" w:eastAsia="Times New Roman" w:hAnsi="Helvetica" w:cs="Times New Roman"/>
      <w:b/>
      <w:bCs/>
      <w:sz w:val="20"/>
      <w:szCs w:val="20"/>
    </w:rPr>
  </w:style>
  <w:style w:type="character" w:customStyle="1" w:styleId="Heading3Char19">
    <w:name w:val="Heading 3 Char19"/>
    <w:basedOn w:val="DefaultParagraphFont"/>
    <w:rsid w:val="00D15289"/>
    <w:rPr>
      <w:rFonts w:eastAsia="Times New Roman" w:cs="Arial"/>
      <w:b/>
      <w:bCs/>
    </w:rPr>
  </w:style>
  <w:style w:type="character" w:customStyle="1" w:styleId="Heading4Char15">
    <w:name w:val="Heading 4 Char15"/>
    <w:basedOn w:val="DefaultParagraphFont"/>
    <w:rsid w:val="00D15289"/>
    <w:rPr>
      <w:rFonts w:eastAsia="Times New Roman" w:cs="Times New Roman"/>
      <w:b/>
      <w:bCs/>
    </w:rPr>
  </w:style>
  <w:style w:type="character" w:customStyle="1" w:styleId="Heading6Char14">
    <w:name w:val="Heading 6 Char14"/>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D15289"/>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D15289"/>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D15289"/>
    <w:rPr>
      <w:rFonts w:ascii="Arial" w:eastAsia="Times New Roman" w:hAnsi="Arial" w:cs="Arial"/>
      <w:kern w:val="0"/>
      <w:sz w:val="22"/>
      <w:szCs w:val="22"/>
      <w14:ligatures w14:val="none"/>
    </w:rPr>
  </w:style>
  <w:style w:type="character" w:customStyle="1" w:styleId="HeaderChar11">
    <w:name w:val="Header Char11"/>
    <w:basedOn w:val="DefaultParagraphFont"/>
    <w:rsid w:val="00D15289"/>
    <w:rPr>
      <w:rFonts w:ascii="Times New Roman" w:eastAsia="Times New Roman" w:hAnsi="Times New Roman" w:cs="Times New Roman"/>
      <w:kern w:val="0"/>
      <w14:ligatures w14:val="none"/>
    </w:rPr>
  </w:style>
  <w:style w:type="character" w:customStyle="1" w:styleId="FooterChar11">
    <w:name w:val="Footer Char11"/>
    <w:basedOn w:val="DefaultParagraphFont"/>
    <w:rsid w:val="00D15289"/>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D15289"/>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D15289"/>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D15289"/>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D15289"/>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D15289"/>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D15289"/>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D15289"/>
    <w:rPr>
      <w:rFonts w:ascii="Arial" w:eastAsia="Times New Roman" w:hAnsi="Arial" w:cs="Arial"/>
      <w:kern w:val="0"/>
      <w:sz w:val="22"/>
      <w:szCs w:val="22"/>
      <w14:ligatures w14:val="none"/>
    </w:rPr>
  </w:style>
  <w:style w:type="character" w:customStyle="1" w:styleId="HeaderChar12">
    <w:name w:val="Header Char12"/>
    <w:basedOn w:val="DefaultParagraphFont"/>
    <w:rsid w:val="00D15289"/>
    <w:rPr>
      <w:rFonts w:ascii="Times New Roman" w:eastAsia="Times New Roman" w:hAnsi="Times New Roman" w:cs="Times New Roman"/>
      <w:kern w:val="0"/>
      <w14:ligatures w14:val="none"/>
    </w:rPr>
  </w:style>
  <w:style w:type="character" w:customStyle="1" w:styleId="FooterChar12">
    <w:name w:val="Footer Char12"/>
    <w:basedOn w:val="DefaultParagraphFont"/>
    <w:rsid w:val="00D15289"/>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D15289"/>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D15289"/>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D15289"/>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D15289"/>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D15289"/>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D15289"/>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D15289"/>
    <w:rPr>
      <w:rFonts w:ascii="Arial" w:eastAsia="Times New Roman" w:hAnsi="Arial" w:cs="Arial"/>
      <w:kern w:val="0"/>
      <w:sz w:val="22"/>
      <w:szCs w:val="22"/>
      <w14:ligatures w14:val="none"/>
    </w:rPr>
  </w:style>
  <w:style w:type="character" w:customStyle="1" w:styleId="HeaderChar13">
    <w:name w:val="Header Char13"/>
    <w:basedOn w:val="DefaultParagraphFont"/>
    <w:rsid w:val="00D15289"/>
    <w:rPr>
      <w:rFonts w:ascii="Times New Roman" w:eastAsia="Times New Roman" w:hAnsi="Times New Roman" w:cs="Times New Roman"/>
      <w:kern w:val="0"/>
      <w14:ligatures w14:val="none"/>
    </w:rPr>
  </w:style>
  <w:style w:type="character" w:customStyle="1" w:styleId="FooterChar13">
    <w:name w:val="Footer Char13"/>
    <w:basedOn w:val="DefaultParagraphFont"/>
    <w:rsid w:val="00D15289"/>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D15289"/>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D15289"/>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D15289"/>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D15289"/>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D15289"/>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D15289"/>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D15289"/>
    <w:rPr>
      <w:rFonts w:ascii="Arial" w:eastAsia="Times New Roman" w:hAnsi="Arial" w:cs="Arial"/>
      <w:kern w:val="0"/>
      <w:sz w:val="22"/>
      <w:szCs w:val="22"/>
      <w14:ligatures w14:val="none"/>
    </w:rPr>
  </w:style>
  <w:style w:type="character" w:customStyle="1" w:styleId="HeaderChar14">
    <w:name w:val="Header Char14"/>
    <w:basedOn w:val="DefaultParagraphFont"/>
    <w:rsid w:val="00D15289"/>
    <w:rPr>
      <w:rFonts w:ascii="Times New Roman" w:eastAsia="Times New Roman" w:hAnsi="Times New Roman" w:cs="Times New Roman"/>
      <w:kern w:val="0"/>
      <w14:ligatures w14:val="none"/>
    </w:rPr>
  </w:style>
  <w:style w:type="character" w:customStyle="1" w:styleId="FooterChar14">
    <w:name w:val="Footer Char14"/>
    <w:basedOn w:val="DefaultParagraphFont"/>
    <w:rsid w:val="00D15289"/>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D15289"/>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D15289"/>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D15289"/>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D15289"/>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D15289"/>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D15289"/>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D15289"/>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D15289"/>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D15289"/>
    <w:rPr>
      <w:rFonts w:ascii="Arial" w:eastAsia="Times New Roman" w:hAnsi="Arial" w:cs="Arial"/>
      <w:kern w:val="0"/>
      <w:sz w:val="22"/>
      <w:szCs w:val="22"/>
      <w14:ligatures w14:val="none"/>
    </w:rPr>
  </w:style>
  <w:style w:type="character" w:customStyle="1" w:styleId="Heading1Char25">
    <w:name w:val="Heading 1 Char25"/>
    <w:basedOn w:val="DefaultParagraphFont"/>
    <w:rsid w:val="00D15289"/>
    <w:rPr>
      <w:rFonts w:ascii="Helvetica" w:eastAsia="Times New Roman" w:hAnsi="Helvetica" w:cs="Arial"/>
      <w:b/>
      <w:bCs/>
      <w:kern w:val="32"/>
      <w:sz w:val="28"/>
      <w:szCs w:val="28"/>
    </w:rPr>
  </w:style>
  <w:style w:type="character" w:customStyle="1" w:styleId="Heading2Char24">
    <w:name w:val="Heading 2 Char24"/>
    <w:basedOn w:val="DefaultParagraphFont"/>
    <w:rsid w:val="00D15289"/>
    <w:rPr>
      <w:rFonts w:eastAsia="Times New Roman" w:cs="Arial"/>
      <w:b/>
      <w:bCs/>
      <w:sz w:val="26"/>
      <w:szCs w:val="26"/>
    </w:rPr>
  </w:style>
  <w:style w:type="character" w:customStyle="1" w:styleId="Heading1Char26">
    <w:name w:val="Heading 1 Char26"/>
    <w:basedOn w:val="DefaultParagraphFont"/>
    <w:rsid w:val="00D15289"/>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D15289"/>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D15289"/>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D15289"/>
    <w:rPr>
      <w:rFonts w:asciiTheme="minorHAnsi" w:hAnsiTheme="minorHAnsi"/>
      <w:b/>
      <w:bCs/>
      <w:smallCaps/>
      <w:sz w:val="22"/>
      <w:szCs w:val="22"/>
    </w:rPr>
  </w:style>
  <w:style w:type="paragraph" w:styleId="TOC3">
    <w:name w:val="toc 3"/>
    <w:basedOn w:val="Normal"/>
    <w:next w:val="Normal"/>
    <w:autoRedefine/>
    <w:uiPriority w:val="39"/>
    <w:unhideWhenUsed/>
    <w:rsid w:val="00D15289"/>
    <w:rPr>
      <w:rFonts w:asciiTheme="minorHAnsi" w:hAnsiTheme="minorHAnsi"/>
      <w:smallCaps/>
      <w:sz w:val="22"/>
      <w:szCs w:val="22"/>
    </w:rPr>
  </w:style>
  <w:style w:type="paragraph" w:styleId="TOC4">
    <w:name w:val="toc 4"/>
    <w:basedOn w:val="Normal"/>
    <w:next w:val="Normal"/>
    <w:autoRedefine/>
    <w:uiPriority w:val="39"/>
    <w:unhideWhenUsed/>
    <w:rsid w:val="00D15289"/>
    <w:rPr>
      <w:rFonts w:asciiTheme="minorHAnsi" w:hAnsiTheme="minorHAnsi"/>
      <w:sz w:val="22"/>
      <w:szCs w:val="22"/>
    </w:rPr>
  </w:style>
  <w:style w:type="paragraph" w:styleId="TOC5">
    <w:name w:val="toc 5"/>
    <w:basedOn w:val="Normal"/>
    <w:next w:val="Normal"/>
    <w:autoRedefine/>
    <w:uiPriority w:val="39"/>
    <w:unhideWhenUsed/>
    <w:rsid w:val="00D15289"/>
    <w:rPr>
      <w:rFonts w:asciiTheme="minorHAnsi" w:hAnsiTheme="minorHAnsi"/>
      <w:sz w:val="22"/>
      <w:szCs w:val="22"/>
    </w:rPr>
  </w:style>
  <w:style w:type="paragraph" w:styleId="TOC6">
    <w:name w:val="toc 6"/>
    <w:basedOn w:val="Normal"/>
    <w:next w:val="Normal"/>
    <w:autoRedefine/>
    <w:uiPriority w:val="39"/>
    <w:unhideWhenUsed/>
    <w:rsid w:val="00D15289"/>
    <w:rPr>
      <w:rFonts w:asciiTheme="minorHAnsi" w:hAnsiTheme="minorHAnsi"/>
      <w:sz w:val="22"/>
      <w:szCs w:val="22"/>
    </w:rPr>
  </w:style>
  <w:style w:type="paragraph" w:styleId="TOC7">
    <w:name w:val="toc 7"/>
    <w:basedOn w:val="Normal"/>
    <w:next w:val="Normal"/>
    <w:autoRedefine/>
    <w:uiPriority w:val="39"/>
    <w:unhideWhenUsed/>
    <w:rsid w:val="00D15289"/>
    <w:rPr>
      <w:rFonts w:asciiTheme="minorHAnsi" w:hAnsiTheme="minorHAnsi"/>
      <w:sz w:val="22"/>
      <w:szCs w:val="22"/>
    </w:rPr>
  </w:style>
  <w:style w:type="paragraph" w:styleId="TOC8">
    <w:name w:val="toc 8"/>
    <w:basedOn w:val="Normal"/>
    <w:next w:val="Normal"/>
    <w:autoRedefine/>
    <w:uiPriority w:val="39"/>
    <w:unhideWhenUsed/>
    <w:rsid w:val="00D15289"/>
    <w:rPr>
      <w:rFonts w:asciiTheme="minorHAnsi" w:hAnsiTheme="minorHAnsi"/>
      <w:sz w:val="22"/>
      <w:szCs w:val="22"/>
    </w:rPr>
  </w:style>
  <w:style w:type="paragraph" w:styleId="TOC9">
    <w:name w:val="toc 9"/>
    <w:basedOn w:val="Normal"/>
    <w:next w:val="Normal"/>
    <w:autoRedefine/>
    <w:uiPriority w:val="39"/>
    <w:unhideWhenUsed/>
    <w:rsid w:val="00D15289"/>
    <w:rPr>
      <w:rFonts w:asciiTheme="minorHAnsi" w:hAnsiTheme="minorHAnsi"/>
      <w:sz w:val="22"/>
      <w:szCs w:val="22"/>
    </w:rPr>
  </w:style>
  <w:style w:type="character" w:styleId="Hyperlink">
    <w:name w:val="Hyperlink"/>
    <w:basedOn w:val="DefaultParagraphFont"/>
    <w:uiPriority w:val="99"/>
    <w:unhideWhenUsed/>
    <w:rsid w:val="00D15289"/>
    <w:rPr>
      <w:color w:val="0563C1" w:themeColor="hyperlink"/>
      <w:u w:val="single"/>
    </w:rPr>
  </w:style>
  <w:style w:type="character" w:styleId="UnresolvedMention">
    <w:name w:val="Unresolved Mention"/>
    <w:basedOn w:val="DefaultParagraphFont"/>
    <w:uiPriority w:val="99"/>
    <w:semiHidden/>
    <w:unhideWhenUsed/>
    <w:rsid w:val="00D152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0.wmf"/><Relationship Id="rId299" Type="http://schemas.openxmlformats.org/officeDocument/2006/relationships/oleObject" Target="embeddings/oleObject40.bin"/><Relationship Id="rId21" Type="http://schemas.openxmlformats.org/officeDocument/2006/relationships/image" Target="media/image15.wmf"/><Relationship Id="rId63" Type="http://schemas.openxmlformats.org/officeDocument/2006/relationships/image" Target="media/image57.wmf"/><Relationship Id="rId159" Type="http://schemas.openxmlformats.org/officeDocument/2006/relationships/image" Target="media/image152.wmf"/><Relationship Id="rId324" Type="http://schemas.openxmlformats.org/officeDocument/2006/relationships/oleObject" Target="embeddings/oleObject52.bin"/><Relationship Id="rId366" Type="http://schemas.openxmlformats.org/officeDocument/2006/relationships/image" Target="media/image301.wmf"/><Relationship Id="rId170" Type="http://schemas.openxmlformats.org/officeDocument/2006/relationships/image" Target="media/image163.wmf"/><Relationship Id="rId226" Type="http://schemas.openxmlformats.org/officeDocument/2006/relationships/oleObject" Target="embeddings/oleObject4.bin"/><Relationship Id="rId433" Type="http://schemas.openxmlformats.org/officeDocument/2006/relationships/image" Target="media/image368.wmf"/><Relationship Id="rId268" Type="http://schemas.openxmlformats.org/officeDocument/2006/relationships/image" Target="media/image238.wmf"/><Relationship Id="rId475" Type="http://schemas.openxmlformats.org/officeDocument/2006/relationships/image" Target="media/image405.wmf"/><Relationship Id="rId32" Type="http://schemas.openxmlformats.org/officeDocument/2006/relationships/image" Target="media/image26.wmf"/><Relationship Id="rId74" Type="http://schemas.openxmlformats.org/officeDocument/2006/relationships/image" Target="media/image68.wmf"/><Relationship Id="rId128" Type="http://schemas.openxmlformats.org/officeDocument/2006/relationships/image" Target="media/image121.wmf"/><Relationship Id="rId335" Type="http://schemas.openxmlformats.org/officeDocument/2006/relationships/image" Target="media/image272.wmf"/><Relationship Id="rId377" Type="http://schemas.openxmlformats.org/officeDocument/2006/relationships/image" Target="media/image312.wmf"/><Relationship Id="rId5" Type="http://schemas.openxmlformats.org/officeDocument/2006/relationships/footnotes" Target="footnotes.xml"/><Relationship Id="rId181" Type="http://schemas.openxmlformats.org/officeDocument/2006/relationships/image" Target="media/image174.wmf"/><Relationship Id="rId237" Type="http://schemas.openxmlformats.org/officeDocument/2006/relationships/image" Target="media/image222.emf"/><Relationship Id="rId402" Type="http://schemas.openxmlformats.org/officeDocument/2006/relationships/image" Target="media/image337.wmf"/><Relationship Id="rId279" Type="http://schemas.openxmlformats.org/officeDocument/2006/relationships/oleObject" Target="embeddings/oleObject30.bin"/><Relationship Id="rId444" Type="http://schemas.openxmlformats.org/officeDocument/2006/relationships/image" Target="media/image376.wmf"/><Relationship Id="rId43" Type="http://schemas.openxmlformats.org/officeDocument/2006/relationships/image" Target="media/image37.wmf"/><Relationship Id="rId139" Type="http://schemas.openxmlformats.org/officeDocument/2006/relationships/image" Target="media/image132.wmf"/><Relationship Id="rId290" Type="http://schemas.openxmlformats.org/officeDocument/2006/relationships/image" Target="media/image249.wmf"/><Relationship Id="rId304" Type="http://schemas.openxmlformats.org/officeDocument/2006/relationships/oleObject" Target="embeddings/oleObject42.bin"/><Relationship Id="rId346" Type="http://schemas.openxmlformats.org/officeDocument/2006/relationships/image" Target="media/image281.wmf"/><Relationship Id="rId388" Type="http://schemas.openxmlformats.org/officeDocument/2006/relationships/image" Target="media/image323.wmf"/><Relationship Id="rId85" Type="http://schemas.openxmlformats.org/officeDocument/2006/relationships/image" Target="media/image79.wmf"/><Relationship Id="rId150" Type="http://schemas.openxmlformats.org/officeDocument/2006/relationships/image" Target="media/image143.wmf"/><Relationship Id="rId192" Type="http://schemas.openxmlformats.org/officeDocument/2006/relationships/image" Target="media/image185.wmf"/><Relationship Id="rId206" Type="http://schemas.openxmlformats.org/officeDocument/2006/relationships/image" Target="media/image199.wmf"/><Relationship Id="rId413" Type="http://schemas.openxmlformats.org/officeDocument/2006/relationships/image" Target="media/image348.wmf"/><Relationship Id="rId248" Type="http://schemas.openxmlformats.org/officeDocument/2006/relationships/image" Target="media/image228.wmf"/><Relationship Id="rId455" Type="http://schemas.openxmlformats.org/officeDocument/2006/relationships/image" Target="media/image385.wmf"/><Relationship Id="rId12" Type="http://schemas.openxmlformats.org/officeDocument/2006/relationships/image" Target="media/image6.wmf"/><Relationship Id="rId108" Type="http://schemas.openxmlformats.org/officeDocument/2006/relationships/image" Target="media/image101.wmf"/><Relationship Id="rId315" Type="http://schemas.openxmlformats.org/officeDocument/2006/relationships/image" Target="media/image262.wmf"/><Relationship Id="rId357" Type="http://schemas.openxmlformats.org/officeDocument/2006/relationships/image" Target="media/image292.wmf"/><Relationship Id="rId54" Type="http://schemas.openxmlformats.org/officeDocument/2006/relationships/image" Target="media/image48.wmf"/><Relationship Id="rId96" Type="http://schemas.openxmlformats.org/officeDocument/2006/relationships/image" Target="media/image89.wmf"/><Relationship Id="rId161" Type="http://schemas.openxmlformats.org/officeDocument/2006/relationships/image" Target="media/image154.wmf"/><Relationship Id="rId217" Type="http://schemas.openxmlformats.org/officeDocument/2006/relationships/image" Target="media/image210.wmf"/><Relationship Id="rId399" Type="http://schemas.openxmlformats.org/officeDocument/2006/relationships/image" Target="media/image334.wmf"/><Relationship Id="rId259" Type="http://schemas.openxmlformats.org/officeDocument/2006/relationships/oleObject" Target="embeddings/oleObject20.bin"/><Relationship Id="rId424" Type="http://schemas.openxmlformats.org/officeDocument/2006/relationships/image" Target="media/image359.wmf"/><Relationship Id="rId466" Type="http://schemas.openxmlformats.org/officeDocument/2006/relationships/image" Target="media/image396.wmf"/><Relationship Id="rId23" Type="http://schemas.openxmlformats.org/officeDocument/2006/relationships/image" Target="media/image17.wmf"/><Relationship Id="rId119" Type="http://schemas.openxmlformats.org/officeDocument/2006/relationships/image" Target="media/image112.wmf"/><Relationship Id="rId270" Type="http://schemas.openxmlformats.org/officeDocument/2006/relationships/image" Target="media/image239.wmf"/><Relationship Id="rId326" Type="http://schemas.openxmlformats.org/officeDocument/2006/relationships/oleObject" Target="embeddings/oleObject53.bin"/><Relationship Id="rId65" Type="http://schemas.openxmlformats.org/officeDocument/2006/relationships/image" Target="media/image59.wmf"/><Relationship Id="rId130" Type="http://schemas.openxmlformats.org/officeDocument/2006/relationships/image" Target="media/image123.wmf"/><Relationship Id="rId368" Type="http://schemas.openxmlformats.org/officeDocument/2006/relationships/image" Target="media/image303.wmf"/><Relationship Id="rId172" Type="http://schemas.openxmlformats.org/officeDocument/2006/relationships/image" Target="media/image165.wmf"/><Relationship Id="rId228" Type="http://schemas.openxmlformats.org/officeDocument/2006/relationships/oleObject" Target="embeddings/oleObject5.bin"/><Relationship Id="rId435" Type="http://schemas.openxmlformats.org/officeDocument/2006/relationships/image" Target="media/image370.wmf"/><Relationship Id="rId477" Type="http://schemas.openxmlformats.org/officeDocument/2006/relationships/image" Target="media/image407.wmf"/><Relationship Id="rId281" Type="http://schemas.openxmlformats.org/officeDocument/2006/relationships/oleObject" Target="embeddings/oleObject31.bin"/><Relationship Id="rId337" Type="http://schemas.openxmlformats.org/officeDocument/2006/relationships/image" Target="media/image273.wmf"/><Relationship Id="rId34" Type="http://schemas.openxmlformats.org/officeDocument/2006/relationships/image" Target="media/image28.wmf"/><Relationship Id="rId76" Type="http://schemas.openxmlformats.org/officeDocument/2006/relationships/image" Target="media/image70.wmf"/><Relationship Id="rId141" Type="http://schemas.openxmlformats.org/officeDocument/2006/relationships/image" Target="media/image134.wmf"/><Relationship Id="rId379" Type="http://schemas.openxmlformats.org/officeDocument/2006/relationships/image" Target="media/image314.wmf"/><Relationship Id="rId7" Type="http://schemas.openxmlformats.org/officeDocument/2006/relationships/image" Target="media/image1.wmf"/><Relationship Id="rId183" Type="http://schemas.openxmlformats.org/officeDocument/2006/relationships/image" Target="media/image176.wmf"/><Relationship Id="rId239" Type="http://schemas.openxmlformats.org/officeDocument/2006/relationships/oleObject" Target="embeddings/oleObject10.bin"/><Relationship Id="rId390" Type="http://schemas.openxmlformats.org/officeDocument/2006/relationships/image" Target="media/image325.wmf"/><Relationship Id="rId404" Type="http://schemas.openxmlformats.org/officeDocument/2006/relationships/image" Target="media/image339.wmf"/><Relationship Id="rId446" Type="http://schemas.openxmlformats.org/officeDocument/2006/relationships/image" Target="media/image378.wmf"/><Relationship Id="rId250" Type="http://schemas.openxmlformats.org/officeDocument/2006/relationships/image" Target="media/image229.wmf"/><Relationship Id="rId292" Type="http://schemas.openxmlformats.org/officeDocument/2006/relationships/image" Target="media/image250.wmf"/><Relationship Id="rId306" Type="http://schemas.openxmlformats.org/officeDocument/2006/relationships/oleObject" Target="embeddings/oleObject43.bin"/><Relationship Id="rId45" Type="http://schemas.openxmlformats.org/officeDocument/2006/relationships/image" Target="media/image39.wmf"/><Relationship Id="rId87" Type="http://schemas.openxmlformats.org/officeDocument/2006/relationships/oleObject" Target="embeddings/oleObject1.bin"/><Relationship Id="rId110" Type="http://schemas.openxmlformats.org/officeDocument/2006/relationships/image" Target="media/image103.wmf"/><Relationship Id="rId348" Type="http://schemas.openxmlformats.org/officeDocument/2006/relationships/image" Target="media/image283.wmf"/><Relationship Id="rId152" Type="http://schemas.openxmlformats.org/officeDocument/2006/relationships/image" Target="media/image145.wmf"/><Relationship Id="rId194" Type="http://schemas.openxmlformats.org/officeDocument/2006/relationships/image" Target="media/image187.wmf"/><Relationship Id="rId208" Type="http://schemas.openxmlformats.org/officeDocument/2006/relationships/image" Target="media/image201.wmf"/><Relationship Id="rId415" Type="http://schemas.openxmlformats.org/officeDocument/2006/relationships/image" Target="media/image350.wmf"/><Relationship Id="rId457" Type="http://schemas.openxmlformats.org/officeDocument/2006/relationships/image" Target="media/image387.wmf"/><Relationship Id="rId261" Type="http://schemas.openxmlformats.org/officeDocument/2006/relationships/oleObject" Target="embeddings/oleObject21.bin"/><Relationship Id="rId14" Type="http://schemas.openxmlformats.org/officeDocument/2006/relationships/image" Target="media/image8.wmf"/><Relationship Id="rId56" Type="http://schemas.openxmlformats.org/officeDocument/2006/relationships/image" Target="media/image50.wmf"/><Relationship Id="rId317" Type="http://schemas.openxmlformats.org/officeDocument/2006/relationships/image" Target="media/image263.wmf"/><Relationship Id="rId359" Type="http://schemas.openxmlformats.org/officeDocument/2006/relationships/image" Target="media/image294.wmf"/><Relationship Id="rId98" Type="http://schemas.openxmlformats.org/officeDocument/2006/relationships/image" Target="media/image91.wmf"/><Relationship Id="rId121" Type="http://schemas.openxmlformats.org/officeDocument/2006/relationships/image" Target="media/image114.wmf"/><Relationship Id="rId163" Type="http://schemas.openxmlformats.org/officeDocument/2006/relationships/image" Target="media/image156.wmf"/><Relationship Id="rId219" Type="http://schemas.openxmlformats.org/officeDocument/2006/relationships/image" Target="media/image212.wmf"/><Relationship Id="rId370" Type="http://schemas.openxmlformats.org/officeDocument/2006/relationships/image" Target="media/image305.wmf"/><Relationship Id="rId426" Type="http://schemas.openxmlformats.org/officeDocument/2006/relationships/image" Target="media/image361.wmf"/><Relationship Id="rId230" Type="http://schemas.openxmlformats.org/officeDocument/2006/relationships/oleObject" Target="embeddings/oleObject6.bin"/><Relationship Id="rId468" Type="http://schemas.openxmlformats.org/officeDocument/2006/relationships/image" Target="media/image398.wmf"/><Relationship Id="rId25" Type="http://schemas.openxmlformats.org/officeDocument/2006/relationships/image" Target="media/image19.wmf"/><Relationship Id="rId67" Type="http://schemas.openxmlformats.org/officeDocument/2006/relationships/image" Target="media/image61.wmf"/><Relationship Id="rId272" Type="http://schemas.openxmlformats.org/officeDocument/2006/relationships/image" Target="media/image240.wmf"/><Relationship Id="rId328" Type="http://schemas.openxmlformats.org/officeDocument/2006/relationships/oleObject" Target="embeddings/oleObject54.bin"/><Relationship Id="rId132" Type="http://schemas.openxmlformats.org/officeDocument/2006/relationships/image" Target="media/image125.wmf"/><Relationship Id="rId174" Type="http://schemas.openxmlformats.org/officeDocument/2006/relationships/image" Target="media/image167.wmf"/><Relationship Id="rId381" Type="http://schemas.openxmlformats.org/officeDocument/2006/relationships/image" Target="media/image316.wmf"/><Relationship Id="rId241" Type="http://schemas.openxmlformats.org/officeDocument/2006/relationships/oleObject" Target="embeddings/oleObject11.bin"/><Relationship Id="rId437" Type="http://schemas.openxmlformats.org/officeDocument/2006/relationships/image" Target="media/image371.wmf"/><Relationship Id="rId479" Type="http://schemas.openxmlformats.org/officeDocument/2006/relationships/image" Target="media/image408.wmf"/><Relationship Id="rId36" Type="http://schemas.openxmlformats.org/officeDocument/2006/relationships/image" Target="media/image30.wmf"/><Relationship Id="rId283" Type="http://schemas.openxmlformats.org/officeDocument/2006/relationships/oleObject" Target="embeddings/oleObject32.bin"/><Relationship Id="rId339" Type="http://schemas.openxmlformats.org/officeDocument/2006/relationships/image" Target="media/image274.wmf"/><Relationship Id="rId78" Type="http://schemas.openxmlformats.org/officeDocument/2006/relationships/image" Target="media/image72.wmf"/><Relationship Id="rId101" Type="http://schemas.openxmlformats.org/officeDocument/2006/relationships/image" Target="media/image94.wmf"/><Relationship Id="rId143" Type="http://schemas.openxmlformats.org/officeDocument/2006/relationships/image" Target="media/image136.wmf"/><Relationship Id="rId185" Type="http://schemas.openxmlformats.org/officeDocument/2006/relationships/image" Target="media/image178.wmf"/><Relationship Id="rId350" Type="http://schemas.openxmlformats.org/officeDocument/2006/relationships/image" Target="media/image285.wmf"/><Relationship Id="rId406" Type="http://schemas.openxmlformats.org/officeDocument/2006/relationships/image" Target="media/image341.wmf"/><Relationship Id="rId9" Type="http://schemas.openxmlformats.org/officeDocument/2006/relationships/image" Target="media/image3.wmf"/><Relationship Id="rId210" Type="http://schemas.openxmlformats.org/officeDocument/2006/relationships/image" Target="media/image203.wmf"/><Relationship Id="rId392" Type="http://schemas.openxmlformats.org/officeDocument/2006/relationships/image" Target="media/image327.wmf"/><Relationship Id="rId448" Type="http://schemas.openxmlformats.org/officeDocument/2006/relationships/image" Target="media/image379.wmf"/><Relationship Id="rId252" Type="http://schemas.openxmlformats.org/officeDocument/2006/relationships/image" Target="media/image230.wmf"/><Relationship Id="rId294" Type="http://schemas.openxmlformats.org/officeDocument/2006/relationships/image" Target="media/image251.wmf"/><Relationship Id="rId308" Type="http://schemas.openxmlformats.org/officeDocument/2006/relationships/oleObject" Target="embeddings/oleObject44.bin"/><Relationship Id="rId47" Type="http://schemas.openxmlformats.org/officeDocument/2006/relationships/image" Target="media/image41.wmf"/><Relationship Id="rId89" Type="http://schemas.openxmlformats.org/officeDocument/2006/relationships/image" Target="media/image82.wmf"/><Relationship Id="rId112" Type="http://schemas.openxmlformats.org/officeDocument/2006/relationships/image" Target="media/image105.wmf"/><Relationship Id="rId154" Type="http://schemas.openxmlformats.org/officeDocument/2006/relationships/image" Target="media/image147.wmf"/><Relationship Id="rId361" Type="http://schemas.openxmlformats.org/officeDocument/2006/relationships/image" Target="media/image296.wmf"/><Relationship Id="rId196" Type="http://schemas.openxmlformats.org/officeDocument/2006/relationships/image" Target="media/image189.wmf"/><Relationship Id="rId417" Type="http://schemas.openxmlformats.org/officeDocument/2006/relationships/image" Target="media/image352.wmf"/><Relationship Id="rId459" Type="http://schemas.openxmlformats.org/officeDocument/2006/relationships/image" Target="media/image389.wmf"/><Relationship Id="rId16" Type="http://schemas.openxmlformats.org/officeDocument/2006/relationships/image" Target="media/image10.wmf"/><Relationship Id="rId221" Type="http://schemas.openxmlformats.org/officeDocument/2006/relationships/image" Target="media/image214.wmf"/><Relationship Id="rId263" Type="http://schemas.openxmlformats.org/officeDocument/2006/relationships/oleObject" Target="embeddings/oleObject22.bin"/><Relationship Id="rId319" Type="http://schemas.openxmlformats.org/officeDocument/2006/relationships/image" Target="media/image264.wmf"/><Relationship Id="rId470" Type="http://schemas.openxmlformats.org/officeDocument/2006/relationships/image" Target="media/image400.wmf"/><Relationship Id="rId58" Type="http://schemas.openxmlformats.org/officeDocument/2006/relationships/image" Target="media/image52.wmf"/><Relationship Id="rId123" Type="http://schemas.openxmlformats.org/officeDocument/2006/relationships/image" Target="media/image116.wmf"/><Relationship Id="rId330" Type="http://schemas.openxmlformats.org/officeDocument/2006/relationships/oleObject" Target="embeddings/oleObject55.bin"/><Relationship Id="rId165" Type="http://schemas.openxmlformats.org/officeDocument/2006/relationships/image" Target="media/image158.wmf"/><Relationship Id="rId372" Type="http://schemas.openxmlformats.org/officeDocument/2006/relationships/image" Target="media/image307.wmf"/><Relationship Id="rId428" Type="http://schemas.openxmlformats.org/officeDocument/2006/relationships/image" Target="media/image363.wmf"/><Relationship Id="rId232" Type="http://schemas.openxmlformats.org/officeDocument/2006/relationships/oleObject" Target="embeddings/oleObject7.bin"/><Relationship Id="rId274" Type="http://schemas.openxmlformats.org/officeDocument/2006/relationships/image" Target="media/image241.wmf"/><Relationship Id="rId481" Type="http://schemas.openxmlformats.org/officeDocument/2006/relationships/header" Target="header1.xml"/><Relationship Id="rId27" Type="http://schemas.openxmlformats.org/officeDocument/2006/relationships/image" Target="media/image21.wmf"/><Relationship Id="rId69" Type="http://schemas.openxmlformats.org/officeDocument/2006/relationships/image" Target="media/image63.wmf"/><Relationship Id="rId134" Type="http://schemas.openxmlformats.org/officeDocument/2006/relationships/image" Target="media/image127.wmf"/><Relationship Id="rId80" Type="http://schemas.openxmlformats.org/officeDocument/2006/relationships/image" Target="media/image74.wmf"/><Relationship Id="rId176" Type="http://schemas.openxmlformats.org/officeDocument/2006/relationships/image" Target="media/image169.wmf"/><Relationship Id="rId341" Type="http://schemas.openxmlformats.org/officeDocument/2006/relationships/image" Target="media/image276.wmf"/><Relationship Id="rId383" Type="http://schemas.openxmlformats.org/officeDocument/2006/relationships/image" Target="media/image318.wmf"/><Relationship Id="rId439" Type="http://schemas.openxmlformats.org/officeDocument/2006/relationships/image" Target="media/image372.wmf"/><Relationship Id="rId201" Type="http://schemas.openxmlformats.org/officeDocument/2006/relationships/image" Target="media/image194.wmf"/><Relationship Id="rId243" Type="http://schemas.openxmlformats.org/officeDocument/2006/relationships/oleObject" Target="embeddings/oleObject12.bin"/><Relationship Id="rId285" Type="http://schemas.openxmlformats.org/officeDocument/2006/relationships/oleObject" Target="embeddings/oleObject33.bin"/><Relationship Id="rId450" Type="http://schemas.openxmlformats.org/officeDocument/2006/relationships/image" Target="media/image380.wmf"/><Relationship Id="rId38" Type="http://schemas.openxmlformats.org/officeDocument/2006/relationships/image" Target="media/image32.wmf"/><Relationship Id="rId103" Type="http://schemas.openxmlformats.org/officeDocument/2006/relationships/image" Target="media/image96.wmf"/><Relationship Id="rId310" Type="http://schemas.openxmlformats.org/officeDocument/2006/relationships/oleObject" Target="embeddings/oleObject45.bin"/><Relationship Id="rId91" Type="http://schemas.openxmlformats.org/officeDocument/2006/relationships/image" Target="media/image84.wmf"/><Relationship Id="rId145" Type="http://schemas.openxmlformats.org/officeDocument/2006/relationships/image" Target="media/image138.wmf"/><Relationship Id="rId187" Type="http://schemas.openxmlformats.org/officeDocument/2006/relationships/image" Target="media/image180.wmf"/><Relationship Id="rId352" Type="http://schemas.openxmlformats.org/officeDocument/2006/relationships/image" Target="media/image287.wmf"/><Relationship Id="rId394" Type="http://schemas.openxmlformats.org/officeDocument/2006/relationships/image" Target="media/image329.wmf"/><Relationship Id="rId408" Type="http://schemas.openxmlformats.org/officeDocument/2006/relationships/image" Target="media/image343.wmf"/><Relationship Id="rId212" Type="http://schemas.openxmlformats.org/officeDocument/2006/relationships/image" Target="media/image205.wmf"/><Relationship Id="rId254" Type="http://schemas.openxmlformats.org/officeDocument/2006/relationships/image" Target="media/image231.wmf"/><Relationship Id="rId49" Type="http://schemas.openxmlformats.org/officeDocument/2006/relationships/image" Target="media/image43.wmf"/><Relationship Id="rId114" Type="http://schemas.openxmlformats.org/officeDocument/2006/relationships/image" Target="media/image107.wmf"/><Relationship Id="rId296" Type="http://schemas.openxmlformats.org/officeDocument/2006/relationships/image" Target="media/image252.wmf"/><Relationship Id="rId461" Type="http://schemas.openxmlformats.org/officeDocument/2006/relationships/image" Target="media/image391.wmf"/><Relationship Id="rId60" Type="http://schemas.openxmlformats.org/officeDocument/2006/relationships/image" Target="media/image54.wmf"/><Relationship Id="rId156" Type="http://schemas.openxmlformats.org/officeDocument/2006/relationships/image" Target="media/image149.wmf"/><Relationship Id="rId198" Type="http://schemas.openxmlformats.org/officeDocument/2006/relationships/image" Target="media/image191.wmf"/><Relationship Id="rId321" Type="http://schemas.openxmlformats.org/officeDocument/2006/relationships/image" Target="media/image265.wmf"/><Relationship Id="rId363" Type="http://schemas.openxmlformats.org/officeDocument/2006/relationships/image" Target="media/image298.wmf"/><Relationship Id="rId419" Type="http://schemas.openxmlformats.org/officeDocument/2006/relationships/image" Target="media/image354.wmf"/><Relationship Id="rId223" Type="http://schemas.openxmlformats.org/officeDocument/2006/relationships/image" Target="media/image215.wmf"/><Relationship Id="rId430" Type="http://schemas.openxmlformats.org/officeDocument/2006/relationships/image" Target="media/image365.wmf"/><Relationship Id="rId18" Type="http://schemas.openxmlformats.org/officeDocument/2006/relationships/image" Target="media/image12.wmf"/><Relationship Id="rId265" Type="http://schemas.openxmlformats.org/officeDocument/2006/relationships/oleObject" Target="embeddings/oleObject23.bin"/><Relationship Id="rId472" Type="http://schemas.openxmlformats.org/officeDocument/2006/relationships/image" Target="media/image402.wmf"/><Relationship Id="rId125" Type="http://schemas.openxmlformats.org/officeDocument/2006/relationships/image" Target="media/image118.wmf"/><Relationship Id="rId167" Type="http://schemas.openxmlformats.org/officeDocument/2006/relationships/image" Target="media/image160.wmf"/><Relationship Id="rId332" Type="http://schemas.openxmlformats.org/officeDocument/2006/relationships/oleObject" Target="embeddings/oleObject56.bin"/><Relationship Id="rId374" Type="http://schemas.openxmlformats.org/officeDocument/2006/relationships/image" Target="media/image309.wmf"/><Relationship Id="rId71" Type="http://schemas.openxmlformats.org/officeDocument/2006/relationships/image" Target="media/image65.wmf"/><Relationship Id="rId234" Type="http://schemas.openxmlformats.org/officeDocument/2006/relationships/oleObject" Target="embeddings/oleObject8.bin"/><Relationship Id="rId2" Type="http://schemas.openxmlformats.org/officeDocument/2006/relationships/styles" Target="styles.xml"/><Relationship Id="rId29" Type="http://schemas.openxmlformats.org/officeDocument/2006/relationships/image" Target="media/image23.wmf"/><Relationship Id="rId276" Type="http://schemas.openxmlformats.org/officeDocument/2006/relationships/image" Target="media/image242.wmf"/><Relationship Id="rId441" Type="http://schemas.openxmlformats.org/officeDocument/2006/relationships/image" Target="media/image373.wmf"/><Relationship Id="rId483" Type="http://schemas.openxmlformats.org/officeDocument/2006/relationships/fontTable" Target="fontTable.xml"/><Relationship Id="rId40" Type="http://schemas.openxmlformats.org/officeDocument/2006/relationships/image" Target="media/image34.wmf"/><Relationship Id="rId136" Type="http://schemas.openxmlformats.org/officeDocument/2006/relationships/image" Target="media/image129.wmf"/><Relationship Id="rId178" Type="http://schemas.openxmlformats.org/officeDocument/2006/relationships/image" Target="media/image171.wmf"/><Relationship Id="rId301" Type="http://schemas.openxmlformats.org/officeDocument/2006/relationships/oleObject" Target="embeddings/oleObject41.bin"/><Relationship Id="rId343" Type="http://schemas.openxmlformats.org/officeDocument/2006/relationships/image" Target="media/image278.wmf"/><Relationship Id="rId82" Type="http://schemas.openxmlformats.org/officeDocument/2006/relationships/image" Target="media/image76.wmf"/><Relationship Id="rId203" Type="http://schemas.openxmlformats.org/officeDocument/2006/relationships/image" Target="media/image196.wmf"/><Relationship Id="rId385" Type="http://schemas.openxmlformats.org/officeDocument/2006/relationships/image" Target="media/image320.wmf"/><Relationship Id="rId245" Type="http://schemas.openxmlformats.org/officeDocument/2006/relationships/oleObject" Target="embeddings/oleObject13.bin"/><Relationship Id="rId287" Type="http://schemas.openxmlformats.org/officeDocument/2006/relationships/oleObject" Target="embeddings/oleObject34.bin"/><Relationship Id="rId410" Type="http://schemas.openxmlformats.org/officeDocument/2006/relationships/image" Target="media/image345.wmf"/><Relationship Id="rId452" Type="http://schemas.openxmlformats.org/officeDocument/2006/relationships/image" Target="media/image382.wmf"/><Relationship Id="rId105" Type="http://schemas.openxmlformats.org/officeDocument/2006/relationships/image" Target="media/image98.wmf"/><Relationship Id="rId147" Type="http://schemas.openxmlformats.org/officeDocument/2006/relationships/image" Target="media/image140.wmf"/><Relationship Id="rId312" Type="http://schemas.openxmlformats.org/officeDocument/2006/relationships/oleObject" Target="embeddings/oleObject46.bin"/><Relationship Id="rId354" Type="http://schemas.openxmlformats.org/officeDocument/2006/relationships/image" Target="media/image289.wmf"/><Relationship Id="rId51" Type="http://schemas.openxmlformats.org/officeDocument/2006/relationships/image" Target="media/image45.wmf"/><Relationship Id="rId93" Type="http://schemas.openxmlformats.org/officeDocument/2006/relationships/image" Target="media/image86.wmf"/><Relationship Id="rId189" Type="http://schemas.openxmlformats.org/officeDocument/2006/relationships/image" Target="media/image182.wmf"/><Relationship Id="rId396" Type="http://schemas.openxmlformats.org/officeDocument/2006/relationships/image" Target="media/image331.wmf"/><Relationship Id="rId3" Type="http://schemas.openxmlformats.org/officeDocument/2006/relationships/settings" Target="settings.xml"/><Relationship Id="rId214" Type="http://schemas.openxmlformats.org/officeDocument/2006/relationships/image" Target="media/image207.wmf"/><Relationship Id="rId235" Type="http://schemas.openxmlformats.org/officeDocument/2006/relationships/image" Target="media/image221.wmf"/><Relationship Id="rId256" Type="http://schemas.openxmlformats.org/officeDocument/2006/relationships/image" Target="media/image232.wmf"/><Relationship Id="rId277" Type="http://schemas.openxmlformats.org/officeDocument/2006/relationships/oleObject" Target="embeddings/oleObject29.bin"/><Relationship Id="rId298" Type="http://schemas.openxmlformats.org/officeDocument/2006/relationships/image" Target="media/image253.wmf"/><Relationship Id="rId400" Type="http://schemas.openxmlformats.org/officeDocument/2006/relationships/image" Target="media/image335.wmf"/><Relationship Id="rId421" Type="http://schemas.openxmlformats.org/officeDocument/2006/relationships/image" Target="media/image356.wmf"/><Relationship Id="rId442" Type="http://schemas.openxmlformats.org/officeDocument/2006/relationships/image" Target="media/image374.wmf"/><Relationship Id="rId463" Type="http://schemas.openxmlformats.org/officeDocument/2006/relationships/image" Target="media/image393.wmf"/><Relationship Id="rId484" Type="http://schemas.openxmlformats.org/officeDocument/2006/relationships/theme" Target="theme/theme1.xml"/><Relationship Id="rId116" Type="http://schemas.openxmlformats.org/officeDocument/2006/relationships/image" Target="media/image109.wmf"/><Relationship Id="rId137" Type="http://schemas.openxmlformats.org/officeDocument/2006/relationships/image" Target="media/image130.wmf"/><Relationship Id="rId158" Type="http://schemas.openxmlformats.org/officeDocument/2006/relationships/image" Target="media/image151.wmf"/><Relationship Id="rId302" Type="http://schemas.openxmlformats.org/officeDocument/2006/relationships/image" Target="media/image255.png"/><Relationship Id="rId323" Type="http://schemas.openxmlformats.org/officeDocument/2006/relationships/image" Target="media/image266.wmf"/><Relationship Id="rId344" Type="http://schemas.openxmlformats.org/officeDocument/2006/relationships/image" Target="media/image279.wmf"/><Relationship Id="rId20" Type="http://schemas.openxmlformats.org/officeDocument/2006/relationships/image" Target="media/image14.wmf"/><Relationship Id="rId41" Type="http://schemas.openxmlformats.org/officeDocument/2006/relationships/image" Target="media/image35.wmf"/><Relationship Id="rId62" Type="http://schemas.openxmlformats.org/officeDocument/2006/relationships/image" Target="media/image56.wmf"/><Relationship Id="rId83" Type="http://schemas.openxmlformats.org/officeDocument/2006/relationships/image" Target="media/image77.wmf"/><Relationship Id="rId179" Type="http://schemas.openxmlformats.org/officeDocument/2006/relationships/image" Target="media/image172.wmf"/><Relationship Id="rId365" Type="http://schemas.openxmlformats.org/officeDocument/2006/relationships/image" Target="media/image300.wmf"/><Relationship Id="rId386" Type="http://schemas.openxmlformats.org/officeDocument/2006/relationships/image" Target="media/image321.wmf"/><Relationship Id="rId190" Type="http://schemas.openxmlformats.org/officeDocument/2006/relationships/image" Target="media/image183.wmf"/><Relationship Id="rId204" Type="http://schemas.openxmlformats.org/officeDocument/2006/relationships/image" Target="media/image197.wmf"/><Relationship Id="rId225" Type="http://schemas.openxmlformats.org/officeDocument/2006/relationships/image" Target="media/image216.wmf"/><Relationship Id="rId246" Type="http://schemas.openxmlformats.org/officeDocument/2006/relationships/image" Target="media/image227.wmf"/><Relationship Id="rId267" Type="http://schemas.openxmlformats.org/officeDocument/2006/relationships/oleObject" Target="embeddings/oleObject24.bin"/><Relationship Id="rId288" Type="http://schemas.openxmlformats.org/officeDocument/2006/relationships/image" Target="media/image248.wmf"/><Relationship Id="rId411" Type="http://schemas.openxmlformats.org/officeDocument/2006/relationships/image" Target="media/image346.wmf"/><Relationship Id="rId432" Type="http://schemas.openxmlformats.org/officeDocument/2006/relationships/image" Target="media/image367.wmf"/><Relationship Id="rId453" Type="http://schemas.openxmlformats.org/officeDocument/2006/relationships/image" Target="media/image383.wmf"/><Relationship Id="rId474" Type="http://schemas.openxmlformats.org/officeDocument/2006/relationships/image" Target="media/image404.wmf"/><Relationship Id="rId106" Type="http://schemas.openxmlformats.org/officeDocument/2006/relationships/image" Target="media/image99.wmf"/><Relationship Id="rId127" Type="http://schemas.openxmlformats.org/officeDocument/2006/relationships/image" Target="media/image120.wmf"/><Relationship Id="rId313" Type="http://schemas.openxmlformats.org/officeDocument/2006/relationships/image" Target="media/image261.wmf"/><Relationship Id="rId10" Type="http://schemas.openxmlformats.org/officeDocument/2006/relationships/image" Target="media/image4.wmf"/><Relationship Id="rId31" Type="http://schemas.openxmlformats.org/officeDocument/2006/relationships/image" Target="media/image25.wmf"/><Relationship Id="rId52" Type="http://schemas.openxmlformats.org/officeDocument/2006/relationships/image" Target="media/image46.wmf"/><Relationship Id="rId73" Type="http://schemas.openxmlformats.org/officeDocument/2006/relationships/image" Target="media/image67.wmf"/><Relationship Id="rId94" Type="http://schemas.openxmlformats.org/officeDocument/2006/relationships/image" Target="media/image87.wmf"/><Relationship Id="rId148" Type="http://schemas.openxmlformats.org/officeDocument/2006/relationships/image" Target="media/image141.wmf"/><Relationship Id="rId169" Type="http://schemas.openxmlformats.org/officeDocument/2006/relationships/image" Target="media/image162.wmf"/><Relationship Id="rId334" Type="http://schemas.openxmlformats.org/officeDocument/2006/relationships/oleObject" Target="embeddings/oleObject57.bin"/><Relationship Id="rId355" Type="http://schemas.openxmlformats.org/officeDocument/2006/relationships/image" Target="media/image290.wmf"/><Relationship Id="rId376" Type="http://schemas.openxmlformats.org/officeDocument/2006/relationships/image" Target="media/image311.wmf"/><Relationship Id="rId397" Type="http://schemas.openxmlformats.org/officeDocument/2006/relationships/image" Target="media/image332.wmf"/><Relationship Id="rId4" Type="http://schemas.openxmlformats.org/officeDocument/2006/relationships/webSettings" Target="webSettings.xml"/><Relationship Id="rId180" Type="http://schemas.openxmlformats.org/officeDocument/2006/relationships/image" Target="media/image173.wmf"/><Relationship Id="rId215" Type="http://schemas.openxmlformats.org/officeDocument/2006/relationships/image" Target="media/image208.wmf"/><Relationship Id="rId236" Type="http://schemas.openxmlformats.org/officeDocument/2006/relationships/oleObject" Target="embeddings/oleObject9.bin"/><Relationship Id="rId257" Type="http://schemas.openxmlformats.org/officeDocument/2006/relationships/oleObject" Target="embeddings/oleObject19.bin"/><Relationship Id="rId278" Type="http://schemas.openxmlformats.org/officeDocument/2006/relationships/image" Target="media/image243.wmf"/><Relationship Id="rId401" Type="http://schemas.openxmlformats.org/officeDocument/2006/relationships/image" Target="media/image336.wmf"/><Relationship Id="rId422" Type="http://schemas.openxmlformats.org/officeDocument/2006/relationships/image" Target="media/image357.wmf"/><Relationship Id="rId443" Type="http://schemas.openxmlformats.org/officeDocument/2006/relationships/image" Target="media/image375.wmf"/><Relationship Id="rId464" Type="http://schemas.openxmlformats.org/officeDocument/2006/relationships/image" Target="media/image394.wmf"/><Relationship Id="rId303" Type="http://schemas.openxmlformats.org/officeDocument/2006/relationships/image" Target="media/image256.wmf"/><Relationship Id="rId42" Type="http://schemas.openxmlformats.org/officeDocument/2006/relationships/image" Target="media/image36.wmf"/><Relationship Id="rId84" Type="http://schemas.openxmlformats.org/officeDocument/2006/relationships/image" Target="media/image78.wmf"/><Relationship Id="rId138" Type="http://schemas.openxmlformats.org/officeDocument/2006/relationships/image" Target="media/image131.wmf"/><Relationship Id="rId345" Type="http://schemas.openxmlformats.org/officeDocument/2006/relationships/image" Target="media/image280.wmf"/><Relationship Id="rId387" Type="http://schemas.openxmlformats.org/officeDocument/2006/relationships/image" Target="media/image322.wmf"/><Relationship Id="rId191" Type="http://schemas.openxmlformats.org/officeDocument/2006/relationships/image" Target="media/image184.wmf"/><Relationship Id="rId205" Type="http://schemas.openxmlformats.org/officeDocument/2006/relationships/image" Target="media/image198.wmf"/><Relationship Id="rId247" Type="http://schemas.openxmlformats.org/officeDocument/2006/relationships/oleObject" Target="embeddings/oleObject14.bin"/><Relationship Id="rId412" Type="http://schemas.openxmlformats.org/officeDocument/2006/relationships/image" Target="media/image347.wmf"/><Relationship Id="rId107" Type="http://schemas.openxmlformats.org/officeDocument/2006/relationships/image" Target="media/image100.wmf"/><Relationship Id="rId289" Type="http://schemas.openxmlformats.org/officeDocument/2006/relationships/oleObject" Target="embeddings/oleObject35.bin"/><Relationship Id="rId454" Type="http://schemas.openxmlformats.org/officeDocument/2006/relationships/image" Target="media/image384.wmf"/><Relationship Id="rId11" Type="http://schemas.openxmlformats.org/officeDocument/2006/relationships/image" Target="media/image5.wmf"/><Relationship Id="rId53" Type="http://schemas.openxmlformats.org/officeDocument/2006/relationships/image" Target="media/image47.wmf"/><Relationship Id="rId149" Type="http://schemas.openxmlformats.org/officeDocument/2006/relationships/image" Target="media/image142.wmf"/><Relationship Id="rId314" Type="http://schemas.openxmlformats.org/officeDocument/2006/relationships/oleObject" Target="embeddings/oleObject47.bin"/><Relationship Id="rId356" Type="http://schemas.openxmlformats.org/officeDocument/2006/relationships/image" Target="media/image291.wmf"/><Relationship Id="rId398" Type="http://schemas.openxmlformats.org/officeDocument/2006/relationships/image" Target="media/image333.wmf"/><Relationship Id="rId95" Type="http://schemas.openxmlformats.org/officeDocument/2006/relationships/image" Target="media/image88.wmf"/><Relationship Id="rId160" Type="http://schemas.openxmlformats.org/officeDocument/2006/relationships/image" Target="media/image153.wmf"/><Relationship Id="rId216" Type="http://schemas.openxmlformats.org/officeDocument/2006/relationships/image" Target="media/image209.wmf"/><Relationship Id="rId423" Type="http://schemas.openxmlformats.org/officeDocument/2006/relationships/image" Target="media/image358.wmf"/><Relationship Id="rId258" Type="http://schemas.openxmlformats.org/officeDocument/2006/relationships/image" Target="media/image233.wmf"/><Relationship Id="rId465" Type="http://schemas.openxmlformats.org/officeDocument/2006/relationships/image" Target="media/image395.wmf"/><Relationship Id="rId22" Type="http://schemas.openxmlformats.org/officeDocument/2006/relationships/image" Target="media/image16.wmf"/><Relationship Id="rId64" Type="http://schemas.openxmlformats.org/officeDocument/2006/relationships/image" Target="media/image58.wmf"/><Relationship Id="rId118" Type="http://schemas.openxmlformats.org/officeDocument/2006/relationships/image" Target="media/image111.wmf"/><Relationship Id="rId325" Type="http://schemas.openxmlformats.org/officeDocument/2006/relationships/image" Target="media/image267.wmf"/><Relationship Id="rId367" Type="http://schemas.openxmlformats.org/officeDocument/2006/relationships/image" Target="media/image302.wmf"/><Relationship Id="rId171" Type="http://schemas.openxmlformats.org/officeDocument/2006/relationships/image" Target="media/image164.wmf"/><Relationship Id="rId227" Type="http://schemas.openxmlformats.org/officeDocument/2006/relationships/image" Target="media/image217.wmf"/><Relationship Id="rId269" Type="http://schemas.openxmlformats.org/officeDocument/2006/relationships/oleObject" Target="embeddings/oleObject25.bin"/><Relationship Id="rId434" Type="http://schemas.openxmlformats.org/officeDocument/2006/relationships/image" Target="media/image369.wmf"/><Relationship Id="rId476" Type="http://schemas.openxmlformats.org/officeDocument/2006/relationships/image" Target="media/image406.wmf"/><Relationship Id="rId33" Type="http://schemas.openxmlformats.org/officeDocument/2006/relationships/image" Target="media/image27.wmf"/><Relationship Id="rId129" Type="http://schemas.openxmlformats.org/officeDocument/2006/relationships/image" Target="media/image122.wmf"/><Relationship Id="rId280" Type="http://schemas.openxmlformats.org/officeDocument/2006/relationships/image" Target="media/image244.wmf"/><Relationship Id="rId336" Type="http://schemas.openxmlformats.org/officeDocument/2006/relationships/oleObject" Target="embeddings/oleObject58.bin"/><Relationship Id="rId75" Type="http://schemas.openxmlformats.org/officeDocument/2006/relationships/image" Target="media/image69.wmf"/><Relationship Id="rId140" Type="http://schemas.openxmlformats.org/officeDocument/2006/relationships/image" Target="media/image133.wmf"/><Relationship Id="rId182" Type="http://schemas.openxmlformats.org/officeDocument/2006/relationships/image" Target="media/image175.wmf"/><Relationship Id="rId378" Type="http://schemas.openxmlformats.org/officeDocument/2006/relationships/image" Target="media/image313.wmf"/><Relationship Id="rId403" Type="http://schemas.openxmlformats.org/officeDocument/2006/relationships/image" Target="media/image338.wmf"/><Relationship Id="rId6" Type="http://schemas.openxmlformats.org/officeDocument/2006/relationships/endnotes" Target="endnotes.xml"/><Relationship Id="rId238" Type="http://schemas.openxmlformats.org/officeDocument/2006/relationships/image" Target="media/image223.wmf"/><Relationship Id="rId445" Type="http://schemas.openxmlformats.org/officeDocument/2006/relationships/image" Target="media/image377.wmf"/><Relationship Id="rId291" Type="http://schemas.openxmlformats.org/officeDocument/2006/relationships/oleObject" Target="embeddings/oleObject36.bin"/><Relationship Id="rId305" Type="http://schemas.openxmlformats.org/officeDocument/2006/relationships/image" Target="media/image257.wmf"/><Relationship Id="rId347" Type="http://schemas.openxmlformats.org/officeDocument/2006/relationships/image" Target="media/image282.wmf"/><Relationship Id="rId44" Type="http://schemas.openxmlformats.org/officeDocument/2006/relationships/image" Target="media/image38.wmf"/><Relationship Id="rId86" Type="http://schemas.openxmlformats.org/officeDocument/2006/relationships/image" Target="media/image80.wmf"/><Relationship Id="rId151" Type="http://schemas.openxmlformats.org/officeDocument/2006/relationships/image" Target="media/image144.wmf"/><Relationship Id="rId389" Type="http://schemas.openxmlformats.org/officeDocument/2006/relationships/image" Target="media/image324.wmf"/><Relationship Id="rId193" Type="http://schemas.openxmlformats.org/officeDocument/2006/relationships/image" Target="media/image186.wmf"/><Relationship Id="rId207" Type="http://schemas.openxmlformats.org/officeDocument/2006/relationships/image" Target="media/image200.wmf"/><Relationship Id="rId249" Type="http://schemas.openxmlformats.org/officeDocument/2006/relationships/oleObject" Target="embeddings/oleObject15.bin"/><Relationship Id="rId414" Type="http://schemas.openxmlformats.org/officeDocument/2006/relationships/image" Target="media/image349.wmf"/><Relationship Id="rId456" Type="http://schemas.openxmlformats.org/officeDocument/2006/relationships/image" Target="media/image386.wmf"/><Relationship Id="rId13" Type="http://schemas.openxmlformats.org/officeDocument/2006/relationships/image" Target="media/image7.wmf"/><Relationship Id="rId109" Type="http://schemas.openxmlformats.org/officeDocument/2006/relationships/image" Target="media/image102.wmf"/><Relationship Id="rId260" Type="http://schemas.openxmlformats.org/officeDocument/2006/relationships/image" Target="media/image234.wmf"/><Relationship Id="rId316" Type="http://schemas.openxmlformats.org/officeDocument/2006/relationships/oleObject" Target="embeddings/oleObject48.bin"/><Relationship Id="rId55" Type="http://schemas.openxmlformats.org/officeDocument/2006/relationships/image" Target="media/image49.wmf"/><Relationship Id="rId97" Type="http://schemas.openxmlformats.org/officeDocument/2006/relationships/image" Target="media/image90.wmf"/><Relationship Id="rId120" Type="http://schemas.openxmlformats.org/officeDocument/2006/relationships/image" Target="media/image113.wmf"/><Relationship Id="rId358" Type="http://schemas.openxmlformats.org/officeDocument/2006/relationships/image" Target="media/image293.wmf"/><Relationship Id="rId162" Type="http://schemas.openxmlformats.org/officeDocument/2006/relationships/image" Target="media/image155.wmf"/><Relationship Id="rId218" Type="http://schemas.openxmlformats.org/officeDocument/2006/relationships/image" Target="media/image211.wmf"/><Relationship Id="rId425" Type="http://schemas.openxmlformats.org/officeDocument/2006/relationships/image" Target="media/image360.wmf"/><Relationship Id="rId467" Type="http://schemas.openxmlformats.org/officeDocument/2006/relationships/image" Target="media/image397.wmf"/><Relationship Id="rId271" Type="http://schemas.openxmlformats.org/officeDocument/2006/relationships/oleObject" Target="embeddings/oleObject26.bin"/><Relationship Id="rId24" Type="http://schemas.openxmlformats.org/officeDocument/2006/relationships/image" Target="media/image18.wmf"/><Relationship Id="rId66" Type="http://schemas.openxmlformats.org/officeDocument/2006/relationships/image" Target="media/image60.wmf"/><Relationship Id="rId131" Type="http://schemas.openxmlformats.org/officeDocument/2006/relationships/image" Target="media/image124.wmf"/><Relationship Id="rId327" Type="http://schemas.openxmlformats.org/officeDocument/2006/relationships/image" Target="media/image268.wmf"/><Relationship Id="rId369" Type="http://schemas.openxmlformats.org/officeDocument/2006/relationships/image" Target="media/image304.wmf"/><Relationship Id="rId173" Type="http://schemas.openxmlformats.org/officeDocument/2006/relationships/image" Target="media/image166.wmf"/><Relationship Id="rId229" Type="http://schemas.openxmlformats.org/officeDocument/2006/relationships/image" Target="media/image218.wmf"/><Relationship Id="rId380" Type="http://schemas.openxmlformats.org/officeDocument/2006/relationships/image" Target="media/image315.wmf"/><Relationship Id="rId436" Type="http://schemas.openxmlformats.org/officeDocument/2006/relationships/oleObject" Target="embeddings/oleObject60.bin"/><Relationship Id="rId240" Type="http://schemas.openxmlformats.org/officeDocument/2006/relationships/image" Target="media/image224.wmf"/><Relationship Id="rId478" Type="http://schemas.openxmlformats.org/officeDocument/2006/relationships/oleObject" Target="embeddings/oleObject65.bin"/><Relationship Id="rId35" Type="http://schemas.openxmlformats.org/officeDocument/2006/relationships/image" Target="media/image29.wmf"/><Relationship Id="rId77" Type="http://schemas.openxmlformats.org/officeDocument/2006/relationships/image" Target="media/image71.wmf"/><Relationship Id="rId100" Type="http://schemas.openxmlformats.org/officeDocument/2006/relationships/image" Target="media/image93.wmf"/><Relationship Id="rId282" Type="http://schemas.openxmlformats.org/officeDocument/2006/relationships/image" Target="media/image245.wmf"/><Relationship Id="rId338" Type="http://schemas.openxmlformats.org/officeDocument/2006/relationships/oleObject" Target="embeddings/oleObject59.bin"/><Relationship Id="rId8" Type="http://schemas.openxmlformats.org/officeDocument/2006/relationships/image" Target="media/image2.wmf"/><Relationship Id="rId142" Type="http://schemas.openxmlformats.org/officeDocument/2006/relationships/image" Target="media/image135.wmf"/><Relationship Id="rId184" Type="http://schemas.openxmlformats.org/officeDocument/2006/relationships/image" Target="media/image177.wmf"/><Relationship Id="rId391" Type="http://schemas.openxmlformats.org/officeDocument/2006/relationships/image" Target="media/image326.wmf"/><Relationship Id="rId405" Type="http://schemas.openxmlformats.org/officeDocument/2006/relationships/image" Target="media/image340.wmf"/><Relationship Id="rId447" Type="http://schemas.openxmlformats.org/officeDocument/2006/relationships/oleObject" Target="embeddings/oleObject63.bin"/><Relationship Id="rId251" Type="http://schemas.openxmlformats.org/officeDocument/2006/relationships/oleObject" Target="embeddings/oleObject16.bin"/><Relationship Id="rId46" Type="http://schemas.openxmlformats.org/officeDocument/2006/relationships/image" Target="media/image40.wmf"/><Relationship Id="rId293" Type="http://schemas.openxmlformats.org/officeDocument/2006/relationships/oleObject" Target="embeddings/oleObject37.bin"/><Relationship Id="rId307" Type="http://schemas.openxmlformats.org/officeDocument/2006/relationships/image" Target="media/image258.wmf"/><Relationship Id="rId349" Type="http://schemas.openxmlformats.org/officeDocument/2006/relationships/image" Target="media/image284.wmf"/><Relationship Id="rId88" Type="http://schemas.openxmlformats.org/officeDocument/2006/relationships/image" Target="media/image81.wmf"/><Relationship Id="rId111" Type="http://schemas.openxmlformats.org/officeDocument/2006/relationships/image" Target="media/image104.wmf"/><Relationship Id="rId153" Type="http://schemas.openxmlformats.org/officeDocument/2006/relationships/image" Target="media/image146.wmf"/><Relationship Id="rId195" Type="http://schemas.openxmlformats.org/officeDocument/2006/relationships/image" Target="media/image188.wmf"/><Relationship Id="rId209" Type="http://schemas.openxmlformats.org/officeDocument/2006/relationships/image" Target="media/image202.wmf"/><Relationship Id="rId360" Type="http://schemas.openxmlformats.org/officeDocument/2006/relationships/image" Target="media/image295.wmf"/><Relationship Id="rId416" Type="http://schemas.openxmlformats.org/officeDocument/2006/relationships/image" Target="media/image351.wmf"/><Relationship Id="rId220" Type="http://schemas.openxmlformats.org/officeDocument/2006/relationships/image" Target="media/image213.wmf"/><Relationship Id="rId458" Type="http://schemas.openxmlformats.org/officeDocument/2006/relationships/image" Target="media/image388.wmf"/><Relationship Id="rId15" Type="http://schemas.openxmlformats.org/officeDocument/2006/relationships/image" Target="media/image9.wmf"/><Relationship Id="rId57" Type="http://schemas.openxmlformats.org/officeDocument/2006/relationships/image" Target="media/image51.wmf"/><Relationship Id="rId262" Type="http://schemas.openxmlformats.org/officeDocument/2006/relationships/image" Target="media/image235.wmf"/><Relationship Id="rId318" Type="http://schemas.openxmlformats.org/officeDocument/2006/relationships/oleObject" Target="embeddings/oleObject49.bin"/><Relationship Id="rId99" Type="http://schemas.openxmlformats.org/officeDocument/2006/relationships/image" Target="media/image92.wmf"/><Relationship Id="rId122" Type="http://schemas.openxmlformats.org/officeDocument/2006/relationships/image" Target="media/image115.wmf"/><Relationship Id="rId164" Type="http://schemas.openxmlformats.org/officeDocument/2006/relationships/image" Target="media/image157.wmf"/><Relationship Id="rId371" Type="http://schemas.openxmlformats.org/officeDocument/2006/relationships/image" Target="media/image306.wmf"/><Relationship Id="rId427" Type="http://schemas.openxmlformats.org/officeDocument/2006/relationships/image" Target="media/image362.wmf"/><Relationship Id="rId469" Type="http://schemas.openxmlformats.org/officeDocument/2006/relationships/image" Target="media/image399.wmf"/><Relationship Id="rId26" Type="http://schemas.openxmlformats.org/officeDocument/2006/relationships/image" Target="media/image20.wmf"/><Relationship Id="rId231" Type="http://schemas.openxmlformats.org/officeDocument/2006/relationships/image" Target="media/image219.wmf"/><Relationship Id="rId273" Type="http://schemas.openxmlformats.org/officeDocument/2006/relationships/oleObject" Target="embeddings/oleObject27.bin"/><Relationship Id="rId329" Type="http://schemas.openxmlformats.org/officeDocument/2006/relationships/image" Target="media/image269.wmf"/><Relationship Id="rId480" Type="http://schemas.openxmlformats.org/officeDocument/2006/relationships/oleObject" Target="embeddings/oleObject66.bin"/><Relationship Id="rId68" Type="http://schemas.openxmlformats.org/officeDocument/2006/relationships/image" Target="media/image62.wmf"/><Relationship Id="rId133" Type="http://schemas.openxmlformats.org/officeDocument/2006/relationships/image" Target="media/image126.wmf"/><Relationship Id="rId175" Type="http://schemas.openxmlformats.org/officeDocument/2006/relationships/image" Target="media/image168.wmf"/><Relationship Id="rId340" Type="http://schemas.openxmlformats.org/officeDocument/2006/relationships/image" Target="media/image275.wmf"/><Relationship Id="rId200" Type="http://schemas.openxmlformats.org/officeDocument/2006/relationships/image" Target="media/image193.wmf"/><Relationship Id="rId382" Type="http://schemas.openxmlformats.org/officeDocument/2006/relationships/image" Target="media/image317.wmf"/><Relationship Id="rId438" Type="http://schemas.openxmlformats.org/officeDocument/2006/relationships/oleObject" Target="embeddings/oleObject61.bin"/><Relationship Id="rId242" Type="http://schemas.openxmlformats.org/officeDocument/2006/relationships/image" Target="media/image225.wmf"/><Relationship Id="rId284" Type="http://schemas.openxmlformats.org/officeDocument/2006/relationships/image" Target="media/image246.wmf"/><Relationship Id="rId37" Type="http://schemas.openxmlformats.org/officeDocument/2006/relationships/image" Target="media/image31.wmf"/><Relationship Id="rId79" Type="http://schemas.openxmlformats.org/officeDocument/2006/relationships/image" Target="media/image73.wmf"/><Relationship Id="rId102" Type="http://schemas.openxmlformats.org/officeDocument/2006/relationships/image" Target="media/image95.wmf"/><Relationship Id="rId144" Type="http://schemas.openxmlformats.org/officeDocument/2006/relationships/image" Target="media/image137.wmf"/><Relationship Id="rId90" Type="http://schemas.openxmlformats.org/officeDocument/2006/relationships/image" Target="media/image83.wmf"/><Relationship Id="rId186" Type="http://schemas.openxmlformats.org/officeDocument/2006/relationships/image" Target="media/image179.wmf"/><Relationship Id="rId351" Type="http://schemas.openxmlformats.org/officeDocument/2006/relationships/image" Target="media/image286.wmf"/><Relationship Id="rId393" Type="http://schemas.openxmlformats.org/officeDocument/2006/relationships/image" Target="media/image328.wmf"/><Relationship Id="rId407" Type="http://schemas.openxmlformats.org/officeDocument/2006/relationships/image" Target="media/image342.wmf"/><Relationship Id="rId449" Type="http://schemas.openxmlformats.org/officeDocument/2006/relationships/oleObject" Target="embeddings/oleObject64.bin"/><Relationship Id="rId211" Type="http://schemas.openxmlformats.org/officeDocument/2006/relationships/image" Target="media/image204.wmf"/><Relationship Id="rId253" Type="http://schemas.openxmlformats.org/officeDocument/2006/relationships/oleObject" Target="embeddings/oleObject17.bin"/><Relationship Id="rId295" Type="http://schemas.openxmlformats.org/officeDocument/2006/relationships/oleObject" Target="embeddings/oleObject38.bin"/><Relationship Id="rId309" Type="http://schemas.openxmlformats.org/officeDocument/2006/relationships/image" Target="media/image259.wmf"/><Relationship Id="rId460" Type="http://schemas.openxmlformats.org/officeDocument/2006/relationships/image" Target="media/image390.wmf"/><Relationship Id="rId48" Type="http://schemas.openxmlformats.org/officeDocument/2006/relationships/image" Target="media/image42.wmf"/><Relationship Id="rId113" Type="http://schemas.openxmlformats.org/officeDocument/2006/relationships/image" Target="media/image106.wmf"/><Relationship Id="rId320" Type="http://schemas.openxmlformats.org/officeDocument/2006/relationships/oleObject" Target="embeddings/oleObject50.bin"/><Relationship Id="rId155" Type="http://schemas.openxmlformats.org/officeDocument/2006/relationships/image" Target="media/image148.wmf"/><Relationship Id="rId197" Type="http://schemas.openxmlformats.org/officeDocument/2006/relationships/image" Target="media/image190.wmf"/><Relationship Id="rId362" Type="http://schemas.openxmlformats.org/officeDocument/2006/relationships/image" Target="media/image297.wmf"/><Relationship Id="rId418" Type="http://schemas.openxmlformats.org/officeDocument/2006/relationships/image" Target="media/image353.wmf"/><Relationship Id="rId222" Type="http://schemas.openxmlformats.org/officeDocument/2006/relationships/oleObject" Target="embeddings/oleObject2.bin"/><Relationship Id="rId264" Type="http://schemas.openxmlformats.org/officeDocument/2006/relationships/image" Target="media/image236.wmf"/><Relationship Id="rId471" Type="http://schemas.openxmlformats.org/officeDocument/2006/relationships/image" Target="media/image401.wmf"/><Relationship Id="rId17" Type="http://schemas.openxmlformats.org/officeDocument/2006/relationships/image" Target="media/image11.wmf"/><Relationship Id="rId59" Type="http://schemas.openxmlformats.org/officeDocument/2006/relationships/image" Target="media/image53.wmf"/><Relationship Id="rId124" Type="http://schemas.openxmlformats.org/officeDocument/2006/relationships/image" Target="media/image117.wmf"/><Relationship Id="rId70" Type="http://schemas.openxmlformats.org/officeDocument/2006/relationships/image" Target="media/image64.wmf"/><Relationship Id="rId166" Type="http://schemas.openxmlformats.org/officeDocument/2006/relationships/image" Target="media/image159.wmf"/><Relationship Id="rId331" Type="http://schemas.openxmlformats.org/officeDocument/2006/relationships/image" Target="media/image270.wmf"/><Relationship Id="rId373" Type="http://schemas.openxmlformats.org/officeDocument/2006/relationships/image" Target="media/image308.wmf"/><Relationship Id="rId429" Type="http://schemas.openxmlformats.org/officeDocument/2006/relationships/image" Target="media/image364.wmf"/><Relationship Id="rId1" Type="http://schemas.openxmlformats.org/officeDocument/2006/relationships/numbering" Target="numbering.xml"/><Relationship Id="rId233" Type="http://schemas.openxmlformats.org/officeDocument/2006/relationships/image" Target="media/image220.wmf"/><Relationship Id="rId440" Type="http://schemas.openxmlformats.org/officeDocument/2006/relationships/oleObject" Target="embeddings/oleObject62.bin"/><Relationship Id="rId28" Type="http://schemas.openxmlformats.org/officeDocument/2006/relationships/image" Target="media/image22.wmf"/><Relationship Id="rId275" Type="http://schemas.openxmlformats.org/officeDocument/2006/relationships/oleObject" Target="embeddings/oleObject28.bin"/><Relationship Id="rId300" Type="http://schemas.openxmlformats.org/officeDocument/2006/relationships/image" Target="media/image254.wmf"/><Relationship Id="rId482" Type="http://schemas.openxmlformats.org/officeDocument/2006/relationships/header" Target="header2.xml"/><Relationship Id="rId81" Type="http://schemas.openxmlformats.org/officeDocument/2006/relationships/image" Target="media/image75.wmf"/><Relationship Id="rId135" Type="http://schemas.openxmlformats.org/officeDocument/2006/relationships/image" Target="media/image128.wmf"/><Relationship Id="rId177" Type="http://schemas.openxmlformats.org/officeDocument/2006/relationships/image" Target="media/image170.wmf"/><Relationship Id="rId342" Type="http://schemas.openxmlformats.org/officeDocument/2006/relationships/image" Target="media/image277.wmf"/><Relationship Id="rId384" Type="http://schemas.openxmlformats.org/officeDocument/2006/relationships/image" Target="media/image319.wmf"/><Relationship Id="rId202" Type="http://schemas.openxmlformats.org/officeDocument/2006/relationships/image" Target="media/image195.wmf"/><Relationship Id="rId244" Type="http://schemas.openxmlformats.org/officeDocument/2006/relationships/image" Target="media/image226.wmf"/><Relationship Id="rId39" Type="http://schemas.openxmlformats.org/officeDocument/2006/relationships/image" Target="media/image33.wmf"/><Relationship Id="rId286" Type="http://schemas.openxmlformats.org/officeDocument/2006/relationships/image" Target="media/image247.wmf"/><Relationship Id="rId451" Type="http://schemas.openxmlformats.org/officeDocument/2006/relationships/image" Target="media/image381.wmf"/><Relationship Id="rId50" Type="http://schemas.openxmlformats.org/officeDocument/2006/relationships/image" Target="media/image44.wmf"/><Relationship Id="rId104" Type="http://schemas.openxmlformats.org/officeDocument/2006/relationships/image" Target="media/image97.wmf"/><Relationship Id="rId146" Type="http://schemas.openxmlformats.org/officeDocument/2006/relationships/image" Target="media/image139.wmf"/><Relationship Id="rId188" Type="http://schemas.openxmlformats.org/officeDocument/2006/relationships/image" Target="media/image181.wmf"/><Relationship Id="rId311" Type="http://schemas.openxmlformats.org/officeDocument/2006/relationships/image" Target="media/image260.wmf"/><Relationship Id="rId353" Type="http://schemas.openxmlformats.org/officeDocument/2006/relationships/image" Target="media/image288.wmf"/><Relationship Id="rId395" Type="http://schemas.openxmlformats.org/officeDocument/2006/relationships/image" Target="media/image330.wmf"/><Relationship Id="rId409" Type="http://schemas.openxmlformats.org/officeDocument/2006/relationships/image" Target="media/image344.wmf"/><Relationship Id="rId92" Type="http://schemas.openxmlformats.org/officeDocument/2006/relationships/image" Target="media/image85.wmf"/><Relationship Id="rId213" Type="http://schemas.openxmlformats.org/officeDocument/2006/relationships/image" Target="media/image206.wmf"/><Relationship Id="rId420" Type="http://schemas.openxmlformats.org/officeDocument/2006/relationships/image" Target="media/image355.wmf"/><Relationship Id="rId255" Type="http://schemas.openxmlformats.org/officeDocument/2006/relationships/oleObject" Target="embeddings/oleObject18.bin"/><Relationship Id="rId297" Type="http://schemas.openxmlformats.org/officeDocument/2006/relationships/oleObject" Target="embeddings/oleObject39.bin"/><Relationship Id="rId462" Type="http://schemas.openxmlformats.org/officeDocument/2006/relationships/image" Target="media/image392.wmf"/><Relationship Id="rId115" Type="http://schemas.openxmlformats.org/officeDocument/2006/relationships/image" Target="media/image108.wmf"/><Relationship Id="rId157" Type="http://schemas.openxmlformats.org/officeDocument/2006/relationships/image" Target="media/image150.wmf"/><Relationship Id="rId322" Type="http://schemas.openxmlformats.org/officeDocument/2006/relationships/oleObject" Target="embeddings/oleObject51.bin"/><Relationship Id="rId364" Type="http://schemas.openxmlformats.org/officeDocument/2006/relationships/image" Target="media/image299.wmf"/><Relationship Id="rId61" Type="http://schemas.openxmlformats.org/officeDocument/2006/relationships/image" Target="media/image55.wmf"/><Relationship Id="rId199" Type="http://schemas.openxmlformats.org/officeDocument/2006/relationships/image" Target="media/image192.wmf"/><Relationship Id="rId19" Type="http://schemas.openxmlformats.org/officeDocument/2006/relationships/image" Target="media/image13.wmf"/><Relationship Id="rId224" Type="http://schemas.openxmlformats.org/officeDocument/2006/relationships/oleObject" Target="embeddings/oleObject3.bin"/><Relationship Id="rId266" Type="http://schemas.openxmlformats.org/officeDocument/2006/relationships/image" Target="media/image237.wmf"/><Relationship Id="rId431" Type="http://schemas.openxmlformats.org/officeDocument/2006/relationships/image" Target="media/image366.wmf"/><Relationship Id="rId473" Type="http://schemas.openxmlformats.org/officeDocument/2006/relationships/image" Target="media/image403.wmf"/><Relationship Id="rId30" Type="http://schemas.openxmlformats.org/officeDocument/2006/relationships/image" Target="media/image24.wmf"/><Relationship Id="rId126" Type="http://schemas.openxmlformats.org/officeDocument/2006/relationships/image" Target="media/image119.wmf"/><Relationship Id="rId168" Type="http://schemas.openxmlformats.org/officeDocument/2006/relationships/image" Target="media/image161.wmf"/><Relationship Id="rId333" Type="http://schemas.openxmlformats.org/officeDocument/2006/relationships/image" Target="media/image271.wmf"/><Relationship Id="rId72" Type="http://schemas.openxmlformats.org/officeDocument/2006/relationships/image" Target="media/image66.wmf"/><Relationship Id="rId375" Type="http://schemas.openxmlformats.org/officeDocument/2006/relationships/image" Target="media/image310.wm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4 - Transform Theory.dotx</Template>
  <TotalTime>4</TotalTime>
  <Pages>1</Pages>
  <Words>6777</Words>
  <Characters>38632</Characters>
  <Application>Microsoft Office Word</Application>
  <DocSecurity>0</DocSecurity>
  <Lines>321</Lines>
  <Paragraphs>90</Paragraphs>
  <ScaleCrop>false</ScaleCrop>
  <Company/>
  <LinksUpToDate>false</LinksUpToDate>
  <CharactersWithSpaces>45319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7</cp:revision>
  <dcterms:created xsi:type="dcterms:W3CDTF">2025-09-25T22:05:00Z</dcterms:created>
  <dcterms:modified xsi:type="dcterms:W3CDTF">2026-05-17T21:33:00Z</dcterms:modified>
</cp:coreProperties>
</file>