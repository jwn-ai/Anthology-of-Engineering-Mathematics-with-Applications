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6F63" w:rsidRPr="005167AE" w:rsidRDefault="00F26F63" w:rsidP="00327824">
      <w:pPr>
        <w:pStyle w:val="Heading1"/>
      </w:pPr>
      <w:bookmarkStart w:id="0" w:name="_Ref213241309"/>
      <w:bookmarkStart w:id="1" w:name="_Ref213241329"/>
      <w:bookmarkStart w:id="2" w:name="_Toc280363776"/>
      <w:bookmarkStart w:id="3" w:name="_Toc209787632"/>
      <w:bookmarkStart w:id="4" w:name="_Toc229857274"/>
      <w:bookmarkStart w:id="5" w:name="_Toc229926327"/>
      <w:r w:rsidRPr="005167AE">
        <w:t>Statistical Decision Theory</w:t>
      </w:r>
      <w:bookmarkEnd w:id="0"/>
      <w:bookmarkEnd w:id="1"/>
      <w:bookmarkEnd w:id="2"/>
      <w:bookmarkEnd w:id="3"/>
      <w:bookmarkEnd w:id="4"/>
      <w:bookmarkEnd w:id="5"/>
    </w:p>
    <w:p w:rsidR="00F26F63" w:rsidRPr="005167AE" w:rsidRDefault="00F26F63" w:rsidP="00327824">
      <w:r w:rsidRPr="005167AE">
        <w:fldChar w:fldCharType="begin"/>
      </w:r>
      <w:r w:rsidRPr="005167AE">
        <w:instrText xml:space="preserve"> MACROBUTTON MTEditEquationSection2 Equation Section 14</w:instrText>
      </w:r>
      <w:r w:rsidRPr="005167AE">
        <w:fldChar w:fldCharType="begin"/>
      </w:r>
      <w:r w:rsidRPr="005167AE">
        <w:instrText xml:space="preserve"> SEQ MTEqn \r \h \* MERGEFORMAT </w:instrText>
      </w:r>
      <w:r w:rsidRPr="005167AE">
        <w:fldChar w:fldCharType="end"/>
      </w:r>
      <w:r w:rsidRPr="005167AE">
        <w:fldChar w:fldCharType="begin"/>
      </w:r>
      <w:r w:rsidRPr="005167AE">
        <w:instrText xml:space="preserve"> SEQ MTSec \r 14 \h \* MERGEFORMAT </w:instrText>
      </w:r>
      <w:r w:rsidRPr="005167AE">
        <w:fldChar w:fldCharType="end"/>
      </w:r>
      <w:r w:rsidRPr="005167AE">
        <w:fldChar w:fldCharType="end"/>
      </w:r>
    </w:p>
    <w:p w:rsidR="00F26F63" w:rsidRPr="005167AE" w:rsidRDefault="00F26F63" w:rsidP="00327824">
      <w:r w:rsidRPr="005167AE">
        <w:t>Explain.  A detector is responsible for making a decision between a number of disjoint outcomes based on a random observation.  I.e., signal is present or absent, frequency f1 was sent.  We established a group of algorithms that were optimal in some fashion for ensuring that the outcome is correct as frequently as possible.  However, there will always, unavoidably be errors, and therefore the decision was “best” but not perfect.</w:t>
      </w:r>
    </w:p>
    <w:p w:rsidR="00F26F63" w:rsidRPr="005167AE" w:rsidRDefault="00F26F63" w:rsidP="00327824"/>
    <w:p w:rsidR="00F26F63" w:rsidRPr="005167AE" w:rsidRDefault="00F26F63" w:rsidP="00327824">
      <w:r w:rsidRPr="005167AE">
        <w:t>Typically, detection scenario is under duress, i.e. the signal is embedded in the noise, or the SNR is small.  Thus small signal approximations for detectors are reasonable.</w:t>
      </w:r>
    </w:p>
    <w:p w:rsidR="00F26F63" w:rsidRPr="005167AE" w:rsidRDefault="00F26F63" w:rsidP="00327824"/>
    <w:p w:rsidR="00F26F63" w:rsidRPr="005167AE" w:rsidRDefault="00F26F63" w:rsidP="00327824">
      <w:r w:rsidRPr="005167AE">
        <w:t>Detection only:</w:t>
      </w:r>
    </w:p>
    <w:p w:rsidR="00F26F63" w:rsidRPr="005167AE" w:rsidRDefault="00F26F63" w:rsidP="00327824"/>
    <w:p w:rsidR="00F26F63" w:rsidRPr="005167AE" w:rsidRDefault="00F26F63" w:rsidP="00327824">
      <w:r w:rsidRPr="005167AE">
        <w:t>Examples, mean shifted Gaussian, different variances</w:t>
      </w:r>
    </w:p>
    <w:p w:rsidR="00F26F63" w:rsidRPr="005167AE" w:rsidRDefault="00F26F63" w:rsidP="00327824"/>
    <w:p w:rsidR="00F26F63" w:rsidRPr="005167AE" w:rsidRDefault="00F26F63" w:rsidP="00327824">
      <w:r w:rsidRPr="005167AE">
        <w:t>Monte carlo run numbers….</w:t>
      </w:r>
    </w:p>
    <w:p w:rsidR="00F26F63" w:rsidRPr="005167AE" w:rsidRDefault="00F26F63" w:rsidP="00327824"/>
    <w:p w:rsidR="00F26F63" w:rsidRPr="005167AE" w:rsidRDefault="00F26F63" w:rsidP="00327824">
      <w:r w:rsidRPr="005167AE">
        <w:t>It will be shown that the key parameter to effective detection is the degree of discrimination or “distance” between the apriori pdfs of each outcome.  This is measured or quantified in one sense by the deflection coefficient.</w:t>
      </w:r>
    </w:p>
    <w:p w:rsidR="00F26F63" w:rsidRPr="005167AE" w:rsidRDefault="00F26F63" w:rsidP="00327824"/>
    <w:p w:rsidR="00F26F63" w:rsidRPr="005167AE" w:rsidRDefault="00F26F63" w:rsidP="00327824">
      <w:r w:rsidRPr="005167AE">
        <w:t>Give example of DC level.  Data record length is important.</w:t>
      </w:r>
    </w:p>
    <w:p w:rsidR="00F26F63" w:rsidRPr="005167AE" w:rsidRDefault="00F26F63" w:rsidP="00327824"/>
    <w:p w:rsidR="00F26F63" w:rsidRPr="005167AE" w:rsidRDefault="00F26F63" w:rsidP="00327824">
      <w:r w:rsidRPr="005167AE">
        <w:t>In digital comm., symbols or bits are equally likely, can use Bayesian approach where we assign prior probabilities corresponding to the likelihood that Hm will occur.  In radar/sonar these probabilities are unknown.  In the Bayesian approach, Hm is considered an event whose probability of occurring is known, therefore we may condition on this event.  To distinguish these two cases we write</w:t>
      </w:r>
    </w:p>
    <w:p w:rsidR="00F26F63" w:rsidRPr="005167AE" w:rsidRDefault="00F26F63" w:rsidP="00327824"/>
    <w:p w:rsidR="00F26F63" w:rsidRPr="005167AE" w:rsidRDefault="00F26F63" w:rsidP="00327824">
      <w:r w:rsidRPr="005167AE">
        <w:rPr>
          <w:noProof/>
          <w:position w:val="-18"/>
        </w:rPr>
        <w:drawing>
          <wp:inline distT="0" distB="0" distL="0" distR="0" wp14:anchorId="7D23DC69" wp14:editId="63CB98E9">
            <wp:extent cx="685800" cy="304800"/>
            <wp:effectExtent l="0" t="0" r="0" b="0"/>
            <wp:docPr id="108231720" name="Picture 10823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 cy="304800"/>
                    </a:xfrm>
                    <a:prstGeom prst="rect">
                      <a:avLst/>
                    </a:prstGeom>
                    <a:noFill/>
                    <a:ln>
                      <a:noFill/>
                    </a:ln>
                  </pic:spPr>
                </pic:pic>
              </a:graphicData>
            </a:graphic>
          </wp:inline>
        </w:drawing>
      </w:r>
      <w:r w:rsidRPr="005167AE">
        <w:t>to indicate the probability of deciding Hi assuming Hj is ture, with no probabilistic meaning assigned to the likelihood of Hj being true.  The latter approach, denoted</w:t>
      </w:r>
      <w:r w:rsidRPr="005167AE">
        <w:rPr>
          <w:noProof/>
          <w:position w:val="-18"/>
        </w:rPr>
        <w:drawing>
          <wp:inline distT="0" distB="0" distL="0" distR="0" wp14:anchorId="14B60AB9" wp14:editId="26C61A26">
            <wp:extent cx="714375" cy="304800"/>
            <wp:effectExtent l="0" t="0" r="9525" b="0"/>
            <wp:docPr id="1070600419" name="Picture 107060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4375" cy="304800"/>
                    </a:xfrm>
                    <a:prstGeom prst="rect">
                      <a:avLst/>
                    </a:prstGeom>
                    <a:noFill/>
                    <a:ln>
                      <a:noFill/>
                    </a:ln>
                  </pic:spPr>
                </pic:pic>
              </a:graphicData>
            </a:graphic>
          </wp:inline>
        </w:drawing>
      </w:r>
      <w:r w:rsidRPr="005167AE">
        <w:t xml:space="preserve">, indicates that the outcome of a probabilistic experiment is observed to be Hj, and inquires as to the probability of deciding Hi </w:t>
      </w:r>
      <w:r w:rsidRPr="005167AE">
        <w:rPr>
          <w:i/>
          <w:iCs/>
        </w:rPr>
        <w:t>conditioned</w:t>
      </w:r>
      <w:r w:rsidRPr="005167AE">
        <w:t xml:space="preserve"> on the outcome Hj.</w:t>
      </w:r>
    </w:p>
    <w:p w:rsidR="00F26F63" w:rsidRPr="005167AE" w:rsidRDefault="00F26F63" w:rsidP="00327824"/>
    <w:p w:rsidR="00F26F63" w:rsidRPr="005167AE" w:rsidRDefault="00F26F63" w:rsidP="00327824">
      <w:r w:rsidRPr="005167AE">
        <w:t>Maximum conditional likelihood p(x|H1)/p(x|H0), where threshold is determined by prior probabilities.  If priors are equal, get ML.  By Bayes rule can write MAP detector in terms of aposterior distributions (i.e. after the data have been observed) P(H1|x)&gt;P(H0|x)</w:t>
      </w:r>
    </w:p>
    <w:p w:rsidR="00F26F63" w:rsidRPr="005167AE" w:rsidRDefault="00F26F63" w:rsidP="00327824"/>
    <w:p w:rsidR="00F26F63" w:rsidRPr="005167AE" w:rsidRDefault="00F26F63" w:rsidP="00327824">
      <w:r w:rsidRPr="005167AE">
        <w:t>Estimation is the problem of “guessing” the  numerical value of a parameter that we cannot observe directly, for example a phase, range, delay, etc.  Here we begin the related problem of developing optimal algorithms to estimate various parameters.  Here we are interested in the accuracy of the estimate, so that high SNR predicitions are appropriate.</w:t>
      </w:r>
    </w:p>
    <w:p w:rsidR="00F26F63" w:rsidRPr="005167AE" w:rsidRDefault="00F26F63" w:rsidP="00327824"/>
    <w:p w:rsidR="00F26F63" w:rsidRPr="005167AE" w:rsidRDefault="00F26F63" w:rsidP="00327824"/>
    <w:p w:rsidR="00F26F63" w:rsidRPr="005167AE" w:rsidRDefault="00F26F63" w:rsidP="00327824">
      <w:r w:rsidRPr="005167AE">
        <w:t>In section 12.1 we develop the necessary mathematical machinery required to determine the optimization solutions.  In section 12.2 we derive the important detectors and in section 12.3 we give a treatment of estimation theory.</w:t>
      </w:r>
    </w:p>
    <w:p w:rsidR="00F26F63" w:rsidRPr="005167AE" w:rsidRDefault="00F26F63" w:rsidP="00327824"/>
    <w:p w:rsidR="00F26F63" w:rsidRPr="005167AE" w:rsidRDefault="00F26F63" w:rsidP="00327824"/>
    <w:p w:rsidR="00F26F63" w:rsidRPr="005167AE" w:rsidRDefault="00F26F63" w:rsidP="00327824">
      <w:r w:rsidRPr="005167AE">
        <w:t>The central premise of a communication is to discern the presence of a desired quantity, a signal, which contains information to be conveyed, amidst random noise, distortion, uncertainty.  Additionally, parameters, such as freqeuncy, time, etec, need to be estimated from measurements or channel outputs which contain uncertainty.  What follows is a discussion of various detectors which acomplish this task.</w:t>
      </w:r>
    </w:p>
    <w:p w:rsidR="00F26F63" w:rsidRPr="005167AE" w:rsidRDefault="00F26F63" w:rsidP="00327824"/>
    <w:p w:rsidR="00F26F63" w:rsidRPr="005167AE" w:rsidRDefault="00F26F63" w:rsidP="00327824">
      <w:r w:rsidRPr="005167AE">
        <w:t xml:space="preserve">The received discrete quantity is the N-dimensional random vector </w:t>
      </w:r>
      <w:r w:rsidRPr="005167AE">
        <w:rPr>
          <w:noProof/>
          <w:position w:val="-4"/>
        </w:rPr>
        <w:drawing>
          <wp:inline distT="0" distB="0" distL="0" distR="0" wp14:anchorId="18E5ED76" wp14:editId="47D3908C">
            <wp:extent cx="161925" cy="152400"/>
            <wp:effectExtent l="0" t="0" r="9525" b="0"/>
            <wp:docPr id="567455993" name="Picture 5674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5167AE">
        <w:t xml:space="preserve">and thus the problem of making a decision corresponds to partitioning </w:t>
      </w:r>
      <w:r w:rsidRPr="005167AE">
        <w:rPr>
          <w:noProof/>
          <w:position w:val="-4"/>
        </w:rPr>
        <w:drawing>
          <wp:inline distT="0" distB="0" distL="0" distR="0" wp14:anchorId="1A5D2C0B" wp14:editId="036F6C07">
            <wp:extent cx="238125" cy="190500"/>
            <wp:effectExtent l="0" t="0" r="9525" b="0"/>
            <wp:docPr id="873921765" name="Picture 87392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5167AE">
        <w:t xml:space="preserve">and assigning the point </w:t>
      </w:r>
      <w:r w:rsidRPr="005167AE">
        <w:rPr>
          <w:noProof/>
          <w:position w:val="-4"/>
        </w:rPr>
        <w:drawing>
          <wp:inline distT="0" distB="0" distL="0" distR="0" wp14:anchorId="64900DB3" wp14:editId="056A7EF9">
            <wp:extent cx="161925" cy="152400"/>
            <wp:effectExtent l="0" t="0" r="9525" b="0"/>
            <wp:docPr id="1643081824" name="Picture 164308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5167AE">
        <w:t xml:space="preserve">to a subset of </w:t>
      </w:r>
      <w:r w:rsidRPr="005167AE">
        <w:rPr>
          <w:noProof/>
          <w:position w:val="-4"/>
        </w:rPr>
        <w:drawing>
          <wp:inline distT="0" distB="0" distL="0" distR="0" wp14:anchorId="6195BBFF" wp14:editId="4859FF8D">
            <wp:extent cx="238125" cy="190500"/>
            <wp:effectExtent l="0" t="0" r="9525" b="0"/>
            <wp:docPr id="1982336246" name="Picture 198233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5167AE">
        <w:t>which corresponds to making a decision according to some optimal rule.  The decision spaces correspond to the hypotheses under test,</w:t>
      </w:r>
      <w:r w:rsidRPr="005167AE">
        <w:rPr>
          <w:noProof/>
          <w:position w:val="-12"/>
        </w:rPr>
      </w:r>
      <w:r w:rsidR="00F26F63" w:rsidRPr="005167AE">
        <w:rPr>
          <w:noProof/>
          <w:position w:val="-12"/>
        </w:rPr>
        <w:object w:dxaOrig="1540" w:dyaOrig="360" w14:anchorId="3FAD9C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9pt;height:20pt;mso-width-percent:0;mso-height-percent:0;mso-width-percent:0;mso-height-percent:0" o:ole="">
            <v:imagedata r:id="rId14" o:title=""/>
          </v:shape>
          <o:OLEObject Type="Embed" ProgID="Equation.DSMT4" ShapeID="_x0000_i1025" DrawAspect="Content" ObjectID="_1840551432" r:id="rId15"/>
        </w:object>
      </w:r>
      <w:r w:rsidRPr="005167AE">
        <w:t>.</w:t>
      </w:r>
    </w:p>
    <w:p w:rsidR="00F26F63" w:rsidRPr="005167AE" w:rsidRDefault="00F26F63" w:rsidP="00327824"/>
    <w:p w:rsidR="00F26F63" w:rsidRPr="005167AE" w:rsidRDefault="00F26F63" w:rsidP="00327824">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rsidRPr="005167AE">
        <w:instrText>)</w:instrText>
      </w:r>
      <w:r w:rsidRPr="005167AE">
        <w:fldChar w:fldCharType="end"/>
      </w:r>
    </w:p>
    <w:p w:rsidR="00F26F63" w:rsidRPr="005167AE" w:rsidRDefault="00F26F63" w:rsidP="00327824"/>
    <w:p w:rsidR="00F26F63" w:rsidRPr="005E189C" w:rsidRDefault="00F26F63" w:rsidP="00327824">
      <w:pPr>
        <w:pStyle w:val="Heading2"/>
      </w:pPr>
      <w:bookmarkStart w:id="6" w:name="_Toc280363777"/>
      <w:bookmarkStart w:id="7" w:name="_Toc209787633"/>
      <w:bookmarkStart w:id="8" w:name="_Toc229857275"/>
      <w:bookmarkStart w:id="9" w:name="_Toc229926328"/>
      <w:r w:rsidRPr="005E189C">
        <w:t>Binary Hypothesis Tests</w:t>
      </w:r>
      <w:bookmarkEnd w:id="6"/>
      <w:bookmarkEnd w:id="7"/>
      <w:bookmarkEnd w:id="8"/>
      <w:bookmarkEnd w:id="9"/>
    </w:p>
    <w:p w:rsidR="00F26F63" w:rsidRPr="005167AE" w:rsidRDefault="00F26F63" w:rsidP="00327824"/>
    <w:p w:rsidR="00F26F63" w:rsidRPr="005167AE" w:rsidRDefault="00F26F63" w:rsidP="00327824">
      <w:r w:rsidRPr="005167AE">
        <w:t xml:space="preserve">The binary decision problem consists of partitioning an observation space </w:t>
      </w:r>
      <w:r w:rsidRPr="005167AE">
        <w:rPr>
          <w:noProof/>
          <w:position w:val="-4"/>
        </w:rPr>
        <w:drawing>
          <wp:inline distT="0" distB="0" distL="0" distR="0" wp14:anchorId="5C60D92F" wp14:editId="0A78CEAD">
            <wp:extent cx="180975" cy="161925"/>
            <wp:effectExtent l="0" t="0" r="9525" b="9525"/>
            <wp:docPr id="1476801891" name="Picture 147680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5167AE">
        <w:t xml:space="preserve">into two disjoint regions, </w:t>
      </w:r>
      <w:r w:rsidRPr="005167AE">
        <w:rPr>
          <w:noProof/>
          <w:position w:val="-14"/>
        </w:rPr>
      </w:r>
      <w:r w:rsidR="00F26F63" w:rsidRPr="005167AE">
        <w:rPr>
          <w:noProof/>
          <w:position w:val="-14"/>
        </w:rPr>
        <w:object w:dxaOrig="2020" w:dyaOrig="400" w14:anchorId="579D6ADC">
          <v:shape id="_x0000_i1026" type="#_x0000_t75" alt="" style="width:98pt;height:20pt;mso-width-percent:0;mso-height-percent:0;mso-width-percent:0;mso-height-percent:0" o:ole="">
            <v:imagedata r:id="rId17" o:title=""/>
          </v:shape>
          <o:OLEObject Type="Embed" ProgID="Equation.DSMT4" ShapeID="_x0000_i1026" DrawAspect="Content" ObjectID="_1840551433" r:id="rId18"/>
        </w:object>
      </w:r>
      <w:r w:rsidRPr="005167AE">
        <w:t xml:space="preserve">and </w:t>
      </w:r>
      <w:r w:rsidRPr="005167AE">
        <w:rPr>
          <w:noProof/>
          <w:position w:val="-14"/>
        </w:rPr>
      </w:r>
      <w:r w:rsidR="00F26F63" w:rsidRPr="005167AE">
        <w:rPr>
          <w:noProof/>
          <w:position w:val="-14"/>
        </w:rPr>
        <w:object w:dxaOrig="2480" w:dyaOrig="400" w14:anchorId="5FA971C5">
          <v:shape id="_x0000_i1027" type="#_x0000_t75" alt="" style="width:124pt;height:20pt;mso-width-percent:0;mso-height-percent:0;mso-width-percent:0;mso-height-percent:0" o:ole="">
            <v:imagedata r:id="rId19" o:title=""/>
          </v:shape>
          <o:OLEObject Type="Embed" ProgID="Equation.DSMT4" ShapeID="_x0000_i1027" DrawAspect="Content" ObjectID="_1840551434" r:id="rId20"/>
        </w:object>
      </w:r>
      <w:r w:rsidRPr="005167AE">
        <w:t xml:space="preserve">.  The observable is </w:t>
      </w:r>
      <w:r w:rsidRPr="005167AE">
        <w:rPr>
          <w:noProof/>
          <w:position w:val="-10"/>
        </w:rPr>
        <w:drawing>
          <wp:inline distT="0" distB="0" distL="0" distR="0" wp14:anchorId="483C9601" wp14:editId="57537729">
            <wp:extent cx="123825" cy="161925"/>
            <wp:effectExtent l="0" t="0" r="9525" b="9525"/>
            <wp:docPr id="642688502" name="Picture 64268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5167AE">
        <w:t xml:space="preserve"> which is a random function of the desired component </w:t>
      </w:r>
      <w:r w:rsidRPr="005167AE">
        <w:rPr>
          <w:noProof/>
          <w:position w:val="-10"/>
        </w:rPr>
        <w:drawing>
          <wp:inline distT="0" distB="0" distL="0" distR="0" wp14:anchorId="380F45B9" wp14:editId="3CF29E47">
            <wp:extent cx="161925" cy="200025"/>
            <wp:effectExtent l="0" t="0" r="9525" b="9525"/>
            <wp:docPr id="1187004043" name="Picture 118700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r w:rsidRPr="005167AE">
        <w:t xml:space="preserve">.  In the binary communciation case, </w:t>
      </w:r>
      <w:r w:rsidRPr="005167AE">
        <w:rPr>
          <w:noProof/>
          <w:position w:val="-10"/>
        </w:rPr>
        <w:drawing>
          <wp:inline distT="0" distB="0" distL="0" distR="0" wp14:anchorId="42AEDBFD" wp14:editId="493A5CB7">
            <wp:extent cx="428625" cy="200025"/>
            <wp:effectExtent l="0" t="0" r="9525" b="9525"/>
            <wp:docPr id="1847403452" name="Picture 184740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8625" cy="200025"/>
                    </a:xfrm>
                    <a:prstGeom prst="rect">
                      <a:avLst/>
                    </a:prstGeom>
                    <a:noFill/>
                    <a:ln>
                      <a:noFill/>
                    </a:ln>
                  </pic:spPr>
                </pic:pic>
              </a:graphicData>
            </a:graphic>
          </wp:inline>
        </w:drawing>
      </w:r>
      <w:r w:rsidRPr="005167AE">
        <w:t xml:space="preserve">, where si is one of two signals.  In the radar or sonar case, </w:t>
      </w:r>
      <w:r w:rsidRPr="005167AE">
        <w:rPr>
          <w:noProof/>
          <w:position w:val="-10"/>
        </w:rPr>
        <w:drawing>
          <wp:inline distT="0" distB="0" distL="0" distR="0" wp14:anchorId="5F03B038" wp14:editId="2B8C4915">
            <wp:extent cx="428625" cy="200025"/>
            <wp:effectExtent l="0" t="0" r="9525" b="9525"/>
            <wp:docPr id="1239295846" name="Picture 123929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8625" cy="200025"/>
                    </a:xfrm>
                    <a:prstGeom prst="rect">
                      <a:avLst/>
                    </a:prstGeom>
                    <a:noFill/>
                    <a:ln>
                      <a:noFill/>
                    </a:ln>
                  </pic:spPr>
                </pic:pic>
              </a:graphicData>
            </a:graphic>
          </wp:inline>
        </w:drawing>
      </w:r>
      <w:r w:rsidRPr="005167AE">
        <w:t xml:space="preserve">corresponding to noise only, and </w:t>
      </w:r>
      <w:r w:rsidRPr="005167AE">
        <w:rPr>
          <w:noProof/>
          <w:position w:val="-10"/>
        </w:rPr>
        <w:drawing>
          <wp:inline distT="0" distB="0" distL="0" distR="0" wp14:anchorId="3FDC8452" wp14:editId="09CD0187">
            <wp:extent cx="390525" cy="200025"/>
            <wp:effectExtent l="0" t="0" r="9525" b="9525"/>
            <wp:docPr id="1622725986" name="Picture 1622725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5167AE">
        <w:t>, where s is the transmitted signal.   Let</w:t>
      </w:r>
    </w:p>
    <w:p w:rsidR="00F26F63" w:rsidRPr="005167AE" w:rsidRDefault="00F26F63" w:rsidP="00327824"/>
    <w:p w:rsidR="00F26F63" w:rsidRPr="005167AE" w:rsidRDefault="00F26F63" w:rsidP="00327824">
      <w:r w:rsidRPr="005167AE">
        <w:tab/>
      </w:r>
      <w:r w:rsidRPr="005167AE">
        <w:rPr>
          <w:noProof/>
          <w:position w:val="-10"/>
        </w:rPr>
        <w:drawing>
          <wp:inline distT="0" distB="0" distL="0" distR="0" wp14:anchorId="18C05350" wp14:editId="2548F18A">
            <wp:extent cx="1066800" cy="228600"/>
            <wp:effectExtent l="0" t="0" r="0" b="0"/>
            <wp:docPr id="550753158" name="Picture 55075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66800" cy="228600"/>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rsidRPr="005167AE">
        <w:instrText>)</w:instrText>
      </w:r>
      <w:r w:rsidRPr="005167AE">
        <w:fldChar w:fldCharType="end"/>
      </w:r>
    </w:p>
    <w:p w:rsidR="00F26F63" w:rsidRPr="005167AE" w:rsidRDefault="00F26F63" w:rsidP="00327824">
      <w:r w:rsidRPr="005167AE">
        <w:tab/>
      </w:r>
      <w:r w:rsidRPr="005167AE">
        <w:rPr>
          <w:noProof/>
          <w:position w:val="-10"/>
        </w:rPr>
        <w:drawing>
          <wp:inline distT="0" distB="0" distL="0" distR="0" wp14:anchorId="7A670DED" wp14:editId="5E8E3249">
            <wp:extent cx="1028700" cy="228600"/>
            <wp:effectExtent l="0" t="0" r="0" b="0"/>
            <wp:docPr id="2048501386" name="Picture 204850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28700" cy="228600"/>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define the </w:t>
      </w:r>
      <w:r w:rsidRPr="005167AE">
        <w:rPr>
          <w:i/>
          <w:iCs/>
        </w:rPr>
        <w:t>apriori probabilities</w:t>
      </w:r>
      <w:r w:rsidRPr="005167AE">
        <w:t xml:space="preserve"> of observing each outcome</w:t>
      </w:r>
    </w:p>
    <w:p w:rsidR="00F26F63" w:rsidRPr="005167AE" w:rsidRDefault="00F26F63" w:rsidP="00327824"/>
    <w:p w:rsidR="00F26F63" w:rsidRPr="005167AE" w:rsidRDefault="00F26F63" w:rsidP="00327824">
      <w:r w:rsidRPr="005167AE">
        <w:tab/>
      </w:r>
      <w:r w:rsidRPr="005167AE">
        <w:rPr>
          <w:noProof/>
          <w:position w:val="-10"/>
        </w:rPr>
        <w:drawing>
          <wp:inline distT="0" distB="0" distL="0" distR="0" wp14:anchorId="102BF7A9" wp14:editId="01C8B968">
            <wp:extent cx="733425" cy="228600"/>
            <wp:effectExtent l="0" t="0" r="9525" b="0"/>
            <wp:docPr id="2412322" name="Picture 241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rsidRPr="005167AE">
        <w:instrText>)</w:instrText>
      </w:r>
      <w:r w:rsidRPr="005167AE">
        <w:fldChar w:fldCharType="end"/>
      </w:r>
    </w:p>
    <w:p w:rsidR="00F26F63" w:rsidRPr="005167AE" w:rsidRDefault="00F26F63" w:rsidP="00327824">
      <w:r w:rsidRPr="005167AE">
        <w:tab/>
      </w:r>
      <w:r w:rsidRPr="005167AE">
        <w:rPr>
          <w:noProof/>
          <w:position w:val="-10"/>
        </w:rPr>
        <w:drawing>
          <wp:inline distT="0" distB="0" distL="0" distR="0" wp14:anchorId="0C7D884D" wp14:editId="46E2AA52">
            <wp:extent cx="723900" cy="228600"/>
            <wp:effectExtent l="0" t="0" r="0" b="0"/>
            <wp:docPr id="1596754329" name="Picture 159675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23900" cy="228600"/>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rsidRPr="005167AE">
        <w:instrText>)</w:instrText>
      </w:r>
      <w:r w:rsidRPr="005167AE">
        <w:fldChar w:fldCharType="end"/>
      </w:r>
    </w:p>
    <w:p w:rsidR="00F26F63" w:rsidRPr="005167AE" w:rsidRDefault="00F26F63" w:rsidP="00327824"/>
    <w:p w:rsidR="00F26F63" w:rsidRPr="005E189C" w:rsidRDefault="00F26F63" w:rsidP="00327824">
      <w:pPr>
        <w:pStyle w:val="Heading3"/>
      </w:pPr>
      <w:bookmarkStart w:id="10" w:name="_Toc280363778"/>
      <w:bookmarkStart w:id="11" w:name="_Toc209787634"/>
      <w:bookmarkStart w:id="12" w:name="_Toc229857276"/>
      <w:bookmarkStart w:id="13" w:name="_Toc229926329"/>
      <w:r w:rsidRPr="005E189C">
        <w:t>Minimum Probability Error</w:t>
      </w:r>
      <w:bookmarkEnd w:id="10"/>
      <w:bookmarkEnd w:id="11"/>
      <w:bookmarkEnd w:id="12"/>
      <w:bookmarkEnd w:id="13"/>
    </w:p>
    <w:p w:rsidR="00F26F63" w:rsidRPr="005167AE" w:rsidRDefault="00F26F63" w:rsidP="00327824"/>
    <w:p w:rsidR="00F26F63" w:rsidRPr="005167AE" w:rsidRDefault="00F26F63" w:rsidP="00327824">
      <w:r w:rsidRPr="005167AE">
        <w:t xml:space="preserve">The probability of error is </w:t>
      </w:r>
    </w:p>
    <w:p w:rsidR="00F26F63" w:rsidRPr="005167AE" w:rsidRDefault="00F26F63" w:rsidP="00327824"/>
    <w:p w:rsidR="00F26F63" w:rsidRPr="005167AE" w:rsidRDefault="00F26F63" w:rsidP="00327824">
      <w:r w:rsidRPr="005167AE">
        <w:tab/>
      </w:r>
      <w:r w:rsidRPr="005167AE">
        <w:rPr>
          <w:noProof/>
          <w:position w:val="-34"/>
        </w:rPr>
        <w:drawing>
          <wp:inline distT="0" distB="0" distL="0" distR="0" wp14:anchorId="00ACED0A" wp14:editId="050E5A59">
            <wp:extent cx="1971675" cy="409575"/>
            <wp:effectExtent l="0" t="0" r="9525" b="9525"/>
            <wp:docPr id="2008417986" name="Picture 2008417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71675" cy="40957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bookmarkStart w:id="14" w:name="ZEqnNum528981"/>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rsidRPr="005167AE">
        <w:instrText>)</w:instrText>
      </w:r>
      <w:bookmarkEnd w:id="14"/>
      <w:r w:rsidRPr="005167AE">
        <w:fldChar w:fldCharType="end"/>
      </w:r>
    </w:p>
    <w:p w:rsidR="00F26F63" w:rsidRPr="005167AE" w:rsidRDefault="00F26F63" w:rsidP="00327824"/>
    <w:p w:rsidR="00F26F63" w:rsidRPr="005167AE" w:rsidRDefault="00F26F63" w:rsidP="00327824">
      <w:r w:rsidRPr="005167AE">
        <w:t>We also have the probability of a correct detection</w:t>
      </w:r>
    </w:p>
    <w:p w:rsidR="00F26F63" w:rsidRPr="005167AE" w:rsidRDefault="00F26F63" w:rsidP="00327824"/>
    <w:p w:rsidR="00F26F63" w:rsidRPr="005167AE" w:rsidRDefault="00F26F63" w:rsidP="00327824">
      <w:r w:rsidRPr="005167AE">
        <w:tab/>
      </w:r>
      <w:r w:rsidRPr="005167AE">
        <w:rPr>
          <w:noProof/>
          <w:position w:val="-34"/>
        </w:rPr>
      </w:r>
      <w:r w:rsidR="00F26F63" w:rsidRPr="005167AE">
        <w:rPr>
          <w:noProof/>
          <w:position w:val="-34"/>
        </w:rPr>
        <w:object w:dxaOrig="3140" w:dyaOrig="760" w14:anchorId="12ACC747">
          <v:shape id="_x0000_i1028" type="#_x0000_t75" alt="" style="width:157pt;height:33pt;mso-width-percent:0;mso-height-percent:0;mso-width-percent:0;mso-height-percent:0" o:ole="">
            <v:imagedata r:id="rId31" o:title=""/>
          </v:shape>
          <o:OLEObject Type="Embed" ProgID="Equation.DSMT4" ShapeID="_x0000_i1028" DrawAspect="Content" ObjectID="_1840551435" r:id="rId32"/>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which are related by</w:t>
      </w:r>
    </w:p>
    <w:p w:rsidR="00F26F63" w:rsidRPr="005167AE" w:rsidRDefault="00F26F63" w:rsidP="00327824"/>
    <w:p w:rsidR="00F26F63" w:rsidRPr="005167AE" w:rsidRDefault="00F26F63" w:rsidP="00327824">
      <w:r w:rsidRPr="005167AE">
        <w:tab/>
      </w:r>
      <w:r w:rsidRPr="005167AE">
        <w:rPr>
          <w:noProof/>
          <w:position w:val="-12"/>
        </w:rPr>
      </w:r>
      <w:r w:rsidR="00F26F63" w:rsidRPr="005167AE">
        <w:rPr>
          <w:noProof/>
          <w:position w:val="-12"/>
        </w:rPr>
        <w:object w:dxaOrig="2000" w:dyaOrig="360" w14:anchorId="1A5B5AD3">
          <v:shape id="_x0000_i1029" type="#_x0000_t75" alt="" style="width:98pt;height:20pt;mso-width-percent:0;mso-height-percent:0;mso-width-percent:0;mso-height-percent:0" o:ole="">
            <v:imagedata r:id="rId33" o:title=""/>
          </v:shape>
          <o:OLEObject Type="Embed" ProgID="Equation.DSMT4" ShapeID="_x0000_i1029" DrawAspect="Content" ObjectID="_1840551436" r:id="rId34"/>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Since the decision space is binary the decision regions exhaustively partition the observation space </w:t>
      </w:r>
      <w:r w:rsidRPr="005167AE">
        <w:rPr>
          <w:noProof/>
          <w:position w:val="-12"/>
        </w:rPr>
      </w:r>
      <w:r w:rsidR="00F26F63" w:rsidRPr="005167AE">
        <w:rPr>
          <w:noProof/>
          <w:position w:val="-12"/>
        </w:rPr>
        <w:object w:dxaOrig="1140" w:dyaOrig="360" w14:anchorId="58ACBA46">
          <v:shape id="_x0000_i1030" type="#_x0000_t75" alt="" style="width:59pt;height:20pt;mso-width-percent:0;mso-height-percent:0;mso-width-percent:0;mso-height-percent:0" o:ole="">
            <v:imagedata r:id="rId35" o:title=""/>
          </v:shape>
          <o:OLEObject Type="Embed" ProgID="Equation.DSMT4" ShapeID="_x0000_i1030" DrawAspect="Content" ObjectID="_1840551437" r:id="rId36"/>
        </w:object>
      </w:r>
      <w:r w:rsidRPr="005167AE">
        <w:t>, it follows that</w:t>
      </w:r>
    </w:p>
    <w:p w:rsidR="00F26F63" w:rsidRPr="005167AE" w:rsidRDefault="00F26F63" w:rsidP="00327824"/>
    <w:p w:rsidR="00F26F63" w:rsidRPr="005167AE" w:rsidRDefault="00F26F63" w:rsidP="00327824">
      <w:r w:rsidRPr="005167AE">
        <w:tab/>
      </w:r>
      <w:r w:rsidRPr="005167AE">
        <w:rPr>
          <w:noProof/>
          <w:position w:val="-34"/>
        </w:rPr>
        <w:drawing>
          <wp:inline distT="0" distB="0" distL="0" distR="0" wp14:anchorId="568DF52A" wp14:editId="1F033C47">
            <wp:extent cx="2181225" cy="409575"/>
            <wp:effectExtent l="0" t="0" r="9525" b="9525"/>
            <wp:docPr id="22360716" name="Picture 2236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81225" cy="40957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bookmarkStart w:id="15" w:name="ZEqnNum645742"/>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rsidRPr="005167AE">
        <w:instrText>)</w:instrText>
      </w:r>
      <w:bookmarkEnd w:id="15"/>
      <w:r w:rsidRPr="005167AE">
        <w:fldChar w:fldCharType="end"/>
      </w:r>
    </w:p>
    <w:p w:rsidR="00F26F63" w:rsidRPr="005167AE" w:rsidRDefault="00F26F63" w:rsidP="00327824"/>
    <w:p w:rsidR="00F26F63" w:rsidRPr="005167AE" w:rsidRDefault="00F26F63" w:rsidP="00327824">
      <w:r w:rsidRPr="005167AE">
        <w:t xml:space="preserve">because assuming a particular hypothesis is true, the corresponding realization </w:t>
      </w:r>
      <w:r w:rsidRPr="005167AE">
        <w:rPr>
          <w:noProof/>
          <w:position w:val="-10"/>
        </w:rPr>
      </w:r>
      <w:r w:rsidR="00F26F63" w:rsidRPr="005167AE">
        <w:rPr>
          <w:noProof/>
          <w:position w:val="-10"/>
        </w:rPr>
        <w:object w:dxaOrig="200" w:dyaOrig="260" w14:anchorId="5A2C3879">
          <v:shape id="_x0000_i1031" type="#_x0000_t75" alt="" style="width:7pt;height:13pt;mso-width-percent:0;mso-height-percent:0;mso-width-percent:0;mso-height-percent:0" o:ole="">
            <v:imagedata r:id="rId38" o:title=""/>
          </v:shape>
          <o:OLEObject Type="Embed" ProgID="Equation.DSMT4" ShapeID="_x0000_i1031" DrawAspect="Content" ObjectID="_1840551438" r:id="rId39"/>
        </w:object>
      </w:r>
      <w:r w:rsidRPr="005167AE">
        <w:t>must reside in either region.</w:t>
      </w:r>
    </w:p>
    <w:p w:rsidR="00F26F63" w:rsidRPr="005167AE" w:rsidRDefault="00F26F63" w:rsidP="00327824"/>
    <w:p w:rsidR="00F26F63" w:rsidRPr="005167AE" w:rsidRDefault="00F26F63" w:rsidP="00327824">
      <w:r w:rsidRPr="005167AE">
        <w:t xml:space="preserve">Subsituting </w:t>
      </w:r>
      <w:r w:rsidRPr="005167AE">
        <w:fldChar w:fldCharType="begin"/>
      </w:r>
      <w:r w:rsidRPr="005167AE">
        <w:instrText xml:space="preserve"> GOTOBUTTON ZEqnNum645742  \* MERGEFORMAT </w:instrText>
      </w:r>
      <w:fldSimple w:instr=" REF ZEqnNum645742 \! \* MERGEFORMAT ">
        <w:r w:rsidRPr="005167AE">
          <w:instrText>(</w:instrText>
        </w:r>
        <w:r>
          <w:instrText>14</w:instrText>
        </w:r>
        <w:r w:rsidRPr="005167AE">
          <w:instrText>.</w:instrText>
        </w:r>
        <w:r>
          <w:instrText>9</w:instrText>
        </w:r>
        <w:r w:rsidRPr="005167AE">
          <w:instrText>)</w:instrText>
        </w:r>
      </w:fldSimple>
      <w:r w:rsidRPr="005167AE">
        <w:fldChar w:fldCharType="end"/>
      </w:r>
      <w:r w:rsidRPr="005167AE">
        <w:t xml:space="preserve"> in </w:t>
      </w:r>
      <w:r w:rsidRPr="005167AE">
        <w:fldChar w:fldCharType="begin"/>
      </w:r>
      <w:r w:rsidRPr="005167AE">
        <w:instrText xml:space="preserve"> GOTOBUTTON ZEqnNum528981  \* MERGEFORMAT </w:instrText>
      </w:r>
      <w:fldSimple w:instr=" REF ZEqnNum528981 \! \* MERGEFORMAT ">
        <w:r w:rsidRPr="005167AE">
          <w:instrText>(</w:instrText>
        </w:r>
        <w:r>
          <w:instrText>14</w:instrText>
        </w:r>
        <w:r w:rsidRPr="005167AE">
          <w:instrText>.</w:instrText>
        </w:r>
        <w:r>
          <w:instrText>6</w:instrText>
        </w:r>
        <w:r w:rsidRPr="005167AE">
          <w:instrText>)</w:instrText>
        </w:r>
      </w:fldSimple>
      <w:r w:rsidRPr="005167AE">
        <w:fldChar w:fldCharType="end"/>
      </w:r>
      <w:r w:rsidRPr="005167AE">
        <w:t xml:space="preserve"> gives</w:t>
      </w:r>
    </w:p>
    <w:p w:rsidR="00F26F63" w:rsidRPr="005167AE" w:rsidRDefault="00F26F63" w:rsidP="00327824"/>
    <w:p w:rsidR="00F26F63" w:rsidRPr="005167AE" w:rsidRDefault="00F26F63" w:rsidP="00327824"/>
    <w:p w:rsidR="00F26F63" w:rsidRPr="005167AE" w:rsidRDefault="00F26F63" w:rsidP="00327824">
      <w:r w:rsidRPr="005167AE">
        <w:tab/>
      </w:r>
      <w:r w:rsidRPr="005167AE">
        <w:rPr>
          <w:noProof/>
          <w:position w:val="-34"/>
        </w:rPr>
        <w:drawing>
          <wp:inline distT="0" distB="0" distL="0" distR="0" wp14:anchorId="49D83E1B" wp14:editId="07D37D56">
            <wp:extent cx="2066925" cy="409575"/>
            <wp:effectExtent l="0" t="0" r="9525" b="9525"/>
            <wp:docPr id="852669014" name="Picture 85266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66925" cy="40957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which is minimized by only including those </w:t>
      </w:r>
      <w:r w:rsidRPr="005167AE">
        <w:rPr>
          <w:noProof/>
          <w:position w:val="-12"/>
        </w:rPr>
      </w:r>
      <w:r w:rsidR="00F26F63" w:rsidRPr="005167AE">
        <w:rPr>
          <w:noProof/>
          <w:position w:val="-12"/>
        </w:rPr>
        <w:object w:dxaOrig="680" w:dyaOrig="360" w14:anchorId="577BF274">
          <v:shape id="_x0000_i1032" type="#_x0000_t75" alt="" style="width:39pt;height:20pt;mso-width-percent:0;mso-height-percent:0;mso-width-percent:0;mso-height-percent:0" o:ole="">
            <v:imagedata r:id="rId41" o:title=""/>
          </v:shape>
          <o:OLEObject Type="Embed" ProgID="Equation.DSMT4" ShapeID="_x0000_i1032" DrawAspect="Content" ObjectID="_1840551439" r:id="rId42"/>
        </w:object>
      </w:r>
      <w:r w:rsidRPr="005167AE">
        <w:t xml:space="preserve">which cause the integrand to be negative.  Thus we decide </w:t>
      </w:r>
      <w:r w:rsidRPr="005167AE">
        <w:rPr>
          <w:noProof/>
          <w:position w:val="-12"/>
        </w:rPr>
      </w:r>
      <w:r w:rsidR="00F26F63" w:rsidRPr="005167AE">
        <w:rPr>
          <w:noProof/>
          <w:position w:val="-12"/>
        </w:rPr>
        <w:object w:dxaOrig="300" w:dyaOrig="360" w14:anchorId="3593F5B2">
          <v:shape id="_x0000_i1033" type="#_x0000_t75" alt="" style="width:13pt;height:20pt;mso-width-percent:0;mso-height-percent:0;mso-width-percent:0;mso-height-percent:0" o:ole="">
            <v:imagedata r:id="rId43" o:title=""/>
          </v:shape>
          <o:OLEObject Type="Embed" ProgID="Equation.DSMT4" ShapeID="_x0000_i1033" DrawAspect="Content" ObjectID="_1840551440" r:id="rId44"/>
        </w:object>
      </w:r>
      <w:r w:rsidRPr="005167AE">
        <w:t>if</w:t>
      </w:r>
    </w:p>
    <w:p w:rsidR="00F26F63" w:rsidRPr="005167AE" w:rsidRDefault="00F26F63" w:rsidP="00327824"/>
    <w:p w:rsidR="00F26F63" w:rsidRPr="005167AE" w:rsidRDefault="00F26F63" w:rsidP="00327824">
      <w:r w:rsidRPr="005167AE">
        <w:tab/>
      </w:r>
      <w:r w:rsidRPr="005167AE">
        <w:rPr>
          <w:noProof/>
          <w:position w:val="-10"/>
        </w:rPr>
        <w:drawing>
          <wp:inline distT="0" distB="0" distL="0" distR="0" wp14:anchorId="6E3E339A" wp14:editId="634E8FE8">
            <wp:extent cx="1323975" cy="200025"/>
            <wp:effectExtent l="0" t="0" r="9525" b="9525"/>
            <wp:docPr id="1453924300" name="Picture 145392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23975" cy="200025"/>
                    </a:xfrm>
                    <a:prstGeom prst="rect">
                      <a:avLst/>
                    </a:prstGeom>
                    <a:noFill/>
                    <a:ln>
                      <a:noFill/>
                    </a:ln>
                  </pic:spPr>
                </pic:pic>
              </a:graphicData>
            </a:graphic>
          </wp:inline>
        </w:drawing>
      </w:r>
    </w:p>
    <w:p w:rsidR="00F26F63" w:rsidRPr="005167AE" w:rsidRDefault="00F26F63" w:rsidP="00327824"/>
    <w:p w:rsidR="00F26F63" w:rsidRPr="005167AE" w:rsidRDefault="00F26F63" w:rsidP="00327824">
      <w:r w:rsidRPr="005167AE">
        <w:t>Often it is convienient to work with the log the pdfs so that we write the test statistic as</w:t>
      </w:r>
    </w:p>
    <w:p w:rsidR="00F26F63" w:rsidRPr="005167AE" w:rsidRDefault="00F26F63" w:rsidP="00327824"/>
    <w:p w:rsidR="00F26F63" w:rsidRPr="005167AE" w:rsidRDefault="00F26F63" w:rsidP="00327824"/>
    <w:p w:rsidR="00F26F63" w:rsidRPr="005167AE" w:rsidRDefault="00F26F63" w:rsidP="00327824">
      <w:r w:rsidRPr="005167AE">
        <w:tab/>
      </w:r>
      <w:r w:rsidRPr="005167AE">
        <w:rPr>
          <w:noProof/>
          <w:position w:val="-30"/>
        </w:rPr>
      </w:r>
      <w:r w:rsidR="00F26F63" w:rsidRPr="005167AE">
        <w:rPr>
          <w:noProof/>
          <w:position w:val="-30"/>
        </w:rPr>
        <w:object w:dxaOrig="2299" w:dyaOrig="680" w14:anchorId="57F3A5F3">
          <v:shape id="_x0000_i1034" type="#_x0000_t75" alt="" style="width:118pt;height:39pt;mso-width-percent:0;mso-height-percent:0;mso-width-percent:0;mso-height-percent:0" o:ole="">
            <v:imagedata r:id="rId46" o:title=""/>
          </v:shape>
          <o:OLEObject Type="Embed" ProgID="Equation.DSMT4" ShapeID="_x0000_i1034" DrawAspect="Content" ObjectID="_1840551441" r:id="rId47"/>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which is the known as the </w:t>
      </w:r>
      <w:r w:rsidRPr="005167AE">
        <w:rPr>
          <w:i/>
        </w:rPr>
        <w:t>likelihood ratio</w:t>
      </w:r>
      <w:r w:rsidRPr="005167AE">
        <w:t>.  Many times the aprior probabilities are equal and thus the decision rule decides H1 if</w:t>
      </w:r>
    </w:p>
    <w:p w:rsidR="00F26F63" w:rsidRPr="005167AE" w:rsidRDefault="00F26F63" w:rsidP="00327824"/>
    <w:p w:rsidR="00F26F63" w:rsidRPr="005167AE" w:rsidRDefault="00F26F63" w:rsidP="00327824"/>
    <w:p w:rsidR="00F26F63" w:rsidRPr="005167AE" w:rsidRDefault="00F26F63" w:rsidP="00327824">
      <w:r w:rsidRPr="005167AE">
        <w:tab/>
      </w:r>
      <w:r w:rsidRPr="005167AE">
        <w:rPr>
          <w:noProof/>
          <w:position w:val="-30"/>
        </w:rPr>
      </w:r>
      <w:r w:rsidR="00F26F63" w:rsidRPr="005167AE">
        <w:rPr>
          <w:noProof/>
          <w:position w:val="-30"/>
        </w:rPr>
        <w:object w:dxaOrig="1920" w:dyaOrig="680" w14:anchorId="57CD5ED1">
          <v:shape id="_x0000_i1035" type="#_x0000_t75" alt="" style="width:92pt;height:39pt;mso-width-percent:0;mso-height-percent:0;mso-width-percent:0;mso-height-percent:0" o:ole="">
            <v:imagedata r:id="rId48" o:title=""/>
          </v:shape>
          <o:OLEObject Type="Embed" ProgID="Equation.DSMT4" ShapeID="_x0000_i1035" DrawAspect="Content" ObjectID="_1840551442" r:id="rId49"/>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rsidRPr="005167AE">
        <w:instrText>)</w:instrText>
      </w:r>
      <w:r w:rsidRPr="005167AE">
        <w:fldChar w:fldCharType="end"/>
      </w:r>
    </w:p>
    <w:p w:rsidR="00F26F63" w:rsidRPr="005167AE" w:rsidRDefault="00F26F63" w:rsidP="00327824"/>
    <w:p w:rsidR="00F26F63" w:rsidRDefault="00F26F63" w:rsidP="00327824">
      <w:r w:rsidRPr="005167AE">
        <w:t xml:space="preserve">Making decisions in this manner minimizes the probability of error, which is also known as </w:t>
      </w:r>
      <w:r w:rsidRPr="005167AE">
        <w:rPr>
          <w:i/>
          <w:iCs/>
        </w:rPr>
        <w:t>Bayes’ decision rule</w:t>
      </w:r>
      <w:r w:rsidRPr="005167AE">
        <w:t xml:space="preserve">.  </w:t>
      </w:r>
    </w:p>
    <w:p w:rsidR="00F26F63" w:rsidRDefault="00F26F63" w:rsidP="00327824"/>
    <w:p w:rsidR="00F26F63" w:rsidRPr="005167AE" w:rsidRDefault="00F26F63" w:rsidP="00AC5A2E">
      <w:r w:rsidRPr="005167AE">
        <w:t xml:space="preserve">Example </w:t>
      </w:r>
      <w:r>
        <w:rPr>
          <w:noProof/>
        </w:rPr>
        <w:fldChar w:fldCharType="begin"/>
      </w:r>
      <w:r>
        <w:rPr>
          <w:noProof/>
        </w:rPr>
        <w:instrText xml:space="preserve"> STYLEREF 1 \s </w:instrText>
      </w:r>
      <w:r>
        <w:rPr>
          <w:noProof/>
        </w:rPr>
        <w:fldChar w:fldCharType="separate"/>
      </w:r>
      <w:r>
        <w:rPr>
          <w:noProof/>
        </w:rPr>
        <w:t>14</w:t>
      </w:r>
      <w:r>
        <w:rPr>
          <w:noProof/>
        </w:rPr>
        <w:fldChar w:fldCharType="end"/>
      </w:r>
      <w:r w:rsidRPr="005167AE">
        <w:t>.</w:t>
      </w:r>
      <w:r w:rsidRPr="005167AE">
        <w:rPr>
          <w:noProof/>
        </w:rPr>
        <w:fldChar w:fldCharType="begin"/>
      </w:r>
      <w:r w:rsidRPr="005167AE">
        <w:rPr>
          <w:noProof/>
        </w:rPr>
        <w:instrText xml:space="preserve"> SEQ Example \* ARABIC \s 1 </w:instrText>
      </w:r>
      <w:r w:rsidRPr="005167AE">
        <w:rPr>
          <w:noProof/>
        </w:rPr>
        <w:fldChar w:fldCharType="separate"/>
      </w:r>
      <w:r>
        <w:rPr>
          <w:noProof/>
        </w:rPr>
        <w:t>1</w:t>
      </w:r>
      <w:r w:rsidRPr="005167AE">
        <w:rPr>
          <w:noProof/>
        </w:rPr>
        <w:fldChar w:fldCharType="end"/>
      </w:r>
      <w:r w:rsidRPr="005167AE">
        <w:t xml:space="preserve"> Binary Signaling</w:t>
      </w:r>
    </w:p>
    <w:p w:rsidR="00F26F63" w:rsidRPr="005167AE" w:rsidRDefault="00F26F63" w:rsidP="00AC5A2E"/>
    <w:p w:rsidR="00F26F63" w:rsidRPr="005167AE" w:rsidRDefault="00F26F63" w:rsidP="00AC5A2E">
      <w:bookmarkStart w:id="16" w:name="OLE_LINK40"/>
      <w:bookmarkStart w:id="17" w:name="OLE_LINK41"/>
      <w:r w:rsidRPr="005167AE">
        <w:t xml:space="preserve">Coherent signaling implies that all parameters of the received waveforms are known, i.e. the phase, frequency, timing, epoch, amplitude, etc, of the received waveforms are known or well estimated.  The discrete time version of this waveform is then a deterministic vector known to the receiver.  In the case of binary signaling, </w:t>
      </w:r>
      <w:r w:rsidRPr="005167AE">
        <w:rPr>
          <w:noProof/>
          <w:position w:val="-8"/>
        </w:rPr>
        <w:drawing>
          <wp:inline distT="0" distB="0" distL="0" distR="0" wp14:anchorId="3B9B2296" wp14:editId="498ABAC5">
            <wp:extent cx="504825" cy="180975"/>
            <wp:effectExtent l="0" t="0" r="9525" b="9525"/>
            <wp:docPr id="1959688107" name="Picture 195968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4825" cy="180975"/>
                    </a:xfrm>
                    <a:prstGeom prst="rect">
                      <a:avLst/>
                    </a:prstGeom>
                    <a:noFill/>
                    <a:ln>
                      <a:noFill/>
                    </a:ln>
                  </pic:spPr>
                </pic:pic>
              </a:graphicData>
            </a:graphic>
          </wp:inline>
        </w:drawing>
      </w:r>
      <w:r w:rsidRPr="005167AE">
        <w:t xml:space="preserve">, and we have the following hypothesis test </w:t>
      </w:r>
    </w:p>
    <w:p w:rsidR="00F26F63" w:rsidRPr="005167AE" w:rsidRDefault="00F26F63" w:rsidP="00AC5A2E"/>
    <w:p w:rsidR="00F26F63" w:rsidRPr="005167AE" w:rsidRDefault="00F26F63" w:rsidP="00AC5A2E">
      <w:r w:rsidRPr="005167AE">
        <w:tab/>
      </w:r>
      <w:r w:rsidRPr="005167AE">
        <w:rPr>
          <w:noProof/>
          <w:position w:val="-34"/>
        </w:rPr>
        <w:drawing>
          <wp:inline distT="0" distB="0" distL="0" distR="0" wp14:anchorId="6A2BEF15" wp14:editId="327FD877">
            <wp:extent cx="1333500" cy="504825"/>
            <wp:effectExtent l="0" t="0" r="0" b="9525"/>
            <wp:docPr id="1407866499" name="Picture 1407866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33500" cy="50482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rsidRPr="005167AE">
        <w:instrText>)</w:instrText>
      </w:r>
      <w:r w:rsidRPr="005167AE">
        <w:fldChar w:fldCharType="end"/>
      </w:r>
    </w:p>
    <w:p w:rsidR="00F26F63" w:rsidRPr="005167AE" w:rsidRDefault="00F26F63" w:rsidP="00AC5A2E"/>
    <w:p w:rsidR="00F26F63" w:rsidRPr="005167AE" w:rsidRDefault="00F26F63" w:rsidP="00AC5A2E"/>
    <w:p w:rsidR="00F26F63" w:rsidRPr="005167AE" w:rsidRDefault="00F26F63" w:rsidP="00AC5A2E">
      <w:r w:rsidRPr="005167AE">
        <w:t xml:space="preserve">where </w:t>
      </w:r>
      <w:r w:rsidRPr="005167AE">
        <w:rPr>
          <w:noProof/>
          <w:position w:val="-10"/>
        </w:rPr>
        <w:drawing>
          <wp:inline distT="0" distB="0" distL="0" distR="0" wp14:anchorId="6DA00CEB" wp14:editId="301C7C59">
            <wp:extent cx="190500" cy="200025"/>
            <wp:effectExtent l="0" t="0" r="0" b="9525"/>
            <wp:docPr id="1559249197" name="Picture 155924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5167AE">
        <w:t xml:space="preserve">,m=1.2, are unity energy transignal vectors or points and W is two dimensional unit variance Gaussian random vector </w:t>
      </w:r>
      <w:r w:rsidRPr="005167AE">
        <w:rPr>
          <w:noProof/>
          <w:position w:val="-12"/>
        </w:rPr>
        <w:drawing>
          <wp:inline distT="0" distB="0" distL="0" distR="0" wp14:anchorId="4FDB283D" wp14:editId="25A3980F">
            <wp:extent cx="542925" cy="228600"/>
            <wp:effectExtent l="0" t="0" r="9525" b="0"/>
            <wp:docPr id="475494056" name="Picture 47549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5167AE">
        <w:t xml:space="preserve">.  Explicitly indicating the signal energy </w:t>
      </w:r>
      <w:r w:rsidRPr="005167AE">
        <w:rPr>
          <w:noProof/>
          <w:position w:val="-4"/>
        </w:rPr>
        <w:drawing>
          <wp:inline distT="0" distB="0" distL="0" distR="0" wp14:anchorId="100D4082" wp14:editId="67707286">
            <wp:extent cx="152400" cy="152400"/>
            <wp:effectExtent l="0" t="0" r="0" b="0"/>
            <wp:docPr id="1127459679" name="Picture 112745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167AE">
        <w:t xml:space="preserve">and noise variance </w:t>
      </w:r>
      <w:r w:rsidRPr="005167AE">
        <w:rPr>
          <w:noProof/>
          <w:position w:val="-6"/>
        </w:rPr>
        <w:drawing>
          <wp:inline distT="0" distB="0" distL="0" distR="0" wp14:anchorId="5FE65A77" wp14:editId="232974A1">
            <wp:extent cx="200025" cy="200025"/>
            <wp:effectExtent l="0" t="0" r="9525" b="9525"/>
            <wp:docPr id="67762530" name="Picture 6776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5167AE">
        <w:t>simplifies the presentation.</w:t>
      </w:r>
      <w:bookmarkEnd w:id="16"/>
      <w:bookmarkEnd w:id="17"/>
      <w:r w:rsidRPr="005167AE">
        <w:t xml:space="preserve">  We compute the probability of error in two ways: 1) By evaluating threshold required to induce an error, and 2) integrating over the error region determined by the decagons regions dictated by the decision regions for the case of orthogonal signaling.  Proceeding by method one,  the probability of error is</w:t>
      </w:r>
    </w:p>
    <w:p w:rsidR="00F26F63" w:rsidRPr="005167AE" w:rsidRDefault="00F26F63" w:rsidP="00AC5A2E"/>
    <w:p w:rsidR="00F26F63" w:rsidRPr="005167AE" w:rsidRDefault="00F26F63" w:rsidP="00AC5A2E">
      <w:r w:rsidRPr="005167AE">
        <w:tab/>
      </w:r>
      <w:r w:rsidRPr="005167AE">
        <w:rPr>
          <w:noProof/>
          <w:position w:val="-178"/>
        </w:rPr>
        <w:drawing>
          <wp:inline distT="0" distB="0" distL="0" distR="0" wp14:anchorId="086BFF76" wp14:editId="32340379">
            <wp:extent cx="2400300" cy="1914525"/>
            <wp:effectExtent l="0" t="0" r="0" b="0"/>
            <wp:docPr id="607395394" name="Picture 607395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00300" cy="191452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bookmarkStart w:id="18" w:name="ZEqnNum371359"/>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rsidRPr="005167AE">
        <w:instrText>)</w:instrText>
      </w:r>
      <w:bookmarkEnd w:id="18"/>
      <w:r w:rsidRPr="005167AE">
        <w:fldChar w:fldCharType="end"/>
      </w:r>
    </w:p>
    <w:p w:rsidR="00F26F63" w:rsidRPr="005167AE" w:rsidRDefault="00F26F63" w:rsidP="00AC5A2E"/>
    <w:p w:rsidR="00F26F63" w:rsidRPr="005167AE" w:rsidRDefault="00F26F63" w:rsidP="00AC5A2E">
      <w:r w:rsidRPr="005167AE">
        <w:t xml:space="preserve">where </w:t>
      </w:r>
      <w:r w:rsidRPr="005167AE">
        <w:rPr>
          <w:noProof/>
          <w:position w:val="-6"/>
        </w:rPr>
        <w:drawing>
          <wp:inline distT="0" distB="0" distL="0" distR="0" wp14:anchorId="1075F5E1" wp14:editId="18665FB4">
            <wp:extent cx="342900" cy="180975"/>
            <wp:effectExtent l="0" t="0" r="0" b="9525"/>
            <wp:docPr id="537478025" name="Picture 53747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42900" cy="180975"/>
                    </a:xfrm>
                    <a:prstGeom prst="rect">
                      <a:avLst/>
                    </a:prstGeom>
                    <a:noFill/>
                    <a:ln>
                      <a:noFill/>
                    </a:ln>
                  </pic:spPr>
                </pic:pic>
              </a:graphicData>
            </a:graphic>
          </wp:inline>
        </w:drawing>
      </w:r>
      <w:r w:rsidRPr="005167AE">
        <w:t xml:space="preserve">is the correlation coefficient between the two signals.  We see then that the probability of error is minimized when </w:t>
      </w:r>
      <w:r w:rsidRPr="005167AE">
        <w:rPr>
          <w:noProof/>
          <w:position w:val="-6"/>
        </w:rPr>
        <w:drawing>
          <wp:inline distT="0" distB="0" distL="0" distR="0" wp14:anchorId="2A724140" wp14:editId="7C3E0B50">
            <wp:extent cx="561975" cy="180975"/>
            <wp:effectExtent l="0" t="0" r="9525" b="9525"/>
            <wp:docPr id="100874721" name="Picture 100874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1975" cy="180975"/>
                    </a:xfrm>
                    <a:prstGeom prst="rect">
                      <a:avLst/>
                    </a:prstGeom>
                    <a:noFill/>
                    <a:ln>
                      <a:noFill/>
                    </a:ln>
                  </pic:spPr>
                </pic:pic>
              </a:graphicData>
            </a:graphic>
          </wp:inline>
        </w:drawing>
      </w:r>
      <w:r w:rsidRPr="005167AE">
        <w:t xml:space="preserve">, or in other words that the vectors be antipodal, </w:t>
      </w:r>
      <w:r w:rsidRPr="005167AE">
        <w:rPr>
          <w:noProof/>
          <w:position w:val="-10"/>
        </w:rPr>
        <w:drawing>
          <wp:inline distT="0" distB="0" distL="0" distR="0" wp14:anchorId="7344FECF" wp14:editId="38F04A0E">
            <wp:extent cx="523875" cy="200025"/>
            <wp:effectExtent l="0" t="0" r="9525" b="9525"/>
            <wp:docPr id="1382465865" name="Picture 138246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r w:rsidRPr="005167AE">
        <w:t xml:space="preserve">.  If </w:t>
      </w:r>
      <w:r w:rsidRPr="005167AE">
        <w:rPr>
          <w:noProof/>
          <w:position w:val="-6"/>
        </w:rPr>
        <w:drawing>
          <wp:inline distT="0" distB="0" distL="0" distR="0" wp14:anchorId="7555C27D" wp14:editId="76133995">
            <wp:extent cx="495300" cy="180975"/>
            <wp:effectExtent l="0" t="0" r="0" b="9525"/>
            <wp:docPr id="1084039569" name="Picture 108403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95300" cy="180975"/>
                    </a:xfrm>
                    <a:prstGeom prst="rect">
                      <a:avLst/>
                    </a:prstGeom>
                    <a:noFill/>
                    <a:ln>
                      <a:noFill/>
                    </a:ln>
                  </pic:spPr>
                </pic:pic>
              </a:graphicData>
            </a:graphic>
          </wp:inline>
        </w:drawing>
      </w:r>
      <w:r w:rsidRPr="005167AE">
        <w:t>the signals are orthogonal.</w:t>
      </w:r>
    </w:p>
    <w:p w:rsidR="00F26F63" w:rsidRPr="005167AE" w:rsidRDefault="00F26F63" w:rsidP="00AC5A2E"/>
    <w:p w:rsidR="00F26F63" w:rsidRPr="005167AE" w:rsidRDefault="00F26F63" w:rsidP="00AC5A2E">
      <w:r w:rsidRPr="005167AE">
        <w:t>The geometric case proceeds as follows.  For orthogonal signals, the probability of error is</w:t>
      </w:r>
    </w:p>
    <w:p w:rsidR="00F26F63" w:rsidRPr="005167AE" w:rsidRDefault="00F26F63" w:rsidP="00AC5A2E"/>
    <w:p w:rsidR="00F26F63" w:rsidRPr="005167AE" w:rsidRDefault="00F26F63" w:rsidP="00AC5A2E">
      <w:r w:rsidRPr="005167AE">
        <w:tab/>
      </w:r>
      <w:r w:rsidRPr="005167AE">
        <w:rPr>
          <w:noProof/>
          <w:position w:val="-162"/>
        </w:rPr>
        <w:drawing>
          <wp:inline distT="0" distB="0" distL="0" distR="0" wp14:anchorId="5A94F2DA" wp14:editId="1F357A6D">
            <wp:extent cx="1476375" cy="2143125"/>
            <wp:effectExtent l="0" t="0" r="9525" b="0"/>
            <wp:docPr id="1703719496" name="Picture 1703719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76375" cy="2143125"/>
                    </a:xfrm>
                    <a:prstGeom prst="rect">
                      <a:avLst/>
                    </a:prstGeom>
                    <a:noFill/>
                    <a:ln>
                      <a:noFill/>
                    </a:ln>
                  </pic:spPr>
                </pic:pic>
              </a:graphicData>
            </a:graphic>
          </wp:inline>
        </w:drawing>
      </w:r>
    </w:p>
    <w:p w:rsidR="00F26F63" w:rsidRPr="005167AE" w:rsidRDefault="00F26F63" w:rsidP="00AC5A2E"/>
    <w:p w:rsidR="00F26F63" w:rsidRPr="005167AE" w:rsidRDefault="00F26F63" w:rsidP="00AC5A2E">
      <w:r w:rsidRPr="005167AE">
        <w:t xml:space="preserve">where </w:t>
      </w:r>
      <w:r w:rsidRPr="005167AE">
        <w:rPr>
          <w:noProof/>
          <w:position w:val="-14"/>
        </w:rPr>
        <w:drawing>
          <wp:inline distT="0" distB="0" distL="0" distR="0" wp14:anchorId="61A66A48" wp14:editId="48483F52">
            <wp:extent cx="1028700" cy="266700"/>
            <wp:effectExtent l="0" t="0" r="0" b="0"/>
            <wp:docPr id="323034893" name="Picture 32303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28700" cy="266700"/>
                    </a:xfrm>
                    <a:prstGeom prst="rect">
                      <a:avLst/>
                    </a:prstGeom>
                    <a:noFill/>
                    <a:ln>
                      <a:noFill/>
                    </a:ln>
                  </pic:spPr>
                </pic:pic>
              </a:graphicData>
            </a:graphic>
          </wp:inline>
        </w:drawing>
      </w:r>
      <w:r w:rsidRPr="005167AE">
        <w:t xml:space="preserve">, which agrees with </w:t>
      </w:r>
      <w:r w:rsidRPr="005167AE">
        <w:fldChar w:fldCharType="begin"/>
      </w:r>
      <w:r w:rsidRPr="005167AE">
        <w:instrText xml:space="preserve"> GOTOBUTTON ZEqnNum371359  \* MERGEFORMAT </w:instrText>
      </w:r>
      <w:fldSimple w:instr=" REF ZEqnNum371359 \! \* MERGEFORMAT ">
        <w:r w:rsidRPr="005167AE">
          <w:instrText>(</w:instrText>
        </w:r>
        <w:r>
          <w:instrText>14</w:instrText>
        </w:r>
        <w:r w:rsidRPr="005167AE">
          <w:instrText>.</w:instrText>
        </w:r>
        <w:r>
          <w:instrText>14</w:instrText>
        </w:r>
        <w:r w:rsidRPr="005167AE">
          <w:instrText>)</w:instrText>
        </w:r>
      </w:fldSimple>
      <w:r w:rsidRPr="005167AE">
        <w:fldChar w:fldCharType="end"/>
      </w:r>
      <w:r w:rsidRPr="005167AE">
        <w:t xml:space="preserve">.  Since for the antipodal signal case, only horizontal noise component can cause an error we may immediately write the probability of error as </w:t>
      </w:r>
      <w:r w:rsidRPr="005167AE">
        <w:rPr>
          <w:noProof/>
          <w:position w:val="-20"/>
        </w:rPr>
        <w:drawing>
          <wp:inline distT="0" distB="0" distL="0" distR="0" wp14:anchorId="16B20D99" wp14:editId="47C07422">
            <wp:extent cx="1981200" cy="333375"/>
            <wp:effectExtent l="0" t="0" r="0" b="9525"/>
            <wp:docPr id="226971873" name="Picture 22697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981200" cy="333375"/>
                    </a:xfrm>
                    <a:prstGeom prst="rect">
                      <a:avLst/>
                    </a:prstGeom>
                    <a:noFill/>
                    <a:ln>
                      <a:noFill/>
                    </a:ln>
                  </pic:spPr>
                </pic:pic>
              </a:graphicData>
            </a:graphic>
          </wp:inline>
        </w:drawing>
      </w:r>
      <w:r w:rsidRPr="005167AE">
        <w:t>.  These results are plotted in figure</w:t>
      </w:r>
    </w:p>
    <w:p w:rsidR="00F26F63" w:rsidRPr="005167AE" w:rsidRDefault="00F26F63" w:rsidP="00327824"/>
    <w:p w:rsidR="00F26F63" w:rsidRPr="005E189C" w:rsidRDefault="00F26F63" w:rsidP="00327824">
      <w:pPr>
        <w:pStyle w:val="Heading2"/>
      </w:pPr>
      <w:bookmarkStart w:id="19" w:name="_Toc280363779"/>
      <w:bookmarkStart w:id="20" w:name="_Toc209787635"/>
      <w:bookmarkStart w:id="21" w:name="_Toc229857277"/>
      <w:bookmarkStart w:id="22" w:name="_Toc229926330"/>
      <w:r w:rsidRPr="005E189C">
        <w:t>Multiple Hypothesis Testing</w:t>
      </w:r>
      <w:bookmarkEnd w:id="19"/>
      <w:bookmarkEnd w:id="20"/>
      <w:bookmarkEnd w:id="21"/>
      <w:bookmarkEnd w:id="22"/>
    </w:p>
    <w:p w:rsidR="00F26F63" w:rsidRPr="005167AE" w:rsidRDefault="00F26F63" w:rsidP="00327824"/>
    <w:p w:rsidR="00F26F63" w:rsidRPr="005167AE" w:rsidRDefault="00F26F63" w:rsidP="00327824">
      <w:r w:rsidRPr="005167AE">
        <w:t xml:space="preserve">Next suppose there are hypotheses </w:t>
      </w:r>
      <w:r w:rsidRPr="005167AE">
        <w:rPr>
          <w:noProof/>
          <w:position w:val="-10"/>
        </w:rPr>
        <w:drawing>
          <wp:inline distT="0" distB="0" distL="0" distR="0" wp14:anchorId="3D34161E" wp14:editId="1241479B">
            <wp:extent cx="1152525" cy="200025"/>
            <wp:effectExtent l="0" t="0" r="9525" b="9525"/>
            <wp:docPr id="723891384" name="Picture 72389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152525" cy="200025"/>
                    </a:xfrm>
                    <a:prstGeom prst="rect">
                      <a:avLst/>
                    </a:prstGeom>
                    <a:noFill/>
                    <a:ln>
                      <a:noFill/>
                    </a:ln>
                  </pic:spPr>
                </pic:pic>
              </a:graphicData>
            </a:graphic>
          </wp:inline>
        </w:drawing>
      </w:r>
      <w:r w:rsidRPr="005167AE">
        <w:t xml:space="preserve">corresponding to the disjoint regions </w:t>
      </w:r>
      <w:r w:rsidRPr="005167AE">
        <w:rPr>
          <w:noProof/>
          <w:position w:val="-10"/>
        </w:rPr>
        <w:drawing>
          <wp:inline distT="0" distB="0" distL="0" distR="0" wp14:anchorId="6D64BC74" wp14:editId="4C9EA25B">
            <wp:extent cx="219075" cy="200025"/>
            <wp:effectExtent l="0" t="0" r="9525" b="9525"/>
            <wp:docPr id="441207182" name="Picture 441207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9075" cy="200025"/>
                    </a:xfrm>
                    <a:prstGeom prst="rect">
                      <a:avLst/>
                    </a:prstGeom>
                    <a:noFill/>
                    <a:ln>
                      <a:noFill/>
                    </a:ln>
                  </pic:spPr>
                </pic:pic>
              </a:graphicData>
            </a:graphic>
          </wp:inline>
        </w:drawing>
      </w:r>
      <w:r w:rsidRPr="005167AE">
        <w:t xml:space="preserve">that partition </w:t>
      </w:r>
      <w:r w:rsidRPr="005167AE">
        <w:rPr>
          <w:noProof/>
          <w:position w:val="-4"/>
        </w:rPr>
        <w:drawing>
          <wp:inline distT="0" distB="0" distL="0" distR="0" wp14:anchorId="7CC74C67" wp14:editId="04CB1956">
            <wp:extent cx="238125" cy="190500"/>
            <wp:effectExtent l="0" t="0" r="9525" b="0"/>
            <wp:docPr id="1941370297" name="Picture 1941370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5167AE">
        <w:t>.  The error probability is</w:t>
      </w:r>
    </w:p>
    <w:p w:rsidR="00F26F63" w:rsidRPr="005167AE" w:rsidRDefault="00F26F63" w:rsidP="00327824"/>
    <w:p w:rsidR="00F26F63" w:rsidRPr="005167AE" w:rsidRDefault="00F26F63" w:rsidP="00327824">
      <w:r w:rsidRPr="005167AE">
        <w:tab/>
      </w:r>
      <w:r w:rsidRPr="005167AE">
        <w:rPr>
          <w:noProof/>
          <w:position w:val="-134"/>
        </w:rPr>
        <w:drawing>
          <wp:inline distT="0" distB="0" distL="0" distR="0" wp14:anchorId="7E97ACC3" wp14:editId="1BCBC1B5">
            <wp:extent cx="3819525" cy="1676400"/>
            <wp:effectExtent l="0" t="0" r="9525" b="0"/>
            <wp:docPr id="108332822" name="Picture 10833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819525" cy="1676400"/>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15</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where </w:t>
      </w:r>
      <w:r w:rsidRPr="005167AE">
        <w:rPr>
          <w:noProof/>
          <w:position w:val="-10"/>
        </w:rPr>
        <w:drawing>
          <wp:inline distT="0" distB="0" distL="0" distR="0" wp14:anchorId="72D302CF" wp14:editId="241FB909">
            <wp:extent cx="1133475" cy="228600"/>
            <wp:effectExtent l="0" t="0" r="9525" b="0"/>
            <wp:docPr id="485985746" name="Picture 48598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133475" cy="228600"/>
                    </a:xfrm>
                    <a:prstGeom prst="rect">
                      <a:avLst/>
                    </a:prstGeom>
                    <a:noFill/>
                    <a:ln>
                      <a:noFill/>
                    </a:ln>
                  </pic:spPr>
                </pic:pic>
              </a:graphicData>
            </a:graphic>
          </wp:inline>
        </w:drawing>
      </w:r>
      <w:r w:rsidRPr="005167AE">
        <w:t xml:space="preserve"> are the conditional apriori distributions for y given Hi occurs and </w:t>
      </w:r>
      <w:r w:rsidRPr="005167AE">
        <w:rPr>
          <w:noProof/>
          <w:position w:val="-12"/>
        </w:rPr>
        <w:drawing>
          <wp:inline distT="0" distB="0" distL="0" distR="0" wp14:anchorId="700A4F14" wp14:editId="5688B70A">
            <wp:extent cx="752475" cy="238125"/>
            <wp:effectExtent l="0" t="0" r="9525" b="9525"/>
            <wp:docPr id="1153014908" name="Picture 115301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752475" cy="238125"/>
                    </a:xfrm>
                    <a:prstGeom prst="rect">
                      <a:avLst/>
                    </a:prstGeom>
                    <a:noFill/>
                    <a:ln>
                      <a:noFill/>
                    </a:ln>
                  </pic:spPr>
                </pic:pic>
              </a:graphicData>
            </a:graphic>
          </wp:inline>
        </w:drawing>
      </w:r>
      <w:r w:rsidRPr="005167AE">
        <w:t xml:space="preserve">are the apriori probabilities of Hi.  Using the theorem of total probability we may write </w:t>
      </w:r>
    </w:p>
    <w:p w:rsidR="00F26F63" w:rsidRPr="005167AE" w:rsidRDefault="00F26F63" w:rsidP="00327824"/>
    <w:p w:rsidR="00F26F63" w:rsidRPr="005167AE" w:rsidRDefault="00F26F63" w:rsidP="00327824">
      <w:r w:rsidRPr="005167AE">
        <w:tab/>
      </w:r>
      <w:r w:rsidRPr="005167AE">
        <w:rPr>
          <w:noProof/>
          <w:position w:val="-30"/>
        </w:rPr>
        <w:drawing>
          <wp:inline distT="0" distB="0" distL="0" distR="0" wp14:anchorId="55E2CF60" wp14:editId="793A806B">
            <wp:extent cx="1790700" cy="371475"/>
            <wp:effectExtent l="0" t="0" r="0" b="9525"/>
            <wp:docPr id="375635506" name="Picture 375635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790700" cy="37147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16</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and this into () gives </w:t>
      </w:r>
    </w:p>
    <w:p w:rsidR="00F26F63" w:rsidRPr="005167AE" w:rsidRDefault="00F26F63" w:rsidP="00327824"/>
    <w:p w:rsidR="00F26F63" w:rsidRPr="005167AE" w:rsidRDefault="00F26F63" w:rsidP="00327824">
      <w:r w:rsidRPr="005167AE">
        <w:tab/>
      </w:r>
      <w:r w:rsidRPr="005167AE">
        <w:rPr>
          <w:noProof/>
          <w:position w:val="-46"/>
        </w:rPr>
        <w:drawing>
          <wp:inline distT="0" distB="0" distL="0" distR="0" wp14:anchorId="545D9450" wp14:editId="250F9C41">
            <wp:extent cx="2057400" cy="561975"/>
            <wp:effectExtent l="0" t="0" r="0" b="9525"/>
            <wp:docPr id="1232946364" name="Picture 123294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057400" cy="56197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17</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The error probability is then minimized by maximizing the part of the integrand which depends on </w:t>
      </w:r>
      <w:r w:rsidRPr="005167AE">
        <w:rPr>
          <w:noProof/>
          <w:position w:val="-4"/>
        </w:rPr>
        <w:drawing>
          <wp:inline distT="0" distB="0" distL="0" distR="0" wp14:anchorId="62EA1F43" wp14:editId="4ABE2947">
            <wp:extent cx="85725" cy="152400"/>
            <wp:effectExtent l="0" t="0" r="9525" b="0"/>
            <wp:docPr id="349700640" name="Picture 34970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85725" cy="152400"/>
                    </a:xfrm>
                    <a:prstGeom prst="rect">
                      <a:avLst/>
                    </a:prstGeom>
                    <a:noFill/>
                    <a:ln>
                      <a:noFill/>
                    </a:ln>
                  </pic:spPr>
                </pic:pic>
              </a:graphicData>
            </a:graphic>
          </wp:inline>
        </w:drawing>
      </w:r>
      <w:r w:rsidRPr="005167AE">
        <w:t>, or</w:t>
      </w:r>
    </w:p>
    <w:p w:rsidR="00F26F63" w:rsidRPr="005167AE" w:rsidRDefault="00F26F63" w:rsidP="00327824"/>
    <w:p w:rsidR="00F26F63" w:rsidRPr="005167AE" w:rsidRDefault="00F26F63" w:rsidP="00327824">
      <w:r w:rsidRPr="005167AE">
        <w:tab/>
      </w:r>
      <w:r w:rsidRPr="005167AE">
        <w:rPr>
          <w:noProof/>
          <w:position w:val="-18"/>
        </w:rPr>
        <w:drawing>
          <wp:inline distT="0" distB="0" distL="0" distR="0" wp14:anchorId="7C425DC2" wp14:editId="1913DAEF">
            <wp:extent cx="790575" cy="257175"/>
            <wp:effectExtent l="0" t="0" r="9525" b="9525"/>
            <wp:docPr id="1071711916" name="Picture 107171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790575" cy="25717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18</w:instrText>
      </w:r>
      <w:r>
        <w:rPr>
          <w:noProof/>
        </w:rPr>
        <w:fldChar w:fldCharType="end"/>
      </w:r>
      <w:r w:rsidRPr="005167AE">
        <w:instrText>)</w:instrText>
      </w:r>
      <w:r w:rsidRPr="005167AE">
        <w:fldChar w:fldCharType="end"/>
      </w:r>
    </w:p>
    <w:p w:rsidR="00F26F63" w:rsidRPr="005167AE" w:rsidRDefault="00F26F63" w:rsidP="00327824"/>
    <w:p w:rsidR="00F26F63" w:rsidRDefault="00F26F63" w:rsidP="00327824">
      <w:r w:rsidRPr="005167AE">
        <w:t>The resulting decision rule</w:t>
      </w:r>
    </w:p>
    <w:p w:rsidR="00F26F63" w:rsidRPr="005167AE" w:rsidRDefault="00F26F63" w:rsidP="00327824"/>
    <w:p w:rsidR="00F26F63" w:rsidRPr="005167AE" w:rsidRDefault="00F26F63" w:rsidP="00AC5A2E">
      <w:r w:rsidRPr="005167AE">
        <w:tab/>
      </w:r>
      <w:r w:rsidRPr="005167AE">
        <w:rPr>
          <w:noProof/>
          <w:position w:val="-10"/>
        </w:rPr>
        <w:drawing>
          <wp:inline distT="0" distB="0" distL="0" distR="0" wp14:anchorId="29C2B541" wp14:editId="2DB03B75">
            <wp:extent cx="2333625" cy="200025"/>
            <wp:effectExtent l="0" t="0" r="9525" b="9525"/>
            <wp:docPr id="1851830978" name="Picture 1851830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333625" cy="20002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bookmarkStart w:id="23" w:name="ZEqnNum573960"/>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19</w:instrText>
      </w:r>
      <w:r>
        <w:rPr>
          <w:noProof/>
        </w:rPr>
        <w:fldChar w:fldCharType="end"/>
      </w:r>
      <w:r w:rsidRPr="005167AE">
        <w:instrText>)</w:instrText>
      </w:r>
      <w:bookmarkEnd w:id="23"/>
      <w:r w:rsidRPr="005167AE">
        <w:fldChar w:fldCharType="end"/>
      </w:r>
    </w:p>
    <w:p w:rsidR="00F26F63" w:rsidRPr="005167AE" w:rsidRDefault="00F26F63" w:rsidP="00327824"/>
    <w:p w:rsidR="00F26F63" w:rsidRPr="005167AE" w:rsidRDefault="00F26F63" w:rsidP="00327824">
      <w:r w:rsidRPr="005167AE">
        <w:t xml:space="preserve">is known as the maximum aprior detector and decides </w:t>
      </w:r>
      <w:r w:rsidRPr="005167AE">
        <w:rPr>
          <w:noProof/>
          <w:position w:val="-10"/>
        </w:rPr>
        <w:drawing>
          <wp:inline distT="0" distB="0" distL="0" distR="0" wp14:anchorId="5CE5BDDC" wp14:editId="74B19043">
            <wp:extent cx="190500" cy="200025"/>
            <wp:effectExtent l="0" t="0" r="0" b="9525"/>
            <wp:docPr id="1810411419" name="Picture 181041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5167AE">
        <w:t xml:space="preserve">if </w:t>
      </w:r>
      <w:r w:rsidRPr="005167AE">
        <w:rPr>
          <w:noProof/>
          <w:position w:val="-10"/>
        </w:rPr>
        <w:drawing>
          <wp:inline distT="0" distB="0" distL="0" distR="0" wp14:anchorId="5AF85765" wp14:editId="043D9DAE">
            <wp:extent cx="485775" cy="200025"/>
            <wp:effectExtent l="0" t="0" r="9525" b="9525"/>
            <wp:docPr id="1993806836" name="Picture 1993806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85775" cy="200025"/>
                    </a:xfrm>
                    <a:prstGeom prst="rect">
                      <a:avLst/>
                    </a:prstGeom>
                    <a:noFill/>
                    <a:ln>
                      <a:noFill/>
                    </a:ln>
                  </pic:spPr>
                </pic:pic>
              </a:graphicData>
            </a:graphic>
          </wp:inline>
        </w:drawing>
      </w:r>
      <w:r w:rsidRPr="005167AE">
        <w:t xml:space="preserve">is maximum over all possible hypotheses.  </w:t>
      </w:r>
      <w:r>
        <w:t xml:space="preserve">Selecting p0 as a reference probability, we can divide through and form likelihood ratios </w:t>
      </w:r>
    </w:p>
    <w:p w:rsidR="00F26F63" w:rsidRDefault="00F26F63" w:rsidP="00AC5A2E">
      <w:pPr>
        <w:jc w:val="center"/>
      </w:pPr>
      <w:r>
        <w:rPr>
          <w:noProof/>
          <w:position w:val="-28"/>
        </w:rPr>
        <w:drawing>
          <wp:inline distT="0" distB="0" distL="0" distR="0" wp14:anchorId="4AD6C379" wp14:editId="2C15D9B1">
            <wp:extent cx="2046224" cy="745744"/>
            <wp:effectExtent l="0" t="0" r="0" b="0"/>
            <wp:docPr id="1601026687" name="Picture 1601026687" descr="{&quot;mathml&quot;:&quot;&lt;math style=\&quot;font-family:stix;font-size:12px;\&quot; xmlns=\&quot;http://www.w3.org/1998/Math/MathML\&quot;&gt;&lt;msub&gt;&lt;mi&gt;&amp;#x39B;&lt;/mi&gt;&lt;mi&gt;k&lt;/mi&gt;&lt;/msub&gt;&lt;mfenced&gt;&lt;mi mathvariant=\&quot;bold-italic\&quot;&gt;y&lt;/mi&gt;&lt;/mfenced&gt;&lt;mo&gt;=&lt;/mo&gt;&lt;mfrac&gt;&lt;mrow&gt;&lt;msub&gt;&lt;mi&gt;p&lt;/mi&gt;&lt;mi&gt;k&lt;/mi&gt;&lt;/msub&gt;&lt;mfenced&gt;&lt;mi&gt;y&lt;/mi&gt;&lt;/mfenced&gt;&lt;/mrow&gt;&lt;mrow&gt;&lt;msub&gt;&lt;mi&gt;p&lt;/mi&gt;&lt;mn&gt;0&lt;/mn&gt;&lt;/msub&gt;&lt;mfenced&gt;&lt;mi&gt;y&lt;/mi&gt;&lt;/mfenced&gt;&lt;/mrow&gt;&lt;/mfrac&gt;&lt;mo&gt;,&lt;/mo&gt;&lt;mi&gt;k&lt;/mi&gt;&lt;mo&gt;=&lt;/mo&gt;&lt;mn&gt;1&lt;/mn&gt;&lt;mo&gt;,&lt;/mo&gt;&lt;mo&gt;.&lt;/mo&gt;&lt;mo&gt;.&lt;/mo&gt;&lt;mo&gt;,&lt;/mo&gt;&lt;mi&gt;M&lt;/mi&gt;&lt;mo&gt;-&lt;/mo&gt;&lt;mn&gt;1&lt;/mn&gt;&lt;mspace linebreak=\&quot;newline\&quot;/&gt;&lt;msub&gt;&lt;mi&gt;&amp;#x39B;&lt;/mi&gt;&lt;mn&gt;0&lt;/mn&gt;&lt;/msub&gt;&lt;mfenced&gt;&lt;mi mathvariant=\&quot;bold-italic\&quot;&gt;y&lt;/mi&gt;&lt;/mfenced&gt;&lt;mo&gt;=&lt;/mo&gt;&lt;mn&gt;1&lt;/mn&gt;&lt;mspace linebreak=\&quot;newline\&quot;/&gt;&lt;/math&gt;&quot;,&quot;origin&quot;:&quot;MathType Legacy&quot;,&quot;version&quot;:&quot;v3.21.0&quot;}" title="capital lambda subscript k open parentheses bold italic y close parentheses equals fraction numerator p subscript k open parentheses y close parentheses over denominator p subscript 0 open parentheses y close parentheses end fraction comma k equals 1 comma.. comma M minus 1&#10;capital lambda subscript 0 open parentheses bold italic y close parentheses equals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9B;&lt;/mi&gt;&lt;mi&gt;k&lt;/mi&gt;&lt;/msub&gt;&lt;mfenced&gt;&lt;mi mathvariant=\&quot;bold-italic\&quot;&gt;y&lt;/mi&gt;&lt;/mfenced&gt;&lt;mo&gt;=&lt;/mo&gt;&lt;mfrac&gt;&lt;mrow&gt;&lt;msub&gt;&lt;mi&gt;p&lt;/mi&gt;&lt;mi&gt;k&lt;/mi&gt;&lt;/msub&gt;&lt;mfenced&gt;&lt;mi&gt;y&lt;/mi&gt;&lt;/mfenced&gt;&lt;/mrow&gt;&lt;mrow&gt;&lt;msub&gt;&lt;mi&gt;p&lt;/mi&gt;&lt;mn&gt;0&lt;/mn&gt;&lt;/msub&gt;&lt;mfenced&gt;&lt;mi&gt;y&lt;/mi&gt;&lt;/mfenced&gt;&lt;/mrow&gt;&lt;/mfrac&gt;&lt;mo&gt;,&lt;/mo&gt;&lt;mi&gt;k&lt;/mi&gt;&lt;mo&gt;=&lt;/mo&gt;&lt;mn&gt;1&lt;/mn&gt;&lt;mo&gt;,&lt;/mo&gt;&lt;mo&gt;.&lt;/mo&gt;&lt;mo&gt;.&lt;/mo&gt;&lt;mo&gt;,&lt;/mo&gt;&lt;mi&gt;M&lt;/mi&gt;&lt;mo&gt;-&lt;/mo&gt;&lt;mn&gt;1&lt;/mn&gt;&lt;mspace linebreak=\&quot;newline\&quot;/&gt;&lt;msub&gt;&lt;mi&gt;&amp;#x39B;&lt;/mi&gt;&lt;mn&gt;0&lt;/mn&gt;&lt;/msub&gt;&lt;mfenced&gt;&lt;mi mathvariant=\&quot;bold-italic\&quot;&gt;y&lt;/mi&gt;&lt;/mfenced&gt;&lt;mo&gt;=&lt;/mo&gt;&lt;mn&gt;1&lt;/mn&gt;&lt;mspace linebreak=\&quot;newline\&quot;/&gt;&lt;/math&gt;&quot;,&quot;origin&quot;:&quot;MathType Legacy&quot;,&quot;version&quot;:&quot;v3.21.0&quot;}" title="capital lambda subscript k open parentheses bold italic y close parentheses equals fraction numerator p subscript k open parentheses y close parentheses over denominator p subscript 0 open parentheses y close parentheses end fraction comma k equals 1 comma.. comma M minus 1&#10;capital lambda subscript 0 open parentheses bold italic y close parentheses equals 1&#10;"/>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046224" cy="745744"/>
                    </a:xfrm>
                    <a:prstGeom prst="rect">
                      <a:avLst/>
                    </a:prstGeom>
                  </pic:spPr>
                </pic:pic>
              </a:graphicData>
            </a:graphic>
          </wp:inline>
        </w:drawing>
      </w:r>
    </w:p>
    <w:p w:rsidR="00F26F63" w:rsidRDefault="00F26F63" w:rsidP="00327824"/>
    <w:p w:rsidR="00F26F63" w:rsidRDefault="00F26F63" w:rsidP="00327824">
      <w:r>
        <w:t>which requires M-1 comparisons</w:t>
      </w:r>
    </w:p>
    <w:p w:rsidR="00F26F63" w:rsidRDefault="00F26F63" w:rsidP="00327824"/>
    <w:p w:rsidR="00F26F63" w:rsidRDefault="00F26F63" w:rsidP="00AC5A2E">
      <w:pPr>
        <w:jc w:val="center"/>
      </w:pPr>
      <w:r>
        <w:rPr>
          <w:noProof/>
          <w:position w:val="-12"/>
        </w:rPr>
        <w:drawing>
          <wp:inline distT="0" distB="0" distL="0" distR="0" wp14:anchorId="5D4D21E2" wp14:editId="7319B8FC">
            <wp:extent cx="1095248" cy="184912"/>
            <wp:effectExtent l="0" t="0" r="0" b="0"/>
            <wp:docPr id="241284373" name="Picture 241284373" descr="{&quot;mathml&quot;:&quot;&lt;math style=\&quot;font-family:stix;font-size:12px;\&quot; xmlns=\&quot;http://www.w3.org/1998/Math/MathML\&quot;&gt;&lt;msub&gt;&lt;mi&gt;p&lt;/mi&gt;&lt;mi&gt;k&lt;/mi&gt;&lt;/msub&gt;&lt;msub&gt;&lt;mi&gt;&amp;#x39B;&lt;/mi&gt;&lt;mi&gt;k&lt;/mi&gt;&lt;/msub&gt;&lt;mo&gt;&amp;gt;&lt;/mo&gt;&lt;msub&gt;&lt;mi&gt;p&lt;/mi&gt;&lt;mi&gt;i&lt;/mi&gt;&lt;/msub&gt;&lt;msub&gt;&lt;mi&gt;&amp;#x39B;&lt;/mi&gt;&lt;mrow&gt;&lt;mi&gt;i&lt;/mi&gt;&lt;mo&gt;,&lt;/mo&gt;&lt;/mrow&gt;&lt;/msub&gt;&lt;mi&gt;i&lt;/mi&gt;&lt;mo&gt;&amp;#x2260;&lt;/mo&gt;&lt;mi&gt;k&lt;/mi&gt;&lt;/math&gt;&quot;,&quot;origin&quot;:&quot;MathType Legacy&quot;,&quot;version&quot;:&quot;v3.21.0&quot;}" title="p subscript k capital lambda subscript k greater than p subscript i capital lambda subscript i comma end subscript i not equal to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p&lt;/mi&gt;&lt;mi&gt;k&lt;/mi&gt;&lt;/msub&gt;&lt;msub&gt;&lt;mi&gt;&amp;#x39B;&lt;/mi&gt;&lt;mi&gt;k&lt;/mi&gt;&lt;/msub&gt;&lt;mo&gt;&amp;gt;&lt;/mo&gt;&lt;msub&gt;&lt;mi&gt;p&lt;/mi&gt;&lt;mi&gt;i&lt;/mi&gt;&lt;/msub&gt;&lt;msub&gt;&lt;mi&gt;&amp;#x39B;&lt;/mi&gt;&lt;mrow&gt;&lt;mi&gt;i&lt;/mi&gt;&lt;mo&gt;,&lt;/mo&gt;&lt;/mrow&gt;&lt;/msub&gt;&lt;mi&gt;i&lt;/mi&gt;&lt;mo&gt;&amp;#x2260;&lt;/mo&gt;&lt;mi&gt;k&lt;/mi&gt;&lt;/math&gt;&quot;,&quot;origin&quot;:&quot;MathType Legacy&quot;,&quot;version&quot;:&quot;v3.21.0&quot;}" title="p subscript k capital lambda subscript k greater than p subscript i capital lambda subscript i comma end subscript i not equal to k"/>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095248" cy="184912"/>
                    </a:xfrm>
                    <a:prstGeom prst="rect">
                      <a:avLst/>
                    </a:prstGeom>
                  </pic:spPr>
                </pic:pic>
              </a:graphicData>
            </a:graphic>
          </wp:inline>
        </w:drawing>
      </w:r>
    </w:p>
    <w:p w:rsidR="00F26F63" w:rsidRDefault="00F26F63" w:rsidP="00AC5A2E">
      <w:pPr>
        <w:jc w:val="center"/>
      </w:pPr>
    </w:p>
    <w:p w:rsidR="00F26F63" w:rsidRDefault="00F26F63" w:rsidP="00AC5A2E">
      <w:r>
        <w:t>For example with M=3, the procedure is</w:t>
      </w:r>
    </w:p>
    <w:p w:rsidR="00F26F63" w:rsidRDefault="00F26F63" w:rsidP="00AC5A2E"/>
    <w:p w:rsidR="00F26F63" w:rsidRPr="00AC5A2E" w:rsidRDefault="00F26F63" w:rsidP="00AC5A2E">
      <w:pPr>
        <w:rPr>
          <w:rFonts w:ascii="Courier New" w:hAnsi="Courier New" w:cs="Courier New"/>
        </w:rPr>
      </w:pPr>
      <w:r w:rsidRPr="00AC5A2E">
        <w:rPr>
          <w:rFonts w:ascii="Courier New" w:hAnsi="Courier New" w:cs="Courier New"/>
        </w:rPr>
        <w:t>if (0&gt;1)</w:t>
      </w:r>
    </w:p>
    <w:p w:rsidR="00F26F63" w:rsidRPr="00AC5A2E" w:rsidRDefault="00F26F63" w:rsidP="00AC5A2E">
      <w:pPr>
        <w:rPr>
          <w:rFonts w:ascii="Courier New" w:hAnsi="Courier New" w:cs="Courier New"/>
        </w:rPr>
      </w:pPr>
      <w:r w:rsidRPr="00AC5A2E">
        <w:rPr>
          <w:rFonts w:ascii="Courier New" w:hAnsi="Courier New" w:cs="Courier New"/>
        </w:rPr>
        <w:tab/>
        <w:t>if (2&gt;0) return 2 else return 0</w:t>
      </w:r>
    </w:p>
    <w:p w:rsidR="00F26F63" w:rsidRPr="00AC5A2E" w:rsidRDefault="00F26F63" w:rsidP="00AC5A2E">
      <w:pPr>
        <w:rPr>
          <w:rFonts w:ascii="Courier New" w:hAnsi="Courier New" w:cs="Courier New"/>
        </w:rPr>
      </w:pPr>
      <w:r w:rsidRPr="00AC5A2E">
        <w:rPr>
          <w:rFonts w:ascii="Courier New" w:hAnsi="Courier New" w:cs="Courier New"/>
        </w:rPr>
        <w:t>else</w:t>
      </w:r>
    </w:p>
    <w:p w:rsidR="00F26F63" w:rsidRPr="00AC5A2E" w:rsidRDefault="00F26F63" w:rsidP="00AC5A2E">
      <w:pPr>
        <w:rPr>
          <w:rFonts w:ascii="Courier New" w:hAnsi="Courier New" w:cs="Courier New"/>
        </w:rPr>
      </w:pPr>
      <w:r w:rsidRPr="00AC5A2E">
        <w:rPr>
          <w:rFonts w:ascii="Courier New" w:hAnsi="Courier New" w:cs="Courier New"/>
        </w:rPr>
        <w:tab/>
        <w:t>if(2&gt;1) return 2 else return 1</w:t>
      </w:r>
    </w:p>
    <w:p w:rsidR="00F26F63" w:rsidRPr="00AC5A2E" w:rsidRDefault="00F26F63" w:rsidP="00AC5A2E">
      <w:pPr>
        <w:rPr>
          <w:rFonts w:ascii="Courier New" w:hAnsi="Courier New" w:cs="Courier New"/>
        </w:rPr>
      </w:pPr>
    </w:p>
    <w:p w:rsidR="00F26F63" w:rsidRDefault="00F26F63" w:rsidP="00AC5A2E">
      <w:pPr>
        <w:rPr>
          <w:rFonts w:ascii="Courier New" w:hAnsi="Courier New" w:cs="Courier New"/>
        </w:rPr>
      </w:pPr>
      <w:r w:rsidRPr="00AC5A2E">
        <w:t>o</w:t>
      </w:r>
      <w:r>
        <w:t>r equivalently</w:t>
      </w:r>
    </w:p>
    <w:p w:rsidR="00F26F63" w:rsidRDefault="00F26F63" w:rsidP="00AC5A2E">
      <w:pPr>
        <w:rPr>
          <w:rFonts w:ascii="Courier New" w:hAnsi="Courier New" w:cs="Courier New"/>
        </w:rPr>
      </w:pPr>
    </w:p>
    <w:p w:rsidR="00F26F63" w:rsidRDefault="00F26F63" w:rsidP="00AC5A2E">
      <w:pPr>
        <w:rPr>
          <w:rFonts w:ascii="Courier New" w:hAnsi="Courier New" w:cs="Courier New"/>
        </w:rPr>
      </w:pPr>
      <w:r w:rsidRPr="00AC5A2E">
        <w:rPr>
          <w:rFonts w:ascii="Courier New" w:hAnsi="Courier New" w:cs="Courier New"/>
        </w:rPr>
        <w:t>max(max(0,1),2)</w:t>
      </w:r>
    </w:p>
    <w:p w:rsidR="00F26F63" w:rsidRDefault="00F26F63" w:rsidP="00AC5A2E">
      <w:pPr>
        <w:rPr>
          <w:rFonts w:ascii="Courier New" w:hAnsi="Courier New" w:cs="Courier New"/>
        </w:rPr>
      </w:pPr>
    </w:p>
    <w:p w:rsidR="00F26F63" w:rsidRDefault="00F26F63" w:rsidP="00AC5A2E">
      <w:r>
        <w:t xml:space="preserve">By considering the comparisons as hyperplanes, a geometric interpretation follows with the likelihoods representing coordinates.  For M=3 we have a M-1 = 2D region with M, M-2 = 1D separation surfaces, </w:t>
      </w:r>
    </w:p>
    <w:p w:rsidR="00F26F63" w:rsidRDefault="00F26F63" w:rsidP="00AC5A2E">
      <w:pPr>
        <w:jc w:val="center"/>
      </w:pPr>
      <w:r>
        <w:rPr>
          <w:noProof/>
          <w:position w:val="-122"/>
        </w:rPr>
        <w:drawing>
          <wp:inline distT="0" distB="0" distL="0" distR="0" wp14:anchorId="3CDA8C3D" wp14:editId="2742E132">
            <wp:extent cx="731520" cy="1554480"/>
            <wp:effectExtent l="0" t="0" r="0" b="0"/>
            <wp:docPr id="120688816" name="Picture 120688816" descr="{&quot;mathml&quot;:&quot;&lt;math style=\&quot;font-family:stix;font-size:12px;\&quot; xmlns=\&quot;http://www.w3.org/1998/Math/MathML\&quot;&gt;&lt;msub&gt;&lt;mi&gt;&amp;#x39B;&lt;/mi&gt;&lt;mn&gt;1&lt;/mn&gt;&lt;/msub&gt;&lt;mo&gt;=&lt;/mo&gt;&lt;mfrac&gt;&lt;msub&gt;&lt;mi&gt;P&lt;/mi&gt;&lt;mn&gt;0&lt;/mn&gt;&lt;/msub&gt;&lt;msub&gt;&lt;mi&gt;P&lt;/mi&gt;&lt;mn&gt;1&lt;/mn&gt;&lt;/msub&gt;&lt;/mfrac&gt;&lt;mspace linebreak=\&quot;newline\&quot;/&gt;&lt;msub&gt;&lt;mi&gt;&amp;#x39B;&lt;/mi&gt;&lt;mn&gt;2&lt;/mn&gt;&lt;/msub&gt;&lt;mo&gt;=&lt;/mo&gt;&lt;mfrac&gt;&lt;msub&gt;&lt;mi&gt;P&lt;/mi&gt;&lt;mn&gt;0&lt;/mn&gt;&lt;/msub&gt;&lt;msub&gt;&lt;mi&gt;P&lt;/mi&gt;&lt;mn&gt;2&lt;/mn&gt;&lt;/msub&gt;&lt;/mfrac&gt;&lt;mspace linebreak=\&quot;newline\&quot;/&gt;&lt;msub&gt;&lt;mi&gt;&amp;#x39B;&lt;/mi&gt;&lt;mn&gt;1&lt;/mn&gt;&lt;/msub&gt;&lt;mo&gt;=&lt;/mo&gt;&lt;mfrac&gt;&lt;msub&gt;&lt;mi&gt;P&lt;/mi&gt;&lt;mn&gt;2&lt;/mn&gt;&lt;/msub&gt;&lt;msub&gt;&lt;mi&gt;P&lt;/mi&gt;&lt;mn&gt;1&lt;/mn&gt;&lt;/msub&gt;&lt;/mfrac&gt;&lt;msub&gt;&lt;mi&gt;&amp;#x39B;&lt;/mi&gt;&lt;mn&gt;2&lt;/mn&gt;&lt;/msub&gt;&lt;/math&gt;&quot;,&quot;origin&quot;:&quot;MathType Legacy&quot;,&quot;version&quot;:&quot;v3.21.0&quot;}" title="capital lambda subscript 1 equals P subscript 0 over P subscript 1&#10;capital lambda subscript 2 equals P subscript 0 over P subscript 2&#10;capital lambda subscript 1 equals P subscript 2 over P subscript 1 capital lambda sub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9B;&lt;/mi&gt;&lt;mn&gt;1&lt;/mn&gt;&lt;/msub&gt;&lt;mo&gt;=&lt;/mo&gt;&lt;mfrac&gt;&lt;msub&gt;&lt;mi&gt;P&lt;/mi&gt;&lt;mn&gt;0&lt;/mn&gt;&lt;/msub&gt;&lt;msub&gt;&lt;mi&gt;P&lt;/mi&gt;&lt;mn&gt;1&lt;/mn&gt;&lt;/msub&gt;&lt;/mfrac&gt;&lt;mspace linebreak=\&quot;newline\&quot;/&gt;&lt;msub&gt;&lt;mi&gt;&amp;#x39B;&lt;/mi&gt;&lt;mn&gt;2&lt;/mn&gt;&lt;/msub&gt;&lt;mo&gt;=&lt;/mo&gt;&lt;mfrac&gt;&lt;msub&gt;&lt;mi&gt;P&lt;/mi&gt;&lt;mn&gt;0&lt;/mn&gt;&lt;/msub&gt;&lt;msub&gt;&lt;mi&gt;P&lt;/mi&gt;&lt;mn&gt;2&lt;/mn&gt;&lt;/msub&gt;&lt;/mfrac&gt;&lt;mspace linebreak=\&quot;newline\&quot;/&gt;&lt;msub&gt;&lt;mi&gt;&amp;#x39B;&lt;/mi&gt;&lt;mn&gt;1&lt;/mn&gt;&lt;/msub&gt;&lt;mo&gt;=&lt;/mo&gt;&lt;mfrac&gt;&lt;msub&gt;&lt;mi&gt;P&lt;/mi&gt;&lt;mn&gt;2&lt;/mn&gt;&lt;/msub&gt;&lt;msub&gt;&lt;mi&gt;P&lt;/mi&gt;&lt;mn&gt;1&lt;/mn&gt;&lt;/msub&gt;&lt;/mfrac&gt;&lt;msub&gt;&lt;mi&gt;&amp;#x39B;&lt;/mi&gt;&lt;mn&gt;2&lt;/mn&gt;&lt;/msub&gt;&lt;/math&gt;&quot;,&quot;origin&quot;:&quot;MathType Legacy&quot;,&quot;version&quot;:&quot;v3.21.0&quot;}" title="capital lambda subscript 1 equals P subscript 0 over P subscript 1&#10;capital lambda subscript 2 equals P subscript 0 over P subscript 2&#10;capital lambda subscript 1 equals P subscript 2 over P subscript 1 capital lambda subscript 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731520" cy="1554480"/>
                    </a:xfrm>
                    <a:prstGeom prst="rect">
                      <a:avLst/>
                    </a:prstGeom>
                  </pic:spPr>
                </pic:pic>
              </a:graphicData>
            </a:graphic>
          </wp:inline>
        </w:drawing>
      </w:r>
    </w:p>
    <w:p w:rsidR="00F26F63" w:rsidRDefault="00F26F63" w:rsidP="00AC5A2E">
      <w:pPr>
        <w:jc w:val="center"/>
      </w:pPr>
    </w:p>
    <w:p w:rsidR="00F26F63" w:rsidRDefault="00F26F63" w:rsidP="00AC5A2E">
      <w:r>
        <w:t>The geometry of the separators is plotted in Figure ()</w:t>
      </w:r>
    </w:p>
    <w:p w:rsidR="00F26F63" w:rsidRDefault="00F26F63" w:rsidP="00AC5A2E"/>
    <w:p w:rsidR="00F26F63" w:rsidRPr="00AC5A2E" w:rsidRDefault="00F26F63" w:rsidP="00AC5A2E"/>
    <w:p w:rsidR="00F26F63" w:rsidRPr="00AC5A2E" w:rsidRDefault="00F26F63" w:rsidP="00AC5A2E">
      <w:pPr>
        <w:jc w:val="center"/>
        <w:rPr>
          <w:rFonts w:ascii="Courier New" w:hAnsi="Courier New" w:cs="Courier New"/>
        </w:rPr>
      </w:pPr>
      <w:r>
        <w:rPr>
          <w:noProof/>
        </w:rPr>
        <w:drawing>
          <wp:inline distT="0" distB="0" distL="0" distR="0" wp14:anchorId="4BC5F742" wp14:editId="04AB6C62">
            <wp:extent cx="3810817" cy="3232087"/>
            <wp:effectExtent l="0" t="0" r="0" b="0"/>
            <wp:docPr id="190157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837453" cy="3254678"/>
                    </a:xfrm>
                    <a:prstGeom prst="rect">
                      <a:avLst/>
                    </a:prstGeom>
                    <a:noFill/>
                    <a:ln>
                      <a:noFill/>
                    </a:ln>
                  </pic:spPr>
                </pic:pic>
              </a:graphicData>
            </a:graphic>
          </wp:inline>
        </w:drawing>
      </w:r>
    </w:p>
    <w:p w:rsidR="00F26F63" w:rsidRPr="005E189C" w:rsidRDefault="00F26F63" w:rsidP="00327824">
      <w:pPr>
        <w:pStyle w:val="Heading3"/>
      </w:pPr>
      <w:bookmarkStart w:id="24" w:name="_Toc280363780"/>
      <w:bookmarkStart w:id="25" w:name="_Toc209787636"/>
      <w:bookmarkStart w:id="26" w:name="_Toc229857278"/>
      <w:bookmarkStart w:id="27" w:name="_Toc229926331"/>
      <w:r w:rsidRPr="005E189C">
        <w:t>Maximum Likelihood Detection</w:t>
      </w:r>
      <w:bookmarkEnd w:id="24"/>
      <w:bookmarkEnd w:id="25"/>
      <w:bookmarkEnd w:id="26"/>
      <w:bookmarkEnd w:id="27"/>
    </w:p>
    <w:p w:rsidR="00F26F63" w:rsidRPr="005167AE" w:rsidRDefault="00F26F63" w:rsidP="00327824"/>
    <w:p w:rsidR="00F26F63" w:rsidRPr="005167AE" w:rsidRDefault="00F26F63" w:rsidP="00327824">
      <w:r w:rsidRPr="005167AE">
        <w:t xml:space="preserve">If the apriori probabilities are equal, i.e. </w:t>
      </w:r>
      <w:r w:rsidRPr="005167AE">
        <w:rPr>
          <w:noProof/>
          <w:position w:val="-10"/>
        </w:rPr>
        <w:drawing>
          <wp:inline distT="0" distB="0" distL="0" distR="0" wp14:anchorId="3F699111" wp14:editId="4FEF0C1F">
            <wp:extent cx="962025" cy="200025"/>
            <wp:effectExtent l="0" t="0" r="9525" b="9525"/>
            <wp:docPr id="954669197" name="Picture 95466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962025" cy="200025"/>
                    </a:xfrm>
                    <a:prstGeom prst="rect">
                      <a:avLst/>
                    </a:prstGeom>
                    <a:noFill/>
                    <a:ln>
                      <a:noFill/>
                    </a:ln>
                  </pic:spPr>
                </pic:pic>
              </a:graphicData>
            </a:graphic>
          </wp:inline>
        </w:drawing>
      </w:r>
      <w:r w:rsidRPr="005167AE">
        <w:t xml:space="preserve">, then </w:t>
      </w:r>
      <w:r w:rsidRPr="005167AE">
        <w:fldChar w:fldCharType="begin"/>
      </w:r>
      <w:r w:rsidRPr="005167AE">
        <w:instrText xml:space="preserve"> GOTOBUTTON ZEqnNum573960  \* MERGEFORMAT </w:instrText>
      </w:r>
      <w:fldSimple w:instr=" REF ZEqnNum573960 \! \* MERGEFORMAT ">
        <w:r w:rsidRPr="005167AE">
          <w:instrText>(</w:instrText>
        </w:r>
        <w:r>
          <w:instrText>14</w:instrText>
        </w:r>
        <w:r w:rsidRPr="005167AE">
          <w:instrText>.</w:instrText>
        </w:r>
        <w:r>
          <w:instrText>19</w:instrText>
        </w:r>
        <w:r w:rsidRPr="005167AE">
          <w:instrText>)</w:instrText>
        </w:r>
      </w:fldSimple>
      <w:r w:rsidRPr="005167AE">
        <w:fldChar w:fldCharType="end"/>
      </w:r>
      <w:r w:rsidRPr="005167AE">
        <w:t xml:space="preserve"> reduces to the </w:t>
      </w:r>
      <w:r w:rsidRPr="005167AE">
        <w:rPr>
          <w:i/>
          <w:iCs/>
        </w:rPr>
        <w:t>maximum likelihood</w:t>
      </w:r>
      <w:r w:rsidRPr="005167AE">
        <w:t xml:space="preserve"> (ML) detector</w:t>
      </w:r>
    </w:p>
    <w:p w:rsidR="00F26F63" w:rsidRPr="005167AE" w:rsidRDefault="00F26F63" w:rsidP="00327824"/>
    <w:p w:rsidR="00F26F63" w:rsidRPr="005167AE" w:rsidRDefault="00F26F63" w:rsidP="00327824">
      <w:r w:rsidRPr="005167AE">
        <w:tab/>
      </w:r>
      <w:r w:rsidRPr="005167AE">
        <w:rPr>
          <w:noProof/>
          <w:position w:val="-10"/>
        </w:rPr>
        <w:drawing>
          <wp:inline distT="0" distB="0" distL="0" distR="0" wp14:anchorId="20B0DE06" wp14:editId="3C426113">
            <wp:extent cx="2057400" cy="200025"/>
            <wp:effectExtent l="0" t="0" r="0" b="9525"/>
            <wp:docPr id="1699584325" name="Picture 169958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057400" cy="20002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20</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Often when the priori probabilities are unknown, we assume their equality as a worst case estimate.</w:t>
      </w:r>
    </w:p>
    <w:p w:rsidR="00F26F63" w:rsidRPr="005167AE" w:rsidRDefault="00F26F63" w:rsidP="00327824"/>
    <w:p w:rsidR="00F26F63" w:rsidRPr="005167AE" w:rsidRDefault="00F26F63" w:rsidP="00327824">
      <w:r w:rsidRPr="005167AE">
        <w:t xml:space="preserve">Example </w:t>
      </w:r>
      <w:r>
        <w:rPr>
          <w:noProof/>
        </w:rPr>
        <w:fldChar w:fldCharType="begin"/>
      </w:r>
      <w:r>
        <w:rPr>
          <w:noProof/>
        </w:rPr>
        <w:instrText xml:space="preserve"> STYLEREF 1 \s </w:instrText>
      </w:r>
      <w:r>
        <w:rPr>
          <w:noProof/>
        </w:rPr>
        <w:fldChar w:fldCharType="separate"/>
      </w:r>
      <w:r>
        <w:rPr>
          <w:noProof/>
        </w:rPr>
        <w:t>14</w:t>
      </w:r>
      <w:r>
        <w:rPr>
          <w:noProof/>
        </w:rPr>
        <w:fldChar w:fldCharType="end"/>
      </w:r>
      <w:r w:rsidRPr="005167AE">
        <w:t>.</w:t>
      </w:r>
      <w:r w:rsidRPr="005167AE">
        <w:rPr>
          <w:noProof/>
        </w:rPr>
        <w:fldChar w:fldCharType="begin"/>
      </w:r>
      <w:r w:rsidRPr="005167AE">
        <w:rPr>
          <w:noProof/>
        </w:rPr>
        <w:instrText xml:space="preserve"> SEQ Example \* ARABIC \s 1 </w:instrText>
      </w:r>
      <w:r w:rsidRPr="005167AE">
        <w:rPr>
          <w:noProof/>
        </w:rPr>
        <w:fldChar w:fldCharType="separate"/>
      </w:r>
      <w:r>
        <w:rPr>
          <w:noProof/>
        </w:rPr>
        <w:t>2</w:t>
      </w:r>
      <w:r w:rsidRPr="005167AE">
        <w:rPr>
          <w:noProof/>
        </w:rPr>
        <w:fldChar w:fldCharType="end"/>
      </w:r>
      <w:r w:rsidRPr="005167AE">
        <w:t xml:space="preserve">  </w:t>
      </w:r>
      <w:r>
        <w:t>QPSK</w:t>
      </w:r>
      <w:r w:rsidRPr="005167AE">
        <w:t xml:space="preserve"> Modulation</w:t>
      </w:r>
    </w:p>
    <w:p w:rsidR="00F26F63" w:rsidRPr="005167AE" w:rsidRDefault="00F26F63" w:rsidP="00327824"/>
    <w:p w:rsidR="00F26F63" w:rsidRPr="005167AE" w:rsidRDefault="00F26F63" w:rsidP="00327824">
      <w:r w:rsidRPr="005167AE">
        <w:t xml:space="preserve">The baseband received vector for a four point equal energy quadrature amplitude modulation constellation is </w:t>
      </w:r>
    </w:p>
    <w:p w:rsidR="00F26F63" w:rsidRPr="005167AE" w:rsidRDefault="00F26F63" w:rsidP="00327824"/>
    <w:p w:rsidR="00F26F63" w:rsidRPr="005167AE" w:rsidRDefault="00F26F63" w:rsidP="00327824">
      <w:r w:rsidRPr="005167AE">
        <w:tab/>
      </w:r>
      <w:r w:rsidRPr="005167AE">
        <w:rPr>
          <w:noProof/>
          <w:position w:val="-10"/>
        </w:rPr>
        <w:drawing>
          <wp:inline distT="0" distB="0" distL="0" distR="0" wp14:anchorId="5992E806" wp14:editId="73DC0B03">
            <wp:extent cx="695325" cy="200025"/>
            <wp:effectExtent l="0" t="0" r="9525" b="9525"/>
            <wp:docPr id="595497209" name="Picture 59549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95325" cy="20002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21</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where the signal points are </w:t>
      </w:r>
      <w:r w:rsidRPr="005167AE">
        <w:rPr>
          <w:noProof/>
          <w:position w:val="-26"/>
        </w:rPr>
        <w:drawing>
          <wp:inline distT="0" distB="0" distL="0" distR="0" wp14:anchorId="5B9F7450" wp14:editId="0F3E156E">
            <wp:extent cx="1000125" cy="447675"/>
            <wp:effectExtent l="0" t="0" r="9525" b="9525"/>
            <wp:docPr id="341487770" name="Picture 34148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000125" cy="447675"/>
                    </a:xfrm>
                    <a:prstGeom prst="rect">
                      <a:avLst/>
                    </a:prstGeom>
                    <a:noFill/>
                    <a:ln>
                      <a:noFill/>
                    </a:ln>
                  </pic:spPr>
                </pic:pic>
              </a:graphicData>
            </a:graphic>
          </wp:inline>
        </w:drawing>
      </w:r>
      <w:r w:rsidRPr="005167AE">
        <w:t xml:space="preserve">and the noise vector </w:t>
      </w:r>
      <w:r w:rsidRPr="005167AE">
        <w:rPr>
          <w:noProof/>
          <w:position w:val="-10"/>
        </w:rPr>
        <w:drawing>
          <wp:inline distT="0" distB="0" distL="0" distR="0" wp14:anchorId="5BC8D3CF" wp14:editId="4272848A">
            <wp:extent cx="828675" cy="228600"/>
            <wp:effectExtent l="0" t="0" r="9525" b="0"/>
            <wp:docPr id="646017936" name="Picture 64601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828675" cy="228600"/>
                    </a:xfrm>
                    <a:prstGeom prst="rect">
                      <a:avLst/>
                    </a:prstGeom>
                    <a:noFill/>
                    <a:ln>
                      <a:noFill/>
                    </a:ln>
                  </pic:spPr>
                </pic:pic>
              </a:graphicData>
            </a:graphic>
          </wp:inline>
        </w:drawing>
      </w:r>
      <w:r w:rsidRPr="005167AE">
        <w:t xml:space="preserve">with </w:t>
      </w:r>
      <w:r w:rsidRPr="005167AE">
        <w:rPr>
          <w:noProof/>
          <w:position w:val="-10"/>
        </w:rPr>
        <w:drawing>
          <wp:inline distT="0" distB="0" distL="0" distR="0" wp14:anchorId="3E5381E4" wp14:editId="24AAE6EA">
            <wp:extent cx="923925" cy="228600"/>
            <wp:effectExtent l="0" t="0" r="9525" b="0"/>
            <wp:docPr id="744823198" name="Picture 74482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923925" cy="228600"/>
                    </a:xfrm>
                    <a:prstGeom prst="rect">
                      <a:avLst/>
                    </a:prstGeom>
                    <a:noFill/>
                    <a:ln>
                      <a:noFill/>
                    </a:ln>
                  </pic:spPr>
                </pic:pic>
              </a:graphicData>
            </a:graphic>
          </wp:inline>
        </w:drawing>
      </w:r>
      <w:r w:rsidRPr="005167AE">
        <w:t>.</w:t>
      </w:r>
    </w:p>
    <w:p w:rsidR="00F26F63" w:rsidRPr="005167AE" w:rsidRDefault="00F26F63" w:rsidP="00327824"/>
    <w:p w:rsidR="00F26F63" w:rsidRPr="005167AE" w:rsidRDefault="00F26F63" w:rsidP="00327824"/>
    <w:p w:rsidR="00F26F63" w:rsidRPr="005167AE" w:rsidRDefault="00F26F63" w:rsidP="00327824"/>
    <w:p w:rsidR="00F26F63" w:rsidRPr="005167AE" w:rsidRDefault="00F26F63" w:rsidP="00327824">
      <w:pPr>
        <w:jc w:val="center"/>
      </w:pPr>
    </w:p>
    <w:p w:rsidR="00F26F63" w:rsidRPr="005167AE" w:rsidRDefault="00F26F63" w:rsidP="00327824"/>
    <w:p w:rsidR="00F26F63" w:rsidRDefault="00F26F63" w:rsidP="00327824">
      <w:r>
        <w:t xml:space="preserve">This type of signaling is an example of </w:t>
      </w:r>
      <w:r w:rsidRPr="00EA62B2">
        <w:rPr>
          <w:i/>
          <w:iCs/>
        </w:rPr>
        <w:t>quadrature phase shift keying</w:t>
      </w:r>
      <w:r>
        <w:rPr>
          <w:i/>
          <w:iCs/>
        </w:rPr>
        <w:t xml:space="preserve"> (QPSK)</w:t>
      </w:r>
      <w:r>
        <w:t xml:space="preserve"> where each point in the constellation corresponds to 2 bit sequences 00,01,10, and 11.  </w:t>
      </w:r>
    </w:p>
    <w:p w:rsidR="00F26F63" w:rsidRDefault="00F26F63" w:rsidP="00327824"/>
    <w:p w:rsidR="00F26F63" w:rsidRPr="005167AE" w:rsidRDefault="00F26F63" w:rsidP="00327824">
      <w:r>
        <w:t xml:space="preserve"> </w:t>
      </w:r>
      <w:r w:rsidRPr="005167AE">
        <w:t xml:space="preserve">The probability of detection under a ML criterion is obtained by integrating over the regions </w:t>
      </w:r>
      <w:r w:rsidRPr="005167AE">
        <w:rPr>
          <w:noProof/>
          <w:position w:val="-10"/>
        </w:rPr>
        <w:drawing>
          <wp:inline distT="0" distB="0" distL="0" distR="0" wp14:anchorId="4B6965BD" wp14:editId="2570EF7C">
            <wp:extent cx="219075" cy="200025"/>
            <wp:effectExtent l="0" t="0" r="9525" b="9525"/>
            <wp:docPr id="1569965614" name="Picture 156996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19075" cy="200025"/>
                    </a:xfrm>
                    <a:prstGeom prst="rect">
                      <a:avLst/>
                    </a:prstGeom>
                    <a:noFill/>
                    <a:ln>
                      <a:noFill/>
                    </a:ln>
                  </pic:spPr>
                </pic:pic>
              </a:graphicData>
            </a:graphic>
          </wp:inline>
        </w:drawing>
      </w:r>
      <w:r w:rsidRPr="005167AE">
        <w:t>which are the four quadrants, which is</w:t>
      </w:r>
    </w:p>
    <w:p w:rsidR="00F26F63" w:rsidRPr="005167AE" w:rsidRDefault="00F26F63" w:rsidP="00327824"/>
    <w:p w:rsidR="00F26F63" w:rsidRPr="005167AE" w:rsidRDefault="00F26F63" w:rsidP="00327824">
      <w:r w:rsidRPr="005167AE">
        <w:tab/>
      </w:r>
      <w:r w:rsidRPr="005167AE">
        <w:rPr>
          <w:noProof/>
          <w:position w:val="-94"/>
        </w:rPr>
        <w:drawing>
          <wp:inline distT="0" distB="0" distL="0" distR="0" wp14:anchorId="78A02A21" wp14:editId="337D3C22">
            <wp:extent cx="1485900" cy="1333500"/>
            <wp:effectExtent l="0" t="0" r="0" b="0"/>
            <wp:docPr id="1288007829" name="Picture 1288007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485900" cy="1333500"/>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22</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It is sufficient to consider only the first quadrant because the individual error probabilities for each of the M hypothesis are equal.  Substituting the joint density function and integrating over the appropriate region in Figure () gives</w:t>
      </w:r>
    </w:p>
    <w:p w:rsidR="00F26F63" w:rsidRPr="005167AE" w:rsidRDefault="00F26F63" w:rsidP="00327824"/>
    <w:p w:rsidR="00F26F63" w:rsidRPr="005167AE" w:rsidRDefault="00F26F63" w:rsidP="00327824">
      <w:r w:rsidRPr="005167AE">
        <w:tab/>
      </w:r>
      <w:r w:rsidRPr="005167AE">
        <w:rPr>
          <w:noProof/>
          <w:position w:val="-90"/>
        </w:rPr>
        <w:drawing>
          <wp:inline distT="0" distB="0" distL="0" distR="0" wp14:anchorId="6678BFD6" wp14:editId="41646CA1">
            <wp:extent cx="1724025" cy="1228725"/>
            <wp:effectExtent l="0" t="0" r="9525" b="9525"/>
            <wp:docPr id="1995445739" name="Picture 199544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724025" cy="1228725"/>
                    </a:xfrm>
                    <a:prstGeom prst="rect">
                      <a:avLst/>
                    </a:prstGeom>
                    <a:noFill/>
                    <a:ln>
                      <a:noFill/>
                    </a:ln>
                  </pic:spPr>
                </pic:pic>
              </a:graphicData>
            </a:graphic>
          </wp:inline>
        </w:drawing>
      </w:r>
    </w:p>
    <w:p w:rsidR="00F26F63" w:rsidRPr="005167AE" w:rsidRDefault="00F26F63" w:rsidP="00327824"/>
    <w:p w:rsidR="00F26F63" w:rsidRPr="005167AE" w:rsidRDefault="00F26F63" w:rsidP="00327824"/>
    <w:p w:rsidR="00F26F63" w:rsidRPr="005167AE" w:rsidRDefault="00F26F63" w:rsidP="00327824"/>
    <w:p w:rsidR="00F26F63" w:rsidRPr="005E189C" w:rsidRDefault="00F26F63" w:rsidP="00327824">
      <w:pPr>
        <w:pStyle w:val="Heading2"/>
      </w:pPr>
      <w:bookmarkStart w:id="28" w:name="_Toc280363781"/>
      <w:bookmarkStart w:id="29" w:name="_Toc209787637"/>
      <w:bookmarkStart w:id="30" w:name="_Toc229857279"/>
      <w:bookmarkStart w:id="31" w:name="_Toc229926332"/>
      <w:r w:rsidRPr="005E189C">
        <w:t>Composite Hypothesis Testing</w:t>
      </w:r>
      <w:bookmarkEnd w:id="28"/>
      <w:bookmarkEnd w:id="29"/>
      <w:bookmarkEnd w:id="30"/>
      <w:bookmarkEnd w:id="31"/>
    </w:p>
    <w:p w:rsidR="00F26F63" w:rsidRPr="005167AE" w:rsidRDefault="00F26F63" w:rsidP="00327824"/>
    <w:p w:rsidR="00F26F63" w:rsidRPr="005167AE" w:rsidRDefault="00F26F63" w:rsidP="00327824">
      <w:r w:rsidRPr="005167AE">
        <w:t>A composite hypothesis test is one in which the signal model under each individual hypothesis contains an unknown parameter which can take on many values.  If the number of values is countable we are in the domain of decision theory, whereas if they are uncountable we must invoke parameter estimation.  In what follows we will consider the most typical kind known as a binary composite hypothesis.  In this case each hypothesis is parameterized by an unknown parameter and it is desired to choose the correct hypothesis amdist the uncertainty caused by presence of the unknown parameter.</w:t>
      </w:r>
    </w:p>
    <w:p w:rsidR="00F26F63" w:rsidRPr="005E189C" w:rsidRDefault="00F26F63" w:rsidP="00327824">
      <w:pPr>
        <w:pStyle w:val="Heading3"/>
      </w:pPr>
      <w:bookmarkStart w:id="32" w:name="_Toc280363782"/>
      <w:bookmarkStart w:id="33" w:name="_Toc209787638"/>
      <w:bookmarkStart w:id="34" w:name="_Toc229857280"/>
      <w:bookmarkStart w:id="35" w:name="_Toc229926333"/>
      <w:r w:rsidRPr="005E189C">
        <w:t>Generalized Likelihood Ratio Test</w:t>
      </w:r>
      <w:bookmarkEnd w:id="32"/>
      <w:bookmarkEnd w:id="33"/>
      <w:bookmarkEnd w:id="34"/>
      <w:bookmarkEnd w:id="35"/>
    </w:p>
    <w:p w:rsidR="00F26F63" w:rsidRPr="005E189C" w:rsidRDefault="00F26F63" w:rsidP="00327824">
      <w:pPr>
        <w:pStyle w:val="Heading3"/>
      </w:pPr>
      <w:bookmarkStart w:id="36" w:name="_Toc280363783"/>
      <w:bookmarkStart w:id="37" w:name="_Toc209787639"/>
      <w:bookmarkStart w:id="38" w:name="_Toc229857281"/>
      <w:bookmarkStart w:id="39" w:name="_Toc229926334"/>
      <w:r w:rsidRPr="005E189C">
        <w:t>Baysian Approach</w:t>
      </w:r>
      <w:bookmarkEnd w:id="36"/>
      <w:bookmarkEnd w:id="37"/>
      <w:bookmarkEnd w:id="38"/>
      <w:bookmarkEnd w:id="39"/>
    </w:p>
    <w:p w:rsidR="00F26F63" w:rsidRPr="005167AE" w:rsidRDefault="00F26F63" w:rsidP="00327824">
      <w:r w:rsidRPr="005167AE">
        <w:t>In general, if y is a function of a random (or deterministic) nussiance parameter</w:t>
      </w:r>
      <w:r w:rsidRPr="005167AE">
        <w:rPr>
          <w:noProof/>
          <w:position w:val="-6"/>
        </w:rPr>
        <w:drawing>
          <wp:inline distT="0" distB="0" distL="0" distR="0" wp14:anchorId="44A827F1" wp14:editId="02111F06">
            <wp:extent cx="123825" cy="180975"/>
            <wp:effectExtent l="0" t="0" r="9525" b="9525"/>
            <wp:docPr id="1763153843" name="Picture 176315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5167AE">
        <w:t xml:space="preserve">, whose density is known but the actual value is not, the hypothesis test is known as </w:t>
      </w:r>
      <w:r w:rsidRPr="005167AE">
        <w:rPr>
          <w:i/>
          <w:iCs/>
        </w:rPr>
        <w:t>composite</w:t>
      </w:r>
      <w:r w:rsidRPr="005167AE">
        <w:t xml:space="preserve">, and we must ensemble average over the conditional density function </w:t>
      </w:r>
      <w:r w:rsidRPr="005167AE">
        <w:rPr>
          <w:noProof/>
          <w:position w:val="-10"/>
        </w:rPr>
        <w:drawing>
          <wp:inline distT="0" distB="0" distL="0" distR="0" wp14:anchorId="65DFCDD1" wp14:editId="55E7C450">
            <wp:extent cx="504825" cy="200025"/>
            <wp:effectExtent l="0" t="0" r="9525" b="9525"/>
            <wp:docPr id="1157323894" name="Picture 115732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4825" cy="200025"/>
                    </a:xfrm>
                    <a:prstGeom prst="rect">
                      <a:avLst/>
                    </a:prstGeom>
                    <a:noFill/>
                    <a:ln>
                      <a:noFill/>
                    </a:ln>
                  </pic:spPr>
                </pic:pic>
              </a:graphicData>
            </a:graphic>
          </wp:inline>
        </w:drawing>
      </w:r>
      <w:r w:rsidRPr="005167AE">
        <w:t xml:space="preserve"> which leads to the </w:t>
      </w:r>
      <w:r w:rsidRPr="005167AE">
        <w:rPr>
          <w:i/>
          <w:iCs/>
        </w:rPr>
        <w:t>likelihood ratio test</w:t>
      </w:r>
      <w:r w:rsidRPr="005167AE">
        <w:t xml:space="preserve"> (LRT)</w:t>
      </w:r>
    </w:p>
    <w:p w:rsidR="00F26F63" w:rsidRPr="005167AE" w:rsidRDefault="00F26F63" w:rsidP="00327824"/>
    <w:p w:rsidR="00F26F63" w:rsidRPr="005167AE" w:rsidRDefault="00F26F63" w:rsidP="00327824">
      <w:r w:rsidRPr="005167AE">
        <w:tab/>
      </w:r>
      <w:r w:rsidRPr="005167AE">
        <w:rPr>
          <w:noProof/>
          <w:position w:val="-32"/>
        </w:rPr>
      </w:r>
      <w:r w:rsidR="00F26F63" w:rsidRPr="005167AE">
        <w:rPr>
          <w:noProof/>
          <w:position w:val="-32"/>
        </w:rPr>
        <w:object w:dxaOrig="2600" w:dyaOrig="740" w14:anchorId="3763056F">
          <v:shape id="_x0000_i1036" type="#_x0000_t75" alt="" style="width:131pt;height:39pt;mso-width-percent:0;mso-height-percent:0;mso-width-percent:0;mso-height-percent:0" o:ole="">
            <v:imagedata r:id="rId92" o:title=""/>
          </v:shape>
          <o:OLEObject Type="Embed" ProgID="Equation.DSMT4" ShapeID="_x0000_i1036" DrawAspect="Content" ObjectID="_1840551443" r:id="rId93"/>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23</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The above hypthesis test is known as the </w:t>
      </w:r>
      <w:r w:rsidRPr="005167AE">
        <w:rPr>
          <w:i/>
          <w:iCs/>
        </w:rPr>
        <w:t>maximum aprior</w:t>
      </w:r>
      <w:r w:rsidRPr="005167AE">
        <w:t xml:space="preserve"> (MAP) detector because the threshold is determined by the apriori probabilities.  </w:t>
      </w:r>
    </w:p>
    <w:p w:rsidR="00F26F63" w:rsidRPr="005167AE" w:rsidRDefault="00F26F63" w:rsidP="00327824"/>
    <w:p w:rsidR="00F26F63" w:rsidRPr="005167AE" w:rsidRDefault="00F26F63" w:rsidP="00327824">
      <w:r w:rsidRPr="005167AE">
        <w:t>Bayes notes</w:t>
      </w:r>
    </w:p>
    <w:p w:rsidR="00F26F63" w:rsidRPr="005167AE" w:rsidRDefault="00F26F63" w:rsidP="00327824">
      <w:r w:rsidRPr="005167AE">
        <w:t>Suppose it is known that people who have a phd are more likely to subscribe to the new york times than people without a college degree.  What can you say about a person on the subway reading the newyork times?  Bayes rule is the key. We need the answer P(PhD|NYT).  We have P(NYT|PhD).  Intuitively we know, or should know, they cannot be equal.  They key is the frequency of the category people with PhDs which should influence our decision.  P(PhD|NYT) = P(NYT|PHD)*P(PhD).  So conditional probability is scaled by the a priori frequency of the category.  If the frequency is small, then we must say the event is unlikely.  If everybody has a phd then they are the same.  Baysean statistics involves making judgements based on evidence, ie measurements, using the apriori frequency, or base rate of a category, to establish an absolute context for the data.  If the evidence is weak, then we should rely on the base rate.</w:t>
      </w:r>
    </w:p>
    <w:p w:rsidR="00F26F63" w:rsidRPr="005167AE" w:rsidRDefault="00F26F63" w:rsidP="00327824"/>
    <w:p w:rsidR="00F26F63" w:rsidRPr="005167AE" w:rsidRDefault="00F26F63" w:rsidP="00327824"/>
    <w:p w:rsidR="00F26F63" w:rsidRPr="005167AE" w:rsidRDefault="00F26F63" w:rsidP="00327824"/>
    <w:p w:rsidR="00F26F63" w:rsidRPr="005167AE" w:rsidRDefault="00F26F63" w:rsidP="00327824"/>
    <w:p w:rsidR="00F26F63" w:rsidRPr="005167AE" w:rsidRDefault="00F26F63" w:rsidP="00327824"/>
    <w:p w:rsidR="00F26F63" w:rsidRPr="005E189C" w:rsidRDefault="00F26F63" w:rsidP="00327824">
      <w:pPr>
        <w:pStyle w:val="Heading2"/>
      </w:pPr>
      <w:r w:rsidRPr="005E189C">
        <w:t xml:space="preserve"> </w:t>
      </w:r>
      <w:bookmarkStart w:id="40" w:name="_Toc280363784"/>
      <w:bookmarkStart w:id="41" w:name="_Toc209787640"/>
      <w:bookmarkStart w:id="42" w:name="_Toc229857282"/>
      <w:bookmarkStart w:id="43" w:name="_Toc229926335"/>
      <w:r w:rsidRPr="005E189C">
        <w:t>Neyman – Pearson Theorem</w:t>
      </w:r>
      <w:bookmarkEnd w:id="40"/>
      <w:bookmarkEnd w:id="41"/>
      <w:bookmarkEnd w:id="42"/>
      <w:bookmarkEnd w:id="43"/>
    </w:p>
    <w:p w:rsidR="00F26F63" w:rsidRPr="005167AE" w:rsidRDefault="00F26F63" w:rsidP="00327824"/>
    <w:p w:rsidR="00F26F63" w:rsidRPr="005167AE" w:rsidRDefault="00F26F63" w:rsidP="00327824">
      <w:r w:rsidRPr="005167AE">
        <w:t>In radar and sonar the apriori probabilities are unknown (how would one know with any certainty what the probability of the target being present is)  hence it is not possible to construct a Bayes’ test.  The binary hypothesis consists of signal present (target is there) or noise only (target is not there) with unknown apriori probabilites.  We can define the following relevant (conditional) probabilities:</w:t>
      </w:r>
    </w:p>
    <w:p w:rsidR="00F26F63" w:rsidRPr="005167AE" w:rsidRDefault="00F26F63" w:rsidP="00327824"/>
    <w:p w:rsidR="00F26F63" w:rsidRPr="005167AE" w:rsidRDefault="00F26F63" w:rsidP="00327824">
      <w:r w:rsidRPr="005167AE">
        <w:t>the probability of a detection</w:t>
      </w:r>
    </w:p>
    <w:p w:rsidR="00F26F63" w:rsidRPr="005167AE" w:rsidRDefault="00F26F63" w:rsidP="00327824"/>
    <w:p w:rsidR="00F26F63" w:rsidRPr="005167AE" w:rsidRDefault="00F26F63" w:rsidP="00327824">
      <w:r w:rsidRPr="005167AE">
        <w:tab/>
      </w:r>
      <w:r w:rsidRPr="005167AE">
        <w:rPr>
          <w:noProof/>
          <w:position w:val="-22"/>
        </w:rPr>
      </w:r>
      <w:r w:rsidR="00F26F63" w:rsidRPr="005167AE">
        <w:rPr>
          <w:noProof/>
          <w:position w:val="-22"/>
        </w:rPr>
        <w:object w:dxaOrig="1620" w:dyaOrig="499" w14:anchorId="24E9753A">
          <v:shape id="_x0000_i1037" type="#_x0000_t75" alt="" style="width:79pt;height:20pt;mso-width-percent:0;mso-height-percent:0;mso-width-percent:0;mso-height-percent:0" o:ole="">
            <v:imagedata r:id="rId94" o:title=""/>
          </v:shape>
          <o:OLEObject Type="Embed" ProgID="Equation.DSMT4" ShapeID="_x0000_i1037" DrawAspect="Content" ObjectID="_1840551444" r:id="rId95"/>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24</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the probability of a miss</w:t>
      </w:r>
    </w:p>
    <w:p w:rsidR="00F26F63" w:rsidRPr="005167AE" w:rsidRDefault="00F26F63" w:rsidP="00327824"/>
    <w:p w:rsidR="00F26F63" w:rsidRPr="005167AE" w:rsidRDefault="00F26F63" w:rsidP="00327824">
      <w:r w:rsidRPr="005167AE">
        <w:tab/>
      </w:r>
      <w:r w:rsidRPr="005167AE">
        <w:rPr>
          <w:noProof/>
          <w:position w:val="-34"/>
        </w:rPr>
        <w:drawing>
          <wp:inline distT="0" distB="0" distL="0" distR="0" wp14:anchorId="4615BC5A" wp14:editId="4AE79CB1">
            <wp:extent cx="962025" cy="409575"/>
            <wp:effectExtent l="0" t="0" r="9525" b="9525"/>
            <wp:docPr id="443295242" name="Picture 44329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962025" cy="40957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25</w:instrText>
      </w:r>
      <w:r>
        <w:rPr>
          <w:noProof/>
        </w:rPr>
        <w:fldChar w:fldCharType="end"/>
      </w:r>
      <w:r w:rsidRPr="005167AE">
        <w:instrText>)</w:instrText>
      </w:r>
      <w:r w:rsidRPr="005167AE">
        <w:fldChar w:fldCharType="end"/>
      </w:r>
    </w:p>
    <w:p w:rsidR="00F26F63" w:rsidRPr="005167AE" w:rsidRDefault="00F26F63" w:rsidP="00327824">
      <w:r w:rsidRPr="005167AE">
        <w:t>and the probability of a false alarm</w:t>
      </w:r>
    </w:p>
    <w:p w:rsidR="00F26F63" w:rsidRPr="005167AE" w:rsidRDefault="00F26F63" w:rsidP="00327824"/>
    <w:p w:rsidR="00F26F63" w:rsidRPr="005167AE" w:rsidRDefault="00F26F63" w:rsidP="00327824">
      <w:r w:rsidRPr="005167AE">
        <w:tab/>
      </w:r>
      <w:r w:rsidRPr="005167AE">
        <w:rPr>
          <w:noProof/>
          <w:position w:val="-34"/>
        </w:rPr>
        <w:drawing>
          <wp:inline distT="0" distB="0" distL="0" distR="0" wp14:anchorId="3272FD88" wp14:editId="00750BF9">
            <wp:extent cx="942975" cy="409575"/>
            <wp:effectExtent l="0" t="0" r="9525" b="9525"/>
            <wp:docPr id="358232931" name="Picture 35823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942975" cy="40957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26</w:instrText>
      </w:r>
      <w:r>
        <w:rPr>
          <w:noProof/>
        </w:rPr>
        <w:fldChar w:fldCharType="end"/>
      </w:r>
      <w:r w:rsidRPr="005167AE">
        <w:instrText>)</w:instrText>
      </w:r>
      <w:r w:rsidRPr="005167AE">
        <w:fldChar w:fldCharType="end"/>
      </w:r>
    </w:p>
    <w:p w:rsidR="00F26F63" w:rsidRPr="005167AE" w:rsidRDefault="00F26F63" w:rsidP="00327824">
      <w:r w:rsidRPr="005167AE">
        <w:rPr>
          <w:noProof/>
        </w:rPr>
        <w:drawing>
          <wp:inline distT="0" distB="0" distL="0" distR="0" wp14:anchorId="25590076" wp14:editId="627380C3">
            <wp:extent cx="5486400" cy="3324225"/>
            <wp:effectExtent l="0" t="0" r="0" b="9525"/>
            <wp:docPr id="1776283061" name="Picture 177628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86400" cy="3324225"/>
                    </a:xfrm>
                    <a:prstGeom prst="rect">
                      <a:avLst/>
                    </a:prstGeom>
                    <a:noFill/>
                    <a:ln>
                      <a:noFill/>
                    </a:ln>
                  </pic:spPr>
                </pic:pic>
              </a:graphicData>
            </a:graphic>
          </wp:inline>
        </w:drawing>
      </w:r>
    </w:p>
    <w:p w:rsidR="00F26F63" w:rsidRPr="005167AE" w:rsidRDefault="00F26F63" w:rsidP="00327824">
      <w:r w:rsidRPr="005167AE">
        <w:t xml:space="preserve">We also have </w:t>
      </w:r>
    </w:p>
    <w:p w:rsidR="00F26F63" w:rsidRPr="005167AE" w:rsidRDefault="00F26F63" w:rsidP="00327824"/>
    <w:p w:rsidR="00F26F63" w:rsidRPr="005167AE" w:rsidRDefault="00F26F63" w:rsidP="00327824">
      <w:r w:rsidRPr="005167AE">
        <w:tab/>
      </w:r>
      <w:r w:rsidRPr="005167AE">
        <w:rPr>
          <w:noProof/>
          <w:position w:val="-12"/>
        </w:rPr>
      </w:r>
      <w:r w:rsidR="00F26F63" w:rsidRPr="005167AE">
        <w:rPr>
          <w:noProof/>
          <w:position w:val="-12"/>
        </w:rPr>
        <w:object w:dxaOrig="1140" w:dyaOrig="360" w14:anchorId="041FB2A4">
          <v:shape id="_x0000_i1038" type="#_x0000_t75" alt="" style="width:59pt;height:20pt;mso-width-percent:0;mso-height-percent:0;mso-width-percent:0;mso-height-percent:0" o:ole="">
            <v:imagedata r:id="rId99" o:title=""/>
          </v:shape>
          <o:OLEObject Type="Embed" ProgID="Equation.DSMT4" ShapeID="_x0000_i1038" DrawAspect="Content" ObjectID="_1840551445" r:id="rId100"/>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27</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The Neyman Pearson (NP) detector minimizes (maximizes) the probability of a miss (detection) given a specified probability of false alarm value </w:t>
      </w:r>
      <w:r w:rsidRPr="005167AE">
        <w:rPr>
          <w:noProof/>
          <w:position w:val="-10"/>
        </w:rPr>
        <w:drawing>
          <wp:inline distT="0" distB="0" distL="0" distR="0" wp14:anchorId="700C07CB" wp14:editId="1893DC6D">
            <wp:extent cx="428625" cy="200025"/>
            <wp:effectExtent l="0" t="0" r="9525" b="9525"/>
            <wp:docPr id="952026520" name="Picture 95202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28625" cy="200025"/>
                    </a:xfrm>
                    <a:prstGeom prst="rect">
                      <a:avLst/>
                    </a:prstGeom>
                    <a:noFill/>
                    <a:ln>
                      <a:noFill/>
                    </a:ln>
                  </pic:spPr>
                </pic:pic>
              </a:graphicData>
            </a:graphic>
          </wp:inline>
        </w:drawing>
      </w:r>
      <w:r w:rsidRPr="005167AE">
        <w:t xml:space="preserve"> .  This is shown using the technique of Lagrange multipliers for which minimizing the function</w:t>
      </w:r>
    </w:p>
    <w:p w:rsidR="00F26F63" w:rsidRPr="005167AE" w:rsidRDefault="00F26F63" w:rsidP="00327824"/>
    <w:p w:rsidR="00F26F63" w:rsidRPr="005167AE" w:rsidRDefault="00F26F63" w:rsidP="00327824">
      <w:r w:rsidRPr="005167AE">
        <w:tab/>
      </w:r>
      <w:r w:rsidRPr="005167AE">
        <w:rPr>
          <w:noProof/>
          <w:position w:val="-10"/>
        </w:rPr>
        <w:drawing>
          <wp:inline distT="0" distB="0" distL="0" distR="0" wp14:anchorId="7B7C07CD" wp14:editId="60444B3E">
            <wp:extent cx="1333500" cy="200025"/>
            <wp:effectExtent l="0" t="0" r="0" b="9525"/>
            <wp:docPr id="1625593254" name="Picture 162559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333500" cy="20002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28</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from () is equivalent to maximizing </w:t>
      </w:r>
      <w:r w:rsidRPr="005167AE">
        <w:rPr>
          <w:noProof/>
          <w:position w:val="-12"/>
        </w:rPr>
      </w:r>
      <w:r w:rsidR="00F26F63" w:rsidRPr="005167AE">
        <w:rPr>
          <w:noProof/>
          <w:position w:val="-12"/>
        </w:rPr>
        <w:object w:dxaOrig="300" w:dyaOrig="360" w14:anchorId="37076875">
          <v:shape id="_x0000_i1039" type="#_x0000_t75" alt="" style="width:13pt;height:20pt;mso-width-percent:0;mso-height-percent:0;mso-width-percent:0;mso-height-percent:0" o:ole="">
            <v:imagedata r:id="rId103" o:title=""/>
          </v:shape>
          <o:OLEObject Type="Embed" ProgID="Equation.DSMT4" ShapeID="_x0000_i1039" DrawAspect="Content" ObjectID="_1840551446" r:id="rId104"/>
        </w:object>
      </w:r>
      <w:r w:rsidRPr="005167AE">
        <w:t xml:space="preserve">for </w:t>
      </w:r>
      <w:r w:rsidRPr="005167AE">
        <w:rPr>
          <w:noProof/>
          <w:position w:val="-10"/>
        </w:rPr>
        <w:drawing>
          <wp:inline distT="0" distB="0" distL="0" distR="0" wp14:anchorId="3D145A75" wp14:editId="50DF2234">
            <wp:extent cx="428625" cy="200025"/>
            <wp:effectExtent l="0" t="0" r="9525" b="9525"/>
            <wp:docPr id="2110771118" name="Picture 211077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28625" cy="200025"/>
                    </a:xfrm>
                    <a:prstGeom prst="rect">
                      <a:avLst/>
                    </a:prstGeom>
                    <a:noFill/>
                    <a:ln>
                      <a:noFill/>
                    </a:ln>
                  </pic:spPr>
                </pic:pic>
              </a:graphicData>
            </a:graphic>
          </wp:inline>
        </w:drawing>
      </w:r>
      <w:r w:rsidRPr="005167AE">
        <w:t>.  Writing () in terms of statistical quantities is</w:t>
      </w:r>
    </w:p>
    <w:p w:rsidR="00F26F63" w:rsidRPr="005167AE" w:rsidRDefault="00F26F63" w:rsidP="00327824"/>
    <w:p w:rsidR="00F26F63" w:rsidRPr="005167AE" w:rsidRDefault="00F26F63" w:rsidP="00327824">
      <w:r w:rsidRPr="005167AE">
        <w:tab/>
      </w:r>
      <w:r w:rsidRPr="005167AE">
        <w:rPr>
          <w:noProof/>
          <w:position w:val="-102"/>
        </w:rPr>
        <w:drawing>
          <wp:inline distT="0" distB="0" distL="0" distR="0" wp14:anchorId="1B300DB8" wp14:editId="1D8B03BE">
            <wp:extent cx="2514600" cy="1514475"/>
            <wp:effectExtent l="0" t="0" r="0" b="9525"/>
            <wp:docPr id="109974023" name="Picture 10997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514600" cy="1514475"/>
                    </a:xfrm>
                    <a:prstGeom prst="rect">
                      <a:avLst/>
                    </a:prstGeom>
                    <a:noFill/>
                    <a:ln>
                      <a:noFill/>
                    </a:ln>
                  </pic:spPr>
                </pic:pic>
              </a:graphicData>
            </a:graphic>
          </wp:inline>
        </w:drawing>
      </w:r>
      <w:r w:rsidRPr="005167AE">
        <w:tab/>
      </w:r>
    </w:p>
    <w:p w:rsidR="00F26F63" w:rsidRPr="005167AE" w:rsidRDefault="00F26F63" w:rsidP="00327824"/>
    <w:p w:rsidR="00F26F63" w:rsidRPr="005167AE" w:rsidRDefault="00F26F63" w:rsidP="00327824">
      <w:r w:rsidRPr="005167AE">
        <w:t xml:space="preserve">which for </w:t>
      </w:r>
      <w:r w:rsidRPr="005167AE">
        <w:rPr>
          <w:noProof/>
          <w:position w:val="-6"/>
        </w:rPr>
        <w:drawing>
          <wp:inline distT="0" distB="0" distL="0" distR="0" wp14:anchorId="791B56D4" wp14:editId="28DEF5CF">
            <wp:extent cx="371475" cy="180975"/>
            <wp:effectExtent l="0" t="0" r="9525" b="9525"/>
            <wp:docPr id="50668028" name="Picture 5066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371475" cy="180975"/>
                    </a:xfrm>
                    <a:prstGeom prst="rect">
                      <a:avLst/>
                    </a:prstGeom>
                    <a:noFill/>
                    <a:ln>
                      <a:noFill/>
                    </a:ln>
                  </pic:spPr>
                </pic:pic>
              </a:graphicData>
            </a:graphic>
          </wp:inline>
        </w:drawing>
      </w:r>
      <w:r w:rsidRPr="005167AE">
        <w:t>is minimized when the term in brackets is less than zero.  Because the integration is assigning points</w:t>
      </w:r>
      <w:r w:rsidRPr="005167AE">
        <w:rPr>
          <w:noProof/>
          <w:position w:val="-10"/>
        </w:rPr>
        <w:drawing>
          <wp:inline distT="0" distB="0" distL="0" distR="0" wp14:anchorId="0C88C42B" wp14:editId="75DA6169">
            <wp:extent cx="123825" cy="161925"/>
            <wp:effectExtent l="0" t="0" r="9525" b="9525"/>
            <wp:docPr id="1337576397" name="Picture 133757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5167AE">
        <w:t xml:space="preserve">to the region </w:t>
      </w:r>
      <w:r w:rsidRPr="005167AE">
        <w:rPr>
          <w:noProof/>
          <w:position w:val="-10"/>
        </w:rPr>
        <w:drawing>
          <wp:inline distT="0" distB="0" distL="0" distR="0" wp14:anchorId="55D7F766" wp14:editId="593AE071">
            <wp:extent cx="190500" cy="200025"/>
            <wp:effectExtent l="0" t="0" r="0" b="9525"/>
            <wp:docPr id="78620849" name="Picture 78620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5167AE">
        <w:t xml:space="preserve">, we decide </w:t>
      </w:r>
      <w:r w:rsidRPr="005167AE">
        <w:rPr>
          <w:noProof/>
          <w:position w:val="-10"/>
        </w:rPr>
        <w:drawing>
          <wp:inline distT="0" distB="0" distL="0" distR="0" wp14:anchorId="42C12777" wp14:editId="0713E6F6">
            <wp:extent cx="200025" cy="200025"/>
            <wp:effectExtent l="0" t="0" r="9525" b="9525"/>
            <wp:docPr id="268623773" name="Picture 26862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5167AE">
        <w:t>under the condition</w:t>
      </w:r>
    </w:p>
    <w:p w:rsidR="00F26F63" w:rsidRPr="005167AE" w:rsidRDefault="00F26F63" w:rsidP="00327824"/>
    <w:p w:rsidR="00F26F63" w:rsidRPr="005167AE" w:rsidRDefault="00F26F63" w:rsidP="00327824">
      <w:r w:rsidRPr="005167AE">
        <w:tab/>
      </w:r>
      <w:r w:rsidRPr="005167AE">
        <w:rPr>
          <w:noProof/>
          <w:position w:val="-30"/>
        </w:rPr>
        <w:drawing>
          <wp:inline distT="0" distB="0" distL="0" distR="0" wp14:anchorId="21901FF8" wp14:editId="31273434">
            <wp:extent cx="657225" cy="428625"/>
            <wp:effectExtent l="0" t="0" r="9525" b="9525"/>
            <wp:docPr id="1892475913" name="Picture 1892475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657225" cy="42862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29</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Thus, once again a likelihood ratio test is seen to be the optimum detector.  The value of the threshold </w:t>
      </w:r>
      <w:r w:rsidRPr="005167AE">
        <w:rPr>
          <w:noProof/>
          <w:position w:val="-6"/>
        </w:rPr>
        <w:drawing>
          <wp:inline distT="0" distB="0" distL="0" distR="0" wp14:anchorId="480A70D4" wp14:editId="539748DC">
            <wp:extent cx="142875" cy="180975"/>
            <wp:effectExtent l="0" t="0" r="9525" b="9525"/>
            <wp:docPr id="755735411" name="Picture 75573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5167AE">
        <w:t>is obtained from the probability of false alarm through the relationship</w:t>
      </w:r>
    </w:p>
    <w:p w:rsidR="00F26F63" w:rsidRPr="005167AE" w:rsidRDefault="00F26F63" w:rsidP="00327824"/>
    <w:p w:rsidR="00F26F63" w:rsidRPr="005167AE" w:rsidRDefault="00F26F63" w:rsidP="00327824">
      <w:r w:rsidRPr="005167AE">
        <w:tab/>
      </w:r>
      <w:r w:rsidRPr="005167AE">
        <w:rPr>
          <w:noProof/>
          <w:position w:val="-30"/>
        </w:rPr>
        <w:drawing>
          <wp:inline distT="0" distB="0" distL="0" distR="0" wp14:anchorId="6DD30393" wp14:editId="533D0E92">
            <wp:extent cx="2638425" cy="466725"/>
            <wp:effectExtent l="0" t="0" r="9525" b="9525"/>
            <wp:docPr id="1813762668" name="Picture 181376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638425" cy="46672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30</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and solving for </w:t>
      </w:r>
      <w:r w:rsidRPr="005167AE">
        <w:rPr>
          <w:noProof/>
          <w:position w:val="-6"/>
        </w:rPr>
        <w:drawing>
          <wp:inline distT="0" distB="0" distL="0" distR="0" wp14:anchorId="6864CDBB" wp14:editId="7E355ED7">
            <wp:extent cx="142875" cy="180975"/>
            <wp:effectExtent l="0" t="0" r="9525" b="9525"/>
            <wp:docPr id="697055905" name="Picture 69705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5167AE">
        <w:t xml:space="preserve">.  Note that decreasing the false alarm rate requires increasing </w:t>
      </w:r>
      <w:r w:rsidRPr="005167AE">
        <w:rPr>
          <w:noProof/>
          <w:position w:val="-6"/>
        </w:rPr>
        <w:drawing>
          <wp:inline distT="0" distB="0" distL="0" distR="0" wp14:anchorId="60844B20" wp14:editId="4E42EF8E">
            <wp:extent cx="142875" cy="180975"/>
            <wp:effectExtent l="0" t="0" r="9525" b="9525"/>
            <wp:docPr id="674650808" name="Picture 67465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5167AE">
        <w:t>and thus decreasing the detection probability.  This is illustrated in Figure ().</w:t>
      </w:r>
    </w:p>
    <w:p w:rsidR="00F26F63" w:rsidRPr="005167AE" w:rsidRDefault="00F26F63" w:rsidP="00327824"/>
    <w:p w:rsidR="00F26F63" w:rsidRPr="005167AE" w:rsidRDefault="00F26F63" w:rsidP="00327824">
      <w:pPr>
        <w:jc w:val="center"/>
      </w:pPr>
      <w:r w:rsidRPr="005167AE">
        <w:rPr>
          <w:noProof/>
        </w:rPr>
        <w:drawing>
          <wp:inline distT="0" distB="0" distL="0" distR="0" wp14:anchorId="78ECE7C2" wp14:editId="33840120">
            <wp:extent cx="5457825" cy="2638425"/>
            <wp:effectExtent l="0" t="0" r="9525" b="9525"/>
            <wp:docPr id="2112579308" name="Picture 211257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457825" cy="2638425"/>
                    </a:xfrm>
                    <a:prstGeom prst="rect">
                      <a:avLst/>
                    </a:prstGeom>
                    <a:noFill/>
                    <a:ln>
                      <a:noFill/>
                    </a:ln>
                  </pic:spPr>
                </pic:pic>
              </a:graphicData>
            </a:graphic>
          </wp:inline>
        </w:drawing>
      </w:r>
    </w:p>
    <w:p w:rsidR="00F26F63" w:rsidRPr="005167AE" w:rsidRDefault="00F26F63" w:rsidP="00327824"/>
    <w:p w:rsidR="00F26F63" w:rsidRPr="005167AE" w:rsidRDefault="00F26F63" w:rsidP="00327824"/>
    <w:p w:rsidR="00F26F63" w:rsidRPr="005E189C" w:rsidRDefault="00F26F63" w:rsidP="00327824">
      <w:pPr>
        <w:pStyle w:val="Heading2"/>
      </w:pPr>
      <w:bookmarkStart w:id="44" w:name="_Toc280363785"/>
      <w:bookmarkStart w:id="45" w:name="_Toc209787641"/>
      <w:bookmarkStart w:id="46" w:name="_Toc229857283"/>
      <w:bookmarkStart w:id="47" w:name="_Toc229926336"/>
      <w:r w:rsidRPr="005E189C">
        <w:t>General Binary Gaussian Detection</w:t>
      </w:r>
      <w:bookmarkEnd w:id="44"/>
      <w:bookmarkEnd w:id="45"/>
      <w:bookmarkEnd w:id="46"/>
      <w:bookmarkEnd w:id="47"/>
    </w:p>
    <w:p w:rsidR="00F26F63" w:rsidRPr="005167AE" w:rsidRDefault="00F26F63" w:rsidP="00327824"/>
    <w:p w:rsidR="00F26F63" w:rsidRPr="005167AE" w:rsidRDefault="00F26F63" w:rsidP="00327824">
      <w:r w:rsidRPr="005167AE">
        <w:t xml:space="preserve">The general detection problem involves three Gaussian random quantities: an observed vector </w:t>
      </w:r>
      <w:r w:rsidRPr="005167AE">
        <w:rPr>
          <w:noProof/>
          <w:position w:val="-4"/>
        </w:rPr>
        <w:drawing>
          <wp:inline distT="0" distB="0" distL="0" distR="0" wp14:anchorId="6A2C0802" wp14:editId="363C1755">
            <wp:extent cx="161925" cy="161925"/>
            <wp:effectExtent l="0" t="0" r="9525" b="9525"/>
            <wp:docPr id="1271100221" name="Picture 127110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5167AE">
        <w:t xml:space="preserve">, a data vector </w:t>
      </w:r>
      <w:r w:rsidRPr="005167AE">
        <w:rPr>
          <w:noProof/>
          <w:position w:val="-16"/>
        </w:rPr>
        <w:drawing>
          <wp:inline distT="0" distB="0" distL="0" distR="0" wp14:anchorId="3A57F338" wp14:editId="5B1A6EEE">
            <wp:extent cx="1076325" cy="276225"/>
            <wp:effectExtent l="0" t="0" r="9525" b="9525"/>
            <wp:docPr id="502923318" name="Picture 50292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076325" cy="276225"/>
                    </a:xfrm>
                    <a:prstGeom prst="rect">
                      <a:avLst/>
                    </a:prstGeom>
                    <a:noFill/>
                    <a:ln>
                      <a:noFill/>
                    </a:ln>
                  </pic:spPr>
                </pic:pic>
              </a:graphicData>
            </a:graphic>
          </wp:inline>
        </w:drawing>
      </w:r>
      <w:r w:rsidRPr="005167AE">
        <w:rPr>
          <w:position w:val="-16"/>
        </w:rPr>
        <w:t xml:space="preserve"> </w:t>
      </w:r>
      <w:r w:rsidRPr="005167AE">
        <w:t xml:space="preserve">and a noise vector </w:t>
      </w:r>
      <w:r w:rsidRPr="005167AE">
        <w:rPr>
          <w:noProof/>
          <w:position w:val="-16"/>
        </w:rPr>
        <w:drawing>
          <wp:inline distT="0" distB="0" distL="0" distR="0" wp14:anchorId="201E7428" wp14:editId="4B5AF840">
            <wp:extent cx="962025" cy="276225"/>
            <wp:effectExtent l="0" t="0" r="9525" b="9525"/>
            <wp:docPr id="944404629" name="Picture 94440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962025" cy="276225"/>
                    </a:xfrm>
                    <a:prstGeom prst="rect">
                      <a:avLst/>
                    </a:prstGeom>
                    <a:noFill/>
                    <a:ln>
                      <a:noFill/>
                    </a:ln>
                  </pic:spPr>
                </pic:pic>
              </a:graphicData>
            </a:graphic>
          </wp:inline>
        </w:drawing>
      </w:r>
      <w:r w:rsidRPr="005167AE">
        <w:t>, which are related by the signal model</w:t>
      </w:r>
    </w:p>
    <w:p w:rsidR="00F26F63" w:rsidRPr="005167AE" w:rsidRDefault="00F26F63" w:rsidP="00327824"/>
    <w:p w:rsidR="00F26F63" w:rsidRPr="005167AE" w:rsidRDefault="00F26F63" w:rsidP="00327824">
      <w:r w:rsidRPr="005167AE">
        <w:tab/>
      </w:r>
      <w:r w:rsidRPr="005167AE">
        <w:rPr>
          <w:noProof/>
          <w:position w:val="-4"/>
        </w:rPr>
        <w:drawing>
          <wp:inline distT="0" distB="0" distL="0" distR="0" wp14:anchorId="7BF2814B" wp14:editId="2157167B">
            <wp:extent cx="676275" cy="152400"/>
            <wp:effectExtent l="0" t="0" r="9525" b="0"/>
            <wp:docPr id="1112128942" name="Picture 111212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676275" cy="152400"/>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31</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This is the most general signal model possible where the only restrictions are the vectors are Gaussian.  For the hypotheses</w:t>
      </w:r>
    </w:p>
    <w:p w:rsidR="00F26F63" w:rsidRPr="005167AE" w:rsidRDefault="00F26F63" w:rsidP="00327824"/>
    <w:p w:rsidR="00F26F63" w:rsidRPr="005167AE" w:rsidRDefault="00F26F63" w:rsidP="00327824">
      <w:r w:rsidRPr="005167AE">
        <w:tab/>
      </w:r>
      <w:r w:rsidRPr="005167AE">
        <w:rPr>
          <w:noProof/>
          <w:position w:val="-32"/>
        </w:rPr>
        <w:drawing>
          <wp:inline distT="0" distB="0" distL="0" distR="0" wp14:anchorId="2506264E" wp14:editId="77F84BF5">
            <wp:extent cx="923925" cy="495300"/>
            <wp:effectExtent l="0" t="0" r="0" b="0"/>
            <wp:docPr id="2015490191" name="Picture 201549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923925" cy="495300"/>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32</w:instrText>
      </w:r>
      <w:r>
        <w:rPr>
          <w:noProof/>
        </w:rPr>
        <w:fldChar w:fldCharType="end"/>
      </w:r>
      <w:r w:rsidRPr="005167AE">
        <w:instrText>)</w:instrText>
      </w:r>
      <w:r w:rsidRPr="005167AE">
        <w:fldChar w:fldCharType="end"/>
      </w:r>
    </w:p>
    <w:p w:rsidR="00F26F63" w:rsidRPr="005167AE" w:rsidRDefault="00F26F63" w:rsidP="00327824">
      <w:r w:rsidRPr="005167AE">
        <w:t xml:space="preserve">the LRT is </w:t>
      </w:r>
    </w:p>
    <w:p w:rsidR="00F26F63" w:rsidRPr="005167AE" w:rsidRDefault="00F26F63" w:rsidP="00327824"/>
    <w:p w:rsidR="00F26F63" w:rsidRPr="005167AE" w:rsidRDefault="00F26F63" w:rsidP="00327824">
      <w:r w:rsidRPr="005167AE">
        <w:tab/>
      </w:r>
      <w:r w:rsidRPr="005167AE">
        <w:rPr>
          <w:noProof/>
          <w:position w:val="-36"/>
        </w:rPr>
        <w:drawing>
          <wp:inline distT="0" distB="0" distL="0" distR="0" wp14:anchorId="0B86FD1A" wp14:editId="54A8951A">
            <wp:extent cx="1000125" cy="533400"/>
            <wp:effectExtent l="0" t="0" r="9525" b="0"/>
            <wp:docPr id="1256237558" name="Picture 1256237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000125" cy="533400"/>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33</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from which H1 is declared if it exceeds a threshold </w:t>
      </w:r>
      <w:r w:rsidRPr="005167AE">
        <w:rPr>
          <w:noProof/>
          <w:position w:val="-4"/>
        </w:rPr>
        <w:drawing>
          <wp:inline distT="0" distB="0" distL="0" distR="0" wp14:anchorId="626CEB4C" wp14:editId="078BAF2F">
            <wp:extent cx="152400" cy="161925"/>
            <wp:effectExtent l="0" t="0" r="0" b="9525"/>
            <wp:docPr id="894519232" name="Picture 89451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5167AE">
        <w:t>.  Under H1 and H0 we have the densities</w:t>
      </w:r>
    </w:p>
    <w:p w:rsidR="00F26F63" w:rsidRPr="005167AE" w:rsidRDefault="00F26F63" w:rsidP="00327824"/>
    <w:p w:rsidR="00F26F63" w:rsidRPr="005167AE" w:rsidRDefault="00F26F63" w:rsidP="00327824">
      <w:r w:rsidRPr="005167AE">
        <w:tab/>
      </w:r>
      <w:r w:rsidRPr="005167AE">
        <w:rPr>
          <w:noProof/>
          <w:position w:val="-34"/>
        </w:rPr>
        <w:drawing>
          <wp:inline distT="0" distB="0" distL="0" distR="0" wp14:anchorId="14CC591F" wp14:editId="7E83B2D4">
            <wp:extent cx="3743325" cy="485775"/>
            <wp:effectExtent l="0" t="0" r="9525" b="9525"/>
            <wp:docPr id="1227602923" name="Picture 122760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743325" cy="48577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34</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ab/>
      </w:r>
      <w:r w:rsidRPr="005167AE">
        <w:rPr>
          <w:noProof/>
          <w:position w:val="-34"/>
        </w:rPr>
        <w:drawing>
          <wp:inline distT="0" distB="0" distL="0" distR="0" wp14:anchorId="1D70748A" wp14:editId="7E339FD4">
            <wp:extent cx="2019300" cy="485775"/>
            <wp:effectExtent l="0" t="0" r="0" b="9525"/>
            <wp:docPr id="1490194853" name="Picture 149019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2019300" cy="485775"/>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35</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After absorbing terms into the threshold which do not depend on the data X, the likelihood ratio becomes</w:t>
      </w:r>
    </w:p>
    <w:p w:rsidR="00F26F63" w:rsidRPr="005167AE" w:rsidRDefault="00F26F63" w:rsidP="00327824"/>
    <w:p w:rsidR="00F26F63" w:rsidRPr="005167AE" w:rsidRDefault="00F26F63" w:rsidP="00327824">
      <w:r w:rsidRPr="005167AE">
        <w:tab/>
      </w:r>
      <w:bookmarkStart w:id="48" w:name="OLE_LINK56"/>
      <w:bookmarkStart w:id="49" w:name="OLE_LINK57"/>
      <w:r w:rsidRPr="005167AE">
        <w:rPr>
          <w:noProof/>
          <w:position w:val="-20"/>
        </w:rPr>
      </w:r>
      <w:r w:rsidR="00F26F63" w:rsidRPr="005167AE">
        <w:rPr>
          <w:noProof/>
          <w:position w:val="-20"/>
        </w:rPr>
        <w:object w:dxaOrig="5400" w:dyaOrig="520" w14:anchorId="1D879615">
          <v:shape id="_x0000_i1040" type="#_x0000_t75" alt="" style="width:275pt;height:26pt;mso-width-percent:0;mso-height-percent:0;mso-width-percent:0;mso-height-percent:0" o:ole="">
            <v:imagedata r:id="rId126" o:title=""/>
          </v:shape>
          <o:OLEObject Type="Embed" ProgID="Equation.DSMT4" ShapeID="_x0000_i1040" DrawAspect="Content" ObjectID="_1840551447" r:id="rId127"/>
        </w:object>
      </w:r>
      <w:bookmarkEnd w:id="48"/>
      <w:bookmarkEnd w:id="49"/>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36</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which can be seen as composed of both a quadratic and a correlation (linear) term.  Many special cases of this formula are important and will be discussed in the sequel.  Indeed () can be construed as the most general Gaussian detector from which all signal models are a special case.</w:t>
      </w:r>
      <w:r w:rsidRPr="005167AE">
        <w:tab/>
      </w:r>
    </w:p>
    <w:p w:rsidR="00F26F63" w:rsidRPr="005167AE" w:rsidRDefault="00F26F63" w:rsidP="00327824"/>
    <w:p w:rsidR="00F26F63" w:rsidRPr="005167AE" w:rsidRDefault="00F26F63" w:rsidP="00327824">
      <w:r w:rsidRPr="005167AE">
        <w:t xml:space="preserve">By employing the spectral decomposition of the signal covariance matrix (here </w:t>
      </w:r>
      <w:r w:rsidRPr="005167AE">
        <w:rPr>
          <w:noProof/>
          <w:position w:val="-12"/>
        </w:rPr>
      </w:r>
      <w:r w:rsidR="00F26F63" w:rsidRPr="005167AE">
        <w:rPr>
          <w:noProof/>
          <w:position w:val="-12"/>
        </w:rPr>
        <w:object w:dxaOrig="700" w:dyaOrig="360" w14:anchorId="7F7A5E9D">
          <v:shape id="_x0000_i1041" type="#_x0000_t75" alt="" style="width:39pt;height:20pt;mso-width-percent:0;mso-height-percent:0;mso-width-percent:0;mso-height-percent:0" o:ole="">
            <v:imagedata r:id="rId128" o:title=""/>
          </v:shape>
          <o:OLEObject Type="Embed" ProgID="Equation.DSMT4" ShapeID="_x0000_i1041" DrawAspect="Content" ObjectID="_1840551448" r:id="rId129"/>
        </w:object>
      </w:r>
      <w:r w:rsidRPr="005167AE">
        <w:t>),</w:t>
      </w:r>
      <w:r w:rsidRPr="005167AE">
        <w:rPr>
          <w:noProof/>
          <w:position w:val="-12"/>
        </w:rPr>
      </w:r>
      <w:r w:rsidR="00F26F63" w:rsidRPr="005167AE">
        <w:rPr>
          <w:noProof/>
          <w:position w:val="-12"/>
        </w:rPr>
        <w:object w:dxaOrig="1240" w:dyaOrig="380" w14:anchorId="7104AFC1">
          <v:shape id="_x0000_i1042" type="#_x0000_t75" alt="" style="width:65pt;height:20pt;mso-width-percent:0;mso-height-percent:0;mso-width-percent:0;mso-height-percent:0" o:ole="">
            <v:imagedata r:id="rId130" o:title=""/>
          </v:shape>
          <o:OLEObject Type="Embed" ProgID="Equation.DSMT4" ShapeID="_x0000_i1042" DrawAspect="Content" ObjectID="_1840551449" r:id="rId131"/>
        </w:object>
      </w:r>
      <w:r w:rsidRPr="005167AE">
        <w:t>, we may write the optimum detector as</w:t>
      </w:r>
    </w:p>
    <w:p w:rsidR="00F26F63" w:rsidRPr="005167AE" w:rsidRDefault="00F26F63" w:rsidP="00327824"/>
    <w:p w:rsidR="00F26F63" w:rsidRPr="005167AE" w:rsidRDefault="00F26F63" w:rsidP="00327824">
      <w:r w:rsidRPr="005167AE">
        <w:tab/>
      </w:r>
      <w:r w:rsidRPr="005167AE">
        <w:rPr>
          <w:noProof/>
          <w:position w:val="-78"/>
        </w:rPr>
      </w:r>
      <w:r w:rsidR="00F26F63" w:rsidRPr="005167AE">
        <w:rPr>
          <w:noProof/>
          <w:position w:val="-78"/>
        </w:rPr>
        <w:object w:dxaOrig="3460" w:dyaOrig="1680" w14:anchorId="721A1C2D">
          <v:shape id="_x0000_i1043" type="#_x0000_t75" alt="" style="width:170pt;height:85pt;mso-width-percent:0;mso-height-percent:0;mso-width-percent:0;mso-height-percent:0" o:ole="">
            <v:imagedata r:id="rId132" o:title=""/>
          </v:shape>
          <o:OLEObject Type="Embed" ProgID="Equation.DSMT4" ShapeID="_x0000_i1043" DrawAspect="Content" ObjectID="_1840551450" r:id="rId133"/>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bookmarkStart w:id="50" w:name="ZEqnNum803149"/>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37</w:instrText>
      </w:r>
      <w:r>
        <w:rPr>
          <w:noProof/>
        </w:rPr>
        <w:fldChar w:fldCharType="end"/>
      </w:r>
      <w:r w:rsidRPr="005167AE">
        <w:instrText>)</w:instrText>
      </w:r>
      <w:bookmarkEnd w:id="50"/>
      <w:r w:rsidRPr="005167AE">
        <w:fldChar w:fldCharType="end"/>
      </w:r>
    </w:p>
    <w:p w:rsidR="00F26F63" w:rsidRPr="005167AE" w:rsidRDefault="00F26F63" w:rsidP="00327824"/>
    <w:p w:rsidR="00F26F63" w:rsidRPr="005167AE" w:rsidRDefault="00F26F63" w:rsidP="00327824">
      <w:r w:rsidRPr="005167AE">
        <w:t xml:space="preserve">where </w:t>
      </w:r>
      <w:r w:rsidRPr="005167AE">
        <w:rPr>
          <w:noProof/>
          <w:position w:val="-10"/>
        </w:rPr>
      </w:r>
      <w:r w:rsidR="00F26F63" w:rsidRPr="005167AE">
        <w:rPr>
          <w:noProof/>
          <w:position w:val="-10"/>
        </w:rPr>
        <w:object w:dxaOrig="820" w:dyaOrig="360" w14:anchorId="2071979D">
          <v:shape id="_x0000_i1044" type="#_x0000_t75" alt="" style="width:46pt;height:20pt;mso-width-percent:0;mso-height-percent:0;mso-width-percent:0;mso-height-percent:0" o:ole="">
            <v:imagedata r:id="rId134" o:title=""/>
          </v:shape>
          <o:OLEObject Type="Embed" ProgID="Equation.DSMT4" ShapeID="_x0000_i1044" DrawAspect="Content" ObjectID="_1840551451" r:id="rId135"/>
        </w:object>
      </w:r>
      <w:r w:rsidRPr="005167AE">
        <w:t xml:space="preserve">represents an orthogonal signal coordinate system, where the unitary transformation leaves the variance unchanged but now </w:t>
      </w:r>
    </w:p>
    <w:p w:rsidR="00F26F63" w:rsidRPr="005167AE" w:rsidRDefault="00F26F63" w:rsidP="00327824"/>
    <w:p w:rsidR="00F26F63" w:rsidRPr="005167AE" w:rsidRDefault="00F26F63" w:rsidP="00327824">
      <w:pPr>
        <w:jc w:val="center"/>
      </w:pPr>
      <w:r w:rsidRPr="005167AE">
        <w:rPr>
          <w:noProof/>
          <w:position w:val="-98"/>
        </w:rPr>
      </w:r>
      <w:r w:rsidR="00F26F63" w:rsidRPr="005167AE">
        <w:rPr>
          <w:noProof/>
          <w:position w:val="-98"/>
        </w:rPr>
        <w:object w:dxaOrig="2340" w:dyaOrig="1780" w14:anchorId="57FA43F7">
          <v:shape id="_x0000_i1045" type="#_x0000_t75" alt="" style="width:118pt;height:85pt;mso-width-percent:0;mso-height-percent:0;mso-width-percent:0;mso-height-percent:0" o:ole="">
            <v:imagedata r:id="rId136" o:title=""/>
          </v:shape>
          <o:OLEObject Type="Embed" ProgID="Equation.DSMT4" ShapeID="_x0000_i1045" DrawAspect="Content" ObjectID="_1840551452" r:id="rId137"/>
        </w:object>
      </w:r>
    </w:p>
    <w:p w:rsidR="00F26F63" w:rsidRPr="005167AE" w:rsidRDefault="00F26F63" w:rsidP="00327824"/>
    <w:p w:rsidR="00F26F63" w:rsidRPr="005167AE" w:rsidRDefault="00F26F63" w:rsidP="00327824">
      <w:r w:rsidRPr="005167AE">
        <w:rPr>
          <w:noProof/>
          <w:position w:val="-16"/>
        </w:rPr>
      </w:r>
      <w:r w:rsidR="00F26F63" w:rsidRPr="005167AE">
        <w:rPr>
          <w:noProof/>
          <w:position w:val="-16"/>
        </w:rPr>
        <w:object w:dxaOrig="4160" w:dyaOrig="440" w14:anchorId="399E78B5">
          <v:shape id="_x0000_i1046" type="#_x0000_t75" alt="" style="width:209pt;height:20pt;mso-width-percent:0;mso-height-percent:0;mso-width-percent:0;mso-height-percent:0" o:ole="">
            <v:imagedata r:id="rId138" o:title=""/>
          </v:shape>
          <o:OLEObject Type="Embed" ProgID="Equation.DSMT4" ShapeID="_x0000_i1046" DrawAspect="Content" ObjectID="_1840551453" r:id="rId139"/>
        </w:object>
      </w:r>
      <w:r w:rsidRPr="005167AE">
        <w:t xml:space="preserve">.  The matrix in the quadratic form </w:t>
      </w:r>
      <w:r w:rsidRPr="005167AE">
        <w:fldChar w:fldCharType="begin"/>
      </w:r>
      <w:r w:rsidRPr="005167AE">
        <w:instrText xml:space="preserve"> GOTOBUTTON ZEqnNum803149  \* MERGEFORMAT </w:instrText>
      </w:r>
      <w:fldSimple w:instr=" REF ZEqnNum803149 \! \* MERGEFORMAT ">
        <w:r w:rsidRPr="005167AE">
          <w:instrText>(</w:instrText>
        </w:r>
        <w:r>
          <w:instrText>14</w:instrText>
        </w:r>
        <w:r w:rsidRPr="005167AE">
          <w:instrText>.</w:instrText>
        </w:r>
        <w:r>
          <w:instrText>37</w:instrText>
        </w:r>
        <w:r w:rsidRPr="005167AE">
          <w:instrText>)</w:instrText>
        </w:r>
      </w:fldSimple>
      <w:r w:rsidRPr="005167AE">
        <w:fldChar w:fldCharType="end"/>
      </w:r>
      <w:r w:rsidRPr="005167AE">
        <w:t xml:space="preserve"> is a diagonal matrix, therefore in order to determine the pdf of the detector we must evaluate expressions of the form</w:t>
      </w:r>
    </w:p>
    <w:p w:rsidR="00F26F63" w:rsidRPr="005167AE" w:rsidRDefault="00F26F63" w:rsidP="00327824"/>
    <w:p w:rsidR="00F26F63" w:rsidRPr="005167AE" w:rsidRDefault="00F26F63" w:rsidP="00327824">
      <w:r w:rsidRPr="005167AE">
        <w:tab/>
      </w:r>
      <w:r w:rsidRPr="005167AE">
        <w:rPr>
          <w:noProof/>
          <w:position w:val="-28"/>
        </w:rPr>
      </w:r>
      <w:r w:rsidR="00F26F63" w:rsidRPr="005167AE">
        <w:rPr>
          <w:noProof/>
          <w:position w:val="-28"/>
        </w:rPr>
        <w:object w:dxaOrig="1219" w:dyaOrig="680" w14:anchorId="2C05017F">
          <v:shape id="_x0000_i1047" type="#_x0000_t75" alt="" style="width:59pt;height:39pt;mso-width-percent:0;mso-height-percent:0;mso-width-percent:0;mso-height-percent:0" o:ole="">
            <v:imagedata r:id="rId140" o:title=""/>
          </v:shape>
          <o:OLEObject Type="Embed" ProgID="Equation.DSMT4" ShapeID="_x0000_i1047" DrawAspect="Content" ObjectID="_1840551454" r:id="rId141"/>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bookmarkStart w:id="51" w:name="ZEqnNum220373"/>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38</w:instrText>
      </w:r>
      <w:r>
        <w:rPr>
          <w:noProof/>
        </w:rPr>
        <w:fldChar w:fldCharType="end"/>
      </w:r>
      <w:r w:rsidRPr="005167AE">
        <w:instrText>)</w:instrText>
      </w:r>
      <w:bookmarkEnd w:id="51"/>
      <w:r w:rsidRPr="005167AE">
        <w:fldChar w:fldCharType="end"/>
      </w:r>
    </w:p>
    <w:p w:rsidR="00F26F63" w:rsidRPr="005167AE" w:rsidRDefault="00F26F63" w:rsidP="00327824"/>
    <w:p w:rsidR="00F26F63" w:rsidRPr="005167AE" w:rsidRDefault="00F26F63" w:rsidP="00327824">
      <w:r w:rsidRPr="005167AE">
        <w:t xml:space="preserve">where </w:t>
      </w:r>
      <w:r w:rsidRPr="005167AE">
        <w:rPr>
          <w:noProof/>
          <w:position w:val="-12"/>
        </w:rPr>
      </w:r>
      <w:r w:rsidR="00F26F63" w:rsidRPr="005167AE">
        <w:rPr>
          <w:noProof/>
          <w:position w:val="-12"/>
        </w:rPr>
        <w:object w:dxaOrig="279" w:dyaOrig="360" w14:anchorId="2E067A77">
          <v:shape id="_x0000_i1048" type="#_x0000_t75" alt="" style="width:13pt;height:20pt;mso-width-percent:0;mso-height-percent:0;mso-width-percent:0;mso-height-percent:0" o:ole="">
            <v:imagedata r:id="rId142" o:title=""/>
          </v:shape>
          <o:OLEObject Type="Embed" ProgID="Equation.DSMT4" ShapeID="_x0000_i1048" DrawAspect="Content" ObjectID="_1840551455" r:id="rId143"/>
        </w:object>
      </w:r>
      <w:r w:rsidRPr="005167AE">
        <w:t xml:space="preserve"> are known constants and </w:t>
      </w:r>
      <w:r w:rsidRPr="005167AE">
        <w:rPr>
          <w:noProof/>
          <w:position w:val="-14"/>
        </w:rPr>
      </w:r>
      <w:r w:rsidR="00F26F63" w:rsidRPr="005167AE">
        <w:rPr>
          <w:noProof/>
          <w:position w:val="-14"/>
        </w:rPr>
        <w:object w:dxaOrig="1900" w:dyaOrig="440" w14:anchorId="7188418A">
          <v:shape id="_x0000_i1049" type="#_x0000_t75" alt="" style="width:92pt;height:20pt;mso-width-percent:0;mso-height-percent:0;mso-width-percent:0;mso-height-percent:0" o:ole="">
            <v:imagedata r:id="rId144" o:title=""/>
          </v:shape>
          <o:OLEObject Type="Embed" ProgID="Equation.DSMT4" ShapeID="_x0000_i1049" DrawAspect="Content" ObjectID="_1840551456" r:id="rId145"/>
        </w:object>
      </w:r>
      <w:r w:rsidRPr="005167AE">
        <w:t>are independent exponentially distributed with pdf</w:t>
      </w:r>
    </w:p>
    <w:p w:rsidR="00F26F63" w:rsidRPr="005167AE" w:rsidRDefault="00F26F63" w:rsidP="00327824"/>
    <w:p w:rsidR="00F26F63" w:rsidRPr="005167AE" w:rsidRDefault="00F26F63" w:rsidP="00327824">
      <w:r w:rsidRPr="005167AE">
        <w:tab/>
      </w:r>
      <w:r w:rsidRPr="005167AE">
        <w:rPr>
          <w:noProof/>
          <w:position w:val="-34"/>
        </w:rPr>
      </w:r>
      <w:r w:rsidR="00F26F63" w:rsidRPr="005167AE">
        <w:rPr>
          <w:noProof/>
          <w:position w:val="-34"/>
        </w:rPr>
        <w:object w:dxaOrig="1980" w:dyaOrig="720" w14:anchorId="303BFE56">
          <v:shape id="_x0000_i1050" type="#_x0000_t75" alt="" style="width:98pt;height:39pt;mso-width-percent:0;mso-height-percent:0;mso-width-percent:0;mso-height-percent:0" o:ole="">
            <v:imagedata r:id="rId146" o:title=""/>
          </v:shape>
          <o:OLEObject Type="Embed" ProgID="Equation.DSMT4" ShapeID="_x0000_i1050" DrawAspect="Content" ObjectID="_1840551457" r:id="rId147"/>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bookmarkStart w:id="52" w:name="ZEqnNum608948"/>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39</w:instrText>
      </w:r>
      <w:r>
        <w:rPr>
          <w:noProof/>
        </w:rPr>
        <w:fldChar w:fldCharType="end"/>
      </w:r>
      <w:r w:rsidRPr="005167AE">
        <w:instrText>)</w:instrText>
      </w:r>
      <w:bookmarkEnd w:id="52"/>
      <w:r w:rsidRPr="005167AE">
        <w:fldChar w:fldCharType="end"/>
      </w:r>
    </w:p>
    <w:p w:rsidR="00F26F63" w:rsidRPr="005167AE" w:rsidRDefault="00F26F63" w:rsidP="00327824"/>
    <w:p w:rsidR="00F26F63" w:rsidRPr="005167AE" w:rsidRDefault="00F26F63" w:rsidP="00327824">
      <w:r w:rsidRPr="005167AE">
        <w:t xml:space="preserve">The characteristic function of </w:t>
      </w:r>
      <w:r w:rsidRPr="005167AE">
        <w:fldChar w:fldCharType="begin"/>
      </w:r>
      <w:r w:rsidRPr="005167AE">
        <w:instrText xml:space="preserve"> GOTOBUTTON ZEqnNum220373  \* MERGEFORMAT </w:instrText>
      </w:r>
      <w:fldSimple w:instr=" REF ZEqnNum220373 \! \* MERGEFORMAT ">
        <w:r w:rsidRPr="005167AE">
          <w:instrText>(</w:instrText>
        </w:r>
        <w:r>
          <w:instrText>14</w:instrText>
        </w:r>
        <w:r w:rsidRPr="005167AE">
          <w:instrText>.</w:instrText>
        </w:r>
        <w:r>
          <w:instrText>38</w:instrText>
        </w:r>
        <w:r w:rsidRPr="005167AE">
          <w:instrText>)</w:instrText>
        </w:r>
      </w:fldSimple>
      <w:r w:rsidRPr="005167AE">
        <w:fldChar w:fldCharType="end"/>
      </w:r>
      <w:r w:rsidRPr="005167AE">
        <w:t xml:space="preserve"> is</w:t>
      </w:r>
    </w:p>
    <w:p w:rsidR="00F26F63" w:rsidRPr="005167AE" w:rsidRDefault="00F26F63" w:rsidP="00327824"/>
    <w:p w:rsidR="00F26F63" w:rsidRPr="005167AE" w:rsidRDefault="00F26F63" w:rsidP="00327824">
      <w:r w:rsidRPr="005167AE">
        <w:tab/>
      </w:r>
      <w:r w:rsidRPr="005167AE">
        <w:rPr>
          <w:noProof/>
          <w:position w:val="-112"/>
        </w:rPr>
      </w:r>
      <w:r w:rsidR="00F26F63" w:rsidRPr="005167AE">
        <w:rPr>
          <w:noProof/>
          <w:position w:val="-112"/>
        </w:rPr>
        <w:object w:dxaOrig="2220" w:dyaOrig="2120" w14:anchorId="6FBC3DF2">
          <v:shape id="_x0000_i1051" type="#_x0000_t75" alt="" style="width:111pt;height:111pt;mso-width-percent:0;mso-height-percent:0;mso-width-percent:0;mso-height-percent:0" o:ole="">
            <v:imagedata r:id="rId148" o:title=""/>
          </v:shape>
          <o:OLEObject Type="Embed" ProgID="Equation.DSMT4" ShapeID="_x0000_i1051" DrawAspect="Content" ObjectID="_1840551458" r:id="rId149"/>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bookmarkStart w:id="53" w:name="ZEqnNum693637"/>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40</w:instrText>
      </w:r>
      <w:r>
        <w:rPr>
          <w:noProof/>
        </w:rPr>
        <w:fldChar w:fldCharType="end"/>
      </w:r>
      <w:r w:rsidRPr="005167AE">
        <w:instrText>)</w:instrText>
      </w:r>
      <w:bookmarkEnd w:id="53"/>
      <w:r w:rsidRPr="005167AE">
        <w:fldChar w:fldCharType="end"/>
      </w:r>
    </w:p>
    <w:p w:rsidR="00F26F63" w:rsidRPr="005167AE" w:rsidRDefault="00F26F63" w:rsidP="00327824"/>
    <w:p w:rsidR="00F26F63" w:rsidRPr="005167AE" w:rsidRDefault="00F26F63" w:rsidP="00327824">
      <w:r w:rsidRPr="005167AE">
        <w:t>where the well known characteristic function of</w:t>
      </w:r>
      <w:r w:rsidRPr="005167AE">
        <w:rPr>
          <w:noProof/>
          <w:position w:val="-12"/>
        </w:rPr>
      </w:r>
      <w:r w:rsidR="00F26F63" w:rsidRPr="005167AE">
        <w:rPr>
          <w:noProof/>
          <w:position w:val="-12"/>
        </w:rPr>
        <w:object w:dxaOrig="300" w:dyaOrig="360" w14:anchorId="02CFCA7B">
          <v:shape id="_x0000_i1052" type="#_x0000_t75" alt="" style="width:13pt;height:20pt;mso-width-percent:0;mso-height-percent:0;mso-width-percent:0;mso-height-percent:0" o:ole="">
            <v:imagedata r:id="rId150" o:title=""/>
          </v:shape>
          <o:OLEObject Type="Embed" ProgID="Equation.DSMT4" ShapeID="_x0000_i1052" DrawAspect="Content" ObjectID="_1840551459" r:id="rId151"/>
        </w:object>
      </w:r>
      <w:r w:rsidRPr="005167AE">
        <w:t>is</w:t>
      </w:r>
    </w:p>
    <w:p w:rsidR="00F26F63" w:rsidRPr="005167AE" w:rsidRDefault="00F26F63" w:rsidP="00327824"/>
    <w:p w:rsidR="00F26F63" w:rsidRPr="005167AE" w:rsidRDefault="00F26F63" w:rsidP="00327824">
      <w:r w:rsidRPr="005167AE">
        <w:tab/>
      </w:r>
      <w:r w:rsidRPr="005167AE">
        <w:rPr>
          <w:noProof/>
          <w:position w:val="-36"/>
        </w:rPr>
      </w:r>
      <w:r w:rsidR="00F26F63" w:rsidRPr="005167AE">
        <w:rPr>
          <w:noProof/>
          <w:position w:val="-36"/>
        </w:rPr>
        <w:object w:dxaOrig="1920" w:dyaOrig="740" w14:anchorId="66379BC4">
          <v:shape id="_x0000_i1053" type="#_x0000_t75" alt="" style="width:92pt;height:39pt;mso-width-percent:0;mso-height-percent:0;mso-width-percent:0;mso-height-percent:0" o:ole="">
            <v:imagedata r:id="rId152" o:title=""/>
          </v:shape>
          <o:OLEObject Type="Embed" ProgID="Equation.DSMT4" ShapeID="_x0000_i1053" DrawAspect="Content" ObjectID="_1840551460" r:id="rId153"/>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bookmarkStart w:id="54" w:name="ZEqnNum624164"/>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41</w:instrText>
      </w:r>
      <w:r>
        <w:rPr>
          <w:noProof/>
        </w:rPr>
        <w:fldChar w:fldCharType="end"/>
      </w:r>
      <w:r w:rsidRPr="005167AE">
        <w:instrText>)</w:instrText>
      </w:r>
      <w:bookmarkEnd w:id="54"/>
      <w:r w:rsidRPr="005167AE">
        <w:fldChar w:fldCharType="end"/>
      </w:r>
    </w:p>
    <w:p w:rsidR="00F26F63" w:rsidRPr="005167AE" w:rsidRDefault="00F26F63" w:rsidP="00327824"/>
    <w:p w:rsidR="00F26F63" w:rsidRPr="005167AE" w:rsidRDefault="00F26F63" w:rsidP="00327824">
      <w:r w:rsidRPr="005167AE">
        <w:t xml:space="preserve">Substituting </w:t>
      </w:r>
      <w:r w:rsidRPr="005167AE">
        <w:fldChar w:fldCharType="begin"/>
      </w:r>
      <w:r w:rsidRPr="005167AE">
        <w:instrText xml:space="preserve"> GOTOBUTTON ZEqnNum624164  \* MERGEFORMAT </w:instrText>
      </w:r>
      <w:fldSimple w:instr=" REF ZEqnNum624164 \! \* MERGEFORMAT ">
        <w:r w:rsidRPr="005167AE">
          <w:instrText>(</w:instrText>
        </w:r>
        <w:r>
          <w:instrText>14</w:instrText>
        </w:r>
        <w:r w:rsidRPr="005167AE">
          <w:instrText>.</w:instrText>
        </w:r>
        <w:r>
          <w:instrText>41</w:instrText>
        </w:r>
        <w:r w:rsidRPr="005167AE">
          <w:instrText>)</w:instrText>
        </w:r>
      </w:fldSimple>
      <w:r w:rsidRPr="005167AE">
        <w:fldChar w:fldCharType="end"/>
      </w:r>
      <w:r w:rsidRPr="005167AE">
        <w:t xml:space="preserve"> into </w:t>
      </w:r>
      <w:r w:rsidRPr="005167AE">
        <w:fldChar w:fldCharType="begin"/>
      </w:r>
      <w:r w:rsidRPr="005167AE">
        <w:instrText xml:space="preserve"> GOTOBUTTON ZEqnNum693637  \* MERGEFORMAT </w:instrText>
      </w:r>
      <w:fldSimple w:instr=" REF ZEqnNum693637 \! \* MERGEFORMAT ">
        <w:r w:rsidRPr="005167AE">
          <w:instrText>(</w:instrText>
        </w:r>
        <w:r>
          <w:instrText>14</w:instrText>
        </w:r>
        <w:r w:rsidRPr="005167AE">
          <w:instrText>.</w:instrText>
        </w:r>
        <w:r>
          <w:instrText>40</w:instrText>
        </w:r>
        <w:r w:rsidRPr="005167AE">
          <w:instrText>)</w:instrText>
        </w:r>
      </w:fldSimple>
      <w:r w:rsidRPr="005167AE">
        <w:fldChar w:fldCharType="end"/>
      </w:r>
      <w:r w:rsidRPr="005167AE">
        <w:t xml:space="preserve"> yields </w:t>
      </w:r>
    </w:p>
    <w:p w:rsidR="00F26F63" w:rsidRPr="005167AE" w:rsidRDefault="00F26F63" w:rsidP="00327824"/>
    <w:p w:rsidR="00F26F63" w:rsidRPr="005167AE" w:rsidRDefault="00F26F63" w:rsidP="00327824">
      <w:r w:rsidRPr="005167AE">
        <w:tab/>
      </w:r>
      <w:r w:rsidRPr="005167AE">
        <w:rPr>
          <w:noProof/>
          <w:position w:val="-36"/>
        </w:rPr>
      </w:r>
      <w:r w:rsidR="00F26F63" w:rsidRPr="005167AE">
        <w:rPr>
          <w:noProof/>
          <w:position w:val="-36"/>
        </w:rPr>
        <w:object w:dxaOrig="2400" w:dyaOrig="760" w14:anchorId="36FAA5BB">
          <v:shape id="_x0000_i1054" type="#_x0000_t75" alt="" style="width:124pt;height:33pt;mso-width-percent:0;mso-height-percent:0;mso-width-percent:0;mso-height-percent:0" o:ole="">
            <v:imagedata r:id="rId154" o:title=""/>
          </v:shape>
          <o:OLEObject Type="Embed" ProgID="Equation.DSMT4" ShapeID="_x0000_i1054" DrawAspect="Content" ObjectID="_1840551461" r:id="rId155"/>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bookmarkStart w:id="55" w:name="ZEqnNum923544"/>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42</w:instrText>
      </w:r>
      <w:r>
        <w:rPr>
          <w:noProof/>
        </w:rPr>
        <w:fldChar w:fldCharType="end"/>
      </w:r>
      <w:r w:rsidRPr="005167AE">
        <w:instrText>)</w:instrText>
      </w:r>
      <w:bookmarkEnd w:id="55"/>
      <w:r w:rsidRPr="005167AE">
        <w:fldChar w:fldCharType="end"/>
      </w:r>
    </w:p>
    <w:p w:rsidR="00F26F63" w:rsidRPr="005167AE" w:rsidRDefault="00F26F63" w:rsidP="00327824"/>
    <w:p w:rsidR="00F26F63" w:rsidRPr="005167AE" w:rsidRDefault="00F26F63" w:rsidP="00327824">
      <w:r w:rsidRPr="005167AE">
        <w:t xml:space="preserve">Assuming no repeated eigenvalues leads to the partial fraction expansion of </w:t>
      </w:r>
      <w:r w:rsidRPr="005167AE">
        <w:fldChar w:fldCharType="begin"/>
      </w:r>
      <w:r w:rsidRPr="005167AE">
        <w:instrText xml:space="preserve"> GOTOBUTTON ZEqnNum923544  \* MERGEFORMAT </w:instrText>
      </w:r>
      <w:fldSimple w:instr=" REF ZEqnNum923544 \! \* MERGEFORMAT ">
        <w:r w:rsidRPr="005167AE">
          <w:instrText>(</w:instrText>
        </w:r>
        <w:r>
          <w:instrText>14</w:instrText>
        </w:r>
        <w:r w:rsidRPr="005167AE">
          <w:instrText>.</w:instrText>
        </w:r>
        <w:r>
          <w:instrText>42</w:instrText>
        </w:r>
        <w:r w:rsidRPr="005167AE">
          <w:instrText>)</w:instrText>
        </w:r>
      </w:fldSimple>
      <w:r w:rsidRPr="005167AE">
        <w:fldChar w:fldCharType="end"/>
      </w:r>
    </w:p>
    <w:p w:rsidR="00F26F63" w:rsidRPr="005167AE" w:rsidRDefault="00F26F63" w:rsidP="00327824"/>
    <w:p w:rsidR="00F26F63" w:rsidRPr="005167AE" w:rsidRDefault="00F26F63" w:rsidP="00327824"/>
    <w:p w:rsidR="00F26F63" w:rsidRPr="005167AE" w:rsidRDefault="00F26F63" w:rsidP="00327824">
      <w:r w:rsidRPr="005167AE">
        <w:tab/>
      </w:r>
      <w:r w:rsidRPr="005167AE">
        <w:rPr>
          <w:noProof/>
          <w:position w:val="-36"/>
        </w:rPr>
      </w:r>
      <w:r w:rsidR="00F26F63" w:rsidRPr="005167AE">
        <w:rPr>
          <w:noProof/>
          <w:position w:val="-36"/>
        </w:rPr>
        <w:object w:dxaOrig="2380" w:dyaOrig="760" w14:anchorId="5AF0D6A7">
          <v:shape id="_x0000_i1055" type="#_x0000_t75" alt="" style="width:124pt;height:33pt;mso-width-percent:0;mso-height-percent:0;mso-width-percent:0;mso-height-percent:0" o:ole="">
            <v:imagedata r:id="rId156" o:title=""/>
          </v:shape>
          <o:OLEObject Type="Embed" ProgID="Equation.DSMT4" ShapeID="_x0000_i1055" DrawAspect="Content" ObjectID="_1840551463" r:id="rId157"/>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43</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where </w:t>
      </w:r>
    </w:p>
    <w:p w:rsidR="00F26F63" w:rsidRPr="005167AE" w:rsidRDefault="00F26F63" w:rsidP="00327824"/>
    <w:p w:rsidR="00F26F63" w:rsidRPr="005167AE" w:rsidRDefault="00F26F63" w:rsidP="00327824">
      <w:r w:rsidRPr="005167AE">
        <w:tab/>
      </w:r>
      <w:r w:rsidRPr="005167AE">
        <w:rPr>
          <w:noProof/>
          <w:position w:val="-46"/>
        </w:rPr>
      </w:r>
      <w:r w:rsidR="00F26F63" w:rsidRPr="005167AE">
        <w:rPr>
          <w:noProof/>
          <w:position w:val="-46"/>
        </w:rPr>
        <w:object w:dxaOrig="2120" w:dyaOrig="920" w14:anchorId="79241145">
          <v:shape id="_x0000_i1056" type="#_x0000_t75" alt="" style="width:111pt;height:46pt;mso-width-percent:0;mso-height-percent:0;mso-width-percent:0;mso-height-percent:0" o:ole="">
            <v:imagedata r:id="rId158" o:title=""/>
          </v:shape>
          <o:OLEObject Type="Embed" ProgID="Equation.DSMT4" ShapeID="_x0000_i1056" DrawAspect="Content" ObjectID="_1840551464" r:id="rId159"/>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44</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Recalling that the pdf may be obtained from the inverse Fourier transform (with j=-j), we have</w:t>
      </w:r>
    </w:p>
    <w:p w:rsidR="00F26F63" w:rsidRPr="005167AE" w:rsidRDefault="00F26F63" w:rsidP="00327824"/>
    <w:p w:rsidR="00F26F63" w:rsidRPr="005167AE" w:rsidRDefault="00F26F63" w:rsidP="00327824">
      <w:r w:rsidRPr="005167AE">
        <w:tab/>
      </w:r>
      <w:r w:rsidRPr="005167AE">
        <w:rPr>
          <w:noProof/>
          <w:position w:val="-36"/>
        </w:rPr>
      </w:r>
      <w:r w:rsidR="00F26F63" w:rsidRPr="005167AE">
        <w:rPr>
          <w:noProof/>
          <w:position w:val="-36"/>
        </w:rPr>
        <w:object w:dxaOrig="3180" w:dyaOrig="780" w14:anchorId="56B058EF">
          <v:shape id="_x0000_i1057" type="#_x0000_t75" alt="" style="width:157pt;height:33pt;mso-width-percent:0;mso-height-percent:0;mso-width-percent:0;mso-height-percent:0" o:ole="">
            <v:imagedata r:id="rId160" o:title=""/>
          </v:shape>
          <o:OLEObject Type="Embed" ProgID="Equation.DSMT4" ShapeID="_x0000_i1057" DrawAspect="Content" ObjectID="_1840551465" r:id="rId161"/>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bookmarkStart w:id="56" w:name="ZEqnNum334404"/>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45</w:instrText>
      </w:r>
      <w:r>
        <w:rPr>
          <w:noProof/>
        </w:rPr>
        <w:fldChar w:fldCharType="end"/>
      </w:r>
      <w:r w:rsidRPr="005167AE">
        <w:instrText>)</w:instrText>
      </w:r>
      <w:bookmarkEnd w:id="56"/>
      <w:r w:rsidRPr="005167AE">
        <w:fldChar w:fldCharType="end"/>
      </w:r>
    </w:p>
    <w:p w:rsidR="00F26F63" w:rsidRPr="005167AE" w:rsidRDefault="00F26F63" w:rsidP="00327824"/>
    <w:p w:rsidR="00F26F63" w:rsidRPr="005167AE" w:rsidRDefault="00F26F63" w:rsidP="00327824">
      <w:r w:rsidRPr="005167AE">
        <w:t xml:space="preserve">Because the eigenvalues are all positive, the integral </w:t>
      </w:r>
      <w:r w:rsidRPr="005167AE">
        <w:fldChar w:fldCharType="begin"/>
      </w:r>
      <w:r w:rsidRPr="005167AE">
        <w:instrText xml:space="preserve"> GOTOBUTTON ZEqnNum334404  \* MERGEFORMAT </w:instrText>
      </w:r>
      <w:fldSimple w:instr=" REF ZEqnNum334404 \! \* MERGEFORMAT ">
        <w:r w:rsidRPr="005167AE">
          <w:instrText>(</w:instrText>
        </w:r>
        <w:r>
          <w:instrText>14</w:instrText>
        </w:r>
        <w:r w:rsidRPr="005167AE">
          <w:instrText>.</w:instrText>
        </w:r>
        <w:r>
          <w:instrText>45</w:instrText>
        </w:r>
        <w:r w:rsidRPr="005167AE">
          <w:instrText>)</w:instrText>
        </w:r>
      </w:fldSimple>
      <w:r w:rsidRPr="005167AE">
        <w:fldChar w:fldCharType="end"/>
      </w:r>
      <w:r w:rsidRPr="005167AE">
        <w:t xml:space="preserve"> may be accomplished by summing the residues resulting from the simple poles </w:t>
      </w:r>
      <w:r w:rsidRPr="005167AE">
        <w:rPr>
          <w:noProof/>
          <w:position w:val="-36"/>
        </w:rPr>
      </w:r>
      <w:r w:rsidR="00F26F63" w:rsidRPr="005167AE">
        <w:rPr>
          <w:noProof/>
          <w:position w:val="-36"/>
        </w:rPr>
        <w:object w:dxaOrig="1180" w:dyaOrig="740" w14:anchorId="1E3268CB">
          <v:shape id="_x0000_i1058" type="#_x0000_t75" alt="" style="width:59pt;height:39pt;mso-width-percent:0;mso-height-percent:0;mso-width-percent:0;mso-height-percent:0" o:ole="">
            <v:imagedata r:id="rId162" o:title=""/>
          </v:shape>
          <o:OLEObject Type="Embed" ProgID="Equation.DSMT4" ShapeID="_x0000_i1058" DrawAspect="Content" ObjectID="_1840551466" r:id="rId163"/>
        </w:object>
      </w:r>
      <w:r w:rsidRPr="005167AE">
        <w:t>occurring in the lower half of the complex plane, with the result</w:t>
      </w:r>
    </w:p>
    <w:p w:rsidR="00F26F63" w:rsidRPr="005167AE" w:rsidRDefault="00F26F63" w:rsidP="00327824"/>
    <w:p w:rsidR="00F26F63" w:rsidRPr="005167AE" w:rsidRDefault="00F26F63" w:rsidP="00327824">
      <w:r w:rsidRPr="005167AE">
        <w:tab/>
      </w:r>
      <w:r w:rsidRPr="005167AE">
        <w:rPr>
          <w:noProof/>
          <w:position w:val="-36"/>
        </w:rPr>
      </w:r>
      <w:r w:rsidR="00F26F63" w:rsidRPr="005167AE">
        <w:rPr>
          <w:noProof/>
          <w:position w:val="-36"/>
        </w:rPr>
        <w:object w:dxaOrig="2160" w:dyaOrig="859" w14:anchorId="693313A5">
          <v:shape id="_x0000_i1059" type="#_x0000_t75" alt="" style="width:111pt;height:46pt;mso-width-percent:0;mso-height-percent:0;mso-width-percent:0;mso-height-percent:0" o:ole="">
            <v:imagedata r:id="rId164" o:title=""/>
          </v:shape>
          <o:OLEObject Type="Embed" ProgID="Equation.DSMT4" ShapeID="_x0000_i1059" DrawAspect="Content" ObjectID="_1840551467" r:id="rId165"/>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46</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Under H1, the covariance matrix of </w:t>
      </w:r>
      <w:r w:rsidRPr="005167AE">
        <w:rPr>
          <w:noProof/>
          <w:position w:val="-4"/>
        </w:rPr>
      </w:r>
      <w:r w:rsidR="00F26F63" w:rsidRPr="005167AE">
        <w:rPr>
          <w:noProof/>
          <w:position w:val="-4"/>
        </w:rPr>
        <w:object w:dxaOrig="260" w:dyaOrig="300" w14:anchorId="0CA098D3">
          <v:shape id="_x0000_i1060" type="#_x0000_t75" alt="" style="width:13pt;height:13pt;mso-width-percent:0;mso-height-percent:0;mso-width-percent:0;mso-height-percent:0" o:ole="">
            <v:imagedata r:id="rId166" o:title=""/>
          </v:shape>
          <o:OLEObject Type="Embed" ProgID="Equation.DSMT4" ShapeID="_x0000_i1060" DrawAspect="Content" ObjectID="_1840551468" r:id="rId167"/>
        </w:object>
      </w:r>
      <w:r w:rsidRPr="005167AE">
        <w:t xml:space="preserve">is </w:t>
      </w:r>
      <w:r w:rsidRPr="005167AE">
        <w:rPr>
          <w:noProof/>
          <w:position w:val="-14"/>
        </w:rPr>
      </w:r>
      <w:r w:rsidR="00F26F63" w:rsidRPr="005167AE">
        <w:rPr>
          <w:noProof/>
          <w:position w:val="-14"/>
        </w:rPr>
        <w:object w:dxaOrig="1240" w:dyaOrig="380" w14:anchorId="70286B59">
          <v:shape id="_x0000_i1061" type="#_x0000_t75" alt="" style="width:65pt;height:20pt;mso-width-percent:0;mso-height-percent:0;mso-width-percent:0;mso-height-percent:0" o:ole="">
            <v:imagedata r:id="rId168" o:title=""/>
          </v:shape>
          <o:OLEObject Type="Embed" ProgID="Equation.DSMT4" ShapeID="_x0000_i1061" DrawAspect="Content" ObjectID="_1840551469" r:id="rId169"/>
        </w:object>
      </w:r>
      <w:r w:rsidRPr="005167AE">
        <w:t>, hence</w:t>
      </w:r>
    </w:p>
    <w:p w:rsidR="00F26F63" w:rsidRPr="005167AE" w:rsidRDefault="00F26F63" w:rsidP="00327824"/>
    <w:p w:rsidR="00F26F63" w:rsidRPr="005167AE" w:rsidRDefault="00F26F63" w:rsidP="00327824">
      <w:r w:rsidRPr="005167AE">
        <w:tab/>
      </w:r>
      <w:r w:rsidRPr="005167AE">
        <w:rPr>
          <w:noProof/>
          <w:position w:val="-16"/>
        </w:rPr>
      </w:r>
      <w:r w:rsidR="00F26F63" w:rsidRPr="005167AE">
        <w:rPr>
          <w:noProof/>
          <w:position w:val="-16"/>
        </w:rPr>
        <w:object w:dxaOrig="1080" w:dyaOrig="420" w14:anchorId="168DED67">
          <v:shape id="_x0000_i1062" type="#_x0000_t75" alt="" style="width:59pt;height:20pt;mso-width-percent:0;mso-height-percent:0;mso-width-percent:0;mso-height-percent:0" o:ole="">
            <v:imagedata r:id="rId170" o:title=""/>
          </v:shape>
          <o:OLEObject Type="Embed" ProgID="Equation.DSMT4" ShapeID="_x0000_i1062" DrawAspect="Content" ObjectID="_1840551470" r:id="rId171"/>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bookmarkStart w:id="57" w:name="ZEqnNum330215"/>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47</w:instrText>
      </w:r>
      <w:r>
        <w:rPr>
          <w:noProof/>
        </w:rPr>
        <w:fldChar w:fldCharType="end"/>
      </w:r>
      <w:r w:rsidRPr="005167AE">
        <w:instrText>)</w:instrText>
      </w:r>
      <w:bookmarkEnd w:id="57"/>
      <w:r w:rsidRPr="005167AE">
        <w:fldChar w:fldCharType="end"/>
      </w:r>
    </w:p>
    <w:p w:rsidR="00F26F63" w:rsidRPr="005167AE" w:rsidRDefault="00F26F63" w:rsidP="00327824"/>
    <w:p w:rsidR="00F26F63" w:rsidRPr="005167AE" w:rsidRDefault="00F26F63" w:rsidP="00327824">
      <w:r w:rsidRPr="005167AE">
        <w:t>Therefore the pdf under H1 is</w:t>
      </w:r>
    </w:p>
    <w:p w:rsidR="00F26F63" w:rsidRPr="005167AE" w:rsidRDefault="00F26F63" w:rsidP="00327824"/>
    <w:p w:rsidR="00F26F63" w:rsidRPr="005167AE" w:rsidRDefault="00F26F63" w:rsidP="00327824">
      <w:r w:rsidRPr="005167AE">
        <w:tab/>
      </w:r>
      <w:r w:rsidRPr="005167AE">
        <w:rPr>
          <w:noProof/>
          <w:position w:val="-30"/>
        </w:rPr>
      </w:r>
      <w:r w:rsidR="00F26F63" w:rsidRPr="005167AE">
        <w:rPr>
          <w:noProof/>
          <w:position w:val="-30"/>
        </w:rPr>
        <w:object w:dxaOrig="2280" w:dyaOrig="720" w14:anchorId="7103FB8F">
          <v:shape id="_x0000_i1063" type="#_x0000_t75" alt="" style="width:118pt;height:39pt;mso-width-percent:0;mso-height-percent:0;mso-width-percent:0;mso-height-percent:0" o:ole="">
            <v:imagedata r:id="rId172" o:title=""/>
          </v:shape>
          <o:OLEObject Type="Embed" ProgID="Equation.DSMT4" ShapeID="_x0000_i1063" DrawAspect="Content" ObjectID="_1840551471" r:id="rId173"/>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48</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where </w:t>
      </w:r>
    </w:p>
    <w:p w:rsidR="00F26F63" w:rsidRPr="005167AE" w:rsidRDefault="00F26F63" w:rsidP="00327824"/>
    <w:p w:rsidR="00F26F63" w:rsidRPr="005167AE" w:rsidRDefault="00F26F63" w:rsidP="00327824">
      <w:r w:rsidRPr="005167AE">
        <w:tab/>
      </w:r>
      <w:r w:rsidRPr="005167AE">
        <w:rPr>
          <w:noProof/>
          <w:position w:val="-46"/>
        </w:rPr>
      </w:r>
      <w:r w:rsidR="00F26F63" w:rsidRPr="005167AE">
        <w:rPr>
          <w:noProof/>
          <w:position w:val="-46"/>
        </w:rPr>
        <w:object w:dxaOrig="1680" w:dyaOrig="859" w14:anchorId="0499CFDF">
          <v:shape id="_x0000_i1064" type="#_x0000_t75" alt="" style="width:85pt;height:46pt;mso-width-percent:0;mso-height-percent:0;mso-width-percent:0;mso-height-percent:0" o:ole="">
            <v:imagedata r:id="rId174" o:title=""/>
          </v:shape>
          <o:OLEObject Type="Embed" ProgID="Equation.DSMT4" ShapeID="_x0000_i1064" DrawAspect="Content" ObjectID="_1840551472" r:id="rId175"/>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49</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The probability of detection is then</w:t>
      </w:r>
    </w:p>
    <w:p w:rsidR="00F26F63" w:rsidRPr="005167AE" w:rsidRDefault="00F26F63" w:rsidP="00327824"/>
    <w:p w:rsidR="00F26F63" w:rsidRPr="005167AE" w:rsidRDefault="00F26F63" w:rsidP="00327824">
      <w:r w:rsidRPr="005167AE">
        <w:tab/>
      </w:r>
      <w:r w:rsidRPr="005167AE">
        <w:rPr>
          <w:noProof/>
          <w:position w:val="-66"/>
        </w:rPr>
      </w:r>
      <w:r w:rsidR="00F26F63" w:rsidRPr="005167AE">
        <w:rPr>
          <w:noProof/>
          <w:position w:val="-66"/>
        </w:rPr>
        <w:object w:dxaOrig="2160" w:dyaOrig="1440" w14:anchorId="6C24FA06">
          <v:shape id="_x0000_i1065" type="#_x0000_t75" alt="" style="width:111pt;height:1in;mso-width-percent:0;mso-height-percent:0;mso-width-percent:0;mso-height-percent:0" o:ole="">
            <v:imagedata r:id="rId176" o:title=""/>
          </v:shape>
          <o:OLEObject Type="Embed" ProgID="Equation.DSMT4" ShapeID="_x0000_i1065" DrawAspect="Content" ObjectID="_1840551473" r:id="rId177"/>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50</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Under H0, </w:t>
      </w:r>
      <w:r w:rsidRPr="005167AE">
        <w:rPr>
          <w:noProof/>
          <w:position w:val="-16"/>
        </w:rPr>
      </w:r>
      <w:r w:rsidR="00F26F63" w:rsidRPr="005167AE">
        <w:rPr>
          <w:noProof/>
          <w:position w:val="-16"/>
        </w:rPr>
        <w:object w:dxaOrig="680" w:dyaOrig="420" w14:anchorId="382618F6">
          <v:shape id="_x0000_i1066" type="#_x0000_t75" alt="" style="width:39pt;height:20pt;mso-width-percent:0;mso-height-percent:0;mso-width-percent:0;mso-height-percent:0" o:ole="">
            <v:imagedata r:id="rId178" o:title=""/>
          </v:shape>
          <o:OLEObject Type="Embed" ProgID="Equation.DSMT4" ShapeID="_x0000_i1066" DrawAspect="Content" ObjectID="_1840551474" r:id="rId179"/>
        </w:object>
      </w:r>
      <w:r w:rsidRPr="005167AE">
        <w:t>, hence the pdf is</w:t>
      </w:r>
    </w:p>
    <w:p w:rsidR="00F26F63" w:rsidRPr="005167AE" w:rsidRDefault="00F26F63" w:rsidP="00327824"/>
    <w:p w:rsidR="00F26F63" w:rsidRPr="005167AE" w:rsidRDefault="00F26F63" w:rsidP="00327824">
      <w:r w:rsidRPr="005167AE">
        <w:tab/>
      </w:r>
      <w:r w:rsidRPr="005167AE">
        <w:rPr>
          <w:noProof/>
          <w:position w:val="-30"/>
        </w:rPr>
      </w:r>
      <w:r w:rsidR="00F26F63" w:rsidRPr="005167AE">
        <w:rPr>
          <w:noProof/>
          <w:position w:val="-30"/>
        </w:rPr>
        <w:object w:dxaOrig="2340" w:dyaOrig="720" w14:anchorId="76F2A3D5">
          <v:shape id="_x0000_i1067" type="#_x0000_t75" alt="" style="width:118pt;height:39pt;mso-width-percent:0;mso-height-percent:0;mso-width-percent:0;mso-height-percent:0" o:ole="">
            <v:imagedata r:id="rId180" o:title=""/>
          </v:shape>
          <o:OLEObject Type="Embed" ProgID="Equation.DSMT4" ShapeID="_x0000_i1067" DrawAspect="Content" ObjectID="_1840551475" r:id="rId181"/>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51</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where</w:t>
      </w:r>
    </w:p>
    <w:p w:rsidR="00F26F63" w:rsidRPr="005167AE" w:rsidRDefault="00F26F63" w:rsidP="00327824"/>
    <w:p w:rsidR="00F26F63" w:rsidRPr="005167AE" w:rsidRDefault="00F26F63" w:rsidP="00327824">
      <w:r w:rsidRPr="005167AE">
        <w:tab/>
      </w:r>
      <w:r w:rsidRPr="005167AE">
        <w:rPr>
          <w:noProof/>
          <w:position w:val="-46"/>
        </w:rPr>
      </w:r>
      <w:r w:rsidR="00F26F63" w:rsidRPr="005167AE">
        <w:rPr>
          <w:noProof/>
          <w:position w:val="-46"/>
        </w:rPr>
        <w:object w:dxaOrig="1740" w:dyaOrig="859" w14:anchorId="49E497A7">
          <v:shape id="_x0000_i1068" type="#_x0000_t75" alt="" style="width:85pt;height:46pt;mso-width-percent:0;mso-height-percent:0;mso-width-percent:0;mso-height-percent:0" o:ole="">
            <v:imagedata r:id="rId182" o:title=""/>
          </v:shape>
          <o:OLEObject Type="Embed" ProgID="Equation.DSMT4" ShapeID="_x0000_i1068" DrawAspect="Content" ObjectID="_1840551476" r:id="rId183"/>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52</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The corresponding probability of false alarm is found to be</w:t>
      </w:r>
    </w:p>
    <w:p w:rsidR="00F26F63" w:rsidRPr="005167AE" w:rsidRDefault="00F26F63" w:rsidP="00327824"/>
    <w:p w:rsidR="00F26F63" w:rsidRPr="005167AE" w:rsidRDefault="00F26F63" w:rsidP="00327824">
      <w:r w:rsidRPr="005167AE">
        <w:tab/>
      </w:r>
      <w:r w:rsidRPr="005167AE">
        <w:rPr>
          <w:noProof/>
          <w:position w:val="-28"/>
        </w:rPr>
      </w:r>
      <w:r w:rsidR="00F26F63" w:rsidRPr="005167AE">
        <w:rPr>
          <w:noProof/>
          <w:position w:val="-28"/>
        </w:rPr>
        <w:object w:dxaOrig="1740" w:dyaOrig="680" w14:anchorId="095D0D4A">
          <v:shape id="_x0000_i1069" type="#_x0000_t75" alt="" style="width:85pt;height:39pt;mso-width-percent:0;mso-height-percent:0;mso-width-percent:0;mso-height-percent:0" o:ole="">
            <v:imagedata r:id="rId184" o:title=""/>
          </v:shape>
          <o:OLEObject Type="Embed" ProgID="Equation.DSMT4" ShapeID="_x0000_i1069" DrawAspect="Content" ObjectID="_1840551477" r:id="rId185"/>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bookmarkStart w:id="58" w:name="ZEqnNum446596"/>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53</w:instrText>
      </w:r>
      <w:r>
        <w:rPr>
          <w:noProof/>
        </w:rPr>
        <w:fldChar w:fldCharType="end"/>
      </w:r>
      <w:r w:rsidRPr="005167AE">
        <w:instrText>)</w:instrText>
      </w:r>
      <w:bookmarkEnd w:id="58"/>
      <w:r w:rsidRPr="005167AE">
        <w:fldChar w:fldCharType="end"/>
      </w:r>
    </w:p>
    <w:p w:rsidR="00F26F63" w:rsidRPr="005167AE" w:rsidRDefault="00F26F63" w:rsidP="00327824"/>
    <w:p w:rsidR="00F26F63" w:rsidRPr="005167AE" w:rsidRDefault="00F26F63" w:rsidP="00327824">
      <w:r w:rsidRPr="005167AE">
        <w:t xml:space="preserve">The threshold may be determined by solving </w:t>
      </w:r>
      <w:r w:rsidRPr="005167AE">
        <w:fldChar w:fldCharType="begin"/>
      </w:r>
      <w:r w:rsidRPr="005167AE">
        <w:instrText xml:space="preserve"> GOTOBUTTON ZEqnNum446596  \* MERGEFORMAT </w:instrText>
      </w:r>
      <w:fldSimple w:instr=" REF ZEqnNum446596 \! \* MERGEFORMAT ">
        <w:r w:rsidRPr="005167AE">
          <w:instrText>(</w:instrText>
        </w:r>
        <w:r>
          <w:instrText>14</w:instrText>
        </w:r>
        <w:r w:rsidRPr="005167AE">
          <w:instrText>.</w:instrText>
        </w:r>
        <w:r>
          <w:instrText>53</w:instrText>
        </w:r>
        <w:r w:rsidRPr="005167AE">
          <w:instrText>)</w:instrText>
        </w:r>
      </w:fldSimple>
      <w:r w:rsidRPr="005167AE">
        <w:fldChar w:fldCharType="end"/>
      </w:r>
      <w:r w:rsidRPr="005167AE">
        <w:t xml:space="preserve"> given a desired </w:t>
      </w:r>
      <w:r w:rsidRPr="005167AE">
        <w:rPr>
          <w:noProof/>
          <w:position w:val="-12"/>
        </w:rPr>
      </w:r>
      <w:r w:rsidR="00F26F63" w:rsidRPr="005167AE">
        <w:rPr>
          <w:noProof/>
          <w:position w:val="-12"/>
        </w:rPr>
        <w:object w:dxaOrig="300" w:dyaOrig="360" w14:anchorId="3985DC0D">
          <v:shape id="_x0000_i1070" type="#_x0000_t75" alt="" style="width:13pt;height:20pt;mso-width-percent:0;mso-height-percent:0;mso-width-percent:0;mso-height-percent:0" o:ole="">
            <v:imagedata r:id="rId186" o:title=""/>
          </v:shape>
          <o:OLEObject Type="Embed" ProgID="Equation.DSMT4" ShapeID="_x0000_i1070" DrawAspect="Content" ObjectID="_1840551478" r:id="rId187"/>
        </w:object>
      </w:r>
      <w:r w:rsidRPr="005167AE">
        <w:t xml:space="preserve">.   It is interesting to note that in this case </w:t>
      </w:r>
      <w:r w:rsidRPr="005167AE">
        <w:rPr>
          <w:noProof/>
          <w:position w:val="-4"/>
        </w:rPr>
      </w:r>
      <w:r w:rsidR="00F26F63" w:rsidRPr="005167AE">
        <w:rPr>
          <w:noProof/>
          <w:position w:val="-4"/>
        </w:rPr>
        <w:object w:dxaOrig="240" w:dyaOrig="260" w14:anchorId="44CE8CC9">
          <v:shape id="_x0000_i1071" type="#_x0000_t75" alt="" style="width:13pt;height:13pt;mso-width-percent:0;mso-height-percent:0;mso-width-percent:0;mso-height-percent:0" o:ole="">
            <v:imagedata r:id="rId188" o:title=""/>
          </v:shape>
          <o:OLEObject Type="Embed" ProgID="Equation.DSMT4" ShapeID="_x0000_i1071" DrawAspect="Content" ObjectID="_1840551479" r:id="rId189"/>
        </w:object>
      </w:r>
      <w:r w:rsidRPr="005167AE">
        <w:t>depends on the signal statistics which does not occur in standard hypothesis testing.  This is because there is essentially “noise” or distortion present in the “signal” through the random tap coefficients of each path.  The optimum detector will take into account the scaling contributed by these taps.</w:t>
      </w:r>
    </w:p>
    <w:p w:rsidR="00F26F63" w:rsidRPr="005167AE" w:rsidRDefault="00F26F63" w:rsidP="00327824"/>
    <w:p w:rsidR="00F26F63" w:rsidRPr="005167AE" w:rsidRDefault="00F26F63" w:rsidP="00327824"/>
    <w:p w:rsidR="00F26F63" w:rsidRPr="005167AE" w:rsidRDefault="00F26F63" w:rsidP="00327824">
      <w:r w:rsidRPr="005167AE">
        <w:t>Let us assume the signal vector is a zero mean process and simplify the first term in () using the matrix inversion lemma version two to yield</w:t>
      </w:r>
    </w:p>
    <w:p w:rsidR="00F26F63" w:rsidRPr="005167AE" w:rsidRDefault="00F26F63" w:rsidP="00327824">
      <w:r w:rsidRPr="005167AE">
        <w:tab/>
      </w:r>
      <w:r w:rsidRPr="005167AE">
        <w:tab/>
      </w:r>
    </w:p>
    <w:p w:rsidR="00F26F63" w:rsidRPr="005167AE" w:rsidRDefault="00F26F63" w:rsidP="00327824">
      <w:r w:rsidRPr="005167AE">
        <w:tab/>
      </w:r>
      <w:r w:rsidRPr="005167AE">
        <w:rPr>
          <w:noProof/>
          <w:position w:val="-14"/>
        </w:rPr>
      </w:r>
      <w:r w:rsidR="00F26F63" w:rsidRPr="005167AE">
        <w:rPr>
          <w:noProof/>
          <w:position w:val="-14"/>
        </w:rPr>
        <w:object w:dxaOrig="2740" w:dyaOrig="440" w14:anchorId="506A0161">
          <v:shape id="_x0000_i1072" type="#_x0000_t75" alt="" style="width:137pt;height:20pt;mso-width-percent:0;mso-height-percent:0;mso-width-percent:0;mso-height-percent:0" o:ole="">
            <v:imagedata r:id="rId190" o:title=""/>
          </v:shape>
          <o:OLEObject Type="Embed" ProgID="Equation.DSMT4" ShapeID="_x0000_i1072" DrawAspect="Content" ObjectID="_1840551480" r:id="rId191"/>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54</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which is known as a </w:t>
      </w:r>
      <w:r w:rsidRPr="005167AE">
        <w:rPr>
          <w:i/>
        </w:rPr>
        <w:t>quadratic detector</w:t>
      </w:r>
      <w:r w:rsidRPr="005167AE">
        <w:t xml:space="preserve">. The quadratic term is a correlation with a whitened version of the MMSE estimate of X based on Y.  Its performance can be evaluated based on the statistics of quadratic forms, i.e. the test statistic is </w:t>
      </w:r>
      <w:r w:rsidRPr="005167AE">
        <w:rPr>
          <w:noProof/>
          <w:position w:val="-4"/>
        </w:rPr>
      </w:r>
      <w:r w:rsidR="00F26F63" w:rsidRPr="005167AE">
        <w:rPr>
          <w:noProof/>
          <w:position w:val="-4"/>
        </w:rPr>
        <w:object w:dxaOrig="1100" w:dyaOrig="300" w14:anchorId="2C1C54E0">
          <v:shape id="_x0000_i1073" type="#_x0000_t75" alt="" style="width:59pt;height:13pt;mso-width-percent:0;mso-height-percent:0;mso-width-percent:0;mso-height-percent:0" o:ole="">
            <v:imagedata r:id="rId192" o:title=""/>
          </v:shape>
          <o:OLEObject Type="Embed" ProgID="Equation.DSMT4" ShapeID="_x0000_i1073" DrawAspect="Content" ObjectID="_1840551481" r:id="rId193"/>
        </w:object>
      </w:r>
      <w:r w:rsidRPr="005167AE">
        <w:t xml:space="preserve">and we must compute </w:t>
      </w:r>
      <w:r w:rsidRPr="005167AE">
        <w:rPr>
          <w:noProof/>
          <w:position w:val="-14"/>
        </w:rPr>
      </w:r>
      <w:r w:rsidR="00F26F63" w:rsidRPr="005167AE">
        <w:rPr>
          <w:noProof/>
          <w:position w:val="-14"/>
        </w:rPr>
        <w:object w:dxaOrig="720" w:dyaOrig="380" w14:anchorId="153B97FE">
          <v:shape id="_x0000_i1074" type="#_x0000_t75" alt="" style="width:39pt;height:20pt;mso-width-percent:0;mso-height-percent:0;mso-width-percent:0;mso-height-percent:0" o:ole="">
            <v:imagedata r:id="rId194" o:title=""/>
          </v:shape>
          <o:OLEObject Type="Embed" ProgID="Equation.DSMT4" ShapeID="_x0000_i1074" DrawAspect="Content" ObjectID="_1840551482" r:id="rId195"/>
        </w:object>
      </w:r>
      <w:r w:rsidRPr="005167AE">
        <w:t xml:space="preserve"> and</w:t>
      </w:r>
      <w:r w:rsidRPr="005167AE">
        <w:rPr>
          <w:noProof/>
          <w:position w:val="-14"/>
        </w:rPr>
      </w:r>
      <w:r w:rsidR="00F26F63" w:rsidRPr="005167AE">
        <w:rPr>
          <w:noProof/>
          <w:position w:val="-14"/>
        </w:rPr>
        <w:object w:dxaOrig="740" w:dyaOrig="380" w14:anchorId="5CEA2E37">
          <v:shape id="_x0000_i1075" type="#_x0000_t75" alt="" style="width:39pt;height:20pt;mso-width-percent:0;mso-height-percent:0;mso-width-percent:0;mso-height-percent:0" o:ole="">
            <v:imagedata r:id="rId196" o:title=""/>
          </v:shape>
          <o:OLEObject Type="Embed" ProgID="Equation.DSMT4" ShapeID="_x0000_i1075" DrawAspect="Content" ObjectID="_1840551483" r:id="rId197"/>
        </w:object>
      </w:r>
      <w:r w:rsidRPr="005167AE">
        <w:t xml:space="preserve">.  Many special cases are possible, for example a linear signal model </w:t>
      </w:r>
      <w:r w:rsidRPr="005167AE">
        <w:rPr>
          <w:noProof/>
          <w:position w:val="-6"/>
        </w:rPr>
      </w:r>
      <w:r w:rsidR="00F26F63" w:rsidRPr="005167AE">
        <w:rPr>
          <w:noProof/>
          <w:position w:val="-6"/>
        </w:rPr>
        <w:object w:dxaOrig="1160" w:dyaOrig="279" w14:anchorId="418EAF5C">
          <v:shape id="_x0000_i1076" type="#_x0000_t75" alt="" style="width:59pt;height:13pt;mso-width-percent:0;mso-height-percent:0;mso-width-percent:0;mso-height-percent:0" o:ole="">
            <v:imagedata r:id="rId198" o:title=""/>
          </v:shape>
          <o:OLEObject Type="Embed" ProgID="Equation.DSMT4" ShapeID="_x0000_i1076" DrawAspect="Content" ObjectID="_1840551484" r:id="rId199"/>
        </w:object>
      </w:r>
    </w:p>
    <w:p w:rsidR="00F26F63" w:rsidRPr="005167AE" w:rsidRDefault="00F26F63" w:rsidP="00327824"/>
    <w:p w:rsidR="00F26F63" w:rsidRPr="005167AE" w:rsidRDefault="00F26F63" w:rsidP="00327824">
      <w:r w:rsidRPr="005167AE">
        <w:t xml:space="preserve">In some applications such as sonar, the signal power in X is much smaller than the noise power, i.e. the the SNR is low.  This can be stated mathematically as the maximum eigenvalue of the signal covariance matrix is much less than the max eigenvalue of the noise covariance matrix.  We will use the property of norms </w:t>
      </w:r>
      <w:r w:rsidRPr="005167AE">
        <w:rPr>
          <w:noProof/>
          <w:position w:val="-14"/>
        </w:rPr>
      </w:r>
      <w:r w:rsidR="00F26F63" w:rsidRPr="005167AE">
        <w:rPr>
          <w:noProof/>
          <w:position w:val="-14"/>
        </w:rPr>
        <w:object w:dxaOrig="1400" w:dyaOrig="400" w14:anchorId="49EB519B">
          <v:shape id="_x0000_i1077" type="#_x0000_t75" alt="" style="width:1in;height:20pt;mso-width-percent:0;mso-height-percent:0;mso-width-percent:0;mso-height-percent:0" o:ole="">
            <v:imagedata r:id="rId200" o:title=""/>
          </v:shape>
          <o:OLEObject Type="Embed" ProgID="Equation.DSMT4" ShapeID="_x0000_i1077" DrawAspect="Content" ObjectID="_1840551485" r:id="rId201"/>
        </w:object>
      </w:r>
      <w:r w:rsidRPr="005167AE">
        <w:t xml:space="preserve"> and </w:t>
      </w:r>
      <w:r w:rsidRPr="005167AE">
        <w:rPr>
          <w:noProof/>
          <w:position w:val="-16"/>
        </w:rPr>
      </w:r>
      <w:r w:rsidR="00F26F63" w:rsidRPr="005167AE">
        <w:rPr>
          <w:noProof/>
          <w:position w:val="-16"/>
        </w:rPr>
        <w:object w:dxaOrig="1880" w:dyaOrig="440" w14:anchorId="05BE0018">
          <v:shape id="_x0000_i1078" type="#_x0000_t75" alt="" style="width:92pt;height:20pt;mso-width-percent:0;mso-height-percent:0;mso-width-percent:0;mso-height-percent:0" o:ole="">
            <v:imagedata r:id="rId202" o:title=""/>
          </v:shape>
          <o:OLEObject Type="Embed" ProgID="Equation.DSMT4" ShapeID="_x0000_i1078" DrawAspect="Content" ObjectID="_1840551486" r:id="rId203"/>
        </w:object>
      </w:r>
      <w:r w:rsidRPr="005167AE">
        <w:t xml:space="preserve">and </w:t>
      </w:r>
      <w:r w:rsidRPr="005167AE">
        <w:rPr>
          <w:noProof/>
          <w:position w:val="-16"/>
        </w:rPr>
      </w:r>
      <w:r w:rsidR="00F26F63" w:rsidRPr="005167AE">
        <w:rPr>
          <w:noProof/>
          <w:position w:val="-16"/>
        </w:rPr>
        <w:object w:dxaOrig="2680" w:dyaOrig="440" w14:anchorId="218A61F4">
          <v:shape id="_x0000_i1079" type="#_x0000_t75" alt="" style="width:137pt;height:20pt;mso-width-percent:0;mso-height-percent:0;mso-width-percent:0;mso-height-percent:0" o:ole="">
            <v:imagedata r:id="rId204" o:title=""/>
          </v:shape>
          <o:OLEObject Type="Embed" ProgID="Equation.DSMT4" ShapeID="_x0000_i1079" DrawAspect="Content" ObjectID="_1840551487" r:id="rId205"/>
        </w:object>
      </w:r>
      <w:r w:rsidRPr="005167AE">
        <w:t xml:space="preserve">, hence we may apply Neuman’s Expansion (2.191) to first order to get </w:t>
      </w:r>
      <w:r w:rsidRPr="005167AE">
        <w:rPr>
          <w:noProof/>
          <w:position w:val="-16"/>
        </w:rPr>
      </w:r>
      <w:r w:rsidR="00F26F63" w:rsidRPr="005167AE">
        <w:rPr>
          <w:noProof/>
          <w:position w:val="-16"/>
        </w:rPr>
        <w:object w:dxaOrig="2500" w:dyaOrig="480" w14:anchorId="2C6035E8">
          <v:shape id="_x0000_i1080" type="#_x0000_t75" alt="" style="width:124pt;height:20pt;mso-width-percent:0;mso-height-percent:0;mso-width-percent:0;mso-height-percent:0" o:ole="">
            <v:imagedata r:id="rId206" o:title=""/>
          </v:shape>
          <o:OLEObject Type="Embed" ProgID="Equation.DSMT4" ShapeID="_x0000_i1080" DrawAspect="Content" ObjectID="_1840551488" r:id="rId207"/>
        </w:object>
      </w:r>
      <w:r w:rsidRPr="005167AE">
        <w:t>.  Applying this to the quadratic form matrix yields</w:t>
      </w:r>
    </w:p>
    <w:p w:rsidR="00F26F63" w:rsidRPr="005167AE" w:rsidRDefault="00F26F63" w:rsidP="00327824"/>
    <w:p w:rsidR="00F26F63" w:rsidRPr="005167AE" w:rsidRDefault="00F26F63" w:rsidP="00327824">
      <w:pPr>
        <w:jc w:val="center"/>
      </w:pPr>
      <w:r w:rsidRPr="005167AE">
        <w:rPr>
          <w:noProof/>
          <w:position w:val="-16"/>
        </w:rPr>
      </w:r>
      <w:r w:rsidR="00F26F63" w:rsidRPr="005167AE">
        <w:rPr>
          <w:noProof/>
          <w:position w:val="-16"/>
        </w:rPr>
        <w:object w:dxaOrig="4040" w:dyaOrig="460" w14:anchorId="72A2864A">
          <v:shape id="_x0000_i1081" type="#_x0000_t75" alt="" style="width:203pt;height:20pt;mso-width-percent:0;mso-height-percent:0;mso-width-percent:0;mso-height-percent:0" o:ole="">
            <v:imagedata r:id="rId208" o:title=""/>
          </v:shape>
          <o:OLEObject Type="Embed" ProgID="Equation.DSMT4" ShapeID="_x0000_i1081" DrawAspect="Content" ObjectID="_1840551489" r:id="rId209"/>
        </w:object>
      </w:r>
    </w:p>
    <w:p w:rsidR="00F26F63" w:rsidRPr="005167AE" w:rsidRDefault="00F26F63" w:rsidP="00327824"/>
    <w:p w:rsidR="00F26F63" w:rsidRPr="005167AE" w:rsidRDefault="00F26F63" w:rsidP="00327824">
      <w:r w:rsidRPr="005167AE">
        <w:t>which yields the approximate detector valid for low SNR</w:t>
      </w:r>
    </w:p>
    <w:p w:rsidR="00F26F63" w:rsidRPr="005167AE" w:rsidRDefault="00F26F63" w:rsidP="00327824"/>
    <w:p w:rsidR="00F26F63" w:rsidRPr="005167AE" w:rsidRDefault="00F26F63" w:rsidP="00327824">
      <w:r w:rsidRPr="005167AE">
        <w:tab/>
      </w:r>
      <w:r w:rsidRPr="005167AE">
        <w:rPr>
          <w:noProof/>
          <w:position w:val="-12"/>
        </w:rPr>
      </w:r>
      <w:r w:rsidR="00F26F63" w:rsidRPr="005167AE">
        <w:rPr>
          <w:noProof/>
          <w:position w:val="-12"/>
        </w:rPr>
        <w:object w:dxaOrig="1840" w:dyaOrig="380" w14:anchorId="7DCF7095">
          <v:shape id="_x0000_i1082" type="#_x0000_t75" alt="" style="width:92pt;height:20pt;mso-width-percent:0;mso-height-percent:0;mso-width-percent:0;mso-height-percent:0" o:ole="">
            <v:imagedata r:id="rId210" o:title=""/>
          </v:shape>
          <o:OLEObject Type="Embed" ProgID="Equation.DSMT4" ShapeID="_x0000_i1082" DrawAspect="Content" ObjectID="_1840551490" r:id="rId211"/>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55</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p w:rsidR="00F26F63" w:rsidRPr="005167AE" w:rsidRDefault="00F26F63" w:rsidP="00327824">
      <w:r w:rsidRPr="005167AE">
        <w:t xml:space="preserve">Example </w:t>
      </w:r>
      <w:r>
        <w:rPr>
          <w:noProof/>
        </w:rPr>
        <w:fldChar w:fldCharType="begin"/>
      </w:r>
      <w:r>
        <w:rPr>
          <w:noProof/>
        </w:rPr>
        <w:instrText xml:space="preserve"> STYLEREF 1 \s </w:instrText>
      </w:r>
      <w:r>
        <w:rPr>
          <w:noProof/>
        </w:rPr>
        <w:fldChar w:fldCharType="separate"/>
      </w:r>
      <w:r>
        <w:rPr>
          <w:noProof/>
        </w:rPr>
        <w:t>14</w:t>
      </w:r>
      <w:r>
        <w:rPr>
          <w:noProof/>
        </w:rPr>
        <w:fldChar w:fldCharType="end"/>
      </w:r>
      <w:r w:rsidRPr="005167AE">
        <w:t>.</w:t>
      </w:r>
      <w:r w:rsidRPr="005167AE">
        <w:rPr>
          <w:noProof/>
        </w:rPr>
        <w:fldChar w:fldCharType="begin"/>
      </w:r>
      <w:r w:rsidRPr="005167AE">
        <w:rPr>
          <w:noProof/>
        </w:rPr>
        <w:instrText xml:space="preserve"> SEQ Example \* ARABIC \s 1 </w:instrText>
      </w:r>
      <w:r w:rsidRPr="005167AE">
        <w:rPr>
          <w:noProof/>
        </w:rPr>
        <w:fldChar w:fldCharType="separate"/>
      </w:r>
      <w:r>
        <w:rPr>
          <w:noProof/>
        </w:rPr>
        <w:t>3</w:t>
      </w:r>
      <w:r w:rsidRPr="005167AE">
        <w:rPr>
          <w:noProof/>
        </w:rPr>
        <w:fldChar w:fldCharType="end"/>
      </w:r>
      <w:r w:rsidRPr="005167AE">
        <w:t xml:space="preserve"> – Additive Gaussian Vectors</w:t>
      </w:r>
    </w:p>
    <w:p w:rsidR="00F26F63" w:rsidRPr="005167AE" w:rsidRDefault="00F26F63" w:rsidP="00327824"/>
    <w:p w:rsidR="00F26F63" w:rsidRPr="005167AE" w:rsidRDefault="00F26F63" w:rsidP="00327824">
      <w:r w:rsidRPr="005167AE">
        <w:t>Show for Gaussian, conditional mean is map.</w:t>
      </w:r>
    </w:p>
    <w:p w:rsidR="00F26F63" w:rsidRPr="005167AE" w:rsidRDefault="00F26F63" w:rsidP="00327824"/>
    <w:p w:rsidR="00F26F63" w:rsidRPr="005167AE" w:rsidRDefault="00F26F63" w:rsidP="00327824">
      <w:r w:rsidRPr="005167AE">
        <w:t>Suppose we seek the MAP estimate of X based on the received vector Y=X+Z, where</w:t>
      </w:r>
    </w:p>
    <w:p w:rsidR="00F26F63" w:rsidRPr="005167AE" w:rsidRDefault="00F26F63" w:rsidP="00327824">
      <w:r w:rsidRPr="005167AE">
        <w:rPr>
          <w:noProof/>
          <w:position w:val="-12"/>
        </w:rPr>
        <w:drawing>
          <wp:inline distT="0" distB="0" distL="0" distR="0" wp14:anchorId="313E3657" wp14:editId="3AB76B57">
            <wp:extent cx="2085975" cy="228600"/>
            <wp:effectExtent l="0" t="0" r="9525" b="0"/>
            <wp:docPr id="83563649" name="Picture 8356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2085975" cy="228600"/>
                    </a:xfrm>
                    <a:prstGeom prst="rect">
                      <a:avLst/>
                    </a:prstGeom>
                    <a:noFill/>
                    <a:ln>
                      <a:noFill/>
                    </a:ln>
                  </pic:spPr>
                </pic:pic>
              </a:graphicData>
            </a:graphic>
          </wp:inline>
        </w:drawing>
      </w:r>
      <w:r w:rsidRPr="005167AE">
        <w:t xml:space="preserve">.  Proceeding as in section () construct the composite vector </w:t>
      </w:r>
      <w:r w:rsidRPr="005167AE">
        <w:rPr>
          <w:noProof/>
          <w:position w:val="-30"/>
        </w:rPr>
        <w:drawing>
          <wp:inline distT="0" distB="0" distL="0" distR="0" wp14:anchorId="299DCA3D" wp14:editId="256453A3">
            <wp:extent cx="533400" cy="457200"/>
            <wp:effectExtent l="0" t="0" r="0" b="0"/>
            <wp:docPr id="386438066" name="Picture 38643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533400" cy="457200"/>
                    </a:xfrm>
                    <a:prstGeom prst="rect">
                      <a:avLst/>
                    </a:prstGeom>
                    <a:noFill/>
                    <a:ln>
                      <a:noFill/>
                    </a:ln>
                  </pic:spPr>
                </pic:pic>
              </a:graphicData>
            </a:graphic>
          </wp:inline>
        </w:drawing>
      </w:r>
      <w:r w:rsidRPr="005167AE">
        <w:t xml:space="preserve"> and find the conditional density</w:t>
      </w:r>
      <w:r w:rsidRPr="005167AE">
        <w:rPr>
          <w:noProof/>
          <w:position w:val="-16"/>
        </w:rPr>
        <w:drawing>
          <wp:inline distT="0" distB="0" distL="0" distR="0" wp14:anchorId="14E96703" wp14:editId="5921ACEA">
            <wp:extent cx="619125" cy="266700"/>
            <wp:effectExtent l="0" t="0" r="9525" b="0"/>
            <wp:docPr id="1279620832" name="Picture 127962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619125" cy="266700"/>
                    </a:xfrm>
                    <a:prstGeom prst="rect">
                      <a:avLst/>
                    </a:prstGeom>
                    <a:noFill/>
                    <a:ln>
                      <a:noFill/>
                    </a:ln>
                  </pic:spPr>
                </pic:pic>
              </a:graphicData>
            </a:graphic>
          </wp:inline>
        </w:drawing>
      </w:r>
      <w:r w:rsidRPr="005167AE">
        <w:t xml:space="preserve">.   The maximum value of </w:t>
      </w:r>
      <w:r w:rsidRPr="005167AE">
        <w:rPr>
          <w:noProof/>
          <w:position w:val="-16"/>
        </w:rPr>
        <w:drawing>
          <wp:inline distT="0" distB="0" distL="0" distR="0" wp14:anchorId="7BF36A24" wp14:editId="443BDED0">
            <wp:extent cx="619125" cy="266700"/>
            <wp:effectExtent l="0" t="0" r="9525" b="0"/>
            <wp:docPr id="1277978189" name="Picture 127797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619125" cy="266700"/>
                    </a:xfrm>
                    <a:prstGeom prst="rect">
                      <a:avLst/>
                    </a:prstGeom>
                    <a:noFill/>
                    <a:ln>
                      <a:noFill/>
                    </a:ln>
                  </pic:spPr>
                </pic:pic>
              </a:graphicData>
            </a:graphic>
          </wp:inline>
        </w:drawing>
      </w:r>
      <w:r w:rsidRPr="005167AE">
        <w:t xml:space="preserve">occurs at the conditional mean </w:t>
      </w:r>
    </w:p>
    <w:p w:rsidR="00F26F63" w:rsidRPr="005167AE" w:rsidRDefault="00F26F63" w:rsidP="00327824"/>
    <w:p w:rsidR="00F26F63" w:rsidRPr="005167AE" w:rsidRDefault="00F26F63" w:rsidP="00327824">
      <w:r w:rsidRPr="005167AE">
        <w:tab/>
      </w:r>
      <w:r w:rsidRPr="005167AE">
        <w:rPr>
          <w:noProof/>
          <w:position w:val="-48"/>
        </w:rPr>
        <w:drawing>
          <wp:inline distT="0" distB="0" distL="0" distR="0" wp14:anchorId="47DFB571" wp14:editId="6C408EC2">
            <wp:extent cx="1781175" cy="685800"/>
            <wp:effectExtent l="0" t="0" r="9525" b="0"/>
            <wp:docPr id="2036420077" name="Picture 203642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781175" cy="685800"/>
                    </a:xfrm>
                    <a:prstGeom prst="rect">
                      <a:avLst/>
                    </a:prstGeom>
                    <a:noFill/>
                    <a:ln>
                      <a:noFill/>
                    </a:ln>
                  </pic:spPr>
                </pic:pic>
              </a:graphicData>
            </a:graphic>
          </wp:inline>
        </w:drawing>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Pr>
          <w:noProof/>
        </w:rPr>
        <w:fldChar w:fldCharType="begin"/>
      </w:r>
      <w:r>
        <w:rPr>
          <w:noProof/>
        </w:rPr>
        <w:instrText xml:space="preserve"> SEQ MTSec \c \* Arabic \* MERGEFORMAT </w:instrText>
      </w:r>
      <w:r>
        <w:rPr>
          <w:noProof/>
        </w:rPr>
        <w:fldChar w:fldCharType="separate"/>
      </w:r>
      <w:r>
        <w:rPr>
          <w:noProof/>
        </w:rPr>
        <w:instrText>14</w:instrText>
      </w:r>
      <w:r>
        <w:rPr>
          <w:noProof/>
        </w:rPr>
        <w:fldChar w:fldCharType="end"/>
      </w:r>
      <w:r w:rsidRPr="005167AE">
        <w:instrText>.</w:instrText>
      </w:r>
      <w:r>
        <w:rPr>
          <w:noProof/>
        </w:rPr>
        <w:fldChar w:fldCharType="begin"/>
      </w:r>
      <w:r>
        <w:rPr>
          <w:noProof/>
        </w:rPr>
        <w:instrText xml:space="preserve"> SEQ MTEqn \c \* Arabic \* MERGEFORMAT </w:instrText>
      </w:r>
      <w:r>
        <w:rPr>
          <w:noProof/>
        </w:rPr>
        <w:fldChar w:fldCharType="separate"/>
      </w:r>
      <w:r>
        <w:rPr>
          <w:noProof/>
        </w:rPr>
        <w:instrText>56</w:instrText>
      </w:r>
      <w:r>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Intuitively this result is appealing because it shows that when the apriori knowledge is poor, i.e. has large variance, the estimate is based on the observed data, and conversely when the observed data are noisy, </w:t>
      </w:r>
      <w:r w:rsidRPr="005167AE">
        <w:rPr>
          <w:noProof/>
          <w:position w:val="-14"/>
        </w:rPr>
        <w:drawing>
          <wp:inline distT="0" distB="0" distL="0" distR="0" wp14:anchorId="03B19919" wp14:editId="4F4B07DB">
            <wp:extent cx="762000" cy="257175"/>
            <wp:effectExtent l="0" t="0" r="0" b="9525"/>
            <wp:docPr id="846095879" name="Picture 846095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762000" cy="257175"/>
                    </a:xfrm>
                    <a:prstGeom prst="rect">
                      <a:avLst/>
                    </a:prstGeom>
                    <a:noFill/>
                    <a:ln>
                      <a:noFill/>
                    </a:ln>
                  </pic:spPr>
                </pic:pic>
              </a:graphicData>
            </a:graphic>
          </wp:inline>
        </w:drawing>
      </w:r>
      <w:r w:rsidRPr="005167AE">
        <w:t>, the estimate discounts it in favor of the apriori mean.</w:t>
      </w:r>
    </w:p>
    <w:p w:rsidR="00F26F63" w:rsidRPr="005167AE" w:rsidRDefault="00F26F63" w:rsidP="00327824"/>
    <w:p w:rsidR="00F26F63" w:rsidRPr="005167AE" w:rsidRDefault="00F26F63" w:rsidP="00327824"/>
    <w:p w:rsidR="00F26F63" w:rsidRPr="005167AE" w:rsidRDefault="00F26F63" w:rsidP="00327824">
      <w:r w:rsidRPr="005167AE">
        <w:fldChar w:fldCharType="begin"/>
      </w:r>
      <w:r w:rsidRPr="005167AE">
        <w:instrText xml:space="preserve"> MACROBUTTON MTEditEquationSection2 Equation Chapter 1 Section 1</w:instrText>
      </w:r>
      <w:r w:rsidRPr="005167AE">
        <w:fldChar w:fldCharType="begin"/>
      </w:r>
      <w:r w:rsidRPr="005167AE">
        <w:instrText xml:space="preserve"> SEQ MTEqn \r \h \* MERGEFORMAT </w:instrText>
      </w:r>
      <w:r w:rsidRPr="005167AE">
        <w:fldChar w:fldCharType="end"/>
      </w:r>
      <w:r w:rsidRPr="005167AE">
        <w:fldChar w:fldCharType="begin"/>
      </w:r>
      <w:r w:rsidRPr="005167AE">
        <w:instrText xml:space="preserve"> SEQ MTSec \r 1 \h \* MERGEFORMAT </w:instrText>
      </w:r>
      <w:r w:rsidRPr="005167AE">
        <w:fldChar w:fldCharType="end"/>
      </w:r>
      <w:r w:rsidRPr="005167AE">
        <w:fldChar w:fldCharType="begin"/>
      </w:r>
      <w:r w:rsidRPr="005167AE">
        <w:instrText xml:space="preserve"> SEQ MTChap \r 1 \h \* MERGEFORMAT </w:instrText>
      </w:r>
      <w:r w:rsidRPr="005167AE">
        <w:fldChar w:fldCharType="end"/>
      </w:r>
      <w:r w:rsidRPr="005167AE">
        <w:fldChar w:fldCharType="end"/>
      </w:r>
      <w:r>
        <w:rPr>
          <w:noProof/>
        </w:rPr>
        <mc:AlternateContent>
          <mc:Choice Requires="wpc">
            <w:drawing>
              <wp:inline distT="0" distB="0" distL="0" distR="0" wp14:anchorId="0C794A1B" wp14:editId="241CB6B7">
                <wp:extent cx="5486400" cy="3291840"/>
                <wp:effectExtent l="0" t="0" r="0" b="0"/>
                <wp:docPr id="1095324420" name="Canvas 6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89567536" name="Line 65"/>
                        <wps:cNvCnPr>
                          <a:cxnSpLocks/>
                        </wps:cNvCnPr>
                        <wps:spPr bwMode="auto">
                          <a:xfrm flipH="1" flipV="1">
                            <a:off x="1360932" y="520446"/>
                            <a:ext cx="1743456" cy="2387346"/>
                          </a:xfrm>
                          <a:prstGeom prst="line">
                            <a:avLst/>
                          </a:prstGeom>
                          <a:noFill/>
                          <a:ln w="9525">
                            <a:solidFill>
                              <a:srgbClr val="000000"/>
                            </a:solidFill>
                            <a:prstDash val="dash"/>
                            <a:round/>
                            <a:headEnd/>
                            <a:tailEnd type="none" w="sm" len="lg"/>
                          </a:ln>
                          <a:extLst>
                            <a:ext uri="{909E8E84-426E-40DD-AFC4-6F175D3DCCD1}">
                              <a14:hiddenFill xmlns:a14="http://schemas.microsoft.com/office/drawing/2010/main">
                                <a:noFill/>
                              </a14:hiddenFill>
                            </a:ext>
                          </a:extLst>
                        </wps:spPr>
                        <wps:bodyPr/>
                      </wps:wsp>
                      <wps:wsp>
                        <wps:cNvPr id="1387384504" name="Line 66"/>
                        <wps:cNvCnPr>
                          <a:cxnSpLocks/>
                        </wps:cNvCnPr>
                        <wps:spPr bwMode="auto">
                          <a:xfrm>
                            <a:off x="1107186" y="256794"/>
                            <a:ext cx="0" cy="2457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6734981" name="Line 67"/>
                        <wps:cNvCnPr>
                          <a:cxnSpLocks/>
                        </wps:cNvCnPr>
                        <wps:spPr bwMode="auto">
                          <a:xfrm>
                            <a:off x="1107186" y="2718816"/>
                            <a:ext cx="2670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1636593" name="Line 68"/>
                        <wps:cNvCnPr>
                          <a:cxnSpLocks/>
                        </wps:cNvCnPr>
                        <wps:spPr bwMode="auto">
                          <a:xfrm flipV="1">
                            <a:off x="1107186" y="954024"/>
                            <a:ext cx="580644" cy="176022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1809736819" name="Line 69"/>
                        <wps:cNvCnPr>
                          <a:cxnSpLocks/>
                        </wps:cNvCnPr>
                        <wps:spPr bwMode="auto">
                          <a:xfrm flipV="1">
                            <a:off x="1107186" y="2119122"/>
                            <a:ext cx="1426464" cy="599694"/>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1787119616" name="Line 70"/>
                        <wps:cNvCnPr>
                          <a:cxnSpLocks/>
                        </wps:cNvCnPr>
                        <wps:spPr bwMode="auto">
                          <a:xfrm flipH="1" flipV="1">
                            <a:off x="1678686" y="954024"/>
                            <a:ext cx="847344" cy="1159764"/>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876011437" name="Line 71"/>
                        <wps:cNvCnPr>
                          <a:cxnSpLocks/>
                        </wps:cNvCnPr>
                        <wps:spPr bwMode="auto">
                          <a:xfrm flipV="1">
                            <a:off x="1109472" y="1536954"/>
                            <a:ext cx="990600" cy="1170432"/>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2062538803" name="Line 72"/>
                        <wps:cNvCnPr>
                          <a:cxnSpLocks/>
                        </wps:cNvCnPr>
                        <wps:spPr bwMode="auto">
                          <a:xfrm flipV="1">
                            <a:off x="557784" y="416814"/>
                            <a:ext cx="3064764" cy="225399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5391706" name="Object 73"/>
                          <pic:cNvPicPr>
                            <a:picLocks/>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2693670" y="2531364"/>
                            <a:ext cx="125730" cy="1790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53462557" name="Object 74"/>
                          <pic:cNvPicPr>
                            <a:picLocks/>
                          </pic:cNvPicPr>
                        </pic:nvPicPr>
                        <pic:blipFill>
                          <a:blip r:embed="rId218">
                            <a:extLst>
                              <a:ext uri="{28A0092B-C50C-407E-A947-70E740481C1C}">
                                <a14:useLocalDpi xmlns:a14="http://schemas.microsoft.com/office/drawing/2010/main" val="0"/>
                              </a:ext>
                            </a:extLst>
                          </a:blip>
                          <a:srcRect/>
                          <a:stretch>
                            <a:fillRect/>
                          </a:stretch>
                        </pic:blipFill>
                        <pic:spPr bwMode="auto">
                          <a:xfrm>
                            <a:off x="1481328" y="884682"/>
                            <a:ext cx="163068" cy="2308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45282074" name="Object 75"/>
                          <pic:cNvPicPr>
                            <a:picLocks/>
                          </pic:cNvPicPr>
                        </pic:nvPicPr>
                        <pic:blipFill>
                          <a:blip r:embed="rId219">
                            <a:extLst>
                              <a:ext uri="{28A0092B-C50C-407E-A947-70E740481C1C}">
                                <a14:useLocalDpi xmlns:a14="http://schemas.microsoft.com/office/drawing/2010/main" val="0"/>
                              </a:ext>
                            </a:extLst>
                          </a:blip>
                          <a:srcRect/>
                          <a:stretch>
                            <a:fillRect/>
                          </a:stretch>
                        </pic:blipFill>
                        <pic:spPr bwMode="auto">
                          <a:xfrm>
                            <a:off x="2432304" y="2162556"/>
                            <a:ext cx="175260" cy="2324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58843382" name="Object 76"/>
                          <pic:cNvPicPr>
                            <a:picLocks/>
                          </pic:cNvPicPr>
                        </pic:nvPicPr>
                        <pic:blipFill>
                          <a:blip r:embed="rId220">
                            <a:extLst>
                              <a:ext uri="{28A0092B-C50C-407E-A947-70E740481C1C}">
                                <a14:useLocalDpi xmlns:a14="http://schemas.microsoft.com/office/drawing/2010/main" val="0"/>
                              </a:ext>
                            </a:extLst>
                          </a:blip>
                          <a:srcRect/>
                          <a:stretch>
                            <a:fillRect/>
                          </a:stretch>
                        </pic:blipFill>
                        <pic:spPr bwMode="auto">
                          <a:xfrm>
                            <a:off x="1898142" y="1434084"/>
                            <a:ext cx="125730" cy="19354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44382806" name="Object 77"/>
                          <pic:cNvPicPr>
                            <a:picLocks/>
                          </pic:cNvPicPr>
                        </pic:nvPicPr>
                        <pic:blipFill>
                          <a:blip r:embed="rId221">
                            <a:extLst>
                              <a:ext uri="{28A0092B-C50C-407E-A947-70E740481C1C}">
                                <a14:useLocalDpi xmlns:a14="http://schemas.microsoft.com/office/drawing/2010/main" val="0"/>
                              </a:ext>
                            </a:extLst>
                          </a:blip>
                          <a:srcRect/>
                          <a:stretch>
                            <a:fillRect/>
                          </a:stretch>
                        </pic:blipFill>
                        <pic:spPr bwMode="auto">
                          <a:xfrm>
                            <a:off x="3818382" y="2604516"/>
                            <a:ext cx="200406" cy="2324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23222308" name="Object 78"/>
                          <pic:cNvPicPr>
                            <a:picLocks/>
                          </pic:cNvPicPr>
                        </pic:nvPicPr>
                        <pic:blipFill>
                          <a:blip r:embed="rId222">
                            <a:extLst>
                              <a:ext uri="{28A0092B-C50C-407E-A947-70E740481C1C}">
                                <a14:useLocalDpi xmlns:a14="http://schemas.microsoft.com/office/drawing/2010/main" val="0"/>
                              </a:ext>
                            </a:extLst>
                          </a:blip>
                          <a:srcRect/>
                          <a:stretch>
                            <a:fillRect/>
                          </a:stretch>
                        </pic:blipFill>
                        <pic:spPr bwMode="auto">
                          <a:xfrm>
                            <a:off x="1010412" y="30480"/>
                            <a:ext cx="213360" cy="2324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7536836" name="Object 79"/>
                          <pic:cNvPicPr>
                            <a:picLocks/>
                          </pic:cNvPicPr>
                        </pic:nvPicPr>
                        <pic:blipFill>
                          <a:blip r:embed="rId223">
                            <a:extLst>
                              <a:ext uri="{28A0092B-C50C-407E-A947-70E740481C1C}">
                                <a14:useLocalDpi xmlns:a14="http://schemas.microsoft.com/office/drawing/2010/main" val="0"/>
                              </a:ext>
                            </a:extLst>
                          </a:blip>
                          <a:srcRect/>
                          <a:stretch>
                            <a:fillRect/>
                          </a:stretch>
                        </pic:blipFill>
                        <pic:spPr bwMode="auto">
                          <a:xfrm>
                            <a:off x="3646932" y="270510"/>
                            <a:ext cx="213360" cy="24536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31386907" name="Object 80"/>
                          <pic:cNvPicPr>
                            <a:picLocks/>
                          </pic:cNvPicPr>
                        </pic:nvPicPr>
                        <pic:blipFill>
                          <a:blip r:embed="rId223">
                            <a:extLst>
                              <a:ext uri="{28A0092B-C50C-407E-A947-70E740481C1C}">
                                <a14:useLocalDpi xmlns:a14="http://schemas.microsoft.com/office/drawing/2010/main" val="0"/>
                              </a:ext>
                            </a:extLst>
                          </a:blip>
                          <a:srcRect/>
                          <a:stretch>
                            <a:fillRect/>
                          </a:stretch>
                        </pic:blipFill>
                        <pic:spPr bwMode="auto">
                          <a:xfrm>
                            <a:off x="3131820" y="2835402"/>
                            <a:ext cx="213360" cy="24536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27558616" name="Object 81"/>
                          <pic:cNvPicPr>
                            <a:picLocks/>
                          </pic:cNvPicPr>
                        </pic:nvPicPr>
                        <pic:blipFill>
                          <a:blip r:embed="rId219">
                            <a:extLst>
                              <a:ext uri="{28A0092B-C50C-407E-A947-70E740481C1C}">
                                <a14:useLocalDpi xmlns:a14="http://schemas.microsoft.com/office/drawing/2010/main" val="0"/>
                              </a:ext>
                            </a:extLst>
                          </a:blip>
                          <a:srcRect/>
                          <a:stretch>
                            <a:fillRect/>
                          </a:stretch>
                        </pic:blipFill>
                        <pic:spPr bwMode="auto">
                          <a:xfrm>
                            <a:off x="2564892" y="1972056"/>
                            <a:ext cx="175260" cy="2324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98142558" name="Object 82"/>
                          <pic:cNvPicPr>
                            <a:picLocks/>
                          </pic:cNvPicPr>
                        </pic:nvPicPr>
                        <pic:blipFill>
                          <a:blip r:embed="rId224">
                            <a:extLst>
                              <a:ext uri="{28A0092B-C50C-407E-A947-70E740481C1C}">
                                <a14:useLocalDpi xmlns:a14="http://schemas.microsoft.com/office/drawing/2010/main" val="0"/>
                              </a:ext>
                            </a:extLst>
                          </a:blip>
                          <a:srcRect/>
                          <a:stretch>
                            <a:fillRect/>
                          </a:stretch>
                        </pic:blipFill>
                        <pic:spPr bwMode="auto">
                          <a:xfrm>
                            <a:off x="1773174" y="901446"/>
                            <a:ext cx="226314" cy="20574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0192B518" id="Canvas 63" o:spid="_x0000_s1026" editas="canvas" style="width:6in;height:259.2pt;mso-position-horizontal-relative:char;mso-position-vertical-relative:line" coordsize="54864,32918"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">
                <v:shape id="_x0000_s1027" type="#_x0000_t75" style="position:absolute;width:54864;height:32918;visibility:visible;mso-wrap-style:square">
                  <v:fill o:detectmouseclick="t"/>
                  <v:path o:connecttype="none"/>
                </v:shape>
                <v:line id="Line 65" o:spid="_x0000_s1028" style="position:absolute;flip:x y;visibility:visible;mso-wrap-style:square" from="13609,5204" to="31043,290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">
                  <v:stroke dashstyle="dash" endarrowwidth="narrow" endarrowlength="long"/>
                  <o:lock v:ext="edit" shapetype="f"/>
                </v:line>
                <v:line id="Line 66" o:spid="_x0000_s1029" style="position:absolute;visibility:visible;mso-wrap-style:square" from="11071,2567" to="11071,271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">
                  <o:lock v:ext="edit" shapetype="f"/>
                </v:line>
                <v:line id="Line 67" o:spid="_x0000_s1030" style="position:absolute;visibility:visible;mso-wrap-style:square" from="11071,27188" to="37779,271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">
                  <o:lock v:ext="edit" shapetype="f"/>
                </v:line>
                <v:line id="Line 68" o:spid="_x0000_s1031" style="position:absolute;flip:y;visibility:visible;mso-wrap-style:square" from="11071,9540" to="16878,271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">
                  <v:stroke endarrow="block" endarrowwidth="narrow" endarrowlength="long"/>
                  <o:lock v:ext="edit" shapetype="f"/>
                </v:line>
                <v:line id="Line 69" o:spid="_x0000_s1032" style="position:absolute;flip:y;visibility:visible;mso-wrap-style:square" from="11071,21191" to="25336,271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">
                  <v:stroke endarrow="block" endarrowwidth="narrow" endarrowlength="long"/>
                  <o:lock v:ext="edit" shapetype="f"/>
                </v:line>
                <v:line id="Line 70" o:spid="_x0000_s1033" style="position:absolute;flip:x y;visibility:visible;mso-wrap-style:square" from="16786,9540" to="25260,211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">
                  <v:stroke endarrow="block" endarrowwidth="narrow" endarrowlength="long"/>
                  <o:lock v:ext="edit" shapetype="f"/>
                </v:line>
                <v:line id="Line 71" o:spid="_x0000_s1034" style="position:absolute;flip:y;visibility:visible;mso-wrap-style:square" from="11094,15369" to="21000,270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">
                  <v:stroke endarrow="block" endarrowwidth="narrow" endarrowlength="long"/>
                  <o:lock v:ext="edit" shapetype="f"/>
                </v:line>
                <v:line id="Line 72" o:spid="_x0000_s1035" style="position:absolute;flip:y;visibility:visible;mso-wrap-style:square" from="5577,4168" to="36225,267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">
                  <v:stroke dashstyle="dash"/>
                  <o:lock v:ext="edit" shapetype="f"/>
                </v:line>
                <v:shape id="Object 73" o:spid="_x0000_s1036" type="#_x0000_t75" style="position:absolute;left:26936;top:25313;width:1258;height:17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">
                  <v:imagedata r:id="rId225" o:title=""/>
                  <o:lock v:ext="edit" aspectratio="f"/>
                </v:shape>
                <v:shape id="Object 74" o:spid="_x0000_s1037" type="#_x0000_t75" style="position:absolute;left:14813;top:8846;width:1630;height:23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">
                  <v:imagedata r:id="rId226" o:title=""/>
                  <o:lock v:ext="edit" aspectratio="f"/>
                </v:shape>
                <v:shape id="Object 75" o:spid="_x0000_s1038" type="#_x0000_t75" style="position:absolute;left:24323;top:21625;width:1752;height:23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">
                  <v:imagedata r:id="rId227" o:title=""/>
                  <o:lock v:ext="edit" aspectratio="f"/>
                </v:shape>
                <v:shape id="Object 76" o:spid="_x0000_s1039" type="#_x0000_t75" style="position:absolute;left:18981;top:14340;width:1257;height:19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">
                  <v:imagedata r:id="rId228" o:title=""/>
                  <o:lock v:ext="edit" aspectratio="f"/>
                </v:shape>
                <v:shape id="Object 77" o:spid="_x0000_s1040" type="#_x0000_t75" style="position:absolute;left:38183;top:26045;width:2004;height:23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">
                  <v:imagedata r:id="rId229" o:title=""/>
                  <o:lock v:ext="edit" aspectratio="f"/>
                </v:shape>
                <v:shape id="Object 78" o:spid="_x0000_s1041" type="#_x0000_t75" style="position:absolute;left:10104;top:304;width:2133;height:23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">
                  <v:imagedata r:id="rId230" o:title=""/>
                  <o:lock v:ext="edit" aspectratio="f"/>
                </v:shape>
                <v:shape id="Object 79" o:spid="_x0000_s1042" type="#_x0000_t75" style="position:absolute;left:36469;top:2705;width:2133;height:24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">
                  <v:imagedata r:id="rId231" o:title=""/>
                  <o:lock v:ext="edit" aspectratio="f"/>
                </v:shape>
                <v:shape id="Object 80" o:spid="_x0000_s1043" type="#_x0000_t75" style="position:absolute;left:31318;top:28354;width:2133;height:24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">
                  <v:imagedata r:id="rId231" o:title=""/>
                  <o:lock v:ext="edit" aspectratio="f"/>
                </v:shape>
                <v:shape id="Object 81" o:spid="_x0000_s1044" type="#_x0000_t75" style="position:absolute;left:25648;top:19720;width:1753;height:23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">
                  <v:imagedata r:id="rId227" o:title=""/>
                  <o:lock v:ext="edit" aspectratio="f"/>
                </v:shape>
                <v:shape id="Object 82" o:spid="_x0000_s1045" type="#_x0000_t75" style="position:absolute;left:17731;top:9014;width:2263;height:20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">
                  <v:imagedata r:id="rId232" o:title=""/>
                  <o:lock v:ext="edit" aspectratio="f"/>
                </v:shape>
                <w10:anchorlock/>
              </v:group>
            </w:pict>
          </mc:Fallback>
        </mc:AlternateContent>
      </w:r>
    </w:p>
    <w:p w:rsidR="00F26F63" w:rsidRPr="005167AE" w:rsidRDefault="00F26F63" w:rsidP="00327824">
      <w:r w:rsidRPr="005167AE">
        <w:t xml:space="preserve">Arbitrary mean vectors can be transformed to antipodal vectors along the line </w:t>
      </w:r>
      <w:r w:rsidRPr="005167AE">
        <w:rPr>
          <w:noProof/>
          <w:position w:val="-12"/>
        </w:rPr>
      </w:r>
      <w:r w:rsidR="00F26F63" w:rsidRPr="005167AE">
        <w:rPr>
          <w:noProof/>
          <w:position w:val="-12"/>
        </w:rPr>
        <w:object w:dxaOrig="1240" w:dyaOrig="360" w14:anchorId="7C9A5A33">
          <v:shape id="_x0000_i1083" type="#_x0000_t75" alt="" style="width:65pt;height:20pt;mso-width-percent:0;mso-height-percent:0;mso-width-percent:0;mso-height-percent:0" o:ole="">
            <v:imagedata r:id="rId233" o:title=""/>
          </v:shape>
          <o:OLEObject Type="Embed" ProgID="Equation.DSMT4" ShapeID="_x0000_i1083" DrawAspect="Content" ObjectID="_1840551491" r:id="rId234"/>
        </w:object>
      </w:r>
      <w:r w:rsidRPr="005167AE">
        <w:t xml:space="preserve"> via the transformation</w:t>
      </w:r>
    </w:p>
    <w:p w:rsidR="00F26F63" w:rsidRPr="005167AE" w:rsidRDefault="00F26F63" w:rsidP="00327824">
      <w:r w:rsidRPr="005167AE">
        <w:tab/>
      </w:r>
    </w:p>
    <w:p w:rsidR="00F26F63" w:rsidRPr="005167AE" w:rsidRDefault="00F26F63" w:rsidP="00327824"/>
    <w:p w:rsidR="00F26F63" w:rsidRPr="005167AE" w:rsidRDefault="00F26F63" w:rsidP="00327824">
      <w:r w:rsidRPr="005167AE">
        <w:tab/>
      </w:r>
      <w:r w:rsidRPr="005167AE">
        <w:rPr>
          <w:noProof/>
          <w:position w:val="-24"/>
        </w:rPr>
      </w:r>
      <w:r w:rsidR="00F26F63" w:rsidRPr="005167AE">
        <w:rPr>
          <w:noProof/>
          <w:position w:val="-24"/>
        </w:rPr>
        <w:object w:dxaOrig="1140" w:dyaOrig="620" w14:anchorId="732A0417">
          <v:shape id="_x0000_i1084" type="#_x0000_t75" alt="" style="width:59pt;height:26pt;mso-width-percent:0;mso-height-percent:0;mso-width-percent:0;mso-height-percent:0" o:ole="">
            <v:imagedata r:id="rId235" o:title=""/>
          </v:shape>
          <o:OLEObject Type="Embed" ProgID="Equation.DSMT4" ShapeID="_x0000_i1084" DrawAspect="Content" ObjectID="_1840551492" r:id="rId236"/>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sidRPr="005167AE">
        <w:rPr>
          <w:noProof/>
        </w:rPr>
        <w:fldChar w:fldCharType="begin"/>
      </w:r>
      <w:r w:rsidRPr="005167AE">
        <w:rPr>
          <w:noProof/>
        </w:rPr>
        <w:instrText xml:space="preserve"> SEQ MTSec \c \* Arabic \* MERGEFORMAT </w:instrText>
      </w:r>
      <w:r w:rsidRPr="005167AE">
        <w:rPr>
          <w:noProof/>
        </w:rPr>
        <w:fldChar w:fldCharType="separate"/>
      </w:r>
      <w:r>
        <w:rPr>
          <w:noProof/>
        </w:rPr>
        <w:instrText>1</w:instrText>
      </w:r>
      <w:r w:rsidRPr="005167AE">
        <w:rPr>
          <w:noProof/>
        </w:rPr>
        <w:fldChar w:fldCharType="end"/>
      </w:r>
      <w:r w:rsidRPr="005167AE">
        <w:instrText>.</w:instrText>
      </w:r>
      <w:r w:rsidRPr="005167AE">
        <w:rPr>
          <w:noProof/>
        </w:rPr>
        <w:fldChar w:fldCharType="begin"/>
      </w:r>
      <w:r w:rsidRPr="005167AE">
        <w:rPr>
          <w:noProof/>
        </w:rPr>
        <w:instrText xml:space="preserve"> SEQ MTEqn \c \* Arabic \* MERGEFORMAT </w:instrText>
      </w:r>
      <w:r w:rsidRPr="005167AE">
        <w:rPr>
          <w:noProof/>
        </w:rPr>
        <w:fldChar w:fldCharType="separate"/>
      </w:r>
      <w:r>
        <w:rPr>
          <w:noProof/>
        </w:rPr>
        <w:instrText>1</w:instrText>
      </w:r>
      <w:r w:rsidRPr="005167AE">
        <w:rPr>
          <w:noProof/>
        </w:rPr>
        <w:fldChar w:fldCharType="end"/>
      </w:r>
      <w:r w:rsidRPr="005167AE">
        <w:instrText>)</w:instrText>
      </w:r>
      <w:r w:rsidRPr="005167AE">
        <w:fldChar w:fldCharType="end"/>
      </w:r>
    </w:p>
    <w:p w:rsidR="00F26F63" w:rsidRPr="005167AE" w:rsidRDefault="00F26F63" w:rsidP="00327824">
      <w:r w:rsidRPr="005167AE">
        <w:tab/>
      </w:r>
      <w:r w:rsidRPr="005167AE">
        <w:rPr>
          <w:noProof/>
          <w:position w:val="-14"/>
        </w:rPr>
      </w:r>
      <w:r w:rsidR="00F26F63" w:rsidRPr="005167AE">
        <w:rPr>
          <w:noProof/>
          <w:position w:val="-14"/>
        </w:rPr>
        <w:object w:dxaOrig="2659" w:dyaOrig="400" w14:anchorId="4B720AB8">
          <v:shape id="_x0000_i1085" type="#_x0000_t75" alt="" style="width:131pt;height:20pt;mso-width-percent:0;mso-height-percent:0;mso-width-percent:0;mso-height-percent:0" o:ole="">
            <v:imagedata r:id="rId237" o:title=""/>
          </v:shape>
          <o:OLEObject Type="Embed" ProgID="Equation.DSMT4" ShapeID="_x0000_i1085" DrawAspect="Content" ObjectID="_1840551493" r:id="rId238"/>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sidRPr="005167AE">
        <w:rPr>
          <w:noProof/>
        </w:rPr>
        <w:fldChar w:fldCharType="begin"/>
      </w:r>
      <w:r w:rsidRPr="005167AE">
        <w:rPr>
          <w:noProof/>
        </w:rPr>
        <w:instrText xml:space="preserve"> SEQ MTSec \c \* Arabic \* MERGEFORMAT </w:instrText>
      </w:r>
      <w:r w:rsidRPr="005167AE">
        <w:rPr>
          <w:noProof/>
        </w:rPr>
        <w:fldChar w:fldCharType="separate"/>
      </w:r>
      <w:r>
        <w:rPr>
          <w:noProof/>
        </w:rPr>
        <w:instrText>1</w:instrText>
      </w:r>
      <w:r w:rsidRPr="005167AE">
        <w:rPr>
          <w:noProof/>
        </w:rPr>
        <w:fldChar w:fldCharType="end"/>
      </w:r>
      <w:r w:rsidRPr="005167AE">
        <w:instrText>.</w:instrText>
      </w:r>
      <w:r w:rsidRPr="005167AE">
        <w:rPr>
          <w:noProof/>
        </w:rPr>
        <w:fldChar w:fldCharType="begin"/>
      </w:r>
      <w:r w:rsidRPr="005167AE">
        <w:rPr>
          <w:noProof/>
        </w:rPr>
        <w:instrText xml:space="preserve"> SEQ MTEqn \c \* Arabic \* MERGEFORMAT </w:instrText>
      </w:r>
      <w:r w:rsidRPr="005167AE">
        <w:rPr>
          <w:noProof/>
        </w:rPr>
        <w:fldChar w:fldCharType="separate"/>
      </w:r>
      <w:r>
        <w:rPr>
          <w:noProof/>
        </w:rPr>
        <w:instrText>2</w:instrText>
      </w:r>
      <w:r w:rsidRPr="005167AE">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where </w:t>
      </w:r>
      <w:r w:rsidRPr="005167AE">
        <w:rPr>
          <w:noProof/>
          <w:position w:val="-10"/>
        </w:rPr>
      </w:r>
      <w:r w:rsidR="00F26F63" w:rsidRPr="005167AE">
        <w:rPr>
          <w:noProof/>
          <w:position w:val="-10"/>
        </w:rPr>
        <w:object w:dxaOrig="560" w:dyaOrig="320" w14:anchorId="5DB2F6C5">
          <v:shape id="_x0000_i1086" type="#_x0000_t75" alt="" style="width:26pt;height:13pt;mso-width-percent:0;mso-height-percent:0;mso-width-percent:0;mso-height-percent:0" o:ole="">
            <v:imagedata r:id="rId239" o:title=""/>
          </v:shape>
          <o:OLEObject Type="Embed" ProgID="Equation.DSMT4" ShapeID="_x0000_i1086" DrawAspect="Content" ObjectID="_1840551494" r:id="rId240"/>
        </w:object>
      </w:r>
      <w:r w:rsidRPr="005167AE">
        <w:t xml:space="preserve">is the rotation matrix for the angle </w:t>
      </w:r>
    </w:p>
    <w:p w:rsidR="00F26F63" w:rsidRPr="005167AE" w:rsidRDefault="00F26F63" w:rsidP="00327824"/>
    <w:p w:rsidR="00F26F63" w:rsidRPr="005167AE" w:rsidRDefault="00F26F63" w:rsidP="00327824">
      <w:r w:rsidRPr="005167AE">
        <w:tab/>
      </w:r>
      <w:r w:rsidRPr="005167AE">
        <w:rPr>
          <w:noProof/>
          <w:position w:val="-32"/>
        </w:rPr>
      </w:r>
      <w:r w:rsidR="00F26F63" w:rsidRPr="005167AE">
        <w:rPr>
          <w:noProof/>
          <w:position w:val="-32"/>
        </w:rPr>
        <w:object w:dxaOrig="1320" w:dyaOrig="740" w14:anchorId="00657D51">
          <v:shape id="_x0000_i1087" type="#_x0000_t75" alt="" style="width:65pt;height:39pt;mso-width-percent:0;mso-height-percent:0;mso-width-percent:0;mso-height-percent:0" o:ole="">
            <v:imagedata r:id="rId241" o:title=""/>
          </v:shape>
          <o:OLEObject Type="Embed" ProgID="Equation.DSMT4" ShapeID="_x0000_i1087" DrawAspect="Content" ObjectID="_1840551495" r:id="rId242"/>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sidRPr="005167AE">
        <w:rPr>
          <w:noProof/>
        </w:rPr>
        <w:fldChar w:fldCharType="begin"/>
      </w:r>
      <w:r w:rsidRPr="005167AE">
        <w:rPr>
          <w:noProof/>
        </w:rPr>
        <w:instrText xml:space="preserve"> SEQ MTSec \c \* Arabic \* MERGEFORMAT </w:instrText>
      </w:r>
      <w:r w:rsidRPr="005167AE">
        <w:rPr>
          <w:noProof/>
        </w:rPr>
        <w:fldChar w:fldCharType="separate"/>
      </w:r>
      <w:r>
        <w:rPr>
          <w:noProof/>
        </w:rPr>
        <w:instrText>1</w:instrText>
      </w:r>
      <w:r w:rsidRPr="005167AE">
        <w:rPr>
          <w:noProof/>
        </w:rPr>
        <w:fldChar w:fldCharType="end"/>
      </w:r>
      <w:r w:rsidRPr="005167AE">
        <w:instrText>.</w:instrText>
      </w:r>
      <w:r w:rsidRPr="005167AE">
        <w:rPr>
          <w:noProof/>
        </w:rPr>
        <w:fldChar w:fldCharType="begin"/>
      </w:r>
      <w:r w:rsidRPr="005167AE">
        <w:rPr>
          <w:noProof/>
        </w:rPr>
        <w:instrText xml:space="preserve"> SEQ MTEqn \c \* Arabic \* MERGEFORMAT </w:instrText>
      </w:r>
      <w:r w:rsidRPr="005167AE">
        <w:rPr>
          <w:noProof/>
        </w:rPr>
        <w:fldChar w:fldCharType="separate"/>
      </w:r>
      <w:r>
        <w:rPr>
          <w:noProof/>
        </w:rPr>
        <w:instrText>3</w:instrText>
      </w:r>
      <w:r w:rsidRPr="005167AE">
        <w:rPr>
          <w:noProof/>
        </w:rPr>
        <w:fldChar w:fldCharType="end"/>
      </w:r>
      <w:r w:rsidRPr="005167AE">
        <w:instrText>)</w:instrText>
      </w:r>
      <w:r w:rsidRPr="005167AE">
        <w:fldChar w:fldCharType="end"/>
      </w:r>
    </w:p>
    <w:p w:rsidR="00F26F63" w:rsidRPr="005167AE" w:rsidRDefault="00F26F63" w:rsidP="00327824">
      <w:r w:rsidRPr="005167AE">
        <w:tab/>
      </w:r>
      <w:r w:rsidRPr="005167AE">
        <w:tab/>
      </w:r>
    </w:p>
    <w:p w:rsidR="00F26F63" w:rsidRPr="005167AE" w:rsidRDefault="00F26F63" w:rsidP="00327824">
      <w:r w:rsidRPr="005167AE">
        <w:t xml:space="preserve">In the primed coordinate axes the magnitude of the means are equal with value </w:t>
      </w:r>
    </w:p>
    <w:p w:rsidR="00F26F63" w:rsidRPr="005167AE" w:rsidRDefault="00F26F63" w:rsidP="00327824"/>
    <w:p w:rsidR="00F26F63" w:rsidRPr="005167AE" w:rsidRDefault="00F26F63" w:rsidP="00327824">
      <w:r w:rsidRPr="005167AE">
        <w:tab/>
      </w:r>
      <w:r w:rsidRPr="005167AE">
        <w:rPr>
          <w:noProof/>
          <w:position w:val="-28"/>
        </w:rPr>
      </w:r>
      <w:r w:rsidR="00F26F63" w:rsidRPr="005167AE">
        <w:rPr>
          <w:noProof/>
          <w:position w:val="-28"/>
        </w:rPr>
        <w:object w:dxaOrig="1760" w:dyaOrig="700" w14:anchorId="23758CA5">
          <v:shape id="_x0000_i1088" type="#_x0000_t75" alt="" style="width:85pt;height:39pt;mso-width-percent:0;mso-height-percent:0;mso-width-percent:0;mso-height-percent:0" o:ole="">
            <v:imagedata r:id="rId243" o:title=""/>
          </v:shape>
          <o:OLEObject Type="Embed" ProgID="Equation.DSMT4" ShapeID="_x0000_i1088" DrawAspect="Content" ObjectID="_1840551496" r:id="rId244"/>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sidRPr="005167AE">
        <w:rPr>
          <w:noProof/>
        </w:rPr>
        <w:fldChar w:fldCharType="begin"/>
      </w:r>
      <w:r w:rsidRPr="005167AE">
        <w:rPr>
          <w:noProof/>
        </w:rPr>
        <w:instrText xml:space="preserve"> SEQ MTSec \c \* Arabic \* MERGEFORMAT </w:instrText>
      </w:r>
      <w:r w:rsidRPr="005167AE">
        <w:rPr>
          <w:noProof/>
        </w:rPr>
        <w:fldChar w:fldCharType="separate"/>
      </w:r>
      <w:r>
        <w:rPr>
          <w:noProof/>
        </w:rPr>
        <w:instrText>1</w:instrText>
      </w:r>
      <w:r w:rsidRPr="005167AE">
        <w:rPr>
          <w:noProof/>
        </w:rPr>
        <w:fldChar w:fldCharType="end"/>
      </w:r>
      <w:r w:rsidRPr="005167AE">
        <w:instrText>.</w:instrText>
      </w:r>
      <w:r w:rsidRPr="005167AE">
        <w:rPr>
          <w:noProof/>
        </w:rPr>
        <w:fldChar w:fldCharType="begin"/>
      </w:r>
      <w:r w:rsidRPr="005167AE">
        <w:rPr>
          <w:noProof/>
        </w:rPr>
        <w:instrText xml:space="preserve"> SEQ MTEqn \c \* Arabic \* MERGEFORMAT </w:instrText>
      </w:r>
      <w:r w:rsidRPr="005167AE">
        <w:rPr>
          <w:noProof/>
        </w:rPr>
        <w:fldChar w:fldCharType="separate"/>
      </w:r>
      <w:r>
        <w:rPr>
          <w:noProof/>
        </w:rPr>
        <w:instrText>4</w:instrText>
      </w:r>
      <w:r w:rsidRPr="005167AE">
        <w:rPr>
          <w:noProof/>
        </w:rPr>
        <w:fldChar w:fldCharType="end"/>
      </w:r>
      <w:r w:rsidRPr="005167AE">
        <w:instrText>)</w:instrText>
      </w:r>
      <w:r w:rsidRPr="005167AE">
        <w:fldChar w:fldCharType="end"/>
      </w:r>
    </w:p>
    <w:p w:rsidR="00F26F63" w:rsidRPr="005167AE" w:rsidRDefault="00F26F63" w:rsidP="00327824">
      <w:r w:rsidRPr="005167AE">
        <w:t xml:space="preserve"> </w:t>
      </w:r>
    </w:p>
    <w:p w:rsidR="00F26F63" w:rsidRPr="005167AE" w:rsidRDefault="00F26F63" w:rsidP="00327824">
      <w:r w:rsidRPr="005167AE">
        <w:t xml:space="preserve">where we have used the fact that rotation matrices are orthogonal.  In view of the above discussion it only makes sense to analyze detection or classification problems once the mean vectors have been normalized about the groups center of mass.  Since the means are specified what remains to differentiate the detection problems is the form of the covariance matrices </w:t>
      </w:r>
      <w:r w:rsidRPr="005167AE">
        <w:rPr>
          <w:noProof/>
          <w:position w:val="-12"/>
        </w:rPr>
      </w:r>
      <w:r w:rsidR="00F26F63" w:rsidRPr="005167AE">
        <w:rPr>
          <w:noProof/>
          <w:position w:val="-12"/>
        </w:rPr>
        <w:object w:dxaOrig="980" w:dyaOrig="360" w14:anchorId="1BF7439C">
          <v:shape id="_x0000_i1089" type="#_x0000_t75" alt="" style="width:52pt;height:20pt;mso-width-percent:0;mso-height-percent:0;mso-width-percent:0;mso-height-percent:0" o:ole="">
            <v:imagedata r:id="rId245" o:title=""/>
          </v:shape>
          <o:OLEObject Type="Embed" ProgID="Equation.DSMT4" ShapeID="_x0000_i1089" DrawAspect="Content" ObjectID="_1840551497" r:id="rId246"/>
        </w:object>
      </w:r>
      <w:r w:rsidRPr="005167AE">
        <w:t xml:space="preserve">.  We will consider all cases: 1) i.i.d, </w:t>
      </w:r>
      <w:r w:rsidRPr="005167AE">
        <w:rPr>
          <w:noProof/>
          <w:position w:val="-12"/>
        </w:rPr>
      </w:r>
      <w:r w:rsidR="00F26F63" w:rsidRPr="005167AE">
        <w:rPr>
          <w:noProof/>
          <w:position w:val="-12"/>
        </w:rPr>
        <w:object w:dxaOrig="1420" w:dyaOrig="380" w14:anchorId="5543EE7D">
          <v:shape id="_x0000_i1090" type="#_x0000_t75" alt="" style="width:1in;height:20pt;mso-width-percent:0;mso-height-percent:0;mso-width-percent:0;mso-height-percent:0" o:ole="">
            <v:imagedata r:id="rId247" o:title=""/>
          </v:shape>
          <o:OLEObject Type="Embed" ProgID="Equation.DSMT4" ShapeID="_x0000_i1090" DrawAspect="Content" ObjectID="_1840551498" r:id="rId248"/>
        </w:object>
      </w:r>
      <w:r w:rsidRPr="005167AE">
        <w:t xml:space="preserve">, uncorrelated, </w:t>
      </w:r>
      <w:r w:rsidRPr="005167AE">
        <w:rPr>
          <w:noProof/>
          <w:position w:val="-16"/>
        </w:rPr>
      </w:r>
      <w:r w:rsidR="00F26F63" w:rsidRPr="005167AE">
        <w:rPr>
          <w:noProof/>
          <w:position w:val="-16"/>
        </w:rPr>
        <w:object w:dxaOrig="2620" w:dyaOrig="440" w14:anchorId="4F99F4DB">
          <v:shape id="_x0000_i1091" type="#_x0000_t75" alt="" style="width:131pt;height:20pt;mso-width-percent:0;mso-height-percent:0;mso-width-percent:0;mso-height-percent:0" o:ole="">
            <v:imagedata r:id="rId249" o:title=""/>
          </v:shape>
          <o:OLEObject Type="Embed" ProgID="Equation.DSMT4" ShapeID="_x0000_i1091" DrawAspect="Content" ObjectID="_1840551499" r:id="rId250"/>
        </w:object>
      </w:r>
      <w:r w:rsidRPr="005167AE">
        <w:t xml:space="preserve">, 3) </w:t>
      </w:r>
      <w:r w:rsidRPr="005167AE">
        <w:rPr>
          <w:noProof/>
          <w:position w:val="-12"/>
        </w:rPr>
      </w:r>
      <w:r w:rsidR="00F26F63" w:rsidRPr="005167AE">
        <w:rPr>
          <w:noProof/>
          <w:position w:val="-12"/>
        </w:rPr>
        <w:object w:dxaOrig="1219" w:dyaOrig="360" w14:anchorId="758D1F92">
          <v:shape id="_x0000_i1092" type="#_x0000_t75" alt="" style="width:59pt;height:20pt;mso-width-percent:0;mso-height-percent:0;mso-width-percent:0;mso-height-percent:0" o:ole="">
            <v:imagedata r:id="rId251" o:title=""/>
          </v:shape>
          <o:OLEObject Type="Embed" ProgID="Equation.DSMT4" ShapeID="_x0000_i1092" DrawAspect="Content" ObjectID="_1840551500" r:id="rId252"/>
        </w:object>
      </w:r>
      <w:r w:rsidRPr="005167AE">
        <w:t xml:space="preserve">arbitrary but equal covariances , 4) arbitrary and unequal, </w:t>
      </w:r>
      <w:r w:rsidRPr="005167AE">
        <w:rPr>
          <w:noProof/>
          <w:position w:val="-12"/>
        </w:rPr>
      </w:r>
      <w:r w:rsidR="00F26F63" w:rsidRPr="005167AE">
        <w:rPr>
          <w:noProof/>
          <w:position w:val="-12"/>
        </w:rPr>
        <w:object w:dxaOrig="639" w:dyaOrig="360" w14:anchorId="3FC43CB0">
          <v:shape id="_x0000_i1093" type="#_x0000_t75" alt="" style="width:26pt;height:20pt;mso-width-percent:0;mso-height-percent:0;mso-width-percent:0;mso-height-percent:0" o:ole="">
            <v:imagedata r:id="rId253" o:title=""/>
          </v:shape>
          <o:OLEObject Type="Embed" ProgID="Equation.DSMT4" ShapeID="_x0000_i1093" DrawAspect="Content" ObjectID="_1840551501" r:id="rId254"/>
        </w:object>
      </w:r>
      <w:r w:rsidRPr="005167AE">
        <w:t xml:space="preserve"> .  We assume the covariance matrices are known a priori either by online estimation from the data or from labeled prototypes.  It will then be shown that cases 1-3 equivalent and result in a linear discriminant function and case 4 leads to a quadratic separating boundary.  The canonical cases (after preprocessing) are illustrated in Figure () with the covariances indicated by contours of constant probability.</w:t>
      </w:r>
    </w:p>
    <w:p w:rsidR="00F26F63" w:rsidRPr="005167AE" w:rsidRDefault="00F26F63" w:rsidP="00327824"/>
    <w:p w:rsidR="00F26F63" w:rsidRPr="005167AE" w:rsidRDefault="00F26F63" w:rsidP="00327824">
      <w:r w:rsidRPr="005167AE">
        <w:t xml:space="preserve">For equal covariance the Bayes’ detector/classifier chooses </w:t>
      </w:r>
      <w:r w:rsidRPr="005167AE">
        <w:rPr>
          <w:noProof/>
          <w:position w:val="-12"/>
        </w:rPr>
      </w:r>
      <w:r w:rsidR="00F26F63" w:rsidRPr="005167AE">
        <w:rPr>
          <w:noProof/>
          <w:position w:val="-12"/>
        </w:rPr>
        <w:object w:dxaOrig="300" w:dyaOrig="360" w14:anchorId="7D45B73C">
          <v:shape id="_x0000_i1094" type="#_x0000_t75" alt="" style="width:13pt;height:20pt;mso-width-percent:0;mso-height-percent:0;mso-width-percent:0;mso-height-percent:0" o:ole="">
            <v:imagedata r:id="rId255" o:title=""/>
          </v:shape>
          <o:OLEObject Type="Embed" ProgID="Equation.DSMT4" ShapeID="_x0000_i1094" DrawAspect="Content" ObjectID="_1840551502" r:id="rId256"/>
        </w:object>
      </w:r>
      <w:r w:rsidRPr="005167AE">
        <w:t xml:space="preserve">over </w:t>
      </w:r>
      <w:r w:rsidRPr="005167AE">
        <w:rPr>
          <w:noProof/>
          <w:position w:val="-12"/>
        </w:rPr>
      </w:r>
      <w:r w:rsidR="00F26F63" w:rsidRPr="005167AE">
        <w:rPr>
          <w:noProof/>
          <w:position w:val="-12"/>
        </w:rPr>
        <w:object w:dxaOrig="320" w:dyaOrig="360" w14:anchorId="0F73CAC2">
          <v:shape id="_x0000_i1095" type="#_x0000_t75" alt="" style="width:13pt;height:20pt;mso-width-percent:0;mso-height-percent:0;mso-width-percent:0;mso-height-percent:0" o:ole="">
            <v:imagedata r:id="rId257" o:title=""/>
          </v:shape>
          <o:OLEObject Type="Embed" ProgID="Equation.DSMT4" ShapeID="_x0000_i1095" DrawAspect="Content" ObjectID="_1840551503" r:id="rId258"/>
        </w:object>
      </w:r>
      <w:r w:rsidRPr="005167AE">
        <w:t>if</w:t>
      </w:r>
    </w:p>
    <w:p w:rsidR="00F26F63" w:rsidRPr="005167AE" w:rsidRDefault="00F26F63" w:rsidP="00327824"/>
    <w:p w:rsidR="00F26F63" w:rsidRPr="005167AE" w:rsidRDefault="00F26F63" w:rsidP="00327824">
      <w:r w:rsidRPr="005167AE">
        <w:tab/>
      </w:r>
      <w:r w:rsidRPr="005167AE">
        <w:rPr>
          <w:noProof/>
          <w:position w:val="-30"/>
        </w:rPr>
      </w:r>
      <w:r w:rsidR="00F26F63" w:rsidRPr="005167AE">
        <w:rPr>
          <w:noProof/>
          <w:position w:val="-30"/>
        </w:rPr>
        <w:object w:dxaOrig="2380" w:dyaOrig="680" w14:anchorId="006E0FE7">
          <v:shape id="_x0000_i1096" type="#_x0000_t75" alt="" style="width:124pt;height:39pt;mso-width-percent:0;mso-height-percent:0;mso-width-percent:0;mso-height-percent:0" o:ole="">
            <v:imagedata r:id="rId259" o:title=""/>
          </v:shape>
          <o:OLEObject Type="Embed" ProgID="Equation.DSMT4" ShapeID="_x0000_i1096" DrawAspect="Content" ObjectID="_1840551504" r:id="rId260"/>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sidRPr="005167AE">
        <w:rPr>
          <w:noProof/>
        </w:rPr>
        <w:fldChar w:fldCharType="begin"/>
      </w:r>
      <w:r w:rsidRPr="005167AE">
        <w:rPr>
          <w:noProof/>
        </w:rPr>
        <w:instrText xml:space="preserve"> SEQ MTSec \c \* Arabic \* MERGEFORMAT </w:instrText>
      </w:r>
      <w:r w:rsidRPr="005167AE">
        <w:rPr>
          <w:noProof/>
        </w:rPr>
        <w:fldChar w:fldCharType="separate"/>
      </w:r>
      <w:r>
        <w:rPr>
          <w:noProof/>
        </w:rPr>
        <w:instrText>1</w:instrText>
      </w:r>
      <w:r w:rsidRPr="005167AE">
        <w:rPr>
          <w:noProof/>
        </w:rPr>
        <w:fldChar w:fldCharType="end"/>
      </w:r>
      <w:r w:rsidRPr="005167AE">
        <w:instrText>.</w:instrText>
      </w:r>
      <w:r w:rsidRPr="005167AE">
        <w:rPr>
          <w:noProof/>
        </w:rPr>
        <w:fldChar w:fldCharType="begin"/>
      </w:r>
      <w:r w:rsidRPr="005167AE">
        <w:rPr>
          <w:noProof/>
        </w:rPr>
        <w:instrText xml:space="preserve"> SEQ MTEqn \c \* Arabic \* MERGEFORMAT </w:instrText>
      </w:r>
      <w:r w:rsidRPr="005167AE">
        <w:rPr>
          <w:noProof/>
        </w:rPr>
        <w:fldChar w:fldCharType="separate"/>
      </w:r>
      <w:r>
        <w:rPr>
          <w:noProof/>
        </w:rPr>
        <w:instrText>5</w:instrText>
      </w:r>
      <w:r w:rsidRPr="005167AE">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Note that if the priors are equal the threshold is zero, ie the separating boundary </w:t>
      </w:r>
      <w:r w:rsidRPr="005167AE">
        <w:rPr>
          <w:noProof/>
          <w:position w:val="-10"/>
        </w:rPr>
      </w:r>
      <w:r w:rsidR="00F26F63" w:rsidRPr="005167AE">
        <w:rPr>
          <w:noProof/>
          <w:position w:val="-10"/>
        </w:rPr>
        <w:object w:dxaOrig="1520" w:dyaOrig="360" w14:anchorId="4A985F50">
          <v:shape id="_x0000_i1097" type="#_x0000_t75" alt="" style="width:79pt;height:20pt;mso-width-percent:0;mso-height-percent:0;mso-width-percent:0;mso-height-percent:0" o:ole="">
            <v:imagedata r:id="rId261" o:title=""/>
          </v:shape>
          <o:OLEObject Type="Embed" ProgID="Equation.DSMT4" ShapeID="_x0000_i1097" DrawAspect="Content" ObjectID="_1840551505" r:id="rId262"/>
        </w:object>
      </w:r>
      <w:r w:rsidRPr="005167AE">
        <w:t xml:space="preserve"> is the perpendicular bisector of </w:t>
      </w:r>
      <w:r w:rsidRPr="005167AE">
        <w:rPr>
          <w:noProof/>
          <w:position w:val="-10"/>
        </w:rPr>
      </w:r>
      <w:r w:rsidR="00F26F63" w:rsidRPr="005167AE">
        <w:rPr>
          <w:noProof/>
          <w:position w:val="-10"/>
        </w:rPr>
        <w:object w:dxaOrig="360" w:dyaOrig="320" w14:anchorId="126A23F5">
          <v:shape id="_x0000_i1098" type="#_x0000_t75" alt="" style="width:20pt;height:13pt;mso-width-percent:0;mso-height-percent:0;mso-width-percent:0;mso-height-percent:0" o:ole="">
            <v:imagedata r:id="rId263" o:title=""/>
          </v:shape>
          <o:OLEObject Type="Embed" ProgID="Equation.DSMT4" ShapeID="_x0000_i1098" DrawAspect="Content" ObjectID="_1840551506" r:id="rId264"/>
        </w:object>
      </w:r>
      <w:r w:rsidRPr="005167AE">
        <w:t>.  For H2 more likely the boundary shifts towards R1 to encompass more hypervolume (area for N=2) for R2, and conversely for pi1&gt;pi2.</w:t>
      </w:r>
    </w:p>
    <w:p w:rsidR="00F26F63" w:rsidRPr="005167AE" w:rsidRDefault="00F26F63" w:rsidP="00327824"/>
    <w:p w:rsidR="00F26F63" w:rsidRPr="005167AE" w:rsidRDefault="00F26F63" w:rsidP="00327824">
      <w:r w:rsidRPr="005167AE">
        <w:t xml:space="preserve">For unequal covariances we have </w:t>
      </w:r>
    </w:p>
    <w:p w:rsidR="00F26F63" w:rsidRPr="005167AE" w:rsidRDefault="00F26F63" w:rsidP="00327824"/>
    <w:p w:rsidR="00F26F63" w:rsidRPr="005167AE" w:rsidRDefault="00F26F63" w:rsidP="00327824"/>
    <w:p w:rsidR="00F26F63" w:rsidRPr="005167AE" w:rsidRDefault="00F26F63" w:rsidP="00327824"/>
    <w:p w:rsidR="00F26F63" w:rsidRPr="005167AE" w:rsidRDefault="00F26F63" w:rsidP="00327824">
      <w:r w:rsidRPr="005167AE">
        <w:t>Case 1: Inner product is scaled by the standard deviations.  This means that since the variance is assumed known, the data and weight vector can be scaled and the problem reduces to one of unit variance, i.e. variances not equal to one add nothing new.</w:t>
      </w:r>
    </w:p>
    <w:p w:rsidR="00F26F63" w:rsidRPr="005167AE" w:rsidRDefault="00F26F63" w:rsidP="00327824"/>
    <w:p w:rsidR="00F26F63" w:rsidRPr="005167AE" w:rsidRDefault="00F26F63" w:rsidP="00327824">
      <w:r w:rsidRPr="005167AE">
        <w:tab/>
      </w:r>
    </w:p>
    <w:p w:rsidR="00F26F63" w:rsidRPr="005167AE" w:rsidRDefault="00F26F63" w:rsidP="00327824">
      <w:r w:rsidRPr="005167AE">
        <w:tab/>
      </w:r>
      <w:r w:rsidRPr="005167AE">
        <w:rPr>
          <w:noProof/>
          <w:position w:val="-30"/>
        </w:rPr>
      </w:r>
      <w:r w:rsidR="00F26F63" w:rsidRPr="005167AE">
        <w:rPr>
          <w:noProof/>
          <w:position w:val="-30"/>
        </w:rPr>
        <w:object w:dxaOrig="2720" w:dyaOrig="760" w14:anchorId="3EE18A08">
          <v:shape id="_x0000_i1099" type="#_x0000_t75" alt="" style="width:137pt;height:33pt;mso-width-percent:0;mso-height-percent:0;mso-width-percent:0;mso-height-percent:0" o:ole="">
            <v:imagedata r:id="rId265" o:title=""/>
          </v:shape>
          <o:OLEObject Type="Embed" ProgID="Equation.DSMT4" ShapeID="_x0000_i1099" DrawAspect="Content" ObjectID="_1840551507" r:id="rId266"/>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sidRPr="005167AE">
        <w:rPr>
          <w:noProof/>
        </w:rPr>
        <w:fldChar w:fldCharType="begin"/>
      </w:r>
      <w:r w:rsidRPr="005167AE">
        <w:rPr>
          <w:noProof/>
        </w:rPr>
        <w:instrText xml:space="preserve"> SEQ MTSec \c \* Arabic \* MERGEFORMAT </w:instrText>
      </w:r>
      <w:r w:rsidRPr="005167AE">
        <w:rPr>
          <w:noProof/>
        </w:rPr>
        <w:fldChar w:fldCharType="separate"/>
      </w:r>
      <w:r>
        <w:rPr>
          <w:noProof/>
        </w:rPr>
        <w:instrText>1</w:instrText>
      </w:r>
      <w:r w:rsidRPr="005167AE">
        <w:rPr>
          <w:noProof/>
        </w:rPr>
        <w:fldChar w:fldCharType="end"/>
      </w:r>
      <w:r w:rsidRPr="005167AE">
        <w:instrText>.</w:instrText>
      </w:r>
      <w:r w:rsidRPr="005167AE">
        <w:rPr>
          <w:noProof/>
        </w:rPr>
        <w:fldChar w:fldCharType="begin"/>
      </w:r>
      <w:r w:rsidRPr="005167AE">
        <w:rPr>
          <w:noProof/>
        </w:rPr>
        <w:instrText xml:space="preserve"> SEQ MTEqn \c \* Arabic \* MERGEFORMAT </w:instrText>
      </w:r>
      <w:r w:rsidRPr="005167AE">
        <w:rPr>
          <w:noProof/>
        </w:rPr>
        <w:fldChar w:fldCharType="separate"/>
      </w:r>
      <w:r>
        <w:rPr>
          <w:noProof/>
        </w:rPr>
        <w:instrText>6</w:instrText>
      </w:r>
      <w:r w:rsidRPr="005167AE">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Case 2: Again, scaling occurs which transforms to the unit variance case.</w:t>
      </w:r>
    </w:p>
    <w:p w:rsidR="00F26F63" w:rsidRPr="005167AE" w:rsidRDefault="00F26F63" w:rsidP="00327824"/>
    <w:p w:rsidR="00F26F63" w:rsidRPr="005167AE" w:rsidRDefault="00F26F63" w:rsidP="00327824">
      <w:r w:rsidRPr="005167AE">
        <w:tab/>
      </w:r>
      <w:r w:rsidRPr="005167AE">
        <w:rPr>
          <w:noProof/>
          <w:position w:val="-30"/>
        </w:rPr>
      </w:r>
      <w:r w:rsidR="00F26F63" w:rsidRPr="005167AE">
        <w:rPr>
          <w:noProof/>
          <w:position w:val="-30"/>
        </w:rPr>
        <w:object w:dxaOrig="2860" w:dyaOrig="680" w14:anchorId="5A3A4721">
          <v:shape id="_x0000_i1100" type="#_x0000_t75" alt="" style="width:2in;height:39pt;mso-width-percent:0;mso-height-percent:0;mso-width-percent:0;mso-height-percent:0" o:ole="">
            <v:imagedata r:id="rId267" o:title=""/>
          </v:shape>
          <o:OLEObject Type="Embed" ProgID="Equation.DSMT4" ShapeID="_x0000_i1100" DrawAspect="Content" ObjectID="_1840551508" r:id="rId268"/>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sidRPr="005167AE">
        <w:rPr>
          <w:noProof/>
        </w:rPr>
        <w:fldChar w:fldCharType="begin"/>
      </w:r>
      <w:r w:rsidRPr="005167AE">
        <w:rPr>
          <w:noProof/>
        </w:rPr>
        <w:instrText xml:space="preserve"> SEQ MTSec \c \* Arabic \* MERGEFORMAT </w:instrText>
      </w:r>
      <w:r w:rsidRPr="005167AE">
        <w:rPr>
          <w:noProof/>
        </w:rPr>
        <w:fldChar w:fldCharType="separate"/>
      </w:r>
      <w:r>
        <w:rPr>
          <w:noProof/>
        </w:rPr>
        <w:instrText>1</w:instrText>
      </w:r>
      <w:r w:rsidRPr="005167AE">
        <w:rPr>
          <w:noProof/>
        </w:rPr>
        <w:fldChar w:fldCharType="end"/>
      </w:r>
      <w:r w:rsidRPr="005167AE">
        <w:instrText>.</w:instrText>
      </w:r>
      <w:r w:rsidRPr="005167AE">
        <w:rPr>
          <w:noProof/>
        </w:rPr>
        <w:fldChar w:fldCharType="begin"/>
      </w:r>
      <w:r w:rsidRPr="005167AE">
        <w:rPr>
          <w:noProof/>
        </w:rPr>
        <w:instrText xml:space="preserve"> SEQ MTEqn \c \* Arabic \* MERGEFORMAT </w:instrText>
      </w:r>
      <w:r w:rsidRPr="005167AE">
        <w:rPr>
          <w:noProof/>
        </w:rPr>
        <w:fldChar w:fldCharType="separate"/>
      </w:r>
      <w:r>
        <w:rPr>
          <w:noProof/>
        </w:rPr>
        <w:instrText>7</w:instrText>
      </w:r>
      <w:r w:rsidRPr="005167AE">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 xml:space="preserve">Case 3: Using the spectral decomposition </w:t>
      </w:r>
      <w:r w:rsidRPr="005167AE">
        <w:rPr>
          <w:noProof/>
          <w:position w:val="-4"/>
        </w:rPr>
      </w:r>
      <w:r w:rsidR="00F26F63" w:rsidRPr="005167AE">
        <w:rPr>
          <w:noProof/>
          <w:position w:val="-4"/>
        </w:rPr>
        <w:object w:dxaOrig="1060" w:dyaOrig="300" w14:anchorId="6F8FAB0B">
          <v:shape id="_x0000_i1101" type="#_x0000_t75" alt="" style="width:52pt;height:13pt;mso-width-percent:0;mso-height-percent:0;mso-width-percent:0;mso-height-percent:0" o:ole="">
            <v:imagedata r:id="rId269" o:title=""/>
          </v:shape>
          <o:OLEObject Type="Embed" ProgID="Equation.DSMT4" ShapeID="_x0000_i1101" DrawAspect="Content" ObjectID="_1840551509" r:id="rId270"/>
        </w:object>
      </w:r>
      <w:r w:rsidRPr="005167AE">
        <w:t xml:space="preserve">we form the new coordinate system </w:t>
      </w:r>
      <w:r w:rsidRPr="005167AE">
        <w:rPr>
          <w:noProof/>
          <w:position w:val="-10"/>
        </w:rPr>
      </w:r>
      <w:r w:rsidR="00F26F63" w:rsidRPr="005167AE">
        <w:rPr>
          <w:noProof/>
          <w:position w:val="-10"/>
        </w:rPr>
        <w:object w:dxaOrig="880" w:dyaOrig="360" w14:anchorId="56A1AF1B">
          <v:shape id="_x0000_i1102" type="#_x0000_t75" alt="" style="width:46pt;height:20pt;mso-width-percent:0;mso-height-percent:0;mso-width-percent:0;mso-height-percent:0" o:ole="">
            <v:imagedata r:id="rId271" o:title=""/>
          </v:shape>
          <o:OLEObject Type="Embed" ProgID="Equation.DSMT4" ShapeID="_x0000_i1102" DrawAspect="Content" ObjectID="_1840551510" r:id="rId272"/>
        </w:object>
      </w:r>
      <w:r w:rsidRPr="005167AE">
        <w:t xml:space="preserve">which rotates us back to case 2.  Scaling by </w:t>
      </w:r>
      <w:r w:rsidRPr="005167AE">
        <w:rPr>
          <w:noProof/>
          <w:position w:val="-4"/>
        </w:rPr>
      </w:r>
      <w:r w:rsidR="00F26F63" w:rsidRPr="005167AE">
        <w:rPr>
          <w:noProof/>
          <w:position w:val="-4"/>
        </w:rPr>
        <w:object w:dxaOrig="400" w:dyaOrig="300" w14:anchorId="67E7B8E7">
          <v:shape id="_x0000_i1103" type="#_x0000_t75" alt="" style="width:20pt;height:13pt;mso-width-percent:0;mso-height-percent:0;mso-width-percent:0;mso-height-percent:0" o:ole="">
            <v:imagedata r:id="rId273" o:title=""/>
          </v:shape>
          <o:OLEObject Type="Embed" ProgID="Equation.DSMT4" ShapeID="_x0000_i1103" DrawAspect="Content" ObjectID="_1840551511" r:id="rId274"/>
        </w:object>
      </w:r>
      <w:r w:rsidRPr="005167AE">
        <w:t>takes us to case 1.</w:t>
      </w:r>
    </w:p>
    <w:p w:rsidR="00F26F63" w:rsidRPr="005167AE" w:rsidRDefault="00F26F63" w:rsidP="00327824"/>
    <w:p w:rsidR="00F26F63" w:rsidRPr="005167AE" w:rsidRDefault="00F26F63" w:rsidP="00327824">
      <w:r w:rsidRPr="005167AE">
        <w:tab/>
      </w:r>
      <w:r w:rsidRPr="005167AE">
        <w:rPr>
          <w:noProof/>
          <w:position w:val="-30"/>
        </w:rPr>
      </w:r>
      <w:r w:rsidR="00F26F63" w:rsidRPr="005167AE">
        <w:rPr>
          <w:noProof/>
          <w:position w:val="-30"/>
        </w:rPr>
        <w:object w:dxaOrig="2860" w:dyaOrig="720" w14:anchorId="7B7FA19B">
          <v:shape id="_x0000_i1104" type="#_x0000_t75" alt="" style="width:2in;height:39pt;mso-width-percent:0;mso-height-percent:0;mso-width-percent:0;mso-height-percent:0" o:ole="">
            <v:imagedata r:id="rId275" o:title=""/>
          </v:shape>
          <o:OLEObject Type="Embed" ProgID="Equation.DSMT4" ShapeID="_x0000_i1104" DrawAspect="Content" ObjectID="_1840551512" r:id="rId276"/>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sidRPr="005167AE">
        <w:rPr>
          <w:noProof/>
        </w:rPr>
        <w:fldChar w:fldCharType="begin"/>
      </w:r>
      <w:r w:rsidRPr="005167AE">
        <w:rPr>
          <w:noProof/>
        </w:rPr>
        <w:instrText xml:space="preserve"> SEQ MTSec \c \* Arabic \* MERGEFORMAT </w:instrText>
      </w:r>
      <w:r w:rsidRPr="005167AE">
        <w:rPr>
          <w:noProof/>
        </w:rPr>
        <w:fldChar w:fldCharType="separate"/>
      </w:r>
      <w:r>
        <w:rPr>
          <w:noProof/>
        </w:rPr>
        <w:instrText>1</w:instrText>
      </w:r>
      <w:r w:rsidRPr="005167AE">
        <w:rPr>
          <w:noProof/>
        </w:rPr>
        <w:fldChar w:fldCharType="end"/>
      </w:r>
      <w:r w:rsidRPr="005167AE">
        <w:instrText>.</w:instrText>
      </w:r>
      <w:r w:rsidRPr="005167AE">
        <w:rPr>
          <w:noProof/>
        </w:rPr>
        <w:fldChar w:fldCharType="begin"/>
      </w:r>
      <w:r w:rsidRPr="005167AE">
        <w:rPr>
          <w:noProof/>
        </w:rPr>
        <w:instrText xml:space="preserve"> SEQ MTEqn \c \* Arabic \* MERGEFORMAT </w:instrText>
      </w:r>
      <w:r w:rsidRPr="005167AE">
        <w:rPr>
          <w:noProof/>
        </w:rPr>
        <w:fldChar w:fldCharType="separate"/>
      </w:r>
      <w:r>
        <w:rPr>
          <w:noProof/>
        </w:rPr>
        <w:instrText>8</w:instrText>
      </w:r>
      <w:r w:rsidRPr="005167AE">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r w:rsidRPr="005167AE">
        <w:t>Case 4: While it would seem that different covariances should always require a quadratic boundary, for the case of diagonal covariances with equal y component and different x component.  The reason is it only the component perpendicular to the mean bisector is needed to generate the separation boundary.</w:t>
      </w:r>
    </w:p>
    <w:p w:rsidR="00F26F63" w:rsidRPr="005167AE" w:rsidRDefault="00F26F63" w:rsidP="00327824"/>
    <w:p w:rsidR="00F26F63" w:rsidRPr="005167AE" w:rsidRDefault="00F26F63" w:rsidP="00327824">
      <w:r w:rsidRPr="005167AE">
        <w:t>Case 6: Arbitrary covariances</w:t>
      </w:r>
    </w:p>
    <w:p w:rsidR="00F26F63" w:rsidRPr="005167AE" w:rsidRDefault="00F26F63" w:rsidP="00327824"/>
    <w:p w:rsidR="00F26F63" w:rsidRPr="005167AE" w:rsidRDefault="00F26F63" w:rsidP="00327824">
      <w:r w:rsidRPr="005167AE">
        <w:tab/>
      </w:r>
      <w:r w:rsidRPr="005167AE">
        <w:rPr>
          <w:noProof/>
          <w:position w:val="-34"/>
        </w:rPr>
      </w:r>
      <w:r w:rsidR="00F26F63" w:rsidRPr="005167AE">
        <w:rPr>
          <w:noProof/>
          <w:position w:val="-34"/>
        </w:rPr>
        <w:object w:dxaOrig="7680" w:dyaOrig="800" w14:anchorId="252F0E69">
          <v:shape id="_x0000_i1105" type="#_x0000_t75" alt="" style="width:380pt;height:46pt;mso-width-percent:0;mso-height-percent:0;mso-width-percent:0;mso-height-percent:0" o:ole="">
            <v:imagedata r:id="rId277" o:title=""/>
          </v:shape>
          <o:OLEObject Type="Embed" ProgID="Equation.DSMT4" ShapeID="_x0000_i1105" DrawAspect="Content" ObjectID="_1840551513" r:id="rId278"/>
        </w:object>
      </w:r>
      <w:r w:rsidRPr="005167AE">
        <w:tab/>
      </w:r>
      <w:r w:rsidRPr="005167AE">
        <w:fldChar w:fldCharType="begin"/>
      </w:r>
      <w:r w:rsidRPr="005167AE">
        <w:instrText xml:space="preserve"> MACROBUTTON MTPlaceRef \* MERGEFORMAT </w:instrText>
      </w:r>
      <w:r w:rsidRPr="005167AE">
        <w:fldChar w:fldCharType="begin"/>
      </w:r>
      <w:r w:rsidRPr="005167AE">
        <w:instrText xml:space="preserve"> SEQ MTEqn \h \* MERGEFORMAT </w:instrText>
      </w:r>
      <w:r w:rsidRPr="005167AE">
        <w:fldChar w:fldCharType="end"/>
      </w:r>
      <w:r w:rsidRPr="005167AE">
        <w:instrText>(</w:instrText>
      </w:r>
      <w:r w:rsidRPr="005167AE">
        <w:rPr>
          <w:noProof/>
        </w:rPr>
        <w:fldChar w:fldCharType="begin"/>
      </w:r>
      <w:r w:rsidRPr="005167AE">
        <w:rPr>
          <w:noProof/>
        </w:rPr>
        <w:instrText xml:space="preserve"> SEQ MTSec \c \* Arabic \* MERGEFORMAT </w:instrText>
      </w:r>
      <w:r w:rsidRPr="005167AE">
        <w:rPr>
          <w:noProof/>
        </w:rPr>
        <w:fldChar w:fldCharType="separate"/>
      </w:r>
      <w:r>
        <w:rPr>
          <w:noProof/>
        </w:rPr>
        <w:instrText>1</w:instrText>
      </w:r>
      <w:r w:rsidRPr="005167AE">
        <w:rPr>
          <w:noProof/>
        </w:rPr>
        <w:fldChar w:fldCharType="end"/>
      </w:r>
      <w:r w:rsidRPr="005167AE">
        <w:instrText>.</w:instrText>
      </w:r>
      <w:r w:rsidRPr="005167AE">
        <w:rPr>
          <w:noProof/>
        </w:rPr>
        <w:fldChar w:fldCharType="begin"/>
      </w:r>
      <w:r w:rsidRPr="005167AE">
        <w:rPr>
          <w:noProof/>
        </w:rPr>
        <w:instrText xml:space="preserve"> SEQ MTEqn \c \* Arabic \* MERGEFORMAT </w:instrText>
      </w:r>
      <w:r w:rsidRPr="005167AE">
        <w:rPr>
          <w:noProof/>
        </w:rPr>
        <w:fldChar w:fldCharType="separate"/>
      </w:r>
      <w:r>
        <w:rPr>
          <w:noProof/>
        </w:rPr>
        <w:instrText>9</w:instrText>
      </w:r>
      <w:r w:rsidRPr="005167AE">
        <w:rPr>
          <w:noProof/>
        </w:rPr>
        <w:fldChar w:fldCharType="end"/>
      </w:r>
      <w:r w:rsidRPr="005167AE">
        <w:instrText>)</w:instrText>
      </w:r>
      <w:r w:rsidRPr="005167AE">
        <w:fldChar w:fldCharType="end"/>
      </w:r>
    </w:p>
    <w:p w:rsidR="00F26F63" w:rsidRPr="005167AE" w:rsidRDefault="00F26F63" w:rsidP="00327824"/>
    <w:p w:rsidR="00F26F63" w:rsidRPr="005167AE" w:rsidRDefault="00F26F63" w:rsidP="00327824"/>
    <w:p w:rsidR="00F26F63" w:rsidRPr="005167AE" w:rsidRDefault="00F26F63" w:rsidP="00327824">
      <w:r>
        <w:rPr>
          <w:noProof/>
        </w:rPr>
        <mc:AlternateContent>
          <mc:Choice Requires="wpc">
            <w:drawing>
              <wp:inline distT="0" distB="0" distL="0" distR="0" wp14:anchorId="12E3E0C4" wp14:editId="4B328257">
                <wp:extent cx="5486400" cy="6008370"/>
                <wp:effectExtent l="0" t="0" r="0" b="0"/>
                <wp:docPr id="505661055" name="Canvas 8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449932599" name="Group 85"/>
                        <wpg:cNvGrpSpPr>
                          <a:grpSpLocks/>
                        </wpg:cNvGrpSpPr>
                        <wpg:grpSpPr bwMode="auto">
                          <a:xfrm>
                            <a:off x="226314" y="231619"/>
                            <a:ext cx="1857756" cy="1567235"/>
                            <a:chOff x="2952" y="849"/>
                            <a:chExt cx="2438" cy="2057"/>
                          </a:xfrm>
                        </wpg:grpSpPr>
                        <wpg:grpSp>
                          <wpg:cNvPr id="1858443632" name="Group 86"/>
                          <wpg:cNvGrpSpPr>
                            <a:grpSpLocks/>
                          </wpg:cNvGrpSpPr>
                          <wpg:grpSpPr bwMode="auto">
                            <a:xfrm>
                              <a:off x="2952" y="849"/>
                              <a:ext cx="2438" cy="2057"/>
                              <a:chOff x="2952" y="849"/>
                              <a:chExt cx="2438" cy="2057"/>
                            </a:xfrm>
                          </wpg:grpSpPr>
                          <wps:wsp>
                            <wps:cNvPr id="731508484" name="Line 87"/>
                            <wps:cNvCnPr>
                              <a:cxnSpLocks/>
                            </wps:cNvCnPr>
                            <wps:spPr bwMode="auto">
                              <a:xfrm>
                                <a:off x="4171" y="849"/>
                                <a:ext cx="0" cy="20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9748017" name="Line 88"/>
                            <wps:cNvCnPr>
                              <a:cxnSpLocks/>
                            </wps:cNvCnPr>
                            <wps:spPr bwMode="auto">
                              <a:xfrm>
                                <a:off x="2952" y="1878"/>
                                <a:ext cx="24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13140507" name="Group 89"/>
                          <wpg:cNvGrpSpPr>
                            <a:grpSpLocks/>
                          </wpg:cNvGrpSpPr>
                          <wpg:grpSpPr bwMode="auto">
                            <a:xfrm>
                              <a:off x="4178" y="1548"/>
                              <a:ext cx="1030" cy="660"/>
                              <a:chOff x="4183" y="1549"/>
                              <a:chExt cx="1030" cy="660"/>
                            </a:xfrm>
                          </wpg:grpSpPr>
                          <wps:wsp>
                            <wps:cNvPr id="803256159" name="Oval 90"/>
                            <wps:cNvSpPr>
                              <a:spLocks/>
                            </wps:cNvSpPr>
                            <wps:spPr bwMode="auto">
                              <a:xfrm>
                                <a:off x="4552" y="1549"/>
                                <a:ext cx="661" cy="66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3869117" name="Line 91"/>
                            <wps:cNvCnPr>
                              <a:cxnSpLocks/>
                            </wps:cNvCnPr>
                            <wps:spPr bwMode="auto">
                              <a:xfrm>
                                <a:off x="4183" y="1878"/>
                                <a:ext cx="745" cy="1"/>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g:grpSp>
                        <wpg:grpSp>
                          <wpg:cNvPr id="1226084491" name="Group 92"/>
                          <wpg:cNvGrpSpPr>
                            <a:grpSpLocks/>
                          </wpg:cNvGrpSpPr>
                          <wpg:grpSpPr bwMode="auto">
                            <a:xfrm flipH="1">
                              <a:off x="3121" y="1548"/>
                              <a:ext cx="1030" cy="660"/>
                              <a:chOff x="4183" y="1549"/>
                              <a:chExt cx="1030" cy="660"/>
                            </a:xfrm>
                          </wpg:grpSpPr>
                          <wps:wsp>
                            <wps:cNvPr id="1044201905" name="Oval 93"/>
                            <wps:cNvSpPr>
                              <a:spLocks/>
                            </wps:cNvSpPr>
                            <wps:spPr bwMode="auto">
                              <a:xfrm>
                                <a:off x="4552" y="1549"/>
                                <a:ext cx="661" cy="66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762488" name="Line 94"/>
                            <wps:cNvCnPr>
                              <a:cxnSpLocks/>
                            </wps:cNvCnPr>
                            <wps:spPr bwMode="auto">
                              <a:xfrm>
                                <a:off x="4183" y="1878"/>
                                <a:ext cx="745" cy="1"/>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g:grpSp>
                      </wpg:wgp>
                      <wpg:wgp>
                        <wpg:cNvPr id="130014337" name="Group 95"/>
                        <wpg:cNvGrpSpPr>
                          <a:grpSpLocks/>
                        </wpg:cNvGrpSpPr>
                        <wpg:grpSpPr bwMode="auto">
                          <a:xfrm>
                            <a:off x="2632710" y="278095"/>
                            <a:ext cx="1857756" cy="1567235"/>
                            <a:chOff x="2952" y="849"/>
                            <a:chExt cx="2438" cy="2057"/>
                          </a:xfrm>
                        </wpg:grpSpPr>
                        <wps:wsp>
                          <wps:cNvPr id="564299136" name="Line 96"/>
                          <wps:cNvCnPr>
                            <a:cxnSpLocks/>
                          </wps:cNvCnPr>
                          <wps:spPr bwMode="auto">
                            <a:xfrm>
                              <a:off x="4171" y="849"/>
                              <a:ext cx="0" cy="20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170031" name="Line 97"/>
                          <wps:cNvCnPr>
                            <a:cxnSpLocks/>
                          </wps:cNvCnPr>
                          <wps:spPr bwMode="auto">
                            <a:xfrm>
                              <a:off x="2952" y="1878"/>
                              <a:ext cx="24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842809728" name="Group 98"/>
                        <wpg:cNvGrpSpPr>
                          <a:grpSpLocks/>
                        </wpg:cNvGrpSpPr>
                        <wpg:grpSpPr bwMode="auto">
                          <a:xfrm>
                            <a:off x="3572256" y="806094"/>
                            <a:ext cx="659130" cy="502856"/>
                            <a:chOff x="7336" y="1603"/>
                            <a:chExt cx="865" cy="660"/>
                          </a:xfrm>
                        </wpg:grpSpPr>
                        <wps:wsp>
                          <wps:cNvPr id="277866502" name="Oval 99"/>
                          <wps:cNvSpPr>
                            <a:spLocks/>
                          </wps:cNvSpPr>
                          <wps:spPr bwMode="auto">
                            <a:xfrm>
                              <a:off x="7845" y="1603"/>
                              <a:ext cx="356" cy="66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588412" name="Line 100"/>
                          <wps:cNvCnPr>
                            <a:cxnSpLocks/>
                          </wps:cNvCnPr>
                          <wps:spPr bwMode="auto">
                            <a:xfrm>
                              <a:off x="7336" y="1933"/>
                              <a:ext cx="745" cy="1"/>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g:wgp>
                      <wpg:wgp>
                        <wpg:cNvPr id="492310652" name="Group 101"/>
                        <wpg:cNvGrpSpPr>
                          <a:grpSpLocks/>
                        </wpg:cNvGrpSpPr>
                        <wpg:grpSpPr bwMode="auto">
                          <a:xfrm flipH="1">
                            <a:off x="2902458" y="803808"/>
                            <a:ext cx="659130" cy="502856"/>
                            <a:chOff x="7336" y="1603"/>
                            <a:chExt cx="865" cy="660"/>
                          </a:xfrm>
                        </wpg:grpSpPr>
                        <wps:wsp>
                          <wps:cNvPr id="628536844" name="Oval 102"/>
                          <wps:cNvSpPr>
                            <a:spLocks/>
                          </wps:cNvSpPr>
                          <wps:spPr bwMode="auto">
                            <a:xfrm>
                              <a:off x="7845" y="1603"/>
                              <a:ext cx="356" cy="66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158197" name="Line 103"/>
                          <wps:cNvCnPr>
                            <a:cxnSpLocks/>
                          </wps:cNvCnPr>
                          <wps:spPr bwMode="auto">
                            <a:xfrm>
                              <a:off x="7336" y="1933"/>
                              <a:ext cx="745" cy="1"/>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g:wgp>
                      <wpg:wgp>
                        <wpg:cNvPr id="178112366" name="Group 104"/>
                        <wpg:cNvGrpSpPr>
                          <a:grpSpLocks/>
                        </wpg:cNvGrpSpPr>
                        <wpg:grpSpPr bwMode="auto">
                          <a:xfrm>
                            <a:off x="978408" y="269714"/>
                            <a:ext cx="356616" cy="1519997"/>
                            <a:chOff x="3939" y="899"/>
                            <a:chExt cx="468" cy="1995"/>
                          </a:xfrm>
                        </wpg:grpSpPr>
                        <wps:wsp>
                          <wps:cNvPr id="1432203650" name="Line 105"/>
                          <wps:cNvCnPr>
                            <a:cxnSpLocks/>
                          </wps:cNvCnPr>
                          <wps:spPr bwMode="auto">
                            <a:xfrm>
                              <a:off x="4406" y="900"/>
                              <a:ext cx="1" cy="199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52835825" name="Line 106"/>
                          <wps:cNvCnPr>
                            <a:cxnSpLocks/>
                          </wps:cNvCnPr>
                          <wps:spPr bwMode="auto">
                            <a:xfrm>
                              <a:off x="3939" y="899"/>
                              <a:ext cx="1" cy="199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wpg:wgp>
                        <wpg:cNvPr id="1489345836" name="Group 107"/>
                        <wpg:cNvGrpSpPr>
                          <a:grpSpLocks/>
                        </wpg:cNvGrpSpPr>
                        <wpg:grpSpPr bwMode="auto">
                          <a:xfrm>
                            <a:off x="206502" y="1877330"/>
                            <a:ext cx="1857756" cy="1567235"/>
                            <a:chOff x="2952" y="849"/>
                            <a:chExt cx="2438" cy="2057"/>
                          </a:xfrm>
                        </wpg:grpSpPr>
                        <wps:wsp>
                          <wps:cNvPr id="90823792" name="Line 108"/>
                          <wps:cNvCnPr>
                            <a:cxnSpLocks/>
                          </wps:cNvCnPr>
                          <wps:spPr bwMode="auto">
                            <a:xfrm>
                              <a:off x="4171" y="849"/>
                              <a:ext cx="0" cy="20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1575593" name="Line 109"/>
                          <wps:cNvCnPr>
                            <a:cxnSpLocks/>
                          </wps:cNvCnPr>
                          <wps:spPr bwMode="auto">
                            <a:xfrm>
                              <a:off x="2952" y="1878"/>
                              <a:ext cx="24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109428441" name="Oval 110"/>
                        <wps:cNvSpPr>
                          <a:spLocks/>
                        </wps:cNvSpPr>
                        <wps:spPr bwMode="auto">
                          <a:xfrm rot="1789066">
                            <a:off x="1533906" y="2404567"/>
                            <a:ext cx="271272" cy="50285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2591448" name="Line 111"/>
                        <wps:cNvCnPr>
                          <a:cxnSpLocks/>
                        </wps:cNvCnPr>
                        <wps:spPr bwMode="auto">
                          <a:xfrm>
                            <a:off x="1146048" y="2655995"/>
                            <a:ext cx="567690" cy="762"/>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1804558246" name="Oval 112"/>
                        <wps:cNvSpPr>
                          <a:spLocks/>
                        </wps:cNvSpPr>
                        <wps:spPr bwMode="auto">
                          <a:xfrm rot="1789066" flipH="1">
                            <a:off x="476250" y="2403043"/>
                            <a:ext cx="271272" cy="50285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9749827" name="Line 113"/>
                        <wps:cNvCnPr>
                          <a:cxnSpLocks/>
                        </wps:cNvCnPr>
                        <wps:spPr bwMode="auto">
                          <a:xfrm flipH="1">
                            <a:off x="567690" y="2654471"/>
                            <a:ext cx="567690" cy="762"/>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g:wgp>
                        <wpg:cNvPr id="835063248" name="Group 114"/>
                        <wpg:cNvGrpSpPr>
                          <a:grpSpLocks/>
                        </wpg:cNvGrpSpPr>
                        <wpg:grpSpPr bwMode="auto">
                          <a:xfrm>
                            <a:off x="2667000" y="4172945"/>
                            <a:ext cx="1857756" cy="1567235"/>
                            <a:chOff x="2952" y="849"/>
                            <a:chExt cx="2438" cy="2057"/>
                          </a:xfrm>
                        </wpg:grpSpPr>
                        <wps:wsp>
                          <wps:cNvPr id="2016928846" name="Line 115"/>
                          <wps:cNvCnPr>
                            <a:cxnSpLocks/>
                          </wps:cNvCnPr>
                          <wps:spPr bwMode="auto">
                            <a:xfrm>
                              <a:off x="4171" y="849"/>
                              <a:ext cx="0" cy="20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0412001" name="Line 116"/>
                          <wps:cNvCnPr>
                            <a:cxnSpLocks/>
                          </wps:cNvCnPr>
                          <wps:spPr bwMode="auto">
                            <a:xfrm>
                              <a:off x="2952" y="1878"/>
                              <a:ext cx="24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1469576510" name="Oval 117"/>
                        <wps:cNvSpPr>
                          <a:spLocks/>
                        </wps:cNvSpPr>
                        <wps:spPr bwMode="auto">
                          <a:xfrm rot="18372358">
                            <a:off x="4040897" y="4493648"/>
                            <a:ext cx="167619" cy="9144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2125465" name="Line 118"/>
                        <wps:cNvCnPr>
                          <a:cxnSpLocks/>
                        </wps:cNvCnPr>
                        <wps:spPr bwMode="auto">
                          <a:xfrm>
                            <a:off x="3596640" y="4957705"/>
                            <a:ext cx="567690" cy="762"/>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1118003349" name="Oval 119"/>
                        <wps:cNvSpPr>
                          <a:spLocks/>
                        </wps:cNvSpPr>
                        <wps:spPr bwMode="auto">
                          <a:xfrm rot="20704399" flipH="1">
                            <a:off x="2874264" y="4576754"/>
                            <a:ext cx="419862" cy="81142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0314941" name="Line 120"/>
                        <wps:cNvCnPr>
                          <a:cxnSpLocks/>
                        </wps:cNvCnPr>
                        <wps:spPr bwMode="auto">
                          <a:xfrm flipH="1">
                            <a:off x="3018282" y="4955420"/>
                            <a:ext cx="567690" cy="762"/>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pic:pic xmlns:pic="http://schemas.openxmlformats.org/drawingml/2006/picture">
                        <pic:nvPicPr>
                          <pic:cNvPr id="1611693020" name="Object 121"/>
                          <pic:cNvPicPr>
                            <a:picLocks/>
                          </pic:cNvPicPr>
                        </pic:nvPicPr>
                        <pic:blipFill>
                          <a:blip r:embed="rId279">
                            <a:extLst>
                              <a:ext uri="{28A0092B-C50C-407E-A947-70E740481C1C}">
                                <a14:useLocalDpi xmlns:a14="http://schemas.microsoft.com/office/drawing/2010/main" val="0"/>
                              </a:ext>
                            </a:extLst>
                          </a:blip>
                          <a:srcRect/>
                          <a:stretch>
                            <a:fillRect/>
                          </a:stretch>
                        </pic:blipFill>
                        <pic:spPr bwMode="auto">
                          <a:xfrm>
                            <a:off x="1398270" y="182095"/>
                            <a:ext cx="467868" cy="2278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71207419" name="Object 122"/>
                          <pic:cNvPicPr>
                            <a:picLocks/>
                          </pic:cNvPicPr>
                        </pic:nvPicPr>
                        <pic:blipFill>
                          <a:blip r:embed="rId280">
                            <a:extLst>
                              <a:ext uri="{28A0092B-C50C-407E-A947-70E740481C1C}">
                                <a14:useLocalDpi xmlns:a14="http://schemas.microsoft.com/office/drawing/2010/main" val="0"/>
                              </a:ext>
                            </a:extLst>
                          </a:blip>
                          <a:srcRect/>
                          <a:stretch>
                            <a:fillRect/>
                          </a:stretch>
                        </pic:blipFill>
                        <pic:spPr bwMode="auto">
                          <a:xfrm>
                            <a:off x="481584" y="188952"/>
                            <a:ext cx="467868" cy="22704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57780985" name="Object 123"/>
                          <pic:cNvPicPr>
                            <a:picLocks/>
                          </pic:cNvPicPr>
                        </pic:nvPicPr>
                        <pic:blipFill>
                          <a:blip r:embed="rId281">
                            <a:extLst>
                              <a:ext uri="{28A0092B-C50C-407E-A947-70E740481C1C}">
                                <a14:useLocalDpi xmlns:a14="http://schemas.microsoft.com/office/drawing/2010/main" val="0"/>
                              </a:ext>
                            </a:extLst>
                          </a:blip>
                          <a:srcRect/>
                          <a:stretch>
                            <a:fillRect/>
                          </a:stretch>
                        </pic:blipFill>
                        <pic:spPr bwMode="auto">
                          <a:xfrm>
                            <a:off x="936498" y="34286"/>
                            <a:ext cx="467868" cy="22704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47140647" name="Object 124"/>
                          <pic:cNvPicPr>
                            <a:picLocks/>
                          </pic:cNvPicPr>
                        </pic:nvPicPr>
                        <pic:blipFill>
                          <a:blip r:embed="rId282">
                            <a:extLst>
                              <a:ext uri="{28A0092B-C50C-407E-A947-70E740481C1C}">
                                <a14:useLocalDpi xmlns:a14="http://schemas.microsoft.com/office/drawing/2010/main" val="0"/>
                              </a:ext>
                            </a:extLst>
                          </a:blip>
                          <a:srcRect/>
                          <a:stretch>
                            <a:fillRect/>
                          </a:stretch>
                        </pic:blipFill>
                        <pic:spPr bwMode="auto">
                          <a:xfrm>
                            <a:off x="1632966" y="988189"/>
                            <a:ext cx="164592" cy="22704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55265934" name="Object 125"/>
                          <pic:cNvPicPr>
                            <a:picLocks/>
                          </pic:cNvPicPr>
                        </pic:nvPicPr>
                        <pic:blipFill>
                          <a:blip r:embed="rId283">
                            <a:extLst>
                              <a:ext uri="{28A0092B-C50C-407E-A947-70E740481C1C}">
                                <a14:useLocalDpi xmlns:a14="http://schemas.microsoft.com/office/drawing/2010/main" val="0"/>
                              </a:ext>
                            </a:extLst>
                          </a:blip>
                          <a:srcRect/>
                          <a:stretch>
                            <a:fillRect/>
                          </a:stretch>
                        </pic:blipFill>
                        <pic:spPr bwMode="auto">
                          <a:xfrm>
                            <a:off x="531876" y="996570"/>
                            <a:ext cx="176784" cy="2262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2138517" name="Object 126"/>
                          <pic:cNvPicPr>
                            <a:picLocks/>
                          </pic:cNvPicPr>
                        </pic:nvPicPr>
                        <pic:blipFill>
                          <a:blip r:embed="rId284">
                            <a:extLst>
                              <a:ext uri="{28A0092B-C50C-407E-A947-70E740481C1C}">
                                <a14:useLocalDpi xmlns:a14="http://schemas.microsoft.com/office/drawing/2010/main" val="0"/>
                              </a:ext>
                            </a:extLst>
                          </a:blip>
                          <a:srcRect/>
                          <a:stretch>
                            <a:fillRect/>
                          </a:stretch>
                        </pic:blipFill>
                        <pic:spPr bwMode="auto">
                          <a:xfrm>
                            <a:off x="1469136" y="1641902"/>
                            <a:ext cx="266700" cy="96762"/>
                          </a:xfrm>
                          <a:prstGeom prst="rect">
                            <a:avLst/>
                          </a:prstGeom>
                          <a:noFill/>
                          <a:extLst>
                            <a:ext uri="{909E8E84-426E-40DD-AFC4-6F175D3DCCD1}">
                              <a14:hiddenFill xmlns:a14="http://schemas.microsoft.com/office/drawing/2010/main">
                                <a:solidFill>
                                  <a:srgbClr val="FFFFFF"/>
                                </a:solidFill>
                              </a14:hiddenFill>
                            </a:ext>
                          </a:extLst>
                        </pic:spPr>
                      </pic:pic>
                      <wps:wsp>
                        <wps:cNvPr id="1018558914" name="Line 127"/>
                        <wps:cNvCnPr>
                          <a:cxnSpLocks/>
                        </wps:cNvCnPr>
                        <wps:spPr bwMode="auto">
                          <a:xfrm>
                            <a:off x="1334262" y="1684568"/>
                            <a:ext cx="150114" cy="1524"/>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979319985" name="Line 128"/>
                        <wps:cNvCnPr>
                          <a:cxnSpLocks/>
                        </wps:cNvCnPr>
                        <wps:spPr bwMode="auto">
                          <a:xfrm flipH="1">
                            <a:off x="1186434" y="1686854"/>
                            <a:ext cx="150114" cy="1524"/>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pic:pic xmlns:pic="http://schemas.openxmlformats.org/drawingml/2006/picture">
                        <pic:nvPicPr>
                          <pic:cNvPr id="2000625095" name="Object 129"/>
                          <pic:cNvPicPr>
                            <a:picLocks/>
                          </pic:cNvPicPr>
                        </pic:nvPicPr>
                        <pic:blipFill>
                          <a:blip r:embed="rId285">
                            <a:extLst>
                              <a:ext uri="{28A0092B-C50C-407E-A947-70E740481C1C}">
                                <a14:useLocalDpi xmlns:a14="http://schemas.microsoft.com/office/drawing/2010/main" val="0"/>
                              </a:ext>
                            </a:extLst>
                          </a:blip>
                          <a:srcRect/>
                          <a:stretch>
                            <a:fillRect/>
                          </a:stretch>
                        </pic:blipFill>
                        <pic:spPr bwMode="auto">
                          <a:xfrm>
                            <a:off x="925068" y="1644949"/>
                            <a:ext cx="265938" cy="96000"/>
                          </a:xfrm>
                          <a:prstGeom prst="rect">
                            <a:avLst/>
                          </a:prstGeom>
                          <a:solidFill>
                            <a:srgbClr val="FFFFFF"/>
                          </a:solidFill>
                        </pic:spPr>
                      </pic:pic>
                      <pic:pic xmlns:pic="http://schemas.openxmlformats.org/drawingml/2006/picture">
                        <pic:nvPicPr>
                          <pic:cNvPr id="793614802" name="Object 130"/>
                          <pic:cNvPicPr>
                            <a:picLocks/>
                          </pic:cNvPicPr>
                        </pic:nvPicPr>
                        <pic:blipFill>
                          <a:blip r:embed="rId286">
                            <a:extLst>
                              <a:ext uri="{28A0092B-C50C-407E-A947-70E740481C1C}">
                                <a14:useLocalDpi xmlns:a14="http://schemas.microsoft.com/office/drawing/2010/main" val="0"/>
                              </a:ext>
                            </a:extLst>
                          </a:blip>
                          <a:srcRect/>
                          <a:stretch>
                            <a:fillRect/>
                          </a:stretch>
                        </pic:blipFill>
                        <pic:spPr bwMode="auto">
                          <a:xfrm>
                            <a:off x="1207770" y="1788187"/>
                            <a:ext cx="265938" cy="97524"/>
                          </a:xfrm>
                          <a:prstGeom prst="rect">
                            <a:avLst/>
                          </a:prstGeom>
                          <a:noFill/>
                          <a:extLst>
                            <a:ext uri="{909E8E84-426E-40DD-AFC4-6F175D3DCCD1}">
                              <a14:hiddenFill xmlns:a14="http://schemas.microsoft.com/office/drawing/2010/main">
                                <a:solidFill>
                                  <a:srgbClr val="FFFFFF"/>
                                </a:solidFill>
                              </a14:hiddenFill>
                            </a:ext>
                          </a:extLst>
                        </pic:spPr>
                      </pic:pic>
                      <wpg:wgp>
                        <wpg:cNvPr id="1595834541" name="Group 131"/>
                        <wpg:cNvGrpSpPr>
                          <a:grpSpLocks/>
                        </wpg:cNvGrpSpPr>
                        <wpg:grpSpPr bwMode="auto">
                          <a:xfrm rot="4240206" flipH="1">
                            <a:off x="3341422" y="4513434"/>
                            <a:ext cx="815999" cy="1283208"/>
                            <a:chOff x="4803" y="4665"/>
                            <a:chExt cx="2225" cy="366"/>
                          </a:xfrm>
                        </wpg:grpSpPr>
                        <wps:wsp>
                          <wps:cNvPr id="41792044" name="Arc 132"/>
                          <wps:cNvSpPr>
                            <a:spLocks/>
                          </wps:cNvSpPr>
                          <wps:spPr bwMode="auto">
                            <a:xfrm flipV="1">
                              <a:off x="5923" y="4668"/>
                              <a:ext cx="1105" cy="36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9260101" name="Arc 133"/>
                          <wps:cNvSpPr>
                            <a:spLocks/>
                          </wps:cNvSpPr>
                          <wps:spPr bwMode="auto">
                            <a:xfrm flipH="1" flipV="1">
                              <a:off x="4803" y="4665"/>
                              <a:ext cx="1105" cy="36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1785396482" name="Group 134"/>
                        <wpg:cNvGrpSpPr>
                          <a:grpSpLocks/>
                        </wpg:cNvGrpSpPr>
                        <wpg:grpSpPr bwMode="auto">
                          <a:xfrm>
                            <a:off x="2620518" y="1934473"/>
                            <a:ext cx="1858518" cy="1567235"/>
                            <a:chOff x="2952" y="849"/>
                            <a:chExt cx="2438" cy="2057"/>
                          </a:xfrm>
                        </wpg:grpSpPr>
                        <wps:wsp>
                          <wps:cNvPr id="891713938" name="Line 135"/>
                          <wps:cNvCnPr>
                            <a:cxnSpLocks/>
                          </wps:cNvCnPr>
                          <wps:spPr bwMode="auto">
                            <a:xfrm>
                              <a:off x="4171" y="849"/>
                              <a:ext cx="0" cy="20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9052902" name="Line 136"/>
                          <wps:cNvCnPr>
                            <a:cxnSpLocks/>
                          </wps:cNvCnPr>
                          <wps:spPr bwMode="auto">
                            <a:xfrm>
                              <a:off x="2952" y="1878"/>
                              <a:ext cx="24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28975835" name="Oval 137"/>
                        <wps:cNvSpPr>
                          <a:spLocks/>
                        </wps:cNvSpPr>
                        <wps:spPr bwMode="auto">
                          <a:xfrm>
                            <a:off x="3948684" y="2462472"/>
                            <a:ext cx="271272" cy="50285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560554" name="Line 138"/>
                        <wps:cNvCnPr>
                          <a:cxnSpLocks/>
                        </wps:cNvCnPr>
                        <wps:spPr bwMode="auto">
                          <a:xfrm>
                            <a:off x="3560826" y="2713900"/>
                            <a:ext cx="567690" cy="762"/>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1579174765" name="Oval 139"/>
                        <wps:cNvSpPr>
                          <a:spLocks/>
                        </wps:cNvSpPr>
                        <wps:spPr bwMode="auto">
                          <a:xfrm flipH="1">
                            <a:off x="2876550" y="2311615"/>
                            <a:ext cx="270510" cy="825903"/>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872471" name="Line 140"/>
                        <wps:cNvCnPr>
                          <a:cxnSpLocks/>
                        </wps:cNvCnPr>
                        <wps:spPr bwMode="auto">
                          <a:xfrm flipH="1">
                            <a:off x="2981706" y="2712376"/>
                            <a:ext cx="567690" cy="762"/>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1310914214" name="Line 141"/>
                        <wps:cNvCnPr>
                          <a:cxnSpLocks/>
                        </wps:cNvCnPr>
                        <wps:spPr bwMode="auto">
                          <a:xfrm flipH="1">
                            <a:off x="648462" y="1869711"/>
                            <a:ext cx="710184" cy="119695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05214828" name="Line 142"/>
                        <wps:cNvCnPr>
                          <a:cxnSpLocks/>
                        </wps:cNvCnPr>
                        <wps:spPr bwMode="auto">
                          <a:xfrm flipH="1">
                            <a:off x="800862" y="2022092"/>
                            <a:ext cx="710184" cy="119695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01140210" name="Line 143"/>
                        <wps:cNvCnPr>
                          <a:cxnSpLocks/>
                        </wps:cNvCnPr>
                        <wps:spPr bwMode="auto">
                          <a:xfrm flipH="1">
                            <a:off x="953262" y="2174472"/>
                            <a:ext cx="710184" cy="119695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wpg:cNvPr id="1039880143" name="Group 144"/>
                        <wpg:cNvGrpSpPr>
                          <a:grpSpLocks/>
                        </wpg:cNvGrpSpPr>
                        <wpg:grpSpPr bwMode="auto">
                          <a:xfrm>
                            <a:off x="213360" y="4137897"/>
                            <a:ext cx="1858518" cy="1567235"/>
                            <a:chOff x="2952" y="849"/>
                            <a:chExt cx="2438" cy="2057"/>
                          </a:xfrm>
                        </wpg:grpSpPr>
                        <wps:wsp>
                          <wps:cNvPr id="577918659" name="Line 145"/>
                          <wps:cNvCnPr>
                            <a:cxnSpLocks/>
                          </wps:cNvCnPr>
                          <wps:spPr bwMode="auto">
                            <a:xfrm>
                              <a:off x="4171" y="849"/>
                              <a:ext cx="0" cy="20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6433123" name="Line 146"/>
                          <wps:cNvCnPr>
                            <a:cxnSpLocks/>
                          </wps:cNvCnPr>
                          <wps:spPr bwMode="auto">
                            <a:xfrm>
                              <a:off x="2952" y="1878"/>
                              <a:ext cx="24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957998538" name="Oval 147"/>
                        <wps:cNvSpPr>
                          <a:spLocks/>
                        </wps:cNvSpPr>
                        <wps:spPr bwMode="auto">
                          <a:xfrm>
                            <a:off x="1150620" y="4665896"/>
                            <a:ext cx="826770" cy="50285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651272" name="Line 148"/>
                        <wps:cNvCnPr>
                          <a:cxnSpLocks/>
                        </wps:cNvCnPr>
                        <wps:spPr bwMode="auto">
                          <a:xfrm>
                            <a:off x="1153668" y="4917324"/>
                            <a:ext cx="567690" cy="762"/>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2006130451" name="Line 149"/>
                        <wps:cNvCnPr>
                          <a:cxnSpLocks/>
                        </wps:cNvCnPr>
                        <wps:spPr bwMode="auto">
                          <a:xfrm flipH="1">
                            <a:off x="574548" y="4915801"/>
                            <a:ext cx="567690" cy="762"/>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1980042581" name="Oval 150"/>
                        <wps:cNvSpPr>
                          <a:spLocks/>
                        </wps:cNvSpPr>
                        <wps:spPr bwMode="auto">
                          <a:xfrm rot="16200000" flipH="1">
                            <a:off x="494555" y="4274198"/>
                            <a:ext cx="270476" cy="126034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cNvPr id="577290642" name="Group 151"/>
                        <wpg:cNvGrpSpPr>
                          <a:grpSpLocks/>
                        </wpg:cNvGrpSpPr>
                        <wpg:grpSpPr bwMode="auto">
                          <a:xfrm rot="16200000">
                            <a:off x="417625" y="4571376"/>
                            <a:ext cx="771808" cy="698754"/>
                            <a:chOff x="4803" y="4665"/>
                            <a:chExt cx="2225" cy="366"/>
                          </a:xfrm>
                        </wpg:grpSpPr>
                        <wps:wsp>
                          <wps:cNvPr id="313415600" name="Arc 152"/>
                          <wps:cNvSpPr>
                            <a:spLocks/>
                          </wps:cNvSpPr>
                          <wps:spPr bwMode="auto">
                            <a:xfrm flipV="1">
                              <a:off x="5923" y="4668"/>
                              <a:ext cx="1105" cy="36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1628443" name="Arc 153"/>
                          <wps:cNvSpPr>
                            <a:spLocks/>
                          </wps:cNvSpPr>
                          <wps:spPr bwMode="auto">
                            <a:xfrm flipH="1" flipV="1">
                              <a:off x="4803" y="4665"/>
                              <a:ext cx="1105" cy="36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87000043" name="Line 154"/>
                        <wps:cNvCnPr>
                          <a:cxnSpLocks/>
                        </wps:cNvCnPr>
                        <wps:spPr bwMode="auto">
                          <a:xfrm flipH="1">
                            <a:off x="239268" y="2081520"/>
                            <a:ext cx="710946" cy="11969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935094" name="Line 155"/>
                        <wps:cNvCnPr>
                          <a:cxnSpLocks/>
                        </wps:cNvCnPr>
                        <wps:spPr bwMode="auto">
                          <a:xfrm rot="16200000" flipH="1">
                            <a:off x="392503" y="1915303"/>
                            <a:ext cx="1145903" cy="19309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1001415" name="Oval 156"/>
                        <wps:cNvSpPr>
                          <a:spLocks/>
                        </wps:cNvSpPr>
                        <wps:spPr bwMode="auto">
                          <a:xfrm rot="1789066">
                            <a:off x="1267206" y="2852566"/>
                            <a:ext cx="270510" cy="50285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78B576D6" id="Canvas 83" o:spid="_x0000_s1026" editas="canvas" style="width:6in;height:473.1pt;mso-position-horizontal-relative:char;mso-position-vertical-relative:line" coordsize="54864,60083"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">
                <v:shape id="_x0000_s1027" type="#_x0000_t75" style="position:absolute;width:54864;height:60083;visibility:visible;mso-wrap-style:square">
                  <v:fill o:detectmouseclick="t"/>
                  <v:path o:connecttype="none"/>
                </v:shape>
                <v:group id="Group 85" o:spid="_x0000_s1028" style="position:absolute;left:2263;top:2316;width:18577;height:15672" coordorigin="2952,849" coordsize="2438,2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">
                  <v:group id="Group 86" o:spid="_x0000_s1029" style="position:absolute;left:2952;top:849;width:2438;height:2057" coordorigin="2952,849" coordsize="2438,2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">
                    <v:line id="Line 87" o:spid="_x0000_s1030" style="position:absolute;visibility:visible;mso-wrap-style:square" from="4171,849" to="4171,29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">
                      <o:lock v:ext="edit" shapetype="f"/>
                    </v:line>
                    <v:line id="Line 88" o:spid="_x0000_s1031" style="position:absolute;visibility:visible;mso-wrap-style:square" from="2952,1878" to="5390,18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">
                      <o:lock v:ext="edit" shapetype="f"/>
                    </v:line>
                  </v:group>
                  <v:group id="Group 89" o:spid="_x0000_s1032" style="position:absolute;left:4178;top:1548;width:1030;height:660" coordorigin="4183,1549" coordsize="1030,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">
                    <v:oval id="Oval 90" o:spid="_x0000_s1033" style="position:absolute;left:4552;top:1549;width:661;height: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" filled="f">
                      <v:path arrowok="t"/>
                    </v:oval>
                    <v:line id="Line 91" o:spid="_x0000_s1034" style="position:absolute;visibility:visible;mso-wrap-style:square" from="4183,1878" to="4928,18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">
                      <v:stroke endarrow="block" endarrowwidth="narrow" endarrowlength="long"/>
                      <o:lock v:ext="edit" shapetype="f"/>
                    </v:line>
                  </v:group>
                  <v:group id="Group 92" o:spid="_x0000_s1035" style="position:absolute;left:3121;top:1548;width:1030;height:660;flip:x" coordorigin="4183,1549" coordsize="1030,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">
                    <v:oval id="Oval 93" o:spid="_x0000_s1036" style="position:absolute;left:4552;top:1549;width:661;height: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" filled="f">
                      <v:path arrowok="t"/>
                    </v:oval>
                    <v:line id="Line 94" o:spid="_x0000_s1037" style="position:absolute;visibility:visible;mso-wrap-style:square" from="4183,1878" to="4928,18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">
                      <v:stroke endarrow="block" endarrowwidth="narrow" endarrowlength="long"/>
                      <o:lock v:ext="edit" shapetype="f"/>
                    </v:line>
                  </v:group>
                </v:group>
                <v:group id="Group 95" o:spid="_x0000_s1038" style="position:absolute;left:26327;top:2780;width:18577;height:15673" coordorigin="2952,849" coordsize="2438,2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">
                  <v:line id="Line 96" o:spid="_x0000_s1039" style="position:absolute;visibility:visible;mso-wrap-style:square" from="4171,849" to="4171,29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">
                    <o:lock v:ext="edit" shapetype="f"/>
                  </v:line>
                  <v:line id="Line 97" o:spid="_x0000_s1040" style="position:absolute;visibility:visible;mso-wrap-style:square" from="2952,1878" to="5390,18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">
                    <o:lock v:ext="edit" shapetype="f"/>
                  </v:line>
                </v:group>
                <v:group id="Group 98" o:spid="_x0000_s1041" style="position:absolute;left:35722;top:8060;width:6591;height:5029" coordorigin="7336,1603" coordsize="865,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">
                  <v:oval id="Oval 99" o:spid="_x0000_s1042" style="position:absolute;left:7845;top:1603;width:356;height: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" filled="f">
                    <v:path arrowok="t"/>
                  </v:oval>
                  <v:line id="Line 100" o:spid="_x0000_s1043" style="position:absolute;visibility:visible;mso-wrap-style:square" from="7336,1933" to="8081,19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">
                    <v:stroke endarrow="block" endarrowwidth="narrow" endarrowlength="long"/>
                    <o:lock v:ext="edit" shapetype="f"/>
                  </v:line>
                </v:group>
                <v:group id="Group 101" o:spid="_x0000_s1044" style="position:absolute;left:29024;top:8038;width:6591;height:5028;flip:x" coordorigin="7336,1603" coordsize="865,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">
                  <v:oval id="Oval 102" o:spid="_x0000_s1045" style="position:absolute;left:7845;top:1603;width:356;height: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" filled="f">
                    <v:path arrowok="t"/>
                  </v:oval>
                  <v:line id="Line 103" o:spid="_x0000_s1046" style="position:absolute;visibility:visible;mso-wrap-style:square" from="7336,1933" to="8081,19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">
                    <v:stroke endarrow="block" endarrowwidth="narrow" endarrowlength="long"/>
                    <o:lock v:ext="edit" shapetype="f"/>
                  </v:line>
                </v:group>
                <v:group id="Group 104" o:spid="_x0000_s1047" style="position:absolute;left:9784;top:2697;width:3566;height:15200" coordorigin="3939,899" coordsize="468,19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">
                  <v:line id="Line 105" o:spid="_x0000_s1048" style="position:absolute;visibility:visible;mso-wrap-style:square" from="4406,900" to="4407,2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">
                    <v:stroke dashstyle="dash"/>
                    <o:lock v:ext="edit" shapetype="f"/>
                  </v:line>
                  <v:line id="Line 106" o:spid="_x0000_s1049" style="position:absolute;visibility:visible;mso-wrap-style:square" from="3939,899" to="3940,2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">
                    <v:stroke dashstyle="dash"/>
                    <o:lock v:ext="edit" shapetype="f"/>
                  </v:line>
                </v:group>
                <v:group id="Group 107" o:spid="_x0000_s1050" style="position:absolute;left:2065;top:18773;width:18577;height:15672" coordorigin="2952,849" coordsize="2438,2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">
                  <v:line id="Line 108" o:spid="_x0000_s1051" style="position:absolute;visibility:visible;mso-wrap-style:square" from="4171,849" to="4171,29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">
                    <o:lock v:ext="edit" shapetype="f"/>
                  </v:line>
                  <v:line id="Line 109" o:spid="_x0000_s1052" style="position:absolute;visibility:visible;mso-wrap-style:square" from="2952,1878" to="5390,18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">
                    <o:lock v:ext="edit" shapetype="f"/>
                  </v:line>
                </v:group>
                <v:oval id="Oval 110" o:spid="_x0000_s1053" style="position:absolute;left:15339;top:24045;width:2712;height:5029;rotation:1954137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" filled="f">
                  <v:path arrowok="t"/>
                </v:oval>
                <v:line id="Line 111" o:spid="_x0000_s1054" style="position:absolute;visibility:visible;mso-wrap-style:square" from="11460,26559" to="17137,265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">
                  <v:stroke endarrow="block" endarrowwidth="narrow" endarrowlength="long"/>
                  <o:lock v:ext="edit" shapetype="f"/>
                </v:line>
                <v:oval id="Oval 112" o:spid="_x0000_s1055" style="position:absolute;left:4762;top:24030;width:2713;height:5028;rotation:-1954137fd;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" filled="f">
                  <v:path arrowok="t"/>
                </v:oval>
                <v:line id="Line 113" o:spid="_x0000_s1056" style="position:absolute;flip:x;visibility:visible;mso-wrap-style:square" from="5676,26544" to="11353,265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">
                  <v:stroke endarrow="block" endarrowwidth="narrow" endarrowlength="long"/>
                  <o:lock v:ext="edit" shapetype="f"/>
                </v:line>
                <v:group id="Group 114" o:spid="_x0000_s1057" style="position:absolute;left:26670;top:41729;width:18577;height:15672" coordorigin="2952,849" coordsize="2438,2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">
                  <v:line id="Line 115" o:spid="_x0000_s1058" style="position:absolute;visibility:visible;mso-wrap-style:square" from="4171,849" to="4171,29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">
                    <o:lock v:ext="edit" shapetype="f"/>
                  </v:line>
                  <v:line id="Line 116" o:spid="_x0000_s1059" style="position:absolute;visibility:visible;mso-wrap-style:square" from="2952,1878" to="5390,18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">
                    <o:lock v:ext="edit" shapetype="f"/>
                  </v:line>
                </v:group>
                <v:oval id="Oval 117" o:spid="_x0000_s1060" style="position:absolute;left:40409;top:44936;width:1676;height:9144;rotation:-3525446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" filled="f">
                  <v:path arrowok="t"/>
                </v:oval>
                <v:line id="Line 118" o:spid="_x0000_s1061" style="position:absolute;visibility:visible;mso-wrap-style:square" from="35966,49577" to="41643,495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">
                  <v:stroke endarrow="block" endarrowwidth="narrow" endarrowlength="long"/>
                  <o:lock v:ext="edit" shapetype="f"/>
                </v:line>
                <v:oval id="Oval 119" o:spid="_x0000_s1062" style="position:absolute;left:28742;top:45767;width:4199;height:8114;rotation:978235fd;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" filled="f">
                  <v:path arrowok="t"/>
                </v:oval>
                <v:line id="Line 120" o:spid="_x0000_s1063" style="position:absolute;flip:x;visibility:visible;mso-wrap-style:square" from="30182,49554" to="35859,495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">
                  <v:stroke endarrow="block" endarrowwidth="narrow" endarrowlength="long"/>
                  <o:lock v:ext="edit" shapetype="f"/>
                </v:line>
                <v:shape id="Object 121" o:spid="_x0000_s1064" type="#_x0000_t75" style="position:absolute;left:13982;top:1820;width:4679;height:22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">
                  <v:imagedata r:id="rId287" o:title=""/>
                  <o:lock v:ext="edit" aspectratio="f"/>
                </v:shape>
                <v:shape id="Object 122" o:spid="_x0000_s1065" type="#_x0000_t75" style="position:absolute;left:4815;top:1889;width:4679;height:22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">
                  <v:imagedata r:id="rId288" o:title=""/>
                  <o:lock v:ext="edit" aspectratio="f"/>
                </v:shape>
                <v:shape id="Object 123" o:spid="_x0000_s1066" type="#_x0000_t75" style="position:absolute;left:9364;top:342;width:4679;height:22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">
                  <v:imagedata r:id="rId289" o:title=""/>
                  <o:lock v:ext="edit" aspectratio="f"/>
                </v:shape>
                <v:shape id="Object 124" o:spid="_x0000_s1067" type="#_x0000_t75" style="position:absolute;left:16329;top:9881;width:1646;height:22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">
                  <v:imagedata r:id="rId290" o:title=""/>
                  <o:lock v:ext="edit" aspectratio="f"/>
                </v:shape>
                <v:shape id="Object 125" o:spid="_x0000_s1068" type="#_x0000_t75" style="position:absolute;left:5318;top:9965;width:1768;height:22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">
                  <v:imagedata r:id="rId291" o:title=""/>
                  <o:lock v:ext="edit" aspectratio="f"/>
                </v:shape>
                <v:shape id="Object 126" o:spid="_x0000_s1069" type="#_x0000_t75" style="position:absolute;left:14691;top:16419;width:2667;height:9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">
                  <v:imagedata r:id="rId292" o:title=""/>
                  <o:lock v:ext="edit" aspectratio="f"/>
                </v:shape>
                <v:line id="Line 127" o:spid="_x0000_s1070" style="position:absolute;visibility:visible;mso-wrap-style:square" from="13342,16845" to="14843,168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">
                  <v:stroke endarrow="open" endarrowwidth="narrow" endarrowlength="short"/>
                  <o:lock v:ext="edit" shapetype="f"/>
                </v:line>
                <v:line id="Line 128" o:spid="_x0000_s1071" style="position:absolute;flip:x;visibility:visible;mso-wrap-style:square" from="11864,16868" to="13365,168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">
                  <v:stroke endarrow="open" endarrowwidth="narrow" endarrowlength="short"/>
                  <o:lock v:ext="edit" shapetype="f"/>
                </v:line>
                <v:shape id="Object 129" o:spid="_x0000_s1072" type="#_x0000_t75" style="position:absolute;left:9250;top:16449;width:2660;height:9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" filled="t">
                  <v:imagedata r:id="rId293" o:title=""/>
                  <o:lock v:ext="edit" aspectratio="f"/>
                </v:shape>
                <v:shape id="Object 130" o:spid="_x0000_s1073" type="#_x0000_t75" style="position:absolute;left:12077;top:17881;width:2660;height:9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">
                  <v:imagedata r:id="rId294" o:title=""/>
                  <o:lock v:ext="edit" aspectratio="f"/>
                </v:shape>
                <v:group id="Group 131" o:spid="_x0000_s1074" style="position:absolute;left:33414;top:45134;width:8160;height:12832;rotation:-4631436fd;flip:x" coordorigin="4803,4665" coordsize="2225,3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">
                  <v:shape id="Arc 132" o:spid="_x0000_s1075" style="position:absolute;left:5923;top:4668;width:1105;height:363;flip:y;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" path="m,nfc11929,,21600,9670,21600,21600em,nsc11929,,21600,9670,21600,21600l,21600,,xe" filled="f">
                    <v:stroke dashstyle="dash"/>
                    <v:path arrowok="t" o:extrusionok="f" o:connecttype="custom" o:connectlocs="0,0;1105,363;0,363" o:connectangles="0,0,0"/>
                  </v:shape>
                  <v:shape id="Arc 133" o:spid="_x0000_s1076" style="position:absolute;left:4803;top:4665;width:1105;height:362;flip:x y;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" path="m,nfc11929,,21600,9670,21600,21600em,nsc11929,,21600,9670,21600,21600l,21600,,xe" filled="f">
                    <v:stroke dashstyle="dash"/>
                    <v:path arrowok="t" o:extrusionok="f" o:connecttype="custom" o:connectlocs="0,0;1105,362;0,362" o:connectangles="0,0,0"/>
                  </v:shape>
                </v:group>
                <v:group id="Group 134" o:spid="_x0000_s1077" style="position:absolute;left:26205;top:19344;width:18585;height:15673" coordorigin="2952,849" coordsize="2438,2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">
                  <v:line id="Line 135" o:spid="_x0000_s1078" style="position:absolute;visibility:visible;mso-wrap-style:square" from="4171,849" to="4171,29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">
                    <o:lock v:ext="edit" shapetype="f"/>
                  </v:line>
                  <v:line id="Line 136" o:spid="_x0000_s1079" style="position:absolute;visibility:visible;mso-wrap-style:square" from="2952,1878" to="5390,18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">
                    <o:lock v:ext="edit" shapetype="f"/>
                  </v:line>
                </v:group>
                <v:oval id="Oval 137" o:spid="_x0000_s1080" style="position:absolute;left:39486;top:24624;width:2713;height:5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" filled="f">
                  <v:path arrowok="t"/>
                </v:oval>
                <v:line id="Line 138" o:spid="_x0000_s1081" style="position:absolute;visibility:visible;mso-wrap-style:square" from="35608,27139" to="41285,271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">
                  <v:stroke endarrow="block" endarrowwidth="narrow" endarrowlength="long"/>
                  <o:lock v:ext="edit" shapetype="f"/>
                </v:line>
                <v:oval id="Oval 139" o:spid="_x0000_s1082" style="position:absolute;left:28765;top:23116;width:2705;height:825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" filled="f">
                  <v:path arrowok="t"/>
                </v:oval>
                <v:line id="Line 140" o:spid="_x0000_s1083" style="position:absolute;flip:x;visibility:visible;mso-wrap-style:square" from="29817,27123" to="35493,271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">
                  <v:stroke endarrow="block" endarrowwidth="narrow" endarrowlength="long"/>
                  <o:lock v:ext="edit" shapetype="f"/>
                </v:line>
                <v:line id="Line 141" o:spid="_x0000_s1084" style="position:absolute;flip:x;visibility:visible;mso-wrap-style:square" from="6484,18697" to="13586,306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">
                  <v:stroke dashstyle="dash"/>
                  <o:lock v:ext="edit" shapetype="f"/>
                </v:line>
                <v:line id="Line 142" o:spid="_x0000_s1085" style="position:absolute;flip:x;visibility:visible;mso-wrap-style:square" from="8008,20220" to="15110,321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">
                  <v:stroke dashstyle="dash"/>
                  <o:lock v:ext="edit" shapetype="f"/>
                </v:line>
                <v:line id="Line 143" o:spid="_x0000_s1086" style="position:absolute;flip:x;visibility:visible;mso-wrap-style:square" from="9532,21744" to="16634,337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">
                  <v:stroke dashstyle="dash"/>
                  <o:lock v:ext="edit" shapetype="f"/>
                </v:line>
                <v:group id="Group 144" o:spid="_x0000_s1087" style="position:absolute;left:2133;top:41378;width:18585;height:15673" coordorigin="2952,849" coordsize="2438,2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">
                  <v:line id="Line 145" o:spid="_x0000_s1088" style="position:absolute;visibility:visible;mso-wrap-style:square" from="4171,849" to="4171,29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">
                    <o:lock v:ext="edit" shapetype="f"/>
                  </v:line>
                  <v:line id="Line 146" o:spid="_x0000_s1089" style="position:absolute;visibility:visible;mso-wrap-style:square" from="2952,1878" to="5390,18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">
                    <o:lock v:ext="edit" shapetype="f"/>
                  </v:line>
                </v:group>
                <v:oval id="Oval 147" o:spid="_x0000_s1090" style="position:absolute;left:11506;top:46658;width:8267;height:5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" filled="f">
                  <v:path arrowok="t"/>
                </v:oval>
                <v:line id="Line 148" o:spid="_x0000_s1091" style="position:absolute;visibility:visible;mso-wrap-style:square" from="11536,49173" to="17213,491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">
                  <v:stroke endarrow="block" endarrowwidth="narrow" endarrowlength="long"/>
                  <o:lock v:ext="edit" shapetype="f"/>
                </v:line>
                <v:line id="Line 149" o:spid="_x0000_s1092" style="position:absolute;flip:x;visibility:visible;mso-wrap-style:square" from="5745,49158" to="11422,491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">
                  <v:stroke endarrow="block" endarrowwidth="narrow" endarrowlength="long"/>
                  <o:lock v:ext="edit" shapetype="f"/>
                </v:line>
                <v:oval id="Oval 150" o:spid="_x0000_s1093" style="position:absolute;left:4945;top:42743;width:2705;height:12602;rotation:90;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" filled="f">
                  <v:path arrowok="t"/>
                </v:oval>
                <v:group id="Group 151" o:spid="_x0000_s1094" style="position:absolute;left:4176;top:45713;width:7718;height:6988;rotation:-90" coordorigin="4803,4665" coordsize="2225,3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">
                  <v:shape id="Arc 152" o:spid="_x0000_s1095" style="position:absolute;left:5923;top:4668;width:1105;height:363;flip:y;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" path="m,nfc11929,,21600,9670,21600,21600em,nsc11929,,21600,9670,21600,21600l,21600,,xe" filled="f">
                    <v:stroke dashstyle="dash"/>
                    <v:path arrowok="t" o:extrusionok="f" o:connecttype="custom" o:connectlocs="0,0;1105,363;0,363" o:connectangles="0,0,0"/>
                  </v:shape>
                  <v:shape id="Arc 153" o:spid="_x0000_s1096" style="position:absolute;left:4803;top:4665;width:1105;height:362;flip:x y;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" path="m,nfc11929,,21600,9670,21600,21600em,nsc11929,,21600,9670,21600,21600l,21600,,xe" filled="f">
                    <v:stroke dashstyle="dash"/>
                    <v:path arrowok="t" o:extrusionok="f" o:connecttype="custom" o:connectlocs="0,0;1105,362;0,362" o:connectangles="0,0,0"/>
                  </v:shape>
                </v:group>
                <v:line id="Line 154" o:spid="_x0000_s1097" style="position:absolute;flip:x;visibility:visible;mso-wrap-style:square" from="2392,20815" to="9502,327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">
                  <o:lock v:ext="edit" shapetype="f"/>
                </v:line>
                <v:line id="Line 155" o:spid="_x0000_s1098" style="position:absolute;rotation:90;flip:x;visibility:visible;mso-wrap-style:square" from="3925,19153" to="15384,384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">
                  <o:lock v:ext="edit" shapetype="f"/>
                </v:line>
                <v:oval id="Oval 156" o:spid="_x0000_s1099" style="position:absolute;left:12672;top:28525;width:2705;height:5029;rotation:1954137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" filled="f">
                  <v:path arrowok="t"/>
                </v:oval>
                <w10:anchorlock/>
              </v:group>
            </w:pict>
          </mc:Fallback>
        </mc:AlternateContent>
      </w:r>
    </w:p>
    <w:p w:rsidR="00F26F63" w:rsidRPr="005167AE" w:rsidRDefault="00F26F63" w:rsidP="00327824">
      <w:r w:rsidRPr="005167AE">
        <w:t xml:space="preserve">The ellipses correspond to a single constant probability contour such that the probability of an observation falling within the ellipse </w:t>
      </w:r>
      <w:r w:rsidRPr="005167AE">
        <w:rPr>
          <w:noProof/>
          <w:position w:val="-12"/>
        </w:rPr>
      </w:r>
      <w:r w:rsidR="00F26F63" w:rsidRPr="005167AE">
        <w:rPr>
          <w:noProof/>
          <w:position w:val="-12"/>
        </w:rPr>
        <w:object w:dxaOrig="3379" w:dyaOrig="380" w14:anchorId="6BBF13DA">
          <v:shape id="_x0000_i1106" type="#_x0000_t75" alt="" style="width:164pt;height:20pt;mso-width-percent:0;mso-height-percent:0;mso-width-percent:0;mso-height-percent:0" o:ole="">
            <v:imagedata r:id="rId295" o:title=""/>
          </v:shape>
          <o:OLEObject Type="Embed" ProgID="Equation.DSMT4" ShapeID="_x0000_i1106" DrawAspect="Content" ObjectID="_1840551514" r:id="rId296"/>
        </w:object>
      </w:r>
      <w:r w:rsidRPr="005167AE">
        <w:t xml:space="preserve"> is 0.393.  For other values of </w:t>
      </w:r>
      <w:r w:rsidRPr="005167AE">
        <w:rPr>
          <w:noProof/>
          <w:position w:val="-4"/>
        </w:rPr>
      </w:r>
      <w:r w:rsidR="00F26F63" w:rsidRPr="005167AE">
        <w:rPr>
          <w:noProof/>
          <w:position w:val="-4"/>
        </w:rPr>
        <w:object w:dxaOrig="240" w:dyaOrig="260" w14:anchorId="1678E361">
          <v:shape id="_x0000_i1107" type="#_x0000_t75" alt="" style="width:13pt;height:13pt;mso-width-percent:0;mso-height-percent:0;mso-width-percent:0;mso-height-percent:0" o:ole="">
            <v:imagedata r:id="rId297" o:title=""/>
          </v:shape>
          <o:OLEObject Type="Embed" ProgID="Equation.DSMT4" ShapeID="_x0000_i1107" DrawAspect="Content" ObjectID="_1840551515" r:id="rId298"/>
        </w:object>
      </w:r>
      <w:r w:rsidRPr="005167AE">
        <w:t xml:space="preserve">not equal to one, the major and minor axes are scaled by </w:t>
      </w:r>
      <w:r w:rsidRPr="005167AE">
        <w:rPr>
          <w:noProof/>
          <w:position w:val="-6"/>
        </w:rPr>
      </w:r>
      <w:r w:rsidR="00F26F63" w:rsidRPr="005167AE">
        <w:rPr>
          <w:noProof/>
          <w:position w:val="-6"/>
        </w:rPr>
        <w:object w:dxaOrig="420" w:dyaOrig="340" w14:anchorId="43088789">
          <v:shape id="_x0000_i1108" type="#_x0000_t75" alt="" style="width:20pt;height:13pt;mso-width-percent:0;mso-height-percent:0;mso-width-percent:0;mso-height-percent:0" o:ole="">
            <v:imagedata r:id="rId299" o:title=""/>
          </v:shape>
          <o:OLEObject Type="Embed" ProgID="Equation.DSMT4" ShapeID="_x0000_i1108" DrawAspect="Content" ObjectID="_1840551516" r:id="rId300"/>
        </w:object>
      </w:r>
      <w:r w:rsidRPr="005167AE">
        <w:t xml:space="preserve">.This can be seen by noting that the density of </w:t>
      </w:r>
      <w:r w:rsidRPr="005167AE">
        <w:rPr>
          <w:noProof/>
          <w:position w:val="-12"/>
        </w:rPr>
      </w:r>
      <w:r w:rsidR="00F26F63" w:rsidRPr="005167AE">
        <w:rPr>
          <w:noProof/>
          <w:position w:val="-12"/>
        </w:rPr>
        <w:object w:dxaOrig="940" w:dyaOrig="360" w14:anchorId="1343749C">
          <v:shape id="_x0000_i1109" type="#_x0000_t75" alt="" style="width:52pt;height:20pt;mso-width-percent:0;mso-height-percent:0;mso-width-percent:0;mso-height-percent:0" o:ole="">
            <v:imagedata r:id="rId301" o:title=""/>
          </v:shape>
          <o:OLEObject Type="Embed" ProgID="Equation.DSMT4" ShapeID="_x0000_i1109" DrawAspect="Content" ObjectID="_1840551517" r:id="rId302"/>
        </w:object>
      </w:r>
      <w:r w:rsidRPr="005167AE">
        <w:t>is Chi-square for any i and the use tables.</w:t>
      </w:r>
    </w:p>
    <w:p w:rsidR="00F26F63" w:rsidRPr="005167AE" w:rsidRDefault="00F26F63" w:rsidP="00327824"/>
    <w:p w:rsidR="00F26F63" w:rsidRPr="005167AE" w:rsidRDefault="00F26F63" w:rsidP="00327824"/>
    <w:p w:rsidR="00F26F63" w:rsidRPr="005167AE" w:rsidRDefault="00F26F63" w:rsidP="00327824"/>
    <w:p w:rsidR="00F26F63" w:rsidRPr="005167AE" w:rsidRDefault="00F26F63" w:rsidP="00327824">
      <w:r w:rsidRPr="005167AE">
        <w:t>Case 5 is illustrated in figure ()</w:t>
      </w:r>
    </w:p>
    <w:p w:rsidR="00F26F63" w:rsidRPr="005167AE" w:rsidRDefault="00F26F63" w:rsidP="00327824"/>
    <w:p w:rsidR="00F26F63" w:rsidRPr="005167AE" w:rsidRDefault="00F26F63" w:rsidP="00327824">
      <w:r w:rsidRPr="005167AE">
        <w:t>Case 6 is illustrated in Figure ().</w:t>
      </w:r>
    </w:p>
    <w:p w:rsidR="00F26F63" w:rsidRPr="005167AE" w:rsidRDefault="00F26F63" w:rsidP="00327824"/>
    <w:p w:rsidR="00F26F63" w:rsidRPr="005167AE" w:rsidRDefault="00F26F63" w:rsidP="00327824">
      <w:pPr>
        <w:keepNext/>
      </w:pPr>
    </w:p>
    <w:p w:rsidR="00F26F63" w:rsidRPr="005167AE" w:rsidRDefault="00F26F63" w:rsidP="00327824">
      <w:pPr>
        <w:keepNext/>
      </w:pPr>
      <w:bookmarkStart w:id="59" w:name="OLE_LINK17"/>
      <w:r w:rsidRPr="005167AE">
        <w:rPr>
          <w:noProof/>
        </w:rPr>
        <w:drawing>
          <wp:inline distT="0" distB="0" distL="0" distR="0" wp14:anchorId="4E4392FF" wp14:editId="116B287E">
            <wp:extent cx="3752850" cy="2819400"/>
            <wp:effectExtent l="0" t="0" r="0" b="0"/>
            <wp:docPr id="381790379" name="Picture 38179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3752850" cy="2819400"/>
                    </a:xfrm>
                    <a:prstGeom prst="rect">
                      <a:avLst/>
                    </a:prstGeom>
                    <a:noFill/>
                    <a:ln>
                      <a:noFill/>
                    </a:ln>
                  </pic:spPr>
                </pic:pic>
              </a:graphicData>
            </a:graphic>
          </wp:inline>
        </w:drawing>
      </w:r>
      <w:bookmarkEnd w:id="59"/>
    </w:p>
    <w:p w:rsidR="00F26F63" w:rsidRPr="005167AE" w:rsidRDefault="00F26F63" w:rsidP="00327824"/>
    <w:p w:rsidR="00F26F63" w:rsidRPr="005167AE" w:rsidRDefault="00F26F63" w:rsidP="00327824"/>
    <w:p w:rsidR="00F26F63" w:rsidRPr="005167AE" w:rsidRDefault="00F26F63" w:rsidP="00327824">
      <w:pPr>
        <w:keepNext/>
      </w:pPr>
      <w:r w:rsidRPr="005167AE">
        <w:rPr>
          <w:noProof/>
        </w:rPr>
        <w:drawing>
          <wp:inline distT="0" distB="0" distL="0" distR="0" wp14:anchorId="56FD13CF" wp14:editId="45EDC238">
            <wp:extent cx="2590800" cy="1943100"/>
            <wp:effectExtent l="0" t="0" r="0" b="0"/>
            <wp:docPr id="732715950" name="Picture 73271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590800" cy="1943100"/>
                    </a:xfrm>
                    <a:prstGeom prst="rect">
                      <a:avLst/>
                    </a:prstGeom>
                    <a:noFill/>
                    <a:ln>
                      <a:noFill/>
                    </a:ln>
                  </pic:spPr>
                </pic:pic>
              </a:graphicData>
            </a:graphic>
          </wp:inline>
        </w:drawing>
      </w:r>
    </w:p>
    <w:p w:rsidR="00F26F63" w:rsidRPr="005167AE" w:rsidRDefault="00F26F63" w:rsidP="00327824">
      <w:pPr>
        <w:keepNext/>
      </w:pPr>
      <w:r w:rsidRPr="005167AE">
        <w:rPr>
          <w:noProof/>
        </w:rPr>
        <w:drawing>
          <wp:inline distT="0" distB="0" distL="0" distR="0" wp14:anchorId="4D40A5E6" wp14:editId="4429544D">
            <wp:extent cx="2409825" cy="1809750"/>
            <wp:effectExtent l="0" t="0" r="0" b="0"/>
            <wp:docPr id="292178488" name="Picture 292178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2409825" cy="1809750"/>
                    </a:xfrm>
                    <a:prstGeom prst="rect">
                      <a:avLst/>
                    </a:prstGeom>
                    <a:noFill/>
                    <a:ln>
                      <a:noFill/>
                    </a:ln>
                  </pic:spPr>
                </pic:pic>
              </a:graphicData>
            </a:graphic>
          </wp:inline>
        </w:drawing>
      </w:r>
      <w:r w:rsidRPr="005167AE">
        <w:rPr>
          <w:noProof/>
        </w:rPr>
        <w:drawing>
          <wp:inline distT="0" distB="0" distL="0" distR="0" wp14:anchorId="0093EF75" wp14:editId="46561B0B">
            <wp:extent cx="2314575" cy="1733550"/>
            <wp:effectExtent l="0" t="0" r="0" b="0"/>
            <wp:docPr id="68022581" name="Picture 6802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06" cstate="print">
                      <a:extLst>
                        <a:ext uri="{28A0092B-C50C-407E-A947-70E740481C1C}">
                          <a14:useLocalDpi xmlns:a14="http://schemas.microsoft.com/office/drawing/2010/main" val="0"/>
                        </a:ext>
                      </a:extLst>
                    </a:blip>
                    <a:srcRect/>
                    <a:stretch>
                      <a:fillRect/>
                    </a:stretch>
                  </pic:blipFill>
                  <pic:spPr bwMode="auto">
                    <a:xfrm>
                      <a:off x="0" y="0"/>
                      <a:ext cx="2314575" cy="1733550"/>
                    </a:xfrm>
                    <a:prstGeom prst="rect">
                      <a:avLst/>
                    </a:prstGeom>
                    <a:noFill/>
                    <a:ln>
                      <a:noFill/>
                    </a:ln>
                  </pic:spPr>
                </pic:pic>
              </a:graphicData>
            </a:graphic>
          </wp:inline>
        </w:drawing>
      </w:r>
    </w:p>
    <w:p w:rsidR="00F26F63" w:rsidRPr="005167AE" w:rsidRDefault="00F26F63" w:rsidP="00327824">
      <w:r w:rsidRPr="005167AE">
        <w:t>It can also be a hyperpola</w:t>
      </w:r>
    </w:p>
    <w:p w:rsidR="00F26F63" w:rsidRPr="005167AE" w:rsidRDefault="00F26F63" w:rsidP="00327824"/>
    <w:p w:rsidR="00F26F63" w:rsidRPr="005167AE" w:rsidRDefault="00F26F63" w:rsidP="00327824">
      <w:pPr>
        <w:keepNext/>
      </w:pPr>
      <w:r w:rsidRPr="005167AE">
        <w:rPr>
          <w:noProof/>
        </w:rPr>
        <w:drawing>
          <wp:inline distT="0" distB="0" distL="0" distR="0" wp14:anchorId="70585008" wp14:editId="070342D0">
            <wp:extent cx="2047875" cy="1543050"/>
            <wp:effectExtent l="0" t="0" r="0" b="0"/>
            <wp:docPr id="2145428173" name="Picture 21454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2047875" cy="1543050"/>
                    </a:xfrm>
                    <a:prstGeom prst="rect">
                      <a:avLst/>
                    </a:prstGeom>
                    <a:noFill/>
                    <a:ln>
                      <a:noFill/>
                    </a:ln>
                  </pic:spPr>
                </pic:pic>
              </a:graphicData>
            </a:graphic>
          </wp:inline>
        </w:drawing>
      </w:r>
      <w:r w:rsidRPr="005167AE">
        <w:rPr>
          <w:noProof/>
        </w:rPr>
        <w:drawing>
          <wp:inline distT="0" distB="0" distL="0" distR="0" wp14:anchorId="2326DB70" wp14:editId="24BD222B">
            <wp:extent cx="1876425" cy="1409700"/>
            <wp:effectExtent l="0" t="0" r="0" b="0"/>
            <wp:docPr id="910488728" name="Picture 91048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1876425" cy="1409700"/>
                    </a:xfrm>
                    <a:prstGeom prst="rect">
                      <a:avLst/>
                    </a:prstGeom>
                    <a:noFill/>
                    <a:ln>
                      <a:noFill/>
                    </a:ln>
                  </pic:spPr>
                </pic:pic>
              </a:graphicData>
            </a:graphic>
          </wp:inline>
        </w:drawing>
      </w:r>
    </w:p>
    <w:p w:rsidR="00F26F63" w:rsidRPr="005167AE" w:rsidRDefault="00F26F63" w:rsidP="00327824">
      <w:pPr>
        <w:autoSpaceDE w:val="0"/>
        <w:autoSpaceDN w:val="0"/>
        <w:adjustRightInd w:val="0"/>
        <w:rPr>
          <w:sz w:val="20"/>
        </w:rPr>
      </w:pPr>
      <w:r w:rsidRPr="005167AE">
        <w:rPr>
          <w:color w:val="000000"/>
          <w:sz w:val="20"/>
          <w:szCs w:val="28"/>
        </w:rPr>
        <w:t>R1 = [1 0;0 2];</w:t>
      </w:r>
    </w:p>
    <w:p w:rsidR="00F26F63" w:rsidRPr="005167AE" w:rsidRDefault="00F26F63" w:rsidP="00327824">
      <w:pPr>
        <w:autoSpaceDE w:val="0"/>
        <w:autoSpaceDN w:val="0"/>
        <w:adjustRightInd w:val="0"/>
        <w:rPr>
          <w:sz w:val="20"/>
        </w:rPr>
      </w:pPr>
      <w:r w:rsidRPr="005167AE">
        <w:rPr>
          <w:color w:val="000000"/>
          <w:sz w:val="20"/>
          <w:szCs w:val="28"/>
        </w:rPr>
        <w:t>R2 = [3 0;0 1];</w:t>
      </w:r>
    </w:p>
    <w:p w:rsidR="00F26F63" w:rsidRPr="005167AE" w:rsidRDefault="00F26F63" w:rsidP="00327824">
      <w:pPr>
        <w:autoSpaceDE w:val="0"/>
        <w:autoSpaceDN w:val="0"/>
        <w:adjustRightInd w:val="0"/>
        <w:rPr>
          <w:sz w:val="20"/>
        </w:rPr>
      </w:pPr>
      <w:r w:rsidRPr="005167AE">
        <w:rPr>
          <w:color w:val="000000"/>
          <w:sz w:val="20"/>
          <w:szCs w:val="28"/>
        </w:rPr>
        <w:t>mu = [1;0];</w:t>
      </w:r>
    </w:p>
    <w:p w:rsidR="00F26F63" w:rsidRPr="005167AE" w:rsidRDefault="00F26F63" w:rsidP="00327824">
      <w:pPr>
        <w:autoSpaceDE w:val="0"/>
        <w:autoSpaceDN w:val="0"/>
        <w:adjustRightInd w:val="0"/>
        <w:rPr>
          <w:sz w:val="20"/>
        </w:rPr>
      </w:pPr>
      <w:r w:rsidRPr="005167AE">
        <w:rPr>
          <w:color w:val="000000"/>
          <w:sz w:val="20"/>
          <w:szCs w:val="28"/>
        </w:rPr>
        <w:t>R2inv = inv(R2);</w:t>
      </w:r>
    </w:p>
    <w:p w:rsidR="00F26F63" w:rsidRPr="005167AE" w:rsidRDefault="00F26F63" w:rsidP="00327824">
      <w:pPr>
        <w:autoSpaceDE w:val="0"/>
        <w:autoSpaceDN w:val="0"/>
        <w:adjustRightInd w:val="0"/>
        <w:rPr>
          <w:sz w:val="20"/>
        </w:rPr>
      </w:pPr>
      <w:r w:rsidRPr="005167AE">
        <w:rPr>
          <w:color w:val="000000"/>
          <w:sz w:val="20"/>
          <w:szCs w:val="28"/>
        </w:rPr>
        <w:t>R1inv = inv(R1);</w:t>
      </w:r>
    </w:p>
    <w:p w:rsidR="00F26F63" w:rsidRPr="005167AE" w:rsidRDefault="00F26F63" w:rsidP="00327824">
      <w:pPr>
        <w:autoSpaceDE w:val="0"/>
        <w:autoSpaceDN w:val="0"/>
        <w:adjustRightInd w:val="0"/>
        <w:rPr>
          <w:sz w:val="20"/>
        </w:rPr>
      </w:pPr>
      <w:r w:rsidRPr="005167AE">
        <w:rPr>
          <w:color w:val="000000"/>
          <w:sz w:val="20"/>
          <w:szCs w:val="28"/>
        </w:rPr>
        <w:t>detR1 = det(R1);</w:t>
      </w:r>
    </w:p>
    <w:p w:rsidR="00F26F63" w:rsidRPr="005167AE" w:rsidRDefault="00F26F63" w:rsidP="00327824">
      <w:pPr>
        <w:autoSpaceDE w:val="0"/>
        <w:autoSpaceDN w:val="0"/>
        <w:adjustRightInd w:val="0"/>
        <w:rPr>
          <w:sz w:val="20"/>
        </w:rPr>
      </w:pPr>
      <w:r w:rsidRPr="005167AE">
        <w:rPr>
          <w:color w:val="000000"/>
          <w:sz w:val="20"/>
          <w:szCs w:val="28"/>
        </w:rPr>
        <w:t>detR2 = det(R2);</w:t>
      </w:r>
    </w:p>
    <w:p w:rsidR="00F26F63" w:rsidRPr="005167AE" w:rsidRDefault="00F26F63" w:rsidP="00327824">
      <w:pPr>
        <w:autoSpaceDE w:val="0"/>
        <w:autoSpaceDN w:val="0"/>
        <w:adjustRightInd w:val="0"/>
        <w:rPr>
          <w:sz w:val="20"/>
        </w:rPr>
      </w:pPr>
      <w:r w:rsidRPr="005167AE">
        <w:rPr>
          <w:color w:val="000000"/>
          <w:sz w:val="20"/>
          <w:szCs w:val="28"/>
        </w:rPr>
        <w:t>T = 0.5*log(detR1/detR2);</w:t>
      </w:r>
    </w:p>
    <w:p w:rsidR="00F26F63" w:rsidRPr="005167AE" w:rsidRDefault="00F26F63" w:rsidP="00327824">
      <w:pPr>
        <w:autoSpaceDE w:val="0"/>
        <w:autoSpaceDN w:val="0"/>
        <w:adjustRightInd w:val="0"/>
        <w:rPr>
          <w:sz w:val="20"/>
        </w:rPr>
      </w:pPr>
      <w:r w:rsidRPr="005167AE">
        <w:rPr>
          <w:color w:val="000000"/>
          <w:sz w:val="20"/>
          <w:szCs w:val="28"/>
        </w:rPr>
        <w:t>Y1 = -3:.05:3;</w:t>
      </w:r>
    </w:p>
    <w:p w:rsidR="00F26F63" w:rsidRPr="005167AE" w:rsidRDefault="00F26F63" w:rsidP="00327824">
      <w:pPr>
        <w:autoSpaceDE w:val="0"/>
        <w:autoSpaceDN w:val="0"/>
        <w:adjustRightInd w:val="0"/>
        <w:rPr>
          <w:sz w:val="20"/>
        </w:rPr>
      </w:pPr>
      <w:r w:rsidRPr="005167AE">
        <w:rPr>
          <w:color w:val="000000"/>
          <w:sz w:val="20"/>
          <w:szCs w:val="28"/>
        </w:rPr>
        <w:t>Y2 = -5:.05:5;</w:t>
      </w:r>
    </w:p>
    <w:p w:rsidR="00F26F63" w:rsidRPr="005167AE" w:rsidRDefault="00F26F63" w:rsidP="00327824">
      <w:pPr>
        <w:autoSpaceDE w:val="0"/>
        <w:autoSpaceDN w:val="0"/>
        <w:adjustRightInd w:val="0"/>
        <w:rPr>
          <w:sz w:val="20"/>
        </w:rPr>
      </w:pPr>
      <w:r w:rsidRPr="005167AE">
        <w:rPr>
          <w:color w:val="000000"/>
          <w:sz w:val="20"/>
          <w:szCs w:val="28"/>
        </w:rPr>
        <w:t>r1 = zeros(2,50);</w:t>
      </w:r>
    </w:p>
    <w:p w:rsidR="00F26F63" w:rsidRPr="005167AE" w:rsidRDefault="00F26F63" w:rsidP="00327824">
      <w:pPr>
        <w:autoSpaceDE w:val="0"/>
        <w:autoSpaceDN w:val="0"/>
        <w:adjustRightInd w:val="0"/>
        <w:rPr>
          <w:sz w:val="20"/>
        </w:rPr>
      </w:pPr>
      <w:r w:rsidRPr="005167AE">
        <w:rPr>
          <w:color w:val="000000"/>
          <w:sz w:val="20"/>
          <w:szCs w:val="28"/>
        </w:rPr>
        <w:t>r2 = r1;</w:t>
      </w:r>
    </w:p>
    <w:p w:rsidR="00F26F63" w:rsidRPr="005167AE" w:rsidRDefault="00F26F63" w:rsidP="00327824">
      <w:pPr>
        <w:autoSpaceDE w:val="0"/>
        <w:autoSpaceDN w:val="0"/>
        <w:adjustRightInd w:val="0"/>
        <w:rPr>
          <w:sz w:val="20"/>
        </w:rPr>
      </w:pPr>
      <w:r w:rsidRPr="005167AE">
        <w:rPr>
          <w:color w:val="000000"/>
          <w:sz w:val="20"/>
          <w:szCs w:val="28"/>
        </w:rPr>
        <w:t>i1 = 1;</w:t>
      </w:r>
    </w:p>
    <w:p w:rsidR="00F26F63" w:rsidRPr="005167AE" w:rsidRDefault="00F26F63" w:rsidP="00327824">
      <w:pPr>
        <w:autoSpaceDE w:val="0"/>
        <w:autoSpaceDN w:val="0"/>
        <w:adjustRightInd w:val="0"/>
        <w:rPr>
          <w:sz w:val="20"/>
        </w:rPr>
      </w:pPr>
      <w:r w:rsidRPr="005167AE">
        <w:rPr>
          <w:color w:val="000000"/>
          <w:sz w:val="20"/>
          <w:szCs w:val="28"/>
        </w:rPr>
        <w:t>i2 = 2;</w:t>
      </w:r>
    </w:p>
    <w:p w:rsidR="00F26F63" w:rsidRPr="005167AE" w:rsidRDefault="00F26F63" w:rsidP="00327824">
      <w:pPr>
        <w:autoSpaceDE w:val="0"/>
        <w:autoSpaceDN w:val="0"/>
        <w:adjustRightInd w:val="0"/>
        <w:rPr>
          <w:sz w:val="20"/>
        </w:rPr>
      </w:pPr>
      <w:r w:rsidRPr="005167AE">
        <w:rPr>
          <w:color w:val="0000FF"/>
          <w:sz w:val="20"/>
          <w:szCs w:val="28"/>
        </w:rPr>
        <w:t>for</w:t>
      </w:r>
      <w:r w:rsidRPr="005167AE">
        <w:rPr>
          <w:color w:val="000000"/>
          <w:sz w:val="20"/>
          <w:szCs w:val="28"/>
        </w:rPr>
        <w:t xml:space="preserve"> i=1:length(Y1)</w:t>
      </w:r>
    </w:p>
    <w:p w:rsidR="00F26F63" w:rsidRPr="005167AE" w:rsidRDefault="00F26F63" w:rsidP="00327824">
      <w:pPr>
        <w:autoSpaceDE w:val="0"/>
        <w:autoSpaceDN w:val="0"/>
        <w:adjustRightInd w:val="0"/>
        <w:rPr>
          <w:sz w:val="20"/>
        </w:rPr>
      </w:pPr>
      <w:r w:rsidRPr="005167AE">
        <w:rPr>
          <w:color w:val="000000"/>
          <w:sz w:val="20"/>
          <w:szCs w:val="28"/>
        </w:rPr>
        <w:t xml:space="preserve">    </w:t>
      </w:r>
      <w:r w:rsidRPr="005167AE">
        <w:rPr>
          <w:color w:val="0000FF"/>
          <w:sz w:val="20"/>
          <w:szCs w:val="28"/>
        </w:rPr>
        <w:t>for</w:t>
      </w:r>
      <w:r w:rsidRPr="005167AE">
        <w:rPr>
          <w:color w:val="000000"/>
          <w:sz w:val="20"/>
          <w:szCs w:val="28"/>
        </w:rPr>
        <w:t xml:space="preserve"> j=1:length(Y2)</w:t>
      </w:r>
    </w:p>
    <w:p w:rsidR="00F26F63" w:rsidRPr="005167AE" w:rsidRDefault="00F26F63" w:rsidP="00327824">
      <w:pPr>
        <w:autoSpaceDE w:val="0"/>
        <w:autoSpaceDN w:val="0"/>
        <w:adjustRightInd w:val="0"/>
        <w:rPr>
          <w:sz w:val="20"/>
        </w:rPr>
      </w:pPr>
      <w:r w:rsidRPr="005167AE">
        <w:rPr>
          <w:color w:val="000000"/>
          <w:sz w:val="20"/>
          <w:szCs w:val="28"/>
        </w:rPr>
        <w:t xml:space="preserve">        y = [Y1(i);Y2(j)];</w:t>
      </w:r>
    </w:p>
    <w:p w:rsidR="00F26F63" w:rsidRPr="005167AE" w:rsidRDefault="00F26F63" w:rsidP="00327824">
      <w:pPr>
        <w:autoSpaceDE w:val="0"/>
        <w:autoSpaceDN w:val="0"/>
        <w:adjustRightInd w:val="0"/>
        <w:rPr>
          <w:sz w:val="20"/>
        </w:rPr>
      </w:pPr>
      <w:r w:rsidRPr="005167AE">
        <w:rPr>
          <w:color w:val="000000"/>
          <w:sz w:val="20"/>
          <w:szCs w:val="28"/>
        </w:rPr>
        <w:t xml:space="preserve">        g = .5*y'*(R2inv-R1inv)*y + 2*mu'*(R1inv + R2inv)*y + .5*mu'*(R2inv-R1inv)*mu;</w:t>
      </w:r>
    </w:p>
    <w:p w:rsidR="00F26F63" w:rsidRPr="005167AE" w:rsidRDefault="00F26F63" w:rsidP="00327824">
      <w:pPr>
        <w:autoSpaceDE w:val="0"/>
        <w:autoSpaceDN w:val="0"/>
        <w:adjustRightInd w:val="0"/>
        <w:rPr>
          <w:sz w:val="20"/>
        </w:rPr>
      </w:pPr>
      <w:r w:rsidRPr="005167AE">
        <w:rPr>
          <w:color w:val="000000"/>
          <w:sz w:val="20"/>
          <w:szCs w:val="28"/>
        </w:rPr>
        <w:t xml:space="preserve">        </w:t>
      </w:r>
      <w:r w:rsidRPr="005167AE">
        <w:rPr>
          <w:color w:val="0000FF"/>
          <w:sz w:val="20"/>
          <w:szCs w:val="28"/>
        </w:rPr>
        <w:t>if</w:t>
      </w:r>
      <w:r w:rsidRPr="005167AE">
        <w:rPr>
          <w:color w:val="000000"/>
          <w:sz w:val="20"/>
          <w:szCs w:val="28"/>
        </w:rPr>
        <w:t xml:space="preserve"> g&gt;T</w:t>
      </w:r>
    </w:p>
    <w:p w:rsidR="00F26F63" w:rsidRPr="005167AE" w:rsidRDefault="00F26F63" w:rsidP="00327824">
      <w:pPr>
        <w:autoSpaceDE w:val="0"/>
        <w:autoSpaceDN w:val="0"/>
        <w:adjustRightInd w:val="0"/>
        <w:rPr>
          <w:sz w:val="20"/>
        </w:rPr>
      </w:pPr>
      <w:r w:rsidRPr="005167AE">
        <w:rPr>
          <w:color w:val="000000"/>
          <w:sz w:val="20"/>
          <w:szCs w:val="28"/>
        </w:rPr>
        <w:t xml:space="preserve">            r1(:,i1) = y;</w:t>
      </w:r>
    </w:p>
    <w:p w:rsidR="00F26F63" w:rsidRPr="005167AE" w:rsidRDefault="00F26F63" w:rsidP="00327824">
      <w:pPr>
        <w:autoSpaceDE w:val="0"/>
        <w:autoSpaceDN w:val="0"/>
        <w:adjustRightInd w:val="0"/>
        <w:rPr>
          <w:sz w:val="20"/>
        </w:rPr>
      </w:pPr>
      <w:r w:rsidRPr="005167AE">
        <w:rPr>
          <w:color w:val="000000"/>
          <w:sz w:val="20"/>
          <w:szCs w:val="28"/>
        </w:rPr>
        <w:t xml:space="preserve">            i1 = i1 + 1;</w:t>
      </w:r>
    </w:p>
    <w:p w:rsidR="00F26F63" w:rsidRPr="005167AE" w:rsidRDefault="00F26F63" w:rsidP="00327824">
      <w:pPr>
        <w:autoSpaceDE w:val="0"/>
        <w:autoSpaceDN w:val="0"/>
        <w:adjustRightInd w:val="0"/>
        <w:rPr>
          <w:sz w:val="20"/>
        </w:rPr>
      </w:pPr>
      <w:r w:rsidRPr="005167AE">
        <w:rPr>
          <w:color w:val="000000"/>
          <w:sz w:val="20"/>
          <w:szCs w:val="28"/>
        </w:rPr>
        <w:t xml:space="preserve">        </w:t>
      </w:r>
      <w:r w:rsidRPr="005167AE">
        <w:rPr>
          <w:color w:val="0000FF"/>
          <w:sz w:val="20"/>
          <w:szCs w:val="28"/>
        </w:rPr>
        <w:t>else</w:t>
      </w:r>
      <w:r w:rsidRPr="005167AE">
        <w:rPr>
          <w:color w:val="000000"/>
          <w:sz w:val="20"/>
          <w:szCs w:val="28"/>
        </w:rPr>
        <w:t xml:space="preserve"> </w:t>
      </w:r>
    </w:p>
    <w:p w:rsidR="00F26F63" w:rsidRPr="005167AE" w:rsidRDefault="00F26F63" w:rsidP="00327824">
      <w:pPr>
        <w:autoSpaceDE w:val="0"/>
        <w:autoSpaceDN w:val="0"/>
        <w:adjustRightInd w:val="0"/>
        <w:rPr>
          <w:sz w:val="20"/>
        </w:rPr>
      </w:pPr>
      <w:r w:rsidRPr="005167AE">
        <w:rPr>
          <w:color w:val="000000"/>
          <w:sz w:val="20"/>
          <w:szCs w:val="28"/>
        </w:rPr>
        <w:t xml:space="preserve">            r2(:,i2) = y;</w:t>
      </w:r>
    </w:p>
    <w:p w:rsidR="00F26F63" w:rsidRPr="005167AE" w:rsidRDefault="00F26F63" w:rsidP="00327824">
      <w:pPr>
        <w:autoSpaceDE w:val="0"/>
        <w:autoSpaceDN w:val="0"/>
        <w:adjustRightInd w:val="0"/>
        <w:rPr>
          <w:sz w:val="20"/>
        </w:rPr>
      </w:pPr>
      <w:r w:rsidRPr="005167AE">
        <w:rPr>
          <w:color w:val="000000"/>
          <w:sz w:val="20"/>
          <w:szCs w:val="28"/>
        </w:rPr>
        <w:t xml:space="preserve">            i2 = i2 + 1;</w:t>
      </w:r>
    </w:p>
    <w:p w:rsidR="00F26F63" w:rsidRPr="005167AE" w:rsidRDefault="00F26F63" w:rsidP="00327824">
      <w:pPr>
        <w:autoSpaceDE w:val="0"/>
        <w:autoSpaceDN w:val="0"/>
        <w:adjustRightInd w:val="0"/>
        <w:rPr>
          <w:sz w:val="20"/>
        </w:rPr>
      </w:pPr>
      <w:r w:rsidRPr="005167AE">
        <w:rPr>
          <w:color w:val="000000"/>
          <w:sz w:val="20"/>
          <w:szCs w:val="28"/>
        </w:rPr>
        <w:t xml:space="preserve">        </w:t>
      </w:r>
      <w:r w:rsidRPr="005167AE">
        <w:rPr>
          <w:color w:val="0000FF"/>
          <w:sz w:val="20"/>
          <w:szCs w:val="28"/>
        </w:rPr>
        <w:t>end</w:t>
      </w:r>
    </w:p>
    <w:p w:rsidR="00F26F63" w:rsidRPr="005167AE" w:rsidRDefault="00F26F63" w:rsidP="00327824">
      <w:pPr>
        <w:autoSpaceDE w:val="0"/>
        <w:autoSpaceDN w:val="0"/>
        <w:adjustRightInd w:val="0"/>
        <w:rPr>
          <w:sz w:val="20"/>
        </w:rPr>
      </w:pPr>
      <w:r w:rsidRPr="005167AE">
        <w:rPr>
          <w:color w:val="000000"/>
          <w:sz w:val="20"/>
          <w:szCs w:val="28"/>
        </w:rPr>
        <w:t xml:space="preserve">    </w:t>
      </w:r>
      <w:r w:rsidRPr="005167AE">
        <w:rPr>
          <w:color w:val="0000FF"/>
          <w:sz w:val="20"/>
          <w:szCs w:val="28"/>
        </w:rPr>
        <w:t>end</w:t>
      </w:r>
    </w:p>
    <w:p w:rsidR="00F26F63" w:rsidRPr="005167AE" w:rsidRDefault="00F26F63" w:rsidP="00327824">
      <w:pPr>
        <w:autoSpaceDE w:val="0"/>
        <w:autoSpaceDN w:val="0"/>
        <w:adjustRightInd w:val="0"/>
        <w:rPr>
          <w:sz w:val="20"/>
        </w:rPr>
      </w:pPr>
      <w:r w:rsidRPr="005167AE">
        <w:rPr>
          <w:color w:val="0000FF"/>
          <w:sz w:val="20"/>
          <w:szCs w:val="28"/>
        </w:rPr>
        <w:t>end</w:t>
      </w:r>
    </w:p>
    <w:p w:rsidR="00F26F63" w:rsidRPr="005167AE" w:rsidRDefault="00F26F63" w:rsidP="00327824">
      <w:pPr>
        <w:autoSpaceDE w:val="0"/>
        <w:autoSpaceDN w:val="0"/>
        <w:adjustRightInd w:val="0"/>
        <w:rPr>
          <w:sz w:val="20"/>
        </w:rPr>
      </w:pPr>
      <w:r w:rsidRPr="005167AE">
        <w:rPr>
          <w:color w:val="0000FF"/>
          <w:sz w:val="20"/>
          <w:szCs w:val="28"/>
        </w:rPr>
        <w:t xml:space="preserve"> </w:t>
      </w:r>
    </w:p>
    <w:p w:rsidR="00F26F63" w:rsidRPr="005167AE" w:rsidRDefault="00F26F63" w:rsidP="00327824">
      <w:pPr>
        <w:autoSpaceDE w:val="0"/>
        <w:autoSpaceDN w:val="0"/>
        <w:adjustRightInd w:val="0"/>
        <w:rPr>
          <w:sz w:val="20"/>
        </w:rPr>
      </w:pPr>
      <w:r w:rsidRPr="005167AE">
        <w:rPr>
          <w:color w:val="000000"/>
          <w:sz w:val="20"/>
          <w:szCs w:val="28"/>
        </w:rPr>
        <w:t>[x1 y1] = EllipseXY(R1,mu);</w:t>
      </w:r>
    </w:p>
    <w:p w:rsidR="00F26F63" w:rsidRPr="005167AE" w:rsidRDefault="00F26F63" w:rsidP="00327824">
      <w:pPr>
        <w:autoSpaceDE w:val="0"/>
        <w:autoSpaceDN w:val="0"/>
        <w:adjustRightInd w:val="0"/>
        <w:rPr>
          <w:sz w:val="20"/>
        </w:rPr>
      </w:pPr>
      <w:r w:rsidRPr="005167AE">
        <w:rPr>
          <w:color w:val="000000"/>
          <w:sz w:val="20"/>
          <w:szCs w:val="28"/>
        </w:rPr>
        <w:t>[x2 y2] = EllipseXY(R2,-mu);</w:t>
      </w:r>
    </w:p>
    <w:p w:rsidR="00F26F63" w:rsidRPr="005167AE" w:rsidRDefault="00F26F63" w:rsidP="00327824">
      <w:pPr>
        <w:autoSpaceDE w:val="0"/>
        <w:autoSpaceDN w:val="0"/>
        <w:adjustRightInd w:val="0"/>
        <w:rPr>
          <w:sz w:val="20"/>
        </w:rPr>
      </w:pPr>
      <w:r w:rsidRPr="005167AE">
        <w:rPr>
          <w:color w:val="000000"/>
          <w:sz w:val="20"/>
          <w:szCs w:val="28"/>
        </w:rPr>
        <w:t xml:space="preserve"> </w:t>
      </w:r>
    </w:p>
    <w:p w:rsidR="00F26F63" w:rsidRPr="005167AE" w:rsidRDefault="00F26F63" w:rsidP="00327824">
      <w:pPr>
        <w:autoSpaceDE w:val="0"/>
        <w:autoSpaceDN w:val="0"/>
        <w:adjustRightInd w:val="0"/>
        <w:rPr>
          <w:sz w:val="20"/>
        </w:rPr>
      </w:pPr>
      <w:r w:rsidRPr="005167AE">
        <w:rPr>
          <w:color w:val="000000"/>
          <w:sz w:val="20"/>
          <w:szCs w:val="28"/>
        </w:rPr>
        <w:t>figure(2);</w:t>
      </w:r>
    </w:p>
    <w:p w:rsidR="00F26F63" w:rsidRPr="005167AE" w:rsidRDefault="00F26F63" w:rsidP="00327824">
      <w:pPr>
        <w:autoSpaceDE w:val="0"/>
        <w:autoSpaceDN w:val="0"/>
        <w:adjustRightInd w:val="0"/>
        <w:rPr>
          <w:sz w:val="20"/>
        </w:rPr>
      </w:pPr>
      <w:r w:rsidRPr="005167AE">
        <w:rPr>
          <w:color w:val="000000"/>
          <w:sz w:val="20"/>
          <w:szCs w:val="28"/>
        </w:rPr>
        <w:t>plot(r1(1,:),r1(2,:),</w:t>
      </w:r>
      <w:r w:rsidRPr="005167AE">
        <w:rPr>
          <w:color w:val="A020F0"/>
          <w:sz w:val="20"/>
          <w:szCs w:val="28"/>
        </w:rPr>
        <w:t>'y.'</w:t>
      </w:r>
      <w:r w:rsidRPr="005167AE">
        <w:rPr>
          <w:color w:val="000000"/>
          <w:sz w:val="20"/>
          <w:szCs w:val="28"/>
        </w:rPr>
        <w:t xml:space="preserve">);hold </w:t>
      </w:r>
      <w:r w:rsidRPr="005167AE">
        <w:rPr>
          <w:color w:val="A020F0"/>
          <w:sz w:val="20"/>
          <w:szCs w:val="28"/>
        </w:rPr>
        <w:t>on</w:t>
      </w:r>
      <w:r w:rsidRPr="005167AE">
        <w:rPr>
          <w:color w:val="000000"/>
          <w:sz w:val="20"/>
          <w:szCs w:val="28"/>
        </w:rPr>
        <w:t>;</w:t>
      </w:r>
    </w:p>
    <w:p w:rsidR="00F26F63" w:rsidRPr="005167AE" w:rsidRDefault="00F26F63" w:rsidP="00327824">
      <w:pPr>
        <w:autoSpaceDE w:val="0"/>
        <w:autoSpaceDN w:val="0"/>
        <w:adjustRightInd w:val="0"/>
        <w:rPr>
          <w:sz w:val="20"/>
        </w:rPr>
      </w:pPr>
      <w:r w:rsidRPr="005167AE">
        <w:rPr>
          <w:color w:val="000000"/>
          <w:sz w:val="20"/>
          <w:szCs w:val="28"/>
        </w:rPr>
        <w:t>plot(r2(1,:),r2(2,:),</w:t>
      </w:r>
      <w:r w:rsidRPr="005167AE">
        <w:rPr>
          <w:color w:val="A020F0"/>
          <w:sz w:val="20"/>
          <w:szCs w:val="28"/>
        </w:rPr>
        <w:t>'m.'</w:t>
      </w:r>
      <w:r w:rsidRPr="005167AE">
        <w:rPr>
          <w:color w:val="000000"/>
          <w:sz w:val="20"/>
          <w:szCs w:val="28"/>
        </w:rPr>
        <w:t>);</w:t>
      </w:r>
    </w:p>
    <w:p w:rsidR="00F26F63" w:rsidRPr="005167AE" w:rsidRDefault="00F26F63" w:rsidP="00327824">
      <w:pPr>
        <w:autoSpaceDE w:val="0"/>
        <w:autoSpaceDN w:val="0"/>
        <w:adjustRightInd w:val="0"/>
        <w:rPr>
          <w:sz w:val="20"/>
        </w:rPr>
      </w:pPr>
      <w:r w:rsidRPr="005167AE">
        <w:rPr>
          <w:color w:val="000000"/>
          <w:sz w:val="20"/>
          <w:szCs w:val="28"/>
        </w:rPr>
        <w:t>plot(x1,y1,</w:t>
      </w:r>
      <w:r w:rsidRPr="005167AE">
        <w:rPr>
          <w:color w:val="A020F0"/>
          <w:sz w:val="20"/>
          <w:szCs w:val="28"/>
        </w:rPr>
        <w:t>'k.'</w:t>
      </w:r>
      <w:r w:rsidRPr="005167AE">
        <w:rPr>
          <w:color w:val="000000"/>
          <w:sz w:val="20"/>
          <w:szCs w:val="28"/>
        </w:rPr>
        <w:t>)</w:t>
      </w:r>
    </w:p>
    <w:p w:rsidR="00F26F63" w:rsidRPr="005167AE" w:rsidRDefault="00F26F63" w:rsidP="00327824">
      <w:pPr>
        <w:autoSpaceDE w:val="0"/>
        <w:autoSpaceDN w:val="0"/>
        <w:adjustRightInd w:val="0"/>
        <w:rPr>
          <w:sz w:val="20"/>
        </w:rPr>
      </w:pPr>
      <w:r w:rsidRPr="005167AE">
        <w:rPr>
          <w:color w:val="000000"/>
          <w:sz w:val="20"/>
          <w:szCs w:val="28"/>
        </w:rPr>
        <w:t>plot(x2,y2,</w:t>
      </w:r>
      <w:r w:rsidRPr="005167AE">
        <w:rPr>
          <w:color w:val="A020F0"/>
          <w:sz w:val="20"/>
          <w:szCs w:val="28"/>
        </w:rPr>
        <w:t>'k.'</w:t>
      </w:r>
      <w:r w:rsidRPr="005167AE">
        <w:rPr>
          <w:color w:val="000000"/>
          <w:sz w:val="20"/>
          <w:szCs w:val="28"/>
        </w:rPr>
        <w:t>)</w:t>
      </w:r>
    </w:p>
    <w:p w:rsidR="00F26F63" w:rsidRPr="005167AE" w:rsidRDefault="00F26F63" w:rsidP="00327824">
      <w:pPr>
        <w:autoSpaceDE w:val="0"/>
        <w:autoSpaceDN w:val="0"/>
        <w:adjustRightInd w:val="0"/>
        <w:rPr>
          <w:sz w:val="20"/>
        </w:rPr>
      </w:pPr>
      <w:r w:rsidRPr="005167AE">
        <w:rPr>
          <w:color w:val="000000"/>
          <w:sz w:val="20"/>
          <w:szCs w:val="28"/>
        </w:rPr>
        <w:t>plot(mu(1),mu(2),</w:t>
      </w:r>
      <w:r w:rsidRPr="005167AE">
        <w:rPr>
          <w:color w:val="A020F0"/>
          <w:sz w:val="20"/>
          <w:szCs w:val="28"/>
        </w:rPr>
        <w:t>'.k'</w:t>
      </w:r>
      <w:r w:rsidRPr="005167AE">
        <w:rPr>
          <w:color w:val="000000"/>
          <w:sz w:val="20"/>
          <w:szCs w:val="28"/>
        </w:rPr>
        <w:t>);</w:t>
      </w:r>
    </w:p>
    <w:p w:rsidR="00F26F63" w:rsidRPr="005167AE" w:rsidRDefault="00F26F63" w:rsidP="00327824">
      <w:pPr>
        <w:autoSpaceDE w:val="0"/>
        <w:autoSpaceDN w:val="0"/>
        <w:adjustRightInd w:val="0"/>
        <w:rPr>
          <w:sz w:val="20"/>
        </w:rPr>
      </w:pPr>
      <w:r w:rsidRPr="005167AE">
        <w:rPr>
          <w:color w:val="000000"/>
          <w:sz w:val="20"/>
          <w:szCs w:val="28"/>
        </w:rPr>
        <w:t>plot(-mu(1),-mu(2),</w:t>
      </w:r>
      <w:r w:rsidRPr="005167AE">
        <w:rPr>
          <w:color w:val="A020F0"/>
          <w:sz w:val="20"/>
          <w:szCs w:val="28"/>
        </w:rPr>
        <w:t>'.k'</w:t>
      </w:r>
      <w:r w:rsidRPr="005167AE">
        <w:rPr>
          <w:color w:val="000000"/>
          <w:sz w:val="20"/>
          <w:szCs w:val="28"/>
        </w:rPr>
        <w:t>);</w:t>
      </w:r>
    </w:p>
    <w:p w:rsidR="00F26F63" w:rsidRPr="005167AE" w:rsidRDefault="00F26F63" w:rsidP="00327824"/>
    <w:p w:rsidR="00F26F63" w:rsidRPr="005167AE" w:rsidRDefault="00F26F63" w:rsidP="00327824">
      <w:r w:rsidRPr="005167AE">
        <w:t>put on title page?</w:t>
      </w:r>
    </w:p>
    <w:p w:rsidR="00F26F63" w:rsidRPr="005167AE" w:rsidRDefault="00F26F63" w:rsidP="00327824"/>
    <w:p w:rsidR="00F26F63" w:rsidRPr="005167AE" w:rsidRDefault="00F26F63" w:rsidP="00327824">
      <w:pPr>
        <w:keepNext/>
      </w:pPr>
      <w:r w:rsidRPr="005167AE">
        <w:rPr>
          <w:noProof/>
        </w:rPr>
        <w:drawing>
          <wp:inline distT="0" distB="0" distL="0" distR="0" wp14:anchorId="06D4943B" wp14:editId="24474F49">
            <wp:extent cx="5334000" cy="4000500"/>
            <wp:effectExtent l="0" t="0" r="0" b="0"/>
            <wp:docPr id="902837108" name="Picture 902837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F26F63" w:rsidRDefault="00F26F63" w:rsidP="00327824"/>
    <w:p w:rsidR="00F26F63" w:rsidRDefault="00F26F63" w:rsidP="00327824">
      <w:pPr>
        <w:sectPr w:rsidR="00F26F63">
          <w:headerReference w:type="even" r:id="rId310"/>
          <w:headerReference w:type="default" r:id="rId311"/>
          <w:footerReference w:type="even" r:id="rId312"/>
          <w:footerReference w:type="default" r:id="rId313"/>
          <w:headerReference w:type="first" r:id="rId314"/>
          <w:footerReference w:type="first" r:id="rId315"/>
          <w:pgSz w:w="12240" w:h="15840"/>
          <w:pgMar w:top="1440" w:right="1440" w:bottom="1440" w:left="1440" w:header="720" w:footer="720" w:gutter="0"/>
          <w:cols w:space="720"/>
          <w:docGrid w:linePitch="360"/>
        </w:sectPr>
      </w:pPr>
    </w:p>
    <w:p w:rsidR="00887B89" w:rsidRPr="005167AE" w:rsidRDefault="00887B89" w:rsidP="00327824"/>
    <w:sectPr w:rsidR="00887B89" w:rsidRPr="005167AE">
      <w:headerReference w:type="even" r:id="rId316"/>
      <w:headerReference w:type="default" r:id="rId317"/>
      <w:footerReference w:type="even" r:id="rId318"/>
      <w:footerReference w:type="default" r:id="rId319"/>
      <w:headerReference w:type="first" r:id="rId320"/>
      <w:footerReference w:type="first" r:id="rId3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27824" w:rsidRDefault="00327824" w:rsidP="00327824">
      <w:r>
        <w:separator/>
      </w:r>
    </w:p>
  </w:endnote>
  <w:endnote w:type="continuationSeparator" w:id="0">
    <w:p w:rsidR="00327824" w:rsidRDefault="00327824" w:rsidP="00327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6F63" w:rsidRDefault="00F26F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6F63" w:rsidRDefault="00F26F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6F63" w:rsidRDefault="00F26F6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2ECE" w:rsidRDefault="00052EC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2ECE" w:rsidRDefault="00052EC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2ECE" w:rsidRDefault="00052E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27824" w:rsidRDefault="00327824" w:rsidP="00327824">
      <w:r>
        <w:separator/>
      </w:r>
    </w:p>
  </w:footnote>
  <w:footnote w:type="continuationSeparator" w:id="0">
    <w:p w:rsidR="00327824" w:rsidRDefault="00327824" w:rsidP="003278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6596587"/>
      <w:docPartObj>
        <w:docPartGallery w:val="Page Numbers (Top of Page)"/>
        <w:docPartUnique/>
      </w:docPartObj>
    </w:sdtPr>
    <w:sdtContent>
      <w:p w:rsidR="00F26F63" w:rsidRDefault="00F26F63" w:rsidP="00DB5410">
        <w:pPr>
          <w:framePr w:wrap="none" w:vAnchor="text" w:hAnchor="margin" w:xAlign="right" w:y="1"/>
        </w:pPr>
        <w:r>
          <w:fldChar w:fldCharType="begin"/>
        </w:r>
        <w:r>
          <w:instrText xml:space="preserve"> PAGE </w:instrText>
        </w:r>
        <w:r>
          <w:fldChar w:fldCharType="end"/>
        </w:r>
      </w:p>
    </w:sdtContent>
  </w:sdt>
  <w:sdt>
    <w:sdtPr>
      <w:id w:val="-1887407074"/>
      <w:docPartObj>
        <w:docPartGallery w:val="Page Numbers (Top of Page)"/>
        <w:docPartUnique/>
      </w:docPartObj>
    </w:sdtPr>
    <w:sdtContent>
      <w:p w:rsidR="00F26F63" w:rsidRDefault="00F26F63" w:rsidP="0031611F">
        <w:pPr>
          <w:framePr w:wrap="none" w:vAnchor="text" w:hAnchor="margin" w:xAlign="right" w:y="1"/>
          <w:ind w:right="360"/>
        </w:pPr>
        <w:r>
          <w:fldChar w:fldCharType="begin"/>
        </w:r>
        <w:r>
          <w:instrText xml:space="preserve"> PAGE </w:instrText>
        </w:r>
        <w:r>
          <w:fldChar w:fldCharType="end"/>
        </w:r>
      </w:p>
    </w:sdtContent>
  </w:sdt>
  <w:p w:rsidR="00F26F63" w:rsidRDefault="00F26F63" w:rsidP="0031611F">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224424631"/>
      <w:docPartObj>
        <w:docPartGallery w:val="Page Numbers (Top of Page)"/>
        <w:docPartUnique/>
      </w:docPartObj>
    </w:sdtPr>
    <w:sdtContent>
      <w:p w:rsidR="00F26F63" w:rsidRPr="00802461" w:rsidRDefault="00F26F63" w:rsidP="002266F7">
        <w:pPr>
          <w:framePr w:wrap="none" w:vAnchor="text" w:hAnchor="page" w:x="10156" w:y="-18"/>
          <w:rPr>
            <w:b/>
            <w:bCs/>
          </w:rPr>
        </w:pPr>
        <w:r w:rsidRPr="00802461">
          <w:rPr>
            <w:b/>
            <w:bCs/>
          </w:rPr>
          <w:fldChar w:fldCharType="begin"/>
        </w:r>
        <w:r w:rsidRPr="00802461">
          <w:instrText xml:space="preserve"> PAGE </w:instrText>
        </w:r>
        <w:r w:rsidRPr="00802461">
          <w:rPr>
            <w:b/>
            <w:bCs/>
          </w:rPr>
          <w:fldChar w:fldCharType="separate"/>
        </w:r>
        <w:r w:rsidRPr="00802461">
          <w:rPr>
            <w:noProof/>
          </w:rPr>
          <w:t>1</w:t>
        </w:r>
        <w:r w:rsidRPr="00802461">
          <w:rPr>
            <w:b/>
            <w:bCs/>
          </w:rPr>
          <w:fldChar w:fldCharType="end"/>
        </w:r>
      </w:p>
    </w:sdtContent>
  </w:sdt>
  <w:p w:rsidR="00F26F63" w:rsidRPr="00802461" w:rsidRDefault="00F26F63" w:rsidP="002266F7">
    <w:pPr>
      <w:pBdr>
        <w:bottom w:val="single" w:sz="4" w:space="1" w:color="auto"/>
      </w:pBdr>
      <w:ind w:right="360"/>
      <w:rPr>
        <w:b/>
        <w:bCs/>
        <w:smallCaps/>
      </w:rPr>
    </w:pPr>
    <w:r w:rsidRPr="00802461">
      <w:rPr>
        <w:b/>
        <w:bCs/>
        <w:smallCaps/>
      </w:rPr>
      <w:fldChar w:fldCharType="begin"/>
    </w:r>
    <w:r w:rsidRPr="00802461">
      <w:rPr>
        <w:smallCaps/>
      </w:rPr>
      <w:instrText xml:space="preserve"> REF _Ref213241309 \r \h </w:instrText>
    </w:r>
    <w:r w:rsidRPr="00802461">
      <w:rPr>
        <w:b/>
        <w:bCs/>
        <w:smallCaps/>
      </w:rPr>
    </w:r>
    <w:r w:rsidRPr="00802461">
      <w:rPr>
        <w:b/>
        <w:bCs/>
        <w:smallCaps/>
      </w:rPr>
      <w:fldChar w:fldCharType="separate"/>
    </w:r>
    <w:r>
      <w:rPr>
        <w:smallCaps/>
      </w:rPr>
      <w:t>14.0</w:t>
    </w:r>
    <w:r w:rsidRPr="00802461">
      <w:rPr>
        <w:b/>
        <w:bCs/>
        <w:smallCaps/>
      </w:rPr>
      <w:fldChar w:fldCharType="end"/>
    </w:r>
    <w:r w:rsidRPr="00802461">
      <w:rPr>
        <w:smallCaps/>
      </w:rPr>
      <w:t xml:space="preserve"> </w:t>
    </w:r>
    <w:r w:rsidRPr="00802461">
      <w:rPr>
        <w:b/>
        <w:bCs/>
        <w:caps/>
        <w:smallCaps/>
      </w:rPr>
      <w:fldChar w:fldCharType="begin"/>
    </w:r>
    <w:r w:rsidRPr="00802461">
      <w:rPr>
        <w:smallCaps/>
      </w:rPr>
      <w:instrText xml:space="preserve"> REF _Ref213241309 \h </w:instrText>
    </w:r>
    <w:r w:rsidRPr="00802461">
      <w:rPr>
        <w:b/>
        <w:bCs/>
        <w:caps/>
        <w:smallCaps/>
      </w:rPr>
    </w:r>
    <w:r w:rsidRPr="00802461">
      <w:rPr>
        <w:b/>
        <w:bCs/>
        <w:caps/>
        <w:smallCaps/>
      </w:rPr>
      <w:fldChar w:fldCharType="separate"/>
    </w:r>
    <w:r w:rsidRPr="005167AE">
      <w:t>Statistical Decision Theory</w:t>
    </w:r>
    <w:r w:rsidRPr="00802461">
      <w:rPr>
        <w:b/>
        <w:bCs/>
        <w:caps/>
        <w:smallCap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6F63" w:rsidRDefault="00F26F6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0915006"/>
      <w:docPartObj>
        <w:docPartGallery w:val="Page Numbers (Top of Page)"/>
        <w:docPartUnique/>
      </w:docPartObj>
    </w:sdtPr>
    <w:sdtEndPr/>
    <w:sdtContent>
      <w:p w:rsidR="0031611F" w:rsidRDefault="0031611F" w:rsidP="00DB5410">
        <w:pPr>
          <w:framePr w:wrap="none" w:vAnchor="text" w:hAnchor="margin" w:xAlign="right" w:y="1"/>
        </w:pPr>
        <w:r>
          <w:fldChar w:fldCharType="begin"/>
        </w:r>
        <w:r>
          <w:instrText xml:space="preserve"> PAGE </w:instrText>
        </w:r>
        <w:r>
          <w:fldChar w:fldCharType="end"/>
        </w:r>
      </w:p>
    </w:sdtContent>
  </w:sdt>
  <w:sdt>
    <w:sdtPr>
      <w:id w:val="-117146758"/>
      <w:docPartObj>
        <w:docPartGallery w:val="Page Numbers (Top of Page)"/>
        <w:docPartUnique/>
      </w:docPartObj>
    </w:sdtPr>
    <w:sdtEndPr/>
    <w:sdtContent>
      <w:p w:rsidR="0031611F" w:rsidRDefault="0031611F" w:rsidP="0031611F">
        <w:pPr>
          <w:framePr w:wrap="none" w:vAnchor="text" w:hAnchor="margin" w:xAlign="right" w:y="1"/>
          <w:ind w:right="360"/>
        </w:pPr>
        <w:r>
          <w:fldChar w:fldCharType="begin"/>
        </w:r>
        <w:r>
          <w:instrText xml:space="preserve"> PAGE </w:instrText>
        </w:r>
        <w:r>
          <w:fldChar w:fldCharType="end"/>
        </w:r>
      </w:p>
    </w:sdtContent>
  </w:sdt>
  <w:p w:rsidR="0031611F" w:rsidRDefault="0031611F" w:rsidP="0031611F">
    <w:pP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7946177"/>
      <w:docPartObj>
        <w:docPartGallery w:val="Page Numbers (Top of Page)"/>
        <w:docPartUnique/>
      </w:docPartObj>
    </w:sdtPr>
    <w:sdtEndPr/>
    <w:sdtContent>
      <w:p w:rsidR="0031611F" w:rsidRDefault="0031611F" w:rsidP="00DB5410">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rsidR="0031611F" w:rsidRDefault="0031611F" w:rsidP="0031611F">
    <w:pP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2ECE" w:rsidRDefault="00052E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B1AF6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3C3D2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0C121D7"/>
    <w:multiLevelType w:val="multilevel"/>
    <w:tmpl w:val="E07699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16C445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18204F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249635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40B3E36"/>
    <w:multiLevelType w:val="multilevel"/>
    <w:tmpl w:val="B67AFC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50C5A97"/>
    <w:multiLevelType w:val="multilevel"/>
    <w:tmpl w:val="45DC96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065222B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06C42FDF"/>
    <w:multiLevelType w:val="hybridMultilevel"/>
    <w:tmpl w:val="63181D62"/>
    <w:lvl w:ilvl="0" w:tplc="04090011">
      <w:start w:val="1"/>
      <w:numFmt w:val="decimal"/>
      <w:lvlText w:val="%1)"/>
      <w:lvlJc w:val="left"/>
      <w:pPr>
        <w:tabs>
          <w:tab w:val="num" w:pos="720"/>
        </w:tabs>
        <w:ind w:left="720" w:hanging="360"/>
      </w:pPr>
      <w:rPr>
        <w:rFonts w:hint="default"/>
      </w:rPr>
    </w:lvl>
    <w:lvl w:ilvl="1" w:tplc="70A6EB52">
      <w:start w:val="1"/>
      <w:numFmt w:val="decimal"/>
      <w:lvlText w:val="%2)"/>
      <w:lvlJc w:val="left"/>
      <w:pPr>
        <w:tabs>
          <w:tab w:val="num" w:pos="360"/>
        </w:tabs>
        <w:ind w:left="-1080" w:firstLine="108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07700FAC"/>
    <w:multiLevelType w:val="multilevel"/>
    <w:tmpl w:val="EF8203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08583BF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8776AD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9022FBA"/>
    <w:multiLevelType w:val="hybridMultilevel"/>
    <w:tmpl w:val="51DCDEB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9A40883"/>
    <w:multiLevelType w:val="multilevel"/>
    <w:tmpl w:val="7B7832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9B768B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0B3F10AC"/>
    <w:multiLevelType w:val="multilevel"/>
    <w:tmpl w:val="88B037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0C7771E1"/>
    <w:multiLevelType w:val="multilevel"/>
    <w:tmpl w:val="357A0C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0C9E2A9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0CAC5BC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0CC809A0"/>
    <w:multiLevelType w:val="hybridMultilevel"/>
    <w:tmpl w:val="EE387A66"/>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1" w15:restartNumberingAfterBreak="0">
    <w:nsid w:val="0D05285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0D2D385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0D4F35E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0DC85A3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0DC903D4"/>
    <w:multiLevelType w:val="multilevel"/>
    <w:tmpl w:val="0A4089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0DD309C3"/>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0E4B72E4"/>
    <w:multiLevelType w:val="multilevel"/>
    <w:tmpl w:val="C778DD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0E667E9E"/>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0E71334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0E934A7C"/>
    <w:multiLevelType w:val="multilevel"/>
    <w:tmpl w:val="5E4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A741E"/>
    <w:multiLevelType w:val="hybridMultilevel"/>
    <w:tmpl w:val="F0B2A154"/>
    <w:lvl w:ilvl="0" w:tplc="8F5AE59C">
      <w:start w:val="1"/>
      <w:numFmt w:val="lowerLetter"/>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10C21851"/>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10CC287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11354556"/>
    <w:multiLevelType w:val="multilevel"/>
    <w:tmpl w:val="8E168E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120B740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136F2B40"/>
    <w:multiLevelType w:val="multilevel"/>
    <w:tmpl w:val="FB7A1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139D1BA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143A2EC2"/>
    <w:multiLevelType w:val="multilevel"/>
    <w:tmpl w:val="F77C06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1494385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15075B21"/>
    <w:multiLevelType w:val="hybridMultilevel"/>
    <w:tmpl w:val="2D7447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161B2F4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1680550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16EA488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18453431"/>
    <w:multiLevelType w:val="multilevel"/>
    <w:tmpl w:val="F3E676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18496FDF"/>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1A991C03"/>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8" w15:restartNumberingAfterBreak="0">
    <w:nsid w:val="1AC7023F"/>
    <w:multiLevelType w:val="multilevel"/>
    <w:tmpl w:val="BA2CC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1ADF09BB"/>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1B3870E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1" w15:restartNumberingAfterBreak="0">
    <w:nsid w:val="1B4A2AF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2" w15:restartNumberingAfterBreak="0">
    <w:nsid w:val="1C466892"/>
    <w:multiLevelType w:val="multilevel"/>
    <w:tmpl w:val="11C61C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3" w15:restartNumberingAfterBreak="0">
    <w:nsid w:val="1C7F67C0"/>
    <w:multiLevelType w:val="hybridMultilevel"/>
    <w:tmpl w:val="1CCE6BBA"/>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54" w15:restartNumberingAfterBreak="0">
    <w:nsid w:val="1CB041C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5" w15:restartNumberingAfterBreak="0">
    <w:nsid w:val="1D1F67C6"/>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6" w15:restartNumberingAfterBreak="0">
    <w:nsid w:val="1D4D4CA5"/>
    <w:multiLevelType w:val="hybridMultilevel"/>
    <w:tmpl w:val="F1166598"/>
    <w:lvl w:ilvl="0" w:tplc="AD62B052">
      <w:start w:val="1"/>
      <w:numFmt w:val="decimal"/>
      <w:lvlText w:val="%1."/>
      <w:lvlJc w:val="left"/>
      <w:pPr>
        <w:tabs>
          <w:tab w:val="num" w:pos="720"/>
        </w:tabs>
        <w:ind w:left="720" w:hanging="360"/>
      </w:pPr>
      <w:rPr>
        <w:b w:val="0"/>
        <w:bCs w:val="0"/>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57" w15:restartNumberingAfterBreak="0">
    <w:nsid w:val="1D98187A"/>
    <w:multiLevelType w:val="multilevel"/>
    <w:tmpl w:val="8E1C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FB6049"/>
    <w:multiLevelType w:val="multilevel"/>
    <w:tmpl w:val="36CA5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 w15:restartNumberingAfterBreak="0">
    <w:nsid w:val="1F564F0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0" w15:restartNumberingAfterBreak="0">
    <w:nsid w:val="20384600"/>
    <w:multiLevelType w:val="multilevel"/>
    <w:tmpl w:val="56DE00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1" w15:restartNumberingAfterBreak="0">
    <w:nsid w:val="21351DE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2" w15:restartNumberingAfterBreak="0">
    <w:nsid w:val="21711359"/>
    <w:multiLevelType w:val="multilevel"/>
    <w:tmpl w:val="C89815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225C4E0F"/>
    <w:multiLevelType w:val="multilevel"/>
    <w:tmpl w:val="C70A3D48"/>
    <w:lvl w:ilvl="0">
      <w:start w:val="1"/>
      <w:numFmt w:val="upperLetter"/>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23147FAC"/>
    <w:multiLevelType w:val="multilevel"/>
    <w:tmpl w:val="7C6E1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5" w15:restartNumberingAfterBreak="0">
    <w:nsid w:val="23C73CE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6" w15:restartNumberingAfterBreak="0">
    <w:nsid w:val="23E122B4"/>
    <w:multiLevelType w:val="multilevel"/>
    <w:tmpl w:val="27F8A0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7" w15:restartNumberingAfterBreak="0">
    <w:nsid w:val="23FB1EE9"/>
    <w:multiLevelType w:val="multilevel"/>
    <w:tmpl w:val="281042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8" w15:restartNumberingAfterBreak="0">
    <w:nsid w:val="24614A3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9" w15:restartNumberingAfterBreak="0">
    <w:nsid w:val="247B2CA0"/>
    <w:multiLevelType w:val="multilevel"/>
    <w:tmpl w:val="619059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24F20A7F"/>
    <w:multiLevelType w:val="multilevel"/>
    <w:tmpl w:val="DCCAB0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1" w15:restartNumberingAfterBreak="0">
    <w:nsid w:val="251F446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2" w15:restartNumberingAfterBreak="0">
    <w:nsid w:val="252B25F9"/>
    <w:multiLevelType w:val="multilevel"/>
    <w:tmpl w:val="E2F43C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3" w15:restartNumberingAfterBreak="0">
    <w:nsid w:val="262937B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4" w15:restartNumberingAfterBreak="0">
    <w:nsid w:val="265960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268040B8"/>
    <w:multiLevelType w:val="multilevel"/>
    <w:tmpl w:val="06CE60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6" w15:restartNumberingAfterBreak="0">
    <w:nsid w:val="273F5D8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7" w15:restartNumberingAfterBreak="0">
    <w:nsid w:val="27AE7A68"/>
    <w:multiLevelType w:val="multilevel"/>
    <w:tmpl w:val="463E3C26"/>
    <w:lvl w:ilvl="0">
      <w:start w:val="1"/>
      <w:numFmt w:val="decimal"/>
      <w:lvlText w:val="%1"/>
      <w:lvlJc w:val="left"/>
      <w:pPr>
        <w:tabs>
          <w:tab w:val="num" w:pos="720"/>
        </w:tabs>
        <w:ind w:left="720" w:hanging="432"/>
      </w:pPr>
      <w:rPr>
        <w:rFonts w:hint="default"/>
      </w:rPr>
    </w:lvl>
    <w:lvl w:ilvl="1">
      <w:start w:val="1"/>
      <w:numFmt w:val="decimal"/>
      <w:lvlText w:val="%1.%2"/>
      <w:lvlJc w:val="left"/>
      <w:pPr>
        <w:tabs>
          <w:tab w:val="num" w:pos="864"/>
        </w:tabs>
        <w:ind w:left="864" w:hanging="576"/>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864"/>
      </w:pPr>
      <w:rPr>
        <w:rFonts w:hint="default"/>
      </w:rPr>
    </w:lvl>
    <w:lvl w:ilvl="4">
      <w:start w:val="1"/>
      <w:numFmt w:val="decimal"/>
      <w:lvlText w:val="%1.%2.%3.%4.%5"/>
      <w:lvlJc w:val="left"/>
      <w:pPr>
        <w:tabs>
          <w:tab w:val="num" w:pos="1296"/>
        </w:tabs>
        <w:ind w:left="1296" w:hanging="1008"/>
      </w:pPr>
      <w:rPr>
        <w:rFonts w:hint="default"/>
      </w:rPr>
    </w:lvl>
    <w:lvl w:ilvl="5">
      <w:start w:val="1"/>
      <w:numFmt w:val="decimal"/>
      <w:lvlText w:val="%1.%2.%3.%4.%5.%6"/>
      <w:lvlJc w:val="left"/>
      <w:pPr>
        <w:tabs>
          <w:tab w:val="num" w:pos="1440"/>
        </w:tabs>
        <w:ind w:left="1440" w:hanging="1152"/>
      </w:pPr>
      <w:rPr>
        <w:rFonts w:hint="default"/>
      </w:rPr>
    </w:lvl>
    <w:lvl w:ilvl="6">
      <w:start w:val="1"/>
      <w:numFmt w:val="decimal"/>
      <w:lvlText w:val="%1.%2.%3.%4.%5.%6.%7"/>
      <w:lvlJc w:val="left"/>
      <w:pPr>
        <w:tabs>
          <w:tab w:val="num" w:pos="1584"/>
        </w:tabs>
        <w:ind w:left="1584" w:hanging="1296"/>
      </w:pPr>
      <w:rPr>
        <w:rFonts w:hint="default"/>
      </w:rPr>
    </w:lvl>
    <w:lvl w:ilvl="7">
      <w:start w:val="1"/>
      <w:numFmt w:val="decimal"/>
      <w:lvlText w:val="%1.%2.%3.%4.%5.%6.%7.%8"/>
      <w:lvlJc w:val="left"/>
      <w:pPr>
        <w:tabs>
          <w:tab w:val="num" w:pos="1728"/>
        </w:tabs>
        <w:ind w:left="1728" w:hanging="1440"/>
      </w:pPr>
      <w:rPr>
        <w:rFonts w:hint="default"/>
      </w:rPr>
    </w:lvl>
    <w:lvl w:ilvl="8">
      <w:start w:val="1"/>
      <w:numFmt w:val="decimal"/>
      <w:lvlText w:val="%1.%2.%3.%4.%5.%6.%7.%8.%9"/>
      <w:lvlJc w:val="left"/>
      <w:pPr>
        <w:tabs>
          <w:tab w:val="num" w:pos="1872"/>
        </w:tabs>
        <w:ind w:left="1872" w:hanging="1584"/>
      </w:pPr>
      <w:rPr>
        <w:rFonts w:hint="default"/>
      </w:rPr>
    </w:lvl>
  </w:abstractNum>
  <w:abstractNum w:abstractNumId="78" w15:restartNumberingAfterBreak="0">
    <w:nsid w:val="280923E8"/>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9" w15:restartNumberingAfterBreak="0">
    <w:nsid w:val="282B29D0"/>
    <w:multiLevelType w:val="multilevel"/>
    <w:tmpl w:val="AEAEC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0" w15:restartNumberingAfterBreak="0">
    <w:nsid w:val="28D10D3D"/>
    <w:multiLevelType w:val="multilevel"/>
    <w:tmpl w:val="3D9A8D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29EA40C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2" w15:restartNumberingAfterBreak="0">
    <w:nsid w:val="2A280B3F"/>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3" w15:restartNumberingAfterBreak="0">
    <w:nsid w:val="2A3B505A"/>
    <w:multiLevelType w:val="multilevel"/>
    <w:tmpl w:val="88AEE7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2A93755E"/>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5" w15:restartNumberingAfterBreak="0">
    <w:nsid w:val="2B6E5E35"/>
    <w:multiLevelType w:val="multilevel"/>
    <w:tmpl w:val="E68AC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2C637C4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2CDB1959"/>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8" w15:restartNumberingAfterBreak="0">
    <w:nsid w:val="2D794512"/>
    <w:multiLevelType w:val="multilevel"/>
    <w:tmpl w:val="10328A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9" w15:restartNumberingAfterBreak="0">
    <w:nsid w:val="2D9575CA"/>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0" w15:restartNumberingAfterBreak="0">
    <w:nsid w:val="2E4125B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1" w15:restartNumberingAfterBreak="0">
    <w:nsid w:val="2E470921"/>
    <w:multiLevelType w:val="hybridMultilevel"/>
    <w:tmpl w:val="F16EC7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2" w15:restartNumberingAfterBreak="0">
    <w:nsid w:val="2E564FF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3" w15:restartNumberingAfterBreak="0">
    <w:nsid w:val="2EA06BE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4" w15:restartNumberingAfterBreak="0">
    <w:nsid w:val="2F6162C1"/>
    <w:multiLevelType w:val="hybridMultilevel"/>
    <w:tmpl w:val="6B8C67EE"/>
    <w:lvl w:ilvl="0" w:tplc="2BAE2F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1315D8E"/>
    <w:multiLevelType w:val="multilevel"/>
    <w:tmpl w:val="AD66C7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6" w15:restartNumberingAfterBreak="0">
    <w:nsid w:val="318048E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7" w15:restartNumberingAfterBreak="0">
    <w:nsid w:val="31B11DF8"/>
    <w:multiLevelType w:val="multilevel"/>
    <w:tmpl w:val="E8EADC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8" w15:restartNumberingAfterBreak="0">
    <w:nsid w:val="330B62FC"/>
    <w:multiLevelType w:val="multilevel"/>
    <w:tmpl w:val="63D2D340"/>
    <w:lvl w:ilvl="0">
      <w:start w:val="2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9" w15:restartNumberingAfterBreak="0">
    <w:nsid w:val="331208CE"/>
    <w:multiLevelType w:val="multilevel"/>
    <w:tmpl w:val="08367E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0" w15:restartNumberingAfterBreak="0">
    <w:nsid w:val="33EA56E2"/>
    <w:multiLevelType w:val="multilevel"/>
    <w:tmpl w:val="C52243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1" w15:restartNumberingAfterBreak="0">
    <w:nsid w:val="341E158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2" w15:restartNumberingAfterBreak="0">
    <w:nsid w:val="348053EC"/>
    <w:multiLevelType w:val="multilevel"/>
    <w:tmpl w:val="A56482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3" w15:restartNumberingAfterBreak="0">
    <w:nsid w:val="352642D3"/>
    <w:multiLevelType w:val="multilevel"/>
    <w:tmpl w:val="CFD81F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4" w15:restartNumberingAfterBreak="0">
    <w:nsid w:val="355B270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5" w15:restartNumberingAfterBreak="0">
    <w:nsid w:val="35680A9F"/>
    <w:multiLevelType w:val="multilevel"/>
    <w:tmpl w:val="53AC62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6" w15:restartNumberingAfterBreak="0">
    <w:nsid w:val="35E553E3"/>
    <w:multiLevelType w:val="multilevel"/>
    <w:tmpl w:val="FCC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453657"/>
    <w:multiLevelType w:val="multilevel"/>
    <w:tmpl w:val="CE1213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8" w15:restartNumberingAfterBreak="0">
    <w:nsid w:val="36BE565B"/>
    <w:multiLevelType w:val="multilevel"/>
    <w:tmpl w:val="FF002BF4"/>
    <w:lvl w:ilvl="0">
      <w:start w:val="1"/>
      <w:numFmt w:val="decimal"/>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9" w15:restartNumberingAfterBreak="0">
    <w:nsid w:val="37061A2B"/>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0" w15:restartNumberingAfterBreak="0">
    <w:nsid w:val="379E572F"/>
    <w:multiLevelType w:val="multilevel"/>
    <w:tmpl w:val="F38C0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1" w15:restartNumberingAfterBreak="0">
    <w:nsid w:val="381C492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38CA603E"/>
    <w:multiLevelType w:val="multilevel"/>
    <w:tmpl w:val="ECEEEC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39150B8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4" w15:restartNumberingAfterBreak="0">
    <w:nsid w:val="3923342C"/>
    <w:multiLevelType w:val="multilevel"/>
    <w:tmpl w:val="78527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5" w15:restartNumberingAfterBreak="0">
    <w:nsid w:val="39925D4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6" w15:restartNumberingAfterBreak="0">
    <w:nsid w:val="399D7D0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7" w15:restartNumberingAfterBreak="0">
    <w:nsid w:val="3AC00E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8" w15:restartNumberingAfterBreak="0">
    <w:nsid w:val="3B056521"/>
    <w:multiLevelType w:val="multilevel"/>
    <w:tmpl w:val="CDA02A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0" w15:restartNumberingAfterBreak="0">
    <w:nsid w:val="3B415D6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1" w15:restartNumberingAfterBreak="0">
    <w:nsid w:val="3CDB6CBB"/>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2" w15:restartNumberingAfterBreak="0">
    <w:nsid w:val="3D494915"/>
    <w:multiLevelType w:val="multilevel"/>
    <w:tmpl w:val="C11020C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3" w15:restartNumberingAfterBreak="0">
    <w:nsid w:val="3E8530B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4" w15:restartNumberingAfterBreak="0">
    <w:nsid w:val="3EE80D0E"/>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5" w15:restartNumberingAfterBreak="0">
    <w:nsid w:val="3F6A0F37"/>
    <w:multiLevelType w:val="multilevel"/>
    <w:tmpl w:val="C792E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3FB53FB1"/>
    <w:multiLevelType w:val="hybridMultilevel"/>
    <w:tmpl w:val="FC46D2C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7" w15:restartNumberingAfterBreak="0">
    <w:nsid w:val="3FDC2076"/>
    <w:multiLevelType w:val="multilevel"/>
    <w:tmpl w:val="E75A2F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8" w15:restartNumberingAfterBreak="0">
    <w:nsid w:val="400004F0"/>
    <w:multiLevelType w:val="hybridMultilevel"/>
    <w:tmpl w:val="107475B6"/>
    <w:lvl w:ilvl="0" w:tplc="12B067E0">
      <w:start w:val="1"/>
      <w:numFmt w:val="upperLetter"/>
      <w:lvlText w:val="Appendix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41441920"/>
    <w:multiLevelType w:val="multilevel"/>
    <w:tmpl w:val="21E4A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0" w15:restartNumberingAfterBreak="0">
    <w:nsid w:val="41CE31D6"/>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1" w15:restartNumberingAfterBreak="0">
    <w:nsid w:val="427E27D9"/>
    <w:multiLevelType w:val="multilevel"/>
    <w:tmpl w:val="CEDED4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2" w15:restartNumberingAfterBreak="0">
    <w:nsid w:val="44633DCB"/>
    <w:multiLevelType w:val="multilevel"/>
    <w:tmpl w:val="B4CEAF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3" w15:restartNumberingAfterBreak="0">
    <w:nsid w:val="458538DE"/>
    <w:multiLevelType w:val="multilevel"/>
    <w:tmpl w:val="93E8C8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4" w15:restartNumberingAfterBreak="0">
    <w:nsid w:val="465F7C60"/>
    <w:multiLevelType w:val="multilevel"/>
    <w:tmpl w:val="8BEAFF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5" w15:restartNumberingAfterBreak="0">
    <w:nsid w:val="47E72FFA"/>
    <w:multiLevelType w:val="hybridMultilevel"/>
    <w:tmpl w:val="82FC7BBA"/>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6" w15:restartNumberingAfterBreak="0">
    <w:nsid w:val="483717DC"/>
    <w:multiLevelType w:val="multilevel"/>
    <w:tmpl w:val="05BE8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7" w15:restartNumberingAfterBreak="0">
    <w:nsid w:val="48645992"/>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8" w15:restartNumberingAfterBreak="0">
    <w:nsid w:val="4878556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9" w15:restartNumberingAfterBreak="0">
    <w:nsid w:val="490A3C52"/>
    <w:multiLevelType w:val="multilevel"/>
    <w:tmpl w:val="D1F895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0" w15:restartNumberingAfterBreak="0">
    <w:nsid w:val="491D2154"/>
    <w:multiLevelType w:val="hybridMultilevel"/>
    <w:tmpl w:val="77848766"/>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41" w15:restartNumberingAfterBreak="0">
    <w:nsid w:val="4922677C"/>
    <w:multiLevelType w:val="multilevel"/>
    <w:tmpl w:val="77767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2" w15:restartNumberingAfterBreak="0">
    <w:nsid w:val="49307D5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3" w15:restartNumberingAfterBreak="0">
    <w:nsid w:val="49795CB4"/>
    <w:multiLevelType w:val="multilevel"/>
    <w:tmpl w:val="46AC97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4" w15:restartNumberingAfterBreak="0">
    <w:nsid w:val="49B97D2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5" w15:restartNumberingAfterBreak="0">
    <w:nsid w:val="4A36331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6" w15:restartNumberingAfterBreak="0">
    <w:nsid w:val="4A3C1E5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7" w15:restartNumberingAfterBreak="0">
    <w:nsid w:val="4AA13F73"/>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8" w15:restartNumberingAfterBreak="0">
    <w:nsid w:val="4BCD363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9" w15:restartNumberingAfterBreak="0">
    <w:nsid w:val="4C911B7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0" w15:restartNumberingAfterBreak="0">
    <w:nsid w:val="4D4F1B81"/>
    <w:multiLevelType w:val="hybridMultilevel"/>
    <w:tmpl w:val="0E7C2AA0"/>
    <w:lvl w:ilvl="0" w:tplc="07F6ABB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4D615407"/>
    <w:multiLevelType w:val="multilevel"/>
    <w:tmpl w:val="949A46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2" w15:restartNumberingAfterBreak="0">
    <w:nsid w:val="4DEC2163"/>
    <w:multiLevelType w:val="multilevel"/>
    <w:tmpl w:val="255C7D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3" w15:restartNumberingAfterBreak="0">
    <w:nsid w:val="4DED53F4"/>
    <w:multiLevelType w:val="hybridMultilevel"/>
    <w:tmpl w:val="0C4E8084"/>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54" w15:restartNumberingAfterBreak="0">
    <w:nsid w:val="4F74686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5" w15:restartNumberingAfterBreak="0">
    <w:nsid w:val="4FCE618B"/>
    <w:multiLevelType w:val="multilevel"/>
    <w:tmpl w:val="DEE21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6" w15:restartNumberingAfterBreak="0">
    <w:nsid w:val="50493F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7" w15:restartNumberingAfterBreak="0">
    <w:nsid w:val="510314F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8" w15:restartNumberingAfterBreak="0">
    <w:nsid w:val="51560C75"/>
    <w:multiLevelType w:val="hybridMultilevel"/>
    <w:tmpl w:val="1662317E"/>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59" w15:restartNumberingAfterBreak="0">
    <w:nsid w:val="51754AA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0" w15:restartNumberingAfterBreak="0">
    <w:nsid w:val="521D5AF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1" w15:restartNumberingAfterBreak="0">
    <w:nsid w:val="52B64942"/>
    <w:multiLevelType w:val="hybridMultilevel"/>
    <w:tmpl w:val="618C8B5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52FB1D1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3" w15:restartNumberingAfterBreak="0">
    <w:nsid w:val="5346723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4" w15:restartNumberingAfterBreak="0">
    <w:nsid w:val="53900C9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5" w15:restartNumberingAfterBreak="0">
    <w:nsid w:val="542B35CA"/>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6" w15:restartNumberingAfterBreak="0">
    <w:nsid w:val="545D3A0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7" w15:restartNumberingAfterBreak="0">
    <w:nsid w:val="54D959A0"/>
    <w:multiLevelType w:val="multilevel"/>
    <w:tmpl w:val="19BEE5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8" w15:restartNumberingAfterBreak="0">
    <w:nsid w:val="5515440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9" w15:restartNumberingAfterBreak="0">
    <w:nsid w:val="55197701"/>
    <w:multiLevelType w:val="multilevel"/>
    <w:tmpl w:val="6FF0B8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0" w15:restartNumberingAfterBreak="0">
    <w:nsid w:val="55F31C19"/>
    <w:multiLevelType w:val="multilevel"/>
    <w:tmpl w:val="23805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1" w15:restartNumberingAfterBreak="0">
    <w:nsid w:val="55F4285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2" w15:restartNumberingAfterBreak="0">
    <w:nsid w:val="566B218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3" w15:restartNumberingAfterBreak="0">
    <w:nsid w:val="567B644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4" w15:restartNumberingAfterBreak="0">
    <w:nsid w:val="56D6277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5" w15:restartNumberingAfterBreak="0">
    <w:nsid w:val="575773BC"/>
    <w:multiLevelType w:val="multilevel"/>
    <w:tmpl w:val="7E6467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6" w15:restartNumberingAfterBreak="0">
    <w:nsid w:val="58143DAD"/>
    <w:multiLevelType w:val="multilevel"/>
    <w:tmpl w:val="CA022F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7" w15:restartNumberingAfterBreak="0">
    <w:nsid w:val="581B3B0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8" w15:restartNumberingAfterBreak="0">
    <w:nsid w:val="5856253F"/>
    <w:multiLevelType w:val="multilevel"/>
    <w:tmpl w:val="27B80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9" w15:restartNumberingAfterBreak="0">
    <w:nsid w:val="58AE4F72"/>
    <w:multiLevelType w:val="multilevel"/>
    <w:tmpl w:val="605C0A0C"/>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0" w15:restartNumberingAfterBreak="0">
    <w:nsid w:val="58EE62FC"/>
    <w:multiLevelType w:val="multilevel"/>
    <w:tmpl w:val="64688A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1" w15:restartNumberingAfterBreak="0">
    <w:nsid w:val="595A1730"/>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59640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3" w15:restartNumberingAfterBreak="0">
    <w:nsid w:val="59A300DC"/>
    <w:multiLevelType w:val="multilevel"/>
    <w:tmpl w:val="3FCCC8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4" w15:restartNumberingAfterBreak="0">
    <w:nsid w:val="5A647347"/>
    <w:multiLevelType w:val="multilevel"/>
    <w:tmpl w:val="CDF4BE6A"/>
    <w:lvl w:ilvl="0">
      <w:start w:val="14"/>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5" w15:restartNumberingAfterBreak="0">
    <w:nsid w:val="5A7B78D1"/>
    <w:multiLevelType w:val="multilevel"/>
    <w:tmpl w:val="369E98B4"/>
    <w:lvl w:ilvl="0">
      <w:start w:val="1"/>
      <w:numFmt w:val="decimal"/>
      <w:lvlText w:val="%1.0"/>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6" w15:restartNumberingAfterBreak="0">
    <w:nsid w:val="5A9259B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7" w15:restartNumberingAfterBreak="0">
    <w:nsid w:val="5ABA485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8" w15:restartNumberingAfterBreak="0">
    <w:nsid w:val="5B06425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9" w15:restartNumberingAfterBreak="0">
    <w:nsid w:val="5B587CD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0" w15:restartNumberingAfterBreak="0">
    <w:nsid w:val="5C5F011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1" w15:restartNumberingAfterBreak="0">
    <w:nsid w:val="5CD23343"/>
    <w:multiLevelType w:val="multilevel"/>
    <w:tmpl w:val="81C629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2" w15:restartNumberingAfterBreak="0">
    <w:nsid w:val="5CFD2EF4"/>
    <w:multiLevelType w:val="hybridMultilevel"/>
    <w:tmpl w:val="2780A2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4" w15:restartNumberingAfterBreak="0">
    <w:nsid w:val="5E3B54B7"/>
    <w:multiLevelType w:val="hybridMultilevel"/>
    <w:tmpl w:val="F296E38C"/>
    <w:lvl w:ilvl="0" w:tplc="000F0409">
      <w:start w:val="1"/>
      <w:numFmt w:val="decimal"/>
      <w:lvlText w:val="%1."/>
      <w:lvlJc w:val="left"/>
      <w:pPr>
        <w:tabs>
          <w:tab w:val="num" w:pos="360"/>
        </w:tabs>
        <w:ind w:left="360" w:hanging="360"/>
      </w:pPr>
      <w:rPr>
        <w:rFonts w:hint="default"/>
      </w:r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195" w15:restartNumberingAfterBreak="0">
    <w:nsid w:val="5E4D0C57"/>
    <w:multiLevelType w:val="multilevel"/>
    <w:tmpl w:val="2140DF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6" w15:restartNumberingAfterBreak="0">
    <w:nsid w:val="5F1B499F"/>
    <w:multiLevelType w:val="multilevel"/>
    <w:tmpl w:val="438A86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7" w15:restartNumberingAfterBreak="0">
    <w:nsid w:val="5F341C93"/>
    <w:multiLevelType w:val="multilevel"/>
    <w:tmpl w:val="B414F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8" w15:restartNumberingAfterBreak="0">
    <w:nsid w:val="5F3545AB"/>
    <w:multiLevelType w:val="multilevel"/>
    <w:tmpl w:val="0750F6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9" w15:restartNumberingAfterBreak="0">
    <w:nsid w:val="5FC376CD"/>
    <w:multiLevelType w:val="multilevel"/>
    <w:tmpl w:val="E9FE3B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0" w15:restartNumberingAfterBreak="0">
    <w:nsid w:val="6037775C"/>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01" w15:restartNumberingAfterBreak="0">
    <w:nsid w:val="61221627"/>
    <w:multiLevelType w:val="hybridMultilevel"/>
    <w:tmpl w:val="8EFAA5B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02" w15:restartNumberingAfterBreak="0">
    <w:nsid w:val="614A26AC"/>
    <w:multiLevelType w:val="multilevel"/>
    <w:tmpl w:val="9F74AC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3" w15:restartNumberingAfterBreak="0">
    <w:nsid w:val="61CC1533"/>
    <w:multiLevelType w:val="hybridMultilevel"/>
    <w:tmpl w:val="A9A6B6C4"/>
    <w:lvl w:ilvl="0" w:tplc="47A0212A">
      <w:start w:val="1"/>
      <w:numFmt w:val="decimal"/>
      <w:lvlText w:val="[%1]"/>
      <w:lvlJc w:val="left"/>
      <w:pPr>
        <w:tabs>
          <w:tab w:val="num" w:pos="720"/>
        </w:tabs>
        <w:ind w:left="720" w:hanging="360"/>
      </w:pPr>
      <w:rPr>
        <w:rFonts w:hint="default"/>
      </w:rPr>
    </w:lvl>
    <w:lvl w:ilvl="1" w:tplc="182837F2">
      <w:start w:val="1"/>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4" w15:restartNumberingAfterBreak="0">
    <w:nsid w:val="62465925"/>
    <w:multiLevelType w:val="multilevel"/>
    <w:tmpl w:val="4232F2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5" w15:restartNumberingAfterBreak="0">
    <w:nsid w:val="627024B0"/>
    <w:multiLevelType w:val="multilevel"/>
    <w:tmpl w:val="5B844C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6" w15:restartNumberingAfterBreak="0">
    <w:nsid w:val="62A05907"/>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7" w15:restartNumberingAfterBreak="0">
    <w:nsid w:val="63645085"/>
    <w:multiLevelType w:val="multilevel"/>
    <w:tmpl w:val="8FC858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8" w15:restartNumberingAfterBreak="0">
    <w:nsid w:val="63724882"/>
    <w:multiLevelType w:val="hybridMultilevel"/>
    <w:tmpl w:val="84F42E6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9" w15:restartNumberingAfterBreak="0">
    <w:nsid w:val="637C692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0" w15:restartNumberingAfterBreak="0">
    <w:nsid w:val="63D82EC8"/>
    <w:multiLevelType w:val="multilevel"/>
    <w:tmpl w:val="E6F6FE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1" w15:restartNumberingAfterBreak="0">
    <w:nsid w:val="63E9350A"/>
    <w:multiLevelType w:val="multilevel"/>
    <w:tmpl w:val="FED25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2" w15:restartNumberingAfterBreak="0">
    <w:nsid w:val="63F567D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3" w15:restartNumberingAfterBreak="0">
    <w:nsid w:val="64513C53"/>
    <w:multiLevelType w:val="multilevel"/>
    <w:tmpl w:val="F47038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4" w15:restartNumberingAfterBreak="0">
    <w:nsid w:val="649D1FCB"/>
    <w:multiLevelType w:val="multilevel"/>
    <w:tmpl w:val="E2CEA2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5" w15:restartNumberingAfterBreak="0">
    <w:nsid w:val="64CC206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6" w15:restartNumberingAfterBreak="0">
    <w:nsid w:val="6515337D"/>
    <w:multiLevelType w:val="multilevel"/>
    <w:tmpl w:val="0C1839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7" w15:restartNumberingAfterBreak="0">
    <w:nsid w:val="653B4C8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8" w15:restartNumberingAfterBreak="0">
    <w:nsid w:val="65510F6C"/>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9" w15:restartNumberingAfterBreak="0">
    <w:nsid w:val="664D68EB"/>
    <w:multiLevelType w:val="multilevel"/>
    <w:tmpl w:val="9AE83E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0" w15:restartNumberingAfterBreak="0">
    <w:nsid w:val="66865E5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1" w15:restartNumberingAfterBreak="0">
    <w:nsid w:val="686A7532"/>
    <w:multiLevelType w:val="hybridMultilevel"/>
    <w:tmpl w:val="A1B0444C"/>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222" w15:restartNumberingAfterBreak="0">
    <w:nsid w:val="68AD730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3" w15:restartNumberingAfterBreak="0">
    <w:nsid w:val="68EE2F49"/>
    <w:multiLevelType w:val="multilevel"/>
    <w:tmpl w:val="9AF64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4" w15:restartNumberingAfterBreak="0">
    <w:nsid w:val="68F53C8F"/>
    <w:multiLevelType w:val="multilevel"/>
    <w:tmpl w:val="006C9E0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5" w15:restartNumberingAfterBreak="0">
    <w:nsid w:val="68F666BF"/>
    <w:multiLevelType w:val="multilevel"/>
    <w:tmpl w:val="15CC7E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6" w15:restartNumberingAfterBreak="0">
    <w:nsid w:val="6A3B24AF"/>
    <w:multiLevelType w:val="hybridMultilevel"/>
    <w:tmpl w:val="ED94F3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7"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28" w15:restartNumberingAfterBreak="0">
    <w:nsid w:val="6AF928F5"/>
    <w:multiLevelType w:val="multilevel"/>
    <w:tmpl w:val="26F02E48"/>
    <w:lvl w:ilvl="0">
      <w:start w:val="2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9" w15:restartNumberingAfterBreak="0">
    <w:nsid w:val="6B3C30AB"/>
    <w:multiLevelType w:val="multilevel"/>
    <w:tmpl w:val="B1AA78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0" w15:restartNumberingAfterBreak="0">
    <w:nsid w:val="6BD76E1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1" w15:restartNumberingAfterBreak="0">
    <w:nsid w:val="6C320EBB"/>
    <w:multiLevelType w:val="multilevel"/>
    <w:tmpl w:val="9954B4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2" w15:restartNumberingAfterBreak="0">
    <w:nsid w:val="6C37393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3" w15:restartNumberingAfterBreak="0">
    <w:nsid w:val="6C7924C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4" w15:restartNumberingAfterBreak="0">
    <w:nsid w:val="6EBF6F8E"/>
    <w:multiLevelType w:val="multilevel"/>
    <w:tmpl w:val="DF0ECE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5" w15:restartNumberingAfterBreak="0">
    <w:nsid w:val="701D56D0"/>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36" w15:restartNumberingAfterBreak="0">
    <w:nsid w:val="710B15AE"/>
    <w:multiLevelType w:val="multilevel"/>
    <w:tmpl w:val="EB20C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7" w15:restartNumberingAfterBreak="0">
    <w:nsid w:val="72F609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8" w15:restartNumberingAfterBreak="0">
    <w:nsid w:val="730A1CE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9" w15:restartNumberingAfterBreak="0">
    <w:nsid w:val="735548F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0" w15:restartNumberingAfterBreak="0">
    <w:nsid w:val="73CB1183"/>
    <w:multiLevelType w:val="multilevel"/>
    <w:tmpl w:val="F662C5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1" w15:restartNumberingAfterBreak="0">
    <w:nsid w:val="747336C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2" w15:restartNumberingAfterBreak="0">
    <w:nsid w:val="751D1A46"/>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3" w15:restartNumberingAfterBreak="0">
    <w:nsid w:val="75DC5604"/>
    <w:multiLevelType w:val="multilevel"/>
    <w:tmpl w:val="4760B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4" w15:restartNumberingAfterBreak="0">
    <w:nsid w:val="761D021E"/>
    <w:multiLevelType w:val="hybridMultilevel"/>
    <w:tmpl w:val="E22AF47C"/>
    <w:lvl w:ilvl="0" w:tplc="FFFFFFFF">
      <w:start w:val="1"/>
      <w:numFmt w:val="lowerRoman"/>
      <w:lvlText w:val="%1."/>
      <w:lvlJc w:val="right"/>
      <w:pPr>
        <w:tabs>
          <w:tab w:val="num" w:pos="1800"/>
        </w:tabs>
        <w:ind w:left="1800" w:hanging="360"/>
      </w:pPr>
    </w:lvl>
    <w:lvl w:ilvl="1" w:tplc="FFFFFFFF">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start w:val="1"/>
      <w:numFmt w:val="decimal"/>
      <w:lvlText w:val="%4."/>
      <w:lvlJc w:val="left"/>
      <w:pPr>
        <w:tabs>
          <w:tab w:val="num" w:pos="3960"/>
        </w:tabs>
        <w:ind w:left="3960" w:hanging="360"/>
      </w:pPr>
    </w:lvl>
    <w:lvl w:ilvl="4" w:tplc="FFFFFFFF">
      <w:start w:val="1"/>
      <w:numFmt w:val="lowerLetter"/>
      <w:lvlText w:val="%5."/>
      <w:lvlJc w:val="left"/>
      <w:pPr>
        <w:tabs>
          <w:tab w:val="num" w:pos="4680"/>
        </w:tabs>
        <w:ind w:left="4680" w:hanging="360"/>
      </w:pPr>
    </w:lvl>
    <w:lvl w:ilvl="5" w:tplc="FFFFFFFF">
      <w:start w:val="1"/>
      <w:numFmt w:val="lowerRoman"/>
      <w:lvlText w:val="%6."/>
      <w:lvlJc w:val="right"/>
      <w:pPr>
        <w:tabs>
          <w:tab w:val="num" w:pos="5400"/>
        </w:tabs>
        <w:ind w:left="5400" w:hanging="180"/>
      </w:pPr>
    </w:lvl>
    <w:lvl w:ilvl="6" w:tplc="FFFFFFFF">
      <w:start w:val="1"/>
      <w:numFmt w:val="decimal"/>
      <w:lvlText w:val="%7."/>
      <w:lvlJc w:val="left"/>
      <w:pPr>
        <w:tabs>
          <w:tab w:val="num" w:pos="6120"/>
        </w:tabs>
        <w:ind w:left="6120" w:hanging="360"/>
      </w:pPr>
    </w:lvl>
    <w:lvl w:ilvl="7" w:tplc="FFFFFFFF">
      <w:start w:val="1"/>
      <w:numFmt w:val="lowerLetter"/>
      <w:lvlText w:val="%8."/>
      <w:lvlJc w:val="left"/>
      <w:pPr>
        <w:tabs>
          <w:tab w:val="num" w:pos="6840"/>
        </w:tabs>
        <w:ind w:left="6840" w:hanging="360"/>
      </w:pPr>
    </w:lvl>
    <w:lvl w:ilvl="8" w:tplc="FFFFFFFF">
      <w:start w:val="1"/>
      <w:numFmt w:val="lowerRoman"/>
      <w:lvlText w:val="%9."/>
      <w:lvlJc w:val="right"/>
      <w:pPr>
        <w:tabs>
          <w:tab w:val="num" w:pos="7560"/>
        </w:tabs>
        <w:ind w:left="7560" w:hanging="180"/>
      </w:pPr>
    </w:lvl>
  </w:abstractNum>
  <w:abstractNum w:abstractNumId="245" w15:restartNumberingAfterBreak="0">
    <w:nsid w:val="7691700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6" w15:restartNumberingAfterBreak="0">
    <w:nsid w:val="76B3092B"/>
    <w:multiLevelType w:val="hybridMultilevel"/>
    <w:tmpl w:val="C11020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77AE2128"/>
    <w:multiLevelType w:val="multilevel"/>
    <w:tmpl w:val="5F442A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8" w15:restartNumberingAfterBreak="0">
    <w:nsid w:val="781A5BED"/>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9" w15:restartNumberingAfterBreak="0">
    <w:nsid w:val="7904670A"/>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0" w15:restartNumberingAfterBreak="0">
    <w:nsid w:val="792B346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1" w15:restartNumberingAfterBreak="0">
    <w:nsid w:val="79421E9C"/>
    <w:multiLevelType w:val="multilevel"/>
    <w:tmpl w:val="F51833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2" w15:restartNumberingAfterBreak="0">
    <w:nsid w:val="7A920C06"/>
    <w:multiLevelType w:val="hybridMultilevel"/>
    <w:tmpl w:val="AE44E398"/>
    <w:lvl w:ilvl="0" w:tplc="08E6C966">
      <w:start w:val="1"/>
      <w:numFmt w:val="decimal"/>
      <w:lvlText w:val="%1)"/>
      <w:lvlJc w:val="left"/>
      <w:pPr>
        <w:tabs>
          <w:tab w:val="num" w:pos="1080"/>
        </w:tabs>
        <w:ind w:left="1080" w:hanging="360"/>
      </w:pPr>
      <w:rPr>
        <w:rFonts w:hint="default"/>
      </w:rPr>
    </w:lvl>
    <w:lvl w:ilvl="1" w:tplc="00190409">
      <w:start w:val="1"/>
      <w:numFmt w:val="lowerLetter"/>
      <w:lvlText w:val="%2."/>
      <w:lvlJc w:val="left"/>
      <w:pPr>
        <w:tabs>
          <w:tab w:val="num" w:pos="1800"/>
        </w:tabs>
        <w:ind w:left="1800" w:hanging="360"/>
      </w:pPr>
    </w:lvl>
    <w:lvl w:ilvl="2" w:tplc="001B0409">
      <w:start w:val="1"/>
      <w:numFmt w:val="lowerRoman"/>
      <w:lvlText w:val="%3."/>
      <w:lvlJc w:val="right"/>
      <w:pPr>
        <w:tabs>
          <w:tab w:val="num" w:pos="2520"/>
        </w:tabs>
        <w:ind w:left="2520" w:hanging="180"/>
      </w:pPr>
    </w:lvl>
    <w:lvl w:ilvl="3" w:tplc="000F0409">
      <w:start w:val="1"/>
      <w:numFmt w:val="decimal"/>
      <w:lvlText w:val="%4."/>
      <w:lvlJc w:val="left"/>
      <w:pPr>
        <w:tabs>
          <w:tab w:val="num" w:pos="3240"/>
        </w:tabs>
        <w:ind w:left="3240" w:hanging="360"/>
      </w:pPr>
    </w:lvl>
    <w:lvl w:ilvl="4" w:tplc="00190409">
      <w:start w:val="1"/>
      <w:numFmt w:val="lowerLetter"/>
      <w:lvlText w:val="%5."/>
      <w:lvlJc w:val="left"/>
      <w:pPr>
        <w:tabs>
          <w:tab w:val="num" w:pos="3960"/>
        </w:tabs>
        <w:ind w:left="3960" w:hanging="360"/>
      </w:pPr>
    </w:lvl>
    <w:lvl w:ilvl="5" w:tplc="001B0409">
      <w:start w:val="1"/>
      <w:numFmt w:val="lowerRoman"/>
      <w:lvlText w:val="%6."/>
      <w:lvlJc w:val="right"/>
      <w:pPr>
        <w:tabs>
          <w:tab w:val="num" w:pos="4680"/>
        </w:tabs>
        <w:ind w:left="4680" w:hanging="180"/>
      </w:pPr>
    </w:lvl>
    <w:lvl w:ilvl="6" w:tplc="000F0409">
      <w:start w:val="1"/>
      <w:numFmt w:val="decimal"/>
      <w:lvlText w:val="%7."/>
      <w:lvlJc w:val="left"/>
      <w:pPr>
        <w:tabs>
          <w:tab w:val="num" w:pos="5400"/>
        </w:tabs>
        <w:ind w:left="5400" w:hanging="360"/>
      </w:pPr>
    </w:lvl>
    <w:lvl w:ilvl="7" w:tplc="00190409">
      <w:start w:val="1"/>
      <w:numFmt w:val="lowerLetter"/>
      <w:lvlText w:val="%8."/>
      <w:lvlJc w:val="left"/>
      <w:pPr>
        <w:tabs>
          <w:tab w:val="num" w:pos="6120"/>
        </w:tabs>
        <w:ind w:left="6120" w:hanging="360"/>
      </w:pPr>
    </w:lvl>
    <w:lvl w:ilvl="8" w:tplc="001B0409">
      <w:start w:val="1"/>
      <w:numFmt w:val="lowerRoman"/>
      <w:lvlText w:val="%9."/>
      <w:lvlJc w:val="right"/>
      <w:pPr>
        <w:tabs>
          <w:tab w:val="num" w:pos="6840"/>
        </w:tabs>
        <w:ind w:left="6840" w:hanging="180"/>
      </w:pPr>
    </w:lvl>
  </w:abstractNum>
  <w:abstractNum w:abstractNumId="253" w15:restartNumberingAfterBreak="0">
    <w:nsid w:val="7ACC41FD"/>
    <w:multiLevelType w:val="multilevel"/>
    <w:tmpl w:val="A7F01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4" w15:restartNumberingAfterBreak="0">
    <w:nsid w:val="7BD622D0"/>
    <w:multiLevelType w:val="multilevel"/>
    <w:tmpl w:val="574A2E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5"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6" w15:restartNumberingAfterBreak="0">
    <w:nsid w:val="7D6C772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7" w15:restartNumberingAfterBreak="0">
    <w:nsid w:val="7DD779F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8" w15:restartNumberingAfterBreak="0">
    <w:nsid w:val="7E1415D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9" w15:restartNumberingAfterBreak="0">
    <w:nsid w:val="7E3C1359"/>
    <w:multiLevelType w:val="multilevel"/>
    <w:tmpl w:val="CC16FD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0" w15:restartNumberingAfterBreak="0">
    <w:nsid w:val="7E5A052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1" w15:restartNumberingAfterBreak="0">
    <w:nsid w:val="7EFF4667"/>
    <w:multiLevelType w:val="multilevel"/>
    <w:tmpl w:val="4DA8B0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20471023">
    <w:abstractNumId w:val="184"/>
  </w:num>
  <w:num w:numId="2" w16cid:durableId="138497646">
    <w:abstractNumId w:val="77"/>
  </w:num>
  <w:num w:numId="3" w16cid:durableId="1952129061">
    <w:abstractNumId w:val="0"/>
  </w:num>
  <w:num w:numId="4" w16cid:durableId="259148011">
    <w:abstractNumId w:val="4"/>
  </w:num>
  <w:num w:numId="5" w16cid:durableId="2096894447">
    <w:abstractNumId w:val="230"/>
  </w:num>
  <w:num w:numId="6" w16cid:durableId="1548373877">
    <w:abstractNumId w:val="241"/>
  </w:num>
  <w:num w:numId="7" w16cid:durableId="2081292510">
    <w:abstractNumId w:val="174"/>
  </w:num>
  <w:num w:numId="8" w16cid:durableId="1084497500">
    <w:abstractNumId w:val="165"/>
  </w:num>
  <w:num w:numId="9" w16cid:durableId="32272989">
    <w:abstractNumId w:val="124"/>
  </w:num>
  <w:num w:numId="10" w16cid:durableId="970598225">
    <w:abstractNumId w:val="8"/>
  </w:num>
  <w:num w:numId="11" w16cid:durableId="1372924079">
    <w:abstractNumId w:val="189"/>
  </w:num>
  <w:num w:numId="12" w16cid:durableId="1750804930">
    <w:abstractNumId w:val="46"/>
  </w:num>
  <w:num w:numId="13" w16cid:durableId="916598728">
    <w:abstractNumId w:val="137"/>
  </w:num>
  <w:num w:numId="14" w16cid:durableId="1297025900">
    <w:abstractNumId w:val="242"/>
  </w:num>
  <w:num w:numId="15" w16cid:durableId="47149617">
    <w:abstractNumId w:val="130"/>
  </w:num>
  <w:num w:numId="16" w16cid:durableId="1872452209">
    <w:abstractNumId w:val="47"/>
  </w:num>
  <w:num w:numId="17" w16cid:durableId="187453684">
    <w:abstractNumId w:val="168"/>
  </w:num>
  <w:num w:numId="18" w16cid:durableId="1692947538">
    <w:abstractNumId w:val="164"/>
  </w:num>
  <w:num w:numId="19" w16cid:durableId="982540083">
    <w:abstractNumId w:val="187"/>
  </w:num>
  <w:num w:numId="20" w16cid:durableId="455566536">
    <w:abstractNumId w:val="188"/>
  </w:num>
  <w:num w:numId="21" w16cid:durableId="558563648">
    <w:abstractNumId w:val="55"/>
  </w:num>
  <w:num w:numId="22" w16cid:durableId="198665103">
    <w:abstractNumId w:val="181"/>
  </w:num>
  <w:num w:numId="23" w16cid:durableId="831986427">
    <w:abstractNumId w:val="206"/>
  </w:num>
  <w:num w:numId="24" w16cid:durableId="222833928">
    <w:abstractNumId w:val="159"/>
  </w:num>
  <w:num w:numId="25" w16cid:durableId="1399940711">
    <w:abstractNumId w:val="239"/>
  </w:num>
  <w:num w:numId="26" w16cid:durableId="1538154018">
    <w:abstractNumId w:val="235"/>
  </w:num>
  <w:num w:numId="27" w16cid:durableId="1955862381">
    <w:abstractNumId w:val="115"/>
  </w:num>
  <w:num w:numId="28" w16cid:durableId="1822503126">
    <w:abstractNumId w:val="42"/>
  </w:num>
  <w:num w:numId="29" w16cid:durableId="2098478614">
    <w:abstractNumId w:val="123"/>
  </w:num>
  <w:num w:numId="30" w16cid:durableId="1303344958">
    <w:abstractNumId w:val="101"/>
  </w:num>
  <w:num w:numId="31" w16cid:durableId="675115516">
    <w:abstractNumId w:val="71"/>
  </w:num>
  <w:num w:numId="32" w16cid:durableId="1339888375">
    <w:abstractNumId w:val="212"/>
  </w:num>
  <w:num w:numId="33" w16cid:durableId="1026367735">
    <w:abstractNumId w:val="61"/>
  </w:num>
  <w:num w:numId="34" w16cid:durableId="2118479688">
    <w:abstractNumId w:val="116"/>
  </w:num>
  <w:num w:numId="35" w16cid:durableId="1110705193">
    <w:abstractNumId w:val="250"/>
  </w:num>
  <w:num w:numId="36" w16cid:durableId="802429492">
    <w:abstractNumId w:val="81"/>
  </w:num>
  <w:num w:numId="37" w16cid:durableId="321660658">
    <w:abstractNumId w:val="1"/>
  </w:num>
  <w:num w:numId="38" w16cid:durableId="871186791">
    <w:abstractNumId w:val="93"/>
  </w:num>
  <w:num w:numId="39" w16cid:durableId="185875692">
    <w:abstractNumId w:val="260"/>
  </w:num>
  <w:num w:numId="40" w16cid:durableId="1662466569">
    <w:abstractNumId w:val="163"/>
  </w:num>
  <w:num w:numId="41" w16cid:durableId="717818954">
    <w:abstractNumId w:val="82"/>
  </w:num>
  <w:num w:numId="42" w16cid:durableId="1291059894">
    <w:abstractNumId w:val="51"/>
  </w:num>
  <w:num w:numId="43" w16cid:durableId="1651399747">
    <w:abstractNumId w:val="50"/>
  </w:num>
  <w:num w:numId="44" w16cid:durableId="868371201">
    <w:abstractNumId w:val="12"/>
  </w:num>
  <w:num w:numId="45" w16cid:durableId="53821126">
    <w:abstractNumId w:val="37"/>
  </w:num>
  <w:num w:numId="46" w16cid:durableId="1138572339">
    <w:abstractNumId w:val="84"/>
  </w:num>
  <w:num w:numId="47" w16cid:durableId="6761839">
    <w:abstractNumId w:val="86"/>
  </w:num>
  <w:num w:numId="48" w16cid:durableId="332031517">
    <w:abstractNumId w:val="33"/>
  </w:num>
  <w:num w:numId="49" w16cid:durableId="841965825">
    <w:abstractNumId w:val="232"/>
  </w:num>
  <w:num w:numId="50" w16cid:durableId="767195830">
    <w:abstractNumId w:val="89"/>
  </w:num>
  <w:num w:numId="51" w16cid:durableId="921765328">
    <w:abstractNumId w:val="26"/>
  </w:num>
  <w:num w:numId="52" w16cid:durableId="332952220">
    <w:abstractNumId w:val="19"/>
  </w:num>
  <w:num w:numId="53" w16cid:durableId="797798770">
    <w:abstractNumId w:val="41"/>
  </w:num>
  <w:num w:numId="54" w16cid:durableId="448668485">
    <w:abstractNumId w:val="90"/>
  </w:num>
  <w:num w:numId="55" w16cid:durableId="406000794">
    <w:abstractNumId w:val="11"/>
  </w:num>
  <w:num w:numId="56" w16cid:durableId="803960214">
    <w:abstractNumId w:val="128"/>
  </w:num>
  <w:num w:numId="57" w16cid:durableId="505366066">
    <w:abstractNumId w:val="73"/>
  </w:num>
  <w:num w:numId="58" w16cid:durableId="937981696">
    <w:abstractNumId w:val="49"/>
  </w:num>
  <w:num w:numId="59" w16cid:durableId="1315837815">
    <w:abstractNumId w:val="39"/>
  </w:num>
  <w:num w:numId="60" w16cid:durableId="7489169">
    <w:abstractNumId w:val="218"/>
  </w:num>
  <w:num w:numId="61" w16cid:durableId="833763975">
    <w:abstractNumId w:val="28"/>
  </w:num>
  <w:num w:numId="62" w16cid:durableId="2055427959">
    <w:abstractNumId w:val="87"/>
  </w:num>
  <w:num w:numId="63" w16cid:durableId="511338785">
    <w:abstractNumId w:val="92"/>
  </w:num>
  <w:num w:numId="64" w16cid:durableId="291374194">
    <w:abstractNumId w:val="40"/>
  </w:num>
  <w:num w:numId="65" w16cid:durableId="1785687374">
    <w:abstractNumId w:val="193"/>
  </w:num>
  <w:num w:numId="66" w16cid:durableId="96751614">
    <w:abstractNumId w:val="255"/>
  </w:num>
  <w:num w:numId="67" w16cid:durableId="1718316617">
    <w:abstractNumId w:val="44"/>
  </w:num>
  <w:num w:numId="68" w16cid:durableId="141898182">
    <w:abstractNumId w:val="126"/>
  </w:num>
  <w:num w:numId="69" w16cid:durableId="1081178594">
    <w:abstractNumId w:val="244"/>
  </w:num>
  <w:num w:numId="70" w16cid:durableId="1889147153">
    <w:abstractNumId w:val="227"/>
  </w:num>
  <w:num w:numId="71" w16cid:durableId="1224022300">
    <w:abstractNumId w:val="153"/>
  </w:num>
  <w:num w:numId="72" w16cid:durableId="1375690466">
    <w:abstractNumId w:val="221"/>
  </w:num>
  <w:num w:numId="73" w16cid:durableId="879434072">
    <w:abstractNumId w:val="53"/>
  </w:num>
  <w:num w:numId="74" w16cid:durableId="624241700">
    <w:abstractNumId w:val="135"/>
  </w:num>
  <w:num w:numId="75" w16cid:durableId="386609455">
    <w:abstractNumId w:val="252"/>
  </w:num>
  <w:num w:numId="76" w16cid:durableId="1190801711">
    <w:abstractNumId w:val="149"/>
  </w:num>
  <w:num w:numId="77" w16cid:durableId="725880603">
    <w:abstractNumId w:val="224"/>
  </w:num>
  <w:num w:numId="78" w16cid:durableId="1661228007">
    <w:abstractNumId w:val="30"/>
  </w:num>
  <w:num w:numId="79" w16cid:durableId="890310909">
    <w:abstractNumId w:val="106"/>
  </w:num>
  <w:num w:numId="80" w16cid:durableId="229390882">
    <w:abstractNumId w:val="31"/>
  </w:num>
  <w:num w:numId="81" w16cid:durableId="525680821">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22004801">
    <w:abstractNumId w:val="140"/>
  </w:num>
  <w:num w:numId="83" w16cid:durableId="879516964">
    <w:abstractNumId w:val="9"/>
  </w:num>
  <w:num w:numId="84" w16cid:durableId="2066223384">
    <w:abstractNumId w:val="91"/>
  </w:num>
  <w:num w:numId="85" w16cid:durableId="1634091229">
    <w:abstractNumId w:val="158"/>
  </w:num>
  <w:num w:numId="86" w16cid:durableId="2104833734">
    <w:abstractNumId w:val="56"/>
  </w:num>
  <w:num w:numId="87" w16cid:durableId="197161886">
    <w:abstractNumId w:val="20"/>
  </w:num>
  <w:num w:numId="88" w16cid:durableId="1211189393">
    <w:abstractNumId w:val="201"/>
  </w:num>
  <w:num w:numId="89" w16cid:durableId="1282882543">
    <w:abstractNumId w:val="194"/>
  </w:num>
  <w:num w:numId="90" w16cid:durableId="709694758">
    <w:abstractNumId w:val="226"/>
  </w:num>
  <w:num w:numId="91" w16cid:durableId="714354463">
    <w:abstractNumId w:val="208"/>
  </w:num>
  <w:num w:numId="92" w16cid:durableId="1764643200">
    <w:abstractNumId w:val="185"/>
  </w:num>
  <w:num w:numId="93" w16cid:durableId="1409498764">
    <w:abstractNumId w:val="192"/>
  </w:num>
  <w:num w:numId="94" w16cid:durableId="423918210">
    <w:abstractNumId w:val="184"/>
    <w:lvlOverride w:ilvl="0">
      <w:lvl w:ilvl="0">
        <w:start w:val="2"/>
        <w:numFmt w:val="decimal"/>
        <w:pStyle w:val="Heading1"/>
        <w:lvlText w:val="%1.0"/>
        <w:lvlJc w:val="left"/>
        <w:pPr>
          <w:ind w:left="432" w:hanging="432"/>
        </w:pPr>
        <w:rPr>
          <w:rFonts w:hint="default"/>
        </w:rPr>
      </w:lvl>
    </w:lvlOverride>
    <w:lvlOverride w:ilvl="1">
      <w:lvl w:ilvl="1">
        <w:start w:val="1"/>
        <w:numFmt w:val="decimal"/>
        <w:pStyle w:val="Heading2"/>
        <w:lvlText w:val="%1.%2"/>
        <w:lvlJc w:val="left"/>
        <w:pPr>
          <w:tabs>
            <w:tab w:val="num" w:pos="576"/>
          </w:tabs>
          <w:ind w:left="576" w:hanging="576"/>
        </w:pPr>
        <w:rPr>
          <w:rFonts w:ascii="Helvetica" w:hAnsi="Helvetica"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95" w16cid:durableId="496195455">
    <w:abstractNumId w:val="179"/>
  </w:num>
  <w:num w:numId="96" w16cid:durableId="1336347500">
    <w:abstractNumId w:val="102"/>
  </w:num>
  <w:num w:numId="97" w16cid:durableId="161606273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2868281">
    <w:abstractNumId w:val="127"/>
  </w:num>
  <w:num w:numId="99" w16cid:durableId="1556623570">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202668316">
    <w:abstractNumId w:val="16"/>
  </w:num>
  <w:num w:numId="101" w16cid:durableId="9488551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36735812">
    <w:abstractNumId w:val="219"/>
  </w:num>
  <w:num w:numId="103" w16cid:durableId="325473824">
    <w:abstractNumId w:val="2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21908221">
    <w:abstractNumId w:val="67"/>
  </w:num>
  <w:num w:numId="105" w16cid:durableId="181549177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001928682">
    <w:abstractNumId w:val="100"/>
  </w:num>
  <w:num w:numId="107" w16cid:durableId="47140635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928995145">
    <w:abstractNumId w:val="196"/>
  </w:num>
  <w:num w:numId="109" w16cid:durableId="418908250">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85755057">
    <w:abstractNumId w:val="105"/>
  </w:num>
  <w:num w:numId="111" w16cid:durableId="2013992830">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466315286">
    <w:abstractNumId w:val="151"/>
  </w:num>
  <w:num w:numId="113" w16cid:durableId="1955020103">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881283106">
    <w:abstractNumId w:val="52"/>
  </w:num>
  <w:num w:numId="115" w16cid:durableId="110107052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724134383">
    <w:abstractNumId w:val="199"/>
  </w:num>
  <w:num w:numId="117" w16cid:durableId="107282450">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09299035">
    <w:abstractNumId w:val="45"/>
  </w:num>
  <w:num w:numId="119" w16cid:durableId="203746495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4135772">
    <w:abstractNumId w:val="58"/>
  </w:num>
  <w:num w:numId="121" w16cid:durableId="106575825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0982878">
    <w:abstractNumId w:val="38"/>
  </w:num>
  <w:num w:numId="123" w16cid:durableId="174741857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624508438">
    <w:abstractNumId w:val="110"/>
  </w:num>
  <w:num w:numId="125" w16cid:durableId="216087356">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44989512">
    <w:abstractNumId w:val="72"/>
  </w:num>
  <w:num w:numId="127" w16cid:durableId="905606675">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687565283">
    <w:abstractNumId w:val="180"/>
  </w:num>
  <w:num w:numId="129" w16cid:durableId="1878663932">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760057518">
    <w:abstractNumId w:val="48"/>
  </w:num>
  <w:num w:numId="131" w16cid:durableId="13363736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6337539">
    <w:abstractNumId w:val="83"/>
  </w:num>
  <w:num w:numId="133" w16cid:durableId="1174106926">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103265402">
    <w:abstractNumId w:val="80"/>
  </w:num>
  <w:num w:numId="135" w16cid:durableId="189997521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418675514">
    <w:abstractNumId w:val="178"/>
  </w:num>
  <w:num w:numId="137" w16cid:durableId="393701154">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706834859">
    <w:abstractNumId w:val="191"/>
  </w:num>
  <w:num w:numId="139" w16cid:durableId="1576864629">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52240119">
    <w:abstractNumId w:val="95"/>
  </w:num>
  <w:num w:numId="141" w16cid:durableId="1510169634">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774746482">
    <w:abstractNumId w:val="17"/>
  </w:num>
  <w:num w:numId="143" w16cid:durableId="4201042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831721938">
    <w:abstractNumId w:val="261"/>
  </w:num>
  <w:num w:numId="145" w16cid:durableId="1515680730">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019089187">
    <w:abstractNumId w:val="14"/>
  </w:num>
  <w:num w:numId="147" w16cid:durableId="7834223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669409672">
    <w:abstractNumId w:val="216"/>
  </w:num>
  <w:num w:numId="149" w16cid:durableId="1922988021">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10685238">
    <w:abstractNumId w:val="64"/>
  </w:num>
  <w:num w:numId="151" w16cid:durableId="25424309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330983213">
    <w:abstractNumId w:val="197"/>
  </w:num>
  <w:num w:numId="153" w16cid:durableId="1243687404">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401713414">
    <w:abstractNumId w:val="132"/>
  </w:num>
  <w:num w:numId="155" w16cid:durableId="1906909996">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77737517">
    <w:abstractNumId w:val="129"/>
  </w:num>
  <w:num w:numId="157" w16cid:durableId="1857112924">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328316202">
    <w:abstractNumId w:val="254"/>
  </w:num>
  <w:num w:numId="159" w16cid:durableId="1034690506">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164511733">
    <w:abstractNumId w:val="225"/>
  </w:num>
  <w:num w:numId="161" w16cid:durableId="876701860">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55099936">
    <w:abstractNumId w:val="210"/>
  </w:num>
  <w:num w:numId="163" w16cid:durableId="955871165">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944847308">
    <w:abstractNumId w:val="125"/>
  </w:num>
  <w:num w:numId="165" w16cid:durableId="37052921">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564638942">
    <w:abstractNumId w:val="211"/>
  </w:num>
  <w:num w:numId="167" w16cid:durableId="1796168405">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99317382">
    <w:abstractNumId w:val="134"/>
  </w:num>
  <w:num w:numId="169" w16cid:durableId="2073037479">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69163806">
    <w:abstractNumId w:val="62"/>
  </w:num>
  <w:num w:numId="171" w16cid:durableId="118725498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89943865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089301658">
    <w:abstractNumId w:val="136"/>
  </w:num>
  <w:num w:numId="174" w16cid:durableId="40400249">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710149864">
    <w:abstractNumId w:val="25"/>
  </w:num>
  <w:num w:numId="176" w16cid:durableId="32979215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125394823">
    <w:abstractNumId w:val="6"/>
  </w:num>
  <w:num w:numId="178" w16cid:durableId="15214284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970935175">
    <w:abstractNumId w:val="259"/>
  </w:num>
  <w:num w:numId="180" w16cid:durableId="319233827">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499008904">
    <w:abstractNumId w:val="251"/>
  </w:num>
  <w:num w:numId="182" w16cid:durableId="1117456251">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795491624">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726173275">
    <w:abstractNumId w:val="97"/>
  </w:num>
  <w:num w:numId="185" w16cid:durableId="1770463378">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384253803">
    <w:abstractNumId w:val="247"/>
  </w:num>
  <w:num w:numId="187" w16cid:durableId="916136926">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106075242">
    <w:abstractNumId w:val="66"/>
  </w:num>
  <w:num w:numId="189" w16cid:durableId="148388680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335883138">
    <w:abstractNumId w:val="223"/>
  </w:num>
  <w:num w:numId="191" w16cid:durableId="1126973537">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2135323453">
    <w:abstractNumId w:val="34"/>
  </w:num>
  <w:num w:numId="193" w16cid:durableId="122417245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972856956">
    <w:abstractNumId w:val="79"/>
  </w:num>
  <w:num w:numId="195" w16cid:durableId="618269435">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959100202">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540484092">
    <w:abstractNumId w:val="253"/>
  </w:num>
  <w:num w:numId="198" w16cid:durableId="1770197663">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547328036">
    <w:abstractNumId w:val="7"/>
  </w:num>
  <w:num w:numId="200" w16cid:durableId="17073693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1431586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090665728">
    <w:abstractNumId w:val="57"/>
  </w:num>
  <w:num w:numId="203" w16cid:durableId="563302366">
    <w:abstractNumId w:val="150"/>
  </w:num>
  <w:num w:numId="204" w16cid:durableId="426779480">
    <w:abstractNumId w:val="203"/>
  </w:num>
  <w:num w:numId="205" w16cid:durableId="1938950410">
    <w:abstractNumId w:val="182"/>
  </w:num>
  <w:num w:numId="206" w16cid:durableId="1014578713">
    <w:abstractNumId w:val="94"/>
  </w:num>
  <w:num w:numId="207" w16cid:durableId="1552693992">
    <w:abstractNumId w:val="186"/>
  </w:num>
  <w:num w:numId="208" w16cid:durableId="901448924">
    <w:abstractNumId w:val="98"/>
  </w:num>
  <w:num w:numId="209" w16cid:durableId="1902716963">
    <w:abstractNumId w:val="161"/>
  </w:num>
  <w:num w:numId="210" w16cid:durableId="913707850">
    <w:abstractNumId w:val="13"/>
  </w:num>
  <w:num w:numId="211" w16cid:durableId="335117404">
    <w:abstractNumId w:val="246"/>
  </w:num>
  <w:num w:numId="212" w16cid:durableId="653026906">
    <w:abstractNumId w:val="122"/>
  </w:num>
  <w:num w:numId="213" w16cid:durableId="2138529070">
    <w:abstractNumId w:val="63"/>
  </w:num>
  <w:num w:numId="214" w16cid:durableId="315426265">
    <w:abstractNumId w:val="36"/>
  </w:num>
  <w:num w:numId="215" w16cid:durableId="16725449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427430993">
    <w:abstractNumId w:val="202"/>
  </w:num>
  <w:num w:numId="217" w16cid:durableId="626011043">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734548265">
    <w:abstractNumId w:val="236"/>
  </w:num>
  <w:num w:numId="219" w16cid:durableId="1755667944">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298345737">
    <w:abstractNumId w:val="240"/>
  </w:num>
  <w:num w:numId="221" w16cid:durableId="1193572743">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261577190">
    <w:abstractNumId w:val="99"/>
  </w:num>
  <w:num w:numId="223" w16cid:durableId="563756344">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553225084">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90188166">
    <w:abstractNumId w:val="155"/>
  </w:num>
  <w:num w:numId="226" w16cid:durableId="1710647295">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840651989">
    <w:abstractNumId w:val="112"/>
  </w:num>
  <w:num w:numId="228" w16cid:durableId="2090272994">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110539222">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543835738">
    <w:abstractNumId w:val="27"/>
  </w:num>
  <w:num w:numId="231" w16cid:durableId="63499096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53807730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986660731">
    <w:abstractNumId w:val="108"/>
  </w:num>
  <w:num w:numId="234" w16cid:durableId="106392338">
    <w:abstractNumId w:val="141"/>
  </w:num>
  <w:num w:numId="235" w16cid:durableId="651563111">
    <w:abstractNumId w:val="176"/>
  </w:num>
  <w:num w:numId="236" w16cid:durableId="12998554">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68452816">
    <w:abstractNumId w:val="214"/>
  </w:num>
  <w:num w:numId="238" w16cid:durableId="2071489843">
    <w:abstractNumId w:val="2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445389171">
    <w:abstractNumId w:val="213"/>
  </w:num>
  <w:num w:numId="240" w16cid:durableId="327710199">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866598661">
    <w:abstractNumId w:val="143"/>
  </w:num>
  <w:num w:numId="242" w16cid:durableId="1581058462">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907809652">
    <w:abstractNumId w:val="88"/>
  </w:num>
  <w:num w:numId="244" w16cid:durableId="1932277000">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583338380">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838228271">
    <w:abstractNumId w:val="131"/>
  </w:num>
  <w:num w:numId="247" w16cid:durableId="1751416727">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34741408">
    <w:abstractNumId w:val="231"/>
  </w:num>
  <w:num w:numId="249" w16cid:durableId="1106921387">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596862165">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577056086">
    <w:abstractNumId w:val="175"/>
  </w:num>
  <w:num w:numId="252" w16cid:durableId="2100440222">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468549708">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58620243">
    <w:abstractNumId w:val="169"/>
  </w:num>
  <w:num w:numId="255" w16cid:durableId="1623880392">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026752925">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6297316">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432503916">
    <w:abstractNumId w:val="204"/>
  </w:num>
  <w:num w:numId="259" w16cid:durableId="1451823359">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258948488">
    <w:abstractNumId w:val="170"/>
  </w:num>
  <w:num w:numId="261" w16cid:durableId="399444339">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820535496">
    <w:abstractNumId w:val="152"/>
  </w:num>
  <w:num w:numId="263" w16cid:durableId="375784667">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458258377">
    <w:abstractNumId w:val="85"/>
  </w:num>
  <w:num w:numId="265" w16cid:durableId="509370573">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677611290">
    <w:abstractNumId w:val="139"/>
  </w:num>
  <w:num w:numId="267" w16cid:durableId="737049821">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99566994">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2112429357">
    <w:abstractNumId w:val="2"/>
  </w:num>
  <w:num w:numId="270" w16cid:durableId="187568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202858037">
    <w:abstractNumId w:val="10"/>
  </w:num>
  <w:num w:numId="272" w16cid:durableId="6466676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865385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77218965">
    <w:abstractNumId w:val="133"/>
  </w:num>
  <w:num w:numId="275" w16cid:durableId="1018892952">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270938029">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868181136">
    <w:abstractNumId w:val="234"/>
  </w:num>
  <w:num w:numId="278" w16cid:durableId="807165147">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248656020">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708795131">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275676918">
    <w:abstractNumId w:val="195"/>
  </w:num>
  <w:num w:numId="282" w16cid:durableId="1104350584">
    <w:abstractNumId w:val="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279411783">
    <w:abstractNumId w:val="207"/>
  </w:num>
  <w:num w:numId="284" w16cid:durableId="1388603437">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974599169">
    <w:abstractNumId w:val="114"/>
  </w:num>
  <w:num w:numId="286" w16cid:durableId="1254238172">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685088493">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259562366">
    <w:abstractNumId w:val="167"/>
  </w:num>
  <w:num w:numId="289" w16cid:durableId="1471702937">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2115324756">
    <w:abstractNumId w:val="70"/>
  </w:num>
  <w:num w:numId="291" w16cid:durableId="14852626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808129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394768921">
    <w:abstractNumId w:val="60"/>
  </w:num>
  <w:num w:numId="294" w16cid:durableId="4139351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95552734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893930691">
    <w:abstractNumId w:val="107"/>
  </w:num>
  <w:num w:numId="297" w16cid:durableId="429202847">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535237879">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961835537">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957028993">
    <w:abstractNumId w:val="243"/>
  </w:num>
  <w:num w:numId="301" w16cid:durableId="1846240804">
    <w:abstractNumId w:val="2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551117272">
    <w:abstractNumId w:val="75"/>
  </w:num>
  <w:num w:numId="303" w16cid:durableId="177277350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90529177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912537960">
    <w:abstractNumId w:val="69"/>
  </w:num>
  <w:num w:numId="306" w16cid:durableId="177629153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810489354">
    <w:abstractNumId w:val="103"/>
  </w:num>
  <w:num w:numId="308" w16cid:durableId="979113251">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87374699">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960839209">
    <w:abstractNumId w:val="183"/>
  </w:num>
  <w:num w:numId="311" w16cid:durableId="2064132890">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178618117">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049376464">
    <w:abstractNumId w:val="205"/>
  </w:num>
  <w:num w:numId="314" w16cid:durableId="219444326">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885024593">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1361516337">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769620011">
    <w:abstractNumId w:val="229"/>
  </w:num>
  <w:num w:numId="318" w16cid:durableId="1274047994">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751265860">
    <w:abstractNumId w:val="118"/>
  </w:num>
  <w:num w:numId="320" w16cid:durableId="616066509">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474882950">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958947889">
    <w:abstractNumId w:val="228"/>
  </w:num>
  <w:num w:numId="323" w16cid:durableId="902060384">
    <w:abstractNumId w:val="237"/>
  </w:num>
  <w:num w:numId="324" w16cid:durableId="997031869">
    <w:abstractNumId w:val="184"/>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355742332">
    <w:abstractNumId w:val="18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819835845">
    <w:abstractNumId w:val="119"/>
  </w:num>
  <w:num w:numId="327" w16cid:durableId="252055973">
    <w:abstractNumId w:val="74"/>
  </w:num>
  <w:num w:numId="328" w16cid:durableId="809328759">
    <w:abstractNumId w:val="19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824"/>
    <w:rsid w:val="00052ECE"/>
    <w:rsid w:val="00144FDD"/>
    <w:rsid w:val="00286029"/>
    <w:rsid w:val="0031611F"/>
    <w:rsid w:val="00327824"/>
    <w:rsid w:val="00383110"/>
    <w:rsid w:val="003B415E"/>
    <w:rsid w:val="0054174C"/>
    <w:rsid w:val="00616954"/>
    <w:rsid w:val="00742A3A"/>
    <w:rsid w:val="00802461"/>
    <w:rsid w:val="00887B89"/>
    <w:rsid w:val="00A728FE"/>
    <w:rsid w:val="00AC5A2E"/>
    <w:rsid w:val="00B27F0E"/>
    <w:rsid w:val="00C20D7C"/>
    <w:rsid w:val="00EA62B2"/>
    <w:rsid w:val="00F17DA9"/>
    <w:rsid w:val="00F26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11"/>
    <o:shapelayout v:ext="edit">
      <o:idmap v:ext="edit" data="1"/>
    </o:shapelayout>
  </w:shapeDefaults>
  <w:decimalSymbol w:val="."/>
  <w:listSeparator w:val=","/>
  <w15:chartTrackingRefBased/>
  <w15:docId w15:val="{76A6BE82-A350-6042-8DBE-4CD4F94D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24"/>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1"/>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327824"/>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327824"/>
    <w:pPr>
      <w:tabs>
        <w:tab w:val="num" w:pos="1296"/>
      </w:tabs>
      <w:spacing w:before="240" w:after="60"/>
      <w:ind w:left="1296" w:hanging="1296"/>
      <w:outlineLvl w:val="6"/>
    </w:pPr>
  </w:style>
  <w:style w:type="paragraph" w:styleId="Heading8">
    <w:name w:val="heading 8"/>
    <w:basedOn w:val="Normal"/>
    <w:next w:val="Normal"/>
    <w:link w:val="Heading8Char"/>
    <w:qFormat/>
    <w:rsid w:val="00327824"/>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327824"/>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327824"/>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327824"/>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327824"/>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327824"/>
    <w:rPr>
      <w:rFonts w:ascii="Arial" w:eastAsia="Times New Roman" w:hAnsi="Arial" w:cs="Arial"/>
      <w:kern w:val="0"/>
      <w:sz w:val="22"/>
      <w:szCs w:val="22"/>
      <w14:ligatures w14:val="none"/>
    </w:rPr>
  </w:style>
  <w:style w:type="paragraph" w:styleId="Title">
    <w:name w:val="Title"/>
    <w:basedOn w:val="Normal"/>
    <w:next w:val="Normal"/>
    <w:link w:val="TitleChar"/>
    <w:uiPriority w:val="10"/>
    <w:qFormat/>
    <w:rsid w:val="00B27F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F0E"/>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27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F0E"/>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27F0E"/>
    <w:pPr>
      <w:spacing w:before="160"/>
      <w:jc w:val="center"/>
    </w:pPr>
    <w:rPr>
      <w:i/>
      <w:iCs/>
      <w:color w:val="404040" w:themeColor="text1" w:themeTint="BF"/>
    </w:rPr>
  </w:style>
  <w:style w:type="character" w:customStyle="1" w:styleId="QuoteChar">
    <w:name w:val="Quote Char"/>
    <w:basedOn w:val="DefaultParagraphFont"/>
    <w:link w:val="Quote"/>
    <w:uiPriority w:val="29"/>
    <w:rsid w:val="00B27F0E"/>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B27F0E"/>
    <w:pPr>
      <w:ind w:left="720"/>
      <w:contextualSpacing/>
    </w:pPr>
  </w:style>
  <w:style w:type="character" w:styleId="IntenseEmphasis">
    <w:name w:val="Intense Emphasis"/>
    <w:basedOn w:val="DefaultParagraphFont"/>
    <w:uiPriority w:val="21"/>
    <w:qFormat/>
    <w:rsid w:val="00B27F0E"/>
    <w:rPr>
      <w:i/>
      <w:iCs/>
      <w:color w:val="2F5496" w:themeColor="accent1" w:themeShade="BF"/>
    </w:rPr>
  </w:style>
  <w:style w:type="paragraph" w:styleId="IntenseQuote">
    <w:name w:val="Intense Quote"/>
    <w:basedOn w:val="Normal"/>
    <w:next w:val="Normal"/>
    <w:link w:val="IntenseQuoteChar"/>
    <w:uiPriority w:val="30"/>
    <w:qFormat/>
    <w:rsid w:val="00B27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F0E"/>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B27F0E"/>
    <w:rPr>
      <w:b/>
      <w:bCs/>
      <w:smallCaps/>
      <w:color w:val="2F5496" w:themeColor="accent1" w:themeShade="BF"/>
      <w:spacing w:val="5"/>
    </w:rPr>
  </w:style>
  <w:style w:type="paragraph" w:styleId="FootnoteText">
    <w:name w:val="footnote text"/>
    <w:basedOn w:val="Normal"/>
    <w:link w:val="FootnoteTextChar"/>
    <w:semiHidden/>
    <w:rsid w:val="00B27F0E"/>
    <w:rPr>
      <w:sz w:val="20"/>
      <w:szCs w:val="20"/>
    </w:rPr>
  </w:style>
  <w:style w:type="character" w:customStyle="1" w:styleId="FootnoteTextChar">
    <w:name w:val="Footnote Text Char"/>
    <w:basedOn w:val="DefaultParagraphFont"/>
    <w:link w:val="FootnoteText"/>
    <w:semiHidden/>
    <w:rsid w:val="00B27F0E"/>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B27F0E"/>
    <w:rPr>
      <w:vertAlign w:val="superscript"/>
    </w:rPr>
  </w:style>
  <w:style w:type="table" w:styleId="TableGrid">
    <w:name w:val="Table Grid"/>
    <w:basedOn w:val="TableNormal"/>
    <w:uiPriority w:val="59"/>
    <w:rsid w:val="00B27F0E"/>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B27F0E"/>
    <w:pPr>
      <w:tabs>
        <w:tab w:val="center" w:pos="4680"/>
        <w:tab w:val="right" w:pos="9360"/>
      </w:tabs>
    </w:pPr>
  </w:style>
  <w:style w:type="character" w:customStyle="1" w:styleId="FooterChar">
    <w:name w:val="Footer Char"/>
    <w:basedOn w:val="DefaultParagraphFont"/>
    <w:link w:val="Footer"/>
    <w:rsid w:val="00B27F0E"/>
    <w:rPr>
      <w:rFonts w:ascii="Times New Roman" w:eastAsia="Times New Roman" w:hAnsi="Times New Roman" w:cs="Times New Roman"/>
      <w:kern w:val="0"/>
      <w14:ligatures w14:val="none"/>
    </w:rPr>
  </w:style>
  <w:style w:type="character" w:styleId="PageNumber">
    <w:name w:val="page number"/>
    <w:basedOn w:val="DefaultParagraphFont"/>
    <w:uiPriority w:val="99"/>
    <w:rsid w:val="00B27F0E"/>
  </w:style>
  <w:style w:type="table" w:styleId="TableContemporary">
    <w:name w:val="Table Contemporary"/>
    <w:basedOn w:val="TableNormal"/>
    <w:rsid w:val="00B27F0E"/>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B27F0E"/>
    <w:pPr>
      <w:spacing w:before="360" w:after="360"/>
    </w:pPr>
    <w:rPr>
      <w:rFonts w:asciiTheme="minorHAnsi" w:hAnsiTheme="minorHAnsi"/>
      <w:b/>
      <w:bCs/>
      <w:caps/>
      <w:sz w:val="22"/>
      <w:szCs w:val="22"/>
      <w:u w:val="single"/>
    </w:rPr>
  </w:style>
  <w:style w:type="numbering" w:customStyle="1" w:styleId="CurrentList1">
    <w:name w:val="Current List1"/>
    <w:uiPriority w:val="99"/>
    <w:rsid w:val="00B27F0E"/>
    <w:pPr>
      <w:numPr>
        <w:numId w:val="66"/>
      </w:numPr>
    </w:pPr>
  </w:style>
  <w:style w:type="paragraph" w:styleId="Header">
    <w:name w:val="header"/>
    <w:basedOn w:val="Normal"/>
    <w:link w:val="HeaderChar"/>
    <w:unhideWhenUsed/>
    <w:rsid w:val="00B27F0E"/>
    <w:pPr>
      <w:tabs>
        <w:tab w:val="center" w:pos="4680"/>
        <w:tab w:val="right" w:pos="9360"/>
      </w:tabs>
    </w:pPr>
  </w:style>
  <w:style w:type="character" w:customStyle="1" w:styleId="HeaderChar">
    <w:name w:val="Header Char"/>
    <w:basedOn w:val="DefaultParagraphFont"/>
    <w:link w:val="Header"/>
    <w:rsid w:val="00B27F0E"/>
    <w:rPr>
      <w:rFonts w:ascii="Times New Roman" w:eastAsia="Times New Roman" w:hAnsi="Times New Roman" w:cs="Times New Roman"/>
      <w:kern w:val="0"/>
      <w14:ligatures w14:val="none"/>
    </w:rPr>
  </w:style>
  <w:style w:type="numbering" w:customStyle="1" w:styleId="CurrentList2">
    <w:name w:val="Current List2"/>
    <w:uiPriority w:val="99"/>
    <w:rsid w:val="00B27F0E"/>
    <w:pPr>
      <w:numPr>
        <w:numId w:val="67"/>
      </w:numPr>
    </w:pPr>
  </w:style>
  <w:style w:type="character" w:customStyle="1" w:styleId="Heading1Char1">
    <w:name w:val="Heading 1 Char1"/>
    <w:basedOn w:val="DefaultParagraphFont"/>
    <w:rsid w:val="00B27F0E"/>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B27F0E"/>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B27F0E"/>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B27F0E"/>
    <w:rPr>
      <w:rFonts w:ascii="Times New Roman" w:eastAsia="Times New Roman" w:hAnsi="Times New Roman" w:cs="Arial"/>
      <w:b/>
      <w:bCs/>
      <w:kern w:val="0"/>
      <w14:ligatures w14:val="none"/>
    </w:rPr>
  </w:style>
  <w:style w:type="character" w:customStyle="1" w:styleId="Heading4Char1">
    <w:name w:val="Heading 4 Char1"/>
    <w:basedOn w:val="DefaultParagraphFont"/>
    <w:rsid w:val="00B27F0E"/>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B27F0E"/>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B27F0E"/>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B27F0E"/>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B27F0E"/>
    <w:pPr>
      <w:numPr>
        <w:numId w:val="5"/>
      </w:numPr>
    </w:pPr>
  </w:style>
  <w:style w:type="character" w:customStyle="1" w:styleId="Heading1Char3">
    <w:name w:val="Heading 1 Char3"/>
    <w:basedOn w:val="DefaultParagraphFont"/>
    <w:rsid w:val="00B27F0E"/>
    <w:rPr>
      <w:rFonts w:ascii="Helvetica" w:eastAsia="Times New Roman" w:hAnsi="Helvetica" w:cs="Arial"/>
      <w:b/>
      <w:bCs/>
      <w:kern w:val="32"/>
      <w:sz w:val="28"/>
      <w:szCs w:val="28"/>
    </w:rPr>
  </w:style>
  <w:style w:type="character" w:customStyle="1" w:styleId="Heading2Char2">
    <w:name w:val="Heading 2 Char2"/>
    <w:basedOn w:val="DefaultParagraphFont"/>
    <w:rsid w:val="00B27F0E"/>
    <w:rPr>
      <w:rFonts w:eastAsia="Times New Roman" w:cs="Arial"/>
      <w:b/>
      <w:bCs/>
      <w:sz w:val="26"/>
      <w:szCs w:val="26"/>
    </w:rPr>
  </w:style>
  <w:style w:type="character" w:customStyle="1" w:styleId="Heading3Char2">
    <w:name w:val="Heading 3 Char2"/>
    <w:basedOn w:val="DefaultParagraphFont"/>
    <w:rsid w:val="00B27F0E"/>
    <w:rPr>
      <w:rFonts w:eastAsia="Times New Roman" w:cs="Arial"/>
      <w:b/>
      <w:bCs/>
    </w:rPr>
  </w:style>
  <w:style w:type="character" w:customStyle="1" w:styleId="HeaderChar1">
    <w:name w:val="Header Char1"/>
    <w:basedOn w:val="DefaultParagraphFont"/>
    <w:rsid w:val="00B27F0E"/>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B27F0E"/>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B27F0E"/>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B27F0E"/>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B27F0E"/>
    <w:rPr>
      <w:rFonts w:ascii="Times New Roman" w:eastAsia="Times New Roman" w:hAnsi="Times New Roman" w:cs="Arial"/>
      <w:b/>
      <w:bCs/>
      <w:kern w:val="0"/>
      <w14:ligatures w14:val="none"/>
    </w:rPr>
  </w:style>
  <w:style w:type="character" w:customStyle="1" w:styleId="Heading4Char2">
    <w:name w:val="Heading 4 Char2"/>
    <w:basedOn w:val="DefaultParagraphFont"/>
    <w:rsid w:val="00B27F0E"/>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B27F0E"/>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B27F0E"/>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B27F0E"/>
    <w:rPr>
      <w:rFonts w:ascii="Arial" w:eastAsia="Times New Roman" w:hAnsi="Arial" w:cs="Arial"/>
      <w:kern w:val="0"/>
      <w:sz w:val="22"/>
      <w:szCs w:val="22"/>
      <w14:ligatures w14:val="none"/>
    </w:rPr>
  </w:style>
  <w:style w:type="character" w:customStyle="1" w:styleId="HeaderChar2">
    <w:name w:val="Header Char2"/>
    <w:basedOn w:val="DefaultParagraphFont"/>
    <w:rsid w:val="00B27F0E"/>
    <w:rPr>
      <w:rFonts w:ascii="Times New Roman" w:eastAsia="Times New Roman" w:hAnsi="Times New Roman" w:cs="Times New Roman"/>
      <w:kern w:val="0"/>
      <w14:ligatures w14:val="none"/>
    </w:rPr>
  </w:style>
  <w:style w:type="character" w:customStyle="1" w:styleId="FooterChar2">
    <w:name w:val="Footer Char2"/>
    <w:basedOn w:val="DefaultParagraphFont"/>
    <w:rsid w:val="00B27F0E"/>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B27F0E"/>
    <w:rPr>
      <w:rFonts w:ascii="Helvetica" w:eastAsia="Times New Roman" w:hAnsi="Helvetica" w:cs="Arial"/>
      <w:b/>
      <w:bCs/>
      <w:kern w:val="32"/>
      <w:sz w:val="28"/>
      <w:szCs w:val="28"/>
    </w:rPr>
  </w:style>
  <w:style w:type="character" w:customStyle="1" w:styleId="Heading2Char4">
    <w:name w:val="Heading 2 Char4"/>
    <w:basedOn w:val="DefaultParagraphFont"/>
    <w:rsid w:val="00B27F0E"/>
    <w:rPr>
      <w:rFonts w:eastAsia="Times New Roman" w:cs="Arial"/>
      <w:b/>
      <w:bCs/>
      <w:sz w:val="26"/>
      <w:szCs w:val="26"/>
    </w:rPr>
  </w:style>
  <w:style w:type="character" w:customStyle="1" w:styleId="Heading3Char4">
    <w:name w:val="Heading 3 Char4"/>
    <w:basedOn w:val="DefaultParagraphFont"/>
    <w:rsid w:val="00B27F0E"/>
    <w:rPr>
      <w:rFonts w:eastAsia="Times New Roman" w:cs="Arial"/>
      <w:b/>
      <w:bCs/>
    </w:rPr>
  </w:style>
  <w:style w:type="character" w:customStyle="1" w:styleId="Heading1Char6">
    <w:name w:val="Heading 1 Char6"/>
    <w:basedOn w:val="DefaultParagraphFont"/>
    <w:rsid w:val="00B27F0E"/>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B27F0E"/>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B27F0E"/>
    <w:rPr>
      <w:rFonts w:ascii="Times New Roman" w:eastAsia="Times New Roman" w:hAnsi="Times New Roman" w:cs="Arial"/>
      <w:b/>
      <w:bCs/>
      <w:kern w:val="0"/>
      <w14:ligatures w14:val="none"/>
    </w:rPr>
  </w:style>
  <w:style w:type="character" w:customStyle="1" w:styleId="Heading4Char3">
    <w:name w:val="Heading 4 Char3"/>
    <w:basedOn w:val="DefaultParagraphFont"/>
    <w:rsid w:val="00B27F0E"/>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B27F0E"/>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B27F0E"/>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B27F0E"/>
    <w:rPr>
      <w:rFonts w:ascii="Arial" w:eastAsia="Times New Roman" w:hAnsi="Arial" w:cs="Arial"/>
      <w:kern w:val="0"/>
      <w:sz w:val="22"/>
      <w:szCs w:val="22"/>
      <w14:ligatures w14:val="none"/>
    </w:rPr>
  </w:style>
  <w:style w:type="character" w:customStyle="1" w:styleId="HeaderChar3">
    <w:name w:val="Header Char3"/>
    <w:basedOn w:val="DefaultParagraphFont"/>
    <w:rsid w:val="00B27F0E"/>
    <w:rPr>
      <w:rFonts w:ascii="Times New Roman" w:eastAsia="Times New Roman" w:hAnsi="Times New Roman" w:cs="Times New Roman"/>
      <w:kern w:val="0"/>
      <w14:ligatures w14:val="none"/>
    </w:rPr>
  </w:style>
  <w:style w:type="character" w:customStyle="1" w:styleId="FooterChar3">
    <w:name w:val="Footer Char3"/>
    <w:basedOn w:val="DefaultParagraphFont"/>
    <w:rsid w:val="00B27F0E"/>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B27F0E"/>
    <w:rPr>
      <w:rFonts w:ascii="Helvetica" w:eastAsia="Times New Roman" w:hAnsi="Helvetica" w:cs="Arial"/>
      <w:b/>
      <w:bCs/>
      <w:kern w:val="32"/>
      <w:sz w:val="28"/>
      <w:szCs w:val="28"/>
    </w:rPr>
  </w:style>
  <w:style w:type="character" w:customStyle="1" w:styleId="Heading2Char6">
    <w:name w:val="Heading 2 Char6"/>
    <w:basedOn w:val="DefaultParagraphFont"/>
    <w:rsid w:val="00B27F0E"/>
    <w:rPr>
      <w:rFonts w:eastAsia="Times New Roman" w:cs="Arial"/>
      <w:b/>
      <w:bCs/>
      <w:sz w:val="26"/>
      <w:szCs w:val="26"/>
    </w:rPr>
  </w:style>
  <w:style w:type="character" w:customStyle="1" w:styleId="Heading3Char6">
    <w:name w:val="Heading 3 Char6"/>
    <w:basedOn w:val="DefaultParagraphFont"/>
    <w:rsid w:val="00B27F0E"/>
    <w:rPr>
      <w:rFonts w:eastAsia="Times New Roman" w:cs="Arial"/>
      <w:b/>
      <w:bCs/>
    </w:rPr>
  </w:style>
  <w:style w:type="paragraph" w:styleId="Caption">
    <w:name w:val="caption"/>
    <w:basedOn w:val="Normal"/>
    <w:next w:val="Normal"/>
    <w:autoRedefine/>
    <w:uiPriority w:val="35"/>
    <w:qFormat/>
    <w:rsid w:val="00B27F0E"/>
    <w:rPr>
      <w:b/>
      <w:bCs/>
      <w:smallCaps/>
    </w:rPr>
  </w:style>
  <w:style w:type="character" w:customStyle="1" w:styleId="HeaderChar4">
    <w:name w:val="Header Char4"/>
    <w:basedOn w:val="DefaultParagraphFont"/>
    <w:rsid w:val="00B27F0E"/>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B27F0E"/>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B27F0E"/>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B27F0E"/>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B27F0E"/>
    <w:rPr>
      <w:rFonts w:ascii="Times New Roman" w:eastAsia="Times New Roman" w:hAnsi="Times New Roman" w:cs="Arial"/>
      <w:b/>
      <w:bCs/>
      <w:kern w:val="0"/>
      <w14:ligatures w14:val="none"/>
    </w:rPr>
  </w:style>
  <w:style w:type="character" w:customStyle="1" w:styleId="Heading4Char4">
    <w:name w:val="Heading 4 Char4"/>
    <w:basedOn w:val="DefaultParagraphFont"/>
    <w:rsid w:val="00B27F0E"/>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B27F0E"/>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B27F0E"/>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B27F0E"/>
    <w:rPr>
      <w:rFonts w:ascii="Arial" w:eastAsia="Times New Roman" w:hAnsi="Arial" w:cs="Arial"/>
      <w:kern w:val="0"/>
      <w:sz w:val="22"/>
      <w:szCs w:val="22"/>
      <w14:ligatures w14:val="none"/>
    </w:rPr>
  </w:style>
  <w:style w:type="numbering" w:customStyle="1" w:styleId="CurrentList11">
    <w:name w:val="Current List11"/>
    <w:uiPriority w:val="99"/>
    <w:rsid w:val="00B27F0E"/>
    <w:pPr>
      <w:numPr>
        <w:numId w:val="326"/>
      </w:numPr>
    </w:pPr>
  </w:style>
  <w:style w:type="character" w:customStyle="1" w:styleId="Heading1Char9">
    <w:name w:val="Heading 1 Char9"/>
    <w:basedOn w:val="DefaultParagraphFont"/>
    <w:rsid w:val="00B27F0E"/>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B27F0E"/>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B27F0E"/>
    <w:rPr>
      <w:rFonts w:ascii="Times New Roman" w:eastAsia="Times New Roman" w:hAnsi="Times New Roman" w:cs="Arial"/>
      <w:b/>
      <w:bCs/>
      <w:kern w:val="0"/>
      <w14:ligatures w14:val="none"/>
    </w:rPr>
  </w:style>
  <w:style w:type="character" w:customStyle="1" w:styleId="Heading4Char5">
    <w:name w:val="Heading 4 Char5"/>
    <w:basedOn w:val="DefaultParagraphFont"/>
    <w:rsid w:val="00B27F0E"/>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B27F0E"/>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B27F0E"/>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B27F0E"/>
    <w:rPr>
      <w:rFonts w:ascii="Arial" w:eastAsia="Times New Roman" w:hAnsi="Arial" w:cs="Arial"/>
      <w:kern w:val="0"/>
      <w:sz w:val="22"/>
      <w:szCs w:val="22"/>
      <w14:ligatures w14:val="none"/>
    </w:rPr>
  </w:style>
  <w:style w:type="character" w:customStyle="1" w:styleId="Heading1Char10">
    <w:name w:val="Heading 1 Char10"/>
    <w:basedOn w:val="DefaultParagraphFont"/>
    <w:rsid w:val="00B27F0E"/>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B27F0E"/>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B27F0E"/>
    <w:rPr>
      <w:rFonts w:ascii="Times New Roman" w:eastAsia="Times New Roman" w:hAnsi="Times New Roman" w:cs="Arial"/>
      <w:b/>
      <w:bCs/>
      <w:kern w:val="0"/>
      <w14:ligatures w14:val="none"/>
    </w:rPr>
  </w:style>
  <w:style w:type="character" w:customStyle="1" w:styleId="Heading4Char6">
    <w:name w:val="Heading 4 Char6"/>
    <w:basedOn w:val="DefaultParagraphFont"/>
    <w:rsid w:val="00B27F0E"/>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B27F0E"/>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B27F0E"/>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B27F0E"/>
    <w:rPr>
      <w:rFonts w:ascii="Arial" w:eastAsia="Times New Roman" w:hAnsi="Arial" w:cs="Arial"/>
      <w:kern w:val="0"/>
      <w:sz w:val="22"/>
      <w:szCs w:val="22"/>
      <w14:ligatures w14:val="none"/>
    </w:rPr>
  </w:style>
  <w:style w:type="character" w:customStyle="1" w:styleId="HeaderChar5">
    <w:name w:val="Header Char5"/>
    <w:basedOn w:val="DefaultParagraphFont"/>
    <w:rsid w:val="00B27F0E"/>
    <w:rPr>
      <w:rFonts w:ascii="Times New Roman" w:eastAsia="Times New Roman" w:hAnsi="Times New Roman" w:cs="Times New Roman"/>
      <w:kern w:val="0"/>
      <w14:ligatures w14:val="none"/>
    </w:rPr>
  </w:style>
  <w:style w:type="character" w:customStyle="1" w:styleId="FooterChar5">
    <w:name w:val="Footer Char5"/>
    <w:basedOn w:val="DefaultParagraphFont"/>
    <w:rsid w:val="00B27F0E"/>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B27F0E"/>
    <w:rPr>
      <w:rFonts w:ascii="Helvetica" w:eastAsia="Times New Roman" w:hAnsi="Helvetica" w:cs="Arial"/>
      <w:b/>
      <w:bCs/>
      <w:kern w:val="32"/>
      <w:sz w:val="28"/>
      <w:szCs w:val="28"/>
    </w:rPr>
  </w:style>
  <w:style w:type="character" w:customStyle="1" w:styleId="Heading2Char10">
    <w:name w:val="Heading 2 Char10"/>
    <w:basedOn w:val="DefaultParagraphFont"/>
    <w:rsid w:val="00B27F0E"/>
    <w:rPr>
      <w:rFonts w:eastAsia="Times New Roman" w:cs="Arial"/>
      <w:b/>
      <w:bCs/>
      <w:sz w:val="26"/>
      <w:szCs w:val="26"/>
    </w:rPr>
  </w:style>
  <w:style w:type="character" w:customStyle="1" w:styleId="Heading3Char10">
    <w:name w:val="Heading 3 Char10"/>
    <w:basedOn w:val="DefaultParagraphFont"/>
    <w:rsid w:val="00B27F0E"/>
    <w:rPr>
      <w:rFonts w:eastAsia="Times New Roman" w:cs="Arial"/>
      <w:b/>
      <w:bCs/>
    </w:rPr>
  </w:style>
  <w:style w:type="character" w:customStyle="1" w:styleId="Heading4Char7">
    <w:name w:val="Heading 4 Char7"/>
    <w:basedOn w:val="DefaultParagraphFont"/>
    <w:rsid w:val="00B27F0E"/>
    <w:rPr>
      <w:rFonts w:eastAsia="Times New Roman" w:cs="Times New Roman"/>
      <w:b/>
      <w:bCs/>
    </w:rPr>
  </w:style>
  <w:style w:type="character" w:customStyle="1" w:styleId="Heading1Char12">
    <w:name w:val="Heading 1 Char12"/>
    <w:basedOn w:val="DefaultParagraphFont"/>
    <w:rsid w:val="00B27F0E"/>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B27F0E"/>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B27F0E"/>
    <w:rPr>
      <w:rFonts w:ascii="Times New Roman" w:eastAsia="Times New Roman" w:hAnsi="Times New Roman" w:cs="Arial"/>
      <w:b/>
      <w:bCs/>
      <w:kern w:val="0"/>
      <w14:ligatures w14:val="none"/>
    </w:rPr>
  </w:style>
  <w:style w:type="character" w:customStyle="1" w:styleId="Heading4Char8">
    <w:name w:val="Heading 4 Char8"/>
    <w:basedOn w:val="DefaultParagraphFont"/>
    <w:rsid w:val="00B27F0E"/>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B27F0E"/>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B27F0E"/>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B27F0E"/>
    <w:rPr>
      <w:rFonts w:ascii="Arial" w:eastAsia="Times New Roman" w:hAnsi="Arial" w:cs="Arial"/>
      <w:kern w:val="0"/>
      <w:sz w:val="22"/>
      <w:szCs w:val="22"/>
      <w14:ligatures w14:val="none"/>
    </w:rPr>
  </w:style>
  <w:style w:type="character" w:customStyle="1" w:styleId="Heading1Char13">
    <w:name w:val="Heading 1 Char13"/>
    <w:basedOn w:val="DefaultParagraphFont"/>
    <w:rsid w:val="00B27F0E"/>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B27F0E"/>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B27F0E"/>
    <w:rPr>
      <w:rFonts w:ascii="Times New Roman" w:eastAsia="Times New Roman" w:hAnsi="Times New Roman" w:cs="Arial"/>
      <w:b/>
      <w:bCs/>
      <w:kern w:val="0"/>
      <w14:ligatures w14:val="none"/>
    </w:rPr>
  </w:style>
  <w:style w:type="character" w:customStyle="1" w:styleId="Heading4Char9">
    <w:name w:val="Heading 4 Char9"/>
    <w:basedOn w:val="DefaultParagraphFont"/>
    <w:rsid w:val="00B27F0E"/>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B27F0E"/>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B27F0E"/>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B27F0E"/>
    <w:rPr>
      <w:rFonts w:ascii="Arial" w:eastAsia="Times New Roman" w:hAnsi="Arial" w:cs="Arial"/>
      <w:kern w:val="0"/>
      <w:sz w:val="22"/>
      <w:szCs w:val="22"/>
      <w14:ligatures w14:val="none"/>
    </w:rPr>
  </w:style>
  <w:style w:type="character" w:customStyle="1" w:styleId="HeaderChar6">
    <w:name w:val="Header Char6"/>
    <w:basedOn w:val="DefaultParagraphFont"/>
    <w:rsid w:val="00B27F0E"/>
    <w:rPr>
      <w:rFonts w:ascii="Times New Roman" w:eastAsia="Times New Roman" w:hAnsi="Times New Roman" w:cs="Times New Roman"/>
      <w:kern w:val="0"/>
      <w14:ligatures w14:val="none"/>
    </w:rPr>
  </w:style>
  <w:style w:type="character" w:customStyle="1" w:styleId="FooterChar6">
    <w:name w:val="Footer Char6"/>
    <w:basedOn w:val="DefaultParagraphFont"/>
    <w:rsid w:val="00B27F0E"/>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B27F0E"/>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B27F0E"/>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B27F0E"/>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B27F0E"/>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B27F0E"/>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B27F0E"/>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B27F0E"/>
    <w:rPr>
      <w:rFonts w:ascii="Arial" w:eastAsia="Times New Roman" w:hAnsi="Arial" w:cs="Arial"/>
      <w:kern w:val="0"/>
      <w:sz w:val="22"/>
      <w:szCs w:val="22"/>
      <w14:ligatures w14:val="none"/>
    </w:rPr>
  </w:style>
  <w:style w:type="character" w:customStyle="1" w:styleId="HeaderChar7">
    <w:name w:val="Header Char7"/>
    <w:basedOn w:val="DefaultParagraphFont"/>
    <w:rsid w:val="00B27F0E"/>
    <w:rPr>
      <w:rFonts w:ascii="Times New Roman" w:eastAsia="Times New Roman" w:hAnsi="Times New Roman" w:cs="Times New Roman"/>
      <w:kern w:val="0"/>
      <w14:ligatures w14:val="none"/>
    </w:rPr>
  </w:style>
  <w:style w:type="character" w:customStyle="1" w:styleId="FooterChar7">
    <w:name w:val="Footer Char7"/>
    <w:basedOn w:val="DefaultParagraphFont"/>
    <w:rsid w:val="00B27F0E"/>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B27F0E"/>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B27F0E"/>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B27F0E"/>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B27F0E"/>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B27F0E"/>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B27F0E"/>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B27F0E"/>
    <w:rPr>
      <w:rFonts w:ascii="Arial" w:eastAsia="Times New Roman" w:hAnsi="Arial" w:cs="Arial"/>
      <w:kern w:val="0"/>
      <w:sz w:val="22"/>
      <w:szCs w:val="22"/>
      <w14:ligatures w14:val="none"/>
    </w:rPr>
  </w:style>
  <w:style w:type="character" w:customStyle="1" w:styleId="HeaderChar8">
    <w:name w:val="Header Char8"/>
    <w:basedOn w:val="DefaultParagraphFont"/>
    <w:rsid w:val="00B27F0E"/>
    <w:rPr>
      <w:rFonts w:ascii="Times New Roman" w:eastAsia="Times New Roman" w:hAnsi="Times New Roman" w:cs="Times New Roman"/>
      <w:kern w:val="0"/>
      <w14:ligatures w14:val="none"/>
    </w:rPr>
  </w:style>
  <w:style w:type="character" w:customStyle="1" w:styleId="FooterChar8">
    <w:name w:val="Footer Char8"/>
    <w:basedOn w:val="DefaultParagraphFont"/>
    <w:rsid w:val="00B27F0E"/>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B27F0E"/>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B27F0E"/>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B27F0E"/>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B27F0E"/>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B27F0E"/>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B27F0E"/>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B27F0E"/>
    <w:rPr>
      <w:rFonts w:ascii="Arial" w:eastAsia="Times New Roman" w:hAnsi="Arial" w:cs="Arial"/>
      <w:kern w:val="0"/>
      <w:sz w:val="22"/>
      <w:szCs w:val="22"/>
      <w14:ligatures w14:val="none"/>
    </w:rPr>
  </w:style>
  <w:style w:type="character" w:customStyle="1" w:styleId="Heading1Char17">
    <w:name w:val="Heading 1 Char17"/>
    <w:basedOn w:val="DefaultParagraphFont"/>
    <w:rsid w:val="00B27F0E"/>
    <w:rPr>
      <w:rFonts w:ascii="Helvetica" w:eastAsia="Times New Roman" w:hAnsi="Helvetica" w:cs="Arial"/>
      <w:b/>
      <w:bCs/>
      <w:kern w:val="32"/>
      <w:sz w:val="28"/>
      <w:szCs w:val="28"/>
    </w:rPr>
  </w:style>
  <w:style w:type="character" w:customStyle="1" w:styleId="Heading2Char16">
    <w:name w:val="Heading 2 Char16"/>
    <w:basedOn w:val="DefaultParagraphFont"/>
    <w:rsid w:val="00B27F0E"/>
    <w:rPr>
      <w:rFonts w:eastAsia="Times New Roman" w:cs="Arial"/>
      <w:b/>
      <w:bCs/>
      <w:sz w:val="26"/>
      <w:szCs w:val="26"/>
    </w:rPr>
  </w:style>
  <w:style w:type="character" w:customStyle="1" w:styleId="Heading5Char12">
    <w:name w:val="Heading 5 Char12"/>
    <w:basedOn w:val="DefaultParagraphFont"/>
    <w:rsid w:val="00B27F0E"/>
    <w:rPr>
      <w:rFonts w:ascii="Helvetica" w:eastAsia="Times New Roman" w:hAnsi="Helvetica" w:cs="Times New Roman"/>
      <w:b/>
      <w:bCs/>
      <w:sz w:val="20"/>
      <w:szCs w:val="20"/>
    </w:rPr>
  </w:style>
  <w:style w:type="character" w:customStyle="1" w:styleId="Heading3Char16">
    <w:name w:val="Heading 3 Char16"/>
    <w:basedOn w:val="DefaultParagraphFont"/>
    <w:rsid w:val="00B27F0E"/>
    <w:rPr>
      <w:rFonts w:eastAsia="Times New Roman" w:cs="Arial"/>
      <w:b/>
      <w:bCs/>
    </w:rPr>
  </w:style>
  <w:style w:type="character" w:customStyle="1" w:styleId="Heading1Char18">
    <w:name w:val="Heading 1 Char18"/>
    <w:basedOn w:val="DefaultParagraphFont"/>
    <w:rsid w:val="00B27F0E"/>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B27F0E"/>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B27F0E"/>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B27F0E"/>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B27F0E"/>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B27F0E"/>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B27F0E"/>
    <w:rPr>
      <w:rFonts w:ascii="Arial" w:eastAsia="Times New Roman" w:hAnsi="Arial" w:cs="Arial"/>
      <w:kern w:val="0"/>
      <w:sz w:val="22"/>
      <w:szCs w:val="22"/>
      <w14:ligatures w14:val="none"/>
    </w:rPr>
  </w:style>
  <w:style w:type="character" w:customStyle="1" w:styleId="HeaderChar9">
    <w:name w:val="Header Char9"/>
    <w:basedOn w:val="DefaultParagraphFont"/>
    <w:rsid w:val="00B27F0E"/>
    <w:rPr>
      <w:rFonts w:ascii="Times New Roman" w:eastAsia="Times New Roman" w:hAnsi="Times New Roman" w:cs="Times New Roman"/>
      <w:kern w:val="0"/>
      <w14:ligatures w14:val="none"/>
    </w:rPr>
  </w:style>
  <w:style w:type="character" w:customStyle="1" w:styleId="FooterChar9">
    <w:name w:val="Footer Char9"/>
    <w:basedOn w:val="DefaultParagraphFont"/>
    <w:rsid w:val="00B27F0E"/>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B27F0E"/>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B27F0E"/>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B27F0E"/>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B27F0E"/>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B27F0E"/>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B27F0E"/>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B27F0E"/>
    <w:rPr>
      <w:rFonts w:ascii="Arial" w:eastAsia="Times New Roman" w:hAnsi="Arial" w:cs="Arial"/>
      <w:kern w:val="0"/>
      <w:sz w:val="22"/>
      <w:szCs w:val="22"/>
      <w14:ligatures w14:val="none"/>
    </w:rPr>
  </w:style>
  <w:style w:type="character" w:customStyle="1" w:styleId="HeaderChar10">
    <w:name w:val="Header Char10"/>
    <w:basedOn w:val="DefaultParagraphFont"/>
    <w:rsid w:val="00B27F0E"/>
    <w:rPr>
      <w:rFonts w:ascii="Times New Roman" w:eastAsia="Times New Roman" w:hAnsi="Times New Roman" w:cs="Times New Roman"/>
      <w:kern w:val="0"/>
      <w14:ligatures w14:val="none"/>
    </w:rPr>
  </w:style>
  <w:style w:type="character" w:customStyle="1" w:styleId="FooterChar10">
    <w:name w:val="Footer Char10"/>
    <w:basedOn w:val="DefaultParagraphFont"/>
    <w:rsid w:val="00B27F0E"/>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B27F0E"/>
    <w:rPr>
      <w:rFonts w:ascii="Helvetica" w:eastAsia="Times New Roman" w:hAnsi="Helvetica" w:cs="Arial"/>
      <w:b/>
      <w:bCs/>
      <w:kern w:val="32"/>
      <w:sz w:val="28"/>
      <w:szCs w:val="28"/>
    </w:rPr>
  </w:style>
  <w:style w:type="character" w:customStyle="1" w:styleId="Heading2Char19">
    <w:name w:val="Heading 2 Char19"/>
    <w:basedOn w:val="DefaultParagraphFont"/>
    <w:rsid w:val="00B27F0E"/>
    <w:rPr>
      <w:rFonts w:eastAsia="Times New Roman" w:cs="Arial"/>
      <w:b/>
      <w:bCs/>
      <w:sz w:val="26"/>
      <w:szCs w:val="26"/>
    </w:rPr>
  </w:style>
  <w:style w:type="character" w:customStyle="1" w:styleId="Heading5Char15">
    <w:name w:val="Heading 5 Char15"/>
    <w:basedOn w:val="DefaultParagraphFont"/>
    <w:rsid w:val="00B27F0E"/>
    <w:rPr>
      <w:rFonts w:ascii="Helvetica" w:eastAsia="Times New Roman" w:hAnsi="Helvetica" w:cs="Times New Roman"/>
      <w:b/>
      <w:bCs/>
      <w:sz w:val="20"/>
      <w:szCs w:val="20"/>
    </w:rPr>
  </w:style>
  <w:style w:type="character" w:customStyle="1" w:styleId="Heading3Char19">
    <w:name w:val="Heading 3 Char19"/>
    <w:basedOn w:val="DefaultParagraphFont"/>
    <w:rsid w:val="00B27F0E"/>
    <w:rPr>
      <w:rFonts w:eastAsia="Times New Roman" w:cs="Arial"/>
      <w:b/>
      <w:bCs/>
    </w:rPr>
  </w:style>
  <w:style w:type="character" w:customStyle="1" w:styleId="Heading4Char15">
    <w:name w:val="Heading 4 Char15"/>
    <w:basedOn w:val="DefaultParagraphFont"/>
    <w:rsid w:val="00B27F0E"/>
    <w:rPr>
      <w:rFonts w:eastAsia="Times New Roman" w:cs="Times New Roman"/>
      <w:b/>
      <w:bCs/>
    </w:rPr>
  </w:style>
  <w:style w:type="character" w:customStyle="1" w:styleId="Heading6Char14">
    <w:name w:val="Heading 6 Char14"/>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B27F0E"/>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B27F0E"/>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B27F0E"/>
    <w:rPr>
      <w:rFonts w:ascii="Arial" w:eastAsia="Times New Roman" w:hAnsi="Arial" w:cs="Arial"/>
      <w:kern w:val="0"/>
      <w:sz w:val="22"/>
      <w:szCs w:val="22"/>
      <w14:ligatures w14:val="none"/>
    </w:rPr>
  </w:style>
  <w:style w:type="character" w:customStyle="1" w:styleId="HeaderChar11">
    <w:name w:val="Header Char11"/>
    <w:basedOn w:val="DefaultParagraphFont"/>
    <w:rsid w:val="00B27F0E"/>
    <w:rPr>
      <w:rFonts w:ascii="Times New Roman" w:eastAsia="Times New Roman" w:hAnsi="Times New Roman" w:cs="Times New Roman"/>
      <w:kern w:val="0"/>
      <w14:ligatures w14:val="none"/>
    </w:rPr>
  </w:style>
  <w:style w:type="character" w:customStyle="1" w:styleId="FooterChar11">
    <w:name w:val="Footer Char11"/>
    <w:basedOn w:val="DefaultParagraphFont"/>
    <w:rsid w:val="00B27F0E"/>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B27F0E"/>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B27F0E"/>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B27F0E"/>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B27F0E"/>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B27F0E"/>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B27F0E"/>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B27F0E"/>
    <w:rPr>
      <w:rFonts w:ascii="Arial" w:eastAsia="Times New Roman" w:hAnsi="Arial" w:cs="Arial"/>
      <w:kern w:val="0"/>
      <w:sz w:val="22"/>
      <w:szCs w:val="22"/>
      <w14:ligatures w14:val="none"/>
    </w:rPr>
  </w:style>
  <w:style w:type="character" w:customStyle="1" w:styleId="HeaderChar12">
    <w:name w:val="Header Char12"/>
    <w:basedOn w:val="DefaultParagraphFont"/>
    <w:rsid w:val="00B27F0E"/>
    <w:rPr>
      <w:rFonts w:ascii="Times New Roman" w:eastAsia="Times New Roman" w:hAnsi="Times New Roman" w:cs="Times New Roman"/>
      <w:kern w:val="0"/>
      <w14:ligatures w14:val="none"/>
    </w:rPr>
  </w:style>
  <w:style w:type="character" w:customStyle="1" w:styleId="FooterChar12">
    <w:name w:val="Footer Char12"/>
    <w:basedOn w:val="DefaultParagraphFont"/>
    <w:rsid w:val="00B27F0E"/>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B27F0E"/>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B27F0E"/>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B27F0E"/>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B27F0E"/>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B27F0E"/>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B27F0E"/>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B27F0E"/>
    <w:rPr>
      <w:rFonts w:ascii="Arial" w:eastAsia="Times New Roman" w:hAnsi="Arial" w:cs="Arial"/>
      <w:kern w:val="0"/>
      <w:sz w:val="22"/>
      <w:szCs w:val="22"/>
      <w14:ligatures w14:val="none"/>
    </w:rPr>
  </w:style>
  <w:style w:type="character" w:customStyle="1" w:styleId="HeaderChar13">
    <w:name w:val="Header Char13"/>
    <w:basedOn w:val="DefaultParagraphFont"/>
    <w:rsid w:val="00B27F0E"/>
    <w:rPr>
      <w:rFonts w:ascii="Times New Roman" w:eastAsia="Times New Roman" w:hAnsi="Times New Roman" w:cs="Times New Roman"/>
      <w:kern w:val="0"/>
      <w14:ligatures w14:val="none"/>
    </w:rPr>
  </w:style>
  <w:style w:type="character" w:customStyle="1" w:styleId="FooterChar13">
    <w:name w:val="Footer Char13"/>
    <w:basedOn w:val="DefaultParagraphFont"/>
    <w:rsid w:val="00B27F0E"/>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B27F0E"/>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B27F0E"/>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B27F0E"/>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B27F0E"/>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B27F0E"/>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B27F0E"/>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B27F0E"/>
    <w:rPr>
      <w:rFonts w:ascii="Arial" w:eastAsia="Times New Roman" w:hAnsi="Arial" w:cs="Arial"/>
      <w:kern w:val="0"/>
      <w:sz w:val="22"/>
      <w:szCs w:val="22"/>
      <w14:ligatures w14:val="none"/>
    </w:rPr>
  </w:style>
  <w:style w:type="character" w:customStyle="1" w:styleId="HeaderChar14">
    <w:name w:val="Header Char14"/>
    <w:basedOn w:val="DefaultParagraphFont"/>
    <w:rsid w:val="00B27F0E"/>
    <w:rPr>
      <w:rFonts w:ascii="Times New Roman" w:eastAsia="Times New Roman" w:hAnsi="Times New Roman" w:cs="Times New Roman"/>
      <w:kern w:val="0"/>
      <w14:ligatures w14:val="none"/>
    </w:rPr>
  </w:style>
  <w:style w:type="character" w:customStyle="1" w:styleId="FooterChar14">
    <w:name w:val="Footer Char14"/>
    <w:basedOn w:val="DefaultParagraphFont"/>
    <w:rsid w:val="00B27F0E"/>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B27F0E"/>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B27F0E"/>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B27F0E"/>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B27F0E"/>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B27F0E"/>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B27F0E"/>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B27F0E"/>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B27F0E"/>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B27F0E"/>
    <w:rPr>
      <w:rFonts w:ascii="Arial" w:eastAsia="Times New Roman" w:hAnsi="Arial" w:cs="Arial"/>
      <w:kern w:val="0"/>
      <w:sz w:val="22"/>
      <w:szCs w:val="22"/>
      <w14:ligatures w14:val="none"/>
    </w:rPr>
  </w:style>
  <w:style w:type="character" w:customStyle="1" w:styleId="Heading1Char25">
    <w:name w:val="Heading 1 Char25"/>
    <w:basedOn w:val="DefaultParagraphFont"/>
    <w:rsid w:val="00B27F0E"/>
    <w:rPr>
      <w:rFonts w:ascii="Helvetica" w:eastAsia="Times New Roman" w:hAnsi="Helvetica" w:cs="Arial"/>
      <w:b/>
      <w:bCs/>
      <w:kern w:val="32"/>
      <w:sz w:val="28"/>
      <w:szCs w:val="28"/>
    </w:rPr>
  </w:style>
  <w:style w:type="character" w:customStyle="1" w:styleId="Heading2Char24">
    <w:name w:val="Heading 2 Char24"/>
    <w:basedOn w:val="DefaultParagraphFont"/>
    <w:rsid w:val="00B27F0E"/>
    <w:rPr>
      <w:rFonts w:eastAsia="Times New Roman" w:cs="Arial"/>
      <w:b/>
      <w:bCs/>
      <w:sz w:val="26"/>
      <w:szCs w:val="26"/>
    </w:rPr>
  </w:style>
  <w:style w:type="character" w:customStyle="1" w:styleId="Heading1Char26">
    <w:name w:val="Heading 1 Char26"/>
    <w:basedOn w:val="DefaultParagraphFont"/>
    <w:rsid w:val="00B27F0E"/>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B27F0E"/>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B27F0E"/>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B27F0E"/>
    <w:rPr>
      <w:rFonts w:asciiTheme="minorHAnsi" w:hAnsiTheme="minorHAnsi"/>
      <w:b/>
      <w:bCs/>
      <w:smallCaps/>
      <w:sz w:val="22"/>
      <w:szCs w:val="22"/>
    </w:rPr>
  </w:style>
  <w:style w:type="paragraph" w:styleId="TOC3">
    <w:name w:val="toc 3"/>
    <w:basedOn w:val="Normal"/>
    <w:next w:val="Normal"/>
    <w:autoRedefine/>
    <w:uiPriority w:val="39"/>
    <w:unhideWhenUsed/>
    <w:rsid w:val="00B27F0E"/>
    <w:rPr>
      <w:rFonts w:asciiTheme="minorHAnsi" w:hAnsiTheme="minorHAnsi"/>
      <w:smallCaps/>
      <w:sz w:val="22"/>
      <w:szCs w:val="22"/>
    </w:rPr>
  </w:style>
  <w:style w:type="paragraph" w:styleId="TOC4">
    <w:name w:val="toc 4"/>
    <w:basedOn w:val="Normal"/>
    <w:next w:val="Normal"/>
    <w:autoRedefine/>
    <w:uiPriority w:val="39"/>
    <w:unhideWhenUsed/>
    <w:rsid w:val="00B27F0E"/>
    <w:rPr>
      <w:rFonts w:asciiTheme="minorHAnsi" w:hAnsiTheme="minorHAnsi"/>
      <w:sz w:val="22"/>
      <w:szCs w:val="22"/>
    </w:rPr>
  </w:style>
  <w:style w:type="paragraph" w:styleId="TOC5">
    <w:name w:val="toc 5"/>
    <w:basedOn w:val="Normal"/>
    <w:next w:val="Normal"/>
    <w:autoRedefine/>
    <w:uiPriority w:val="39"/>
    <w:unhideWhenUsed/>
    <w:rsid w:val="00B27F0E"/>
    <w:rPr>
      <w:rFonts w:asciiTheme="minorHAnsi" w:hAnsiTheme="minorHAnsi"/>
      <w:sz w:val="22"/>
      <w:szCs w:val="22"/>
    </w:rPr>
  </w:style>
  <w:style w:type="paragraph" w:styleId="TOC6">
    <w:name w:val="toc 6"/>
    <w:basedOn w:val="Normal"/>
    <w:next w:val="Normal"/>
    <w:autoRedefine/>
    <w:uiPriority w:val="39"/>
    <w:unhideWhenUsed/>
    <w:rsid w:val="00B27F0E"/>
    <w:rPr>
      <w:rFonts w:asciiTheme="minorHAnsi" w:hAnsiTheme="minorHAnsi"/>
      <w:sz w:val="22"/>
      <w:szCs w:val="22"/>
    </w:rPr>
  </w:style>
  <w:style w:type="paragraph" w:styleId="TOC7">
    <w:name w:val="toc 7"/>
    <w:basedOn w:val="Normal"/>
    <w:next w:val="Normal"/>
    <w:autoRedefine/>
    <w:uiPriority w:val="39"/>
    <w:unhideWhenUsed/>
    <w:rsid w:val="00B27F0E"/>
    <w:rPr>
      <w:rFonts w:asciiTheme="minorHAnsi" w:hAnsiTheme="minorHAnsi"/>
      <w:sz w:val="22"/>
      <w:szCs w:val="22"/>
    </w:rPr>
  </w:style>
  <w:style w:type="paragraph" w:styleId="TOC8">
    <w:name w:val="toc 8"/>
    <w:basedOn w:val="Normal"/>
    <w:next w:val="Normal"/>
    <w:autoRedefine/>
    <w:uiPriority w:val="39"/>
    <w:unhideWhenUsed/>
    <w:rsid w:val="00B27F0E"/>
    <w:rPr>
      <w:rFonts w:asciiTheme="minorHAnsi" w:hAnsiTheme="minorHAnsi"/>
      <w:sz w:val="22"/>
      <w:szCs w:val="22"/>
    </w:rPr>
  </w:style>
  <w:style w:type="paragraph" w:styleId="TOC9">
    <w:name w:val="toc 9"/>
    <w:basedOn w:val="Normal"/>
    <w:next w:val="Normal"/>
    <w:autoRedefine/>
    <w:uiPriority w:val="39"/>
    <w:unhideWhenUsed/>
    <w:rsid w:val="00B27F0E"/>
    <w:rPr>
      <w:rFonts w:asciiTheme="minorHAnsi" w:hAnsiTheme="minorHAnsi"/>
      <w:sz w:val="22"/>
      <w:szCs w:val="22"/>
    </w:rPr>
  </w:style>
  <w:style w:type="character" w:styleId="Hyperlink">
    <w:name w:val="Hyperlink"/>
    <w:basedOn w:val="DefaultParagraphFont"/>
    <w:uiPriority w:val="99"/>
    <w:unhideWhenUsed/>
    <w:rsid w:val="00B27F0E"/>
    <w:rPr>
      <w:color w:val="0563C1" w:themeColor="hyperlink"/>
      <w:u w:val="single"/>
    </w:rPr>
  </w:style>
  <w:style w:type="character" w:styleId="UnresolvedMention">
    <w:name w:val="Unresolved Mention"/>
    <w:basedOn w:val="DefaultParagraphFont"/>
    <w:uiPriority w:val="99"/>
    <w:semiHidden/>
    <w:unhideWhenUsed/>
    <w:rsid w:val="00B27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wmf"/><Relationship Id="rId299" Type="http://schemas.openxmlformats.org/officeDocument/2006/relationships/image" Target="media/image209.wmf"/><Relationship Id="rId21" Type="http://schemas.openxmlformats.org/officeDocument/2006/relationships/image" Target="media/image11.wmf"/><Relationship Id="rId63" Type="http://schemas.openxmlformats.org/officeDocument/2006/relationships/image" Target="media/image45.wmf"/><Relationship Id="rId159" Type="http://schemas.openxmlformats.org/officeDocument/2006/relationships/oleObject" Target="embeddings/oleObject32.bin"/><Relationship Id="rId170" Type="http://schemas.openxmlformats.org/officeDocument/2006/relationships/image" Target="media/image126.wmf"/><Relationship Id="rId226" Type="http://schemas.openxmlformats.org/officeDocument/2006/relationships/image" Target="media/image161.wmf"/><Relationship Id="rId268" Type="http://schemas.openxmlformats.org/officeDocument/2006/relationships/oleObject" Target="embeddings/oleObject76.bin"/><Relationship Id="rId32" Type="http://schemas.openxmlformats.org/officeDocument/2006/relationships/oleObject" Target="embeddings/oleObject4.bin"/><Relationship Id="rId74" Type="http://schemas.openxmlformats.org/officeDocument/2006/relationships/image" Target="media/image56.wmf"/><Relationship Id="rId128" Type="http://schemas.openxmlformats.org/officeDocument/2006/relationships/image" Target="media/image105.wmf"/><Relationship Id="rId5" Type="http://schemas.openxmlformats.org/officeDocument/2006/relationships/webSettings" Target="webSettings.xml"/><Relationship Id="rId181" Type="http://schemas.openxmlformats.org/officeDocument/2006/relationships/oleObject" Target="embeddings/oleObject43.bin"/><Relationship Id="rId237" Type="http://schemas.openxmlformats.org/officeDocument/2006/relationships/image" Target="media/image170.wmf"/><Relationship Id="rId279" Type="http://schemas.openxmlformats.org/officeDocument/2006/relationships/image" Target="media/image191.emf"/><Relationship Id="rId43" Type="http://schemas.openxmlformats.org/officeDocument/2006/relationships/image" Target="media/image28.wmf"/><Relationship Id="rId139" Type="http://schemas.openxmlformats.org/officeDocument/2006/relationships/oleObject" Target="embeddings/oleObject22.bin"/><Relationship Id="rId290" Type="http://schemas.openxmlformats.org/officeDocument/2006/relationships/image" Target="media/image202.wmf"/><Relationship Id="rId304" Type="http://schemas.openxmlformats.org/officeDocument/2006/relationships/image" Target="media/image212.emf"/><Relationship Id="rId85" Type="http://schemas.openxmlformats.org/officeDocument/2006/relationships/image" Target="media/image67.wmf"/><Relationship Id="rId150" Type="http://schemas.openxmlformats.org/officeDocument/2006/relationships/image" Target="media/image116.wmf"/><Relationship Id="rId192" Type="http://schemas.openxmlformats.org/officeDocument/2006/relationships/image" Target="media/image137.wmf"/><Relationship Id="rId206" Type="http://schemas.openxmlformats.org/officeDocument/2006/relationships/image" Target="media/image144.wmf"/><Relationship Id="rId248" Type="http://schemas.openxmlformats.org/officeDocument/2006/relationships/oleObject" Target="embeddings/oleObject66.bin"/><Relationship Id="rId12" Type="http://schemas.openxmlformats.org/officeDocument/2006/relationships/image" Target="media/image5.wmf"/><Relationship Id="rId108" Type="http://schemas.openxmlformats.org/officeDocument/2006/relationships/image" Target="media/image86.wmf"/><Relationship Id="rId315" Type="http://schemas.openxmlformats.org/officeDocument/2006/relationships/footer" Target="footer3.xml"/><Relationship Id="rId54" Type="http://schemas.openxmlformats.org/officeDocument/2006/relationships/image" Target="media/image36.wmf"/><Relationship Id="rId96" Type="http://schemas.openxmlformats.org/officeDocument/2006/relationships/image" Target="media/image76.wmf"/><Relationship Id="rId161" Type="http://schemas.openxmlformats.org/officeDocument/2006/relationships/oleObject" Target="embeddings/oleObject33.bin"/><Relationship Id="rId217" Type="http://schemas.openxmlformats.org/officeDocument/2006/relationships/image" Target="media/image152.emf"/><Relationship Id="rId259" Type="http://schemas.openxmlformats.org/officeDocument/2006/relationships/image" Target="media/image181.wmf"/><Relationship Id="rId23" Type="http://schemas.openxmlformats.org/officeDocument/2006/relationships/image" Target="media/image13.wmf"/><Relationship Id="rId119" Type="http://schemas.openxmlformats.org/officeDocument/2006/relationships/image" Target="media/image97.wmf"/><Relationship Id="rId270" Type="http://schemas.openxmlformats.org/officeDocument/2006/relationships/oleObject" Target="embeddings/oleObject77.bin"/><Relationship Id="rId65" Type="http://schemas.openxmlformats.org/officeDocument/2006/relationships/image" Target="media/image47.wmf"/><Relationship Id="rId130" Type="http://schemas.openxmlformats.org/officeDocument/2006/relationships/image" Target="media/image106.wmf"/><Relationship Id="rId172" Type="http://schemas.openxmlformats.org/officeDocument/2006/relationships/image" Target="media/image127.wmf"/><Relationship Id="rId228" Type="http://schemas.openxmlformats.org/officeDocument/2006/relationships/image" Target="media/image163.wmf"/><Relationship Id="rId281" Type="http://schemas.openxmlformats.org/officeDocument/2006/relationships/image" Target="media/image193.emf"/><Relationship Id="rId34" Type="http://schemas.openxmlformats.org/officeDocument/2006/relationships/oleObject" Target="embeddings/oleObject5.bin"/><Relationship Id="rId55" Type="http://schemas.openxmlformats.org/officeDocument/2006/relationships/image" Target="media/image37.wmf"/><Relationship Id="rId76" Type="http://schemas.openxmlformats.org/officeDocument/2006/relationships/image" Target="media/image58.wmf"/><Relationship Id="rId97" Type="http://schemas.openxmlformats.org/officeDocument/2006/relationships/image" Target="media/image77.wmf"/><Relationship Id="rId120" Type="http://schemas.openxmlformats.org/officeDocument/2006/relationships/image" Target="media/image98.wmf"/><Relationship Id="rId141" Type="http://schemas.openxmlformats.org/officeDocument/2006/relationships/oleObject" Target="embeddings/oleObject23.bin"/><Relationship Id="rId7" Type="http://schemas.openxmlformats.org/officeDocument/2006/relationships/endnotes" Target="endnotes.xml"/><Relationship Id="rId162" Type="http://schemas.openxmlformats.org/officeDocument/2006/relationships/image" Target="media/image122.wmf"/><Relationship Id="rId183" Type="http://schemas.openxmlformats.org/officeDocument/2006/relationships/oleObject" Target="embeddings/oleObject44.bin"/><Relationship Id="rId218" Type="http://schemas.openxmlformats.org/officeDocument/2006/relationships/image" Target="media/image153.emf"/><Relationship Id="rId239" Type="http://schemas.openxmlformats.org/officeDocument/2006/relationships/image" Target="media/image171.wmf"/><Relationship Id="rId250" Type="http://schemas.openxmlformats.org/officeDocument/2006/relationships/oleObject" Target="embeddings/oleObject67.bin"/><Relationship Id="rId271" Type="http://schemas.openxmlformats.org/officeDocument/2006/relationships/image" Target="media/image187.wmf"/><Relationship Id="rId292" Type="http://schemas.openxmlformats.org/officeDocument/2006/relationships/image" Target="media/image204.wmf"/><Relationship Id="rId306" Type="http://schemas.openxmlformats.org/officeDocument/2006/relationships/image" Target="media/image214.emf"/><Relationship Id="rId24" Type="http://schemas.openxmlformats.org/officeDocument/2006/relationships/image" Target="media/image14.wmf"/><Relationship Id="rId45" Type="http://schemas.openxmlformats.org/officeDocument/2006/relationships/image" Target="media/image29.wmf"/><Relationship Id="rId66" Type="http://schemas.openxmlformats.org/officeDocument/2006/relationships/image" Target="media/image48.wmf"/><Relationship Id="rId87" Type="http://schemas.openxmlformats.org/officeDocument/2006/relationships/image" Target="media/image69.wmf"/><Relationship Id="rId110" Type="http://schemas.openxmlformats.org/officeDocument/2006/relationships/image" Target="media/image88.wmf"/><Relationship Id="rId131" Type="http://schemas.openxmlformats.org/officeDocument/2006/relationships/oleObject" Target="embeddings/oleObject18.bin"/><Relationship Id="rId152" Type="http://schemas.openxmlformats.org/officeDocument/2006/relationships/image" Target="media/image117.wmf"/><Relationship Id="rId173" Type="http://schemas.openxmlformats.org/officeDocument/2006/relationships/oleObject" Target="embeddings/oleObject39.bin"/><Relationship Id="rId194" Type="http://schemas.openxmlformats.org/officeDocument/2006/relationships/image" Target="media/image138.wmf"/><Relationship Id="rId208" Type="http://schemas.openxmlformats.org/officeDocument/2006/relationships/image" Target="media/image145.wmf"/><Relationship Id="rId229" Type="http://schemas.openxmlformats.org/officeDocument/2006/relationships/image" Target="media/image164.wmf"/><Relationship Id="rId240" Type="http://schemas.openxmlformats.org/officeDocument/2006/relationships/oleObject" Target="embeddings/oleObject62.bin"/><Relationship Id="rId261" Type="http://schemas.openxmlformats.org/officeDocument/2006/relationships/image" Target="media/image182.wmf"/><Relationship Id="rId14" Type="http://schemas.openxmlformats.org/officeDocument/2006/relationships/image" Target="media/image7.wmf"/><Relationship Id="rId35" Type="http://schemas.openxmlformats.org/officeDocument/2006/relationships/image" Target="media/image23.wmf"/><Relationship Id="rId56" Type="http://schemas.openxmlformats.org/officeDocument/2006/relationships/image" Target="media/image38.wmf"/><Relationship Id="rId77" Type="http://schemas.openxmlformats.org/officeDocument/2006/relationships/image" Target="media/image59.png"/><Relationship Id="rId100" Type="http://schemas.openxmlformats.org/officeDocument/2006/relationships/oleObject" Target="embeddings/oleObject14.bin"/><Relationship Id="rId282" Type="http://schemas.openxmlformats.org/officeDocument/2006/relationships/image" Target="media/image194.emf"/><Relationship Id="rId317" Type="http://schemas.openxmlformats.org/officeDocument/2006/relationships/header" Target="header5.xml"/><Relationship Id="rId8" Type="http://schemas.openxmlformats.org/officeDocument/2006/relationships/image" Target="media/image1.wmf"/><Relationship Id="rId98" Type="http://schemas.openxmlformats.org/officeDocument/2006/relationships/image" Target="media/image78.emf"/><Relationship Id="rId121" Type="http://schemas.openxmlformats.org/officeDocument/2006/relationships/image" Target="media/image99.wmf"/><Relationship Id="rId142" Type="http://schemas.openxmlformats.org/officeDocument/2006/relationships/image" Target="media/image112.wmf"/><Relationship Id="rId163" Type="http://schemas.openxmlformats.org/officeDocument/2006/relationships/oleObject" Target="embeddings/oleObject34.bin"/><Relationship Id="rId184" Type="http://schemas.openxmlformats.org/officeDocument/2006/relationships/image" Target="media/image133.wmf"/><Relationship Id="rId219" Type="http://schemas.openxmlformats.org/officeDocument/2006/relationships/image" Target="media/image154.emf"/><Relationship Id="rId230" Type="http://schemas.openxmlformats.org/officeDocument/2006/relationships/image" Target="media/image165.wmf"/><Relationship Id="rId251" Type="http://schemas.openxmlformats.org/officeDocument/2006/relationships/image" Target="media/image177.wmf"/><Relationship Id="rId25" Type="http://schemas.openxmlformats.org/officeDocument/2006/relationships/image" Target="media/image15.wmf"/><Relationship Id="rId46" Type="http://schemas.openxmlformats.org/officeDocument/2006/relationships/image" Target="media/image30.wmf"/><Relationship Id="rId67" Type="http://schemas.openxmlformats.org/officeDocument/2006/relationships/image" Target="media/image49.wmf"/><Relationship Id="rId272" Type="http://schemas.openxmlformats.org/officeDocument/2006/relationships/oleObject" Target="embeddings/oleObject78.bin"/><Relationship Id="rId293" Type="http://schemas.openxmlformats.org/officeDocument/2006/relationships/image" Target="media/image205.wmf"/><Relationship Id="rId307" Type="http://schemas.openxmlformats.org/officeDocument/2006/relationships/image" Target="media/image215.emf"/><Relationship Id="rId88" Type="http://schemas.openxmlformats.org/officeDocument/2006/relationships/image" Target="media/image70.wmf"/><Relationship Id="rId111" Type="http://schemas.openxmlformats.org/officeDocument/2006/relationships/image" Target="media/image89.wmf"/><Relationship Id="rId132" Type="http://schemas.openxmlformats.org/officeDocument/2006/relationships/image" Target="media/image107.wmf"/><Relationship Id="rId153" Type="http://schemas.openxmlformats.org/officeDocument/2006/relationships/oleObject" Target="embeddings/oleObject29.bin"/><Relationship Id="rId174" Type="http://schemas.openxmlformats.org/officeDocument/2006/relationships/image" Target="media/image128.wmf"/><Relationship Id="rId195" Type="http://schemas.openxmlformats.org/officeDocument/2006/relationships/oleObject" Target="embeddings/oleObject50.bin"/><Relationship Id="rId209" Type="http://schemas.openxmlformats.org/officeDocument/2006/relationships/oleObject" Target="embeddings/oleObject57.bin"/><Relationship Id="rId220" Type="http://schemas.openxmlformats.org/officeDocument/2006/relationships/image" Target="media/image155.emf"/><Relationship Id="rId241" Type="http://schemas.openxmlformats.org/officeDocument/2006/relationships/image" Target="media/image172.wmf"/><Relationship Id="rId15" Type="http://schemas.openxmlformats.org/officeDocument/2006/relationships/oleObject" Target="embeddings/oleObject1.bin"/><Relationship Id="rId36" Type="http://schemas.openxmlformats.org/officeDocument/2006/relationships/oleObject" Target="embeddings/oleObject6.bin"/><Relationship Id="rId57" Type="http://schemas.openxmlformats.org/officeDocument/2006/relationships/image" Target="media/image39.wmf"/><Relationship Id="rId262" Type="http://schemas.openxmlformats.org/officeDocument/2006/relationships/oleObject" Target="embeddings/oleObject73.bin"/><Relationship Id="rId283" Type="http://schemas.openxmlformats.org/officeDocument/2006/relationships/image" Target="media/image195.emf"/><Relationship Id="rId318" Type="http://schemas.openxmlformats.org/officeDocument/2006/relationships/footer" Target="footer4.xml"/><Relationship Id="rId78" Type="http://schemas.openxmlformats.org/officeDocument/2006/relationships/image" Target="media/image60.png"/><Relationship Id="rId99" Type="http://schemas.openxmlformats.org/officeDocument/2006/relationships/image" Target="media/image79.wmf"/><Relationship Id="rId101" Type="http://schemas.openxmlformats.org/officeDocument/2006/relationships/image" Target="media/image80.wmf"/><Relationship Id="rId122" Type="http://schemas.openxmlformats.org/officeDocument/2006/relationships/image" Target="media/image100.wmf"/><Relationship Id="rId143" Type="http://schemas.openxmlformats.org/officeDocument/2006/relationships/oleObject" Target="embeddings/oleObject24.bin"/><Relationship Id="rId164" Type="http://schemas.openxmlformats.org/officeDocument/2006/relationships/image" Target="media/image123.wmf"/><Relationship Id="rId185" Type="http://schemas.openxmlformats.org/officeDocument/2006/relationships/oleObject" Target="embeddings/oleObject45.bin"/><Relationship Id="rId9" Type="http://schemas.openxmlformats.org/officeDocument/2006/relationships/image" Target="media/image2.wmf"/><Relationship Id="rId210" Type="http://schemas.openxmlformats.org/officeDocument/2006/relationships/image" Target="media/image146.wmf"/><Relationship Id="rId26" Type="http://schemas.openxmlformats.org/officeDocument/2006/relationships/image" Target="media/image16.wmf"/><Relationship Id="rId231" Type="http://schemas.openxmlformats.org/officeDocument/2006/relationships/image" Target="media/image166.wmf"/><Relationship Id="rId252" Type="http://schemas.openxmlformats.org/officeDocument/2006/relationships/oleObject" Target="embeddings/oleObject68.bin"/><Relationship Id="rId273" Type="http://schemas.openxmlformats.org/officeDocument/2006/relationships/image" Target="media/image188.wmf"/><Relationship Id="rId294" Type="http://schemas.openxmlformats.org/officeDocument/2006/relationships/image" Target="media/image206.wmf"/><Relationship Id="rId308" Type="http://schemas.openxmlformats.org/officeDocument/2006/relationships/image" Target="media/image216.emf"/><Relationship Id="rId47" Type="http://schemas.openxmlformats.org/officeDocument/2006/relationships/oleObject" Target="embeddings/oleObject10.bin"/><Relationship Id="rId68" Type="http://schemas.openxmlformats.org/officeDocument/2006/relationships/image" Target="media/image50.wmf"/><Relationship Id="rId89" Type="http://schemas.openxmlformats.org/officeDocument/2006/relationships/image" Target="media/image71.wmf"/><Relationship Id="rId112" Type="http://schemas.openxmlformats.org/officeDocument/2006/relationships/image" Target="media/image90.wmf"/><Relationship Id="rId133" Type="http://schemas.openxmlformats.org/officeDocument/2006/relationships/oleObject" Target="embeddings/oleObject19.bin"/><Relationship Id="rId154" Type="http://schemas.openxmlformats.org/officeDocument/2006/relationships/image" Target="media/image118.wmf"/><Relationship Id="rId175" Type="http://schemas.openxmlformats.org/officeDocument/2006/relationships/oleObject" Target="embeddings/oleObject40.bin"/><Relationship Id="rId196" Type="http://schemas.openxmlformats.org/officeDocument/2006/relationships/image" Target="media/image139.wmf"/><Relationship Id="rId200" Type="http://schemas.openxmlformats.org/officeDocument/2006/relationships/image" Target="media/image141.wmf"/><Relationship Id="rId16" Type="http://schemas.openxmlformats.org/officeDocument/2006/relationships/image" Target="media/image8.wmf"/><Relationship Id="rId221" Type="http://schemas.openxmlformats.org/officeDocument/2006/relationships/image" Target="media/image156.emf"/><Relationship Id="rId242" Type="http://schemas.openxmlformats.org/officeDocument/2006/relationships/oleObject" Target="embeddings/oleObject63.bin"/><Relationship Id="rId263" Type="http://schemas.openxmlformats.org/officeDocument/2006/relationships/image" Target="media/image183.wmf"/><Relationship Id="rId284" Type="http://schemas.openxmlformats.org/officeDocument/2006/relationships/image" Target="media/image196.emf"/><Relationship Id="rId319" Type="http://schemas.openxmlformats.org/officeDocument/2006/relationships/footer" Target="footer5.xml"/><Relationship Id="rId37" Type="http://schemas.openxmlformats.org/officeDocument/2006/relationships/image" Target="media/image24.wmf"/><Relationship Id="rId58" Type="http://schemas.openxmlformats.org/officeDocument/2006/relationships/image" Target="media/image40.wmf"/><Relationship Id="rId79" Type="http://schemas.openxmlformats.org/officeDocument/2006/relationships/image" Target="media/image61.png"/><Relationship Id="rId102" Type="http://schemas.openxmlformats.org/officeDocument/2006/relationships/image" Target="media/image81.wmf"/><Relationship Id="rId123" Type="http://schemas.openxmlformats.org/officeDocument/2006/relationships/image" Target="media/image101.wmf"/><Relationship Id="rId144" Type="http://schemas.openxmlformats.org/officeDocument/2006/relationships/image" Target="media/image113.wmf"/><Relationship Id="rId90" Type="http://schemas.openxmlformats.org/officeDocument/2006/relationships/image" Target="media/image72.wmf"/><Relationship Id="rId165" Type="http://schemas.openxmlformats.org/officeDocument/2006/relationships/oleObject" Target="embeddings/oleObject35.bin"/><Relationship Id="rId186" Type="http://schemas.openxmlformats.org/officeDocument/2006/relationships/image" Target="media/image134.wmf"/><Relationship Id="rId211" Type="http://schemas.openxmlformats.org/officeDocument/2006/relationships/oleObject" Target="embeddings/oleObject58.bin"/><Relationship Id="rId232" Type="http://schemas.openxmlformats.org/officeDocument/2006/relationships/image" Target="media/image167.wmf"/><Relationship Id="rId253" Type="http://schemas.openxmlformats.org/officeDocument/2006/relationships/image" Target="media/image178.wmf"/><Relationship Id="rId274" Type="http://schemas.openxmlformats.org/officeDocument/2006/relationships/oleObject" Target="embeddings/oleObject79.bin"/><Relationship Id="rId295" Type="http://schemas.openxmlformats.org/officeDocument/2006/relationships/image" Target="media/image207.wmf"/><Relationship Id="rId309" Type="http://schemas.openxmlformats.org/officeDocument/2006/relationships/image" Target="media/image217.emf"/><Relationship Id="rId27" Type="http://schemas.openxmlformats.org/officeDocument/2006/relationships/image" Target="media/image17.wmf"/><Relationship Id="rId48" Type="http://schemas.openxmlformats.org/officeDocument/2006/relationships/image" Target="media/image31.wmf"/><Relationship Id="rId69" Type="http://schemas.openxmlformats.org/officeDocument/2006/relationships/image" Target="media/image51.wmf"/><Relationship Id="rId113" Type="http://schemas.openxmlformats.org/officeDocument/2006/relationships/image" Target="media/image91.wmf"/><Relationship Id="rId134" Type="http://schemas.openxmlformats.org/officeDocument/2006/relationships/image" Target="media/image108.wmf"/><Relationship Id="rId320" Type="http://schemas.openxmlformats.org/officeDocument/2006/relationships/header" Target="header6.xml"/><Relationship Id="rId80" Type="http://schemas.openxmlformats.org/officeDocument/2006/relationships/image" Target="media/image62.png"/><Relationship Id="rId155" Type="http://schemas.openxmlformats.org/officeDocument/2006/relationships/oleObject" Target="embeddings/oleObject30.bin"/><Relationship Id="rId176" Type="http://schemas.openxmlformats.org/officeDocument/2006/relationships/image" Target="media/image129.wmf"/><Relationship Id="rId197" Type="http://schemas.openxmlformats.org/officeDocument/2006/relationships/oleObject" Target="embeddings/oleObject51.bin"/><Relationship Id="rId201" Type="http://schemas.openxmlformats.org/officeDocument/2006/relationships/oleObject" Target="embeddings/oleObject53.bin"/><Relationship Id="rId222" Type="http://schemas.openxmlformats.org/officeDocument/2006/relationships/image" Target="media/image157.emf"/><Relationship Id="rId243" Type="http://schemas.openxmlformats.org/officeDocument/2006/relationships/image" Target="media/image173.wmf"/><Relationship Id="rId264" Type="http://schemas.openxmlformats.org/officeDocument/2006/relationships/oleObject" Target="embeddings/oleObject74.bin"/><Relationship Id="rId285" Type="http://schemas.openxmlformats.org/officeDocument/2006/relationships/image" Target="media/image197.emf"/><Relationship Id="rId17" Type="http://schemas.openxmlformats.org/officeDocument/2006/relationships/image" Target="media/image9.wmf"/><Relationship Id="rId38" Type="http://schemas.openxmlformats.org/officeDocument/2006/relationships/image" Target="media/image25.wmf"/><Relationship Id="rId59" Type="http://schemas.openxmlformats.org/officeDocument/2006/relationships/image" Target="media/image41.wmf"/><Relationship Id="rId103" Type="http://schemas.openxmlformats.org/officeDocument/2006/relationships/image" Target="media/image82.wmf"/><Relationship Id="rId124" Type="http://schemas.openxmlformats.org/officeDocument/2006/relationships/image" Target="media/image102.wmf"/><Relationship Id="rId310" Type="http://schemas.openxmlformats.org/officeDocument/2006/relationships/header" Target="header1.xml"/><Relationship Id="rId70" Type="http://schemas.openxmlformats.org/officeDocument/2006/relationships/image" Target="media/image52.wmf"/><Relationship Id="rId91" Type="http://schemas.openxmlformats.org/officeDocument/2006/relationships/image" Target="media/image73.wmf"/><Relationship Id="rId145" Type="http://schemas.openxmlformats.org/officeDocument/2006/relationships/oleObject" Target="embeddings/oleObject25.bin"/><Relationship Id="rId166" Type="http://schemas.openxmlformats.org/officeDocument/2006/relationships/image" Target="media/image124.wmf"/><Relationship Id="rId187" Type="http://schemas.openxmlformats.org/officeDocument/2006/relationships/oleObject" Target="embeddings/oleObject46.bin"/><Relationship Id="rId1" Type="http://schemas.openxmlformats.org/officeDocument/2006/relationships/customXml" Target="../customXml/item1.xml"/><Relationship Id="rId212" Type="http://schemas.openxmlformats.org/officeDocument/2006/relationships/image" Target="media/image147.wmf"/><Relationship Id="rId233" Type="http://schemas.openxmlformats.org/officeDocument/2006/relationships/image" Target="media/image168.wmf"/><Relationship Id="rId254" Type="http://schemas.openxmlformats.org/officeDocument/2006/relationships/oleObject" Target="embeddings/oleObject69.bin"/><Relationship Id="rId28" Type="http://schemas.openxmlformats.org/officeDocument/2006/relationships/image" Target="media/image18.wmf"/><Relationship Id="rId49" Type="http://schemas.openxmlformats.org/officeDocument/2006/relationships/oleObject" Target="embeddings/oleObject11.bin"/><Relationship Id="rId114" Type="http://schemas.openxmlformats.org/officeDocument/2006/relationships/image" Target="media/image92.wmf"/><Relationship Id="rId275" Type="http://schemas.openxmlformats.org/officeDocument/2006/relationships/image" Target="media/image189.wmf"/><Relationship Id="rId296" Type="http://schemas.openxmlformats.org/officeDocument/2006/relationships/oleObject" Target="embeddings/oleObject82.bin"/><Relationship Id="rId300" Type="http://schemas.openxmlformats.org/officeDocument/2006/relationships/oleObject" Target="embeddings/oleObject84.bin"/><Relationship Id="rId60" Type="http://schemas.openxmlformats.org/officeDocument/2006/relationships/image" Target="media/image42.wmf"/><Relationship Id="rId81" Type="http://schemas.openxmlformats.org/officeDocument/2006/relationships/image" Target="media/image63.wmf"/><Relationship Id="rId135" Type="http://schemas.openxmlformats.org/officeDocument/2006/relationships/oleObject" Target="embeddings/oleObject20.bin"/><Relationship Id="rId156" Type="http://schemas.openxmlformats.org/officeDocument/2006/relationships/image" Target="media/image119.wmf"/><Relationship Id="rId177" Type="http://schemas.openxmlformats.org/officeDocument/2006/relationships/oleObject" Target="embeddings/oleObject41.bin"/><Relationship Id="rId198" Type="http://schemas.openxmlformats.org/officeDocument/2006/relationships/image" Target="media/image140.wmf"/><Relationship Id="rId321" Type="http://schemas.openxmlformats.org/officeDocument/2006/relationships/footer" Target="footer6.xml"/><Relationship Id="rId202" Type="http://schemas.openxmlformats.org/officeDocument/2006/relationships/image" Target="media/image142.wmf"/><Relationship Id="rId223" Type="http://schemas.openxmlformats.org/officeDocument/2006/relationships/image" Target="media/image158.emf"/><Relationship Id="rId244" Type="http://schemas.openxmlformats.org/officeDocument/2006/relationships/oleObject" Target="embeddings/oleObject64.bin"/><Relationship Id="rId18" Type="http://schemas.openxmlformats.org/officeDocument/2006/relationships/oleObject" Target="embeddings/oleObject2.bin"/><Relationship Id="rId39" Type="http://schemas.openxmlformats.org/officeDocument/2006/relationships/oleObject" Target="embeddings/oleObject7.bin"/><Relationship Id="rId265" Type="http://schemas.openxmlformats.org/officeDocument/2006/relationships/image" Target="media/image184.wmf"/><Relationship Id="rId286" Type="http://schemas.openxmlformats.org/officeDocument/2006/relationships/image" Target="media/image198.emf"/><Relationship Id="rId50" Type="http://schemas.openxmlformats.org/officeDocument/2006/relationships/image" Target="media/image32.wmf"/><Relationship Id="rId104" Type="http://schemas.openxmlformats.org/officeDocument/2006/relationships/oleObject" Target="embeddings/oleObject15.bin"/><Relationship Id="rId125" Type="http://schemas.openxmlformats.org/officeDocument/2006/relationships/image" Target="media/image103.wmf"/><Relationship Id="rId146" Type="http://schemas.openxmlformats.org/officeDocument/2006/relationships/image" Target="media/image114.wmf"/><Relationship Id="rId167" Type="http://schemas.openxmlformats.org/officeDocument/2006/relationships/oleObject" Target="embeddings/oleObject36.bin"/><Relationship Id="rId188" Type="http://schemas.openxmlformats.org/officeDocument/2006/relationships/image" Target="media/image135.wmf"/><Relationship Id="rId311" Type="http://schemas.openxmlformats.org/officeDocument/2006/relationships/header" Target="header2.xml"/><Relationship Id="rId71" Type="http://schemas.openxmlformats.org/officeDocument/2006/relationships/image" Target="media/image53.wmf"/><Relationship Id="rId92" Type="http://schemas.openxmlformats.org/officeDocument/2006/relationships/image" Target="media/image74.wmf"/><Relationship Id="rId213" Type="http://schemas.openxmlformats.org/officeDocument/2006/relationships/image" Target="media/image148.wmf"/><Relationship Id="rId234" Type="http://schemas.openxmlformats.org/officeDocument/2006/relationships/oleObject" Target="embeddings/oleObject59.bin"/><Relationship Id="rId2" Type="http://schemas.openxmlformats.org/officeDocument/2006/relationships/numbering" Target="numbering.xml"/><Relationship Id="rId29" Type="http://schemas.openxmlformats.org/officeDocument/2006/relationships/image" Target="media/image19.wmf"/><Relationship Id="rId255" Type="http://schemas.openxmlformats.org/officeDocument/2006/relationships/image" Target="media/image179.wmf"/><Relationship Id="rId276" Type="http://schemas.openxmlformats.org/officeDocument/2006/relationships/oleObject" Target="embeddings/oleObject80.bin"/><Relationship Id="rId297" Type="http://schemas.openxmlformats.org/officeDocument/2006/relationships/image" Target="media/image208.wmf"/><Relationship Id="rId40" Type="http://schemas.openxmlformats.org/officeDocument/2006/relationships/image" Target="media/image26.wmf"/><Relationship Id="rId115" Type="http://schemas.openxmlformats.org/officeDocument/2006/relationships/image" Target="media/image93.wmf"/><Relationship Id="rId136" Type="http://schemas.openxmlformats.org/officeDocument/2006/relationships/image" Target="media/image109.wmf"/><Relationship Id="rId157" Type="http://schemas.openxmlformats.org/officeDocument/2006/relationships/oleObject" Target="embeddings/oleObject31.bin"/><Relationship Id="rId178" Type="http://schemas.openxmlformats.org/officeDocument/2006/relationships/image" Target="media/image130.wmf"/><Relationship Id="rId301" Type="http://schemas.openxmlformats.org/officeDocument/2006/relationships/image" Target="media/image210.wmf"/><Relationship Id="rId322" Type="http://schemas.openxmlformats.org/officeDocument/2006/relationships/fontTable" Target="fontTable.xml"/><Relationship Id="rId61" Type="http://schemas.openxmlformats.org/officeDocument/2006/relationships/image" Target="media/image43.wmf"/><Relationship Id="rId82" Type="http://schemas.openxmlformats.org/officeDocument/2006/relationships/image" Target="media/image64.wmf"/><Relationship Id="rId199" Type="http://schemas.openxmlformats.org/officeDocument/2006/relationships/oleObject" Target="embeddings/oleObject52.bin"/><Relationship Id="rId203" Type="http://schemas.openxmlformats.org/officeDocument/2006/relationships/oleObject" Target="embeddings/oleObject54.bin"/><Relationship Id="rId19" Type="http://schemas.openxmlformats.org/officeDocument/2006/relationships/image" Target="media/image10.wmf"/><Relationship Id="rId224" Type="http://schemas.openxmlformats.org/officeDocument/2006/relationships/image" Target="media/image159.emf"/><Relationship Id="rId245" Type="http://schemas.openxmlformats.org/officeDocument/2006/relationships/image" Target="media/image174.wmf"/><Relationship Id="rId266" Type="http://schemas.openxmlformats.org/officeDocument/2006/relationships/oleObject" Target="embeddings/oleObject75.bin"/><Relationship Id="rId287" Type="http://schemas.openxmlformats.org/officeDocument/2006/relationships/image" Target="media/image199.wmf"/><Relationship Id="rId30" Type="http://schemas.openxmlformats.org/officeDocument/2006/relationships/image" Target="media/image20.wmf"/><Relationship Id="rId105" Type="http://schemas.openxmlformats.org/officeDocument/2006/relationships/image" Target="media/image83.wmf"/><Relationship Id="rId126" Type="http://schemas.openxmlformats.org/officeDocument/2006/relationships/image" Target="media/image104.wmf"/><Relationship Id="rId147" Type="http://schemas.openxmlformats.org/officeDocument/2006/relationships/oleObject" Target="embeddings/oleObject26.bin"/><Relationship Id="rId168" Type="http://schemas.openxmlformats.org/officeDocument/2006/relationships/image" Target="media/image125.wmf"/><Relationship Id="rId312" Type="http://schemas.openxmlformats.org/officeDocument/2006/relationships/footer" Target="footer1.xml"/><Relationship Id="rId51" Type="http://schemas.openxmlformats.org/officeDocument/2006/relationships/image" Target="media/image33.wmf"/><Relationship Id="rId72" Type="http://schemas.openxmlformats.org/officeDocument/2006/relationships/image" Target="media/image54.wmf"/><Relationship Id="rId93" Type="http://schemas.openxmlformats.org/officeDocument/2006/relationships/oleObject" Target="embeddings/oleObject12.bin"/><Relationship Id="rId189" Type="http://schemas.openxmlformats.org/officeDocument/2006/relationships/oleObject" Target="embeddings/oleObject47.bin"/><Relationship Id="rId3" Type="http://schemas.openxmlformats.org/officeDocument/2006/relationships/styles" Target="styles.xml"/><Relationship Id="rId214" Type="http://schemas.openxmlformats.org/officeDocument/2006/relationships/image" Target="media/image149.wmf"/><Relationship Id="rId235" Type="http://schemas.openxmlformats.org/officeDocument/2006/relationships/image" Target="media/image169.wmf"/><Relationship Id="rId256" Type="http://schemas.openxmlformats.org/officeDocument/2006/relationships/oleObject" Target="embeddings/oleObject70.bin"/><Relationship Id="rId277" Type="http://schemas.openxmlformats.org/officeDocument/2006/relationships/image" Target="media/image190.wmf"/><Relationship Id="rId298" Type="http://schemas.openxmlformats.org/officeDocument/2006/relationships/oleObject" Target="embeddings/oleObject83.bin"/><Relationship Id="rId116" Type="http://schemas.openxmlformats.org/officeDocument/2006/relationships/image" Target="media/image94.png"/><Relationship Id="rId137" Type="http://schemas.openxmlformats.org/officeDocument/2006/relationships/oleObject" Target="embeddings/oleObject21.bin"/><Relationship Id="rId158" Type="http://schemas.openxmlformats.org/officeDocument/2006/relationships/image" Target="media/image120.wmf"/><Relationship Id="rId302" Type="http://schemas.openxmlformats.org/officeDocument/2006/relationships/oleObject" Target="embeddings/oleObject85.bin"/><Relationship Id="rId323" Type="http://schemas.openxmlformats.org/officeDocument/2006/relationships/theme" Target="theme/theme1.xml"/><Relationship Id="rId20" Type="http://schemas.openxmlformats.org/officeDocument/2006/relationships/oleObject" Target="embeddings/oleObject3.bin"/><Relationship Id="rId41" Type="http://schemas.openxmlformats.org/officeDocument/2006/relationships/image" Target="media/image27.wmf"/><Relationship Id="rId62" Type="http://schemas.openxmlformats.org/officeDocument/2006/relationships/image" Target="media/image44.wmf"/><Relationship Id="rId83" Type="http://schemas.openxmlformats.org/officeDocument/2006/relationships/image" Target="media/image65.wmf"/><Relationship Id="rId179" Type="http://schemas.openxmlformats.org/officeDocument/2006/relationships/oleObject" Target="embeddings/oleObject42.bin"/><Relationship Id="rId190" Type="http://schemas.openxmlformats.org/officeDocument/2006/relationships/image" Target="media/image136.wmf"/><Relationship Id="rId204" Type="http://schemas.openxmlformats.org/officeDocument/2006/relationships/image" Target="media/image143.wmf"/><Relationship Id="rId225" Type="http://schemas.openxmlformats.org/officeDocument/2006/relationships/image" Target="media/image160.wmf"/><Relationship Id="rId246" Type="http://schemas.openxmlformats.org/officeDocument/2006/relationships/oleObject" Target="embeddings/oleObject65.bin"/><Relationship Id="rId267" Type="http://schemas.openxmlformats.org/officeDocument/2006/relationships/image" Target="media/image185.wmf"/><Relationship Id="rId288" Type="http://schemas.openxmlformats.org/officeDocument/2006/relationships/image" Target="media/image200.wmf"/><Relationship Id="rId106" Type="http://schemas.openxmlformats.org/officeDocument/2006/relationships/image" Target="media/image84.wmf"/><Relationship Id="rId127" Type="http://schemas.openxmlformats.org/officeDocument/2006/relationships/oleObject" Target="embeddings/oleObject16.bin"/><Relationship Id="rId313" Type="http://schemas.openxmlformats.org/officeDocument/2006/relationships/footer" Target="footer2.xml"/><Relationship Id="rId10" Type="http://schemas.openxmlformats.org/officeDocument/2006/relationships/image" Target="media/image3.wmf"/><Relationship Id="rId31" Type="http://schemas.openxmlformats.org/officeDocument/2006/relationships/image" Target="media/image21.wmf"/><Relationship Id="rId52" Type="http://schemas.openxmlformats.org/officeDocument/2006/relationships/image" Target="media/image34.wmf"/><Relationship Id="rId73" Type="http://schemas.openxmlformats.org/officeDocument/2006/relationships/image" Target="media/image55.wmf"/><Relationship Id="rId94" Type="http://schemas.openxmlformats.org/officeDocument/2006/relationships/image" Target="media/image75.wmf"/><Relationship Id="rId148" Type="http://schemas.openxmlformats.org/officeDocument/2006/relationships/image" Target="media/image115.wmf"/><Relationship Id="rId169" Type="http://schemas.openxmlformats.org/officeDocument/2006/relationships/oleObject" Target="embeddings/oleObject37.bin"/><Relationship Id="rId4" Type="http://schemas.openxmlformats.org/officeDocument/2006/relationships/settings" Target="settings.xml"/><Relationship Id="rId180" Type="http://schemas.openxmlformats.org/officeDocument/2006/relationships/image" Target="media/image131.wmf"/><Relationship Id="rId215" Type="http://schemas.openxmlformats.org/officeDocument/2006/relationships/image" Target="media/image150.wmf"/><Relationship Id="rId236" Type="http://schemas.openxmlformats.org/officeDocument/2006/relationships/oleObject" Target="embeddings/oleObject60.bin"/><Relationship Id="rId257" Type="http://schemas.openxmlformats.org/officeDocument/2006/relationships/image" Target="media/image180.wmf"/><Relationship Id="rId278" Type="http://schemas.openxmlformats.org/officeDocument/2006/relationships/oleObject" Target="embeddings/oleObject81.bin"/><Relationship Id="rId303" Type="http://schemas.openxmlformats.org/officeDocument/2006/relationships/image" Target="media/image211.emf"/><Relationship Id="rId42" Type="http://schemas.openxmlformats.org/officeDocument/2006/relationships/oleObject" Target="embeddings/oleObject8.bin"/><Relationship Id="rId84" Type="http://schemas.openxmlformats.org/officeDocument/2006/relationships/image" Target="media/image66.wmf"/><Relationship Id="rId138" Type="http://schemas.openxmlformats.org/officeDocument/2006/relationships/image" Target="media/image110.wmf"/><Relationship Id="rId191" Type="http://schemas.openxmlformats.org/officeDocument/2006/relationships/oleObject" Target="embeddings/oleObject48.bin"/><Relationship Id="rId205" Type="http://schemas.openxmlformats.org/officeDocument/2006/relationships/oleObject" Target="embeddings/oleObject55.bin"/><Relationship Id="rId247" Type="http://schemas.openxmlformats.org/officeDocument/2006/relationships/image" Target="media/image175.wmf"/><Relationship Id="rId107" Type="http://schemas.openxmlformats.org/officeDocument/2006/relationships/image" Target="media/image85.wmf"/><Relationship Id="rId289" Type="http://schemas.openxmlformats.org/officeDocument/2006/relationships/image" Target="media/image201.wmf"/><Relationship Id="rId11" Type="http://schemas.openxmlformats.org/officeDocument/2006/relationships/image" Target="media/image4.wmf"/><Relationship Id="rId53" Type="http://schemas.openxmlformats.org/officeDocument/2006/relationships/image" Target="media/image35.wmf"/><Relationship Id="rId149" Type="http://schemas.openxmlformats.org/officeDocument/2006/relationships/oleObject" Target="embeddings/oleObject27.bin"/><Relationship Id="rId314" Type="http://schemas.openxmlformats.org/officeDocument/2006/relationships/header" Target="header3.xml"/><Relationship Id="rId95" Type="http://schemas.openxmlformats.org/officeDocument/2006/relationships/oleObject" Target="embeddings/oleObject13.bin"/><Relationship Id="rId160" Type="http://schemas.openxmlformats.org/officeDocument/2006/relationships/image" Target="media/image121.wmf"/><Relationship Id="rId216" Type="http://schemas.openxmlformats.org/officeDocument/2006/relationships/image" Target="media/image151.wmf"/><Relationship Id="rId258" Type="http://schemas.openxmlformats.org/officeDocument/2006/relationships/oleObject" Target="embeddings/oleObject71.bin"/><Relationship Id="rId22" Type="http://schemas.openxmlformats.org/officeDocument/2006/relationships/image" Target="media/image12.wmf"/><Relationship Id="rId64" Type="http://schemas.openxmlformats.org/officeDocument/2006/relationships/image" Target="media/image46.wmf"/><Relationship Id="rId118" Type="http://schemas.openxmlformats.org/officeDocument/2006/relationships/image" Target="media/image96.wmf"/><Relationship Id="rId171" Type="http://schemas.openxmlformats.org/officeDocument/2006/relationships/oleObject" Target="embeddings/oleObject38.bin"/><Relationship Id="rId227" Type="http://schemas.openxmlformats.org/officeDocument/2006/relationships/image" Target="media/image162.wmf"/><Relationship Id="rId269" Type="http://schemas.openxmlformats.org/officeDocument/2006/relationships/image" Target="media/image186.wmf"/><Relationship Id="rId33" Type="http://schemas.openxmlformats.org/officeDocument/2006/relationships/image" Target="media/image22.wmf"/><Relationship Id="rId129" Type="http://schemas.openxmlformats.org/officeDocument/2006/relationships/oleObject" Target="embeddings/oleObject17.bin"/><Relationship Id="rId280" Type="http://schemas.openxmlformats.org/officeDocument/2006/relationships/image" Target="media/image192.emf"/><Relationship Id="rId75" Type="http://schemas.openxmlformats.org/officeDocument/2006/relationships/image" Target="media/image57.wmf"/><Relationship Id="rId140" Type="http://schemas.openxmlformats.org/officeDocument/2006/relationships/image" Target="media/image111.wmf"/><Relationship Id="rId182" Type="http://schemas.openxmlformats.org/officeDocument/2006/relationships/image" Target="media/image132.wmf"/><Relationship Id="rId6" Type="http://schemas.openxmlformats.org/officeDocument/2006/relationships/footnotes" Target="footnotes.xml"/><Relationship Id="rId238" Type="http://schemas.openxmlformats.org/officeDocument/2006/relationships/oleObject" Target="embeddings/oleObject61.bin"/><Relationship Id="rId291" Type="http://schemas.openxmlformats.org/officeDocument/2006/relationships/image" Target="media/image203.wmf"/><Relationship Id="rId305" Type="http://schemas.openxmlformats.org/officeDocument/2006/relationships/image" Target="media/image213.emf"/><Relationship Id="rId44" Type="http://schemas.openxmlformats.org/officeDocument/2006/relationships/oleObject" Target="embeddings/oleObject9.bin"/><Relationship Id="rId86" Type="http://schemas.openxmlformats.org/officeDocument/2006/relationships/image" Target="media/image68.wmf"/><Relationship Id="rId151" Type="http://schemas.openxmlformats.org/officeDocument/2006/relationships/oleObject" Target="embeddings/oleObject28.bin"/><Relationship Id="rId193" Type="http://schemas.openxmlformats.org/officeDocument/2006/relationships/oleObject" Target="embeddings/oleObject49.bin"/><Relationship Id="rId207" Type="http://schemas.openxmlformats.org/officeDocument/2006/relationships/oleObject" Target="embeddings/oleObject56.bin"/><Relationship Id="rId249" Type="http://schemas.openxmlformats.org/officeDocument/2006/relationships/image" Target="media/image176.wmf"/><Relationship Id="rId13" Type="http://schemas.openxmlformats.org/officeDocument/2006/relationships/image" Target="media/image6.wmf"/><Relationship Id="rId109" Type="http://schemas.openxmlformats.org/officeDocument/2006/relationships/image" Target="media/image87.wmf"/><Relationship Id="rId260" Type="http://schemas.openxmlformats.org/officeDocument/2006/relationships/oleObject" Target="embeddings/oleObject72.bin"/><Relationship Id="rId316"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1FB2F4-0689-8546-AEAB-5BCF20961672}">
  <we:reference id="wa104381909" version="3.21.0.0" store="en-US" storeType="OMEX"/>
  <we:alternateReferences>
    <we:reference id="wa104381909" version="3.2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CFD4C-503E-2744-94DF-62DDE2421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4 - Transform Theory.dotx</Template>
  <TotalTime>172</TotalTime>
  <Pages>1</Pages>
  <Words>5030</Words>
  <Characters>28677</Characters>
  <Application>Microsoft Office Word</Application>
  <DocSecurity>0</DocSecurity>
  <Lines>238</Lines>
  <Paragraphs>67</Paragraphs>
  <ScaleCrop>false</ScaleCrop>
  <Company/>
  <LinksUpToDate>false</LinksUpToDate>
  <CharactersWithSpaces>33640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13</cp:revision>
  <dcterms:created xsi:type="dcterms:W3CDTF">2025-09-26T01:05:00Z</dcterms:created>
  <dcterms:modified xsi:type="dcterms:W3CDTF">2026-05-17T21:37:00Z</dcterms:modified>
</cp:coreProperties>
</file>